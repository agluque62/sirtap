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9A2B81" w14:textId="77777777" w:rsidR="00F369A8" w:rsidRPr="00391171" w:rsidRDefault="002B6CA5" w:rsidP="00F369A8">
      <w:pPr>
        <w:pStyle w:val="PORTADA2"/>
        <w:rPr>
          <w:color w:val="0D4154"/>
          <w:sz w:val="72"/>
          <w:szCs w:val="96"/>
          <w:lang w:val="es-ES"/>
        </w:rPr>
      </w:pPr>
      <w:sdt>
        <w:sdtPr>
          <w:rPr>
            <w:color w:val="0D4154"/>
            <w:sz w:val="48"/>
            <w:szCs w:val="48"/>
            <w:lang w:val="es-ES"/>
          </w:rPr>
          <w:alias w:val="Asunto"/>
          <w:tag w:val=""/>
          <w:id w:val="-2081434025"/>
          <w:placeholder>
            <w:docPart w:val="6FD3273C86AA40A09F9B62DE75E0C88C"/>
          </w:placeholder>
          <w:dataBinding w:prefixMappings="xmlns:ns0='http://purl.org/dc/elements/1.1/' xmlns:ns1='http://schemas.openxmlformats.org/package/2006/metadata/core-properties' " w:xpath="/ns1:coreProperties[1]/ns0:subject[1]" w:storeItemID="{6C3C8BC8-F283-45AE-878A-BAB7291924A1}"/>
          <w:text/>
        </w:sdtPr>
        <w:sdtEndPr/>
        <w:sdtContent>
          <w:r w:rsidR="009A05CA">
            <w:rPr>
              <w:color w:val="0D4154"/>
              <w:sz w:val="48"/>
              <w:szCs w:val="48"/>
              <w:lang w:val="es-ES"/>
            </w:rPr>
            <w:t>ULISES V5000i V2.6.X</w:t>
          </w:r>
        </w:sdtContent>
      </w:sdt>
    </w:p>
    <w:p w14:paraId="0883DC64" w14:textId="77777777" w:rsidR="002C2E6A" w:rsidRPr="00391171" w:rsidRDefault="002C2E6A" w:rsidP="00F369A8">
      <w:pPr>
        <w:pStyle w:val="PORTADA2"/>
        <w:rPr>
          <w:sz w:val="32"/>
          <w:lang w:val="es-ES"/>
        </w:rPr>
      </w:pPr>
    </w:p>
    <w:sdt>
      <w:sdtPr>
        <w:rPr>
          <w:sz w:val="32"/>
          <w:lang w:val="es-ES"/>
        </w:rPr>
        <w:alias w:val="Categoría"/>
        <w:tag w:val=""/>
        <w:id w:val="608624148"/>
        <w:placeholder>
          <w:docPart w:val="D1B6C8F2BEA64D17AEBA393C181EEBFE"/>
        </w:placeholder>
        <w:dataBinding w:prefixMappings="xmlns:ns0='http://purl.org/dc/elements/1.1/' xmlns:ns1='http://schemas.openxmlformats.org/package/2006/metadata/core-properties' " w:xpath="/ns1:coreProperties[1]/ns1:category[1]" w:storeItemID="{6C3C8BC8-F283-45AE-878A-BAB7291924A1}"/>
        <w:text/>
      </w:sdtPr>
      <w:sdtEndPr/>
      <w:sdtContent>
        <w:p w14:paraId="45AAAACA" w14:textId="77777777" w:rsidR="002C2E6A" w:rsidRPr="00391171" w:rsidRDefault="009A05CA" w:rsidP="00F369A8">
          <w:pPr>
            <w:pStyle w:val="PORTADA2"/>
            <w:rPr>
              <w:sz w:val="32"/>
              <w:lang w:val="es-ES"/>
            </w:rPr>
          </w:pPr>
          <w:r>
            <w:rPr>
              <w:sz w:val="32"/>
              <w:lang w:val="es-ES"/>
            </w:rPr>
            <w:t>Protocolo de Pruebas</w:t>
          </w:r>
        </w:p>
      </w:sdtContent>
    </w:sdt>
    <w:p w14:paraId="3F66E5A5" w14:textId="77777777" w:rsidR="00E74AD6" w:rsidRPr="00391171" w:rsidRDefault="00E74AD6" w:rsidP="00F369A8">
      <w:pPr>
        <w:pStyle w:val="PORTADA3"/>
        <w:rPr>
          <w:color w:val="0D4154"/>
          <w:lang w:val="es-ES"/>
        </w:rPr>
      </w:pPr>
    </w:p>
    <w:p w14:paraId="6984B1BF" w14:textId="77777777" w:rsidR="00F369A8" w:rsidRPr="004F09D8" w:rsidRDefault="002B6CA5" w:rsidP="00F369A8">
      <w:pPr>
        <w:pStyle w:val="PORTADA3"/>
        <w:rPr>
          <w:color w:val="0D4154"/>
        </w:rPr>
      </w:pPr>
      <w:sdt>
        <w:sdtPr>
          <w:rPr>
            <w:color w:val="0D4154"/>
          </w:rPr>
          <w:alias w:val="Título"/>
          <w:tag w:val=""/>
          <w:id w:val="1852677514"/>
          <w:placeholder>
            <w:docPart w:val="7A8F627ED5384E16B473FEA21B6A2569"/>
          </w:placeholder>
          <w:dataBinding w:prefixMappings="xmlns:ns0='http://purl.org/dc/elements/1.1/' xmlns:ns1='http://schemas.openxmlformats.org/package/2006/metadata/core-properties' " w:xpath="/ns1:coreProperties[1]/ns0:title[1]" w:storeItemID="{6C3C8BC8-F283-45AE-878A-BAB7291924A1}"/>
          <w:text/>
        </w:sdtPr>
        <w:sdtEndPr/>
        <w:sdtContent>
          <w:r w:rsidR="009A05CA">
            <w:rPr>
              <w:color w:val="0D4154"/>
              <w:lang w:val="es-ES"/>
            </w:rPr>
            <w:t>Operación Panel TWR. Protocolo de Pruebas</w:t>
          </w:r>
        </w:sdtContent>
      </w:sdt>
    </w:p>
    <w:p w14:paraId="22A3DF2E" w14:textId="77777777" w:rsidR="00E74AD6" w:rsidRDefault="00E74AD6" w:rsidP="00F369A8">
      <w:pPr>
        <w:pStyle w:val="PORTADA3"/>
        <w:rPr>
          <w:color w:val="0D4154"/>
        </w:rPr>
      </w:pPr>
    </w:p>
    <w:p w14:paraId="03B5A5AE" w14:textId="77777777" w:rsidR="00F369A8" w:rsidRDefault="002B6CA5" w:rsidP="00E74AD6">
      <w:pPr>
        <w:pStyle w:val="PORTADA3"/>
        <w:rPr>
          <w:color w:val="0D4154"/>
          <w:lang w:val="es-ES"/>
        </w:rPr>
      </w:pPr>
      <w:sdt>
        <w:sdtPr>
          <w:rPr>
            <w:color w:val="0D4154"/>
            <w:lang w:val="es-ES"/>
          </w:rPr>
          <w:alias w:val="Palabras clave"/>
          <w:tag w:val=""/>
          <w:id w:val="-71888643"/>
          <w:placeholder>
            <w:docPart w:val="8786B7E6406B4ADF94EE37F1EC560621"/>
          </w:placeholder>
          <w:dataBinding w:prefixMappings="xmlns:ns0='http://purl.org/dc/elements/1.1/' xmlns:ns1='http://schemas.openxmlformats.org/package/2006/metadata/core-properties' " w:xpath="/ns1:coreProperties[1]/ns1:keywords[1]" w:storeItemID="{6C3C8BC8-F283-45AE-878A-BAB7291924A1}"/>
          <w:text/>
        </w:sdtPr>
        <w:sdtEndPr/>
        <w:sdtContent>
          <w:r w:rsidR="009A05CA">
            <w:rPr>
              <w:color w:val="0D4154"/>
              <w:lang w:val="es-ES"/>
            </w:rPr>
            <w:t>DT-A42-PPAF-01-26S0</w:t>
          </w:r>
        </w:sdtContent>
      </w:sdt>
      <w:r w:rsidR="00F369A8" w:rsidRPr="004F09D8">
        <w:rPr>
          <w:color w:val="0D4154"/>
          <w:lang w:val="es-ES"/>
        </w:rPr>
        <w:t xml:space="preserve"> </w:t>
      </w:r>
    </w:p>
    <w:p w14:paraId="6AA1C000" w14:textId="77777777" w:rsidR="00936885" w:rsidRPr="007045A1" w:rsidRDefault="00936885" w:rsidP="00E74AD6">
      <w:pPr>
        <w:pStyle w:val="PORTADA3"/>
        <w:rPr>
          <w:b/>
          <w:color w:val="333333"/>
          <w:sz w:val="18"/>
          <w:szCs w:val="18"/>
          <w:lang w:val="es-ES"/>
        </w:rPr>
      </w:pPr>
      <w:r>
        <w:rPr>
          <w:b/>
          <w:noProof/>
          <w:color w:val="333333"/>
          <w:sz w:val="18"/>
          <w:szCs w:val="18"/>
          <w:lang w:val="en-US" w:eastAsia="en-US"/>
        </w:rPr>
        <w:drawing>
          <wp:inline distT="0" distB="0" distL="0" distR="0" wp14:anchorId="0106BEC8" wp14:editId="7AD1AA56">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A4FBE41" w14:textId="77777777" w:rsidR="00497911" w:rsidRDefault="00497911" w:rsidP="00ED52E5">
      <w:pPr>
        <w:pStyle w:val="INDICE"/>
      </w:pPr>
      <w:r>
        <w:lastRenderedPageBreak/>
        <w:t>REGISTRO Y CONTROL DEL DOCUMENTO</w:t>
      </w:r>
    </w:p>
    <w:p w14:paraId="40429FED"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14B2692E"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56FE188B"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336DA623443F4D6CA3C6F27A26D1A4EC"/>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14:paraId="6D007757" w14:textId="77777777" w:rsidR="00497911" w:rsidRPr="002C527E" w:rsidRDefault="009A05CA"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45EF458F"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074C49A8" w14:textId="77777777" w:rsidR="00497911" w:rsidRPr="002C527E" w:rsidRDefault="00497911" w:rsidP="001B7F7D">
            <w:pPr>
              <w:tabs>
                <w:tab w:val="left" w:pos="284"/>
              </w:tabs>
              <w:jc w:val="left"/>
              <w:rPr>
                <w:rFonts w:cs="Arial"/>
              </w:rPr>
            </w:pPr>
          </w:p>
        </w:tc>
      </w:tr>
      <w:tr w:rsidR="00497911" w:rsidRPr="00F369A8" w14:paraId="64FE34C5"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1B79D790"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1751CF0CE4A44A35AD15ABDC999545CB"/>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14:paraId="2C4F7E97" w14:textId="77777777" w:rsidR="00497911" w:rsidRPr="002C527E" w:rsidRDefault="009A05CA" w:rsidP="00F369A8">
                <w:pPr>
                  <w:tabs>
                    <w:tab w:val="left" w:pos="284"/>
                  </w:tabs>
                  <w:jc w:val="left"/>
                  <w:rPr>
                    <w:rFonts w:cs="Arial"/>
                  </w:rPr>
                </w:pPr>
                <w:r>
                  <w:rPr>
                    <w:rFonts w:cs="Arial"/>
                  </w:rPr>
                  <w:t>Operación Panel TWR. Protocolo de Pruebas</w:t>
                </w:r>
              </w:p>
            </w:tc>
          </w:sdtContent>
        </w:sdt>
        <w:tc>
          <w:tcPr>
            <w:tcW w:w="1277" w:type="dxa"/>
            <w:tcBorders>
              <w:top w:val="single" w:sz="6" w:space="0" w:color="auto"/>
              <w:left w:val="single" w:sz="6" w:space="0" w:color="auto"/>
              <w:bottom w:val="single" w:sz="8" w:space="0" w:color="auto"/>
              <w:right w:val="single" w:sz="6" w:space="0" w:color="auto"/>
            </w:tcBorders>
          </w:tcPr>
          <w:p w14:paraId="00B82114"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88EF349B7214E6EA2B5B21824D7A839"/>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14:paraId="32D9B4EA" w14:textId="77777777" w:rsidR="00497911" w:rsidRPr="00C27038" w:rsidRDefault="009A05CA" w:rsidP="00663731">
                <w:pPr>
                  <w:tabs>
                    <w:tab w:val="left" w:pos="284"/>
                  </w:tabs>
                  <w:jc w:val="left"/>
                  <w:rPr>
                    <w:rFonts w:cs="Arial"/>
                    <w:lang w:val="en-US"/>
                  </w:rPr>
                </w:pPr>
                <w:r>
                  <w:rPr>
                    <w:rFonts w:cs="Arial"/>
                  </w:rPr>
                  <w:t>DT-A42-PPAF-01-26S0</w:t>
                </w:r>
              </w:p>
            </w:tc>
          </w:sdtContent>
        </w:sdt>
      </w:tr>
      <w:tr w:rsidR="00497911" w:rsidRPr="002C527E" w14:paraId="1BF85780"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073B6504"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0C9EF46B"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4913558F"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8876F05EFCC94BEEB70595A37EBE9650"/>
            </w:placeholder>
            <w:dataBinding w:prefixMappings="xmlns:ns0='http://schemas.microsoft.com/office/2006/coverPageProps' " w:xpath="/ns0:CoverPageProperties[1]/ns0:PublishDate[1]" w:storeItemID="{55AF091B-3C7A-41E3-B477-F2FDAA23CFDA}"/>
            <w:date w:fullDate="2022-07-26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14:paraId="05C61AA1" w14:textId="7EDB1EA0" w:rsidR="00497911" w:rsidRPr="002C527E" w:rsidRDefault="00AF4774" w:rsidP="003E69A2">
                <w:pPr>
                  <w:tabs>
                    <w:tab w:val="left" w:pos="284"/>
                  </w:tabs>
                  <w:jc w:val="left"/>
                  <w:rPr>
                    <w:rFonts w:cs="Arial"/>
                  </w:rPr>
                </w:pPr>
                <w:r>
                  <w:rPr>
                    <w:rFonts w:cs="Arial"/>
                  </w:rPr>
                  <w:t>26/07/2022</w:t>
                </w:r>
              </w:p>
            </w:tc>
          </w:sdtContent>
        </w:sdt>
      </w:tr>
    </w:tbl>
    <w:p w14:paraId="21418824"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07F146C9" w14:textId="77777777" w:rsidTr="00D6043A">
        <w:trPr>
          <w:jc w:val="center"/>
        </w:trPr>
        <w:tc>
          <w:tcPr>
            <w:tcW w:w="2764" w:type="dxa"/>
            <w:tcBorders>
              <w:top w:val="single" w:sz="12" w:space="0" w:color="auto"/>
              <w:left w:val="single" w:sz="12" w:space="0" w:color="auto"/>
              <w:bottom w:val="nil"/>
            </w:tcBorders>
          </w:tcPr>
          <w:p w14:paraId="6A10A138"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1B05E0E0"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4B90AAB2" w14:textId="77777777" w:rsidR="00822E49" w:rsidRPr="002C527E" w:rsidRDefault="00822E49" w:rsidP="00D317FE">
            <w:pPr>
              <w:tabs>
                <w:tab w:val="left" w:pos="284"/>
              </w:tabs>
              <w:jc w:val="left"/>
              <w:rPr>
                <w:rFonts w:cs="Arial"/>
                <w:szCs w:val="20"/>
              </w:rPr>
            </w:pPr>
          </w:p>
        </w:tc>
      </w:tr>
      <w:tr w:rsidR="002605F5" w:rsidRPr="002C527E" w14:paraId="00A90D88" w14:textId="77777777" w:rsidTr="00D6043A">
        <w:trPr>
          <w:trHeight w:val="387"/>
          <w:jc w:val="center"/>
        </w:trPr>
        <w:tc>
          <w:tcPr>
            <w:tcW w:w="2764" w:type="dxa"/>
            <w:tcBorders>
              <w:top w:val="nil"/>
              <w:left w:val="single" w:sz="12" w:space="0" w:color="auto"/>
              <w:bottom w:val="nil"/>
            </w:tcBorders>
          </w:tcPr>
          <w:p w14:paraId="4E353182"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69B933AC"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01003976" w14:textId="77777777" w:rsidR="002605F5" w:rsidRPr="002C527E" w:rsidRDefault="002605F5" w:rsidP="0090317D">
            <w:pPr>
              <w:tabs>
                <w:tab w:val="left" w:pos="284"/>
              </w:tabs>
              <w:jc w:val="left"/>
              <w:rPr>
                <w:rFonts w:cs="Arial"/>
              </w:rPr>
            </w:pPr>
          </w:p>
        </w:tc>
      </w:tr>
      <w:tr w:rsidR="00822E49" w:rsidRPr="002C527E" w14:paraId="4140E5EE" w14:textId="77777777" w:rsidTr="00D6043A">
        <w:trPr>
          <w:jc w:val="center"/>
        </w:trPr>
        <w:tc>
          <w:tcPr>
            <w:tcW w:w="2764" w:type="dxa"/>
            <w:tcBorders>
              <w:top w:val="single" w:sz="12" w:space="0" w:color="auto"/>
              <w:left w:val="single" w:sz="12" w:space="0" w:color="auto"/>
              <w:bottom w:val="nil"/>
            </w:tcBorders>
          </w:tcPr>
          <w:p w14:paraId="7078CD95"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6573B4CA"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22EB8B04" w14:textId="77777777" w:rsidR="00822E49" w:rsidRPr="002C527E" w:rsidRDefault="00822E49" w:rsidP="00D317FE">
            <w:pPr>
              <w:jc w:val="left"/>
              <w:rPr>
                <w:rFonts w:cs="Arial"/>
                <w:szCs w:val="20"/>
              </w:rPr>
            </w:pPr>
          </w:p>
        </w:tc>
      </w:tr>
      <w:tr w:rsidR="00EB4664" w:rsidRPr="002C527E" w14:paraId="390B7B0B" w14:textId="77777777" w:rsidTr="00D6043A">
        <w:trPr>
          <w:trHeight w:val="797"/>
          <w:jc w:val="center"/>
        </w:trPr>
        <w:tc>
          <w:tcPr>
            <w:tcW w:w="2764" w:type="dxa"/>
            <w:tcBorders>
              <w:top w:val="nil"/>
              <w:left w:val="single" w:sz="12" w:space="0" w:color="auto"/>
              <w:bottom w:val="single" w:sz="12" w:space="0" w:color="auto"/>
            </w:tcBorders>
          </w:tcPr>
          <w:p w14:paraId="71C1AE41"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2E46E8CD"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715DDD9B" w14:textId="77777777" w:rsidR="00EB4664" w:rsidRPr="002C527E" w:rsidRDefault="00EB4664" w:rsidP="00D317FE">
            <w:pPr>
              <w:tabs>
                <w:tab w:val="left" w:pos="284"/>
              </w:tabs>
              <w:jc w:val="left"/>
              <w:rPr>
                <w:rFonts w:cs="Arial"/>
                <w:szCs w:val="20"/>
              </w:rPr>
            </w:pPr>
          </w:p>
        </w:tc>
      </w:tr>
      <w:tr w:rsidR="00EB4664" w:rsidRPr="002C527E" w14:paraId="681DF15B" w14:textId="77777777" w:rsidTr="00D6043A">
        <w:trPr>
          <w:trHeight w:val="357"/>
          <w:jc w:val="center"/>
        </w:trPr>
        <w:tc>
          <w:tcPr>
            <w:tcW w:w="2764" w:type="dxa"/>
            <w:tcBorders>
              <w:top w:val="single" w:sz="12" w:space="0" w:color="auto"/>
              <w:left w:val="single" w:sz="12" w:space="0" w:color="auto"/>
              <w:bottom w:val="nil"/>
            </w:tcBorders>
          </w:tcPr>
          <w:p w14:paraId="087C3907"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20A487D4"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62FB9207" w14:textId="77777777" w:rsidR="00EB4664" w:rsidRPr="002C527E" w:rsidRDefault="00EB4664" w:rsidP="00D317FE">
            <w:pPr>
              <w:jc w:val="left"/>
              <w:rPr>
                <w:rFonts w:cs="Arial"/>
                <w:szCs w:val="20"/>
              </w:rPr>
            </w:pPr>
          </w:p>
        </w:tc>
      </w:tr>
      <w:tr w:rsidR="00EB4664" w:rsidRPr="002C527E" w14:paraId="6FE7EC80" w14:textId="77777777" w:rsidTr="00D6043A">
        <w:trPr>
          <w:jc w:val="center"/>
        </w:trPr>
        <w:tc>
          <w:tcPr>
            <w:tcW w:w="2764" w:type="dxa"/>
            <w:tcBorders>
              <w:top w:val="nil"/>
              <w:left w:val="single" w:sz="12" w:space="0" w:color="auto"/>
              <w:bottom w:val="single" w:sz="12" w:space="0" w:color="auto"/>
            </w:tcBorders>
          </w:tcPr>
          <w:p w14:paraId="5FC10F97"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0C800467" w14:textId="77777777" w:rsidR="00541046" w:rsidRPr="002C527E" w:rsidRDefault="00541046" w:rsidP="008979D0">
            <w:pPr>
              <w:tabs>
                <w:tab w:val="left" w:pos="284"/>
              </w:tabs>
              <w:jc w:val="left"/>
              <w:rPr>
                <w:rFonts w:cs="Arial"/>
              </w:rPr>
            </w:pPr>
          </w:p>
        </w:tc>
        <w:tc>
          <w:tcPr>
            <w:tcW w:w="2906" w:type="dxa"/>
            <w:vMerge/>
            <w:tcBorders>
              <w:bottom w:val="single" w:sz="12" w:space="0" w:color="auto"/>
              <w:right w:val="single" w:sz="12" w:space="0" w:color="auto"/>
            </w:tcBorders>
          </w:tcPr>
          <w:p w14:paraId="26359027" w14:textId="77777777" w:rsidR="00EB4664" w:rsidRPr="002C527E" w:rsidRDefault="00EB4664" w:rsidP="00D317FE">
            <w:pPr>
              <w:tabs>
                <w:tab w:val="left" w:pos="284"/>
              </w:tabs>
              <w:jc w:val="left"/>
              <w:rPr>
                <w:rFonts w:cs="Arial"/>
                <w:szCs w:val="20"/>
              </w:rPr>
            </w:pPr>
          </w:p>
        </w:tc>
      </w:tr>
    </w:tbl>
    <w:p w14:paraId="2F68DD84" w14:textId="77777777" w:rsidR="002F01AE" w:rsidRDefault="002F01AE" w:rsidP="00497911">
      <w:pPr>
        <w:rPr>
          <w:rFonts w:cs="Arial"/>
          <w:szCs w:val="22"/>
        </w:rPr>
      </w:pPr>
    </w:p>
    <w:p w14:paraId="6506E3E6"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156A5B8C" w14:textId="77777777" w:rsidTr="00391171">
        <w:trPr>
          <w:tblHeader/>
          <w:jc w:val="center"/>
        </w:trPr>
        <w:tc>
          <w:tcPr>
            <w:tcW w:w="798" w:type="dxa"/>
            <w:tcBorders>
              <w:top w:val="double" w:sz="6" w:space="0" w:color="000000"/>
              <w:bottom w:val="double" w:sz="6" w:space="0" w:color="000000"/>
            </w:tcBorders>
          </w:tcPr>
          <w:p w14:paraId="5461CB51"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46C1B752"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10A296EA"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4884457B"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391171" w:rsidRPr="00007498" w14:paraId="4C6C4C88" w14:textId="77777777" w:rsidTr="00391171">
        <w:trPr>
          <w:jc w:val="center"/>
        </w:trPr>
        <w:tc>
          <w:tcPr>
            <w:tcW w:w="798" w:type="dxa"/>
            <w:tcBorders>
              <w:top w:val="nil"/>
              <w:left w:val="double" w:sz="6" w:space="0" w:color="000000"/>
              <w:bottom w:val="dotted" w:sz="4" w:space="0" w:color="auto"/>
            </w:tcBorders>
          </w:tcPr>
          <w:p w14:paraId="2C46D7DC" w14:textId="77777777" w:rsidR="00391171" w:rsidRPr="00391171" w:rsidRDefault="00391171" w:rsidP="00391171">
            <w:pPr>
              <w:jc w:val="center"/>
              <w:rPr>
                <w:rFonts w:cs="Arial"/>
                <w:sz w:val="20"/>
                <w:szCs w:val="20"/>
              </w:rPr>
            </w:pPr>
            <w:r w:rsidRPr="00391171">
              <w:rPr>
                <w:rFonts w:cs="Arial"/>
                <w:sz w:val="20"/>
                <w:szCs w:val="20"/>
              </w:rPr>
              <w:t>1</w:t>
            </w:r>
          </w:p>
        </w:tc>
        <w:tc>
          <w:tcPr>
            <w:tcW w:w="1701" w:type="dxa"/>
            <w:tcBorders>
              <w:top w:val="nil"/>
              <w:left w:val="single" w:sz="6" w:space="0" w:color="000000"/>
              <w:bottom w:val="dotted" w:sz="4" w:space="0" w:color="auto"/>
            </w:tcBorders>
          </w:tcPr>
          <w:p w14:paraId="34D3F022"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41B020B1" w14:textId="77777777" w:rsidR="00391171" w:rsidRPr="00391171" w:rsidRDefault="00391171" w:rsidP="00391171">
            <w:pPr>
              <w:rPr>
                <w:rFonts w:cs="Arial"/>
                <w:sz w:val="20"/>
                <w:szCs w:val="20"/>
              </w:rPr>
            </w:pPr>
            <w:r w:rsidRPr="00391171">
              <w:rPr>
                <w:rFonts w:cs="Arial"/>
                <w:sz w:val="20"/>
                <w:szCs w:val="20"/>
              </w:rPr>
              <w:t>Edición Original del documento</w:t>
            </w:r>
          </w:p>
        </w:tc>
        <w:tc>
          <w:tcPr>
            <w:tcW w:w="1646" w:type="dxa"/>
            <w:tcBorders>
              <w:top w:val="nil"/>
              <w:left w:val="single" w:sz="6" w:space="0" w:color="000000"/>
              <w:bottom w:val="dotted" w:sz="4" w:space="0" w:color="auto"/>
              <w:right w:val="double" w:sz="6" w:space="0" w:color="000000"/>
            </w:tcBorders>
          </w:tcPr>
          <w:p w14:paraId="1CE30610" w14:textId="77777777" w:rsidR="00391171" w:rsidRPr="00391171" w:rsidRDefault="00391171" w:rsidP="00391171">
            <w:pPr>
              <w:rPr>
                <w:rFonts w:cs="Arial"/>
                <w:sz w:val="20"/>
                <w:szCs w:val="20"/>
              </w:rPr>
            </w:pPr>
          </w:p>
        </w:tc>
      </w:tr>
      <w:tr w:rsidR="00391171" w:rsidRPr="001842CC" w14:paraId="48BCF97D" w14:textId="77777777" w:rsidTr="00391171">
        <w:trPr>
          <w:jc w:val="center"/>
        </w:trPr>
        <w:tc>
          <w:tcPr>
            <w:tcW w:w="798" w:type="dxa"/>
            <w:tcBorders>
              <w:top w:val="nil"/>
              <w:left w:val="double" w:sz="6" w:space="0" w:color="000000"/>
              <w:bottom w:val="dotted" w:sz="4" w:space="0" w:color="auto"/>
            </w:tcBorders>
          </w:tcPr>
          <w:p w14:paraId="71C0EA80" w14:textId="77777777" w:rsidR="00391171" w:rsidRPr="00391171" w:rsidRDefault="00391171" w:rsidP="00391171">
            <w:pPr>
              <w:jc w:val="center"/>
              <w:rPr>
                <w:rFonts w:cs="Arial"/>
                <w:sz w:val="20"/>
                <w:szCs w:val="20"/>
              </w:rPr>
            </w:pPr>
            <w:r w:rsidRPr="00391171">
              <w:rPr>
                <w:rFonts w:cs="Arial"/>
                <w:sz w:val="20"/>
                <w:szCs w:val="20"/>
              </w:rPr>
              <w:t>2</w:t>
            </w:r>
          </w:p>
        </w:tc>
        <w:tc>
          <w:tcPr>
            <w:tcW w:w="1701" w:type="dxa"/>
            <w:tcBorders>
              <w:top w:val="nil"/>
              <w:left w:val="single" w:sz="6" w:space="0" w:color="000000"/>
              <w:bottom w:val="dotted" w:sz="4" w:space="0" w:color="auto"/>
            </w:tcBorders>
          </w:tcPr>
          <w:p w14:paraId="10F11C53" w14:textId="77777777" w:rsidR="00391171" w:rsidRPr="00391171" w:rsidRDefault="00391171" w:rsidP="00391171">
            <w:pPr>
              <w:jc w:val="center"/>
              <w:rPr>
                <w:rFonts w:cs="Arial"/>
                <w:sz w:val="20"/>
                <w:szCs w:val="20"/>
              </w:rPr>
            </w:pPr>
            <w:r w:rsidRPr="00391171">
              <w:rPr>
                <w:rFonts w:cs="Arial"/>
                <w:sz w:val="20"/>
                <w:szCs w:val="20"/>
              </w:rPr>
              <w:t>16-06-2016</w:t>
            </w:r>
          </w:p>
        </w:tc>
        <w:tc>
          <w:tcPr>
            <w:tcW w:w="4820" w:type="dxa"/>
            <w:tcBorders>
              <w:top w:val="nil"/>
              <w:left w:val="single" w:sz="6" w:space="0" w:color="000000"/>
              <w:bottom w:val="dotted" w:sz="4" w:space="0" w:color="auto"/>
            </w:tcBorders>
          </w:tcPr>
          <w:p w14:paraId="0CD85E51" w14:textId="77777777" w:rsidR="00391171" w:rsidRPr="00391171" w:rsidRDefault="00391171" w:rsidP="00391171">
            <w:pPr>
              <w:rPr>
                <w:rFonts w:cs="Arial"/>
                <w:sz w:val="20"/>
                <w:szCs w:val="20"/>
              </w:rPr>
            </w:pPr>
            <w:r w:rsidRPr="00391171">
              <w:rPr>
                <w:rFonts w:cs="Arial"/>
                <w:sz w:val="20"/>
                <w:szCs w:val="20"/>
              </w:rPr>
              <w:t>El párrafo 7.3 cambia 04.004 por 04.003</w:t>
            </w:r>
          </w:p>
          <w:p w14:paraId="63A70BCF" w14:textId="77777777" w:rsidR="00391171" w:rsidRPr="00391171" w:rsidRDefault="00391171" w:rsidP="00391171">
            <w:pPr>
              <w:rPr>
                <w:rFonts w:cs="Arial"/>
                <w:sz w:val="20"/>
                <w:szCs w:val="20"/>
              </w:rPr>
            </w:pPr>
            <w:r w:rsidRPr="00391171">
              <w:rPr>
                <w:rFonts w:cs="Arial"/>
                <w:sz w:val="20"/>
                <w:szCs w:val="20"/>
              </w:rPr>
              <w:t>Eliminado el caso de prueba de ‘CONFERENCIA’ que estaba eliminado en la lista de casos de Prueba pero no en el Índice.</w:t>
            </w:r>
          </w:p>
        </w:tc>
        <w:tc>
          <w:tcPr>
            <w:tcW w:w="1646" w:type="dxa"/>
            <w:tcBorders>
              <w:top w:val="nil"/>
              <w:left w:val="single" w:sz="6" w:space="0" w:color="000000"/>
              <w:bottom w:val="dotted" w:sz="4" w:space="0" w:color="auto"/>
              <w:right w:val="double" w:sz="6" w:space="0" w:color="000000"/>
            </w:tcBorders>
          </w:tcPr>
          <w:p w14:paraId="1A7D01DB" w14:textId="77777777" w:rsidR="00391171" w:rsidRPr="00391171" w:rsidRDefault="00391171" w:rsidP="00391171">
            <w:pPr>
              <w:rPr>
                <w:rFonts w:cs="Arial"/>
                <w:sz w:val="20"/>
                <w:szCs w:val="20"/>
              </w:rPr>
            </w:pPr>
          </w:p>
        </w:tc>
      </w:tr>
      <w:tr w:rsidR="00391171" w:rsidRPr="00007498" w14:paraId="6E6E0BDF" w14:textId="77777777" w:rsidTr="00391171">
        <w:trPr>
          <w:jc w:val="center"/>
        </w:trPr>
        <w:tc>
          <w:tcPr>
            <w:tcW w:w="798" w:type="dxa"/>
            <w:tcBorders>
              <w:top w:val="nil"/>
              <w:left w:val="double" w:sz="6" w:space="0" w:color="000000"/>
              <w:bottom w:val="dotted" w:sz="4" w:space="0" w:color="auto"/>
            </w:tcBorders>
          </w:tcPr>
          <w:p w14:paraId="14BBFC77" w14:textId="77777777" w:rsidR="00391171" w:rsidRPr="00391171" w:rsidRDefault="00391171" w:rsidP="00391171">
            <w:pPr>
              <w:jc w:val="center"/>
              <w:rPr>
                <w:rFonts w:cs="Arial"/>
                <w:sz w:val="20"/>
                <w:szCs w:val="20"/>
              </w:rPr>
            </w:pPr>
            <w:r w:rsidRPr="00391171">
              <w:rPr>
                <w:rFonts w:cs="Arial"/>
                <w:sz w:val="20"/>
                <w:szCs w:val="20"/>
              </w:rPr>
              <w:t>3</w:t>
            </w:r>
          </w:p>
        </w:tc>
        <w:tc>
          <w:tcPr>
            <w:tcW w:w="1701" w:type="dxa"/>
            <w:tcBorders>
              <w:top w:val="nil"/>
              <w:left w:val="single" w:sz="6" w:space="0" w:color="000000"/>
              <w:bottom w:val="dotted" w:sz="4" w:space="0" w:color="auto"/>
            </w:tcBorders>
          </w:tcPr>
          <w:p w14:paraId="0AD122B9" w14:textId="77777777" w:rsidR="00391171" w:rsidRPr="00391171" w:rsidRDefault="00391171" w:rsidP="00391171">
            <w:pPr>
              <w:jc w:val="center"/>
              <w:rPr>
                <w:rFonts w:cs="Arial"/>
                <w:sz w:val="20"/>
                <w:szCs w:val="20"/>
              </w:rPr>
            </w:pPr>
            <w:r w:rsidRPr="00391171">
              <w:rPr>
                <w:rFonts w:cs="Arial"/>
                <w:sz w:val="20"/>
                <w:szCs w:val="20"/>
              </w:rPr>
              <w:t>30-09-2016</w:t>
            </w:r>
          </w:p>
          <w:p w14:paraId="142DBD3F"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39C1C98B" w14:textId="77777777" w:rsidR="00391171" w:rsidRPr="00391171" w:rsidRDefault="00391171" w:rsidP="00391171">
            <w:pPr>
              <w:rPr>
                <w:rFonts w:cs="Arial"/>
                <w:sz w:val="20"/>
                <w:szCs w:val="20"/>
              </w:rPr>
            </w:pPr>
            <w:r w:rsidRPr="00391171">
              <w:rPr>
                <w:rFonts w:cs="Arial"/>
                <w:sz w:val="20"/>
                <w:szCs w:val="20"/>
              </w:rPr>
              <w:t xml:space="preserve">Punto 8.12.  Sustituida la frase: </w:t>
            </w:r>
          </w:p>
          <w:p w14:paraId="5A5DA10D" w14:textId="77777777" w:rsidR="00391171" w:rsidRPr="00391171" w:rsidRDefault="00391171" w:rsidP="00391171">
            <w:pPr>
              <w:rPr>
                <w:rFonts w:cs="Arial"/>
                <w:sz w:val="20"/>
                <w:szCs w:val="20"/>
              </w:rPr>
            </w:pPr>
            <w:r w:rsidRPr="00391171">
              <w:rPr>
                <w:rFonts w:cs="Arial"/>
                <w:sz w:val="20"/>
                <w:szCs w:val="20"/>
              </w:rPr>
              <w:t xml:space="preserve"> En puesto 2, aparece el mensaje “Intervenido por “+el identificador del sector que interviene.</w:t>
            </w:r>
          </w:p>
          <w:p w14:paraId="54F85B78" w14:textId="77777777" w:rsidR="00391171" w:rsidRPr="00391171" w:rsidRDefault="00391171" w:rsidP="00391171">
            <w:pPr>
              <w:rPr>
                <w:rFonts w:cs="Arial"/>
                <w:sz w:val="20"/>
                <w:szCs w:val="20"/>
              </w:rPr>
            </w:pPr>
            <w:r w:rsidRPr="00391171">
              <w:rPr>
                <w:rFonts w:cs="Arial"/>
                <w:sz w:val="20"/>
                <w:szCs w:val="20"/>
              </w:rPr>
              <w:t>Por la frase:</w:t>
            </w:r>
          </w:p>
          <w:p w14:paraId="56D9EC13" w14:textId="77777777" w:rsidR="00391171" w:rsidRPr="00391171" w:rsidRDefault="00391171" w:rsidP="00391171">
            <w:pPr>
              <w:rPr>
                <w:rFonts w:cs="Arial"/>
                <w:sz w:val="20"/>
                <w:szCs w:val="20"/>
              </w:rPr>
            </w:pPr>
            <w:r w:rsidRPr="00391171">
              <w:rPr>
                <w:rFonts w:cs="Arial"/>
                <w:sz w:val="20"/>
                <w:szCs w:val="20"/>
              </w:rPr>
              <w:t>En puesto 2, aparece el mensaje “Intervenido por “+el número ATS del sector que interviene.</w:t>
            </w:r>
          </w:p>
        </w:tc>
        <w:tc>
          <w:tcPr>
            <w:tcW w:w="1646" w:type="dxa"/>
            <w:tcBorders>
              <w:top w:val="nil"/>
              <w:left w:val="single" w:sz="6" w:space="0" w:color="000000"/>
              <w:bottom w:val="dotted" w:sz="4" w:space="0" w:color="auto"/>
              <w:right w:val="double" w:sz="6" w:space="0" w:color="000000"/>
            </w:tcBorders>
          </w:tcPr>
          <w:p w14:paraId="01427ACF"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19F550E6" w14:textId="77777777" w:rsidTr="00391171">
        <w:trPr>
          <w:jc w:val="center"/>
        </w:trPr>
        <w:tc>
          <w:tcPr>
            <w:tcW w:w="798" w:type="dxa"/>
            <w:tcBorders>
              <w:top w:val="nil"/>
              <w:left w:val="double" w:sz="6" w:space="0" w:color="000000"/>
              <w:bottom w:val="dotted" w:sz="4" w:space="0" w:color="auto"/>
            </w:tcBorders>
          </w:tcPr>
          <w:p w14:paraId="0ECA5E74"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04965180"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15C1484F" w14:textId="77777777" w:rsidR="00391171" w:rsidRPr="00391171" w:rsidRDefault="00391171" w:rsidP="00391171">
            <w:pPr>
              <w:rPr>
                <w:rFonts w:cs="Arial"/>
                <w:sz w:val="20"/>
                <w:szCs w:val="20"/>
              </w:rPr>
            </w:pPr>
            <w:r w:rsidRPr="00391171">
              <w:rPr>
                <w:rFonts w:cs="Arial"/>
                <w:sz w:val="20"/>
                <w:szCs w:val="20"/>
              </w:rPr>
              <w:t>NUEVA REDACCIÓN Caso "8.12. U5KI.HTWR.05.012. LLAMADAS PRIORITARIAS"</w:t>
            </w:r>
          </w:p>
        </w:tc>
        <w:tc>
          <w:tcPr>
            <w:tcW w:w="1646" w:type="dxa"/>
            <w:tcBorders>
              <w:top w:val="nil"/>
              <w:left w:val="single" w:sz="6" w:space="0" w:color="000000"/>
              <w:bottom w:val="dotted" w:sz="4" w:space="0" w:color="auto"/>
              <w:right w:val="double" w:sz="6" w:space="0" w:color="000000"/>
            </w:tcBorders>
          </w:tcPr>
          <w:p w14:paraId="32FFCA01" w14:textId="77777777" w:rsidR="00391171" w:rsidRPr="00391171" w:rsidRDefault="00391171" w:rsidP="00391171">
            <w:pPr>
              <w:rPr>
                <w:rFonts w:cs="Arial"/>
                <w:sz w:val="20"/>
                <w:szCs w:val="20"/>
              </w:rPr>
            </w:pPr>
          </w:p>
        </w:tc>
      </w:tr>
      <w:tr w:rsidR="00391171" w:rsidRPr="00007498" w14:paraId="154483B1" w14:textId="77777777" w:rsidTr="00391171">
        <w:trPr>
          <w:jc w:val="center"/>
        </w:trPr>
        <w:tc>
          <w:tcPr>
            <w:tcW w:w="798" w:type="dxa"/>
            <w:tcBorders>
              <w:top w:val="nil"/>
              <w:left w:val="double" w:sz="6" w:space="0" w:color="000000"/>
              <w:bottom w:val="dotted" w:sz="4" w:space="0" w:color="auto"/>
            </w:tcBorders>
          </w:tcPr>
          <w:p w14:paraId="732D346F"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28417EF6"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73B067EC" w14:textId="77777777" w:rsidR="00391171" w:rsidRPr="00391171" w:rsidRDefault="00391171" w:rsidP="00391171">
            <w:pPr>
              <w:rPr>
                <w:rFonts w:cs="Arial"/>
                <w:sz w:val="20"/>
                <w:szCs w:val="20"/>
              </w:rPr>
            </w:pPr>
            <w:r w:rsidRPr="00391171">
              <w:rPr>
                <w:rFonts w:cs="Arial"/>
                <w:sz w:val="20"/>
                <w:szCs w:val="20"/>
              </w:rPr>
              <w:t>Funcionalidad 'tecla Prioridad'"</w:t>
            </w:r>
          </w:p>
        </w:tc>
        <w:tc>
          <w:tcPr>
            <w:tcW w:w="1646" w:type="dxa"/>
            <w:tcBorders>
              <w:top w:val="nil"/>
              <w:left w:val="single" w:sz="6" w:space="0" w:color="000000"/>
              <w:bottom w:val="dotted" w:sz="4" w:space="0" w:color="auto"/>
              <w:right w:val="double" w:sz="6" w:space="0" w:color="000000"/>
            </w:tcBorders>
          </w:tcPr>
          <w:p w14:paraId="518FD0A7" w14:textId="77777777" w:rsidR="00391171" w:rsidRPr="00391171" w:rsidRDefault="00391171" w:rsidP="00391171">
            <w:pPr>
              <w:rPr>
                <w:rFonts w:cs="Arial"/>
                <w:sz w:val="20"/>
                <w:szCs w:val="20"/>
              </w:rPr>
            </w:pPr>
          </w:p>
        </w:tc>
      </w:tr>
      <w:tr w:rsidR="00391171" w:rsidRPr="00007498" w14:paraId="32AE499F" w14:textId="77777777" w:rsidTr="00391171">
        <w:trPr>
          <w:jc w:val="center"/>
        </w:trPr>
        <w:tc>
          <w:tcPr>
            <w:tcW w:w="798" w:type="dxa"/>
            <w:tcBorders>
              <w:top w:val="nil"/>
              <w:left w:val="double" w:sz="6" w:space="0" w:color="000000"/>
              <w:bottom w:val="dotted" w:sz="4" w:space="0" w:color="auto"/>
            </w:tcBorders>
          </w:tcPr>
          <w:p w14:paraId="007CDBCC" w14:textId="77777777" w:rsidR="00391171" w:rsidRPr="00391171" w:rsidRDefault="00391171" w:rsidP="00391171">
            <w:pPr>
              <w:jc w:val="center"/>
              <w:rPr>
                <w:rFonts w:cs="Arial"/>
                <w:sz w:val="20"/>
                <w:szCs w:val="20"/>
              </w:rPr>
            </w:pPr>
            <w:r w:rsidRPr="00391171">
              <w:rPr>
                <w:rFonts w:cs="Arial"/>
                <w:sz w:val="20"/>
                <w:szCs w:val="20"/>
              </w:rPr>
              <w:t>4</w:t>
            </w:r>
          </w:p>
        </w:tc>
        <w:tc>
          <w:tcPr>
            <w:tcW w:w="1701" w:type="dxa"/>
            <w:tcBorders>
              <w:top w:val="nil"/>
              <w:left w:val="single" w:sz="6" w:space="0" w:color="000000"/>
              <w:bottom w:val="dotted" w:sz="4" w:space="0" w:color="auto"/>
            </w:tcBorders>
          </w:tcPr>
          <w:p w14:paraId="5108C0F4" w14:textId="77777777" w:rsidR="00391171" w:rsidRPr="00391171" w:rsidRDefault="00391171" w:rsidP="00391171">
            <w:pPr>
              <w:jc w:val="center"/>
              <w:rPr>
                <w:rFonts w:cs="Arial"/>
                <w:sz w:val="20"/>
                <w:szCs w:val="20"/>
              </w:rPr>
            </w:pPr>
            <w:r w:rsidRPr="00391171">
              <w:rPr>
                <w:rFonts w:cs="Arial"/>
                <w:sz w:val="20"/>
                <w:szCs w:val="20"/>
              </w:rPr>
              <w:t>16-01-2017</w:t>
            </w:r>
          </w:p>
        </w:tc>
        <w:tc>
          <w:tcPr>
            <w:tcW w:w="4820" w:type="dxa"/>
            <w:tcBorders>
              <w:top w:val="nil"/>
              <w:left w:val="single" w:sz="6" w:space="0" w:color="000000"/>
              <w:bottom w:val="dotted" w:sz="4" w:space="0" w:color="auto"/>
            </w:tcBorders>
          </w:tcPr>
          <w:p w14:paraId="57DF320C" w14:textId="77777777" w:rsidR="00391171" w:rsidRPr="00391171" w:rsidRDefault="00391171" w:rsidP="00391171">
            <w:pPr>
              <w:rPr>
                <w:rFonts w:cs="Arial"/>
                <w:sz w:val="20"/>
                <w:szCs w:val="20"/>
              </w:rPr>
            </w:pPr>
            <w:r w:rsidRPr="00391171">
              <w:rPr>
                <w:rFonts w:cs="Arial"/>
                <w:sz w:val="20"/>
                <w:szCs w:val="20"/>
              </w:rPr>
              <w:t>Revisado para la versión 2.5.3</w:t>
            </w:r>
          </w:p>
        </w:tc>
        <w:tc>
          <w:tcPr>
            <w:tcW w:w="1646" w:type="dxa"/>
            <w:tcBorders>
              <w:top w:val="nil"/>
              <w:left w:val="single" w:sz="6" w:space="0" w:color="000000"/>
              <w:bottom w:val="dotted" w:sz="4" w:space="0" w:color="auto"/>
              <w:right w:val="double" w:sz="6" w:space="0" w:color="000000"/>
            </w:tcBorders>
          </w:tcPr>
          <w:p w14:paraId="288FE0C2" w14:textId="77777777" w:rsidR="00391171" w:rsidRPr="00391171" w:rsidRDefault="00391171" w:rsidP="00391171">
            <w:pPr>
              <w:rPr>
                <w:rFonts w:cs="Arial"/>
                <w:sz w:val="20"/>
                <w:szCs w:val="20"/>
              </w:rPr>
            </w:pPr>
          </w:p>
        </w:tc>
      </w:tr>
      <w:tr w:rsidR="00391171" w:rsidRPr="00007498" w14:paraId="0A70AF5D" w14:textId="77777777" w:rsidTr="00391171">
        <w:trPr>
          <w:jc w:val="center"/>
        </w:trPr>
        <w:tc>
          <w:tcPr>
            <w:tcW w:w="798" w:type="dxa"/>
            <w:tcBorders>
              <w:top w:val="nil"/>
              <w:left w:val="double" w:sz="6" w:space="0" w:color="000000"/>
              <w:bottom w:val="dotted" w:sz="4" w:space="0" w:color="auto"/>
            </w:tcBorders>
          </w:tcPr>
          <w:p w14:paraId="634B15C0" w14:textId="77777777" w:rsidR="00391171" w:rsidRPr="00391171" w:rsidRDefault="00391171" w:rsidP="00391171">
            <w:pPr>
              <w:jc w:val="center"/>
              <w:rPr>
                <w:rFonts w:cs="Arial"/>
                <w:sz w:val="20"/>
                <w:szCs w:val="20"/>
              </w:rPr>
            </w:pPr>
            <w:r w:rsidRPr="00391171">
              <w:rPr>
                <w:rFonts w:cs="Arial"/>
                <w:sz w:val="20"/>
                <w:szCs w:val="20"/>
              </w:rPr>
              <w:t>5</w:t>
            </w:r>
          </w:p>
        </w:tc>
        <w:tc>
          <w:tcPr>
            <w:tcW w:w="1701" w:type="dxa"/>
            <w:tcBorders>
              <w:top w:val="nil"/>
              <w:left w:val="single" w:sz="6" w:space="0" w:color="000000"/>
              <w:bottom w:val="dotted" w:sz="4" w:space="0" w:color="auto"/>
            </w:tcBorders>
          </w:tcPr>
          <w:p w14:paraId="528E6168" w14:textId="77777777" w:rsidR="00391171" w:rsidRPr="00391171" w:rsidRDefault="00391171" w:rsidP="00391171">
            <w:pPr>
              <w:jc w:val="center"/>
              <w:rPr>
                <w:rFonts w:cs="Arial"/>
                <w:sz w:val="20"/>
                <w:szCs w:val="20"/>
              </w:rPr>
            </w:pPr>
            <w:r w:rsidRPr="00391171">
              <w:rPr>
                <w:rFonts w:cs="Arial"/>
                <w:sz w:val="20"/>
                <w:szCs w:val="20"/>
              </w:rPr>
              <w:t>26/04/2017</w:t>
            </w:r>
          </w:p>
        </w:tc>
        <w:tc>
          <w:tcPr>
            <w:tcW w:w="4820" w:type="dxa"/>
            <w:tcBorders>
              <w:top w:val="nil"/>
              <w:left w:val="single" w:sz="6" w:space="0" w:color="000000"/>
              <w:bottom w:val="dotted" w:sz="4" w:space="0" w:color="auto"/>
            </w:tcBorders>
          </w:tcPr>
          <w:p w14:paraId="3B3BB9E2" w14:textId="77777777" w:rsidR="00391171" w:rsidRPr="00391171" w:rsidRDefault="00391171" w:rsidP="00391171">
            <w:pPr>
              <w:rPr>
                <w:rFonts w:cs="Arial"/>
                <w:sz w:val="20"/>
                <w:szCs w:val="20"/>
              </w:rPr>
            </w:pPr>
            <w:r w:rsidRPr="00391171">
              <w:rPr>
                <w:rFonts w:cs="Arial"/>
                <w:sz w:val="20"/>
                <w:szCs w:val="20"/>
              </w:rPr>
              <w:t>Añade excepción en apartado 6.6 Formación de grupos de Retransmisión</w:t>
            </w:r>
          </w:p>
        </w:tc>
        <w:tc>
          <w:tcPr>
            <w:tcW w:w="1646" w:type="dxa"/>
            <w:tcBorders>
              <w:top w:val="nil"/>
              <w:left w:val="single" w:sz="6" w:space="0" w:color="000000"/>
              <w:bottom w:val="dotted" w:sz="4" w:space="0" w:color="auto"/>
              <w:right w:val="double" w:sz="6" w:space="0" w:color="000000"/>
            </w:tcBorders>
          </w:tcPr>
          <w:p w14:paraId="7D56EA8A"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3586E486" w14:textId="77777777" w:rsidTr="00391171">
        <w:trPr>
          <w:jc w:val="center"/>
        </w:trPr>
        <w:tc>
          <w:tcPr>
            <w:tcW w:w="798" w:type="dxa"/>
            <w:tcBorders>
              <w:top w:val="nil"/>
              <w:left w:val="double" w:sz="6" w:space="0" w:color="000000"/>
              <w:bottom w:val="dotted" w:sz="4" w:space="0" w:color="auto"/>
            </w:tcBorders>
          </w:tcPr>
          <w:p w14:paraId="200446BF" w14:textId="77777777" w:rsidR="00391171" w:rsidRPr="00391171" w:rsidRDefault="00391171" w:rsidP="00391171">
            <w:pPr>
              <w:jc w:val="center"/>
              <w:rPr>
                <w:rFonts w:cs="Arial"/>
                <w:sz w:val="20"/>
                <w:szCs w:val="20"/>
              </w:rPr>
            </w:pPr>
            <w:r w:rsidRPr="00391171">
              <w:rPr>
                <w:rFonts w:cs="Arial"/>
                <w:sz w:val="20"/>
                <w:szCs w:val="20"/>
              </w:rPr>
              <w:t>6</w:t>
            </w:r>
          </w:p>
        </w:tc>
        <w:tc>
          <w:tcPr>
            <w:tcW w:w="1701" w:type="dxa"/>
            <w:tcBorders>
              <w:top w:val="nil"/>
              <w:left w:val="single" w:sz="6" w:space="0" w:color="000000"/>
              <w:bottom w:val="dotted" w:sz="4" w:space="0" w:color="auto"/>
            </w:tcBorders>
          </w:tcPr>
          <w:p w14:paraId="5F1ADD8F" w14:textId="77777777" w:rsidR="00391171" w:rsidRPr="00391171" w:rsidRDefault="00391171" w:rsidP="00391171">
            <w:pPr>
              <w:jc w:val="center"/>
              <w:rPr>
                <w:rFonts w:cs="Arial"/>
                <w:sz w:val="20"/>
                <w:szCs w:val="20"/>
              </w:rPr>
            </w:pPr>
            <w:r w:rsidRPr="00391171">
              <w:rPr>
                <w:rFonts w:cs="Arial"/>
                <w:sz w:val="20"/>
                <w:szCs w:val="20"/>
              </w:rPr>
              <w:t>20/11/2017</w:t>
            </w:r>
          </w:p>
        </w:tc>
        <w:tc>
          <w:tcPr>
            <w:tcW w:w="4820" w:type="dxa"/>
            <w:tcBorders>
              <w:top w:val="nil"/>
              <w:left w:val="single" w:sz="6" w:space="0" w:color="000000"/>
              <w:bottom w:val="dotted" w:sz="4" w:space="0" w:color="auto"/>
            </w:tcBorders>
          </w:tcPr>
          <w:p w14:paraId="24B29E6D" w14:textId="77777777" w:rsidR="00391171" w:rsidRPr="00391171" w:rsidRDefault="00391171" w:rsidP="00391171">
            <w:pPr>
              <w:rPr>
                <w:rFonts w:cs="Arial"/>
                <w:sz w:val="20"/>
                <w:szCs w:val="20"/>
              </w:rPr>
            </w:pPr>
            <w:r w:rsidRPr="00391171">
              <w:rPr>
                <w:rFonts w:cs="Arial"/>
                <w:sz w:val="20"/>
                <w:szCs w:val="20"/>
              </w:rPr>
              <w:t xml:space="preserve">U5KI.HTWR.05.015. Transferencia. Eliminada excepción de transferencia para </w:t>
            </w:r>
            <w:proofErr w:type="spellStart"/>
            <w:r w:rsidRPr="00391171">
              <w:rPr>
                <w:rFonts w:cs="Arial"/>
                <w:sz w:val="20"/>
                <w:szCs w:val="20"/>
              </w:rPr>
              <w:t>PaP</w:t>
            </w:r>
            <w:proofErr w:type="spellEnd"/>
            <w:r w:rsidRPr="00391171">
              <w:rPr>
                <w:rFonts w:cs="Arial"/>
                <w:sz w:val="20"/>
                <w:szCs w:val="20"/>
              </w:rPr>
              <w:t xml:space="preserve"> sin AD en destino. Antes no se permitía y ahora sí se permite.</w:t>
            </w:r>
          </w:p>
          <w:p w14:paraId="73748F84" w14:textId="77777777" w:rsidR="00391171" w:rsidRPr="00391171" w:rsidRDefault="00391171" w:rsidP="00391171">
            <w:pPr>
              <w:rPr>
                <w:rFonts w:cs="Arial"/>
                <w:sz w:val="20"/>
                <w:szCs w:val="20"/>
              </w:rPr>
            </w:pPr>
          </w:p>
        </w:tc>
        <w:tc>
          <w:tcPr>
            <w:tcW w:w="1646" w:type="dxa"/>
            <w:tcBorders>
              <w:top w:val="nil"/>
              <w:left w:val="single" w:sz="6" w:space="0" w:color="000000"/>
              <w:bottom w:val="dotted" w:sz="4" w:space="0" w:color="auto"/>
              <w:right w:val="double" w:sz="6" w:space="0" w:color="000000"/>
            </w:tcBorders>
          </w:tcPr>
          <w:p w14:paraId="59B2A593"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132DE594" w14:textId="77777777" w:rsidTr="00391171">
        <w:trPr>
          <w:jc w:val="center"/>
        </w:trPr>
        <w:tc>
          <w:tcPr>
            <w:tcW w:w="798" w:type="dxa"/>
            <w:tcBorders>
              <w:top w:val="nil"/>
              <w:left w:val="double" w:sz="6" w:space="0" w:color="000000"/>
              <w:bottom w:val="dotted" w:sz="4" w:space="0" w:color="auto"/>
            </w:tcBorders>
          </w:tcPr>
          <w:p w14:paraId="12F9C6A5" w14:textId="77777777" w:rsidR="00391171" w:rsidRPr="00391171" w:rsidRDefault="00391171" w:rsidP="00391171">
            <w:pPr>
              <w:jc w:val="center"/>
              <w:rPr>
                <w:rFonts w:cs="Arial"/>
                <w:sz w:val="20"/>
                <w:szCs w:val="20"/>
              </w:rPr>
            </w:pPr>
            <w:r w:rsidRPr="00391171">
              <w:rPr>
                <w:rFonts w:cs="Arial"/>
                <w:sz w:val="20"/>
                <w:szCs w:val="20"/>
              </w:rPr>
              <w:t>7</w:t>
            </w:r>
          </w:p>
        </w:tc>
        <w:tc>
          <w:tcPr>
            <w:tcW w:w="1701" w:type="dxa"/>
            <w:tcBorders>
              <w:top w:val="nil"/>
              <w:left w:val="single" w:sz="6" w:space="0" w:color="000000"/>
              <w:bottom w:val="dotted" w:sz="4" w:space="0" w:color="auto"/>
            </w:tcBorders>
          </w:tcPr>
          <w:p w14:paraId="134652E1" w14:textId="77777777" w:rsidR="00391171" w:rsidRPr="00391171" w:rsidRDefault="00391171" w:rsidP="00391171">
            <w:pPr>
              <w:jc w:val="center"/>
              <w:rPr>
                <w:rFonts w:cs="Arial"/>
                <w:sz w:val="20"/>
                <w:szCs w:val="20"/>
              </w:rPr>
            </w:pPr>
            <w:r w:rsidRPr="00391171">
              <w:rPr>
                <w:rFonts w:cs="Arial"/>
                <w:sz w:val="20"/>
                <w:szCs w:val="20"/>
              </w:rPr>
              <w:t>05-03-2018</w:t>
            </w:r>
          </w:p>
        </w:tc>
        <w:tc>
          <w:tcPr>
            <w:tcW w:w="4820" w:type="dxa"/>
            <w:tcBorders>
              <w:top w:val="nil"/>
              <w:left w:val="single" w:sz="6" w:space="0" w:color="000000"/>
              <w:bottom w:val="dotted" w:sz="4" w:space="0" w:color="auto"/>
            </w:tcBorders>
          </w:tcPr>
          <w:p w14:paraId="0BE6384A" w14:textId="77777777" w:rsidR="00391171" w:rsidRPr="00391171" w:rsidRDefault="00391171" w:rsidP="00391171">
            <w:pPr>
              <w:rPr>
                <w:rFonts w:cs="Arial"/>
                <w:sz w:val="20"/>
                <w:szCs w:val="20"/>
              </w:rPr>
            </w:pPr>
            <w:r w:rsidRPr="00391171">
              <w:rPr>
                <w:rFonts w:cs="Arial"/>
                <w:sz w:val="20"/>
                <w:szCs w:val="20"/>
              </w:rPr>
              <w:t>Revisión para versión 2.5.7</w:t>
            </w:r>
          </w:p>
        </w:tc>
        <w:tc>
          <w:tcPr>
            <w:tcW w:w="1646" w:type="dxa"/>
            <w:tcBorders>
              <w:top w:val="nil"/>
              <w:left w:val="single" w:sz="6" w:space="0" w:color="000000"/>
              <w:bottom w:val="dotted" w:sz="4" w:space="0" w:color="auto"/>
              <w:right w:val="double" w:sz="6" w:space="0" w:color="000000"/>
            </w:tcBorders>
          </w:tcPr>
          <w:p w14:paraId="1A0A2B5A"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4E4415A3" w14:textId="77777777" w:rsidTr="00391171">
        <w:trPr>
          <w:jc w:val="center"/>
        </w:trPr>
        <w:tc>
          <w:tcPr>
            <w:tcW w:w="798" w:type="dxa"/>
            <w:tcBorders>
              <w:top w:val="nil"/>
              <w:left w:val="double" w:sz="6" w:space="0" w:color="000000"/>
              <w:bottom w:val="dotted" w:sz="4" w:space="0" w:color="auto"/>
            </w:tcBorders>
          </w:tcPr>
          <w:p w14:paraId="62CD15FC" w14:textId="77777777" w:rsidR="00391171" w:rsidRPr="00391171" w:rsidRDefault="00391171" w:rsidP="00391171">
            <w:pPr>
              <w:jc w:val="center"/>
              <w:rPr>
                <w:rFonts w:cs="Arial"/>
                <w:sz w:val="20"/>
                <w:szCs w:val="20"/>
              </w:rPr>
            </w:pPr>
            <w:r w:rsidRPr="00391171">
              <w:rPr>
                <w:rFonts w:cs="Arial"/>
                <w:sz w:val="20"/>
                <w:szCs w:val="20"/>
              </w:rPr>
              <w:t>8</w:t>
            </w:r>
          </w:p>
        </w:tc>
        <w:tc>
          <w:tcPr>
            <w:tcW w:w="1701" w:type="dxa"/>
            <w:tcBorders>
              <w:top w:val="nil"/>
              <w:left w:val="single" w:sz="6" w:space="0" w:color="000000"/>
              <w:bottom w:val="dotted" w:sz="4" w:space="0" w:color="auto"/>
            </w:tcBorders>
          </w:tcPr>
          <w:p w14:paraId="70D15FBA" w14:textId="77777777" w:rsidR="00391171" w:rsidRPr="00391171" w:rsidRDefault="00391171" w:rsidP="00391171">
            <w:pPr>
              <w:jc w:val="center"/>
              <w:rPr>
                <w:rFonts w:cs="Arial"/>
                <w:sz w:val="20"/>
                <w:szCs w:val="20"/>
              </w:rPr>
            </w:pPr>
            <w:r w:rsidRPr="00391171">
              <w:rPr>
                <w:rFonts w:cs="Arial"/>
                <w:sz w:val="20"/>
                <w:szCs w:val="20"/>
              </w:rPr>
              <w:t>03-05-2018</w:t>
            </w:r>
          </w:p>
        </w:tc>
        <w:tc>
          <w:tcPr>
            <w:tcW w:w="4820" w:type="dxa"/>
            <w:tcBorders>
              <w:top w:val="nil"/>
              <w:left w:val="single" w:sz="6" w:space="0" w:color="000000"/>
              <w:bottom w:val="dotted" w:sz="4" w:space="0" w:color="auto"/>
            </w:tcBorders>
          </w:tcPr>
          <w:p w14:paraId="2B525417" w14:textId="77777777" w:rsidR="00391171" w:rsidRPr="00391171" w:rsidRDefault="00391171" w:rsidP="00391171">
            <w:pPr>
              <w:rPr>
                <w:rFonts w:cs="Arial"/>
                <w:sz w:val="20"/>
                <w:szCs w:val="20"/>
              </w:rPr>
            </w:pPr>
            <w:r w:rsidRPr="00391171">
              <w:rPr>
                <w:rFonts w:cs="Arial"/>
                <w:sz w:val="20"/>
                <w:szCs w:val="20"/>
              </w:rPr>
              <w:t>Incluye las funciones de ENNA (Doble altavoz y manos libres telefonía)</w:t>
            </w:r>
          </w:p>
        </w:tc>
        <w:tc>
          <w:tcPr>
            <w:tcW w:w="1646" w:type="dxa"/>
            <w:tcBorders>
              <w:top w:val="nil"/>
              <w:left w:val="single" w:sz="6" w:space="0" w:color="000000"/>
              <w:bottom w:val="dotted" w:sz="4" w:space="0" w:color="auto"/>
              <w:right w:val="double" w:sz="6" w:space="0" w:color="000000"/>
            </w:tcBorders>
          </w:tcPr>
          <w:p w14:paraId="1070B107"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13AB09FB" w14:textId="77777777" w:rsidTr="00391171">
        <w:trPr>
          <w:jc w:val="center"/>
        </w:trPr>
        <w:tc>
          <w:tcPr>
            <w:tcW w:w="798" w:type="dxa"/>
            <w:tcBorders>
              <w:top w:val="nil"/>
              <w:left w:val="double" w:sz="6" w:space="0" w:color="000000"/>
              <w:bottom w:val="dotted" w:sz="4" w:space="0" w:color="auto"/>
            </w:tcBorders>
          </w:tcPr>
          <w:p w14:paraId="24FEDB9E" w14:textId="77777777" w:rsidR="00391171" w:rsidRPr="00391171" w:rsidRDefault="00391171" w:rsidP="00391171">
            <w:pPr>
              <w:jc w:val="center"/>
              <w:rPr>
                <w:rFonts w:cs="Arial"/>
                <w:sz w:val="20"/>
                <w:szCs w:val="20"/>
              </w:rPr>
            </w:pPr>
          </w:p>
          <w:p w14:paraId="603C0839" w14:textId="77777777" w:rsidR="00391171" w:rsidRPr="00391171" w:rsidRDefault="00391171" w:rsidP="00391171">
            <w:pPr>
              <w:jc w:val="center"/>
              <w:rPr>
                <w:rFonts w:cs="Arial"/>
                <w:sz w:val="20"/>
                <w:szCs w:val="20"/>
              </w:rPr>
            </w:pPr>
            <w:r w:rsidRPr="00391171">
              <w:rPr>
                <w:rFonts w:cs="Arial"/>
                <w:sz w:val="20"/>
                <w:szCs w:val="20"/>
              </w:rPr>
              <w:t>9</w:t>
            </w:r>
          </w:p>
        </w:tc>
        <w:tc>
          <w:tcPr>
            <w:tcW w:w="1701" w:type="dxa"/>
            <w:tcBorders>
              <w:top w:val="nil"/>
              <w:left w:val="single" w:sz="6" w:space="0" w:color="000000"/>
              <w:bottom w:val="dotted" w:sz="4" w:space="0" w:color="auto"/>
            </w:tcBorders>
          </w:tcPr>
          <w:p w14:paraId="7A146C03" w14:textId="77777777" w:rsidR="00391171" w:rsidRPr="00391171" w:rsidRDefault="00391171" w:rsidP="00391171">
            <w:pPr>
              <w:jc w:val="center"/>
              <w:rPr>
                <w:rFonts w:cs="Arial"/>
                <w:sz w:val="20"/>
                <w:szCs w:val="20"/>
              </w:rPr>
            </w:pPr>
          </w:p>
          <w:p w14:paraId="7C80B236" w14:textId="77777777" w:rsidR="00391171" w:rsidRPr="00391171" w:rsidRDefault="00391171" w:rsidP="00391171">
            <w:pPr>
              <w:jc w:val="center"/>
              <w:rPr>
                <w:rFonts w:cs="Arial"/>
                <w:sz w:val="20"/>
                <w:szCs w:val="20"/>
              </w:rPr>
            </w:pPr>
            <w:r w:rsidRPr="00391171">
              <w:rPr>
                <w:rFonts w:cs="Arial"/>
                <w:sz w:val="20"/>
                <w:szCs w:val="20"/>
              </w:rPr>
              <w:t>07-05-2018</w:t>
            </w:r>
          </w:p>
        </w:tc>
        <w:tc>
          <w:tcPr>
            <w:tcW w:w="4820" w:type="dxa"/>
            <w:tcBorders>
              <w:top w:val="nil"/>
              <w:left w:val="single" w:sz="6" w:space="0" w:color="000000"/>
              <w:bottom w:val="dotted" w:sz="4" w:space="0" w:color="auto"/>
            </w:tcBorders>
          </w:tcPr>
          <w:p w14:paraId="7041BD05" w14:textId="77777777" w:rsidR="00391171" w:rsidRPr="00391171" w:rsidRDefault="00391171" w:rsidP="00391171">
            <w:pPr>
              <w:rPr>
                <w:rFonts w:cs="Arial"/>
                <w:sz w:val="20"/>
                <w:szCs w:val="20"/>
              </w:rPr>
            </w:pPr>
          </w:p>
          <w:p w14:paraId="24FD6F51" w14:textId="77777777" w:rsidR="00391171" w:rsidRPr="00391171" w:rsidRDefault="00391171" w:rsidP="00391171">
            <w:pPr>
              <w:rPr>
                <w:rFonts w:cs="Arial"/>
                <w:sz w:val="20"/>
                <w:szCs w:val="20"/>
              </w:rPr>
            </w:pPr>
            <w:r w:rsidRPr="00391171">
              <w:rPr>
                <w:rFonts w:cs="Arial"/>
                <w:sz w:val="20"/>
                <w:szCs w:val="20"/>
              </w:rPr>
              <w:t xml:space="preserve">U5KI.HTWR.05.010. LISTA de MARCACIONES Memorizadas. En punto 9 eliminada en frase: “La tecla DESCOLGAR pasa a estado </w:t>
            </w:r>
            <w:proofErr w:type="gramStart"/>
            <w:r w:rsidRPr="00391171">
              <w:rPr>
                <w:rFonts w:cs="Arial"/>
                <w:sz w:val="20"/>
                <w:szCs w:val="20"/>
              </w:rPr>
              <w:t>Reposo ”</w:t>
            </w:r>
            <w:proofErr w:type="gramEnd"/>
            <w:r w:rsidRPr="00391171">
              <w:rPr>
                <w:rFonts w:cs="Arial"/>
                <w:sz w:val="20"/>
                <w:szCs w:val="20"/>
              </w:rPr>
              <w:t>.</w:t>
            </w:r>
          </w:p>
          <w:p w14:paraId="29A42BB4" w14:textId="77777777" w:rsidR="00391171" w:rsidRPr="00391171" w:rsidRDefault="00391171" w:rsidP="00391171">
            <w:pPr>
              <w:rPr>
                <w:rFonts w:cs="Arial"/>
                <w:sz w:val="20"/>
                <w:szCs w:val="20"/>
              </w:rPr>
            </w:pPr>
            <w:r w:rsidRPr="00391171">
              <w:rPr>
                <w:rFonts w:cs="Arial"/>
                <w:sz w:val="20"/>
                <w:szCs w:val="20"/>
              </w:rPr>
              <w:t xml:space="preserve"> </w:t>
            </w:r>
          </w:p>
        </w:tc>
        <w:tc>
          <w:tcPr>
            <w:tcW w:w="1646" w:type="dxa"/>
            <w:tcBorders>
              <w:top w:val="nil"/>
              <w:left w:val="single" w:sz="6" w:space="0" w:color="000000"/>
              <w:bottom w:val="dotted" w:sz="4" w:space="0" w:color="auto"/>
              <w:right w:val="double" w:sz="6" w:space="0" w:color="000000"/>
            </w:tcBorders>
          </w:tcPr>
          <w:p w14:paraId="1A2D517D" w14:textId="77777777" w:rsidR="00391171" w:rsidRPr="00391171" w:rsidRDefault="00391171" w:rsidP="00391171">
            <w:pPr>
              <w:rPr>
                <w:rFonts w:cs="Arial"/>
                <w:sz w:val="20"/>
                <w:szCs w:val="20"/>
              </w:rPr>
            </w:pPr>
          </w:p>
          <w:p w14:paraId="579BEB9F" w14:textId="77777777" w:rsidR="00391171" w:rsidRPr="00391171" w:rsidRDefault="00391171" w:rsidP="00391171">
            <w:pPr>
              <w:rPr>
                <w:rFonts w:cs="Arial"/>
                <w:sz w:val="20"/>
                <w:szCs w:val="20"/>
              </w:rPr>
            </w:pPr>
            <w:r w:rsidRPr="00391171">
              <w:rPr>
                <w:rFonts w:cs="Arial"/>
                <w:sz w:val="20"/>
                <w:szCs w:val="20"/>
              </w:rPr>
              <w:t xml:space="preserve">M.J. </w:t>
            </w:r>
            <w:proofErr w:type="spellStart"/>
            <w:r w:rsidRPr="00391171">
              <w:rPr>
                <w:rFonts w:cs="Arial"/>
                <w:sz w:val="20"/>
                <w:szCs w:val="20"/>
              </w:rPr>
              <w:t>Mazarro</w:t>
            </w:r>
            <w:proofErr w:type="spellEnd"/>
          </w:p>
        </w:tc>
      </w:tr>
      <w:tr w:rsidR="00391171" w:rsidRPr="00007498" w14:paraId="74A891D9" w14:textId="77777777" w:rsidTr="00391171">
        <w:trPr>
          <w:jc w:val="center"/>
        </w:trPr>
        <w:tc>
          <w:tcPr>
            <w:tcW w:w="798" w:type="dxa"/>
            <w:tcBorders>
              <w:top w:val="nil"/>
              <w:left w:val="double" w:sz="6" w:space="0" w:color="000000"/>
              <w:bottom w:val="dotted" w:sz="4" w:space="0" w:color="auto"/>
            </w:tcBorders>
          </w:tcPr>
          <w:p w14:paraId="23AAA625" w14:textId="77777777" w:rsidR="00391171" w:rsidRPr="00391171" w:rsidRDefault="00391171" w:rsidP="00391171">
            <w:pPr>
              <w:jc w:val="center"/>
              <w:rPr>
                <w:rFonts w:cs="Arial"/>
                <w:sz w:val="20"/>
                <w:szCs w:val="20"/>
              </w:rPr>
            </w:pPr>
            <w:r w:rsidRPr="00391171">
              <w:rPr>
                <w:rFonts w:cs="Arial"/>
                <w:sz w:val="20"/>
                <w:szCs w:val="20"/>
              </w:rPr>
              <w:t>10</w:t>
            </w:r>
          </w:p>
        </w:tc>
        <w:tc>
          <w:tcPr>
            <w:tcW w:w="1701" w:type="dxa"/>
            <w:tcBorders>
              <w:top w:val="nil"/>
              <w:left w:val="single" w:sz="6" w:space="0" w:color="000000"/>
              <w:bottom w:val="dotted" w:sz="4" w:space="0" w:color="auto"/>
            </w:tcBorders>
          </w:tcPr>
          <w:p w14:paraId="64B4A99D" w14:textId="77777777" w:rsidR="00391171" w:rsidRPr="00391171" w:rsidRDefault="00391171" w:rsidP="00391171">
            <w:pPr>
              <w:jc w:val="center"/>
              <w:rPr>
                <w:rFonts w:cs="Arial"/>
                <w:sz w:val="20"/>
                <w:szCs w:val="20"/>
              </w:rPr>
            </w:pPr>
            <w:r w:rsidRPr="00391171">
              <w:rPr>
                <w:rFonts w:cs="Arial"/>
                <w:sz w:val="20"/>
                <w:szCs w:val="20"/>
              </w:rPr>
              <w:t>07-05-2018</w:t>
            </w:r>
          </w:p>
        </w:tc>
        <w:tc>
          <w:tcPr>
            <w:tcW w:w="4820" w:type="dxa"/>
            <w:tcBorders>
              <w:top w:val="nil"/>
              <w:left w:val="single" w:sz="6" w:space="0" w:color="000000"/>
              <w:bottom w:val="dotted" w:sz="4" w:space="0" w:color="auto"/>
            </w:tcBorders>
          </w:tcPr>
          <w:p w14:paraId="01DBD384" w14:textId="77777777" w:rsidR="00391171" w:rsidRPr="00391171" w:rsidRDefault="00391171" w:rsidP="00391171">
            <w:pPr>
              <w:rPr>
                <w:rFonts w:cs="Arial"/>
                <w:sz w:val="20"/>
                <w:szCs w:val="20"/>
              </w:rPr>
            </w:pPr>
            <w:r w:rsidRPr="00391171">
              <w:rPr>
                <w:rFonts w:cs="Arial"/>
                <w:sz w:val="20"/>
                <w:szCs w:val="20"/>
              </w:rPr>
              <w:t>Punto 8.7.7 Redactadas de forma más clara las excepciones de este apartado</w:t>
            </w:r>
          </w:p>
        </w:tc>
        <w:tc>
          <w:tcPr>
            <w:tcW w:w="1646" w:type="dxa"/>
            <w:tcBorders>
              <w:top w:val="nil"/>
              <w:left w:val="single" w:sz="6" w:space="0" w:color="000000"/>
              <w:bottom w:val="dotted" w:sz="4" w:space="0" w:color="auto"/>
              <w:right w:val="double" w:sz="6" w:space="0" w:color="000000"/>
            </w:tcBorders>
          </w:tcPr>
          <w:p w14:paraId="694E1C82" w14:textId="77777777" w:rsidR="00391171" w:rsidRPr="00391171" w:rsidRDefault="00391171" w:rsidP="00391171">
            <w:pPr>
              <w:rPr>
                <w:rFonts w:cs="Arial"/>
                <w:sz w:val="20"/>
                <w:szCs w:val="20"/>
              </w:rPr>
            </w:pPr>
            <w:r w:rsidRPr="00391171">
              <w:rPr>
                <w:rFonts w:cs="Arial"/>
                <w:sz w:val="20"/>
                <w:szCs w:val="20"/>
              </w:rPr>
              <w:t xml:space="preserve">M.J. </w:t>
            </w:r>
            <w:proofErr w:type="spellStart"/>
            <w:r w:rsidRPr="00391171">
              <w:rPr>
                <w:rFonts w:cs="Arial"/>
                <w:sz w:val="20"/>
                <w:szCs w:val="20"/>
              </w:rPr>
              <w:t>Mazarro</w:t>
            </w:r>
            <w:proofErr w:type="spellEnd"/>
          </w:p>
        </w:tc>
      </w:tr>
      <w:tr w:rsidR="00391171" w:rsidRPr="00007498" w14:paraId="34E7826E" w14:textId="77777777" w:rsidTr="00391171">
        <w:trPr>
          <w:jc w:val="center"/>
        </w:trPr>
        <w:tc>
          <w:tcPr>
            <w:tcW w:w="798" w:type="dxa"/>
            <w:tcBorders>
              <w:top w:val="nil"/>
              <w:left w:val="double" w:sz="6" w:space="0" w:color="000000"/>
              <w:bottom w:val="dotted" w:sz="4" w:space="0" w:color="auto"/>
            </w:tcBorders>
          </w:tcPr>
          <w:p w14:paraId="01F034E3"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77299019" w14:textId="77777777" w:rsidR="00391171" w:rsidRPr="00391171" w:rsidRDefault="00391171" w:rsidP="00391171">
            <w:pPr>
              <w:jc w:val="center"/>
              <w:rPr>
                <w:rFonts w:cs="Arial"/>
                <w:sz w:val="20"/>
                <w:szCs w:val="20"/>
              </w:rPr>
            </w:pPr>
            <w:r w:rsidRPr="00391171">
              <w:rPr>
                <w:rFonts w:cs="Arial"/>
                <w:sz w:val="20"/>
                <w:szCs w:val="20"/>
              </w:rPr>
              <w:t>21-06-2018</w:t>
            </w:r>
          </w:p>
        </w:tc>
        <w:tc>
          <w:tcPr>
            <w:tcW w:w="4820" w:type="dxa"/>
            <w:tcBorders>
              <w:top w:val="nil"/>
              <w:left w:val="single" w:sz="6" w:space="0" w:color="000000"/>
              <w:bottom w:val="dotted" w:sz="4" w:space="0" w:color="auto"/>
            </w:tcBorders>
          </w:tcPr>
          <w:p w14:paraId="108A12A9" w14:textId="77777777" w:rsidR="00391171" w:rsidRPr="00391171" w:rsidRDefault="00391171" w:rsidP="00391171">
            <w:pPr>
              <w:rPr>
                <w:rFonts w:cs="Arial"/>
                <w:sz w:val="20"/>
                <w:szCs w:val="20"/>
              </w:rPr>
            </w:pPr>
            <w:r w:rsidRPr="00391171">
              <w:rPr>
                <w:rFonts w:cs="Arial"/>
                <w:sz w:val="20"/>
                <w:szCs w:val="20"/>
              </w:rPr>
              <w:t>U5KI.HTWR.05.012. Llamadas Prioritarias sobre redes no permitidas, se cambia la falsa maniobra por el sistema no permite iniciar la llamada.</w:t>
            </w:r>
          </w:p>
          <w:p w14:paraId="1BFAA674" w14:textId="77777777" w:rsidR="00391171" w:rsidRPr="00391171" w:rsidRDefault="00391171" w:rsidP="00391171">
            <w:pPr>
              <w:rPr>
                <w:rFonts w:cs="Arial"/>
                <w:sz w:val="20"/>
                <w:szCs w:val="20"/>
              </w:rPr>
            </w:pPr>
            <w:r w:rsidRPr="00391171">
              <w:rPr>
                <w:rFonts w:cs="Arial"/>
                <w:sz w:val="20"/>
                <w:szCs w:val="20"/>
              </w:rPr>
              <w:t>Revisión U5KI.HTWR.03.008. Particularidades para doble altavoz radio.</w:t>
            </w:r>
          </w:p>
          <w:p w14:paraId="79D0676F" w14:textId="77777777" w:rsidR="00391171" w:rsidRPr="00391171" w:rsidRDefault="00391171" w:rsidP="00391171">
            <w:pPr>
              <w:rPr>
                <w:rFonts w:cs="Arial"/>
                <w:sz w:val="20"/>
                <w:szCs w:val="20"/>
              </w:rPr>
            </w:pPr>
            <w:r w:rsidRPr="00391171">
              <w:rPr>
                <w:rFonts w:cs="Arial"/>
                <w:sz w:val="20"/>
                <w:szCs w:val="20"/>
              </w:rPr>
              <w:t>Revisión U5KI.HTWR.02.004. Prioridades en Altavoz de Telefonía</w:t>
            </w:r>
          </w:p>
        </w:tc>
        <w:tc>
          <w:tcPr>
            <w:tcW w:w="1646" w:type="dxa"/>
            <w:tcBorders>
              <w:top w:val="nil"/>
              <w:left w:val="single" w:sz="6" w:space="0" w:color="000000"/>
              <w:bottom w:val="dotted" w:sz="4" w:space="0" w:color="auto"/>
              <w:right w:val="double" w:sz="6" w:space="0" w:color="000000"/>
            </w:tcBorders>
          </w:tcPr>
          <w:p w14:paraId="4B1D0F79"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77AE2281" w14:textId="77777777" w:rsidTr="00391171">
        <w:trPr>
          <w:jc w:val="center"/>
        </w:trPr>
        <w:tc>
          <w:tcPr>
            <w:tcW w:w="798" w:type="dxa"/>
            <w:tcBorders>
              <w:top w:val="nil"/>
              <w:left w:val="double" w:sz="6" w:space="0" w:color="000000"/>
              <w:bottom w:val="dotted" w:sz="4" w:space="0" w:color="auto"/>
            </w:tcBorders>
          </w:tcPr>
          <w:p w14:paraId="308377E6" w14:textId="77777777" w:rsidR="00391171" w:rsidRPr="00391171" w:rsidRDefault="00391171" w:rsidP="00391171">
            <w:pPr>
              <w:jc w:val="center"/>
              <w:rPr>
                <w:rFonts w:cs="Arial"/>
                <w:sz w:val="20"/>
                <w:szCs w:val="20"/>
              </w:rPr>
            </w:pPr>
            <w:r w:rsidRPr="00391171">
              <w:rPr>
                <w:rFonts w:cs="Arial"/>
                <w:sz w:val="20"/>
                <w:szCs w:val="20"/>
              </w:rPr>
              <w:t>11</w:t>
            </w:r>
          </w:p>
        </w:tc>
        <w:tc>
          <w:tcPr>
            <w:tcW w:w="1701" w:type="dxa"/>
            <w:tcBorders>
              <w:top w:val="nil"/>
              <w:left w:val="single" w:sz="6" w:space="0" w:color="000000"/>
              <w:bottom w:val="dotted" w:sz="4" w:space="0" w:color="auto"/>
            </w:tcBorders>
          </w:tcPr>
          <w:p w14:paraId="3E9B8666" w14:textId="77777777" w:rsidR="00391171" w:rsidRPr="00391171" w:rsidRDefault="00391171" w:rsidP="00391171">
            <w:pPr>
              <w:jc w:val="center"/>
              <w:rPr>
                <w:rFonts w:cs="Arial"/>
                <w:sz w:val="20"/>
                <w:szCs w:val="20"/>
              </w:rPr>
            </w:pPr>
            <w:r w:rsidRPr="00391171">
              <w:rPr>
                <w:rFonts w:cs="Arial"/>
                <w:sz w:val="20"/>
                <w:szCs w:val="20"/>
              </w:rPr>
              <w:t>25-07-2018</w:t>
            </w:r>
          </w:p>
        </w:tc>
        <w:tc>
          <w:tcPr>
            <w:tcW w:w="4820" w:type="dxa"/>
            <w:tcBorders>
              <w:top w:val="nil"/>
              <w:left w:val="single" w:sz="6" w:space="0" w:color="000000"/>
              <w:bottom w:val="dotted" w:sz="4" w:space="0" w:color="auto"/>
            </w:tcBorders>
          </w:tcPr>
          <w:p w14:paraId="6F7FDAB5" w14:textId="77777777" w:rsidR="00391171" w:rsidRPr="00391171" w:rsidRDefault="00391171" w:rsidP="00391171">
            <w:pPr>
              <w:rPr>
                <w:rFonts w:cs="Arial"/>
                <w:sz w:val="20"/>
                <w:szCs w:val="20"/>
              </w:rPr>
            </w:pPr>
            <w:r w:rsidRPr="00391171">
              <w:rPr>
                <w:rFonts w:cs="Arial"/>
                <w:sz w:val="20"/>
                <w:szCs w:val="20"/>
              </w:rPr>
              <w:t>Revisión para Versión  2.5.9</w:t>
            </w:r>
          </w:p>
          <w:p w14:paraId="16F641ED" w14:textId="77777777" w:rsidR="00391171" w:rsidRPr="00391171" w:rsidRDefault="00391171" w:rsidP="00391171">
            <w:pPr>
              <w:rPr>
                <w:rFonts w:cs="Arial"/>
                <w:sz w:val="20"/>
                <w:szCs w:val="20"/>
              </w:rPr>
            </w:pPr>
            <w:r w:rsidRPr="00391171">
              <w:rPr>
                <w:rFonts w:cs="Arial"/>
                <w:sz w:val="20"/>
                <w:szCs w:val="20"/>
              </w:rPr>
              <w:t>Cambio de en la tabla de documentos de referencia</w:t>
            </w:r>
          </w:p>
        </w:tc>
        <w:tc>
          <w:tcPr>
            <w:tcW w:w="1646" w:type="dxa"/>
            <w:tcBorders>
              <w:top w:val="nil"/>
              <w:left w:val="single" w:sz="6" w:space="0" w:color="000000"/>
              <w:bottom w:val="dotted" w:sz="4" w:space="0" w:color="auto"/>
              <w:right w:val="double" w:sz="6" w:space="0" w:color="000000"/>
            </w:tcBorders>
          </w:tcPr>
          <w:p w14:paraId="004BD16E"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5B1A45" w14:paraId="1DB8954A" w14:textId="77777777" w:rsidTr="00391171">
        <w:trPr>
          <w:jc w:val="center"/>
        </w:trPr>
        <w:tc>
          <w:tcPr>
            <w:tcW w:w="798" w:type="dxa"/>
            <w:tcBorders>
              <w:top w:val="nil"/>
              <w:left w:val="double" w:sz="6" w:space="0" w:color="000000"/>
              <w:bottom w:val="dotted" w:sz="4" w:space="0" w:color="auto"/>
            </w:tcBorders>
          </w:tcPr>
          <w:p w14:paraId="6E6E9BE2" w14:textId="77777777" w:rsidR="00391171" w:rsidRPr="00391171" w:rsidRDefault="00391171" w:rsidP="00391171">
            <w:pPr>
              <w:jc w:val="center"/>
              <w:rPr>
                <w:rFonts w:cs="Arial"/>
                <w:sz w:val="20"/>
                <w:szCs w:val="20"/>
              </w:rPr>
            </w:pPr>
            <w:r w:rsidRPr="00391171">
              <w:rPr>
                <w:rFonts w:cs="Arial"/>
                <w:sz w:val="20"/>
                <w:szCs w:val="20"/>
              </w:rPr>
              <w:t>12</w:t>
            </w:r>
          </w:p>
        </w:tc>
        <w:tc>
          <w:tcPr>
            <w:tcW w:w="1701" w:type="dxa"/>
            <w:tcBorders>
              <w:top w:val="nil"/>
              <w:left w:val="single" w:sz="6" w:space="0" w:color="000000"/>
              <w:bottom w:val="dotted" w:sz="4" w:space="0" w:color="auto"/>
            </w:tcBorders>
          </w:tcPr>
          <w:p w14:paraId="245F206B" w14:textId="77777777" w:rsidR="00391171" w:rsidRPr="00391171" w:rsidRDefault="00391171" w:rsidP="00391171">
            <w:pPr>
              <w:jc w:val="center"/>
              <w:rPr>
                <w:rFonts w:cs="Arial"/>
                <w:sz w:val="20"/>
                <w:szCs w:val="20"/>
              </w:rPr>
            </w:pPr>
            <w:r w:rsidRPr="00391171">
              <w:rPr>
                <w:rFonts w:cs="Arial"/>
                <w:sz w:val="20"/>
                <w:szCs w:val="20"/>
              </w:rPr>
              <w:t>05-03-2019</w:t>
            </w:r>
          </w:p>
        </w:tc>
        <w:tc>
          <w:tcPr>
            <w:tcW w:w="4820" w:type="dxa"/>
            <w:tcBorders>
              <w:top w:val="nil"/>
              <w:left w:val="single" w:sz="6" w:space="0" w:color="000000"/>
              <w:bottom w:val="dotted" w:sz="4" w:space="0" w:color="auto"/>
            </w:tcBorders>
          </w:tcPr>
          <w:p w14:paraId="706B7153" w14:textId="77777777" w:rsidR="00391171" w:rsidRPr="00391171" w:rsidRDefault="00391171" w:rsidP="00391171">
            <w:pPr>
              <w:rPr>
                <w:rFonts w:cs="Arial"/>
                <w:sz w:val="20"/>
                <w:szCs w:val="20"/>
              </w:rPr>
            </w:pPr>
            <w:r w:rsidRPr="00391171">
              <w:rPr>
                <w:rFonts w:cs="Arial"/>
                <w:sz w:val="20"/>
                <w:szCs w:val="20"/>
              </w:rPr>
              <w:t>Añade captura de llamadas.</w:t>
            </w:r>
          </w:p>
        </w:tc>
        <w:tc>
          <w:tcPr>
            <w:tcW w:w="1646" w:type="dxa"/>
            <w:tcBorders>
              <w:top w:val="nil"/>
              <w:left w:val="single" w:sz="6" w:space="0" w:color="000000"/>
              <w:bottom w:val="dotted" w:sz="4" w:space="0" w:color="auto"/>
              <w:right w:val="double" w:sz="6" w:space="0" w:color="000000"/>
            </w:tcBorders>
          </w:tcPr>
          <w:p w14:paraId="64E76FCA"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1842CC" w14:paraId="4BAFDFFD" w14:textId="77777777" w:rsidTr="00391171">
        <w:trPr>
          <w:jc w:val="center"/>
        </w:trPr>
        <w:tc>
          <w:tcPr>
            <w:tcW w:w="798" w:type="dxa"/>
            <w:tcBorders>
              <w:top w:val="nil"/>
              <w:left w:val="double" w:sz="6" w:space="0" w:color="000000"/>
              <w:bottom w:val="dotted" w:sz="4" w:space="0" w:color="auto"/>
            </w:tcBorders>
          </w:tcPr>
          <w:p w14:paraId="4D4409DB"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463AE575"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5C819D9B" w14:textId="77777777" w:rsidR="00391171" w:rsidRPr="00391171" w:rsidRDefault="00391171" w:rsidP="00391171">
            <w:pPr>
              <w:rPr>
                <w:rFonts w:cs="Arial"/>
                <w:sz w:val="20"/>
                <w:szCs w:val="20"/>
              </w:rPr>
            </w:pPr>
            <w:r w:rsidRPr="00391171">
              <w:rPr>
                <w:rFonts w:cs="Arial"/>
                <w:sz w:val="20"/>
                <w:szCs w:val="20"/>
              </w:rPr>
              <w:t>Incidencia #3791. Matización del Modo Alumno / Instructor respecto a los PTT simultáneos y de la imposibilidad de reconfigurar grupos RTX con SQH presente.</w:t>
            </w:r>
          </w:p>
        </w:tc>
        <w:tc>
          <w:tcPr>
            <w:tcW w:w="1646" w:type="dxa"/>
            <w:tcBorders>
              <w:top w:val="nil"/>
              <w:left w:val="single" w:sz="6" w:space="0" w:color="000000"/>
              <w:bottom w:val="dotted" w:sz="4" w:space="0" w:color="auto"/>
              <w:right w:val="double" w:sz="6" w:space="0" w:color="000000"/>
            </w:tcBorders>
          </w:tcPr>
          <w:p w14:paraId="738836EC" w14:textId="77777777" w:rsidR="00391171" w:rsidRPr="00391171" w:rsidRDefault="00391171" w:rsidP="00391171">
            <w:pPr>
              <w:rPr>
                <w:rFonts w:cs="Arial"/>
                <w:sz w:val="20"/>
                <w:szCs w:val="20"/>
              </w:rPr>
            </w:pPr>
          </w:p>
        </w:tc>
      </w:tr>
      <w:tr w:rsidR="00D959EA" w:rsidRPr="00561317" w14:paraId="69AEA4D3" w14:textId="77777777" w:rsidTr="00391171">
        <w:trPr>
          <w:jc w:val="center"/>
        </w:trPr>
        <w:tc>
          <w:tcPr>
            <w:tcW w:w="798" w:type="dxa"/>
            <w:tcBorders>
              <w:top w:val="dotted" w:sz="4" w:space="0" w:color="auto"/>
              <w:bottom w:val="dotted" w:sz="4" w:space="0" w:color="auto"/>
            </w:tcBorders>
          </w:tcPr>
          <w:p w14:paraId="3530C840" w14:textId="77777777" w:rsidR="00D959EA" w:rsidRPr="00561317" w:rsidRDefault="00391171" w:rsidP="00D959EA">
            <w:pPr>
              <w:jc w:val="center"/>
              <w:rPr>
                <w:rFonts w:cs="Arial"/>
                <w:sz w:val="20"/>
                <w:szCs w:val="20"/>
              </w:rPr>
            </w:pPr>
            <w:r>
              <w:rPr>
                <w:rFonts w:cs="Arial"/>
                <w:sz w:val="20"/>
                <w:szCs w:val="20"/>
              </w:rPr>
              <w:t>13</w:t>
            </w:r>
          </w:p>
        </w:tc>
        <w:tc>
          <w:tcPr>
            <w:tcW w:w="1701" w:type="dxa"/>
            <w:tcBorders>
              <w:top w:val="dotted" w:sz="4" w:space="0" w:color="auto"/>
              <w:bottom w:val="dotted" w:sz="4" w:space="0" w:color="auto"/>
            </w:tcBorders>
          </w:tcPr>
          <w:p w14:paraId="2B7F02D6" w14:textId="77777777" w:rsidR="00D959EA" w:rsidRPr="00561317" w:rsidRDefault="00391171" w:rsidP="00D959EA">
            <w:pPr>
              <w:jc w:val="center"/>
              <w:rPr>
                <w:rFonts w:cs="Arial"/>
                <w:sz w:val="20"/>
                <w:szCs w:val="20"/>
              </w:rPr>
            </w:pPr>
            <w:r>
              <w:rPr>
                <w:rFonts w:cs="Arial"/>
                <w:sz w:val="20"/>
                <w:szCs w:val="20"/>
              </w:rPr>
              <w:t>24-02-2020</w:t>
            </w:r>
          </w:p>
        </w:tc>
        <w:tc>
          <w:tcPr>
            <w:tcW w:w="4820" w:type="dxa"/>
            <w:tcBorders>
              <w:top w:val="dotted" w:sz="4" w:space="0" w:color="auto"/>
              <w:bottom w:val="dotted" w:sz="4" w:space="0" w:color="auto"/>
            </w:tcBorders>
          </w:tcPr>
          <w:p w14:paraId="429C9F70" w14:textId="77777777" w:rsidR="00D959EA" w:rsidRPr="00561317" w:rsidRDefault="00391171" w:rsidP="00F210A8">
            <w:pPr>
              <w:rPr>
                <w:rFonts w:cs="Arial"/>
                <w:sz w:val="20"/>
                <w:szCs w:val="20"/>
              </w:rPr>
            </w:pPr>
            <w:r>
              <w:rPr>
                <w:rFonts w:cs="Arial"/>
                <w:sz w:val="20"/>
                <w:szCs w:val="20"/>
              </w:rPr>
              <w:t>Revisión para la versión 2.6.0</w:t>
            </w:r>
          </w:p>
        </w:tc>
        <w:tc>
          <w:tcPr>
            <w:tcW w:w="1646" w:type="dxa"/>
            <w:tcBorders>
              <w:top w:val="dotted" w:sz="4" w:space="0" w:color="auto"/>
              <w:bottom w:val="dotted" w:sz="4" w:space="0" w:color="auto"/>
            </w:tcBorders>
          </w:tcPr>
          <w:p w14:paraId="0D9D6169" w14:textId="77777777" w:rsidR="00D959EA" w:rsidRPr="00561317" w:rsidRDefault="00391171" w:rsidP="00D959EA">
            <w:pPr>
              <w:rPr>
                <w:rFonts w:cs="Arial"/>
                <w:sz w:val="20"/>
                <w:szCs w:val="20"/>
              </w:rPr>
            </w:pPr>
            <w:r>
              <w:rPr>
                <w:rFonts w:cs="Arial"/>
                <w:sz w:val="20"/>
                <w:szCs w:val="20"/>
              </w:rPr>
              <w:t>Arturo García</w:t>
            </w:r>
          </w:p>
        </w:tc>
      </w:tr>
      <w:tr w:rsidR="00D959EA" w:rsidRPr="00561317" w14:paraId="32A3C3D3" w14:textId="77777777" w:rsidTr="00391171">
        <w:trPr>
          <w:jc w:val="center"/>
        </w:trPr>
        <w:tc>
          <w:tcPr>
            <w:tcW w:w="798" w:type="dxa"/>
            <w:tcBorders>
              <w:top w:val="dotted" w:sz="4" w:space="0" w:color="auto"/>
              <w:bottom w:val="dotted" w:sz="4" w:space="0" w:color="auto"/>
            </w:tcBorders>
          </w:tcPr>
          <w:p w14:paraId="6BF62EE2" w14:textId="77777777" w:rsidR="00D959EA" w:rsidRPr="00561317" w:rsidRDefault="008979D0" w:rsidP="00D959EA">
            <w:pPr>
              <w:jc w:val="center"/>
              <w:rPr>
                <w:rFonts w:cs="Arial"/>
                <w:sz w:val="20"/>
                <w:szCs w:val="20"/>
              </w:rPr>
            </w:pPr>
            <w:r>
              <w:rPr>
                <w:rFonts w:cs="Arial"/>
                <w:sz w:val="20"/>
                <w:szCs w:val="20"/>
              </w:rPr>
              <w:t>14</w:t>
            </w:r>
          </w:p>
        </w:tc>
        <w:tc>
          <w:tcPr>
            <w:tcW w:w="1701" w:type="dxa"/>
            <w:tcBorders>
              <w:top w:val="dotted" w:sz="4" w:space="0" w:color="auto"/>
              <w:bottom w:val="dotted" w:sz="4" w:space="0" w:color="auto"/>
            </w:tcBorders>
          </w:tcPr>
          <w:p w14:paraId="5E717415" w14:textId="77777777" w:rsidR="00D959EA" w:rsidRPr="00561317" w:rsidRDefault="008979D0" w:rsidP="00D959EA">
            <w:pPr>
              <w:jc w:val="center"/>
              <w:rPr>
                <w:rFonts w:cs="Arial"/>
                <w:sz w:val="20"/>
                <w:szCs w:val="20"/>
              </w:rPr>
            </w:pPr>
            <w:r>
              <w:rPr>
                <w:rFonts w:cs="Arial"/>
                <w:sz w:val="20"/>
                <w:szCs w:val="20"/>
              </w:rPr>
              <w:t>08-03-2021</w:t>
            </w:r>
          </w:p>
        </w:tc>
        <w:tc>
          <w:tcPr>
            <w:tcW w:w="4820" w:type="dxa"/>
            <w:tcBorders>
              <w:top w:val="dotted" w:sz="4" w:space="0" w:color="auto"/>
              <w:bottom w:val="dotted" w:sz="4" w:space="0" w:color="auto"/>
            </w:tcBorders>
          </w:tcPr>
          <w:p w14:paraId="417F3DB1" w14:textId="77777777" w:rsidR="00D959EA" w:rsidRPr="00561317" w:rsidRDefault="008979D0" w:rsidP="00F210A8">
            <w:pPr>
              <w:rPr>
                <w:rFonts w:cs="Arial"/>
                <w:sz w:val="20"/>
                <w:szCs w:val="20"/>
              </w:rPr>
            </w:pPr>
            <w:r>
              <w:rPr>
                <w:rFonts w:cs="Arial"/>
                <w:sz w:val="20"/>
                <w:szCs w:val="20"/>
              </w:rPr>
              <w:t>Revisión para la versión 2.6.1</w:t>
            </w:r>
          </w:p>
        </w:tc>
        <w:tc>
          <w:tcPr>
            <w:tcW w:w="1646" w:type="dxa"/>
            <w:tcBorders>
              <w:top w:val="dotted" w:sz="4" w:space="0" w:color="auto"/>
              <w:bottom w:val="dotted" w:sz="4" w:space="0" w:color="auto"/>
            </w:tcBorders>
          </w:tcPr>
          <w:p w14:paraId="496E9700" w14:textId="77777777" w:rsidR="00D959EA" w:rsidRPr="00561317" w:rsidRDefault="008979D0" w:rsidP="00D959EA">
            <w:pPr>
              <w:rPr>
                <w:rFonts w:cs="Arial"/>
                <w:sz w:val="20"/>
                <w:szCs w:val="20"/>
              </w:rPr>
            </w:pPr>
            <w:r>
              <w:rPr>
                <w:rFonts w:cs="Arial"/>
                <w:sz w:val="20"/>
                <w:szCs w:val="20"/>
              </w:rPr>
              <w:t>Arturo García</w:t>
            </w:r>
          </w:p>
        </w:tc>
      </w:tr>
      <w:tr w:rsidR="00D959EA" w:rsidRPr="00561317" w14:paraId="08BE896A" w14:textId="77777777" w:rsidTr="00391171">
        <w:trPr>
          <w:jc w:val="center"/>
        </w:trPr>
        <w:tc>
          <w:tcPr>
            <w:tcW w:w="798" w:type="dxa"/>
            <w:tcBorders>
              <w:top w:val="dotted" w:sz="4" w:space="0" w:color="auto"/>
              <w:bottom w:val="dotted" w:sz="4" w:space="0" w:color="auto"/>
            </w:tcBorders>
          </w:tcPr>
          <w:p w14:paraId="4F9C53E9"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3B4BFED1"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6D7B645A" w14:textId="77777777" w:rsidR="00D959EA" w:rsidRPr="00561317" w:rsidRDefault="008979D0" w:rsidP="00F210A8">
            <w:pPr>
              <w:rPr>
                <w:rFonts w:cs="Arial"/>
                <w:sz w:val="20"/>
                <w:szCs w:val="20"/>
              </w:rPr>
            </w:pPr>
            <w:r>
              <w:rPr>
                <w:rFonts w:cs="Arial"/>
                <w:sz w:val="20"/>
                <w:szCs w:val="20"/>
              </w:rPr>
              <w:t>RM-</w:t>
            </w:r>
            <w:r w:rsidRPr="008979D0">
              <w:rPr>
                <w:rFonts w:cs="Arial"/>
                <w:sz w:val="20"/>
                <w:szCs w:val="20"/>
              </w:rPr>
              <w:t>4465</w:t>
            </w:r>
            <w:r>
              <w:rPr>
                <w:rFonts w:cs="Arial"/>
                <w:sz w:val="20"/>
                <w:szCs w:val="20"/>
              </w:rPr>
              <w:t>. Notas para el grupo de Prueba 7 (Doble LAN)</w:t>
            </w:r>
          </w:p>
        </w:tc>
        <w:tc>
          <w:tcPr>
            <w:tcW w:w="1646" w:type="dxa"/>
            <w:tcBorders>
              <w:top w:val="dotted" w:sz="4" w:space="0" w:color="auto"/>
              <w:bottom w:val="dotted" w:sz="4" w:space="0" w:color="auto"/>
            </w:tcBorders>
          </w:tcPr>
          <w:p w14:paraId="31C5B507" w14:textId="77777777" w:rsidR="00D959EA" w:rsidRPr="00561317" w:rsidRDefault="008979D0" w:rsidP="00D959EA">
            <w:pPr>
              <w:rPr>
                <w:rFonts w:cs="Arial"/>
                <w:sz w:val="20"/>
                <w:szCs w:val="20"/>
              </w:rPr>
            </w:pPr>
            <w:r>
              <w:rPr>
                <w:rFonts w:cs="Arial"/>
                <w:sz w:val="20"/>
                <w:szCs w:val="20"/>
              </w:rPr>
              <w:t>Arturo García</w:t>
            </w:r>
          </w:p>
        </w:tc>
      </w:tr>
      <w:tr w:rsidR="00D959EA" w:rsidRPr="00561317" w14:paraId="2BEEC32F" w14:textId="77777777" w:rsidTr="00391171">
        <w:trPr>
          <w:jc w:val="center"/>
        </w:trPr>
        <w:tc>
          <w:tcPr>
            <w:tcW w:w="798" w:type="dxa"/>
            <w:tcBorders>
              <w:top w:val="dotted" w:sz="4" w:space="0" w:color="auto"/>
              <w:bottom w:val="dotted" w:sz="4" w:space="0" w:color="auto"/>
            </w:tcBorders>
          </w:tcPr>
          <w:p w14:paraId="10AA6002" w14:textId="77777777" w:rsidR="00D959EA" w:rsidRPr="00561317" w:rsidRDefault="00936885" w:rsidP="00D959EA">
            <w:pPr>
              <w:jc w:val="center"/>
              <w:rPr>
                <w:rFonts w:cs="Arial"/>
                <w:sz w:val="20"/>
                <w:szCs w:val="20"/>
              </w:rPr>
            </w:pPr>
            <w:r>
              <w:rPr>
                <w:rFonts w:cs="Arial"/>
                <w:sz w:val="20"/>
                <w:szCs w:val="20"/>
              </w:rPr>
              <w:t>15</w:t>
            </w:r>
          </w:p>
        </w:tc>
        <w:tc>
          <w:tcPr>
            <w:tcW w:w="1701" w:type="dxa"/>
            <w:tcBorders>
              <w:top w:val="dotted" w:sz="4" w:space="0" w:color="auto"/>
              <w:bottom w:val="dotted" w:sz="4" w:space="0" w:color="auto"/>
            </w:tcBorders>
          </w:tcPr>
          <w:p w14:paraId="7331DE8D" w14:textId="77777777" w:rsidR="00D959EA" w:rsidRPr="00561317" w:rsidRDefault="00936885" w:rsidP="00D959EA">
            <w:pPr>
              <w:jc w:val="center"/>
              <w:rPr>
                <w:rFonts w:cs="Arial"/>
                <w:sz w:val="20"/>
                <w:szCs w:val="20"/>
              </w:rPr>
            </w:pPr>
            <w:r>
              <w:rPr>
                <w:rFonts w:cs="Arial"/>
                <w:sz w:val="20"/>
                <w:szCs w:val="20"/>
              </w:rPr>
              <w:t>22/11/2021</w:t>
            </w:r>
          </w:p>
        </w:tc>
        <w:tc>
          <w:tcPr>
            <w:tcW w:w="4820" w:type="dxa"/>
            <w:tcBorders>
              <w:top w:val="dotted" w:sz="4" w:space="0" w:color="auto"/>
              <w:bottom w:val="dotted" w:sz="4" w:space="0" w:color="auto"/>
            </w:tcBorders>
          </w:tcPr>
          <w:p w14:paraId="5B33BF68" w14:textId="77777777" w:rsidR="00D959EA" w:rsidRDefault="00936885" w:rsidP="00F210A8">
            <w:pPr>
              <w:rPr>
                <w:rFonts w:cs="Arial"/>
                <w:sz w:val="20"/>
                <w:szCs w:val="20"/>
              </w:rPr>
            </w:pPr>
            <w:r>
              <w:rPr>
                <w:rFonts w:cs="Arial"/>
                <w:sz w:val="20"/>
                <w:szCs w:val="20"/>
              </w:rPr>
              <w:t>Revisión para la versión 2.6.2</w:t>
            </w:r>
          </w:p>
          <w:p w14:paraId="6B42E01B" w14:textId="77777777" w:rsidR="00936885" w:rsidRPr="00561317" w:rsidRDefault="00936885" w:rsidP="00F210A8">
            <w:pPr>
              <w:rPr>
                <w:rFonts w:cs="Arial"/>
                <w:sz w:val="20"/>
                <w:szCs w:val="20"/>
              </w:rPr>
            </w:pPr>
            <w:r>
              <w:rPr>
                <w:rFonts w:cs="Arial"/>
                <w:sz w:val="20"/>
                <w:szCs w:val="20"/>
              </w:rPr>
              <w:t>Cambio de imagen corporativa</w:t>
            </w:r>
          </w:p>
        </w:tc>
        <w:tc>
          <w:tcPr>
            <w:tcW w:w="1646" w:type="dxa"/>
            <w:tcBorders>
              <w:top w:val="dotted" w:sz="4" w:space="0" w:color="auto"/>
              <w:bottom w:val="dotted" w:sz="4" w:space="0" w:color="auto"/>
            </w:tcBorders>
          </w:tcPr>
          <w:p w14:paraId="7F9C5827" w14:textId="77777777" w:rsidR="00D959EA" w:rsidRPr="00561317" w:rsidRDefault="00936885" w:rsidP="00D959EA">
            <w:pPr>
              <w:rPr>
                <w:rFonts w:cs="Arial"/>
                <w:sz w:val="20"/>
                <w:szCs w:val="20"/>
              </w:rPr>
            </w:pPr>
            <w:r>
              <w:rPr>
                <w:rFonts w:cs="Arial"/>
                <w:sz w:val="20"/>
                <w:szCs w:val="20"/>
              </w:rPr>
              <w:t>Arturo García</w:t>
            </w:r>
          </w:p>
        </w:tc>
      </w:tr>
      <w:tr w:rsidR="00D959EA" w:rsidRPr="00561317" w14:paraId="6DCFF115" w14:textId="77777777" w:rsidTr="00391171">
        <w:trPr>
          <w:jc w:val="center"/>
        </w:trPr>
        <w:tc>
          <w:tcPr>
            <w:tcW w:w="798" w:type="dxa"/>
            <w:tcBorders>
              <w:top w:val="dotted" w:sz="4" w:space="0" w:color="auto"/>
              <w:bottom w:val="dotted" w:sz="4" w:space="0" w:color="auto"/>
            </w:tcBorders>
          </w:tcPr>
          <w:p w14:paraId="01C2B506" w14:textId="77777777" w:rsidR="00D959EA" w:rsidRPr="00561317" w:rsidRDefault="0027229D" w:rsidP="00D959EA">
            <w:pPr>
              <w:jc w:val="center"/>
              <w:rPr>
                <w:rFonts w:cs="Arial"/>
                <w:sz w:val="20"/>
                <w:szCs w:val="20"/>
              </w:rPr>
            </w:pPr>
            <w:r>
              <w:rPr>
                <w:rFonts w:cs="Arial"/>
                <w:sz w:val="20"/>
                <w:szCs w:val="20"/>
              </w:rPr>
              <w:t>16</w:t>
            </w:r>
          </w:p>
        </w:tc>
        <w:tc>
          <w:tcPr>
            <w:tcW w:w="1701" w:type="dxa"/>
            <w:tcBorders>
              <w:top w:val="dotted" w:sz="4" w:space="0" w:color="auto"/>
              <w:bottom w:val="dotted" w:sz="4" w:space="0" w:color="auto"/>
            </w:tcBorders>
          </w:tcPr>
          <w:p w14:paraId="25A75D94" w14:textId="77777777" w:rsidR="00D959EA" w:rsidRPr="00561317" w:rsidRDefault="0027229D" w:rsidP="00D959EA">
            <w:pPr>
              <w:jc w:val="center"/>
              <w:rPr>
                <w:rFonts w:cs="Arial"/>
                <w:sz w:val="20"/>
                <w:szCs w:val="20"/>
              </w:rPr>
            </w:pPr>
            <w:r>
              <w:rPr>
                <w:rFonts w:cs="Arial"/>
                <w:sz w:val="20"/>
                <w:szCs w:val="20"/>
              </w:rPr>
              <w:t>30-5-2022</w:t>
            </w:r>
          </w:p>
        </w:tc>
        <w:tc>
          <w:tcPr>
            <w:tcW w:w="4820" w:type="dxa"/>
            <w:tcBorders>
              <w:top w:val="dotted" w:sz="4" w:space="0" w:color="auto"/>
              <w:bottom w:val="dotted" w:sz="4" w:space="0" w:color="auto"/>
            </w:tcBorders>
          </w:tcPr>
          <w:p w14:paraId="044359A3" w14:textId="77777777" w:rsidR="00D959EA" w:rsidRDefault="0027229D" w:rsidP="0027229D">
            <w:pPr>
              <w:rPr>
                <w:rFonts w:cs="Arial"/>
                <w:sz w:val="20"/>
                <w:szCs w:val="20"/>
              </w:rPr>
            </w:pPr>
            <w:r>
              <w:rPr>
                <w:rFonts w:cs="Arial"/>
                <w:sz w:val="20"/>
                <w:szCs w:val="20"/>
              </w:rPr>
              <w:t>R</w:t>
            </w:r>
            <w:r w:rsidRPr="0027229D">
              <w:rPr>
                <w:rFonts w:cs="Arial"/>
                <w:sz w:val="20"/>
                <w:szCs w:val="20"/>
              </w:rPr>
              <w:t>eproducción de</w:t>
            </w:r>
            <w:r>
              <w:rPr>
                <w:rFonts w:cs="Arial"/>
                <w:sz w:val="20"/>
                <w:szCs w:val="20"/>
              </w:rPr>
              <w:t xml:space="preserve"> </w:t>
            </w:r>
            <w:r w:rsidRPr="0027229D">
              <w:rPr>
                <w:rFonts w:cs="Arial"/>
                <w:sz w:val="20"/>
                <w:szCs w:val="20"/>
              </w:rPr>
              <w:t>l</w:t>
            </w:r>
            <w:r>
              <w:rPr>
                <w:rFonts w:cs="Arial"/>
                <w:sz w:val="20"/>
                <w:szCs w:val="20"/>
              </w:rPr>
              <w:t>a</w:t>
            </w:r>
            <w:r w:rsidRPr="0027229D">
              <w:rPr>
                <w:rFonts w:cs="Arial"/>
                <w:sz w:val="20"/>
                <w:szCs w:val="20"/>
              </w:rPr>
              <w:t xml:space="preserve"> última comunicación radio.</w:t>
            </w:r>
          </w:p>
          <w:p w14:paraId="47200DC9" w14:textId="54FFB561" w:rsidR="0097529E" w:rsidRDefault="0097529E" w:rsidP="0027229D">
            <w:pPr>
              <w:rPr>
                <w:rFonts w:cs="Arial"/>
                <w:sz w:val="20"/>
                <w:szCs w:val="20"/>
              </w:rPr>
            </w:pPr>
            <w:r w:rsidRPr="0027229D">
              <w:rPr>
                <w:rFonts w:cs="Arial"/>
                <w:sz w:val="20"/>
                <w:szCs w:val="20"/>
              </w:rPr>
              <w:t>Desvío de llamadas</w:t>
            </w:r>
            <w:r>
              <w:rPr>
                <w:rFonts w:cs="Arial"/>
                <w:sz w:val="20"/>
                <w:szCs w:val="20"/>
              </w:rPr>
              <w:t>.</w:t>
            </w:r>
          </w:p>
          <w:p w14:paraId="0CE1FEFC" w14:textId="77777777" w:rsidR="0097529E" w:rsidRDefault="0097529E" w:rsidP="0027229D">
            <w:pPr>
              <w:rPr>
                <w:rFonts w:cs="Arial"/>
                <w:sz w:val="20"/>
                <w:szCs w:val="20"/>
              </w:rPr>
            </w:pPr>
            <w:r>
              <w:rPr>
                <w:rFonts w:cs="Arial"/>
                <w:sz w:val="20"/>
                <w:szCs w:val="20"/>
              </w:rPr>
              <w:t>Paginación Radio.</w:t>
            </w:r>
          </w:p>
          <w:p w14:paraId="55A45A0E" w14:textId="77777777" w:rsidR="0097529E" w:rsidRDefault="0097529E" w:rsidP="0027229D">
            <w:pPr>
              <w:rPr>
                <w:rFonts w:cs="Arial"/>
                <w:sz w:val="20"/>
                <w:szCs w:val="20"/>
              </w:rPr>
            </w:pPr>
            <w:r>
              <w:rPr>
                <w:rFonts w:cs="Arial"/>
                <w:sz w:val="20"/>
                <w:szCs w:val="20"/>
              </w:rPr>
              <w:t>Teclas de Función.</w:t>
            </w:r>
          </w:p>
          <w:p w14:paraId="4AB79AD9" w14:textId="77777777" w:rsidR="0097529E" w:rsidRDefault="0097529E" w:rsidP="0027229D">
            <w:pPr>
              <w:rPr>
                <w:rFonts w:cs="Arial"/>
                <w:sz w:val="20"/>
                <w:szCs w:val="20"/>
              </w:rPr>
            </w:pPr>
            <w:r>
              <w:rPr>
                <w:rFonts w:cs="Arial"/>
                <w:sz w:val="20"/>
                <w:szCs w:val="20"/>
              </w:rPr>
              <w:t>Función Descolgar antes de marcar.</w:t>
            </w:r>
          </w:p>
          <w:p w14:paraId="4F535C36" w14:textId="77777777" w:rsidR="0097529E" w:rsidRDefault="0097529E" w:rsidP="0027229D">
            <w:pPr>
              <w:rPr>
                <w:rFonts w:cs="Arial"/>
                <w:sz w:val="20"/>
                <w:szCs w:val="20"/>
              </w:rPr>
            </w:pPr>
            <w:r>
              <w:rPr>
                <w:rFonts w:cs="Arial"/>
                <w:sz w:val="20"/>
                <w:szCs w:val="20"/>
              </w:rPr>
              <w:t>Gestión de control de Volumen.</w:t>
            </w:r>
          </w:p>
          <w:p w14:paraId="20BDCBAA" w14:textId="0AD237AA" w:rsidR="0097529E" w:rsidRPr="00561317" w:rsidRDefault="0097529E" w:rsidP="0027229D">
            <w:pPr>
              <w:rPr>
                <w:rFonts w:cs="Arial"/>
                <w:sz w:val="20"/>
                <w:szCs w:val="20"/>
              </w:rPr>
            </w:pPr>
            <w:r>
              <w:rPr>
                <w:rFonts w:cs="Arial"/>
                <w:sz w:val="20"/>
                <w:szCs w:val="20"/>
              </w:rPr>
              <w:t>Criterio de Denominación de destino radio.</w:t>
            </w:r>
          </w:p>
        </w:tc>
        <w:tc>
          <w:tcPr>
            <w:tcW w:w="1646" w:type="dxa"/>
            <w:tcBorders>
              <w:top w:val="dotted" w:sz="4" w:space="0" w:color="auto"/>
              <w:bottom w:val="dotted" w:sz="4" w:space="0" w:color="auto"/>
            </w:tcBorders>
          </w:tcPr>
          <w:p w14:paraId="2C3AFB85" w14:textId="77777777" w:rsidR="00D959EA" w:rsidRPr="00561317" w:rsidRDefault="0027229D" w:rsidP="00D959EA">
            <w:pPr>
              <w:rPr>
                <w:rFonts w:cs="Arial"/>
                <w:sz w:val="20"/>
                <w:szCs w:val="20"/>
              </w:rPr>
            </w:pPr>
            <w:r>
              <w:rPr>
                <w:rFonts w:cs="Arial"/>
                <w:sz w:val="20"/>
                <w:szCs w:val="20"/>
              </w:rPr>
              <w:t>LALM</w:t>
            </w:r>
          </w:p>
        </w:tc>
      </w:tr>
      <w:tr w:rsidR="0072594D" w:rsidRPr="00561317" w14:paraId="6CE0B668" w14:textId="77777777" w:rsidTr="00391171">
        <w:trPr>
          <w:jc w:val="center"/>
        </w:trPr>
        <w:tc>
          <w:tcPr>
            <w:tcW w:w="798" w:type="dxa"/>
            <w:tcBorders>
              <w:top w:val="dotted" w:sz="4" w:space="0" w:color="auto"/>
              <w:bottom w:val="dotted" w:sz="4" w:space="0" w:color="auto"/>
            </w:tcBorders>
          </w:tcPr>
          <w:p w14:paraId="607E8021" w14:textId="7F68091F"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7006635A" w14:textId="77777777" w:rsidR="0072594D" w:rsidRPr="00561317" w:rsidRDefault="009626BB" w:rsidP="00D959EA">
            <w:pPr>
              <w:jc w:val="center"/>
              <w:rPr>
                <w:rFonts w:cs="Arial"/>
                <w:sz w:val="20"/>
                <w:szCs w:val="20"/>
              </w:rPr>
            </w:pPr>
            <w:r>
              <w:rPr>
                <w:rFonts w:cs="Arial"/>
                <w:sz w:val="20"/>
                <w:szCs w:val="20"/>
              </w:rPr>
              <w:t>1/6/2022</w:t>
            </w:r>
          </w:p>
        </w:tc>
        <w:tc>
          <w:tcPr>
            <w:tcW w:w="4820" w:type="dxa"/>
            <w:tcBorders>
              <w:top w:val="dotted" w:sz="4" w:space="0" w:color="auto"/>
              <w:bottom w:val="dotted" w:sz="4" w:space="0" w:color="auto"/>
            </w:tcBorders>
          </w:tcPr>
          <w:p w14:paraId="401E6D14" w14:textId="77777777" w:rsidR="0072594D" w:rsidRPr="00561317" w:rsidRDefault="009626BB" w:rsidP="0090501F">
            <w:pPr>
              <w:rPr>
                <w:rFonts w:cs="Arial"/>
                <w:sz w:val="20"/>
                <w:szCs w:val="20"/>
              </w:rPr>
            </w:pPr>
            <w:r>
              <w:rPr>
                <w:rFonts w:cs="Arial"/>
                <w:sz w:val="20"/>
                <w:szCs w:val="20"/>
              </w:rPr>
              <w:t xml:space="preserve">Permitir Deshacer grupo RTX habiendo </w:t>
            </w:r>
            <w:proofErr w:type="spellStart"/>
            <w:r>
              <w:rPr>
                <w:rFonts w:cs="Arial"/>
                <w:sz w:val="20"/>
                <w:szCs w:val="20"/>
              </w:rPr>
              <w:t>Squelch</w:t>
            </w:r>
            <w:proofErr w:type="spellEnd"/>
          </w:p>
        </w:tc>
        <w:tc>
          <w:tcPr>
            <w:tcW w:w="1646" w:type="dxa"/>
            <w:tcBorders>
              <w:top w:val="dotted" w:sz="4" w:space="0" w:color="auto"/>
              <w:bottom w:val="dotted" w:sz="4" w:space="0" w:color="auto"/>
            </w:tcBorders>
          </w:tcPr>
          <w:p w14:paraId="6A4B7BFE" w14:textId="77777777" w:rsidR="0072594D" w:rsidRPr="00561317" w:rsidRDefault="009626BB" w:rsidP="00D959EA">
            <w:pPr>
              <w:rPr>
                <w:rFonts w:cs="Arial"/>
                <w:sz w:val="20"/>
                <w:szCs w:val="20"/>
              </w:rPr>
            </w:pPr>
            <w:r>
              <w:rPr>
                <w:rFonts w:cs="Arial"/>
                <w:sz w:val="20"/>
                <w:szCs w:val="20"/>
              </w:rPr>
              <w:t>LALM</w:t>
            </w:r>
          </w:p>
        </w:tc>
      </w:tr>
      <w:tr w:rsidR="0072594D" w:rsidRPr="00561317" w14:paraId="1FED817A" w14:textId="77777777" w:rsidTr="00391171">
        <w:trPr>
          <w:jc w:val="center"/>
        </w:trPr>
        <w:tc>
          <w:tcPr>
            <w:tcW w:w="798" w:type="dxa"/>
            <w:tcBorders>
              <w:top w:val="dotted" w:sz="4" w:space="0" w:color="auto"/>
              <w:bottom w:val="dotted" w:sz="4" w:space="0" w:color="auto"/>
            </w:tcBorders>
          </w:tcPr>
          <w:p w14:paraId="03C2ACA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5E65E8F7" w14:textId="088F454E" w:rsidR="0072594D" w:rsidRPr="00561317" w:rsidRDefault="007267B2" w:rsidP="00D959EA">
            <w:pPr>
              <w:jc w:val="center"/>
              <w:rPr>
                <w:rFonts w:cs="Arial"/>
                <w:sz w:val="20"/>
                <w:szCs w:val="20"/>
              </w:rPr>
            </w:pPr>
            <w:r>
              <w:rPr>
                <w:rFonts w:cs="Arial"/>
                <w:sz w:val="20"/>
                <w:szCs w:val="20"/>
              </w:rPr>
              <w:t>05-07-2022</w:t>
            </w:r>
          </w:p>
        </w:tc>
        <w:tc>
          <w:tcPr>
            <w:tcW w:w="4820" w:type="dxa"/>
            <w:tcBorders>
              <w:top w:val="dotted" w:sz="4" w:space="0" w:color="auto"/>
              <w:bottom w:val="dotted" w:sz="4" w:space="0" w:color="auto"/>
            </w:tcBorders>
          </w:tcPr>
          <w:p w14:paraId="06A74053" w14:textId="692FDD18" w:rsidR="0072594D" w:rsidRPr="00561317" w:rsidRDefault="007267B2" w:rsidP="00F210A8">
            <w:pPr>
              <w:rPr>
                <w:rFonts w:cs="Arial"/>
                <w:sz w:val="20"/>
                <w:szCs w:val="20"/>
              </w:rPr>
            </w:pPr>
            <w:r>
              <w:rPr>
                <w:rFonts w:cs="Arial"/>
                <w:sz w:val="20"/>
                <w:szCs w:val="20"/>
              </w:rPr>
              <w:t xml:space="preserve">NRM6014. </w:t>
            </w:r>
            <w:r w:rsidRPr="007267B2">
              <w:rPr>
                <w:rFonts w:cs="Arial"/>
                <w:sz w:val="20"/>
                <w:szCs w:val="20"/>
              </w:rPr>
              <w:t>Aclaración documental. Presentación por defecto de página de telefonía</w:t>
            </w:r>
          </w:p>
        </w:tc>
        <w:tc>
          <w:tcPr>
            <w:tcW w:w="1646" w:type="dxa"/>
            <w:tcBorders>
              <w:top w:val="dotted" w:sz="4" w:space="0" w:color="auto"/>
              <w:bottom w:val="dotted" w:sz="4" w:space="0" w:color="auto"/>
            </w:tcBorders>
          </w:tcPr>
          <w:p w14:paraId="595B558A" w14:textId="1A04C2BC" w:rsidR="0072594D" w:rsidRPr="00561317" w:rsidRDefault="007267B2" w:rsidP="00D959EA">
            <w:pPr>
              <w:rPr>
                <w:rFonts w:cs="Arial"/>
                <w:sz w:val="20"/>
                <w:szCs w:val="20"/>
              </w:rPr>
            </w:pPr>
            <w:r>
              <w:rPr>
                <w:rFonts w:cs="Arial"/>
                <w:sz w:val="20"/>
                <w:szCs w:val="20"/>
              </w:rPr>
              <w:t>Arturo García.</w:t>
            </w:r>
          </w:p>
        </w:tc>
      </w:tr>
    </w:tbl>
    <w:p w14:paraId="256DC174" w14:textId="77777777" w:rsidR="0037620B" w:rsidRDefault="0037620B">
      <w:r>
        <w:br w:type="page"/>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72594D" w:rsidRPr="00561317" w14:paraId="521A75EE" w14:textId="77777777" w:rsidTr="00391171">
        <w:trPr>
          <w:jc w:val="center"/>
        </w:trPr>
        <w:tc>
          <w:tcPr>
            <w:tcW w:w="798" w:type="dxa"/>
            <w:tcBorders>
              <w:top w:val="dotted" w:sz="4" w:space="0" w:color="auto"/>
              <w:bottom w:val="dotted" w:sz="4" w:space="0" w:color="auto"/>
            </w:tcBorders>
          </w:tcPr>
          <w:p w14:paraId="758CDFD6" w14:textId="3BC8E7B4"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38740FA0" w14:textId="1F5BAEDC" w:rsidR="0072594D" w:rsidRPr="00561317" w:rsidRDefault="0037620B" w:rsidP="00D959EA">
            <w:pPr>
              <w:jc w:val="center"/>
              <w:rPr>
                <w:rFonts w:cs="Arial"/>
                <w:sz w:val="20"/>
                <w:szCs w:val="20"/>
              </w:rPr>
            </w:pPr>
            <w:r>
              <w:rPr>
                <w:rFonts w:cs="Arial"/>
                <w:sz w:val="20"/>
                <w:szCs w:val="20"/>
              </w:rPr>
              <w:t>22-07-22</w:t>
            </w:r>
          </w:p>
        </w:tc>
        <w:tc>
          <w:tcPr>
            <w:tcW w:w="4820" w:type="dxa"/>
            <w:tcBorders>
              <w:top w:val="dotted" w:sz="4" w:space="0" w:color="auto"/>
              <w:bottom w:val="dotted" w:sz="4" w:space="0" w:color="auto"/>
            </w:tcBorders>
          </w:tcPr>
          <w:p w14:paraId="578842C4" w14:textId="6A628378" w:rsidR="0072594D" w:rsidRPr="00561317" w:rsidRDefault="004772B3" w:rsidP="0037620B">
            <w:pPr>
              <w:rPr>
                <w:rFonts w:cs="Arial"/>
                <w:sz w:val="20"/>
                <w:szCs w:val="20"/>
              </w:rPr>
            </w:pPr>
            <w:r>
              <w:rPr>
                <w:rFonts w:cs="Arial"/>
                <w:sz w:val="20"/>
                <w:szCs w:val="20"/>
              </w:rPr>
              <w:t xml:space="preserve">Frecuencia no </w:t>
            </w:r>
            <w:proofErr w:type="spellStart"/>
            <w:r>
              <w:rPr>
                <w:rFonts w:cs="Arial"/>
                <w:sz w:val="20"/>
                <w:szCs w:val="20"/>
              </w:rPr>
              <w:t>desasignable</w:t>
            </w:r>
            <w:proofErr w:type="spellEnd"/>
            <w:r>
              <w:rPr>
                <w:rFonts w:cs="Arial"/>
                <w:sz w:val="20"/>
                <w:szCs w:val="20"/>
              </w:rPr>
              <w:t xml:space="preserve"> </w:t>
            </w:r>
          </w:p>
        </w:tc>
        <w:tc>
          <w:tcPr>
            <w:tcW w:w="1646" w:type="dxa"/>
            <w:tcBorders>
              <w:top w:val="dotted" w:sz="4" w:space="0" w:color="auto"/>
              <w:bottom w:val="dotted" w:sz="4" w:space="0" w:color="auto"/>
            </w:tcBorders>
          </w:tcPr>
          <w:p w14:paraId="21764AA6" w14:textId="63F1C553" w:rsidR="004772B3" w:rsidRPr="00561317" w:rsidRDefault="004772B3" w:rsidP="00D959EA">
            <w:pPr>
              <w:rPr>
                <w:rFonts w:cs="Arial"/>
                <w:sz w:val="20"/>
                <w:szCs w:val="20"/>
              </w:rPr>
            </w:pPr>
            <w:r>
              <w:rPr>
                <w:rFonts w:cs="Arial"/>
                <w:sz w:val="20"/>
                <w:szCs w:val="20"/>
              </w:rPr>
              <w:t>LALM</w:t>
            </w:r>
          </w:p>
        </w:tc>
      </w:tr>
      <w:tr w:rsidR="004772B3" w:rsidRPr="00561317" w14:paraId="3D1FE1B7" w14:textId="77777777" w:rsidTr="00391171">
        <w:trPr>
          <w:jc w:val="center"/>
        </w:trPr>
        <w:tc>
          <w:tcPr>
            <w:tcW w:w="798" w:type="dxa"/>
            <w:tcBorders>
              <w:top w:val="dotted" w:sz="4" w:space="0" w:color="auto"/>
              <w:bottom w:val="dotted" w:sz="4" w:space="0" w:color="auto"/>
            </w:tcBorders>
          </w:tcPr>
          <w:p w14:paraId="6994B681" w14:textId="77777777" w:rsidR="004772B3" w:rsidRPr="00561317" w:rsidRDefault="004772B3" w:rsidP="00AF4774">
            <w:pPr>
              <w:rPr>
                <w:rFonts w:cs="Arial"/>
                <w:sz w:val="20"/>
                <w:szCs w:val="20"/>
              </w:rPr>
            </w:pPr>
          </w:p>
        </w:tc>
        <w:tc>
          <w:tcPr>
            <w:tcW w:w="1701" w:type="dxa"/>
            <w:tcBorders>
              <w:top w:val="dotted" w:sz="4" w:space="0" w:color="auto"/>
              <w:bottom w:val="dotted" w:sz="4" w:space="0" w:color="auto"/>
            </w:tcBorders>
          </w:tcPr>
          <w:p w14:paraId="092A729F" w14:textId="6FAEC8D6" w:rsidR="004772B3" w:rsidRDefault="0037620B" w:rsidP="00D959EA">
            <w:pPr>
              <w:jc w:val="center"/>
              <w:rPr>
                <w:rFonts w:cs="Arial"/>
                <w:sz w:val="20"/>
                <w:szCs w:val="20"/>
              </w:rPr>
            </w:pPr>
            <w:r>
              <w:rPr>
                <w:rFonts w:cs="Arial"/>
                <w:sz w:val="20"/>
                <w:szCs w:val="20"/>
              </w:rPr>
              <w:t>22-07-22</w:t>
            </w:r>
          </w:p>
        </w:tc>
        <w:tc>
          <w:tcPr>
            <w:tcW w:w="4820" w:type="dxa"/>
            <w:tcBorders>
              <w:top w:val="dotted" w:sz="4" w:space="0" w:color="auto"/>
              <w:bottom w:val="dotted" w:sz="4" w:space="0" w:color="auto"/>
            </w:tcBorders>
          </w:tcPr>
          <w:p w14:paraId="3C7BE5A0" w14:textId="605A86BB" w:rsidR="004772B3" w:rsidRDefault="0037620B" w:rsidP="00F210A8">
            <w:pPr>
              <w:rPr>
                <w:rFonts w:cs="Arial"/>
                <w:sz w:val="20"/>
                <w:szCs w:val="20"/>
              </w:rPr>
            </w:pPr>
            <w:r>
              <w:rPr>
                <w:rFonts w:cs="Arial"/>
                <w:sz w:val="20"/>
                <w:szCs w:val="20"/>
              </w:rPr>
              <w:t>Frecuencia pasiva en RTX</w:t>
            </w:r>
          </w:p>
        </w:tc>
        <w:tc>
          <w:tcPr>
            <w:tcW w:w="1646" w:type="dxa"/>
            <w:tcBorders>
              <w:top w:val="dotted" w:sz="4" w:space="0" w:color="auto"/>
              <w:bottom w:val="dotted" w:sz="4" w:space="0" w:color="auto"/>
            </w:tcBorders>
          </w:tcPr>
          <w:p w14:paraId="7824F6E0" w14:textId="550B59DD" w:rsidR="004772B3" w:rsidRDefault="0037620B" w:rsidP="00D959EA">
            <w:pPr>
              <w:rPr>
                <w:rFonts w:cs="Arial"/>
                <w:sz w:val="20"/>
                <w:szCs w:val="20"/>
              </w:rPr>
            </w:pPr>
            <w:r>
              <w:rPr>
                <w:rFonts w:cs="Arial"/>
                <w:sz w:val="20"/>
                <w:szCs w:val="20"/>
              </w:rPr>
              <w:t>LALM</w:t>
            </w:r>
          </w:p>
        </w:tc>
      </w:tr>
      <w:tr w:rsidR="004772B3" w:rsidRPr="00561317" w14:paraId="2CA17E38" w14:textId="77777777" w:rsidTr="00391171">
        <w:trPr>
          <w:jc w:val="center"/>
        </w:trPr>
        <w:tc>
          <w:tcPr>
            <w:tcW w:w="798" w:type="dxa"/>
            <w:tcBorders>
              <w:top w:val="dotted" w:sz="4" w:space="0" w:color="auto"/>
              <w:bottom w:val="dotted" w:sz="4" w:space="0" w:color="auto"/>
            </w:tcBorders>
          </w:tcPr>
          <w:p w14:paraId="68DD72D3" w14:textId="77777777" w:rsidR="004772B3" w:rsidRPr="00561317" w:rsidRDefault="004772B3" w:rsidP="00D959EA">
            <w:pPr>
              <w:jc w:val="center"/>
              <w:rPr>
                <w:rFonts w:cs="Arial"/>
                <w:sz w:val="20"/>
                <w:szCs w:val="20"/>
              </w:rPr>
            </w:pPr>
          </w:p>
        </w:tc>
        <w:tc>
          <w:tcPr>
            <w:tcW w:w="1701" w:type="dxa"/>
            <w:tcBorders>
              <w:top w:val="dotted" w:sz="4" w:space="0" w:color="auto"/>
              <w:bottom w:val="dotted" w:sz="4" w:space="0" w:color="auto"/>
            </w:tcBorders>
          </w:tcPr>
          <w:p w14:paraId="128AE4BE" w14:textId="68056B2E" w:rsidR="004772B3" w:rsidRDefault="004E7630" w:rsidP="00D959EA">
            <w:pPr>
              <w:jc w:val="center"/>
              <w:rPr>
                <w:rFonts w:cs="Arial"/>
                <w:sz w:val="20"/>
                <w:szCs w:val="20"/>
              </w:rPr>
            </w:pPr>
            <w:r>
              <w:rPr>
                <w:rFonts w:cs="Arial"/>
                <w:sz w:val="20"/>
                <w:szCs w:val="20"/>
              </w:rPr>
              <w:t>18-10-22</w:t>
            </w:r>
          </w:p>
        </w:tc>
        <w:tc>
          <w:tcPr>
            <w:tcW w:w="4820" w:type="dxa"/>
            <w:tcBorders>
              <w:top w:val="dotted" w:sz="4" w:space="0" w:color="auto"/>
              <w:bottom w:val="dotted" w:sz="4" w:space="0" w:color="auto"/>
            </w:tcBorders>
          </w:tcPr>
          <w:p w14:paraId="75760990" w14:textId="1B5A9B52" w:rsidR="004772B3" w:rsidRDefault="004E7630" w:rsidP="00F210A8">
            <w:pPr>
              <w:rPr>
                <w:rFonts w:cs="Arial"/>
                <w:sz w:val="20"/>
                <w:szCs w:val="20"/>
              </w:rPr>
            </w:pPr>
            <w:r>
              <w:rPr>
                <w:rFonts w:cs="Arial"/>
                <w:sz w:val="20"/>
                <w:szCs w:val="20"/>
              </w:rPr>
              <w:t xml:space="preserve">Adaptación de CP para </w:t>
            </w:r>
            <w:r w:rsidRPr="004E7630">
              <w:rPr>
                <w:rFonts w:cs="Arial"/>
                <w:sz w:val="20"/>
                <w:szCs w:val="20"/>
              </w:rPr>
              <w:t>para Verificar punto '2' de RQF-36, "Mejoras funcionalidad retransmisión radio (RETRANS)".</w:t>
            </w:r>
          </w:p>
        </w:tc>
        <w:tc>
          <w:tcPr>
            <w:tcW w:w="1646" w:type="dxa"/>
            <w:tcBorders>
              <w:top w:val="dotted" w:sz="4" w:space="0" w:color="auto"/>
              <w:bottom w:val="dotted" w:sz="4" w:space="0" w:color="auto"/>
            </w:tcBorders>
          </w:tcPr>
          <w:p w14:paraId="4C59D086" w14:textId="157501A0" w:rsidR="004772B3" w:rsidRDefault="004E7630" w:rsidP="00D959EA">
            <w:pPr>
              <w:rPr>
                <w:rFonts w:cs="Arial"/>
                <w:sz w:val="20"/>
                <w:szCs w:val="20"/>
              </w:rPr>
            </w:pPr>
            <w:r>
              <w:rPr>
                <w:rFonts w:cs="Arial"/>
                <w:sz w:val="20"/>
                <w:szCs w:val="20"/>
              </w:rPr>
              <w:t>Enrique Soler</w:t>
            </w:r>
          </w:p>
        </w:tc>
      </w:tr>
      <w:tr w:rsidR="0072594D" w:rsidRPr="00561317" w14:paraId="351C24B7" w14:textId="77777777" w:rsidTr="00391171">
        <w:trPr>
          <w:jc w:val="center"/>
        </w:trPr>
        <w:tc>
          <w:tcPr>
            <w:tcW w:w="798" w:type="dxa"/>
            <w:tcBorders>
              <w:top w:val="dotted" w:sz="4" w:space="0" w:color="auto"/>
              <w:bottom w:val="dotted" w:sz="4" w:space="0" w:color="auto"/>
            </w:tcBorders>
          </w:tcPr>
          <w:p w14:paraId="5C2B0B11"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7A5482AF" w14:textId="4B280BCF" w:rsidR="0072594D" w:rsidRPr="00561317" w:rsidRDefault="00A37578" w:rsidP="00D959EA">
            <w:pPr>
              <w:jc w:val="center"/>
              <w:rPr>
                <w:rFonts w:cs="Arial"/>
                <w:sz w:val="20"/>
                <w:szCs w:val="20"/>
              </w:rPr>
            </w:pPr>
            <w:r>
              <w:rPr>
                <w:rFonts w:cs="Arial"/>
                <w:sz w:val="20"/>
                <w:szCs w:val="20"/>
              </w:rPr>
              <w:t>31-3-23</w:t>
            </w:r>
          </w:p>
        </w:tc>
        <w:tc>
          <w:tcPr>
            <w:tcW w:w="4820" w:type="dxa"/>
            <w:tcBorders>
              <w:top w:val="dotted" w:sz="4" w:space="0" w:color="auto"/>
              <w:bottom w:val="dotted" w:sz="4" w:space="0" w:color="auto"/>
            </w:tcBorders>
          </w:tcPr>
          <w:p w14:paraId="172668EA" w14:textId="4C2DB6FE" w:rsidR="0072594D" w:rsidRPr="00561317" w:rsidRDefault="004C26E0" w:rsidP="00F210A8">
            <w:pPr>
              <w:rPr>
                <w:rFonts w:cs="Arial"/>
                <w:sz w:val="20"/>
                <w:szCs w:val="20"/>
              </w:rPr>
            </w:pPr>
            <w:r w:rsidRPr="004C26E0">
              <w:rPr>
                <w:rFonts w:cs="Arial"/>
                <w:sz w:val="20"/>
                <w:szCs w:val="20"/>
              </w:rPr>
              <w:t>Función</w:t>
            </w:r>
            <w:r>
              <w:rPr>
                <w:rFonts w:cs="Arial"/>
                <w:sz w:val="20"/>
                <w:szCs w:val="20"/>
              </w:rPr>
              <w:t xml:space="preserve"> de Sintonización en PO.</w:t>
            </w:r>
          </w:p>
        </w:tc>
        <w:tc>
          <w:tcPr>
            <w:tcW w:w="1646" w:type="dxa"/>
            <w:tcBorders>
              <w:top w:val="dotted" w:sz="4" w:space="0" w:color="auto"/>
              <w:bottom w:val="dotted" w:sz="4" w:space="0" w:color="auto"/>
            </w:tcBorders>
          </w:tcPr>
          <w:p w14:paraId="37939DDE" w14:textId="10D21F0B" w:rsidR="0072594D" w:rsidRPr="00561317" w:rsidRDefault="004C26E0" w:rsidP="00D959EA">
            <w:pPr>
              <w:rPr>
                <w:rFonts w:cs="Arial"/>
                <w:sz w:val="20"/>
                <w:szCs w:val="20"/>
              </w:rPr>
            </w:pPr>
            <w:r>
              <w:rPr>
                <w:rFonts w:cs="Arial"/>
                <w:sz w:val="20"/>
                <w:szCs w:val="20"/>
              </w:rPr>
              <w:t>LALM</w:t>
            </w:r>
          </w:p>
        </w:tc>
      </w:tr>
      <w:tr w:rsidR="0072594D" w:rsidRPr="00561317" w14:paraId="529AA430" w14:textId="77777777" w:rsidTr="00391171">
        <w:trPr>
          <w:jc w:val="center"/>
        </w:trPr>
        <w:tc>
          <w:tcPr>
            <w:tcW w:w="798" w:type="dxa"/>
            <w:tcBorders>
              <w:top w:val="dotted" w:sz="4" w:space="0" w:color="auto"/>
              <w:bottom w:val="dotted" w:sz="4" w:space="0" w:color="auto"/>
            </w:tcBorders>
          </w:tcPr>
          <w:p w14:paraId="13B95CDF"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92C8910" w14:textId="693E2E1E" w:rsidR="0072594D" w:rsidRPr="00561317" w:rsidRDefault="0088214D" w:rsidP="00D959EA">
            <w:pPr>
              <w:jc w:val="center"/>
              <w:rPr>
                <w:rFonts w:cs="Arial"/>
                <w:sz w:val="20"/>
                <w:szCs w:val="20"/>
              </w:rPr>
            </w:pPr>
            <w:r>
              <w:rPr>
                <w:rFonts w:cs="Arial"/>
                <w:sz w:val="20"/>
                <w:szCs w:val="20"/>
              </w:rPr>
              <w:t>26-5-23</w:t>
            </w:r>
          </w:p>
        </w:tc>
        <w:tc>
          <w:tcPr>
            <w:tcW w:w="4820" w:type="dxa"/>
            <w:tcBorders>
              <w:top w:val="dotted" w:sz="4" w:space="0" w:color="auto"/>
              <w:bottom w:val="dotted" w:sz="4" w:space="0" w:color="auto"/>
            </w:tcBorders>
          </w:tcPr>
          <w:p w14:paraId="4C93118A" w14:textId="55A0561F" w:rsidR="0072594D" w:rsidRPr="00561317" w:rsidRDefault="0088214D" w:rsidP="00F210A8">
            <w:pPr>
              <w:rPr>
                <w:rFonts w:cs="Arial"/>
                <w:sz w:val="20"/>
                <w:szCs w:val="20"/>
              </w:rPr>
            </w:pPr>
            <w:r>
              <w:rPr>
                <w:rFonts w:cs="Arial"/>
                <w:sz w:val="20"/>
                <w:szCs w:val="20"/>
              </w:rPr>
              <w:t xml:space="preserve">Conferencias </w:t>
            </w:r>
            <w:proofErr w:type="spellStart"/>
            <w:r>
              <w:rPr>
                <w:rFonts w:cs="Arial"/>
                <w:sz w:val="20"/>
                <w:szCs w:val="20"/>
              </w:rPr>
              <w:t>Preprogramadas</w:t>
            </w:r>
            <w:proofErr w:type="spellEnd"/>
          </w:p>
        </w:tc>
        <w:tc>
          <w:tcPr>
            <w:tcW w:w="1646" w:type="dxa"/>
            <w:tcBorders>
              <w:top w:val="dotted" w:sz="4" w:space="0" w:color="auto"/>
              <w:bottom w:val="dotted" w:sz="4" w:space="0" w:color="auto"/>
            </w:tcBorders>
          </w:tcPr>
          <w:p w14:paraId="4114B619" w14:textId="2B86FE77" w:rsidR="0072594D" w:rsidRPr="00561317" w:rsidRDefault="0088214D" w:rsidP="00D959EA">
            <w:pPr>
              <w:rPr>
                <w:rFonts w:cs="Arial"/>
                <w:sz w:val="20"/>
                <w:szCs w:val="20"/>
              </w:rPr>
            </w:pPr>
            <w:r>
              <w:rPr>
                <w:rFonts w:cs="Arial"/>
                <w:sz w:val="20"/>
                <w:szCs w:val="20"/>
              </w:rPr>
              <w:t>LALM</w:t>
            </w:r>
          </w:p>
        </w:tc>
      </w:tr>
      <w:tr w:rsidR="0072594D" w:rsidRPr="00561317" w14:paraId="017746F5" w14:textId="77777777" w:rsidTr="00391171">
        <w:trPr>
          <w:jc w:val="center"/>
        </w:trPr>
        <w:tc>
          <w:tcPr>
            <w:tcW w:w="798" w:type="dxa"/>
            <w:tcBorders>
              <w:top w:val="dotted" w:sz="4" w:space="0" w:color="auto"/>
              <w:bottom w:val="dotted" w:sz="4" w:space="0" w:color="auto"/>
            </w:tcBorders>
          </w:tcPr>
          <w:p w14:paraId="1199ADBE"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FAAFF81"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6E18DB84"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4AAA471F" w14:textId="77777777" w:rsidR="0072594D" w:rsidRPr="00561317" w:rsidRDefault="0072594D" w:rsidP="00D959EA">
            <w:pPr>
              <w:rPr>
                <w:rFonts w:cs="Arial"/>
                <w:sz w:val="20"/>
                <w:szCs w:val="20"/>
              </w:rPr>
            </w:pPr>
          </w:p>
        </w:tc>
      </w:tr>
      <w:tr w:rsidR="0072594D" w:rsidRPr="00561317" w14:paraId="5230F646" w14:textId="77777777" w:rsidTr="00391171">
        <w:trPr>
          <w:jc w:val="center"/>
        </w:trPr>
        <w:tc>
          <w:tcPr>
            <w:tcW w:w="798" w:type="dxa"/>
            <w:tcBorders>
              <w:top w:val="dotted" w:sz="4" w:space="0" w:color="auto"/>
              <w:bottom w:val="dotted" w:sz="4" w:space="0" w:color="auto"/>
            </w:tcBorders>
          </w:tcPr>
          <w:p w14:paraId="57E9DE8C"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20B8DE2"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504EE10E"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7D1CBAA3" w14:textId="77777777" w:rsidR="0072594D" w:rsidRPr="00561317" w:rsidRDefault="0072594D" w:rsidP="00D959EA">
            <w:pPr>
              <w:rPr>
                <w:rFonts w:cs="Arial"/>
                <w:sz w:val="20"/>
                <w:szCs w:val="20"/>
              </w:rPr>
            </w:pPr>
          </w:p>
        </w:tc>
      </w:tr>
      <w:tr w:rsidR="0072594D" w:rsidRPr="00561317" w14:paraId="3BE9F3D9" w14:textId="77777777" w:rsidTr="00391171">
        <w:trPr>
          <w:jc w:val="center"/>
        </w:trPr>
        <w:tc>
          <w:tcPr>
            <w:tcW w:w="798" w:type="dxa"/>
            <w:tcBorders>
              <w:top w:val="dotted" w:sz="4" w:space="0" w:color="auto"/>
              <w:bottom w:val="dotted" w:sz="4" w:space="0" w:color="auto"/>
            </w:tcBorders>
          </w:tcPr>
          <w:p w14:paraId="3B64CD6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25288019"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1DC701D8"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769E8F3C" w14:textId="77777777" w:rsidR="0072594D" w:rsidRPr="00561317" w:rsidRDefault="0072594D" w:rsidP="00D959EA">
            <w:pPr>
              <w:rPr>
                <w:rFonts w:cs="Arial"/>
                <w:sz w:val="20"/>
                <w:szCs w:val="20"/>
              </w:rPr>
            </w:pPr>
          </w:p>
        </w:tc>
      </w:tr>
      <w:tr w:rsidR="0072594D" w:rsidRPr="00561317" w14:paraId="35BAD7D2" w14:textId="77777777" w:rsidTr="00391171">
        <w:trPr>
          <w:jc w:val="center"/>
        </w:trPr>
        <w:tc>
          <w:tcPr>
            <w:tcW w:w="798" w:type="dxa"/>
            <w:tcBorders>
              <w:top w:val="dotted" w:sz="4" w:space="0" w:color="auto"/>
              <w:bottom w:val="dotted" w:sz="4" w:space="0" w:color="auto"/>
            </w:tcBorders>
          </w:tcPr>
          <w:p w14:paraId="193C99D6"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4E65D97"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54A14232"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497557EC" w14:textId="77777777" w:rsidR="0072594D" w:rsidRPr="00561317" w:rsidRDefault="0072594D" w:rsidP="00D959EA">
            <w:pPr>
              <w:rPr>
                <w:rFonts w:cs="Arial"/>
                <w:sz w:val="20"/>
                <w:szCs w:val="20"/>
              </w:rPr>
            </w:pPr>
          </w:p>
        </w:tc>
      </w:tr>
      <w:tr w:rsidR="0072594D" w:rsidRPr="00561317" w14:paraId="0CD5268C" w14:textId="77777777" w:rsidTr="00391171">
        <w:trPr>
          <w:jc w:val="center"/>
        </w:trPr>
        <w:tc>
          <w:tcPr>
            <w:tcW w:w="798" w:type="dxa"/>
            <w:tcBorders>
              <w:top w:val="dotted" w:sz="4" w:space="0" w:color="auto"/>
              <w:bottom w:val="dotted" w:sz="4" w:space="0" w:color="auto"/>
            </w:tcBorders>
          </w:tcPr>
          <w:p w14:paraId="5BF65A0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14E85DA4"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315D1EAB"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5C6E418A" w14:textId="77777777" w:rsidR="0072594D" w:rsidRPr="00561317" w:rsidRDefault="0072594D" w:rsidP="00D959EA">
            <w:pPr>
              <w:rPr>
                <w:rFonts w:cs="Arial"/>
                <w:sz w:val="20"/>
                <w:szCs w:val="20"/>
              </w:rPr>
            </w:pPr>
          </w:p>
        </w:tc>
      </w:tr>
      <w:tr w:rsidR="0072594D" w:rsidRPr="00561317" w14:paraId="10778890" w14:textId="77777777" w:rsidTr="00391171">
        <w:trPr>
          <w:trHeight w:val="351"/>
          <w:jc w:val="center"/>
        </w:trPr>
        <w:tc>
          <w:tcPr>
            <w:tcW w:w="798" w:type="dxa"/>
            <w:tcBorders>
              <w:top w:val="dotted" w:sz="4" w:space="0" w:color="auto"/>
            </w:tcBorders>
          </w:tcPr>
          <w:p w14:paraId="68349369" w14:textId="77777777" w:rsidR="0072594D" w:rsidRPr="00561317" w:rsidRDefault="0072594D" w:rsidP="00D959EA">
            <w:pPr>
              <w:rPr>
                <w:rFonts w:cs="Arial"/>
                <w:sz w:val="20"/>
                <w:szCs w:val="20"/>
              </w:rPr>
            </w:pPr>
          </w:p>
        </w:tc>
        <w:tc>
          <w:tcPr>
            <w:tcW w:w="1701" w:type="dxa"/>
            <w:tcBorders>
              <w:top w:val="dotted" w:sz="4" w:space="0" w:color="auto"/>
            </w:tcBorders>
          </w:tcPr>
          <w:p w14:paraId="44081915" w14:textId="77777777" w:rsidR="0072594D" w:rsidRPr="00561317" w:rsidRDefault="0072594D" w:rsidP="00D959EA">
            <w:pPr>
              <w:jc w:val="center"/>
              <w:rPr>
                <w:rFonts w:cs="Arial"/>
                <w:sz w:val="20"/>
                <w:szCs w:val="20"/>
              </w:rPr>
            </w:pPr>
          </w:p>
        </w:tc>
        <w:tc>
          <w:tcPr>
            <w:tcW w:w="4820" w:type="dxa"/>
            <w:tcBorders>
              <w:top w:val="dotted" w:sz="4" w:space="0" w:color="auto"/>
            </w:tcBorders>
          </w:tcPr>
          <w:p w14:paraId="05B710BA" w14:textId="77777777" w:rsidR="0072594D" w:rsidRPr="00561317" w:rsidRDefault="0072594D" w:rsidP="00F210A8">
            <w:pPr>
              <w:rPr>
                <w:rFonts w:cs="Arial"/>
                <w:sz w:val="20"/>
                <w:szCs w:val="20"/>
              </w:rPr>
            </w:pPr>
          </w:p>
        </w:tc>
        <w:tc>
          <w:tcPr>
            <w:tcW w:w="1646" w:type="dxa"/>
            <w:tcBorders>
              <w:top w:val="dotted" w:sz="4" w:space="0" w:color="auto"/>
            </w:tcBorders>
          </w:tcPr>
          <w:p w14:paraId="5B0957BB" w14:textId="77777777" w:rsidR="0072594D" w:rsidRPr="00561317" w:rsidRDefault="0072594D" w:rsidP="00D959EA">
            <w:pPr>
              <w:keepNext/>
              <w:rPr>
                <w:rFonts w:cs="Arial"/>
                <w:sz w:val="20"/>
                <w:szCs w:val="20"/>
              </w:rPr>
            </w:pPr>
          </w:p>
        </w:tc>
      </w:tr>
    </w:tbl>
    <w:p w14:paraId="54BEB7CE" w14:textId="77777777" w:rsidR="002F01AE" w:rsidRPr="00ED52E5" w:rsidRDefault="002F01AE" w:rsidP="004A0716">
      <w:pPr>
        <w:pStyle w:val="INDICE"/>
        <w:pBdr>
          <w:bottom w:val="single" w:sz="12" w:space="1" w:color="000080"/>
        </w:pBdr>
        <w:shd w:val="clear" w:color="auto" w:fill="F3F3F3"/>
        <w:jc w:val="left"/>
      </w:pPr>
      <w:r w:rsidRPr="00ED52E5">
        <w:lastRenderedPageBreak/>
        <w:t>ÍNDICE</w:t>
      </w:r>
    </w:p>
    <w:p w14:paraId="32E73CEE" w14:textId="77777777" w:rsidR="004C26E0" w:rsidRDefault="00931842">
      <w:pPr>
        <w:pStyle w:val="TDC1"/>
        <w:tabs>
          <w:tab w:val="left" w:pos="387"/>
          <w:tab w:val="right" w:pos="10195"/>
        </w:tabs>
        <w:rPr>
          <w:rFonts w:eastAsiaTheme="minorEastAsia" w:cstheme="minorBidi"/>
          <w:noProof/>
          <w:u w:val="none"/>
          <w:lang w:val="en-US" w:eastAsia="en-US"/>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131162545" w:history="1">
        <w:r w:rsidR="004C26E0" w:rsidRPr="00BC1371">
          <w:rPr>
            <w:rStyle w:val="Hipervnculo"/>
            <w:noProof/>
          </w:rPr>
          <w:t>1.</w:t>
        </w:r>
        <w:r w:rsidR="004C26E0">
          <w:rPr>
            <w:rFonts w:eastAsiaTheme="minorEastAsia" w:cstheme="minorBidi"/>
            <w:noProof/>
            <w:u w:val="none"/>
            <w:lang w:val="en-US" w:eastAsia="en-US"/>
          </w:rPr>
          <w:tab/>
        </w:r>
        <w:r w:rsidR="004C26E0" w:rsidRPr="00BC1371">
          <w:rPr>
            <w:rStyle w:val="Hipervnculo"/>
            <w:noProof/>
          </w:rPr>
          <w:t>Introducción</w:t>
        </w:r>
        <w:r w:rsidR="004C26E0">
          <w:rPr>
            <w:noProof/>
            <w:webHidden/>
          </w:rPr>
          <w:tab/>
        </w:r>
        <w:r w:rsidR="004C26E0">
          <w:rPr>
            <w:noProof/>
            <w:webHidden/>
          </w:rPr>
          <w:fldChar w:fldCharType="begin"/>
        </w:r>
        <w:r w:rsidR="004C26E0">
          <w:rPr>
            <w:noProof/>
            <w:webHidden/>
          </w:rPr>
          <w:instrText xml:space="preserve"> PAGEREF _Toc131162545 \h </w:instrText>
        </w:r>
        <w:r w:rsidR="004C26E0">
          <w:rPr>
            <w:noProof/>
            <w:webHidden/>
          </w:rPr>
        </w:r>
        <w:r w:rsidR="004C26E0">
          <w:rPr>
            <w:noProof/>
            <w:webHidden/>
          </w:rPr>
          <w:fldChar w:fldCharType="separate"/>
        </w:r>
        <w:r w:rsidR="004C26E0">
          <w:rPr>
            <w:noProof/>
            <w:webHidden/>
          </w:rPr>
          <w:t>11</w:t>
        </w:r>
        <w:r w:rsidR="004C26E0">
          <w:rPr>
            <w:noProof/>
            <w:webHidden/>
          </w:rPr>
          <w:fldChar w:fldCharType="end"/>
        </w:r>
      </w:hyperlink>
    </w:p>
    <w:p w14:paraId="6C1950D2"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46" w:history="1">
        <w:r w:rsidR="004C26E0" w:rsidRPr="00BC1371">
          <w:rPr>
            <w:rStyle w:val="Hipervnculo"/>
            <w:noProof/>
          </w:rPr>
          <w:t>1.1.</w:t>
        </w:r>
        <w:r w:rsidR="004C26E0">
          <w:rPr>
            <w:rFonts w:eastAsiaTheme="minorEastAsia" w:cstheme="minorBidi"/>
            <w:b w:val="0"/>
            <w:bCs w:val="0"/>
            <w:smallCaps w:val="0"/>
            <w:noProof/>
            <w:lang w:val="en-US" w:eastAsia="en-US"/>
          </w:rPr>
          <w:tab/>
        </w:r>
        <w:r w:rsidR="004C26E0" w:rsidRPr="00BC1371">
          <w:rPr>
            <w:rStyle w:val="Hipervnculo"/>
            <w:noProof/>
          </w:rPr>
          <w:t>objeto</w:t>
        </w:r>
        <w:r w:rsidR="004C26E0">
          <w:rPr>
            <w:noProof/>
            <w:webHidden/>
          </w:rPr>
          <w:tab/>
        </w:r>
        <w:r w:rsidR="004C26E0">
          <w:rPr>
            <w:noProof/>
            <w:webHidden/>
          </w:rPr>
          <w:fldChar w:fldCharType="begin"/>
        </w:r>
        <w:r w:rsidR="004C26E0">
          <w:rPr>
            <w:noProof/>
            <w:webHidden/>
          </w:rPr>
          <w:instrText xml:space="preserve"> PAGEREF _Toc131162546 \h </w:instrText>
        </w:r>
        <w:r w:rsidR="004C26E0">
          <w:rPr>
            <w:noProof/>
            <w:webHidden/>
          </w:rPr>
        </w:r>
        <w:r w:rsidR="004C26E0">
          <w:rPr>
            <w:noProof/>
            <w:webHidden/>
          </w:rPr>
          <w:fldChar w:fldCharType="separate"/>
        </w:r>
        <w:r w:rsidR="004C26E0">
          <w:rPr>
            <w:noProof/>
            <w:webHidden/>
          </w:rPr>
          <w:t>11</w:t>
        </w:r>
        <w:r w:rsidR="004C26E0">
          <w:rPr>
            <w:noProof/>
            <w:webHidden/>
          </w:rPr>
          <w:fldChar w:fldCharType="end"/>
        </w:r>
      </w:hyperlink>
    </w:p>
    <w:p w14:paraId="223E8ABE"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47" w:history="1">
        <w:r w:rsidR="004C26E0" w:rsidRPr="00BC1371">
          <w:rPr>
            <w:rStyle w:val="Hipervnculo"/>
            <w:noProof/>
          </w:rPr>
          <w:t>1.2.</w:t>
        </w:r>
        <w:r w:rsidR="004C26E0">
          <w:rPr>
            <w:rFonts w:eastAsiaTheme="minorEastAsia" w:cstheme="minorBidi"/>
            <w:b w:val="0"/>
            <w:bCs w:val="0"/>
            <w:smallCaps w:val="0"/>
            <w:noProof/>
            <w:lang w:val="en-US" w:eastAsia="en-US"/>
          </w:rPr>
          <w:tab/>
        </w:r>
        <w:r w:rsidR="004C26E0" w:rsidRPr="00BC1371">
          <w:rPr>
            <w:rStyle w:val="Hipervnculo"/>
            <w:noProof/>
          </w:rPr>
          <w:t>Documentacion de referencia</w:t>
        </w:r>
        <w:r w:rsidR="004C26E0">
          <w:rPr>
            <w:noProof/>
            <w:webHidden/>
          </w:rPr>
          <w:tab/>
        </w:r>
        <w:r w:rsidR="004C26E0">
          <w:rPr>
            <w:noProof/>
            <w:webHidden/>
          </w:rPr>
          <w:fldChar w:fldCharType="begin"/>
        </w:r>
        <w:r w:rsidR="004C26E0">
          <w:rPr>
            <w:noProof/>
            <w:webHidden/>
          </w:rPr>
          <w:instrText xml:space="preserve"> PAGEREF _Toc131162547 \h </w:instrText>
        </w:r>
        <w:r w:rsidR="004C26E0">
          <w:rPr>
            <w:noProof/>
            <w:webHidden/>
          </w:rPr>
        </w:r>
        <w:r w:rsidR="004C26E0">
          <w:rPr>
            <w:noProof/>
            <w:webHidden/>
          </w:rPr>
          <w:fldChar w:fldCharType="separate"/>
        </w:r>
        <w:r w:rsidR="004C26E0">
          <w:rPr>
            <w:noProof/>
            <w:webHidden/>
          </w:rPr>
          <w:t>11</w:t>
        </w:r>
        <w:r w:rsidR="004C26E0">
          <w:rPr>
            <w:noProof/>
            <w:webHidden/>
          </w:rPr>
          <w:fldChar w:fldCharType="end"/>
        </w:r>
      </w:hyperlink>
    </w:p>
    <w:p w14:paraId="545D57A4" w14:textId="77777777" w:rsidR="004C26E0" w:rsidRDefault="002B6CA5">
      <w:pPr>
        <w:pStyle w:val="TDC1"/>
        <w:tabs>
          <w:tab w:val="left" w:pos="387"/>
          <w:tab w:val="right" w:pos="10195"/>
        </w:tabs>
        <w:rPr>
          <w:rFonts w:eastAsiaTheme="minorEastAsia" w:cstheme="minorBidi"/>
          <w:noProof/>
          <w:u w:val="none"/>
          <w:lang w:val="en-US" w:eastAsia="en-US"/>
        </w:rPr>
      </w:pPr>
      <w:hyperlink w:anchor="_Toc131162548" w:history="1">
        <w:r w:rsidR="004C26E0" w:rsidRPr="00BC1371">
          <w:rPr>
            <w:rStyle w:val="Hipervnculo"/>
            <w:noProof/>
          </w:rPr>
          <w:t>2.</w:t>
        </w:r>
        <w:r w:rsidR="004C26E0">
          <w:rPr>
            <w:rFonts w:eastAsiaTheme="minorEastAsia" w:cstheme="minorBidi"/>
            <w:noProof/>
            <w:u w:val="none"/>
            <w:lang w:val="en-US" w:eastAsia="en-US"/>
          </w:rPr>
          <w:tab/>
        </w:r>
        <w:r w:rsidR="004C26E0" w:rsidRPr="00BC1371">
          <w:rPr>
            <w:rStyle w:val="Hipervnculo"/>
            <w:noProof/>
          </w:rPr>
          <w:t>Descripción del Entorno de Pruebas</w:t>
        </w:r>
        <w:r w:rsidR="004C26E0">
          <w:rPr>
            <w:noProof/>
            <w:webHidden/>
          </w:rPr>
          <w:tab/>
        </w:r>
        <w:r w:rsidR="004C26E0">
          <w:rPr>
            <w:noProof/>
            <w:webHidden/>
          </w:rPr>
          <w:fldChar w:fldCharType="begin"/>
        </w:r>
        <w:r w:rsidR="004C26E0">
          <w:rPr>
            <w:noProof/>
            <w:webHidden/>
          </w:rPr>
          <w:instrText xml:space="preserve"> PAGEREF _Toc131162548 \h </w:instrText>
        </w:r>
        <w:r w:rsidR="004C26E0">
          <w:rPr>
            <w:noProof/>
            <w:webHidden/>
          </w:rPr>
        </w:r>
        <w:r w:rsidR="004C26E0">
          <w:rPr>
            <w:noProof/>
            <w:webHidden/>
          </w:rPr>
          <w:fldChar w:fldCharType="separate"/>
        </w:r>
        <w:r w:rsidR="004C26E0">
          <w:rPr>
            <w:noProof/>
            <w:webHidden/>
          </w:rPr>
          <w:t>12</w:t>
        </w:r>
        <w:r w:rsidR="004C26E0">
          <w:rPr>
            <w:noProof/>
            <w:webHidden/>
          </w:rPr>
          <w:fldChar w:fldCharType="end"/>
        </w:r>
      </w:hyperlink>
    </w:p>
    <w:p w14:paraId="1BF80666"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49" w:history="1">
        <w:r w:rsidR="004C26E0" w:rsidRPr="00BC1371">
          <w:rPr>
            <w:rStyle w:val="Hipervnculo"/>
            <w:noProof/>
          </w:rPr>
          <w:t>2.1.</w:t>
        </w:r>
        <w:r w:rsidR="004C26E0">
          <w:rPr>
            <w:rFonts w:eastAsiaTheme="minorEastAsia" w:cstheme="minorBidi"/>
            <w:b w:val="0"/>
            <w:bCs w:val="0"/>
            <w:smallCaps w:val="0"/>
            <w:noProof/>
            <w:lang w:val="en-US" w:eastAsia="en-US"/>
          </w:rPr>
          <w:tab/>
        </w:r>
        <w:r w:rsidR="004C26E0" w:rsidRPr="00BC1371">
          <w:rPr>
            <w:rStyle w:val="Hipervnculo"/>
            <w:noProof/>
          </w:rPr>
          <w:t>Elementos a Probar</w:t>
        </w:r>
        <w:r w:rsidR="004C26E0">
          <w:rPr>
            <w:noProof/>
            <w:webHidden/>
          </w:rPr>
          <w:tab/>
        </w:r>
        <w:r w:rsidR="004C26E0">
          <w:rPr>
            <w:noProof/>
            <w:webHidden/>
          </w:rPr>
          <w:fldChar w:fldCharType="begin"/>
        </w:r>
        <w:r w:rsidR="004C26E0">
          <w:rPr>
            <w:noProof/>
            <w:webHidden/>
          </w:rPr>
          <w:instrText xml:space="preserve"> PAGEREF _Toc131162549 \h </w:instrText>
        </w:r>
        <w:r w:rsidR="004C26E0">
          <w:rPr>
            <w:noProof/>
            <w:webHidden/>
          </w:rPr>
        </w:r>
        <w:r w:rsidR="004C26E0">
          <w:rPr>
            <w:noProof/>
            <w:webHidden/>
          </w:rPr>
          <w:fldChar w:fldCharType="separate"/>
        </w:r>
        <w:r w:rsidR="004C26E0">
          <w:rPr>
            <w:noProof/>
            <w:webHidden/>
          </w:rPr>
          <w:t>12</w:t>
        </w:r>
        <w:r w:rsidR="004C26E0">
          <w:rPr>
            <w:noProof/>
            <w:webHidden/>
          </w:rPr>
          <w:fldChar w:fldCharType="end"/>
        </w:r>
      </w:hyperlink>
    </w:p>
    <w:p w14:paraId="151A260A"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50" w:history="1">
        <w:r w:rsidR="004C26E0" w:rsidRPr="00BC1371">
          <w:rPr>
            <w:rStyle w:val="Hipervnculo"/>
            <w:noProof/>
          </w:rPr>
          <w:t>2.2.</w:t>
        </w:r>
        <w:r w:rsidR="004C26E0">
          <w:rPr>
            <w:rFonts w:eastAsiaTheme="minorEastAsia" w:cstheme="minorBidi"/>
            <w:b w:val="0"/>
            <w:bCs w:val="0"/>
            <w:smallCaps w:val="0"/>
            <w:noProof/>
            <w:lang w:val="en-US" w:eastAsia="en-US"/>
          </w:rPr>
          <w:tab/>
        </w:r>
        <w:r w:rsidR="004C26E0" w:rsidRPr="00BC1371">
          <w:rPr>
            <w:rStyle w:val="Hipervnculo"/>
            <w:noProof/>
          </w:rPr>
          <w:t>instrumentación y elementos asociados</w:t>
        </w:r>
        <w:r w:rsidR="004C26E0">
          <w:rPr>
            <w:noProof/>
            <w:webHidden/>
          </w:rPr>
          <w:tab/>
        </w:r>
        <w:r w:rsidR="004C26E0">
          <w:rPr>
            <w:noProof/>
            <w:webHidden/>
          </w:rPr>
          <w:fldChar w:fldCharType="begin"/>
        </w:r>
        <w:r w:rsidR="004C26E0">
          <w:rPr>
            <w:noProof/>
            <w:webHidden/>
          </w:rPr>
          <w:instrText xml:space="preserve"> PAGEREF _Toc131162550 \h </w:instrText>
        </w:r>
        <w:r w:rsidR="004C26E0">
          <w:rPr>
            <w:noProof/>
            <w:webHidden/>
          </w:rPr>
        </w:r>
        <w:r w:rsidR="004C26E0">
          <w:rPr>
            <w:noProof/>
            <w:webHidden/>
          </w:rPr>
          <w:fldChar w:fldCharType="separate"/>
        </w:r>
        <w:r w:rsidR="004C26E0">
          <w:rPr>
            <w:noProof/>
            <w:webHidden/>
          </w:rPr>
          <w:t>12</w:t>
        </w:r>
        <w:r w:rsidR="004C26E0">
          <w:rPr>
            <w:noProof/>
            <w:webHidden/>
          </w:rPr>
          <w:fldChar w:fldCharType="end"/>
        </w:r>
      </w:hyperlink>
    </w:p>
    <w:p w14:paraId="2731FCD7"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51" w:history="1">
        <w:r w:rsidR="004C26E0" w:rsidRPr="00BC1371">
          <w:rPr>
            <w:rStyle w:val="Hipervnculo"/>
            <w:noProof/>
          </w:rPr>
          <w:t>2.3.</w:t>
        </w:r>
        <w:r w:rsidR="004C26E0">
          <w:rPr>
            <w:rFonts w:eastAsiaTheme="minorEastAsia" w:cstheme="minorBidi"/>
            <w:b w:val="0"/>
            <w:bCs w:val="0"/>
            <w:smallCaps w:val="0"/>
            <w:noProof/>
            <w:lang w:val="en-US" w:eastAsia="en-US"/>
          </w:rPr>
          <w:tab/>
        </w:r>
        <w:r w:rsidR="004C26E0" w:rsidRPr="00BC1371">
          <w:rPr>
            <w:rStyle w:val="Hipervnculo"/>
            <w:noProof/>
          </w:rPr>
          <w:t>Entorno de pruebas.</w:t>
        </w:r>
        <w:r w:rsidR="004C26E0">
          <w:rPr>
            <w:noProof/>
            <w:webHidden/>
          </w:rPr>
          <w:tab/>
        </w:r>
        <w:r w:rsidR="004C26E0">
          <w:rPr>
            <w:noProof/>
            <w:webHidden/>
          </w:rPr>
          <w:fldChar w:fldCharType="begin"/>
        </w:r>
        <w:r w:rsidR="004C26E0">
          <w:rPr>
            <w:noProof/>
            <w:webHidden/>
          </w:rPr>
          <w:instrText xml:space="preserve"> PAGEREF _Toc131162551 \h </w:instrText>
        </w:r>
        <w:r w:rsidR="004C26E0">
          <w:rPr>
            <w:noProof/>
            <w:webHidden/>
          </w:rPr>
        </w:r>
        <w:r w:rsidR="004C26E0">
          <w:rPr>
            <w:noProof/>
            <w:webHidden/>
          </w:rPr>
          <w:fldChar w:fldCharType="separate"/>
        </w:r>
        <w:r w:rsidR="004C26E0">
          <w:rPr>
            <w:noProof/>
            <w:webHidden/>
          </w:rPr>
          <w:t>12</w:t>
        </w:r>
        <w:r w:rsidR="004C26E0">
          <w:rPr>
            <w:noProof/>
            <w:webHidden/>
          </w:rPr>
          <w:fldChar w:fldCharType="end"/>
        </w:r>
      </w:hyperlink>
    </w:p>
    <w:p w14:paraId="43BD8837" w14:textId="77777777" w:rsidR="004C26E0" w:rsidRDefault="002B6CA5">
      <w:pPr>
        <w:pStyle w:val="TDC1"/>
        <w:tabs>
          <w:tab w:val="left" w:pos="387"/>
          <w:tab w:val="right" w:pos="10195"/>
        </w:tabs>
        <w:rPr>
          <w:rFonts w:eastAsiaTheme="minorEastAsia" w:cstheme="minorBidi"/>
          <w:noProof/>
          <w:u w:val="none"/>
          <w:lang w:val="en-US" w:eastAsia="en-US"/>
        </w:rPr>
      </w:pPr>
      <w:hyperlink w:anchor="_Toc131162552" w:history="1">
        <w:r w:rsidR="004C26E0" w:rsidRPr="00BC1371">
          <w:rPr>
            <w:rStyle w:val="Hipervnculo"/>
            <w:noProof/>
          </w:rPr>
          <w:t>3.</w:t>
        </w:r>
        <w:r w:rsidR="004C26E0">
          <w:rPr>
            <w:rFonts w:eastAsiaTheme="minorEastAsia" w:cstheme="minorBidi"/>
            <w:noProof/>
            <w:u w:val="none"/>
            <w:lang w:val="en-US" w:eastAsia="en-US"/>
          </w:rPr>
          <w:tab/>
        </w:r>
        <w:r w:rsidR="004C26E0" w:rsidRPr="00BC1371">
          <w:rPr>
            <w:rStyle w:val="Hipervnculo"/>
            <w:noProof/>
          </w:rPr>
          <w:t>Relación Casos de Prueba.</w:t>
        </w:r>
        <w:r w:rsidR="004C26E0">
          <w:rPr>
            <w:noProof/>
            <w:webHidden/>
          </w:rPr>
          <w:tab/>
        </w:r>
        <w:r w:rsidR="004C26E0">
          <w:rPr>
            <w:noProof/>
            <w:webHidden/>
          </w:rPr>
          <w:fldChar w:fldCharType="begin"/>
        </w:r>
        <w:r w:rsidR="004C26E0">
          <w:rPr>
            <w:noProof/>
            <w:webHidden/>
          </w:rPr>
          <w:instrText xml:space="preserve"> PAGEREF _Toc131162552 \h </w:instrText>
        </w:r>
        <w:r w:rsidR="004C26E0">
          <w:rPr>
            <w:noProof/>
            <w:webHidden/>
          </w:rPr>
        </w:r>
        <w:r w:rsidR="004C26E0">
          <w:rPr>
            <w:noProof/>
            <w:webHidden/>
          </w:rPr>
          <w:fldChar w:fldCharType="separate"/>
        </w:r>
        <w:r w:rsidR="004C26E0">
          <w:rPr>
            <w:noProof/>
            <w:webHidden/>
          </w:rPr>
          <w:t>14</w:t>
        </w:r>
        <w:r w:rsidR="004C26E0">
          <w:rPr>
            <w:noProof/>
            <w:webHidden/>
          </w:rPr>
          <w:fldChar w:fldCharType="end"/>
        </w:r>
      </w:hyperlink>
    </w:p>
    <w:p w14:paraId="591F8417"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53" w:history="1">
        <w:r w:rsidR="004C26E0" w:rsidRPr="00BC1371">
          <w:rPr>
            <w:rStyle w:val="Hipervnculo"/>
            <w:noProof/>
          </w:rPr>
          <w:t>3.1.</w:t>
        </w:r>
        <w:r w:rsidR="004C26E0">
          <w:rPr>
            <w:rFonts w:eastAsiaTheme="minorEastAsia" w:cstheme="minorBidi"/>
            <w:b w:val="0"/>
            <w:bCs w:val="0"/>
            <w:smallCaps w:val="0"/>
            <w:noProof/>
            <w:lang w:val="en-US" w:eastAsia="en-US"/>
          </w:rPr>
          <w:tab/>
        </w:r>
        <w:r w:rsidR="004C26E0" w:rsidRPr="00BC1371">
          <w:rPr>
            <w:rStyle w:val="Hipervnculo"/>
            <w:noProof/>
          </w:rPr>
          <w:t>Interfaz Hombre Máquina.</w:t>
        </w:r>
        <w:r w:rsidR="004C26E0">
          <w:rPr>
            <w:noProof/>
            <w:webHidden/>
          </w:rPr>
          <w:tab/>
        </w:r>
        <w:r w:rsidR="004C26E0">
          <w:rPr>
            <w:noProof/>
            <w:webHidden/>
          </w:rPr>
          <w:fldChar w:fldCharType="begin"/>
        </w:r>
        <w:r w:rsidR="004C26E0">
          <w:rPr>
            <w:noProof/>
            <w:webHidden/>
          </w:rPr>
          <w:instrText xml:space="preserve"> PAGEREF _Toc131162553 \h </w:instrText>
        </w:r>
        <w:r w:rsidR="004C26E0">
          <w:rPr>
            <w:noProof/>
            <w:webHidden/>
          </w:rPr>
        </w:r>
        <w:r w:rsidR="004C26E0">
          <w:rPr>
            <w:noProof/>
            <w:webHidden/>
          </w:rPr>
          <w:fldChar w:fldCharType="separate"/>
        </w:r>
        <w:r w:rsidR="004C26E0">
          <w:rPr>
            <w:noProof/>
            <w:webHidden/>
          </w:rPr>
          <w:t>14</w:t>
        </w:r>
        <w:r w:rsidR="004C26E0">
          <w:rPr>
            <w:noProof/>
            <w:webHidden/>
          </w:rPr>
          <w:fldChar w:fldCharType="end"/>
        </w:r>
      </w:hyperlink>
    </w:p>
    <w:p w14:paraId="291B4597"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54" w:history="1">
        <w:r w:rsidR="004C26E0" w:rsidRPr="00BC1371">
          <w:rPr>
            <w:rStyle w:val="Hipervnculo"/>
            <w:noProof/>
          </w:rPr>
          <w:t>3.2.</w:t>
        </w:r>
        <w:r w:rsidR="004C26E0">
          <w:rPr>
            <w:rFonts w:eastAsiaTheme="minorEastAsia" w:cstheme="minorBidi"/>
            <w:b w:val="0"/>
            <w:bCs w:val="0"/>
            <w:smallCaps w:val="0"/>
            <w:noProof/>
            <w:lang w:val="en-US" w:eastAsia="en-US"/>
          </w:rPr>
          <w:tab/>
        </w:r>
        <w:r w:rsidR="004C26E0" w:rsidRPr="00BC1371">
          <w:rPr>
            <w:rStyle w:val="Hipervnculo"/>
            <w:noProof/>
          </w:rPr>
          <w:t>Operativa Básica.</w:t>
        </w:r>
        <w:r w:rsidR="004C26E0">
          <w:rPr>
            <w:noProof/>
            <w:webHidden/>
          </w:rPr>
          <w:tab/>
        </w:r>
        <w:r w:rsidR="004C26E0">
          <w:rPr>
            <w:noProof/>
            <w:webHidden/>
          </w:rPr>
          <w:fldChar w:fldCharType="begin"/>
        </w:r>
        <w:r w:rsidR="004C26E0">
          <w:rPr>
            <w:noProof/>
            <w:webHidden/>
          </w:rPr>
          <w:instrText xml:space="preserve"> PAGEREF _Toc131162554 \h </w:instrText>
        </w:r>
        <w:r w:rsidR="004C26E0">
          <w:rPr>
            <w:noProof/>
            <w:webHidden/>
          </w:rPr>
        </w:r>
        <w:r w:rsidR="004C26E0">
          <w:rPr>
            <w:noProof/>
            <w:webHidden/>
          </w:rPr>
          <w:fldChar w:fldCharType="separate"/>
        </w:r>
        <w:r w:rsidR="004C26E0">
          <w:rPr>
            <w:noProof/>
            <w:webHidden/>
          </w:rPr>
          <w:t>14</w:t>
        </w:r>
        <w:r w:rsidR="004C26E0">
          <w:rPr>
            <w:noProof/>
            <w:webHidden/>
          </w:rPr>
          <w:fldChar w:fldCharType="end"/>
        </w:r>
      </w:hyperlink>
    </w:p>
    <w:p w14:paraId="16498687"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55" w:history="1">
        <w:r w:rsidR="004C26E0" w:rsidRPr="00BC1371">
          <w:rPr>
            <w:rStyle w:val="Hipervnculo"/>
            <w:noProof/>
          </w:rPr>
          <w:t>3.3.</w:t>
        </w:r>
        <w:r w:rsidR="004C26E0">
          <w:rPr>
            <w:rFonts w:eastAsiaTheme="minorEastAsia" w:cstheme="minorBidi"/>
            <w:b w:val="0"/>
            <w:bCs w:val="0"/>
            <w:smallCaps w:val="0"/>
            <w:noProof/>
            <w:lang w:val="en-US" w:eastAsia="en-US"/>
          </w:rPr>
          <w:tab/>
        </w:r>
        <w:r w:rsidR="004C26E0" w:rsidRPr="00BC1371">
          <w:rPr>
            <w:rStyle w:val="Hipervnculo"/>
            <w:noProof/>
          </w:rPr>
          <w:t>Operación Radio.</w:t>
        </w:r>
        <w:r w:rsidR="004C26E0">
          <w:rPr>
            <w:noProof/>
            <w:webHidden/>
          </w:rPr>
          <w:tab/>
        </w:r>
        <w:r w:rsidR="004C26E0">
          <w:rPr>
            <w:noProof/>
            <w:webHidden/>
          </w:rPr>
          <w:fldChar w:fldCharType="begin"/>
        </w:r>
        <w:r w:rsidR="004C26E0">
          <w:rPr>
            <w:noProof/>
            <w:webHidden/>
          </w:rPr>
          <w:instrText xml:space="preserve"> PAGEREF _Toc131162555 \h </w:instrText>
        </w:r>
        <w:r w:rsidR="004C26E0">
          <w:rPr>
            <w:noProof/>
            <w:webHidden/>
          </w:rPr>
        </w:r>
        <w:r w:rsidR="004C26E0">
          <w:rPr>
            <w:noProof/>
            <w:webHidden/>
          </w:rPr>
          <w:fldChar w:fldCharType="separate"/>
        </w:r>
        <w:r w:rsidR="004C26E0">
          <w:rPr>
            <w:noProof/>
            <w:webHidden/>
          </w:rPr>
          <w:t>14</w:t>
        </w:r>
        <w:r w:rsidR="004C26E0">
          <w:rPr>
            <w:noProof/>
            <w:webHidden/>
          </w:rPr>
          <w:fldChar w:fldCharType="end"/>
        </w:r>
      </w:hyperlink>
    </w:p>
    <w:p w14:paraId="1DBAA643"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56" w:history="1">
        <w:r w:rsidR="004C26E0" w:rsidRPr="00BC1371">
          <w:rPr>
            <w:rStyle w:val="Hipervnculo"/>
            <w:noProof/>
          </w:rPr>
          <w:t>3.4.</w:t>
        </w:r>
        <w:r w:rsidR="004C26E0">
          <w:rPr>
            <w:rFonts w:eastAsiaTheme="minorEastAsia" w:cstheme="minorBidi"/>
            <w:b w:val="0"/>
            <w:bCs w:val="0"/>
            <w:smallCaps w:val="0"/>
            <w:noProof/>
            <w:lang w:val="en-US" w:eastAsia="en-US"/>
          </w:rPr>
          <w:tab/>
        </w:r>
        <w:r w:rsidR="004C26E0" w:rsidRPr="00BC1371">
          <w:rPr>
            <w:rStyle w:val="Hipervnculo"/>
            <w:noProof/>
          </w:rPr>
          <w:t>Operación Línea Caliente.</w:t>
        </w:r>
        <w:r w:rsidR="004C26E0">
          <w:rPr>
            <w:noProof/>
            <w:webHidden/>
          </w:rPr>
          <w:tab/>
        </w:r>
        <w:r w:rsidR="004C26E0">
          <w:rPr>
            <w:noProof/>
            <w:webHidden/>
          </w:rPr>
          <w:fldChar w:fldCharType="begin"/>
        </w:r>
        <w:r w:rsidR="004C26E0">
          <w:rPr>
            <w:noProof/>
            <w:webHidden/>
          </w:rPr>
          <w:instrText xml:space="preserve"> PAGEREF _Toc131162556 \h </w:instrText>
        </w:r>
        <w:r w:rsidR="004C26E0">
          <w:rPr>
            <w:noProof/>
            <w:webHidden/>
          </w:rPr>
        </w:r>
        <w:r w:rsidR="004C26E0">
          <w:rPr>
            <w:noProof/>
            <w:webHidden/>
          </w:rPr>
          <w:fldChar w:fldCharType="separate"/>
        </w:r>
        <w:r w:rsidR="004C26E0">
          <w:rPr>
            <w:noProof/>
            <w:webHidden/>
          </w:rPr>
          <w:t>15</w:t>
        </w:r>
        <w:r w:rsidR="004C26E0">
          <w:rPr>
            <w:noProof/>
            <w:webHidden/>
          </w:rPr>
          <w:fldChar w:fldCharType="end"/>
        </w:r>
      </w:hyperlink>
    </w:p>
    <w:p w14:paraId="1C891B2E"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57" w:history="1">
        <w:r w:rsidR="004C26E0" w:rsidRPr="00BC1371">
          <w:rPr>
            <w:rStyle w:val="Hipervnculo"/>
            <w:noProof/>
          </w:rPr>
          <w:t>3.5.</w:t>
        </w:r>
        <w:r w:rsidR="004C26E0">
          <w:rPr>
            <w:rFonts w:eastAsiaTheme="minorEastAsia" w:cstheme="minorBidi"/>
            <w:b w:val="0"/>
            <w:bCs w:val="0"/>
            <w:smallCaps w:val="0"/>
            <w:noProof/>
            <w:lang w:val="en-US" w:eastAsia="en-US"/>
          </w:rPr>
          <w:tab/>
        </w:r>
        <w:r w:rsidR="004C26E0" w:rsidRPr="00BC1371">
          <w:rPr>
            <w:rStyle w:val="Hipervnculo"/>
            <w:noProof/>
          </w:rPr>
          <w:t>Operación Telefonía.</w:t>
        </w:r>
        <w:r w:rsidR="004C26E0">
          <w:rPr>
            <w:noProof/>
            <w:webHidden/>
          </w:rPr>
          <w:tab/>
        </w:r>
        <w:r w:rsidR="004C26E0">
          <w:rPr>
            <w:noProof/>
            <w:webHidden/>
          </w:rPr>
          <w:fldChar w:fldCharType="begin"/>
        </w:r>
        <w:r w:rsidR="004C26E0">
          <w:rPr>
            <w:noProof/>
            <w:webHidden/>
          </w:rPr>
          <w:instrText xml:space="preserve"> PAGEREF _Toc131162557 \h </w:instrText>
        </w:r>
        <w:r w:rsidR="004C26E0">
          <w:rPr>
            <w:noProof/>
            <w:webHidden/>
          </w:rPr>
        </w:r>
        <w:r w:rsidR="004C26E0">
          <w:rPr>
            <w:noProof/>
            <w:webHidden/>
          </w:rPr>
          <w:fldChar w:fldCharType="separate"/>
        </w:r>
        <w:r w:rsidR="004C26E0">
          <w:rPr>
            <w:noProof/>
            <w:webHidden/>
          </w:rPr>
          <w:t>15</w:t>
        </w:r>
        <w:r w:rsidR="004C26E0">
          <w:rPr>
            <w:noProof/>
            <w:webHidden/>
          </w:rPr>
          <w:fldChar w:fldCharType="end"/>
        </w:r>
      </w:hyperlink>
    </w:p>
    <w:p w14:paraId="52E46816"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58" w:history="1">
        <w:r w:rsidR="004C26E0" w:rsidRPr="00BC1371">
          <w:rPr>
            <w:rStyle w:val="Hipervnculo"/>
            <w:noProof/>
          </w:rPr>
          <w:t>3.6.</w:t>
        </w:r>
        <w:r w:rsidR="004C26E0">
          <w:rPr>
            <w:rFonts w:eastAsiaTheme="minorEastAsia" w:cstheme="minorBidi"/>
            <w:b w:val="0"/>
            <w:bCs w:val="0"/>
            <w:smallCaps w:val="0"/>
            <w:noProof/>
            <w:lang w:val="en-US" w:eastAsia="en-US"/>
          </w:rPr>
          <w:tab/>
        </w:r>
        <w:r w:rsidR="004C26E0" w:rsidRPr="00BC1371">
          <w:rPr>
            <w:rStyle w:val="Hipervnculo"/>
            <w:noProof/>
          </w:rPr>
          <w:t>Funciones Especiales.</w:t>
        </w:r>
        <w:r w:rsidR="004C26E0">
          <w:rPr>
            <w:noProof/>
            <w:webHidden/>
          </w:rPr>
          <w:tab/>
        </w:r>
        <w:r w:rsidR="004C26E0">
          <w:rPr>
            <w:noProof/>
            <w:webHidden/>
          </w:rPr>
          <w:fldChar w:fldCharType="begin"/>
        </w:r>
        <w:r w:rsidR="004C26E0">
          <w:rPr>
            <w:noProof/>
            <w:webHidden/>
          </w:rPr>
          <w:instrText xml:space="preserve"> PAGEREF _Toc131162558 \h </w:instrText>
        </w:r>
        <w:r w:rsidR="004C26E0">
          <w:rPr>
            <w:noProof/>
            <w:webHidden/>
          </w:rPr>
        </w:r>
        <w:r w:rsidR="004C26E0">
          <w:rPr>
            <w:noProof/>
            <w:webHidden/>
          </w:rPr>
          <w:fldChar w:fldCharType="separate"/>
        </w:r>
        <w:r w:rsidR="004C26E0">
          <w:rPr>
            <w:noProof/>
            <w:webHidden/>
          </w:rPr>
          <w:t>16</w:t>
        </w:r>
        <w:r w:rsidR="004C26E0">
          <w:rPr>
            <w:noProof/>
            <w:webHidden/>
          </w:rPr>
          <w:fldChar w:fldCharType="end"/>
        </w:r>
      </w:hyperlink>
    </w:p>
    <w:p w14:paraId="1F79EC8F"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59" w:history="1">
        <w:r w:rsidR="004C26E0" w:rsidRPr="00BC1371">
          <w:rPr>
            <w:rStyle w:val="Hipervnculo"/>
            <w:noProof/>
          </w:rPr>
          <w:t>3.7.</w:t>
        </w:r>
        <w:r w:rsidR="004C26E0">
          <w:rPr>
            <w:rFonts w:eastAsiaTheme="minorEastAsia" w:cstheme="minorBidi"/>
            <w:b w:val="0"/>
            <w:bCs w:val="0"/>
            <w:smallCaps w:val="0"/>
            <w:noProof/>
            <w:lang w:val="en-US" w:eastAsia="en-US"/>
          </w:rPr>
          <w:tab/>
        </w:r>
        <w:r w:rsidR="004C26E0" w:rsidRPr="00BC1371">
          <w:rPr>
            <w:rStyle w:val="Hipervnculo"/>
            <w:noProof/>
          </w:rPr>
          <w:t>Doble LAN.</w:t>
        </w:r>
        <w:r w:rsidR="004C26E0">
          <w:rPr>
            <w:noProof/>
            <w:webHidden/>
          </w:rPr>
          <w:tab/>
        </w:r>
        <w:r w:rsidR="004C26E0">
          <w:rPr>
            <w:noProof/>
            <w:webHidden/>
          </w:rPr>
          <w:fldChar w:fldCharType="begin"/>
        </w:r>
        <w:r w:rsidR="004C26E0">
          <w:rPr>
            <w:noProof/>
            <w:webHidden/>
          </w:rPr>
          <w:instrText xml:space="preserve"> PAGEREF _Toc131162559 \h </w:instrText>
        </w:r>
        <w:r w:rsidR="004C26E0">
          <w:rPr>
            <w:noProof/>
            <w:webHidden/>
          </w:rPr>
        </w:r>
        <w:r w:rsidR="004C26E0">
          <w:rPr>
            <w:noProof/>
            <w:webHidden/>
          </w:rPr>
          <w:fldChar w:fldCharType="separate"/>
        </w:r>
        <w:r w:rsidR="004C26E0">
          <w:rPr>
            <w:noProof/>
            <w:webHidden/>
          </w:rPr>
          <w:t>16</w:t>
        </w:r>
        <w:r w:rsidR="004C26E0">
          <w:rPr>
            <w:noProof/>
            <w:webHidden/>
          </w:rPr>
          <w:fldChar w:fldCharType="end"/>
        </w:r>
      </w:hyperlink>
    </w:p>
    <w:p w14:paraId="2374F840" w14:textId="77777777" w:rsidR="004C26E0" w:rsidRDefault="002B6CA5">
      <w:pPr>
        <w:pStyle w:val="TDC1"/>
        <w:tabs>
          <w:tab w:val="left" w:pos="387"/>
          <w:tab w:val="right" w:pos="10195"/>
        </w:tabs>
        <w:rPr>
          <w:rFonts w:eastAsiaTheme="minorEastAsia" w:cstheme="minorBidi"/>
          <w:noProof/>
          <w:u w:val="none"/>
          <w:lang w:val="en-US" w:eastAsia="en-US"/>
        </w:rPr>
      </w:pPr>
      <w:hyperlink w:anchor="_Toc131162560" w:history="1">
        <w:r w:rsidR="004C26E0" w:rsidRPr="00BC1371">
          <w:rPr>
            <w:rStyle w:val="Hipervnculo"/>
            <w:noProof/>
          </w:rPr>
          <w:t>4.</w:t>
        </w:r>
        <w:r w:rsidR="004C26E0">
          <w:rPr>
            <w:rFonts w:eastAsiaTheme="minorEastAsia" w:cstheme="minorBidi"/>
            <w:noProof/>
            <w:u w:val="none"/>
            <w:lang w:val="en-US" w:eastAsia="en-US"/>
          </w:rPr>
          <w:tab/>
        </w:r>
        <w:r w:rsidR="004C26E0" w:rsidRPr="00BC1371">
          <w:rPr>
            <w:rStyle w:val="Hipervnculo"/>
            <w:noProof/>
          </w:rPr>
          <w:t>Casos de Prueba. Grupo 1. Interfaz Hombre Máquina.</w:t>
        </w:r>
        <w:r w:rsidR="004C26E0">
          <w:rPr>
            <w:noProof/>
            <w:webHidden/>
          </w:rPr>
          <w:tab/>
        </w:r>
        <w:r w:rsidR="004C26E0">
          <w:rPr>
            <w:noProof/>
            <w:webHidden/>
          </w:rPr>
          <w:fldChar w:fldCharType="begin"/>
        </w:r>
        <w:r w:rsidR="004C26E0">
          <w:rPr>
            <w:noProof/>
            <w:webHidden/>
          </w:rPr>
          <w:instrText xml:space="preserve"> PAGEREF _Toc131162560 \h </w:instrText>
        </w:r>
        <w:r w:rsidR="004C26E0">
          <w:rPr>
            <w:noProof/>
            <w:webHidden/>
          </w:rPr>
        </w:r>
        <w:r w:rsidR="004C26E0">
          <w:rPr>
            <w:noProof/>
            <w:webHidden/>
          </w:rPr>
          <w:fldChar w:fldCharType="separate"/>
        </w:r>
        <w:r w:rsidR="004C26E0">
          <w:rPr>
            <w:noProof/>
            <w:webHidden/>
          </w:rPr>
          <w:t>17</w:t>
        </w:r>
        <w:r w:rsidR="004C26E0">
          <w:rPr>
            <w:noProof/>
            <w:webHidden/>
          </w:rPr>
          <w:fldChar w:fldCharType="end"/>
        </w:r>
      </w:hyperlink>
    </w:p>
    <w:p w14:paraId="596481F8"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61" w:history="1">
        <w:r w:rsidR="004C26E0" w:rsidRPr="00BC1371">
          <w:rPr>
            <w:rStyle w:val="Hipervnculo"/>
            <w:noProof/>
          </w:rPr>
          <w:t>4.1.</w:t>
        </w:r>
        <w:r w:rsidR="004C26E0">
          <w:rPr>
            <w:rFonts w:eastAsiaTheme="minorEastAsia" w:cstheme="minorBidi"/>
            <w:b w:val="0"/>
            <w:bCs w:val="0"/>
            <w:smallCaps w:val="0"/>
            <w:noProof/>
            <w:lang w:val="en-US" w:eastAsia="en-US"/>
          </w:rPr>
          <w:tab/>
        </w:r>
        <w:r w:rsidR="004C26E0" w:rsidRPr="00BC1371">
          <w:rPr>
            <w:rStyle w:val="Hipervnculo"/>
            <w:noProof/>
          </w:rPr>
          <w:t>U5KI.HTWR.01.001. Formato General de la Pantalla (TWR).</w:t>
        </w:r>
        <w:r w:rsidR="004C26E0">
          <w:rPr>
            <w:noProof/>
            <w:webHidden/>
          </w:rPr>
          <w:tab/>
        </w:r>
        <w:r w:rsidR="004C26E0">
          <w:rPr>
            <w:noProof/>
            <w:webHidden/>
          </w:rPr>
          <w:fldChar w:fldCharType="begin"/>
        </w:r>
        <w:r w:rsidR="004C26E0">
          <w:rPr>
            <w:noProof/>
            <w:webHidden/>
          </w:rPr>
          <w:instrText xml:space="preserve"> PAGEREF _Toc131162561 \h </w:instrText>
        </w:r>
        <w:r w:rsidR="004C26E0">
          <w:rPr>
            <w:noProof/>
            <w:webHidden/>
          </w:rPr>
        </w:r>
        <w:r w:rsidR="004C26E0">
          <w:rPr>
            <w:noProof/>
            <w:webHidden/>
          </w:rPr>
          <w:fldChar w:fldCharType="separate"/>
        </w:r>
        <w:r w:rsidR="004C26E0">
          <w:rPr>
            <w:noProof/>
            <w:webHidden/>
          </w:rPr>
          <w:t>17</w:t>
        </w:r>
        <w:r w:rsidR="004C26E0">
          <w:rPr>
            <w:noProof/>
            <w:webHidden/>
          </w:rPr>
          <w:fldChar w:fldCharType="end"/>
        </w:r>
      </w:hyperlink>
    </w:p>
    <w:p w14:paraId="7FDAF54F"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62" w:history="1">
        <w:r w:rsidR="004C26E0" w:rsidRPr="00BC1371">
          <w:rPr>
            <w:rStyle w:val="Hipervnculo"/>
            <w:noProof/>
          </w:rPr>
          <w:t>4.2.</w:t>
        </w:r>
        <w:r w:rsidR="004C26E0">
          <w:rPr>
            <w:rFonts w:eastAsiaTheme="minorEastAsia" w:cstheme="minorBidi"/>
            <w:b w:val="0"/>
            <w:bCs w:val="0"/>
            <w:smallCaps w:val="0"/>
            <w:noProof/>
            <w:lang w:val="en-US" w:eastAsia="en-US"/>
          </w:rPr>
          <w:tab/>
        </w:r>
        <w:r w:rsidR="004C26E0" w:rsidRPr="00BC1371">
          <w:rPr>
            <w:rStyle w:val="Hipervnculo"/>
            <w:noProof/>
          </w:rPr>
          <w:t>U5KI.HTWR.01.002. Inserción cascos operador.</w:t>
        </w:r>
        <w:r w:rsidR="004C26E0">
          <w:rPr>
            <w:noProof/>
            <w:webHidden/>
          </w:rPr>
          <w:tab/>
        </w:r>
        <w:r w:rsidR="004C26E0">
          <w:rPr>
            <w:noProof/>
            <w:webHidden/>
          </w:rPr>
          <w:fldChar w:fldCharType="begin"/>
        </w:r>
        <w:r w:rsidR="004C26E0">
          <w:rPr>
            <w:noProof/>
            <w:webHidden/>
          </w:rPr>
          <w:instrText xml:space="preserve"> PAGEREF _Toc131162562 \h </w:instrText>
        </w:r>
        <w:r w:rsidR="004C26E0">
          <w:rPr>
            <w:noProof/>
            <w:webHidden/>
          </w:rPr>
        </w:r>
        <w:r w:rsidR="004C26E0">
          <w:rPr>
            <w:noProof/>
            <w:webHidden/>
          </w:rPr>
          <w:fldChar w:fldCharType="separate"/>
        </w:r>
        <w:r w:rsidR="004C26E0">
          <w:rPr>
            <w:noProof/>
            <w:webHidden/>
          </w:rPr>
          <w:t>20</w:t>
        </w:r>
        <w:r w:rsidR="004C26E0">
          <w:rPr>
            <w:noProof/>
            <w:webHidden/>
          </w:rPr>
          <w:fldChar w:fldCharType="end"/>
        </w:r>
      </w:hyperlink>
    </w:p>
    <w:p w14:paraId="0E01DF53"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63" w:history="1">
        <w:r w:rsidR="004C26E0" w:rsidRPr="00BC1371">
          <w:rPr>
            <w:rStyle w:val="Hipervnculo"/>
            <w:noProof/>
          </w:rPr>
          <w:t>4.3.</w:t>
        </w:r>
        <w:r w:rsidR="004C26E0">
          <w:rPr>
            <w:rFonts w:eastAsiaTheme="minorEastAsia" w:cstheme="minorBidi"/>
            <w:b w:val="0"/>
            <w:bCs w:val="0"/>
            <w:smallCaps w:val="0"/>
            <w:noProof/>
            <w:lang w:val="en-US" w:eastAsia="en-US"/>
          </w:rPr>
          <w:tab/>
        </w:r>
        <w:r w:rsidR="004C26E0" w:rsidRPr="00BC1371">
          <w:rPr>
            <w:rStyle w:val="Hipervnculo"/>
            <w:noProof/>
          </w:rPr>
          <w:t>U5KI.HTWR.01.003. Control de RING.</w:t>
        </w:r>
        <w:r w:rsidR="004C26E0">
          <w:rPr>
            <w:noProof/>
            <w:webHidden/>
          </w:rPr>
          <w:tab/>
        </w:r>
        <w:r w:rsidR="004C26E0">
          <w:rPr>
            <w:noProof/>
            <w:webHidden/>
          </w:rPr>
          <w:fldChar w:fldCharType="begin"/>
        </w:r>
        <w:r w:rsidR="004C26E0">
          <w:rPr>
            <w:noProof/>
            <w:webHidden/>
          </w:rPr>
          <w:instrText xml:space="preserve"> PAGEREF _Toc131162563 \h </w:instrText>
        </w:r>
        <w:r w:rsidR="004C26E0">
          <w:rPr>
            <w:noProof/>
            <w:webHidden/>
          </w:rPr>
        </w:r>
        <w:r w:rsidR="004C26E0">
          <w:rPr>
            <w:noProof/>
            <w:webHidden/>
          </w:rPr>
          <w:fldChar w:fldCharType="separate"/>
        </w:r>
        <w:r w:rsidR="004C26E0">
          <w:rPr>
            <w:noProof/>
            <w:webHidden/>
          </w:rPr>
          <w:t>21</w:t>
        </w:r>
        <w:r w:rsidR="004C26E0">
          <w:rPr>
            <w:noProof/>
            <w:webHidden/>
          </w:rPr>
          <w:fldChar w:fldCharType="end"/>
        </w:r>
      </w:hyperlink>
    </w:p>
    <w:p w14:paraId="78E11DC9"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64" w:history="1">
        <w:r w:rsidR="004C26E0" w:rsidRPr="00BC1371">
          <w:rPr>
            <w:rStyle w:val="Hipervnculo"/>
            <w:noProof/>
          </w:rPr>
          <w:t>4.4.</w:t>
        </w:r>
        <w:r w:rsidR="004C26E0">
          <w:rPr>
            <w:rFonts w:eastAsiaTheme="minorEastAsia" w:cstheme="minorBidi"/>
            <w:b w:val="0"/>
            <w:bCs w:val="0"/>
            <w:smallCaps w:val="0"/>
            <w:noProof/>
            <w:lang w:val="en-US" w:eastAsia="en-US"/>
          </w:rPr>
          <w:tab/>
        </w:r>
        <w:r w:rsidR="004C26E0" w:rsidRPr="00BC1371">
          <w:rPr>
            <w:rStyle w:val="Hipervnculo"/>
            <w:noProof/>
          </w:rPr>
          <w:t>U5KI.HTWR.01.004. Control Brillo</w:t>
        </w:r>
        <w:r w:rsidR="004C26E0">
          <w:rPr>
            <w:noProof/>
            <w:webHidden/>
          </w:rPr>
          <w:tab/>
        </w:r>
        <w:r w:rsidR="004C26E0">
          <w:rPr>
            <w:noProof/>
            <w:webHidden/>
          </w:rPr>
          <w:fldChar w:fldCharType="begin"/>
        </w:r>
        <w:r w:rsidR="004C26E0">
          <w:rPr>
            <w:noProof/>
            <w:webHidden/>
          </w:rPr>
          <w:instrText xml:space="preserve"> PAGEREF _Toc131162564 \h </w:instrText>
        </w:r>
        <w:r w:rsidR="004C26E0">
          <w:rPr>
            <w:noProof/>
            <w:webHidden/>
          </w:rPr>
        </w:r>
        <w:r w:rsidR="004C26E0">
          <w:rPr>
            <w:noProof/>
            <w:webHidden/>
          </w:rPr>
          <w:fldChar w:fldCharType="separate"/>
        </w:r>
        <w:r w:rsidR="004C26E0">
          <w:rPr>
            <w:noProof/>
            <w:webHidden/>
          </w:rPr>
          <w:t>22</w:t>
        </w:r>
        <w:r w:rsidR="004C26E0">
          <w:rPr>
            <w:noProof/>
            <w:webHidden/>
          </w:rPr>
          <w:fldChar w:fldCharType="end"/>
        </w:r>
      </w:hyperlink>
    </w:p>
    <w:p w14:paraId="6F408F6B"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65" w:history="1">
        <w:r w:rsidR="004C26E0" w:rsidRPr="00BC1371">
          <w:rPr>
            <w:rStyle w:val="Hipervnculo"/>
            <w:noProof/>
          </w:rPr>
          <w:t>4.5.</w:t>
        </w:r>
        <w:r w:rsidR="004C26E0">
          <w:rPr>
            <w:rFonts w:eastAsiaTheme="minorEastAsia" w:cstheme="minorBidi"/>
            <w:b w:val="0"/>
            <w:bCs w:val="0"/>
            <w:smallCaps w:val="0"/>
            <w:noProof/>
            <w:lang w:val="en-US" w:eastAsia="en-US"/>
          </w:rPr>
          <w:tab/>
        </w:r>
        <w:r w:rsidR="004C26E0" w:rsidRPr="00BC1371">
          <w:rPr>
            <w:rStyle w:val="Hipervnculo"/>
            <w:noProof/>
          </w:rPr>
          <w:t>U5KI.HTWR.01.005. Modo Limpieza.</w:t>
        </w:r>
        <w:r w:rsidR="004C26E0">
          <w:rPr>
            <w:noProof/>
            <w:webHidden/>
          </w:rPr>
          <w:tab/>
        </w:r>
        <w:r w:rsidR="004C26E0">
          <w:rPr>
            <w:noProof/>
            <w:webHidden/>
          </w:rPr>
          <w:fldChar w:fldCharType="begin"/>
        </w:r>
        <w:r w:rsidR="004C26E0">
          <w:rPr>
            <w:noProof/>
            <w:webHidden/>
          </w:rPr>
          <w:instrText xml:space="preserve"> PAGEREF _Toc131162565 \h </w:instrText>
        </w:r>
        <w:r w:rsidR="004C26E0">
          <w:rPr>
            <w:noProof/>
            <w:webHidden/>
          </w:rPr>
        </w:r>
        <w:r w:rsidR="004C26E0">
          <w:rPr>
            <w:noProof/>
            <w:webHidden/>
          </w:rPr>
          <w:fldChar w:fldCharType="separate"/>
        </w:r>
        <w:r w:rsidR="004C26E0">
          <w:rPr>
            <w:noProof/>
            <w:webHidden/>
          </w:rPr>
          <w:t>23</w:t>
        </w:r>
        <w:r w:rsidR="004C26E0">
          <w:rPr>
            <w:noProof/>
            <w:webHidden/>
          </w:rPr>
          <w:fldChar w:fldCharType="end"/>
        </w:r>
      </w:hyperlink>
    </w:p>
    <w:p w14:paraId="1ACAEF30" w14:textId="77777777" w:rsidR="004C26E0" w:rsidRDefault="002B6CA5">
      <w:pPr>
        <w:pStyle w:val="TDC1"/>
        <w:tabs>
          <w:tab w:val="left" w:pos="387"/>
          <w:tab w:val="right" w:pos="10195"/>
        </w:tabs>
        <w:rPr>
          <w:rFonts w:eastAsiaTheme="minorEastAsia" w:cstheme="minorBidi"/>
          <w:noProof/>
          <w:u w:val="none"/>
          <w:lang w:val="en-US" w:eastAsia="en-US"/>
        </w:rPr>
      </w:pPr>
      <w:hyperlink w:anchor="_Toc131162566" w:history="1">
        <w:r w:rsidR="004C26E0" w:rsidRPr="00BC1371">
          <w:rPr>
            <w:rStyle w:val="Hipervnculo"/>
            <w:noProof/>
          </w:rPr>
          <w:t>5.</w:t>
        </w:r>
        <w:r w:rsidR="004C26E0">
          <w:rPr>
            <w:rFonts w:eastAsiaTheme="minorEastAsia" w:cstheme="minorBidi"/>
            <w:noProof/>
            <w:u w:val="none"/>
            <w:lang w:val="en-US" w:eastAsia="en-US"/>
          </w:rPr>
          <w:tab/>
        </w:r>
        <w:r w:rsidR="004C26E0" w:rsidRPr="00BC1371">
          <w:rPr>
            <w:rStyle w:val="Hipervnculo"/>
            <w:noProof/>
          </w:rPr>
          <w:t>Casos de Prueba. Grupo 2. Operativa Básica.</w:t>
        </w:r>
        <w:r w:rsidR="004C26E0">
          <w:rPr>
            <w:noProof/>
            <w:webHidden/>
          </w:rPr>
          <w:tab/>
        </w:r>
        <w:r w:rsidR="004C26E0">
          <w:rPr>
            <w:noProof/>
            <w:webHidden/>
          </w:rPr>
          <w:fldChar w:fldCharType="begin"/>
        </w:r>
        <w:r w:rsidR="004C26E0">
          <w:rPr>
            <w:noProof/>
            <w:webHidden/>
          </w:rPr>
          <w:instrText xml:space="preserve"> PAGEREF _Toc131162566 \h </w:instrText>
        </w:r>
        <w:r w:rsidR="004C26E0">
          <w:rPr>
            <w:noProof/>
            <w:webHidden/>
          </w:rPr>
        </w:r>
        <w:r w:rsidR="004C26E0">
          <w:rPr>
            <w:noProof/>
            <w:webHidden/>
          </w:rPr>
          <w:fldChar w:fldCharType="separate"/>
        </w:r>
        <w:r w:rsidR="004C26E0">
          <w:rPr>
            <w:noProof/>
            <w:webHidden/>
          </w:rPr>
          <w:t>24</w:t>
        </w:r>
        <w:r w:rsidR="004C26E0">
          <w:rPr>
            <w:noProof/>
            <w:webHidden/>
          </w:rPr>
          <w:fldChar w:fldCharType="end"/>
        </w:r>
      </w:hyperlink>
    </w:p>
    <w:p w14:paraId="7646CCE4"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67" w:history="1">
        <w:r w:rsidR="004C26E0" w:rsidRPr="00BC1371">
          <w:rPr>
            <w:rStyle w:val="Hipervnculo"/>
            <w:noProof/>
          </w:rPr>
          <w:t>5.1.</w:t>
        </w:r>
        <w:r w:rsidR="004C26E0">
          <w:rPr>
            <w:rFonts w:eastAsiaTheme="minorEastAsia" w:cstheme="minorBidi"/>
            <w:b w:val="0"/>
            <w:bCs w:val="0"/>
            <w:smallCaps w:val="0"/>
            <w:noProof/>
            <w:lang w:val="en-US" w:eastAsia="en-US"/>
          </w:rPr>
          <w:tab/>
        </w:r>
        <w:r w:rsidR="004C26E0" w:rsidRPr="00BC1371">
          <w:rPr>
            <w:rStyle w:val="Hipervnculo"/>
            <w:noProof/>
          </w:rPr>
          <w:t>U5KI.HTWR.02.001. Asignación de Recursos a las Posiciones de Control.</w:t>
        </w:r>
        <w:r w:rsidR="004C26E0">
          <w:rPr>
            <w:noProof/>
            <w:webHidden/>
          </w:rPr>
          <w:tab/>
        </w:r>
        <w:r w:rsidR="004C26E0">
          <w:rPr>
            <w:noProof/>
            <w:webHidden/>
          </w:rPr>
          <w:fldChar w:fldCharType="begin"/>
        </w:r>
        <w:r w:rsidR="004C26E0">
          <w:rPr>
            <w:noProof/>
            <w:webHidden/>
          </w:rPr>
          <w:instrText xml:space="preserve"> PAGEREF _Toc131162567 \h </w:instrText>
        </w:r>
        <w:r w:rsidR="004C26E0">
          <w:rPr>
            <w:noProof/>
            <w:webHidden/>
          </w:rPr>
        </w:r>
        <w:r w:rsidR="004C26E0">
          <w:rPr>
            <w:noProof/>
            <w:webHidden/>
          </w:rPr>
          <w:fldChar w:fldCharType="separate"/>
        </w:r>
        <w:r w:rsidR="004C26E0">
          <w:rPr>
            <w:noProof/>
            <w:webHidden/>
          </w:rPr>
          <w:t>24</w:t>
        </w:r>
        <w:r w:rsidR="004C26E0">
          <w:rPr>
            <w:noProof/>
            <w:webHidden/>
          </w:rPr>
          <w:fldChar w:fldCharType="end"/>
        </w:r>
      </w:hyperlink>
    </w:p>
    <w:p w14:paraId="152F3979"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68" w:history="1">
        <w:r w:rsidR="004C26E0" w:rsidRPr="00BC1371">
          <w:rPr>
            <w:rStyle w:val="Hipervnculo"/>
            <w:noProof/>
          </w:rPr>
          <w:t>5.2.</w:t>
        </w:r>
        <w:r w:rsidR="004C26E0">
          <w:rPr>
            <w:rFonts w:eastAsiaTheme="minorEastAsia" w:cstheme="minorBidi"/>
            <w:b w:val="0"/>
            <w:bCs w:val="0"/>
            <w:smallCaps w:val="0"/>
            <w:noProof/>
            <w:lang w:val="en-US" w:eastAsia="en-US"/>
          </w:rPr>
          <w:tab/>
        </w:r>
        <w:r w:rsidR="004C26E0" w:rsidRPr="00BC1371">
          <w:rPr>
            <w:rStyle w:val="Hipervnculo"/>
            <w:noProof/>
          </w:rPr>
          <w:t>U5KI.HTWR.02.002. Modos de Operación de la Posición de Control.</w:t>
        </w:r>
        <w:r w:rsidR="004C26E0">
          <w:rPr>
            <w:noProof/>
            <w:webHidden/>
          </w:rPr>
          <w:tab/>
        </w:r>
        <w:r w:rsidR="004C26E0">
          <w:rPr>
            <w:noProof/>
            <w:webHidden/>
          </w:rPr>
          <w:fldChar w:fldCharType="begin"/>
        </w:r>
        <w:r w:rsidR="004C26E0">
          <w:rPr>
            <w:noProof/>
            <w:webHidden/>
          </w:rPr>
          <w:instrText xml:space="preserve"> PAGEREF _Toc131162568 \h </w:instrText>
        </w:r>
        <w:r w:rsidR="004C26E0">
          <w:rPr>
            <w:noProof/>
            <w:webHidden/>
          </w:rPr>
        </w:r>
        <w:r w:rsidR="004C26E0">
          <w:rPr>
            <w:noProof/>
            <w:webHidden/>
          </w:rPr>
          <w:fldChar w:fldCharType="separate"/>
        </w:r>
        <w:r w:rsidR="004C26E0">
          <w:rPr>
            <w:noProof/>
            <w:webHidden/>
          </w:rPr>
          <w:t>26</w:t>
        </w:r>
        <w:r w:rsidR="004C26E0">
          <w:rPr>
            <w:noProof/>
            <w:webHidden/>
          </w:rPr>
          <w:fldChar w:fldCharType="end"/>
        </w:r>
      </w:hyperlink>
    </w:p>
    <w:p w14:paraId="4FBC86FC"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69" w:history="1">
        <w:r w:rsidR="004C26E0" w:rsidRPr="00BC1371">
          <w:rPr>
            <w:rStyle w:val="Hipervnculo"/>
            <w:noProof/>
          </w:rPr>
          <w:t>5.3.</w:t>
        </w:r>
        <w:r w:rsidR="004C26E0">
          <w:rPr>
            <w:rFonts w:eastAsiaTheme="minorEastAsia" w:cstheme="minorBidi"/>
            <w:b w:val="0"/>
            <w:bCs w:val="0"/>
            <w:smallCaps w:val="0"/>
            <w:noProof/>
            <w:lang w:val="en-US" w:eastAsia="en-US"/>
          </w:rPr>
          <w:tab/>
        </w:r>
        <w:r w:rsidR="004C26E0" w:rsidRPr="00BC1371">
          <w:rPr>
            <w:rStyle w:val="Hipervnculo"/>
            <w:noProof/>
          </w:rPr>
          <w:t>U5KI.HTWR.02.003. Prioridades en la Coincidencia simultánea de Llamadas.</w:t>
        </w:r>
        <w:r w:rsidR="004C26E0">
          <w:rPr>
            <w:noProof/>
            <w:webHidden/>
          </w:rPr>
          <w:tab/>
        </w:r>
        <w:r w:rsidR="004C26E0">
          <w:rPr>
            <w:noProof/>
            <w:webHidden/>
          </w:rPr>
          <w:fldChar w:fldCharType="begin"/>
        </w:r>
        <w:r w:rsidR="004C26E0">
          <w:rPr>
            <w:noProof/>
            <w:webHidden/>
          </w:rPr>
          <w:instrText xml:space="preserve"> PAGEREF _Toc131162569 \h </w:instrText>
        </w:r>
        <w:r w:rsidR="004C26E0">
          <w:rPr>
            <w:noProof/>
            <w:webHidden/>
          </w:rPr>
        </w:r>
        <w:r w:rsidR="004C26E0">
          <w:rPr>
            <w:noProof/>
            <w:webHidden/>
          </w:rPr>
          <w:fldChar w:fldCharType="separate"/>
        </w:r>
        <w:r w:rsidR="004C26E0">
          <w:rPr>
            <w:noProof/>
            <w:webHidden/>
          </w:rPr>
          <w:t>29</w:t>
        </w:r>
        <w:r w:rsidR="004C26E0">
          <w:rPr>
            <w:noProof/>
            <w:webHidden/>
          </w:rPr>
          <w:fldChar w:fldCharType="end"/>
        </w:r>
      </w:hyperlink>
    </w:p>
    <w:p w14:paraId="0E935BF3"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70" w:history="1">
        <w:r w:rsidR="004C26E0" w:rsidRPr="00BC1371">
          <w:rPr>
            <w:rStyle w:val="Hipervnculo"/>
            <w:noProof/>
          </w:rPr>
          <w:t>5.4.</w:t>
        </w:r>
        <w:r w:rsidR="004C26E0">
          <w:rPr>
            <w:rFonts w:eastAsiaTheme="minorEastAsia" w:cstheme="minorBidi"/>
            <w:b w:val="0"/>
            <w:bCs w:val="0"/>
            <w:smallCaps w:val="0"/>
            <w:noProof/>
            <w:lang w:val="en-US" w:eastAsia="en-US"/>
          </w:rPr>
          <w:tab/>
        </w:r>
        <w:r w:rsidR="004C26E0" w:rsidRPr="00BC1371">
          <w:rPr>
            <w:rStyle w:val="Hipervnculo"/>
            <w:noProof/>
          </w:rPr>
          <w:t>U5KI.HTWR.02.004. Prioridades en Altavoz de Telefonía.</w:t>
        </w:r>
        <w:r w:rsidR="004C26E0">
          <w:rPr>
            <w:noProof/>
            <w:webHidden/>
          </w:rPr>
          <w:tab/>
        </w:r>
        <w:r w:rsidR="004C26E0">
          <w:rPr>
            <w:noProof/>
            <w:webHidden/>
          </w:rPr>
          <w:fldChar w:fldCharType="begin"/>
        </w:r>
        <w:r w:rsidR="004C26E0">
          <w:rPr>
            <w:noProof/>
            <w:webHidden/>
          </w:rPr>
          <w:instrText xml:space="preserve"> PAGEREF _Toc131162570 \h </w:instrText>
        </w:r>
        <w:r w:rsidR="004C26E0">
          <w:rPr>
            <w:noProof/>
            <w:webHidden/>
          </w:rPr>
        </w:r>
        <w:r w:rsidR="004C26E0">
          <w:rPr>
            <w:noProof/>
            <w:webHidden/>
          </w:rPr>
          <w:fldChar w:fldCharType="separate"/>
        </w:r>
        <w:r w:rsidR="004C26E0">
          <w:rPr>
            <w:noProof/>
            <w:webHidden/>
          </w:rPr>
          <w:t>31</w:t>
        </w:r>
        <w:r w:rsidR="004C26E0">
          <w:rPr>
            <w:noProof/>
            <w:webHidden/>
          </w:rPr>
          <w:fldChar w:fldCharType="end"/>
        </w:r>
      </w:hyperlink>
    </w:p>
    <w:p w14:paraId="463B2A0E"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71" w:history="1">
        <w:r w:rsidR="004C26E0" w:rsidRPr="00BC1371">
          <w:rPr>
            <w:rStyle w:val="Hipervnculo"/>
            <w:noProof/>
          </w:rPr>
          <w:t>5.5.</w:t>
        </w:r>
        <w:r w:rsidR="004C26E0">
          <w:rPr>
            <w:rFonts w:eastAsiaTheme="minorEastAsia" w:cstheme="minorBidi"/>
            <w:b w:val="0"/>
            <w:bCs w:val="0"/>
            <w:smallCaps w:val="0"/>
            <w:noProof/>
            <w:lang w:val="en-US" w:eastAsia="en-US"/>
          </w:rPr>
          <w:tab/>
        </w:r>
        <w:r w:rsidR="004C26E0" w:rsidRPr="00BC1371">
          <w:rPr>
            <w:rStyle w:val="Hipervnculo"/>
            <w:noProof/>
          </w:rPr>
          <w:t>U5KI.HTWR.02.005. Teclas de Función en Telefonía</w:t>
        </w:r>
        <w:r w:rsidR="004C26E0">
          <w:rPr>
            <w:noProof/>
            <w:webHidden/>
          </w:rPr>
          <w:tab/>
        </w:r>
        <w:r w:rsidR="004C26E0">
          <w:rPr>
            <w:noProof/>
            <w:webHidden/>
          </w:rPr>
          <w:fldChar w:fldCharType="begin"/>
        </w:r>
        <w:r w:rsidR="004C26E0">
          <w:rPr>
            <w:noProof/>
            <w:webHidden/>
          </w:rPr>
          <w:instrText xml:space="preserve"> PAGEREF _Toc131162571 \h </w:instrText>
        </w:r>
        <w:r w:rsidR="004C26E0">
          <w:rPr>
            <w:noProof/>
            <w:webHidden/>
          </w:rPr>
        </w:r>
        <w:r w:rsidR="004C26E0">
          <w:rPr>
            <w:noProof/>
            <w:webHidden/>
          </w:rPr>
          <w:fldChar w:fldCharType="separate"/>
        </w:r>
        <w:r w:rsidR="004C26E0">
          <w:rPr>
            <w:noProof/>
            <w:webHidden/>
          </w:rPr>
          <w:t>32</w:t>
        </w:r>
        <w:r w:rsidR="004C26E0">
          <w:rPr>
            <w:noProof/>
            <w:webHidden/>
          </w:rPr>
          <w:fldChar w:fldCharType="end"/>
        </w:r>
      </w:hyperlink>
    </w:p>
    <w:p w14:paraId="66C93E70" w14:textId="77777777" w:rsidR="004C26E0" w:rsidRDefault="002B6CA5">
      <w:pPr>
        <w:pStyle w:val="TDC1"/>
        <w:tabs>
          <w:tab w:val="left" w:pos="387"/>
          <w:tab w:val="right" w:pos="10195"/>
        </w:tabs>
        <w:rPr>
          <w:rFonts w:eastAsiaTheme="minorEastAsia" w:cstheme="minorBidi"/>
          <w:noProof/>
          <w:u w:val="none"/>
          <w:lang w:val="en-US" w:eastAsia="en-US"/>
        </w:rPr>
      </w:pPr>
      <w:hyperlink w:anchor="_Toc131162572" w:history="1">
        <w:r w:rsidR="004C26E0" w:rsidRPr="00BC1371">
          <w:rPr>
            <w:rStyle w:val="Hipervnculo"/>
            <w:noProof/>
          </w:rPr>
          <w:t>6.</w:t>
        </w:r>
        <w:r w:rsidR="004C26E0">
          <w:rPr>
            <w:rFonts w:eastAsiaTheme="minorEastAsia" w:cstheme="minorBidi"/>
            <w:noProof/>
            <w:u w:val="none"/>
            <w:lang w:val="en-US" w:eastAsia="en-US"/>
          </w:rPr>
          <w:tab/>
        </w:r>
        <w:r w:rsidR="004C26E0" w:rsidRPr="00BC1371">
          <w:rPr>
            <w:rStyle w:val="Hipervnculo"/>
            <w:noProof/>
          </w:rPr>
          <w:t>Casos de Prueba. Grupo 3. Operación Radio.</w:t>
        </w:r>
        <w:r w:rsidR="004C26E0">
          <w:rPr>
            <w:noProof/>
            <w:webHidden/>
          </w:rPr>
          <w:tab/>
        </w:r>
        <w:r w:rsidR="004C26E0">
          <w:rPr>
            <w:noProof/>
            <w:webHidden/>
          </w:rPr>
          <w:fldChar w:fldCharType="begin"/>
        </w:r>
        <w:r w:rsidR="004C26E0">
          <w:rPr>
            <w:noProof/>
            <w:webHidden/>
          </w:rPr>
          <w:instrText xml:space="preserve"> PAGEREF _Toc131162572 \h </w:instrText>
        </w:r>
        <w:r w:rsidR="004C26E0">
          <w:rPr>
            <w:noProof/>
            <w:webHidden/>
          </w:rPr>
        </w:r>
        <w:r w:rsidR="004C26E0">
          <w:rPr>
            <w:noProof/>
            <w:webHidden/>
          </w:rPr>
          <w:fldChar w:fldCharType="separate"/>
        </w:r>
        <w:r w:rsidR="004C26E0">
          <w:rPr>
            <w:noProof/>
            <w:webHidden/>
          </w:rPr>
          <w:t>33</w:t>
        </w:r>
        <w:r w:rsidR="004C26E0">
          <w:rPr>
            <w:noProof/>
            <w:webHidden/>
          </w:rPr>
          <w:fldChar w:fldCharType="end"/>
        </w:r>
      </w:hyperlink>
    </w:p>
    <w:p w14:paraId="516D4958"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73" w:history="1">
        <w:r w:rsidR="004C26E0" w:rsidRPr="00BC1371">
          <w:rPr>
            <w:rStyle w:val="Hipervnculo"/>
            <w:noProof/>
          </w:rPr>
          <w:t>6.1.</w:t>
        </w:r>
        <w:r w:rsidR="004C26E0">
          <w:rPr>
            <w:rFonts w:eastAsiaTheme="minorEastAsia" w:cstheme="minorBidi"/>
            <w:b w:val="0"/>
            <w:bCs w:val="0"/>
            <w:smallCaps w:val="0"/>
            <w:noProof/>
            <w:lang w:val="en-US" w:eastAsia="en-US"/>
          </w:rPr>
          <w:tab/>
        </w:r>
        <w:r w:rsidR="004C26E0" w:rsidRPr="00BC1371">
          <w:rPr>
            <w:rStyle w:val="Hipervnculo"/>
            <w:noProof/>
          </w:rPr>
          <w:t>U5KI.HTWR.03.001. HMI Radio.</w:t>
        </w:r>
        <w:r w:rsidR="004C26E0">
          <w:rPr>
            <w:noProof/>
            <w:webHidden/>
          </w:rPr>
          <w:tab/>
        </w:r>
        <w:r w:rsidR="004C26E0">
          <w:rPr>
            <w:noProof/>
            <w:webHidden/>
          </w:rPr>
          <w:fldChar w:fldCharType="begin"/>
        </w:r>
        <w:r w:rsidR="004C26E0">
          <w:rPr>
            <w:noProof/>
            <w:webHidden/>
          </w:rPr>
          <w:instrText xml:space="preserve"> PAGEREF _Toc131162573 \h </w:instrText>
        </w:r>
        <w:r w:rsidR="004C26E0">
          <w:rPr>
            <w:noProof/>
            <w:webHidden/>
          </w:rPr>
        </w:r>
        <w:r w:rsidR="004C26E0">
          <w:rPr>
            <w:noProof/>
            <w:webHidden/>
          </w:rPr>
          <w:fldChar w:fldCharType="separate"/>
        </w:r>
        <w:r w:rsidR="004C26E0">
          <w:rPr>
            <w:noProof/>
            <w:webHidden/>
          </w:rPr>
          <w:t>33</w:t>
        </w:r>
        <w:r w:rsidR="004C26E0">
          <w:rPr>
            <w:noProof/>
            <w:webHidden/>
          </w:rPr>
          <w:fldChar w:fldCharType="end"/>
        </w:r>
      </w:hyperlink>
    </w:p>
    <w:p w14:paraId="68A39C11"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74" w:history="1">
        <w:r w:rsidR="004C26E0" w:rsidRPr="00BC1371">
          <w:rPr>
            <w:rStyle w:val="Hipervnculo"/>
            <w:noProof/>
          </w:rPr>
          <w:t>6.2.</w:t>
        </w:r>
        <w:r w:rsidR="004C26E0">
          <w:rPr>
            <w:rFonts w:eastAsiaTheme="minorEastAsia" w:cstheme="minorBidi"/>
            <w:b w:val="0"/>
            <w:bCs w:val="0"/>
            <w:smallCaps w:val="0"/>
            <w:noProof/>
            <w:lang w:val="en-US" w:eastAsia="en-US"/>
          </w:rPr>
          <w:tab/>
        </w:r>
        <w:r w:rsidR="004C26E0" w:rsidRPr="00BC1371">
          <w:rPr>
            <w:rStyle w:val="Hipervnculo"/>
            <w:noProof/>
          </w:rPr>
          <w:t>U5KI.HTWR.03.002. Asignación. Modos (Reposo, Rx, RxTx).</w:t>
        </w:r>
        <w:r w:rsidR="004C26E0">
          <w:rPr>
            <w:noProof/>
            <w:webHidden/>
          </w:rPr>
          <w:tab/>
        </w:r>
        <w:r w:rsidR="004C26E0">
          <w:rPr>
            <w:noProof/>
            <w:webHidden/>
          </w:rPr>
          <w:fldChar w:fldCharType="begin"/>
        </w:r>
        <w:r w:rsidR="004C26E0">
          <w:rPr>
            <w:noProof/>
            <w:webHidden/>
          </w:rPr>
          <w:instrText xml:space="preserve"> PAGEREF _Toc131162574 \h </w:instrText>
        </w:r>
        <w:r w:rsidR="004C26E0">
          <w:rPr>
            <w:noProof/>
            <w:webHidden/>
          </w:rPr>
        </w:r>
        <w:r w:rsidR="004C26E0">
          <w:rPr>
            <w:noProof/>
            <w:webHidden/>
          </w:rPr>
          <w:fldChar w:fldCharType="separate"/>
        </w:r>
        <w:r w:rsidR="004C26E0">
          <w:rPr>
            <w:noProof/>
            <w:webHidden/>
          </w:rPr>
          <w:t>35</w:t>
        </w:r>
        <w:r w:rsidR="004C26E0">
          <w:rPr>
            <w:noProof/>
            <w:webHidden/>
          </w:rPr>
          <w:fldChar w:fldCharType="end"/>
        </w:r>
      </w:hyperlink>
    </w:p>
    <w:p w14:paraId="67A735FA"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75" w:history="1">
        <w:r w:rsidR="004C26E0" w:rsidRPr="00BC1371">
          <w:rPr>
            <w:rStyle w:val="Hipervnculo"/>
            <w:noProof/>
          </w:rPr>
          <w:t>6.3.</w:t>
        </w:r>
        <w:r w:rsidR="004C26E0">
          <w:rPr>
            <w:rFonts w:eastAsiaTheme="minorEastAsia" w:cstheme="minorBidi"/>
            <w:b w:val="0"/>
            <w:bCs w:val="0"/>
            <w:smallCaps w:val="0"/>
            <w:noProof/>
            <w:lang w:val="en-US" w:eastAsia="en-US"/>
          </w:rPr>
          <w:tab/>
        </w:r>
        <w:r w:rsidR="004C26E0" w:rsidRPr="00BC1371">
          <w:rPr>
            <w:rStyle w:val="Hipervnculo"/>
            <w:noProof/>
          </w:rPr>
          <w:t>U5KI.HTWR.03.003. Transmision radio</w:t>
        </w:r>
        <w:r w:rsidR="004C26E0">
          <w:rPr>
            <w:noProof/>
            <w:webHidden/>
          </w:rPr>
          <w:tab/>
        </w:r>
        <w:r w:rsidR="004C26E0">
          <w:rPr>
            <w:noProof/>
            <w:webHidden/>
          </w:rPr>
          <w:fldChar w:fldCharType="begin"/>
        </w:r>
        <w:r w:rsidR="004C26E0">
          <w:rPr>
            <w:noProof/>
            <w:webHidden/>
          </w:rPr>
          <w:instrText xml:space="preserve"> PAGEREF _Toc131162575 \h </w:instrText>
        </w:r>
        <w:r w:rsidR="004C26E0">
          <w:rPr>
            <w:noProof/>
            <w:webHidden/>
          </w:rPr>
        </w:r>
        <w:r w:rsidR="004C26E0">
          <w:rPr>
            <w:noProof/>
            <w:webHidden/>
          </w:rPr>
          <w:fldChar w:fldCharType="separate"/>
        </w:r>
        <w:r w:rsidR="004C26E0">
          <w:rPr>
            <w:noProof/>
            <w:webHidden/>
          </w:rPr>
          <w:t>37</w:t>
        </w:r>
        <w:r w:rsidR="004C26E0">
          <w:rPr>
            <w:noProof/>
            <w:webHidden/>
          </w:rPr>
          <w:fldChar w:fldCharType="end"/>
        </w:r>
      </w:hyperlink>
    </w:p>
    <w:p w14:paraId="14CEB70D"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76" w:history="1">
        <w:r w:rsidR="004C26E0" w:rsidRPr="00BC1371">
          <w:rPr>
            <w:rStyle w:val="Hipervnculo"/>
            <w:noProof/>
          </w:rPr>
          <w:t>6.4.</w:t>
        </w:r>
        <w:r w:rsidR="004C26E0">
          <w:rPr>
            <w:rFonts w:eastAsiaTheme="minorEastAsia" w:cstheme="minorBidi"/>
            <w:b w:val="0"/>
            <w:bCs w:val="0"/>
            <w:smallCaps w:val="0"/>
            <w:noProof/>
            <w:lang w:val="en-US" w:eastAsia="en-US"/>
          </w:rPr>
          <w:tab/>
        </w:r>
        <w:r w:rsidR="004C26E0" w:rsidRPr="00BC1371">
          <w:rPr>
            <w:rStyle w:val="Hipervnculo"/>
            <w:noProof/>
          </w:rPr>
          <w:t>U5KI.HTWR.03.004. Recepción Radio.</w:t>
        </w:r>
        <w:r w:rsidR="004C26E0">
          <w:rPr>
            <w:noProof/>
            <w:webHidden/>
          </w:rPr>
          <w:tab/>
        </w:r>
        <w:r w:rsidR="004C26E0">
          <w:rPr>
            <w:noProof/>
            <w:webHidden/>
          </w:rPr>
          <w:fldChar w:fldCharType="begin"/>
        </w:r>
        <w:r w:rsidR="004C26E0">
          <w:rPr>
            <w:noProof/>
            <w:webHidden/>
          </w:rPr>
          <w:instrText xml:space="preserve"> PAGEREF _Toc131162576 \h </w:instrText>
        </w:r>
        <w:r w:rsidR="004C26E0">
          <w:rPr>
            <w:noProof/>
            <w:webHidden/>
          </w:rPr>
        </w:r>
        <w:r w:rsidR="004C26E0">
          <w:rPr>
            <w:noProof/>
            <w:webHidden/>
          </w:rPr>
          <w:fldChar w:fldCharType="separate"/>
        </w:r>
        <w:r w:rsidR="004C26E0">
          <w:rPr>
            <w:noProof/>
            <w:webHidden/>
          </w:rPr>
          <w:t>39</w:t>
        </w:r>
        <w:r w:rsidR="004C26E0">
          <w:rPr>
            <w:noProof/>
            <w:webHidden/>
          </w:rPr>
          <w:fldChar w:fldCharType="end"/>
        </w:r>
      </w:hyperlink>
    </w:p>
    <w:p w14:paraId="59513188"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77" w:history="1">
        <w:r w:rsidR="004C26E0" w:rsidRPr="00BC1371">
          <w:rPr>
            <w:rStyle w:val="Hipervnculo"/>
            <w:noProof/>
          </w:rPr>
          <w:t>6.5.</w:t>
        </w:r>
        <w:r w:rsidR="004C26E0">
          <w:rPr>
            <w:rFonts w:eastAsiaTheme="minorEastAsia" w:cstheme="minorBidi"/>
            <w:b w:val="0"/>
            <w:bCs w:val="0"/>
            <w:smallCaps w:val="0"/>
            <w:noProof/>
            <w:lang w:val="en-US" w:eastAsia="en-US"/>
          </w:rPr>
          <w:tab/>
        </w:r>
        <w:r w:rsidR="004C26E0" w:rsidRPr="00BC1371">
          <w:rPr>
            <w:rStyle w:val="Hipervnculo"/>
            <w:noProof/>
          </w:rPr>
          <w:t>U5KI.HTWR.03.005. Paginación de Recursos Radio.</w:t>
        </w:r>
        <w:r w:rsidR="004C26E0">
          <w:rPr>
            <w:noProof/>
            <w:webHidden/>
          </w:rPr>
          <w:tab/>
        </w:r>
        <w:r w:rsidR="004C26E0">
          <w:rPr>
            <w:noProof/>
            <w:webHidden/>
          </w:rPr>
          <w:fldChar w:fldCharType="begin"/>
        </w:r>
        <w:r w:rsidR="004C26E0">
          <w:rPr>
            <w:noProof/>
            <w:webHidden/>
          </w:rPr>
          <w:instrText xml:space="preserve"> PAGEREF _Toc131162577 \h </w:instrText>
        </w:r>
        <w:r w:rsidR="004C26E0">
          <w:rPr>
            <w:noProof/>
            <w:webHidden/>
          </w:rPr>
        </w:r>
        <w:r w:rsidR="004C26E0">
          <w:rPr>
            <w:noProof/>
            <w:webHidden/>
          </w:rPr>
          <w:fldChar w:fldCharType="separate"/>
        </w:r>
        <w:r w:rsidR="004C26E0">
          <w:rPr>
            <w:noProof/>
            <w:webHidden/>
          </w:rPr>
          <w:t>42</w:t>
        </w:r>
        <w:r w:rsidR="004C26E0">
          <w:rPr>
            <w:noProof/>
            <w:webHidden/>
          </w:rPr>
          <w:fldChar w:fldCharType="end"/>
        </w:r>
      </w:hyperlink>
    </w:p>
    <w:p w14:paraId="1AE61702"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78" w:history="1">
        <w:r w:rsidR="004C26E0" w:rsidRPr="00BC1371">
          <w:rPr>
            <w:rStyle w:val="Hipervnculo"/>
            <w:noProof/>
          </w:rPr>
          <w:t>6.6.</w:t>
        </w:r>
        <w:r w:rsidR="004C26E0">
          <w:rPr>
            <w:rFonts w:eastAsiaTheme="minorEastAsia" w:cstheme="minorBidi"/>
            <w:b w:val="0"/>
            <w:bCs w:val="0"/>
            <w:smallCaps w:val="0"/>
            <w:noProof/>
            <w:lang w:val="en-US" w:eastAsia="en-US"/>
          </w:rPr>
          <w:tab/>
        </w:r>
        <w:r w:rsidR="004C26E0" w:rsidRPr="00BC1371">
          <w:rPr>
            <w:rStyle w:val="Hipervnculo"/>
            <w:noProof/>
          </w:rPr>
          <w:t>U5KI.HTWR.03.006. Formacion de grupos de Retransmisión.</w:t>
        </w:r>
        <w:r w:rsidR="004C26E0">
          <w:rPr>
            <w:noProof/>
            <w:webHidden/>
          </w:rPr>
          <w:tab/>
        </w:r>
        <w:r w:rsidR="004C26E0">
          <w:rPr>
            <w:noProof/>
            <w:webHidden/>
          </w:rPr>
          <w:fldChar w:fldCharType="begin"/>
        </w:r>
        <w:r w:rsidR="004C26E0">
          <w:rPr>
            <w:noProof/>
            <w:webHidden/>
          </w:rPr>
          <w:instrText xml:space="preserve"> PAGEREF _Toc131162578 \h </w:instrText>
        </w:r>
        <w:r w:rsidR="004C26E0">
          <w:rPr>
            <w:noProof/>
            <w:webHidden/>
          </w:rPr>
        </w:r>
        <w:r w:rsidR="004C26E0">
          <w:rPr>
            <w:noProof/>
            <w:webHidden/>
          </w:rPr>
          <w:fldChar w:fldCharType="separate"/>
        </w:r>
        <w:r w:rsidR="004C26E0">
          <w:rPr>
            <w:noProof/>
            <w:webHidden/>
          </w:rPr>
          <w:t>44</w:t>
        </w:r>
        <w:r w:rsidR="004C26E0">
          <w:rPr>
            <w:noProof/>
            <w:webHidden/>
          </w:rPr>
          <w:fldChar w:fldCharType="end"/>
        </w:r>
      </w:hyperlink>
    </w:p>
    <w:p w14:paraId="080D7116"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79" w:history="1">
        <w:r w:rsidR="004C26E0" w:rsidRPr="00BC1371">
          <w:rPr>
            <w:rStyle w:val="Hipervnculo"/>
            <w:noProof/>
          </w:rPr>
          <w:t>6.7.</w:t>
        </w:r>
        <w:r w:rsidR="004C26E0">
          <w:rPr>
            <w:rFonts w:eastAsiaTheme="minorEastAsia" w:cstheme="minorBidi"/>
            <w:b w:val="0"/>
            <w:bCs w:val="0"/>
            <w:smallCaps w:val="0"/>
            <w:noProof/>
            <w:lang w:val="en-US" w:eastAsia="en-US"/>
          </w:rPr>
          <w:tab/>
        </w:r>
        <w:r w:rsidR="004C26E0" w:rsidRPr="00BC1371">
          <w:rPr>
            <w:rStyle w:val="Hipervnculo"/>
            <w:noProof/>
          </w:rPr>
          <w:t>U5KI.HTWR.03.007. Operativa de Retransmisión.</w:t>
        </w:r>
        <w:r w:rsidR="004C26E0">
          <w:rPr>
            <w:noProof/>
            <w:webHidden/>
          </w:rPr>
          <w:tab/>
        </w:r>
        <w:r w:rsidR="004C26E0">
          <w:rPr>
            <w:noProof/>
            <w:webHidden/>
          </w:rPr>
          <w:fldChar w:fldCharType="begin"/>
        </w:r>
        <w:r w:rsidR="004C26E0">
          <w:rPr>
            <w:noProof/>
            <w:webHidden/>
          </w:rPr>
          <w:instrText xml:space="preserve"> PAGEREF _Toc131162579 \h </w:instrText>
        </w:r>
        <w:r w:rsidR="004C26E0">
          <w:rPr>
            <w:noProof/>
            <w:webHidden/>
          </w:rPr>
        </w:r>
        <w:r w:rsidR="004C26E0">
          <w:rPr>
            <w:noProof/>
            <w:webHidden/>
          </w:rPr>
          <w:fldChar w:fldCharType="separate"/>
        </w:r>
        <w:r w:rsidR="004C26E0">
          <w:rPr>
            <w:noProof/>
            <w:webHidden/>
          </w:rPr>
          <w:t>47</w:t>
        </w:r>
        <w:r w:rsidR="004C26E0">
          <w:rPr>
            <w:noProof/>
            <w:webHidden/>
          </w:rPr>
          <w:fldChar w:fldCharType="end"/>
        </w:r>
      </w:hyperlink>
    </w:p>
    <w:p w14:paraId="06B805CE"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80" w:history="1">
        <w:r w:rsidR="004C26E0" w:rsidRPr="00BC1371">
          <w:rPr>
            <w:rStyle w:val="Hipervnculo"/>
            <w:noProof/>
          </w:rPr>
          <w:t>6.8.</w:t>
        </w:r>
        <w:r w:rsidR="004C26E0">
          <w:rPr>
            <w:rFonts w:eastAsiaTheme="minorEastAsia" w:cstheme="minorBidi"/>
            <w:b w:val="0"/>
            <w:bCs w:val="0"/>
            <w:smallCaps w:val="0"/>
            <w:noProof/>
            <w:lang w:val="en-US" w:eastAsia="en-US"/>
          </w:rPr>
          <w:tab/>
        </w:r>
        <w:r w:rsidR="004C26E0" w:rsidRPr="00BC1371">
          <w:rPr>
            <w:rStyle w:val="Hipervnculo"/>
            <w:noProof/>
          </w:rPr>
          <w:t>U5KI.HTWR.03.008. Particularidades para doble altavoz radio.</w:t>
        </w:r>
        <w:r w:rsidR="004C26E0">
          <w:rPr>
            <w:noProof/>
            <w:webHidden/>
          </w:rPr>
          <w:tab/>
        </w:r>
        <w:r w:rsidR="004C26E0">
          <w:rPr>
            <w:noProof/>
            <w:webHidden/>
          </w:rPr>
          <w:fldChar w:fldCharType="begin"/>
        </w:r>
        <w:r w:rsidR="004C26E0">
          <w:rPr>
            <w:noProof/>
            <w:webHidden/>
          </w:rPr>
          <w:instrText xml:space="preserve"> PAGEREF _Toc131162580 \h </w:instrText>
        </w:r>
        <w:r w:rsidR="004C26E0">
          <w:rPr>
            <w:noProof/>
            <w:webHidden/>
          </w:rPr>
        </w:r>
        <w:r w:rsidR="004C26E0">
          <w:rPr>
            <w:noProof/>
            <w:webHidden/>
          </w:rPr>
          <w:fldChar w:fldCharType="separate"/>
        </w:r>
        <w:r w:rsidR="004C26E0">
          <w:rPr>
            <w:noProof/>
            <w:webHidden/>
          </w:rPr>
          <w:t>48</w:t>
        </w:r>
        <w:r w:rsidR="004C26E0">
          <w:rPr>
            <w:noProof/>
            <w:webHidden/>
          </w:rPr>
          <w:fldChar w:fldCharType="end"/>
        </w:r>
      </w:hyperlink>
    </w:p>
    <w:p w14:paraId="5CC354C6"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81" w:history="1">
        <w:r w:rsidR="004C26E0" w:rsidRPr="00BC1371">
          <w:rPr>
            <w:rStyle w:val="Hipervnculo"/>
            <w:noProof/>
          </w:rPr>
          <w:t>6.9.</w:t>
        </w:r>
        <w:r w:rsidR="004C26E0">
          <w:rPr>
            <w:rFonts w:eastAsiaTheme="minorEastAsia" w:cstheme="minorBidi"/>
            <w:b w:val="0"/>
            <w:bCs w:val="0"/>
            <w:smallCaps w:val="0"/>
            <w:noProof/>
            <w:lang w:val="en-US" w:eastAsia="en-US"/>
          </w:rPr>
          <w:tab/>
        </w:r>
        <w:r w:rsidR="004C26E0" w:rsidRPr="00BC1371">
          <w:rPr>
            <w:rStyle w:val="Hipervnculo"/>
            <w:noProof/>
          </w:rPr>
          <w:t>U5KI.HTWR.03.009. Reproducción de última comunicación Radio.</w:t>
        </w:r>
        <w:r w:rsidR="004C26E0">
          <w:rPr>
            <w:noProof/>
            <w:webHidden/>
          </w:rPr>
          <w:tab/>
        </w:r>
        <w:r w:rsidR="004C26E0">
          <w:rPr>
            <w:noProof/>
            <w:webHidden/>
          </w:rPr>
          <w:fldChar w:fldCharType="begin"/>
        </w:r>
        <w:r w:rsidR="004C26E0">
          <w:rPr>
            <w:noProof/>
            <w:webHidden/>
          </w:rPr>
          <w:instrText xml:space="preserve"> PAGEREF _Toc131162581 \h </w:instrText>
        </w:r>
        <w:r w:rsidR="004C26E0">
          <w:rPr>
            <w:noProof/>
            <w:webHidden/>
          </w:rPr>
        </w:r>
        <w:r w:rsidR="004C26E0">
          <w:rPr>
            <w:noProof/>
            <w:webHidden/>
          </w:rPr>
          <w:fldChar w:fldCharType="separate"/>
        </w:r>
        <w:r w:rsidR="004C26E0">
          <w:rPr>
            <w:noProof/>
            <w:webHidden/>
          </w:rPr>
          <w:t>51</w:t>
        </w:r>
        <w:r w:rsidR="004C26E0">
          <w:rPr>
            <w:noProof/>
            <w:webHidden/>
          </w:rPr>
          <w:fldChar w:fldCharType="end"/>
        </w:r>
      </w:hyperlink>
    </w:p>
    <w:p w14:paraId="4C981ED3"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582" w:history="1">
        <w:r w:rsidR="004C26E0" w:rsidRPr="00BC1371">
          <w:rPr>
            <w:rStyle w:val="Hipervnculo"/>
            <w:noProof/>
          </w:rPr>
          <w:t>6.10.</w:t>
        </w:r>
        <w:r w:rsidR="004C26E0">
          <w:rPr>
            <w:rFonts w:eastAsiaTheme="minorEastAsia" w:cstheme="minorBidi"/>
            <w:b w:val="0"/>
            <w:bCs w:val="0"/>
            <w:smallCaps w:val="0"/>
            <w:noProof/>
            <w:lang w:val="en-US" w:eastAsia="en-US"/>
          </w:rPr>
          <w:tab/>
        </w:r>
        <w:r w:rsidR="004C26E0" w:rsidRPr="00BC1371">
          <w:rPr>
            <w:rStyle w:val="Hipervnculo"/>
            <w:noProof/>
          </w:rPr>
          <w:t>U5KI.HTWR.03.010. Frecuencia no desasignable.</w:t>
        </w:r>
        <w:r w:rsidR="004C26E0">
          <w:rPr>
            <w:noProof/>
            <w:webHidden/>
          </w:rPr>
          <w:tab/>
        </w:r>
        <w:r w:rsidR="004C26E0">
          <w:rPr>
            <w:noProof/>
            <w:webHidden/>
          </w:rPr>
          <w:fldChar w:fldCharType="begin"/>
        </w:r>
        <w:r w:rsidR="004C26E0">
          <w:rPr>
            <w:noProof/>
            <w:webHidden/>
          </w:rPr>
          <w:instrText xml:space="preserve"> PAGEREF _Toc131162582 \h </w:instrText>
        </w:r>
        <w:r w:rsidR="004C26E0">
          <w:rPr>
            <w:noProof/>
            <w:webHidden/>
          </w:rPr>
        </w:r>
        <w:r w:rsidR="004C26E0">
          <w:rPr>
            <w:noProof/>
            <w:webHidden/>
          </w:rPr>
          <w:fldChar w:fldCharType="separate"/>
        </w:r>
        <w:r w:rsidR="004C26E0">
          <w:rPr>
            <w:noProof/>
            <w:webHidden/>
          </w:rPr>
          <w:t>52</w:t>
        </w:r>
        <w:r w:rsidR="004C26E0">
          <w:rPr>
            <w:noProof/>
            <w:webHidden/>
          </w:rPr>
          <w:fldChar w:fldCharType="end"/>
        </w:r>
      </w:hyperlink>
    </w:p>
    <w:p w14:paraId="02E357E7"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583" w:history="1">
        <w:r w:rsidR="004C26E0" w:rsidRPr="00BC1371">
          <w:rPr>
            <w:rStyle w:val="Hipervnculo"/>
            <w:noProof/>
          </w:rPr>
          <w:t>6.11.</w:t>
        </w:r>
        <w:r w:rsidR="004C26E0">
          <w:rPr>
            <w:rFonts w:eastAsiaTheme="minorEastAsia" w:cstheme="minorBidi"/>
            <w:b w:val="0"/>
            <w:bCs w:val="0"/>
            <w:smallCaps w:val="0"/>
            <w:noProof/>
            <w:lang w:val="en-US" w:eastAsia="en-US"/>
          </w:rPr>
          <w:tab/>
        </w:r>
        <w:r w:rsidR="004C26E0" w:rsidRPr="00BC1371">
          <w:rPr>
            <w:rStyle w:val="Hipervnculo"/>
            <w:noProof/>
          </w:rPr>
          <w:t>U5KI.HTWR.03.011. Retransmisión radio con frecuencia pasiva en RTX.</w:t>
        </w:r>
        <w:r w:rsidR="004C26E0">
          <w:rPr>
            <w:noProof/>
            <w:webHidden/>
          </w:rPr>
          <w:tab/>
        </w:r>
        <w:r w:rsidR="004C26E0">
          <w:rPr>
            <w:noProof/>
            <w:webHidden/>
          </w:rPr>
          <w:fldChar w:fldCharType="begin"/>
        </w:r>
        <w:r w:rsidR="004C26E0">
          <w:rPr>
            <w:noProof/>
            <w:webHidden/>
          </w:rPr>
          <w:instrText xml:space="preserve"> PAGEREF _Toc131162583 \h </w:instrText>
        </w:r>
        <w:r w:rsidR="004C26E0">
          <w:rPr>
            <w:noProof/>
            <w:webHidden/>
          </w:rPr>
        </w:r>
        <w:r w:rsidR="004C26E0">
          <w:rPr>
            <w:noProof/>
            <w:webHidden/>
          </w:rPr>
          <w:fldChar w:fldCharType="separate"/>
        </w:r>
        <w:r w:rsidR="004C26E0">
          <w:rPr>
            <w:noProof/>
            <w:webHidden/>
          </w:rPr>
          <w:t>53</w:t>
        </w:r>
        <w:r w:rsidR="004C26E0">
          <w:rPr>
            <w:noProof/>
            <w:webHidden/>
          </w:rPr>
          <w:fldChar w:fldCharType="end"/>
        </w:r>
      </w:hyperlink>
    </w:p>
    <w:p w14:paraId="66AFE4D3" w14:textId="77777777" w:rsidR="004C26E0" w:rsidRDefault="002B6CA5">
      <w:pPr>
        <w:pStyle w:val="TDC2"/>
        <w:tabs>
          <w:tab w:val="right" w:pos="10195"/>
        </w:tabs>
        <w:rPr>
          <w:rFonts w:eastAsiaTheme="minorEastAsia" w:cstheme="minorBidi"/>
          <w:b w:val="0"/>
          <w:bCs w:val="0"/>
          <w:smallCaps w:val="0"/>
          <w:noProof/>
          <w:lang w:val="en-US" w:eastAsia="en-US"/>
        </w:rPr>
      </w:pPr>
      <w:hyperlink w:anchor="_Toc131162584" w:history="1">
        <w:r w:rsidR="004C26E0" w:rsidRPr="00BC1371">
          <w:rPr>
            <w:rStyle w:val="Hipervnculo"/>
            <w:rFonts w:ascii="Verdana" w:hAnsi="Verdana"/>
            <w:noProof/>
          </w:rPr>
          <w:t>6.13.</w:t>
        </w:r>
        <w:r w:rsidR="004C26E0">
          <w:rPr>
            <w:noProof/>
            <w:webHidden/>
          </w:rPr>
          <w:tab/>
        </w:r>
        <w:r w:rsidR="004C26E0">
          <w:rPr>
            <w:noProof/>
            <w:webHidden/>
          </w:rPr>
          <w:fldChar w:fldCharType="begin"/>
        </w:r>
        <w:r w:rsidR="004C26E0">
          <w:rPr>
            <w:noProof/>
            <w:webHidden/>
          </w:rPr>
          <w:instrText xml:space="preserve"> PAGEREF _Toc131162584 \h </w:instrText>
        </w:r>
        <w:r w:rsidR="004C26E0">
          <w:rPr>
            <w:noProof/>
            <w:webHidden/>
          </w:rPr>
        </w:r>
        <w:r w:rsidR="004C26E0">
          <w:rPr>
            <w:noProof/>
            <w:webHidden/>
          </w:rPr>
          <w:fldChar w:fldCharType="separate"/>
        </w:r>
        <w:r w:rsidR="004C26E0">
          <w:rPr>
            <w:noProof/>
            <w:webHidden/>
          </w:rPr>
          <w:t>55</w:t>
        </w:r>
        <w:r w:rsidR="004C26E0">
          <w:rPr>
            <w:noProof/>
            <w:webHidden/>
          </w:rPr>
          <w:fldChar w:fldCharType="end"/>
        </w:r>
      </w:hyperlink>
    </w:p>
    <w:p w14:paraId="04EA5D6E" w14:textId="77777777" w:rsidR="004C26E0" w:rsidRDefault="002B6CA5">
      <w:pPr>
        <w:pStyle w:val="TDC1"/>
        <w:tabs>
          <w:tab w:val="left" w:pos="387"/>
          <w:tab w:val="right" w:pos="10195"/>
        </w:tabs>
        <w:rPr>
          <w:rFonts w:eastAsiaTheme="minorEastAsia" w:cstheme="minorBidi"/>
          <w:noProof/>
          <w:u w:val="none"/>
          <w:lang w:val="en-US" w:eastAsia="en-US"/>
        </w:rPr>
      </w:pPr>
      <w:hyperlink w:anchor="_Toc131162585" w:history="1">
        <w:r w:rsidR="004C26E0" w:rsidRPr="00BC1371">
          <w:rPr>
            <w:rStyle w:val="Hipervnculo"/>
            <w:noProof/>
          </w:rPr>
          <w:t>7.</w:t>
        </w:r>
        <w:r w:rsidR="004C26E0">
          <w:rPr>
            <w:rFonts w:eastAsiaTheme="minorEastAsia" w:cstheme="minorBidi"/>
            <w:noProof/>
            <w:u w:val="none"/>
            <w:lang w:val="en-US" w:eastAsia="en-US"/>
          </w:rPr>
          <w:tab/>
        </w:r>
        <w:r w:rsidR="004C26E0" w:rsidRPr="00BC1371">
          <w:rPr>
            <w:rStyle w:val="Hipervnculo"/>
            <w:noProof/>
          </w:rPr>
          <w:t>Casos de Prueba. Grupo 4. Operación LC.</w:t>
        </w:r>
        <w:r w:rsidR="004C26E0">
          <w:rPr>
            <w:noProof/>
            <w:webHidden/>
          </w:rPr>
          <w:tab/>
        </w:r>
        <w:r w:rsidR="004C26E0">
          <w:rPr>
            <w:noProof/>
            <w:webHidden/>
          </w:rPr>
          <w:fldChar w:fldCharType="begin"/>
        </w:r>
        <w:r w:rsidR="004C26E0">
          <w:rPr>
            <w:noProof/>
            <w:webHidden/>
          </w:rPr>
          <w:instrText xml:space="preserve"> PAGEREF _Toc131162585 \h </w:instrText>
        </w:r>
        <w:r w:rsidR="004C26E0">
          <w:rPr>
            <w:noProof/>
            <w:webHidden/>
          </w:rPr>
        </w:r>
        <w:r w:rsidR="004C26E0">
          <w:rPr>
            <w:noProof/>
            <w:webHidden/>
          </w:rPr>
          <w:fldChar w:fldCharType="separate"/>
        </w:r>
        <w:r w:rsidR="004C26E0">
          <w:rPr>
            <w:noProof/>
            <w:webHidden/>
          </w:rPr>
          <w:t>58</w:t>
        </w:r>
        <w:r w:rsidR="004C26E0">
          <w:rPr>
            <w:noProof/>
            <w:webHidden/>
          </w:rPr>
          <w:fldChar w:fldCharType="end"/>
        </w:r>
      </w:hyperlink>
    </w:p>
    <w:p w14:paraId="2E0F0939"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86" w:history="1">
        <w:r w:rsidR="004C26E0" w:rsidRPr="00BC1371">
          <w:rPr>
            <w:rStyle w:val="Hipervnculo"/>
            <w:noProof/>
          </w:rPr>
          <w:t>7.1.</w:t>
        </w:r>
        <w:r w:rsidR="004C26E0">
          <w:rPr>
            <w:rFonts w:eastAsiaTheme="minorEastAsia" w:cstheme="minorBidi"/>
            <w:b w:val="0"/>
            <w:bCs w:val="0"/>
            <w:smallCaps w:val="0"/>
            <w:noProof/>
            <w:lang w:val="en-US" w:eastAsia="en-US"/>
          </w:rPr>
          <w:tab/>
        </w:r>
        <w:r w:rsidR="004C26E0" w:rsidRPr="00BC1371">
          <w:rPr>
            <w:rStyle w:val="Hipervnculo"/>
            <w:noProof/>
          </w:rPr>
          <w:t>U5KI.HTWR.04.001. HMI Línea Caliente.</w:t>
        </w:r>
        <w:r w:rsidR="004C26E0">
          <w:rPr>
            <w:noProof/>
            <w:webHidden/>
          </w:rPr>
          <w:tab/>
        </w:r>
        <w:r w:rsidR="004C26E0">
          <w:rPr>
            <w:noProof/>
            <w:webHidden/>
          </w:rPr>
          <w:fldChar w:fldCharType="begin"/>
        </w:r>
        <w:r w:rsidR="004C26E0">
          <w:rPr>
            <w:noProof/>
            <w:webHidden/>
          </w:rPr>
          <w:instrText xml:space="preserve"> PAGEREF _Toc131162586 \h </w:instrText>
        </w:r>
        <w:r w:rsidR="004C26E0">
          <w:rPr>
            <w:noProof/>
            <w:webHidden/>
          </w:rPr>
        </w:r>
        <w:r w:rsidR="004C26E0">
          <w:rPr>
            <w:noProof/>
            <w:webHidden/>
          </w:rPr>
          <w:fldChar w:fldCharType="separate"/>
        </w:r>
        <w:r w:rsidR="004C26E0">
          <w:rPr>
            <w:noProof/>
            <w:webHidden/>
          </w:rPr>
          <w:t>58</w:t>
        </w:r>
        <w:r w:rsidR="004C26E0">
          <w:rPr>
            <w:noProof/>
            <w:webHidden/>
          </w:rPr>
          <w:fldChar w:fldCharType="end"/>
        </w:r>
      </w:hyperlink>
    </w:p>
    <w:p w14:paraId="11E19565"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87" w:history="1">
        <w:r w:rsidR="004C26E0" w:rsidRPr="00BC1371">
          <w:rPr>
            <w:rStyle w:val="Hipervnculo"/>
            <w:noProof/>
          </w:rPr>
          <w:t>7.2.</w:t>
        </w:r>
        <w:r w:rsidR="004C26E0">
          <w:rPr>
            <w:rFonts w:eastAsiaTheme="minorEastAsia" w:cstheme="minorBidi"/>
            <w:b w:val="0"/>
            <w:bCs w:val="0"/>
            <w:smallCaps w:val="0"/>
            <w:noProof/>
            <w:lang w:val="en-US" w:eastAsia="en-US"/>
          </w:rPr>
          <w:tab/>
        </w:r>
        <w:r w:rsidR="004C26E0" w:rsidRPr="00BC1371">
          <w:rPr>
            <w:rStyle w:val="Hipervnculo"/>
            <w:noProof/>
          </w:rPr>
          <w:t>U5KI.HTWR.04.002. Transmisión por Línea caliente.</w:t>
        </w:r>
        <w:r w:rsidR="004C26E0">
          <w:rPr>
            <w:noProof/>
            <w:webHidden/>
          </w:rPr>
          <w:tab/>
        </w:r>
        <w:r w:rsidR="004C26E0">
          <w:rPr>
            <w:noProof/>
            <w:webHidden/>
          </w:rPr>
          <w:fldChar w:fldCharType="begin"/>
        </w:r>
        <w:r w:rsidR="004C26E0">
          <w:rPr>
            <w:noProof/>
            <w:webHidden/>
          </w:rPr>
          <w:instrText xml:space="preserve"> PAGEREF _Toc131162587 \h </w:instrText>
        </w:r>
        <w:r w:rsidR="004C26E0">
          <w:rPr>
            <w:noProof/>
            <w:webHidden/>
          </w:rPr>
        </w:r>
        <w:r w:rsidR="004C26E0">
          <w:rPr>
            <w:noProof/>
            <w:webHidden/>
          </w:rPr>
          <w:fldChar w:fldCharType="separate"/>
        </w:r>
        <w:r w:rsidR="004C26E0">
          <w:rPr>
            <w:noProof/>
            <w:webHidden/>
          </w:rPr>
          <w:t>59</w:t>
        </w:r>
        <w:r w:rsidR="004C26E0">
          <w:rPr>
            <w:noProof/>
            <w:webHidden/>
          </w:rPr>
          <w:fldChar w:fldCharType="end"/>
        </w:r>
      </w:hyperlink>
    </w:p>
    <w:p w14:paraId="162CF453"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88" w:history="1">
        <w:r w:rsidR="004C26E0" w:rsidRPr="00BC1371">
          <w:rPr>
            <w:rStyle w:val="Hipervnculo"/>
            <w:noProof/>
          </w:rPr>
          <w:t>7.3.</w:t>
        </w:r>
        <w:r w:rsidR="004C26E0">
          <w:rPr>
            <w:rFonts w:eastAsiaTheme="minorEastAsia" w:cstheme="minorBidi"/>
            <w:b w:val="0"/>
            <w:bCs w:val="0"/>
            <w:smallCaps w:val="0"/>
            <w:noProof/>
            <w:lang w:val="en-US" w:eastAsia="en-US"/>
          </w:rPr>
          <w:tab/>
        </w:r>
        <w:r w:rsidR="004C26E0" w:rsidRPr="00BC1371">
          <w:rPr>
            <w:rStyle w:val="Hipervnculo"/>
            <w:noProof/>
          </w:rPr>
          <w:t>U5KI.HTWR.04.003. Recepción por Línea Caliente.</w:t>
        </w:r>
        <w:r w:rsidR="004C26E0">
          <w:rPr>
            <w:noProof/>
            <w:webHidden/>
          </w:rPr>
          <w:tab/>
        </w:r>
        <w:r w:rsidR="004C26E0">
          <w:rPr>
            <w:noProof/>
            <w:webHidden/>
          </w:rPr>
          <w:fldChar w:fldCharType="begin"/>
        </w:r>
        <w:r w:rsidR="004C26E0">
          <w:rPr>
            <w:noProof/>
            <w:webHidden/>
          </w:rPr>
          <w:instrText xml:space="preserve"> PAGEREF _Toc131162588 \h </w:instrText>
        </w:r>
        <w:r w:rsidR="004C26E0">
          <w:rPr>
            <w:noProof/>
            <w:webHidden/>
          </w:rPr>
        </w:r>
        <w:r w:rsidR="004C26E0">
          <w:rPr>
            <w:noProof/>
            <w:webHidden/>
          </w:rPr>
          <w:fldChar w:fldCharType="separate"/>
        </w:r>
        <w:r w:rsidR="004C26E0">
          <w:rPr>
            <w:noProof/>
            <w:webHidden/>
          </w:rPr>
          <w:t>60</w:t>
        </w:r>
        <w:r w:rsidR="004C26E0">
          <w:rPr>
            <w:noProof/>
            <w:webHidden/>
          </w:rPr>
          <w:fldChar w:fldCharType="end"/>
        </w:r>
      </w:hyperlink>
    </w:p>
    <w:p w14:paraId="55A5C335" w14:textId="77777777" w:rsidR="004C26E0" w:rsidRDefault="002B6CA5">
      <w:pPr>
        <w:pStyle w:val="TDC1"/>
        <w:tabs>
          <w:tab w:val="left" w:pos="387"/>
          <w:tab w:val="right" w:pos="10195"/>
        </w:tabs>
        <w:rPr>
          <w:rFonts w:eastAsiaTheme="minorEastAsia" w:cstheme="minorBidi"/>
          <w:noProof/>
          <w:u w:val="none"/>
          <w:lang w:val="en-US" w:eastAsia="en-US"/>
        </w:rPr>
      </w:pPr>
      <w:hyperlink w:anchor="_Toc131162589" w:history="1">
        <w:r w:rsidR="004C26E0" w:rsidRPr="00BC1371">
          <w:rPr>
            <w:rStyle w:val="Hipervnculo"/>
            <w:noProof/>
          </w:rPr>
          <w:t>8.</w:t>
        </w:r>
        <w:r w:rsidR="004C26E0">
          <w:rPr>
            <w:rFonts w:eastAsiaTheme="minorEastAsia" w:cstheme="minorBidi"/>
            <w:noProof/>
            <w:u w:val="none"/>
            <w:lang w:val="en-US" w:eastAsia="en-US"/>
          </w:rPr>
          <w:tab/>
        </w:r>
        <w:r w:rsidR="004C26E0" w:rsidRPr="00BC1371">
          <w:rPr>
            <w:rStyle w:val="Hipervnculo"/>
            <w:noProof/>
          </w:rPr>
          <w:t>Casos de Prueba. Grupo 5. Operación Telefonía.</w:t>
        </w:r>
        <w:r w:rsidR="004C26E0">
          <w:rPr>
            <w:noProof/>
            <w:webHidden/>
          </w:rPr>
          <w:tab/>
        </w:r>
        <w:r w:rsidR="004C26E0">
          <w:rPr>
            <w:noProof/>
            <w:webHidden/>
          </w:rPr>
          <w:fldChar w:fldCharType="begin"/>
        </w:r>
        <w:r w:rsidR="004C26E0">
          <w:rPr>
            <w:noProof/>
            <w:webHidden/>
          </w:rPr>
          <w:instrText xml:space="preserve"> PAGEREF _Toc131162589 \h </w:instrText>
        </w:r>
        <w:r w:rsidR="004C26E0">
          <w:rPr>
            <w:noProof/>
            <w:webHidden/>
          </w:rPr>
        </w:r>
        <w:r w:rsidR="004C26E0">
          <w:rPr>
            <w:noProof/>
            <w:webHidden/>
          </w:rPr>
          <w:fldChar w:fldCharType="separate"/>
        </w:r>
        <w:r w:rsidR="004C26E0">
          <w:rPr>
            <w:noProof/>
            <w:webHidden/>
          </w:rPr>
          <w:t>62</w:t>
        </w:r>
        <w:r w:rsidR="004C26E0">
          <w:rPr>
            <w:noProof/>
            <w:webHidden/>
          </w:rPr>
          <w:fldChar w:fldCharType="end"/>
        </w:r>
      </w:hyperlink>
    </w:p>
    <w:p w14:paraId="533EA4CA"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90" w:history="1">
        <w:r w:rsidR="004C26E0" w:rsidRPr="00BC1371">
          <w:rPr>
            <w:rStyle w:val="Hipervnculo"/>
            <w:noProof/>
          </w:rPr>
          <w:t>8.1.</w:t>
        </w:r>
        <w:r w:rsidR="004C26E0">
          <w:rPr>
            <w:rFonts w:eastAsiaTheme="minorEastAsia" w:cstheme="minorBidi"/>
            <w:b w:val="0"/>
            <w:bCs w:val="0"/>
            <w:smallCaps w:val="0"/>
            <w:noProof/>
            <w:lang w:val="en-US" w:eastAsia="en-US"/>
          </w:rPr>
          <w:tab/>
        </w:r>
        <w:r w:rsidR="004C26E0" w:rsidRPr="00BC1371">
          <w:rPr>
            <w:rStyle w:val="Hipervnculo"/>
            <w:noProof/>
          </w:rPr>
          <w:t>U5KI.HTWR.05.001. HMI de Telefonía.</w:t>
        </w:r>
        <w:r w:rsidR="004C26E0">
          <w:rPr>
            <w:noProof/>
            <w:webHidden/>
          </w:rPr>
          <w:tab/>
        </w:r>
        <w:r w:rsidR="004C26E0">
          <w:rPr>
            <w:noProof/>
            <w:webHidden/>
          </w:rPr>
          <w:fldChar w:fldCharType="begin"/>
        </w:r>
        <w:r w:rsidR="004C26E0">
          <w:rPr>
            <w:noProof/>
            <w:webHidden/>
          </w:rPr>
          <w:instrText xml:space="preserve"> PAGEREF _Toc131162590 \h </w:instrText>
        </w:r>
        <w:r w:rsidR="004C26E0">
          <w:rPr>
            <w:noProof/>
            <w:webHidden/>
          </w:rPr>
        </w:r>
        <w:r w:rsidR="004C26E0">
          <w:rPr>
            <w:noProof/>
            <w:webHidden/>
          </w:rPr>
          <w:fldChar w:fldCharType="separate"/>
        </w:r>
        <w:r w:rsidR="004C26E0">
          <w:rPr>
            <w:noProof/>
            <w:webHidden/>
          </w:rPr>
          <w:t>62</w:t>
        </w:r>
        <w:r w:rsidR="004C26E0">
          <w:rPr>
            <w:noProof/>
            <w:webHidden/>
          </w:rPr>
          <w:fldChar w:fldCharType="end"/>
        </w:r>
      </w:hyperlink>
    </w:p>
    <w:p w14:paraId="2544BFBD"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91" w:history="1">
        <w:r w:rsidR="004C26E0" w:rsidRPr="00BC1371">
          <w:rPr>
            <w:rStyle w:val="Hipervnculo"/>
            <w:noProof/>
          </w:rPr>
          <w:t>8.2.</w:t>
        </w:r>
        <w:r w:rsidR="004C26E0">
          <w:rPr>
            <w:rFonts w:eastAsiaTheme="minorEastAsia" w:cstheme="minorBidi"/>
            <w:b w:val="0"/>
            <w:bCs w:val="0"/>
            <w:smallCaps w:val="0"/>
            <w:noProof/>
            <w:lang w:val="en-US" w:eastAsia="en-US"/>
          </w:rPr>
          <w:tab/>
        </w:r>
        <w:r w:rsidR="004C26E0" w:rsidRPr="00BC1371">
          <w:rPr>
            <w:rStyle w:val="Hipervnculo"/>
            <w:noProof/>
          </w:rPr>
          <w:t>U5KI.HTWR.05.002. Inicio de Llamada AD.</w:t>
        </w:r>
        <w:r w:rsidR="004C26E0">
          <w:rPr>
            <w:noProof/>
            <w:webHidden/>
          </w:rPr>
          <w:tab/>
        </w:r>
        <w:r w:rsidR="004C26E0">
          <w:rPr>
            <w:noProof/>
            <w:webHidden/>
          </w:rPr>
          <w:fldChar w:fldCharType="begin"/>
        </w:r>
        <w:r w:rsidR="004C26E0">
          <w:rPr>
            <w:noProof/>
            <w:webHidden/>
          </w:rPr>
          <w:instrText xml:space="preserve"> PAGEREF _Toc131162591 \h </w:instrText>
        </w:r>
        <w:r w:rsidR="004C26E0">
          <w:rPr>
            <w:noProof/>
            <w:webHidden/>
          </w:rPr>
        </w:r>
        <w:r w:rsidR="004C26E0">
          <w:rPr>
            <w:noProof/>
            <w:webHidden/>
          </w:rPr>
          <w:fldChar w:fldCharType="separate"/>
        </w:r>
        <w:r w:rsidR="004C26E0">
          <w:rPr>
            <w:noProof/>
            <w:webHidden/>
          </w:rPr>
          <w:t>64</w:t>
        </w:r>
        <w:r w:rsidR="004C26E0">
          <w:rPr>
            <w:noProof/>
            <w:webHidden/>
          </w:rPr>
          <w:fldChar w:fldCharType="end"/>
        </w:r>
      </w:hyperlink>
    </w:p>
    <w:p w14:paraId="597C6DC8"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92" w:history="1">
        <w:r w:rsidR="004C26E0" w:rsidRPr="00BC1371">
          <w:rPr>
            <w:rStyle w:val="Hipervnculo"/>
            <w:noProof/>
          </w:rPr>
          <w:t>8.3.</w:t>
        </w:r>
        <w:r w:rsidR="004C26E0">
          <w:rPr>
            <w:rFonts w:eastAsiaTheme="minorEastAsia" w:cstheme="minorBidi"/>
            <w:b w:val="0"/>
            <w:bCs w:val="0"/>
            <w:smallCaps w:val="0"/>
            <w:noProof/>
            <w:lang w:val="en-US" w:eastAsia="en-US"/>
          </w:rPr>
          <w:tab/>
        </w:r>
        <w:r w:rsidR="004C26E0" w:rsidRPr="00BC1371">
          <w:rPr>
            <w:rStyle w:val="Hipervnculo"/>
            <w:noProof/>
          </w:rPr>
          <w:t>U5KI.HTWR.05.003. Recepción de Llamada AD.</w:t>
        </w:r>
        <w:r w:rsidR="004C26E0">
          <w:rPr>
            <w:noProof/>
            <w:webHidden/>
          </w:rPr>
          <w:tab/>
        </w:r>
        <w:r w:rsidR="004C26E0">
          <w:rPr>
            <w:noProof/>
            <w:webHidden/>
          </w:rPr>
          <w:fldChar w:fldCharType="begin"/>
        </w:r>
        <w:r w:rsidR="004C26E0">
          <w:rPr>
            <w:noProof/>
            <w:webHidden/>
          </w:rPr>
          <w:instrText xml:space="preserve"> PAGEREF _Toc131162592 \h </w:instrText>
        </w:r>
        <w:r w:rsidR="004C26E0">
          <w:rPr>
            <w:noProof/>
            <w:webHidden/>
          </w:rPr>
        </w:r>
        <w:r w:rsidR="004C26E0">
          <w:rPr>
            <w:noProof/>
            <w:webHidden/>
          </w:rPr>
          <w:fldChar w:fldCharType="separate"/>
        </w:r>
        <w:r w:rsidR="004C26E0">
          <w:rPr>
            <w:noProof/>
            <w:webHidden/>
          </w:rPr>
          <w:t>66</w:t>
        </w:r>
        <w:r w:rsidR="004C26E0">
          <w:rPr>
            <w:noProof/>
            <w:webHidden/>
          </w:rPr>
          <w:fldChar w:fldCharType="end"/>
        </w:r>
      </w:hyperlink>
    </w:p>
    <w:p w14:paraId="158C6D5F"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93" w:history="1">
        <w:r w:rsidR="004C26E0" w:rsidRPr="00BC1371">
          <w:rPr>
            <w:rStyle w:val="Hipervnculo"/>
            <w:noProof/>
          </w:rPr>
          <w:t>8.4.</w:t>
        </w:r>
        <w:r w:rsidR="004C26E0">
          <w:rPr>
            <w:rFonts w:eastAsiaTheme="minorEastAsia" w:cstheme="minorBidi"/>
            <w:b w:val="0"/>
            <w:bCs w:val="0"/>
            <w:smallCaps w:val="0"/>
            <w:noProof/>
            <w:lang w:val="en-US" w:eastAsia="en-US"/>
          </w:rPr>
          <w:tab/>
        </w:r>
        <w:r w:rsidR="004C26E0" w:rsidRPr="00BC1371">
          <w:rPr>
            <w:rStyle w:val="Hipervnculo"/>
            <w:noProof/>
          </w:rPr>
          <w:t>U5KI.HTWR.05.004. Liberación de Llamada AD.</w:t>
        </w:r>
        <w:r w:rsidR="004C26E0">
          <w:rPr>
            <w:noProof/>
            <w:webHidden/>
          </w:rPr>
          <w:tab/>
        </w:r>
        <w:r w:rsidR="004C26E0">
          <w:rPr>
            <w:noProof/>
            <w:webHidden/>
          </w:rPr>
          <w:fldChar w:fldCharType="begin"/>
        </w:r>
        <w:r w:rsidR="004C26E0">
          <w:rPr>
            <w:noProof/>
            <w:webHidden/>
          </w:rPr>
          <w:instrText xml:space="preserve"> PAGEREF _Toc131162593 \h </w:instrText>
        </w:r>
        <w:r w:rsidR="004C26E0">
          <w:rPr>
            <w:noProof/>
            <w:webHidden/>
          </w:rPr>
        </w:r>
        <w:r w:rsidR="004C26E0">
          <w:rPr>
            <w:noProof/>
            <w:webHidden/>
          </w:rPr>
          <w:fldChar w:fldCharType="separate"/>
        </w:r>
        <w:r w:rsidR="004C26E0">
          <w:rPr>
            <w:noProof/>
            <w:webHidden/>
          </w:rPr>
          <w:t>69</w:t>
        </w:r>
        <w:r w:rsidR="004C26E0">
          <w:rPr>
            <w:noProof/>
            <w:webHidden/>
          </w:rPr>
          <w:fldChar w:fldCharType="end"/>
        </w:r>
      </w:hyperlink>
    </w:p>
    <w:p w14:paraId="474C9593"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94" w:history="1">
        <w:r w:rsidR="004C26E0" w:rsidRPr="00BC1371">
          <w:rPr>
            <w:rStyle w:val="Hipervnculo"/>
            <w:noProof/>
          </w:rPr>
          <w:t>8.5.</w:t>
        </w:r>
        <w:r w:rsidR="004C26E0">
          <w:rPr>
            <w:rFonts w:eastAsiaTheme="minorEastAsia" w:cstheme="minorBidi"/>
            <w:b w:val="0"/>
            <w:bCs w:val="0"/>
            <w:smallCaps w:val="0"/>
            <w:noProof/>
            <w:lang w:val="en-US" w:eastAsia="en-US"/>
          </w:rPr>
          <w:tab/>
        </w:r>
        <w:r w:rsidR="004C26E0" w:rsidRPr="00BC1371">
          <w:rPr>
            <w:rStyle w:val="Hipervnculo"/>
            <w:noProof/>
          </w:rPr>
          <w:t>U5KI.HTWR.05.005. Anulación de Llamada AD.</w:t>
        </w:r>
        <w:r w:rsidR="004C26E0">
          <w:rPr>
            <w:noProof/>
            <w:webHidden/>
          </w:rPr>
          <w:tab/>
        </w:r>
        <w:r w:rsidR="004C26E0">
          <w:rPr>
            <w:noProof/>
            <w:webHidden/>
          </w:rPr>
          <w:fldChar w:fldCharType="begin"/>
        </w:r>
        <w:r w:rsidR="004C26E0">
          <w:rPr>
            <w:noProof/>
            <w:webHidden/>
          </w:rPr>
          <w:instrText xml:space="preserve"> PAGEREF _Toc131162594 \h </w:instrText>
        </w:r>
        <w:r w:rsidR="004C26E0">
          <w:rPr>
            <w:noProof/>
            <w:webHidden/>
          </w:rPr>
        </w:r>
        <w:r w:rsidR="004C26E0">
          <w:rPr>
            <w:noProof/>
            <w:webHidden/>
          </w:rPr>
          <w:fldChar w:fldCharType="separate"/>
        </w:r>
        <w:r w:rsidR="004C26E0">
          <w:rPr>
            <w:noProof/>
            <w:webHidden/>
          </w:rPr>
          <w:t>70</w:t>
        </w:r>
        <w:r w:rsidR="004C26E0">
          <w:rPr>
            <w:noProof/>
            <w:webHidden/>
          </w:rPr>
          <w:fldChar w:fldCharType="end"/>
        </w:r>
      </w:hyperlink>
    </w:p>
    <w:p w14:paraId="60130DDB"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95" w:history="1">
        <w:r w:rsidR="004C26E0" w:rsidRPr="00BC1371">
          <w:rPr>
            <w:rStyle w:val="Hipervnculo"/>
            <w:noProof/>
          </w:rPr>
          <w:t>8.6.</w:t>
        </w:r>
        <w:r w:rsidR="004C26E0">
          <w:rPr>
            <w:rFonts w:eastAsiaTheme="minorEastAsia" w:cstheme="minorBidi"/>
            <w:b w:val="0"/>
            <w:bCs w:val="0"/>
            <w:smallCaps w:val="0"/>
            <w:noProof/>
            <w:lang w:val="en-US" w:eastAsia="en-US"/>
          </w:rPr>
          <w:tab/>
        </w:r>
        <w:r w:rsidR="004C26E0" w:rsidRPr="00BC1371">
          <w:rPr>
            <w:rStyle w:val="Hipervnculo"/>
            <w:noProof/>
          </w:rPr>
          <w:t>U5KI.HTWR.05.006. Inicio de Llamada AI.</w:t>
        </w:r>
        <w:r w:rsidR="004C26E0">
          <w:rPr>
            <w:noProof/>
            <w:webHidden/>
          </w:rPr>
          <w:tab/>
        </w:r>
        <w:r w:rsidR="004C26E0">
          <w:rPr>
            <w:noProof/>
            <w:webHidden/>
          </w:rPr>
          <w:fldChar w:fldCharType="begin"/>
        </w:r>
        <w:r w:rsidR="004C26E0">
          <w:rPr>
            <w:noProof/>
            <w:webHidden/>
          </w:rPr>
          <w:instrText xml:space="preserve"> PAGEREF _Toc131162595 \h </w:instrText>
        </w:r>
        <w:r w:rsidR="004C26E0">
          <w:rPr>
            <w:noProof/>
            <w:webHidden/>
          </w:rPr>
        </w:r>
        <w:r w:rsidR="004C26E0">
          <w:rPr>
            <w:noProof/>
            <w:webHidden/>
          </w:rPr>
          <w:fldChar w:fldCharType="separate"/>
        </w:r>
        <w:r w:rsidR="004C26E0">
          <w:rPr>
            <w:noProof/>
            <w:webHidden/>
          </w:rPr>
          <w:t>71</w:t>
        </w:r>
        <w:r w:rsidR="004C26E0">
          <w:rPr>
            <w:noProof/>
            <w:webHidden/>
          </w:rPr>
          <w:fldChar w:fldCharType="end"/>
        </w:r>
      </w:hyperlink>
    </w:p>
    <w:p w14:paraId="56076226"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96" w:history="1">
        <w:r w:rsidR="004C26E0" w:rsidRPr="00BC1371">
          <w:rPr>
            <w:rStyle w:val="Hipervnculo"/>
            <w:noProof/>
          </w:rPr>
          <w:t>8.7.</w:t>
        </w:r>
        <w:r w:rsidR="004C26E0">
          <w:rPr>
            <w:rFonts w:eastAsiaTheme="minorEastAsia" w:cstheme="minorBidi"/>
            <w:b w:val="0"/>
            <w:bCs w:val="0"/>
            <w:smallCaps w:val="0"/>
            <w:noProof/>
            <w:lang w:val="en-US" w:eastAsia="en-US"/>
          </w:rPr>
          <w:tab/>
        </w:r>
        <w:r w:rsidR="004C26E0" w:rsidRPr="00BC1371">
          <w:rPr>
            <w:rStyle w:val="Hipervnculo"/>
            <w:noProof/>
          </w:rPr>
          <w:t>U5KI.HTWR.05.007. Recepción de Llamada por AI.</w:t>
        </w:r>
        <w:r w:rsidR="004C26E0">
          <w:rPr>
            <w:noProof/>
            <w:webHidden/>
          </w:rPr>
          <w:tab/>
        </w:r>
        <w:r w:rsidR="004C26E0">
          <w:rPr>
            <w:noProof/>
            <w:webHidden/>
          </w:rPr>
          <w:fldChar w:fldCharType="begin"/>
        </w:r>
        <w:r w:rsidR="004C26E0">
          <w:rPr>
            <w:noProof/>
            <w:webHidden/>
          </w:rPr>
          <w:instrText xml:space="preserve"> PAGEREF _Toc131162596 \h </w:instrText>
        </w:r>
        <w:r w:rsidR="004C26E0">
          <w:rPr>
            <w:noProof/>
            <w:webHidden/>
          </w:rPr>
        </w:r>
        <w:r w:rsidR="004C26E0">
          <w:rPr>
            <w:noProof/>
            <w:webHidden/>
          </w:rPr>
          <w:fldChar w:fldCharType="separate"/>
        </w:r>
        <w:r w:rsidR="004C26E0">
          <w:rPr>
            <w:noProof/>
            <w:webHidden/>
          </w:rPr>
          <w:t>74</w:t>
        </w:r>
        <w:r w:rsidR="004C26E0">
          <w:rPr>
            <w:noProof/>
            <w:webHidden/>
          </w:rPr>
          <w:fldChar w:fldCharType="end"/>
        </w:r>
      </w:hyperlink>
    </w:p>
    <w:p w14:paraId="744D329A"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97" w:history="1">
        <w:r w:rsidR="004C26E0" w:rsidRPr="00BC1371">
          <w:rPr>
            <w:rStyle w:val="Hipervnculo"/>
            <w:noProof/>
          </w:rPr>
          <w:t>8.8.</w:t>
        </w:r>
        <w:r w:rsidR="004C26E0">
          <w:rPr>
            <w:rFonts w:eastAsiaTheme="minorEastAsia" w:cstheme="minorBidi"/>
            <w:b w:val="0"/>
            <w:bCs w:val="0"/>
            <w:smallCaps w:val="0"/>
            <w:noProof/>
            <w:lang w:val="en-US" w:eastAsia="en-US"/>
          </w:rPr>
          <w:tab/>
        </w:r>
        <w:r w:rsidR="004C26E0" w:rsidRPr="00BC1371">
          <w:rPr>
            <w:rStyle w:val="Hipervnculo"/>
            <w:noProof/>
          </w:rPr>
          <w:t>U5KI.HTWR.05.008. Liberación de Llamada por AI.</w:t>
        </w:r>
        <w:r w:rsidR="004C26E0">
          <w:rPr>
            <w:noProof/>
            <w:webHidden/>
          </w:rPr>
          <w:tab/>
        </w:r>
        <w:r w:rsidR="004C26E0">
          <w:rPr>
            <w:noProof/>
            <w:webHidden/>
          </w:rPr>
          <w:fldChar w:fldCharType="begin"/>
        </w:r>
        <w:r w:rsidR="004C26E0">
          <w:rPr>
            <w:noProof/>
            <w:webHidden/>
          </w:rPr>
          <w:instrText xml:space="preserve"> PAGEREF _Toc131162597 \h </w:instrText>
        </w:r>
        <w:r w:rsidR="004C26E0">
          <w:rPr>
            <w:noProof/>
            <w:webHidden/>
          </w:rPr>
        </w:r>
        <w:r w:rsidR="004C26E0">
          <w:rPr>
            <w:noProof/>
            <w:webHidden/>
          </w:rPr>
          <w:fldChar w:fldCharType="separate"/>
        </w:r>
        <w:r w:rsidR="004C26E0">
          <w:rPr>
            <w:noProof/>
            <w:webHidden/>
          </w:rPr>
          <w:t>76</w:t>
        </w:r>
        <w:r w:rsidR="004C26E0">
          <w:rPr>
            <w:noProof/>
            <w:webHidden/>
          </w:rPr>
          <w:fldChar w:fldCharType="end"/>
        </w:r>
      </w:hyperlink>
    </w:p>
    <w:p w14:paraId="509B463D"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598" w:history="1">
        <w:r w:rsidR="004C26E0" w:rsidRPr="00BC1371">
          <w:rPr>
            <w:rStyle w:val="Hipervnculo"/>
            <w:noProof/>
          </w:rPr>
          <w:t>8.9.</w:t>
        </w:r>
        <w:r w:rsidR="004C26E0">
          <w:rPr>
            <w:rFonts w:eastAsiaTheme="minorEastAsia" w:cstheme="minorBidi"/>
            <w:b w:val="0"/>
            <w:bCs w:val="0"/>
            <w:smallCaps w:val="0"/>
            <w:noProof/>
            <w:lang w:val="en-US" w:eastAsia="en-US"/>
          </w:rPr>
          <w:tab/>
        </w:r>
        <w:r w:rsidR="004C26E0" w:rsidRPr="00BC1371">
          <w:rPr>
            <w:rStyle w:val="Hipervnculo"/>
            <w:noProof/>
          </w:rPr>
          <w:t>U5KI.HTWR.05.009. Anulación de Llamada por AI.</w:t>
        </w:r>
        <w:r w:rsidR="004C26E0">
          <w:rPr>
            <w:noProof/>
            <w:webHidden/>
          </w:rPr>
          <w:tab/>
        </w:r>
        <w:r w:rsidR="004C26E0">
          <w:rPr>
            <w:noProof/>
            <w:webHidden/>
          </w:rPr>
          <w:fldChar w:fldCharType="begin"/>
        </w:r>
        <w:r w:rsidR="004C26E0">
          <w:rPr>
            <w:noProof/>
            <w:webHidden/>
          </w:rPr>
          <w:instrText xml:space="preserve"> PAGEREF _Toc131162598 \h </w:instrText>
        </w:r>
        <w:r w:rsidR="004C26E0">
          <w:rPr>
            <w:noProof/>
            <w:webHidden/>
          </w:rPr>
        </w:r>
        <w:r w:rsidR="004C26E0">
          <w:rPr>
            <w:noProof/>
            <w:webHidden/>
          </w:rPr>
          <w:fldChar w:fldCharType="separate"/>
        </w:r>
        <w:r w:rsidR="004C26E0">
          <w:rPr>
            <w:noProof/>
            <w:webHidden/>
          </w:rPr>
          <w:t>78</w:t>
        </w:r>
        <w:r w:rsidR="004C26E0">
          <w:rPr>
            <w:noProof/>
            <w:webHidden/>
          </w:rPr>
          <w:fldChar w:fldCharType="end"/>
        </w:r>
      </w:hyperlink>
    </w:p>
    <w:p w14:paraId="6FE27B95"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599" w:history="1">
        <w:r w:rsidR="004C26E0" w:rsidRPr="00BC1371">
          <w:rPr>
            <w:rStyle w:val="Hipervnculo"/>
            <w:noProof/>
          </w:rPr>
          <w:t>8.10.</w:t>
        </w:r>
        <w:r w:rsidR="004C26E0">
          <w:rPr>
            <w:rFonts w:eastAsiaTheme="minorEastAsia" w:cstheme="minorBidi"/>
            <w:b w:val="0"/>
            <w:bCs w:val="0"/>
            <w:smallCaps w:val="0"/>
            <w:noProof/>
            <w:lang w:val="en-US" w:eastAsia="en-US"/>
          </w:rPr>
          <w:tab/>
        </w:r>
        <w:r w:rsidR="004C26E0" w:rsidRPr="00BC1371">
          <w:rPr>
            <w:rStyle w:val="Hipervnculo"/>
            <w:noProof/>
          </w:rPr>
          <w:t>U5KI.HTWR.05.010. Lista de marcaciones Memorizadas.</w:t>
        </w:r>
        <w:r w:rsidR="004C26E0">
          <w:rPr>
            <w:noProof/>
            <w:webHidden/>
          </w:rPr>
          <w:tab/>
        </w:r>
        <w:r w:rsidR="004C26E0">
          <w:rPr>
            <w:noProof/>
            <w:webHidden/>
          </w:rPr>
          <w:fldChar w:fldCharType="begin"/>
        </w:r>
        <w:r w:rsidR="004C26E0">
          <w:rPr>
            <w:noProof/>
            <w:webHidden/>
          </w:rPr>
          <w:instrText xml:space="preserve"> PAGEREF _Toc131162599 \h </w:instrText>
        </w:r>
        <w:r w:rsidR="004C26E0">
          <w:rPr>
            <w:noProof/>
            <w:webHidden/>
          </w:rPr>
        </w:r>
        <w:r w:rsidR="004C26E0">
          <w:rPr>
            <w:noProof/>
            <w:webHidden/>
          </w:rPr>
          <w:fldChar w:fldCharType="separate"/>
        </w:r>
        <w:r w:rsidR="004C26E0">
          <w:rPr>
            <w:noProof/>
            <w:webHidden/>
          </w:rPr>
          <w:t>79</w:t>
        </w:r>
        <w:r w:rsidR="004C26E0">
          <w:rPr>
            <w:noProof/>
            <w:webHidden/>
          </w:rPr>
          <w:fldChar w:fldCharType="end"/>
        </w:r>
      </w:hyperlink>
    </w:p>
    <w:p w14:paraId="5EABF2C5"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00" w:history="1">
        <w:r w:rsidR="004C26E0" w:rsidRPr="00BC1371">
          <w:rPr>
            <w:rStyle w:val="Hipervnculo"/>
            <w:noProof/>
          </w:rPr>
          <w:t>8.11.</w:t>
        </w:r>
        <w:r w:rsidR="004C26E0">
          <w:rPr>
            <w:rFonts w:eastAsiaTheme="minorEastAsia" w:cstheme="minorBidi"/>
            <w:b w:val="0"/>
            <w:bCs w:val="0"/>
            <w:smallCaps w:val="0"/>
            <w:noProof/>
            <w:lang w:val="en-US" w:eastAsia="en-US"/>
          </w:rPr>
          <w:tab/>
        </w:r>
        <w:r w:rsidR="004C26E0" w:rsidRPr="00BC1371">
          <w:rPr>
            <w:rStyle w:val="Hipervnculo"/>
            <w:noProof/>
          </w:rPr>
          <w:t>U5KI.HTWR.05.011. Históricos de Llamadas AI.</w:t>
        </w:r>
        <w:r w:rsidR="004C26E0">
          <w:rPr>
            <w:noProof/>
            <w:webHidden/>
          </w:rPr>
          <w:tab/>
        </w:r>
        <w:r w:rsidR="004C26E0">
          <w:rPr>
            <w:noProof/>
            <w:webHidden/>
          </w:rPr>
          <w:fldChar w:fldCharType="begin"/>
        </w:r>
        <w:r w:rsidR="004C26E0">
          <w:rPr>
            <w:noProof/>
            <w:webHidden/>
          </w:rPr>
          <w:instrText xml:space="preserve"> PAGEREF _Toc131162600 \h </w:instrText>
        </w:r>
        <w:r w:rsidR="004C26E0">
          <w:rPr>
            <w:noProof/>
            <w:webHidden/>
          </w:rPr>
        </w:r>
        <w:r w:rsidR="004C26E0">
          <w:rPr>
            <w:noProof/>
            <w:webHidden/>
          </w:rPr>
          <w:fldChar w:fldCharType="separate"/>
        </w:r>
        <w:r w:rsidR="004C26E0">
          <w:rPr>
            <w:noProof/>
            <w:webHidden/>
          </w:rPr>
          <w:t>81</w:t>
        </w:r>
        <w:r w:rsidR="004C26E0">
          <w:rPr>
            <w:noProof/>
            <w:webHidden/>
          </w:rPr>
          <w:fldChar w:fldCharType="end"/>
        </w:r>
      </w:hyperlink>
    </w:p>
    <w:p w14:paraId="058D6223"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01" w:history="1">
        <w:r w:rsidR="004C26E0" w:rsidRPr="00BC1371">
          <w:rPr>
            <w:rStyle w:val="Hipervnculo"/>
            <w:noProof/>
          </w:rPr>
          <w:t>8.12.</w:t>
        </w:r>
        <w:r w:rsidR="004C26E0">
          <w:rPr>
            <w:rFonts w:eastAsiaTheme="minorEastAsia" w:cstheme="minorBidi"/>
            <w:b w:val="0"/>
            <w:bCs w:val="0"/>
            <w:smallCaps w:val="0"/>
            <w:noProof/>
            <w:lang w:val="en-US" w:eastAsia="en-US"/>
          </w:rPr>
          <w:tab/>
        </w:r>
        <w:r w:rsidR="004C26E0" w:rsidRPr="00BC1371">
          <w:rPr>
            <w:rStyle w:val="Hipervnculo"/>
            <w:noProof/>
          </w:rPr>
          <w:t>U5KI.HTWR.05.012. Llamadas Prioritarias.</w:t>
        </w:r>
        <w:r w:rsidR="004C26E0">
          <w:rPr>
            <w:noProof/>
            <w:webHidden/>
          </w:rPr>
          <w:tab/>
        </w:r>
        <w:r w:rsidR="004C26E0">
          <w:rPr>
            <w:noProof/>
            <w:webHidden/>
          </w:rPr>
          <w:fldChar w:fldCharType="begin"/>
        </w:r>
        <w:r w:rsidR="004C26E0">
          <w:rPr>
            <w:noProof/>
            <w:webHidden/>
          </w:rPr>
          <w:instrText xml:space="preserve"> PAGEREF _Toc131162601 \h </w:instrText>
        </w:r>
        <w:r w:rsidR="004C26E0">
          <w:rPr>
            <w:noProof/>
            <w:webHidden/>
          </w:rPr>
        </w:r>
        <w:r w:rsidR="004C26E0">
          <w:rPr>
            <w:noProof/>
            <w:webHidden/>
          </w:rPr>
          <w:fldChar w:fldCharType="separate"/>
        </w:r>
        <w:r w:rsidR="004C26E0">
          <w:rPr>
            <w:noProof/>
            <w:webHidden/>
          </w:rPr>
          <w:t>82</w:t>
        </w:r>
        <w:r w:rsidR="004C26E0">
          <w:rPr>
            <w:noProof/>
            <w:webHidden/>
          </w:rPr>
          <w:fldChar w:fldCharType="end"/>
        </w:r>
      </w:hyperlink>
    </w:p>
    <w:p w14:paraId="1BFA81C7"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02" w:history="1">
        <w:r w:rsidR="004C26E0" w:rsidRPr="00BC1371">
          <w:rPr>
            <w:rStyle w:val="Hipervnculo"/>
            <w:noProof/>
          </w:rPr>
          <w:t>8.13.</w:t>
        </w:r>
        <w:r w:rsidR="004C26E0">
          <w:rPr>
            <w:rFonts w:eastAsiaTheme="minorEastAsia" w:cstheme="minorBidi"/>
            <w:b w:val="0"/>
            <w:bCs w:val="0"/>
            <w:smallCaps w:val="0"/>
            <w:noProof/>
            <w:lang w:val="en-US" w:eastAsia="en-US"/>
          </w:rPr>
          <w:tab/>
        </w:r>
        <w:r w:rsidR="004C26E0" w:rsidRPr="00BC1371">
          <w:rPr>
            <w:rStyle w:val="Hipervnculo"/>
            <w:noProof/>
          </w:rPr>
          <w:t>U5KI.HTWR.05.013. Escucha de usuario.</w:t>
        </w:r>
        <w:r w:rsidR="004C26E0">
          <w:rPr>
            <w:noProof/>
            <w:webHidden/>
          </w:rPr>
          <w:tab/>
        </w:r>
        <w:r w:rsidR="004C26E0">
          <w:rPr>
            <w:noProof/>
            <w:webHidden/>
          </w:rPr>
          <w:fldChar w:fldCharType="begin"/>
        </w:r>
        <w:r w:rsidR="004C26E0">
          <w:rPr>
            <w:noProof/>
            <w:webHidden/>
          </w:rPr>
          <w:instrText xml:space="preserve"> PAGEREF _Toc131162602 \h </w:instrText>
        </w:r>
        <w:r w:rsidR="004C26E0">
          <w:rPr>
            <w:noProof/>
            <w:webHidden/>
          </w:rPr>
        </w:r>
        <w:r w:rsidR="004C26E0">
          <w:rPr>
            <w:noProof/>
            <w:webHidden/>
          </w:rPr>
          <w:fldChar w:fldCharType="separate"/>
        </w:r>
        <w:r w:rsidR="004C26E0">
          <w:rPr>
            <w:noProof/>
            <w:webHidden/>
          </w:rPr>
          <w:t>85</w:t>
        </w:r>
        <w:r w:rsidR="004C26E0">
          <w:rPr>
            <w:noProof/>
            <w:webHidden/>
          </w:rPr>
          <w:fldChar w:fldCharType="end"/>
        </w:r>
      </w:hyperlink>
    </w:p>
    <w:p w14:paraId="74517772"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03" w:history="1">
        <w:r w:rsidR="004C26E0" w:rsidRPr="00BC1371">
          <w:rPr>
            <w:rStyle w:val="Hipervnculo"/>
            <w:noProof/>
          </w:rPr>
          <w:t>8.14.</w:t>
        </w:r>
        <w:r w:rsidR="004C26E0">
          <w:rPr>
            <w:rFonts w:eastAsiaTheme="minorEastAsia" w:cstheme="minorBidi"/>
            <w:b w:val="0"/>
            <w:bCs w:val="0"/>
            <w:smallCaps w:val="0"/>
            <w:noProof/>
            <w:lang w:val="en-US" w:eastAsia="en-US"/>
          </w:rPr>
          <w:tab/>
        </w:r>
        <w:r w:rsidR="004C26E0" w:rsidRPr="00BC1371">
          <w:rPr>
            <w:rStyle w:val="Hipervnculo"/>
            <w:noProof/>
          </w:rPr>
          <w:t>U5KI.HTWR.05.014. Retención.</w:t>
        </w:r>
        <w:r w:rsidR="004C26E0">
          <w:rPr>
            <w:noProof/>
            <w:webHidden/>
          </w:rPr>
          <w:tab/>
        </w:r>
        <w:r w:rsidR="004C26E0">
          <w:rPr>
            <w:noProof/>
            <w:webHidden/>
          </w:rPr>
          <w:fldChar w:fldCharType="begin"/>
        </w:r>
        <w:r w:rsidR="004C26E0">
          <w:rPr>
            <w:noProof/>
            <w:webHidden/>
          </w:rPr>
          <w:instrText xml:space="preserve"> PAGEREF _Toc131162603 \h </w:instrText>
        </w:r>
        <w:r w:rsidR="004C26E0">
          <w:rPr>
            <w:noProof/>
            <w:webHidden/>
          </w:rPr>
        </w:r>
        <w:r w:rsidR="004C26E0">
          <w:rPr>
            <w:noProof/>
            <w:webHidden/>
          </w:rPr>
          <w:fldChar w:fldCharType="separate"/>
        </w:r>
        <w:r w:rsidR="004C26E0">
          <w:rPr>
            <w:noProof/>
            <w:webHidden/>
          </w:rPr>
          <w:t>87</w:t>
        </w:r>
        <w:r w:rsidR="004C26E0">
          <w:rPr>
            <w:noProof/>
            <w:webHidden/>
          </w:rPr>
          <w:fldChar w:fldCharType="end"/>
        </w:r>
      </w:hyperlink>
    </w:p>
    <w:p w14:paraId="74604D8B"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04" w:history="1">
        <w:r w:rsidR="004C26E0" w:rsidRPr="00BC1371">
          <w:rPr>
            <w:rStyle w:val="Hipervnculo"/>
            <w:noProof/>
          </w:rPr>
          <w:t>8.15.</w:t>
        </w:r>
        <w:r w:rsidR="004C26E0">
          <w:rPr>
            <w:rFonts w:eastAsiaTheme="minorEastAsia" w:cstheme="minorBidi"/>
            <w:b w:val="0"/>
            <w:bCs w:val="0"/>
            <w:smallCaps w:val="0"/>
            <w:noProof/>
            <w:lang w:val="en-US" w:eastAsia="en-US"/>
          </w:rPr>
          <w:tab/>
        </w:r>
        <w:r w:rsidR="004C26E0" w:rsidRPr="00BC1371">
          <w:rPr>
            <w:rStyle w:val="Hipervnculo"/>
            <w:noProof/>
          </w:rPr>
          <w:t>U5KI.HTWR.05.015. Transferencia.</w:t>
        </w:r>
        <w:r w:rsidR="004C26E0">
          <w:rPr>
            <w:noProof/>
            <w:webHidden/>
          </w:rPr>
          <w:tab/>
        </w:r>
        <w:r w:rsidR="004C26E0">
          <w:rPr>
            <w:noProof/>
            <w:webHidden/>
          </w:rPr>
          <w:fldChar w:fldCharType="begin"/>
        </w:r>
        <w:r w:rsidR="004C26E0">
          <w:rPr>
            <w:noProof/>
            <w:webHidden/>
          </w:rPr>
          <w:instrText xml:space="preserve"> PAGEREF _Toc131162604 \h </w:instrText>
        </w:r>
        <w:r w:rsidR="004C26E0">
          <w:rPr>
            <w:noProof/>
            <w:webHidden/>
          </w:rPr>
        </w:r>
        <w:r w:rsidR="004C26E0">
          <w:rPr>
            <w:noProof/>
            <w:webHidden/>
          </w:rPr>
          <w:fldChar w:fldCharType="separate"/>
        </w:r>
        <w:r w:rsidR="004C26E0">
          <w:rPr>
            <w:noProof/>
            <w:webHidden/>
          </w:rPr>
          <w:t>90</w:t>
        </w:r>
        <w:r w:rsidR="004C26E0">
          <w:rPr>
            <w:noProof/>
            <w:webHidden/>
          </w:rPr>
          <w:fldChar w:fldCharType="end"/>
        </w:r>
      </w:hyperlink>
    </w:p>
    <w:p w14:paraId="2D8BB460"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05" w:history="1">
        <w:r w:rsidR="004C26E0" w:rsidRPr="00BC1371">
          <w:rPr>
            <w:rStyle w:val="Hipervnculo"/>
            <w:noProof/>
          </w:rPr>
          <w:t>8.16.</w:t>
        </w:r>
        <w:r w:rsidR="004C26E0">
          <w:rPr>
            <w:rFonts w:eastAsiaTheme="minorEastAsia" w:cstheme="minorBidi"/>
            <w:b w:val="0"/>
            <w:bCs w:val="0"/>
            <w:smallCaps w:val="0"/>
            <w:noProof/>
            <w:lang w:val="en-US" w:eastAsia="en-US"/>
          </w:rPr>
          <w:tab/>
        </w:r>
        <w:r w:rsidR="004C26E0" w:rsidRPr="00BC1371">
          <w:rPr>
            <w:rStyle w:val="Hipervnculo"/>
            <w:noProof/>
          </w:rPr>
          <w:t>U5KI.HTWR.05.016. Funciones Auxiliares de telefonía.</w:t>
        </w:r>
        <w:r w:rsidR="004C26E0">
          <w:rPr>
            <w:noProof/>
            <w:webHidden/>
          </w:rPr>
          <w:tab/>
        </w:r>
        <w:r w:rsidR="004C26E0">
          <w:rPr>
            <w:noProof/>
            <w:webHidden/>
          </w:rPr>
          <w:fldChar w:fldCharType="begin"/>
        </w:r>
        <w:r w:rsidR="004C26E0">
          <w:rPr>
            <w:noProof/>
            <w:webHidden/>
          </w:rPr>
          <w:instrText xml:space="preserve"> PAGEREF _Toc131162605 \h </w:instrText>
        </w:r>
        <w:r w:rsidR="004C26E0">
          <w:rPr>
            <w:noProof/>
            <w:webHidden/>
          </w:rPr>
        </w:r>
        <w:r w:rsidR="004C26E0">
          <w:rPr>
            <w:noProof/>
            <w:webHidden/>
          </w:rPr>
          <w:fldChar w:fldCharType="separate"/>
        </w:r>
        <w:r w:rsidR="004C26E0">
          <w:rPr>
            <w:noProof/>
            <w:webHidden/>
          </w:rPr>
          <w:t>92</w:t>
        </w:r>
        <w:r w:rsidR="004C26E0">
          <w:rPr>
            <w:noProof/>
            <w:webHidden/>
          </w:rPr>
          <w:fldChar w:fldCharType="end"/>
        </w:r>
      </w:hyperlink>
    </w:p>
    <w:p w14:paraId="6393897C"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06" w:history="1">
        <w:r w:rsidR="004C26E0" w:rsidRPr="00BC1371">
          <w:rPr>
            <w:rStyle w:val="Hipervnculo"/>
            <w:noProof/>
          </w:rPr>
          <w:t>8.17.</w:t>
        </w:r>
        <w:r w:rsidR="004C26E0">
          <w:rPr>
            <w:rFonts w:eastAsiaTheme="minorEastAsia" w:cstheme="minorBidi"/>
            <w:b w:val="0"/>
            <w:bCs w:val="0"/>
            <w:smallCaps w:val="0"/>
            <w:noProof/>
            <w:lang w:val="en-US" w:eastAsia="en-US"/>
          </w:rPr>
          <w:tab/>
        </w:r>
        <w:r w:rsidR="004C26E0" w:rsidRPr="00BC1371">
          <w:rPr>
            <w:rStyle w:val="Hipervnculo"/>
            <w:noProof/>
          </w:rPr>
          <w:t>U5KI.HTWR.05.017. Funcionalidad</w:t>
        </w:r>
        <w:r w:rsidR="004C26E0" w:rsidRPr="00BC1371">
          <w:rPr>
            <w:rStyle w:val="Hipervnculo"/>
            <w:noProof/>
            <w:shd w:val="clear" w:color="auto" w:fill="FFFFDD"/>
          </w:rPr>
          <w:t xml:space="preserve"> </w:t>
        </w:r>
        <w:r w:rsidR="004C26E0" w:rsidRPr="00BC1371">
          <w:rPr>
            <w:rStyle w:val="Hipervnculo"/>
            <w:noProof/>
          </w:rPr>
          <w:t>'tecla Prioridad'</w:t>
        </w:r>
        <w:r w:rsidR="004C26E0">
          <w:rPr>
            <w:noProof/>
            <w:webHidden/>
          </w:rPr>
          <w:tab/>
        </w:r>
        <w:r w:rsidR="004C26E0">
          <w:rPr>
            <w:noProof/>
            <w:webHidden/>
          </w:rPr>
          <w:fldChar w:fldCharType="begin"/>
        </w:r>
        <w:r w:rsidR="004C26E0">
          <w:rPr>
            <w:noProof/>
            <w:webHidden/>
          </w:rPr>
          <w:instrText xml:space="preserve"> PAGEREF _Toc131162606 \h </w:instrText>
        </w:r>
        <w:r w:rsidR="004C26E0">
          <w:rPr>
            <w:noProof/>
            <w:webHidden/>
          </w:rPr>
        </w:r>
        <w:r w:rsidR="004C26E0">
          <w:rPr>
            <w:noProof/>
            <w:webHidden/>
          </w:rPr>
          <w:fldChar w:fldCharType="separate"/>
        </w:r>
        <w:r w:rsidR="004C26E0">
          <w:rPr>
            <w:noProof/>
            <w:webHidden/>
          </w:rPr>
          <w:t>94</w:t>
        </w:r>
        <w:r w:rsidR="004C26E0">
          <w:rPr>
            <w:noProof/>
            <w:webHidden/>
          </w:rPr>
          <w:fldChar w:fldCharType="end"/>
        </w:r>
      </w:hyperlink>
    </w:p>
    <w:p w14:paraId="2E0E463F"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07" w:history="1">
        <w:r w:rsidR="004C26E0" w:rsidRPr="00BC1371">
          <w:rPr>
            <w:rStyle w:val="Hipervnculo"/>
            <w:noProof/>
          </w:rPr>
          <w:t>8.18.</w:t>
        </w:r>
        <w:r w:rsidR="004C26E0">
          <w:rPr>
            <w:rFonts w:eastAsiaTheme="minorEastAsia" w:cstheme="minorBidi"/>
            <w:b w:val="0"/>
            <w:bCs w:val="0"/>
            <w:smallCaps w:val="0"/>
            <w:noProof/>
            <w:lang w:val="en-US" w:eastAsia="en-US"/>
          </w:rPr>
          <w:tab/>
        </w:r>
        <w:r w:rsidR="004C26E0" w:rsidRPr="00BC1371">
          <w:rPr>
            <w:rStyle w:val="Hipervnculo"/>
            <w:noProof/>
          </w:rPr>
          <w:t>U5KI.HTWR.05.018. Particularidades para la operativa de ‘altavoz Telefonía’.</w:t>
        </w:r>
        <w:r w:rsidR="004C26E0">
          <w:rPr>
            <w:noProof/>
            <w:webHidden/>
          </w:rPr>
          <w:tab/>
        </w:r>
        <w:r w:rsidR="004C26E0">
          <w:rPr>
            <w:noProof/>
            <w:webHidden/>
          </w:rPr>
          <w:fldChar w:fldCharType="begin"/>
        </w:r>
        <w:r w:rsidR="004C26E0">
          <w:rPr>
            <w:noProof/>
            <w:webHidden/>
          </w:rPr>
          <w:instrText xml:space="preserve"> PAGEREF _Toc131162607 \h </w:instrText>
        </w:r>
        <w:r w:rsidR="004C26E0">
          <w:rPr>
            <w:noProof/>
            <w:webHidden/>
          </w:rPr>
        </w:r>
        <w:r w:rsidR="004C26E0">
          <w:rPr>
            <w:noProof/>
            <w:webHidden/>
          </w:rPr>
          <w:fldChar w:fldCharType="separate"/>
        </w:r>
        <w:r w:rsidR="004C26E0">
          <w:rPr>
            <w:noProof/>
            <w:webHidden/>
          </w:rPr>
          <w:t>96</w:t>
        </w:r>
        <w:r w:rsidR="004C26E0">
          <w:rPr>
            <w:noProof/>
            <w:webHidden/>
          </w:rPr>
          <w:fldChar w:fldCharType="end"/>
        </w:r>
      </w:hyperlink>
    </w:p>
    <w:p w14:paraId="74A99D73"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08" w:history="1">
        <w:r w:rsidR="004C26E0" w:rsidRPr="00BC1371">
          <w:rPr>
            <w:rStyle w:val="Hipervnculo"/>
            <w:noProof/>
          </w:rPr>
          <w:t>8.19.</w:t>
        </w:r>
        <w:r w:rsidR="004C26E0">
          <w:rPr>
            <w:rFonts w:eastAsiaTheme="minorEastAsia" w:cstheme="minorBidi"/>
            <w:b w:val="0"/>
            <w:bCs w:val="0"/>
            <w:smallCaps w:val="0"/>
            <w:noProof/>
            <w:lang w:val="en-US" w:eastAsia="en-US"/>
          </w:rPr>
          <w:tab/>
        </w:r>
        <w:r w:rsidR="004C26E0" w:rsidRPr="00BC1371">
          <w:rPr>
            <w:rStyle w:val="Hipervnculo"/>
            <w:noProof/>
          </w:rPr>
          <w:t>U5KI.HTWR.05.019. Captura de llamada</w:t>
        </w:r>
        <w:r w:rsidR="004C26E0">
          <w:rPr>
            <w:noProof/>
            <w:webHidden/>
          </w:rPr>
          <w:tab/>
        </w:r>
        <w:r w:rsidR="004C26E0">
          <w:rPr>
            <w:noProof/>
            <w:webHidden/>
          </w:rPr>
          <w:fldChar w:fldCharType="begin"/>
        </w:r>
        <w:r w:rsidR="004C26E0">
          <w:rPr>
            <w:noProof/>
            <w:webHidden/>
          </w:rPr>
          <w:instrText xml:space="preserve"> PAGEREF _Toc131162608 \h </w:instrText>
        </w:r>
        <w:r w:rsidR="004C26E0">
          <w:rPr>
            <w:noProof/>
            <w:webHidden/>
          </w:rPr>
        </w:r>
        <w:r w:rsidR="004C26E0">
          <w:rPr>
            <w:noProof/>
            <w:webHidden/>
          </w:rPr>
          <w:fldChar w:fldCharType="separate"/>
        </w:r>
        <w:r w:rsidR="004C26E0">
          <w:rPr>
            <w:noProof/>
            <w:webHidden/>
          </w:rPr>
          <w:t>98</w:t>
        </w:r>
        <w:r w:rsidR="004C26E0">
          <w:rPr>
            <w:noProof/>
            <w:webHidden/>
          </w:rPr>
          <w:fldChar w:fldCharType="end"/>
        </w:r>
      </w:hyperlink>
    </w:p>
    <w:p w14:paraId="2A0A3852"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09" w:history="1">
        <w:r w:rsidR="004C26E0" w:rsidRPr="00BC1371">
          <w:rPr>
            <w:rStyle w:val="Hipervnculo"/>
            <w:noProof/>
          </w:rPr>
          <w:t>8.20.</w:t>
        </w:r>
        <w:r w:rsidR="004C26E0">
          <w:rPr>
            <w:rFonts w:eastAsiaTheme="minorEastAsia" w:cstheme="minorBidi"/>
            <w:b w:val="0"/>
            <w:bCs w:val="0"/>
            <w:smallCaps w:val="0"/>
            <w:noProof/>
            <w:lang w:val="en-US" w:eastAsia="en-US"/>
          </w:rPr>
          <w:tab/>
        </w:r>
        <w:r w:rsidR="004C26E0" w:rsidRPr="00BC1371">
          <w:rPr>
            <w:rStyle w:val="Hipervnculo"/>
            <w:noProof/>
          </w:rPr>
          <w:t>U5KI.HTWR.05.020. Captura de llamada no finalizada</w:t>
        </w:r>
        <w:r w:rsidR="004C26E0">
          <w:rPr>
            <w:noProof/>
            <w:webHidden/>
          </w:rPr>
          <w:tab/>
        </w:r>
        <w:r w:rsidR="004C26E0">
          <w:rPr>
            <w:noProof/>
            <w:webHidden/>
          </w:rPr>
          <w:fldChar w:fldCharType="begin"/>
        </w:r>
        <w:r w:rsidR="004C26E0">
          <w:rPr>
            <w:noProof/>
            <w:webHidden/>
          </w:rPr>
          <w:instrText xml:space="preserve"> PAGEREF _Toc131162609 \h </w:instrText>
        </w:r>
        <w:r w:rsidR="004C26E0">
          <w:rPr>
            <w:noProof/>
            <w:webHidden/>
          </w:rPr>
        </w:r>
        <w:r w:rsidR="004C26E0">
          <w:rPr>
            <w:noProof/>
            <w:webHidden/>
          </w:rPr>
          <w:fldChar w:fldCharType="separate"/>
        </w:r>
        <w:r w:rsidR="004C26E0">
          <w:rPr>
            <w:noProof/>
            <w:webHidden/>
          </w:rPr>
          <w:t>99</w:t>
        </w:r>
        <w:r w:rsidR="004C26E0">
          <w:rPr>
            <w:noProof/>
            <w:webHidden/>
          </w:rPr>
          <w:fldChar w:fldCharType="end"/>
        </w:r>
      </w:hyperlink>
    </w:p>
    <w:p w14:paraId="651F58B6"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10" w:history="1">
        <w:r w:rsidR="004C26E0" w:rsidRPr="00BC1371">
          <w:rPr>
            <w:rStyle w:val="Hipervnculo"/>
            <w:noProof/>
          </w:rPr>
          <w:t>8.21.</w:t>
        </w:r>
        <w:r w:rsidR="004C26E0">
          <w:rPr>
            <w:rFonts w:eastAsiaTheme="minorEastAsia" w:cstheme="minorBidi"/>
            <w:b w:val="0"/>
            <w:bCs w:val="0"/>
            <w:smallCaps w:val="0"/>
            <w:noProof/>
            <w:lang w:val="en-US" w:eastAsia="en-US"/>
          </w:rPr>
          <w:tab/>
        </w:r>
        <w:r w:rsidR="004C26E0" w:rsidRPr="00BC1371">
          <w:rPr>
            <w:rStyle w:val="Hipervnculo"/>
            <w:noProof/>
          </w:rPr>
          <w:t>U5KI.HTWR.05.021. Desvío de llamadas</w:t>
        </w:r>
        <w:r w:rsidR="004C26E0">
          <w:rPr>
            <w:noProof/>
            <w:webHidden/>
          </w:rPr>
          <w:tab/>
        </w:r>
        <w:r w:rsidR="004C26E0">
          <w:rPr>
            <w:noProof/>
            <w:webHidden/>
          </w:rPr>
          <w:fldChar w:fldCharType="begin"/>
        </w:r>
        <w:r w:rsidR="004C26E0">
          <w:rPr>
            <w:noProof/>
            <w:webHidden/>
          </w:rPr>
          <w:instrText xml:space="preserve"> PAGEREF _Toc131162610 \h </w:instrText>
        </w:r>
        <w:r w:rsidR="004C26E0">
          <w:rPr>
            <w:noProof/>
            <w:webHidden/>
          </w:rPr>
        </w:r>
        <w:r w:rsidR="004C26E0">
          <w:rPr>
            <w:noProof/>
            <w:webHidden/>
          </w:rPr>
          <w:fldChar w:fldCharType="separate"/>
        </w:r>
        <w:r w:rsidR="004C26E0">
          <w:rPr>
            <w:noProof/>
            <w:webHidden/>
          </w:rPr>
          <w:t>100</w:t>
        </w:r>
        <w:r w:rsidR="004C26E0">
          <w:rPr>
            <w:noProof/>
            <w:webHidden/>
          </w:rPr>
          <w:fldChar w:fldCharType="end"/>
        </w:r>
      </w:hyperlink>
    </w:p>
    <w:p w14:paraId="7E9B1D6C"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11" w:history="1">
        <w:r w:rsidR="004C26E0" w:rsidRPr="00BC1371">
          <w:rPr>
            <w:rStyle w:val="Hipervnculo"/>
            <w:noProof/>
          </w:rPr>
          <w:t>8.22.</w:t>
        </w:r>
        <w:r w:rsidR="004C26E0">
          <w:rPr>
            <w:rFonts w:eastAsiaTheme="minorEastAsia" w:cstheme="minorBidi"/>
            <w:b w:val="0"/>
            <w:bCs w:val="0"/>
            <w:smallCaps w:val="0"/>
            <w:noProof/>
            <w:lang w:val="en-US" w:eastAsia="en-US"/>
          </w:rPr>
          <w:tab/>
        </w:r>
        <w:r w:rsidR="004C26E0" w:rsidRPr="00BC1371">
          <w:rPr>
            <w:rStyle w:val="Hipervnculo"/>
            <w:noProof/>
          </w:rPr>
          <w:t>U5KI.HTWR.05.022. Función Descolgar antes de marcar</w:t>
        </w:r>
        <w:r w:rsidR="004C26E0">
          <w:rPr>
            <w:noProof/>
            <w:webHidden/>
          </w:rPr>
          <w:tab/>
        </w:r>
        <w:r w:rsidR="004C26E0">
          <w:rPr>
            <w:noProof/>
            <w:webHidden/>
          </w:rPr>
          <w:fldChar w:fldCharType="begin"/>
        </w:r>
        <w:r w:rsidR="004C26E0">
          <w:rPr>
            <w:noProof/>
            <w:webHidden/>
          </w:rPr>
          <w:instrText xml:space="preserve"> PAGEREF _Toc131162611 \h </w:instrText>
        </w:r>
        <w:r w:rsidR="004C26E0">
          <w:rPr>
            <w:noProof/>
            <w:webHidden/>
          </w:rPr>
        </w:r>
        <w:r w:rsidR="004C26E0">
          <w:rPr>
            <w:noProof/>
            <w:webHidden/>
          </w:rPr>
          <w:fldChar w:fldCharType="separate"/>
        </w:r>
        <w:r w:rsidR="004C26E0">
          <w:rPr>
            <w:noProof/>
            <w:webHidden/>
          </w:rPr>
          <w:t>103</w:t>
        </w:r>
        <w:r w:rsidR="004C26E0">
          <w:rPr>
            <w:noProof/>
            <w:webHidden/>
          </w:rPr>
          <w:fldChar w:fldCharType="end"/>
        </w:r>
      </w:hyperlink>
    </w:p>
    <w:p w14:paraId="1FC4BA3D" w14:textId="77777777" w:rsidR="004C26E0" w:rsidRDefault="002B6CA5">
      <w:pPr>
        <w:pStyle w:val="TDC1"/>
        <w:tabs>
          <w:tab w:val="left" w:pos="387"/>
          <w:tab w:val="right" w:pos="10195"/>
        </w:tabs>
        <w:rPr>
          <w:rFonts w:eastAsiaTheme="minorEastAsia" w:cstheme="minorBidi"/>
          <w:noProof/>
          <w:u w:val="none"/>
          <w:lang w:val="en-US" w:eastAsia="en-US"/>
        </w:rPr>
      </w:pPr>
      <w:hyperlink w:anchor="_Toc131162612" w:history="1">
        <w:r w:rsidR="004C26E0" w:rsidRPr="00BC1371">
          <w:rPr>
            <w:rStyle w:val="Hipervnculo"/>
            <w:noProof/>
          </w:rPr>
          <w:t>9.</w:t>
        </w:r>
        <w:r w:rsidR="004C26E0">
          <w:rPr>
            <w:rFonts w:eastAsiaTheme="minorEastAsia" w:cstheme="minorBidi"/>
            <w:noProof/>
            <w:u w:val="none"/>
            <w:lang w:val="en-US" w:eastAsia="en-US"/>
          </w:rPr>
          <w:tab/>
        </w:r>
        <w:r w:rsidR="004C26E0" w:rsidRPr="00BC1371">
          <w:rPr>
            <w:rStyle w:val="Hipervnculo"/>
            <w:noProof/>
          </w:rPr>
          <w:t>Casos de Prueba. Grupo 6. Funciones Especiales</w:t>
        </w:r>
        <w:r w:rsidR="004C26E0">
          <w:rPr>
            <w:noProof/>
            <w:webHidden/>
          </w:rPr>
          <w:tab/>
        </w:r>
        <w:r w:rsidR="004C26E0">
          <w:rPr>
            <w:noProof/>
            <w:webHidden/>
          </w:rPr>
          <w:fldChar w:fldCharType="begin"/>
        </w:r>
        <w:r w:rsidR="004C26E0">
          <w:rPr>
            <w:noProof/>
            <w:webHidden/>
          </w:rPr>
          <w:instrText xml:space="preserve"> PAGEREF _Toc131162612 \h </w:instrText>
        </w:r>
        <w:r w:rsidR="004C26E0">
          <w:rPr>
            <w:noProof/>
            <w:webHidden/>
          </w:rPr>
        </w:r>
        <w:r w:rsidR="004C26E0">
          <w:rPr>
            <w:noProof/>
            <w:webHidden/>
          </w:rPr>
          <w:fldChar w:fldCharType="separate"/>
        </w:r>
        <w:r w:rsidR="004C26E0">
          <w:rPr>
            <w:noProof/>
            <w:webHidden/>
          </w:rPr>
          <w:t>104</w:t>
        </w:r>
        <w:r w:rsidR="004C26E0">
          <w:rPr>
            <w:noProof/>
            <w:webHidden/>
          </w:rPr>
          <w:fldChar w:fldCharType="end"/>
        </w:r>
      </w:hyperlink>
    </w:p>
    <w:p w14:paraId="59296F54"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613" w:history="1">
        <w:r w:rsidR="004C26E0" w:rsidRPr="00BC1371">
          <w:rPr>
            <w:rStyle w:val="Hipervnculo"/>
            <w:noProof/>
          </w:rPr>
          <w:t>9.1.</w:t>
        </w:r>
        <w:r w:rsidR="004C26E0">
          <w:rPr>
            <w:rFonts w:eastAsiaTheme="minorEastAsia" w:cstheme="minorBidi"/>
            <w:b w:val="0"/>
            <w:bCs w:val="0"/>
            <w:smallCaps w:val="0"/>
            <w:noProof/>
            <w:lang w:val="en-US" w:eastAsia="en-US"/>
          </w:rPr>
          <w:tab/>
        </w:r>
        <w:r w:rsidR="004C26E0" w:rsidRPr="00BC1371">
          <w:rPr>
            <w:rStyle w:val="Hipervnculo"/>
            <w:noProof/>
          </w:rPr>
          <w:t>U5KI.HTWR.06.001. HMI Dualidad de pasarelas. Operativa radio. (opcional)</w:t>
        </w:r>
        <w:r w:rsidR="004C26E0">
          <w:rPr>
            <w:noProof/>
            <w:webHidden/>
          </w:rPr>
          <w:tab/>
        </w:r>
        <w:r w:rsidR="004C26E0">
          <w:rPr>
            <w:noProof/>
            <w:webHidden/>
          </w:rPr>
          <w:fldChar w:fldCharType="begin"/>
        </w:r>
        <w:r w:rsidR="004C26E0">
          <w:rPr>
            <w:noProof/>
            <w:webHidden/>
          </w:rPr>
          <w:instrText xml:space="preserve"> PAGEREF _Toc131162613 \h </w:instrText>
        </w:r>
        <w:r w:rsidR="004C26E0">
          <w:rPr>
            <w:noProof/>
            <w:webHidden/>
          </w:rPr>
        </w:r>
        <w:r w:rsidR="004C26E0">
          <w:rPr>
            <w:noProof/>
            <w:webHidden/>
          </w:rPr>
          <w:fldChar w:fldCharType="separate"/>
        </w:r>
        <w:r w:rsidR="004C26E0">
          <w:rPr>
            <w:noProof/>
            <w:webHidden/>
          </w:rPr>
          <w:t>105</w:t>
        </w:r>
        <w:r w:rsidR="004C26E0">
          <w:rPr>
            <w:noProof/>
            <w:webHidden/>
          </w:rPr>
          <w:fldChar w:fldCharType="end"/>
        </w:r>
      </w:hyperlink>
    </w:p>
    <w:p w14:paraId="25A0DA0F"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614" w:history="1">
        <w:r w:rsidR="004C26E0" w:rsidRPr="00BC1371">
          <w:rPr>
            <w:rStyle w:val="Hipervnculo"/>
            <w:noProof/>
          </w:rPr>
          <w:t>9.2.</w:t>
        </w:r>
        <w:r w:rsidR="004C26E0">
          <w:rPr>
            <w:rFonts w:eastAsiaTheme="minorEastAsia" w:cstheme="minorBidi"/>
            <w:b w:val="0"/>
            <w:bCs w:val="0"/>
            <w:smallCaps w:val="0"/>
            <w:noProof/>
            <w:lang w:val="en-US" w:eastAsia="en-US"/>
          </w:rPr>
          <w:tab/>
        </w:r>
        <w:r w:rsidR="004C26E0" w:rsidRPr="00BC1371">
          <w:rPr>
            <w:rStyle w:val="Hipervnculo"/>
            <w:noProof/>
          </w:rPr>
          <w:t>U5KI.HTWR.06.002. HMI Dualidad de pasarelas. Operativa acceso directo. (opcional)</w:t>
        </w:r>
        <w:r w:rsidR="004C26E0">
          <w:rPr>
            <w:noProof/>
            <w:webHidden/>
          </w:rPr>
          <w:tab/>
        </w:r>
        <w:r w:rsidR="004C26E0">
          <w:rPr>
            <w:noProof/>
            <w:webHidden/>
          </w:rPr>
          <w:fldChar w:fldCharType="begin"/>
        </w:r>
        <w:r w:rsidR="004C26E0">
          <w:rPr>
            <w:noProof/>
            <w:webHidden/>
          </w:rPr>
          <w:instrText xml:space="preserve"> PAGEREF _Toc131162614 \h </w:instrText>
        </w:r>
        <w:r w:rsidR="004C26E0">
          <w:rPr>
            <w:noProof/>
            <w:webHidden/>
          </w:rPr>
        </w:r>
        <w:r w:rsidR="004C26E0">
          <w:rPr>
            <w:noProof/>
            <w:webHidden/>
          </w:rPr>
          <w:fldChar w:fldCharType="separate"/>
        </w:r>
        <w:r w:rsidR="004C26E0">
          <w:rPr>
            <w:noProof/>
            <w:webHidden/>
          </w:rPr>
          <w:t>106</w:t>
        </w:r>
        <w:r w:rsidR="004C26E0">
          <w:rPr>
            <w:noProof/>
            <w:webHidden/>
          </w:rPr>
          <w:fldChar w:fldCharType="end"/>
        </w:r>
      </w:hyperlink>
    </w:p>
    <w:p w14:paraId="26DA448C" w14:textId="77777777" w:rsidR="004C26E0" w:rsidRDefault="002B6CA5">
      <w:pPr>
        <w:pStyle w:val="TDC2"/>
        <w:tabs>
          <w:tab w:val="left" w:pos="561"/>
          <w:tab w:val="right" w:pos="10195"/>
        </w:tabs>
        <w:rPr>
          <w:rFonts w:eastAsiaTheme="minorEastAsia" w:cstheme="minorBidi"/>
          <w:b w:val="0"/>
          <w:bCs w:val="0"/>
          <w:smallCaps w:val="0"/>
          <w:noProof/>
          <w:lang w:val="en-US" w:eastAsia="en-US"/>
        </w:rPr>
      </w:pPr>
      <w:hyperlink w:anchor="_Toc131162615" w:history="1">
        <w:r w:rsidR="004C26E0" w:rsidRPr="00BC1371">
          <w:rPr>
            <w:rStyle w:val="Hipervnculo"/>
            <w:noProof/>
          </w:rPr>
          <w:t>9.3.</w:t>
        </w:r>
        <w:r w:rsidR="004C26E0">
          <w:rPr>
            <w:rFonts w:eastAsiaTheme="minorEastAsia" w:cstheme="minorBidi"/>
            <w:b w:val="0"/>
            <w:bCs w:val="0"/>
            <w:smallCaps w:val="0"/>
            <w:noProof/>
            <w:lang w:val="en-US" w:eastAsia="en-US"/>
          </w:rPr>
          <w:tab/>
        </w:r>
        <w:r w:rsidR="004C26E0" w:rsidRPr="00BC1371">
          <w:rPr>
            <w:rStyle w:val="Hipervnculo"/>
            <w:noProof/>
          </w:rPr>
          <w:t>U5KI.HTWR.06.003. HMI Dualidad de pasarelas. Operativa acceso instantáneo. (opcional)</w:t>
        </w:r>
        <w:r w:rsidR="004C26E0">
          <w:rPr>
            <w:noProof/>
            <w:webHidden/>
          </w:rPr>
          <w:tab/>
        </w:r>
        <w:r w:rsidR="004C26E0">
          <w:rPr>
            <w:noProof/>
            <w:webHidden/>
          </w:rPr>
          <w:fldChar w:fldCharType="begin"/>
        </w:r>
        <w:r w:rsidR="004C26E0">
          <w:rPr>
            <w:noProof/>
            <w:webHidden/>
          </w:rPr>
          <w:instrText xml:space="preserve"> PAGEREF _Toc131162615 \h </w:instrText>
        </w:r>
        <w:r w:rsidR="004C26E0">
          <w:rPr>
            <w:noProof/>
            <w:webHidden/>
          </w:rPr>
        </w:r>
        <w:r w:rsidR="004C26E0">
          <w:rPr>
            <w:noProof/>
            <w:webHidden/>
          </w:rPr>
          <w:fldChar w:fldCharType="separate"/>
        </w:r>
        <w:r w:rsidR="004C26E0">
          <w:rPr>
            <w:noProof/>
            <w:webHidden/>
          </w:rPr>
          <w:t>107</w:t>
        </w:r>
        <w:r w:rsidR="004C26E0">
          <w:rPr>
            <w:noProof/>
            <w:webHidden/>
          </w:rPr>
          <w:fldChar w:fldCharType="end"/>
        </w:r>
      </w:hyperlink>
    </w:p>
    <w:p w14:paraId="1E847332" w14:textId="77777777" w:rsidR="004C26E0" w:rsidRDefault="002B6CA5">
      <w:pPr>
        <w:pStyle w:val="TDC1"/>
        <w:tabs>
          <w:tab w:val="left" w:pos="499"/>
          <w:tab w:val="right" w:pos="10195"/>
        </w:tabs>
        <w:rPr>
          <w:rFonts w:eastAsiaTheme="minorEastAsia" w:cstheme="minorBidi"/>
          <w:noProof/>
          <w:u w:val="none"/>
          <w:lang w:val="en-US" w:eastAsia="en-US"/>
        </w:rPr>
      </w:pPr>
      <w:hyperlink w:anchor="_Toc131162616" w:history="1">
        <w:r w:rsidR="004C26E0" w:rsidRPr="00BC1371">
          <w:rPr>
            <w:rStyle w:val="Hipervnculo"/>
            <w:noProof/>
          </w:rPr>
          <w:t>10.</w:t>
        </w:r>
        <w:r w:rsidR="004C26E0">
          <w:rPr>
            <w:rFonts w:eastAsiaTheme="minorEastAsia" w:cstheme="minorBidi"/>
            <w:noProof/>
            <w:u w:val="none"/>
            <w:lang w:val="en-US" w:eastAsia="en-US"/>
          </w:rPr>
          <w:tab/>
        </w:r>
        <w:r w:rsidR="004C26E0" w:rsidRPr="00BC1371">
          <w:rPr>
            <w:rStyle w:val="Hipervnculo"/>
            <w:noProof/>
          </w:rPr>
          <w:t>Casos de Prueba. Grupo 7. Doble LAN</w:t>
        </w:r>
        <w:r w:rsidR="004C26E0">
          <w:rPr>
            <w:noProof/>
            <w:webHidden/>
          </w:rPr>
          <w:tab/>
        </w:r>
        <w:r w:rsidR="004C26E0">
          <w:rPr>
            <w:noProof/>
            <w:webHidden/>
          </w:rPr>
          <w:fldChar w:fldCharType="begin"/>
        </w:r>
        <w:r w:rsidR="004C26E0">
          <w:rPr>
            <w:noProof/>
            <w:webHidden/>
          </w:rPr>
          <w:instrText xml:space="preserve"> PAGEREF _Toc131162616 \h </w:instrText>
        </w:r>
        <w:r w:rsidR="004C26E0">
          <w:rPr>
            <w:noProof/>
            <w:webHidden/>
          </w:rPr>
        </w:r>
        <w:r w:rsidR="004C26E0">
          <w:rPr>
            <w:noProof/>
            <w:webHidden/>
          </w:rPr>
          <w:fldChar w:fldCharType="separate"/>
        </w:r>
        <w:r w:rsidR="004C26E0">
          <w:rPr>
            <w:noProof/>
            <w:webHidden/>
          </w:rPr>
          <w:t>108</w:t>
        </w:r>
        <w:r w:rsidR="004C26E0">
          <w:rPr>
            <w:noProof/>
            <w:webHidden/>
          </w:rPr>
          <w:fldChar w:fldCharType="end"/>
        </w:r>
      </w:hyperlink>
    </w:p>
    <w:p w14:paraId="5A4411D0"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17" w:history="1">
        <w:r w:rsidR="004C26E0" w:rsidRPr="00BC1371">
          <w:rPr>
            <w:rStyle w:val="Hipervnculo"/>
            <w:noProof/>
          </w:rPr>
          <w:t>10.1.</w:t>
        </w:r>
        <w:r w:rsidR="004C26E0">
          <w:rPr>
            <w:rFonts w:eastAsiaTheme="minorEastAsia" w:cstheme="minorBidi"/>
            <w:b w:val="0"/>
            <w:bCs w:val="0"/>
            <w:smallCaps w:val="0"/>
            <w:noProof/>
            <w:lang w:val="en-US" w:eastAsia="en-US"/>
          </w:rPr>
          <w:tab/>
        </w:r>
        <w:r w:rsidR="004C26E0" w:rsidRPr="00BC1371">
          <w:rPr>
            <w:rStyle w:val="Hipervnculo"/>
            <w:noProof/>
          </w:rPr>
          <w:t>U5KI.HTWR.07.001. HMI Dualidad de LAN. Operativa radio.</w:t>
        </w:r>
        <w:r w:rsidR="004C26E0">
          <w:rPr>
            <w:noProof/>
            <w:webHidden/>
          </w:rPr>
          <w:tab/>
        </w:r>
        <w:r w:rsidR="004C26E0">
          <w:rPr>
            <w:noProof/>
            <w:webHidden/>
          </w:rPr>
          <w:fldChar w:fldCharType="begin"/>
        </w:r>
        <w:r w:rsidR="004C26E0">
          <w:rPr>
            <w:noProof/>
            <w:webHidden/>
          </w:rPr>
          <w:instrText xml:space="preserve"> PAGEREF _Toc131162617 \h </w:instrText>
        </w:r>
        <w:r w:rsidR="004C26E0">
          <w:rPr>
            <w:noProof/>
            <w:webHidden/>
          </w:rPr>
        </w:r>
        <w:r w:rsidR="004C26E0">
          <w:rPr>
            <w:noProof/>
            <w:webHidden/>
          </w:rPr>
          <w:fldChar w:fldCharType="separate"/>
        </w:r>
        <w:r w:rsidR="004C26E0">
          <w:rPr>
            <w:noProof/>
            <w:webHidden/>
          </w:rPr>
          <w:t>108</w:t>
        </w:r>
        <w:r w:rsidR="004C26E0">
          <w:rPr>
            <w:noProof/>
            <w:webHidden/>
          </w:rPr>
          <w:fldChar w:fldCharType="end"/>
        </w:r>
      </w:hyperlink>
    </w:p>
    <w:p w14:paraId="006C51CD"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18" w:history="1">
        <w:r w:rsidR="004C26E0" w:rsidRPr="00BC1371">
          <w:rPr>
            <w:rStyle w:val="Hipervnculo"/>
            <w:noProof/>
          </w:rPr>
          <w:t>10.2.</w:t>
        </w:r>
        <w:r w:rsidR="004C26E0">
          <w:rPr>
            <w:rFonts w:eastAsiaTheme="minorEastAsia" w:cstheme="minorBidi"/>
            <w:b w:val="0"/>
            <w:bCs w:val="0"/>
            <w:smallCaps w:val="0"/>
            <w:noProof/>
            <w:lang w:val="en-US" w:eastAsia="en-US"/>
          </w:rPr>
          <w:tab/>
        </w:r>
        <w:r w:rsidR="004C26E0" w:rsidRPr="00BC1371">
          <w:rPr>
            <w:rStyle w:val="Hipervnculo"/>
            <w:noProof/>
          </w:rPr>
          <w:t>U5KI.HTWR.07.002. HMI Dualidad de LAN. Operativa telefonía.</w:t>
        </w:r>
        <w:r w:rsidR="004C26E0">
          <w:rPr>
            <w:noProof/>
            <w:webHidden/>
          </w:rPr>
          <w:tab/>
        </w:r>
        <w:r w:rsidR="004C26E0">
          <w:rPr>
            <w:noProof/>
            <w:webHidden/>
          </w:rPr>
          <w:fldChar w:fldCharType="begin"/>
        </w:r>
        <w:r w:rsidR="004C26E0">
          <w:rPr>
            <w:noProof/>
            <w:webHidden/>
          </w:rPr>
          <w:instrText xml:space="preserve"> PAGEREF _Toc131162618 \h </w:instrText>
        </w:r>
        <w:r w:rsidR="004C26E0">
          <w:rPr>
            <w:noProof/>
            <w:webHidden/>
          </w:rPr>
        </w:r>
        <w:r w:rsidR="004C26E0">
          <w:rPr>
            <w:noProof/>
            <w:webHidden/>
          </w:rPr>
          <w:fldChar w:fldCharType="separate"/>
        </w:r>
        <w:r w:rsidR="004C26E0">
          <w:rPr>
            <w:noProof/>
            <w:webHidden/>
          </w:rPr>
          <w:t>110</w:t>
        </w:r>
        <w:r w:rsidR="004C26E0">
          <w:rPr>
            <w:noProof/>
            <w:webHidden/>
          </w:rPr>
          <w:fldChar w:fldCharType="end"/>
        </w:r>
      </w:hyperlink>
    </w:p>
    <w:p w14:paraId="568AD4E7" w14:textId="77777777" w:rsidR="004C26E0" w:rsidRDefault="002B6CA5">
      <w:pPr>
        <w:pStyle w:val="TDC1"/>
        <w:tabs>
          <w:tab w:val="left" w:pos="499"/>
          <w:tab w:val="right" w:pos="10195"/>
        </w:tabs>
        <w:rPr>
          <w:rFonts w:eastAsiaTheme="minorEastAsia" w:cstheme="minorBidi"/>
          <w:noProof/>
          <w:u w:val="none"/>
          <w:lang w:val="en-US" w:eastAsia="en-US"/>
        </w:rPr>
      </w:pPr>
      <w:hyperlink w:anchor="_Toc131162619" w:history="1">
        <w:r w:rsidR="004C26E0" w:rsidRPr="00BC1371">
          <w:rPr>
            <w:rStyle w:val="Hipervnculo"/>
            <w:noProof/>
          </w:rPr>
          <w:t>11.</w:t>
        </w:r>
        <w:r w:rsidR="004C26E0">
          <w:rPr>
            <w:rFonts w:eastAsiaTheme="minorEastAsia" w:cstheme="minorBidi"/>
            <w:noProof/>
            <w:u w:val="none"/>
            <w:lang w:val="en-US" w:eastAsia="en-US"/>
          </w:rPr>
          <w:tab/>
        </w:r>
        <w:r w:rsidR="004C26E0" w:rsidRPr="00BC1371">
          <w:rPr>
            <w:rStyle w:val="Hipervnculo"/>
            <w:noProof/>
          </w:rPr>
          <w:t>Hoja de Resultados.</w:t>
        </w:r>
        <w:r w:rsidR="004C26E0">
          <w:rPr>
            <w:noProof/>
            <w:webHidden/>
          </w:rPr>
          <w:tab/>
        </w:r>
        <w:r w:rsidR="004C26E0">
          <w:rPr>
            <w:noProof/>
            <w:webHidden/>
          </w:rPr>
          <w:fldChar w:fldCharType="begin"/>
        </w:r>
        <w:r w:rsidR="004C26E0">
          <w:rPr>
            <w:noProof/>
            <w:webHidden/>
          </w:rPr>
          <w:instrText xml:space="preserve"> PAGEREF _Toc131162619 \h </w:instrText>
        </w:r>
        <w:r w:rsidR="004C26E0">
          <w:rPr>
            <w:noProof/>
            <w:webHidden/>
          </w:rPr>
        </w:r>
        <w:r w:rsidR="004C26E0">
          <w:rPr>
            <w:noProof/>
            <w:webHidden/>
          </w:rPr>
          <w:fldChar w:fldCharType="separate"/>
        </w:r>
        <w:r w:rsidR="004C26E0">
          <w:rPr>
            <w:noProof/>
            <w:webHidden/>
          </w:rPr>
          <w:t>111</w:t>
        </w:r>
        <w:r w:rsidR="004C26E0">
          <w:rPr>
            <w:noProof/>
            <w:webHidden/>
          </w:rPr>
          <w:fldChar w:fldCharType="end"/>
        </w:r>
      </w:hyperlink>
    </w:p>
    <w:p w14:paraId="27167AF0" w14:textId="77777777" w:rsidR="004C26E0" w:rsidRDefault="002B6CA5">
      <w:pPr>
        <w:pStyle w:val="TDC1"/>
        <w:tabs>
          <w:tab w:val="left" w:pos="499"/>
          <w:tab w:val="right" w:pos="10195"/>
        </w:tabs>
        <w:rPr>
          <w:rFonts w:eastAsiaTheme="minorEastAsia" w:cstheme="minorBidi"/>
          <w:noProof/>
          <w:u w:val="none"/>
          <w:lang w:val="en-US" w:eastAsia="en-US"/>
        </w:rPr>
      </w:pPr>
      <w:hyperlink w:anchor="_Toc131162620" w:history="1">
        <w:r w:rsidR="004C26E0" w:rsidRPr="00BC1371">
          <w:rPr>
            <w:rStyle w:val="Hipervnculo"/>
            <w:noProof/>
          </w:rPr>
          <w:t>12.</w:t>
        </w:r>
        <w:r w:rsidR="004C26E0">
          <w:rPr>
            <w:rFonts w:eastAsiaTheme="minorEastAsia" w:cstheme="minorBidi"/>
            <w:noProof/>
            <w:u w:val="none"/>
            <w:lang w:val="en-US" w:eastAsia="en-US"/>
          </w:rPr>
          <w:tab/>
        </w:r>
        <w:r w:rsidR="004C26E0" w:rsidRPr="00BC1371">
          <w:rPr>
            <w:rStyle w:val="Hipervnculo"/>
            <w:noProof/>
          </w:rPr>
          <w:t>Anexos.</w:t>
        </w:r>
        <w:r w:rsidR="004C26E0">
          <w:rPr>
            <w:noProof/>
            <w:webHidden/>
          </w:rPr>
          <w:tab/>
        </w:r>
        <w:r w:rsidR="004C26E0">
          <w:rPr>
            <w:noProof/>
            <w:webHidden/>
          </w:rPr>
          <w:fldChar w:fldCharType="begin"/>
        </w:r>
        <w:r w:rsidR="004C26E0">
          <w:rPr>
            <w:noProof/>
            <w:webHidden/>
          </w:rPr>
          <w:instrText xml:space="preserve"> PAGEREF _Toc131162620 \h </w:instrText>
        </w:r>
        <w:r w:rsidR="004C26E0">
          <w:rPr>
            <w:noProof/>
            <w:webHidden/>
          </w:rPr>
        </w:r>
        <w:r w:rsidR="004C26E0">
          <w:rPr>
            <w:noProof/>
            <w:webHidden/>
          </w:rPr>
          <w:fldChar w:fldCharType="separate"/>
        </w:r>
        <w:r w:rsidR="004C26E0">
          <w:rPr>
            <w:noProof/>
            <w:webHidden/>
          </w:rPr>
          <w:t>117</w:t>
        </w:r>
        <w:r w:rsidR="004C26E0">
          <w:rPr>
            <w:noProof/>
            <w:webHidden/>
          </w:rPr>
          <w:fldChar w:fldCharType="end"/>
        </w:r>
      </w:hyperlink>
    </w:p>
    <w:p w14:paraId="24770009" w14:textId="77777777" w:rsidR="004C26E0" w:rsidRDefault="002B6CA5">
      <w:pPr>
        <w:pStyle w:val="TDC2"/>
        <w:tabs>
          <w:tab w:val="left" w:pos="672"/>
          <w:tab w:val="right" w:pos="10195"/>
        </w:tabs>
        <w:rPr>
          <w:rFonts w:eastAsiaTheme="minorEastAsia" w:cstheme="minorBidi"/>
          <w:b w:val="0"/>
          <w:bCs w:val="0"/>
          <w:smallCaps w:val="0"/>
          <w:noProof/>
          <w:lang w:val="en-US" w:eastAsia="en-US"/>
        </w:rPr>
      </w:pPr>
      <w:hyperlink w:anchor="_Toc131162621" w:history="1">
        <w:r w:rsidR="004C26E0" w:rsidRPr="00BC1371">
          <w:rPr>
            <w:rStyle w:val="Hipervnculo"/>
            <w:noProof/>
          </w:rPr>
          <w:t>12.1.</w:t>
        </w:r>
        <w:r w:rsidR="004C26E0">
          <w:rPr>
            <w:rFonts w:eastAsiaTheme="minorEastAsia" w:cstheme="minorBidi"/>
            <w:b w:val="0"/>
            <w:bCs w:val="0"/>
            <w:smallCaps w:val="0"/>
            <w:noProof/>
            <w:lang w:val="en-US" w:eastAsia="en-US"/>
          </w:rPr>
          <w:tab/>
        </w:r>
        <w:r w:rsidR="004C26E0" w:rsidRPr="00BC1371">
          <w:rPr>
            <w:rStyle w:val="Hipervnculo"/>
            <w:noProof/>
          </w:rPr>
          <w:t>Criterio de ordenación de AD en Puestos con más de un sector asignado.</w:t>
        </w:r>
        <w:r w:rsidR="004C26E0">
          <w:rPr>
            <w:noProof/>
            <w:webHidden/>
          </w:rPr>
          <w:tab/>
        </w:r>
        <w:r w:rsidR="004C26E0">
          <w:rPr>
            <w:noProof/>
            <w:webHidden/>
          </w:rPr>
          <w:fldChar w:fldCharType="begin"/>
        </w:r>
        <w:r w:rsidR="004C26E0">
          <w:rPr>
            <w:noProof/>
            <w:webHidden/>
          </w:rPr>
          <w:instrText xml:space="preserve"> PAGEREF _Toc131162621 \h </w:instrText>
        </w:r>
        <w:r w:rsidR="004C26E0">
          <w:rPr>
            <w:noProof/>
            <w:webHidden/>
          </w:rPr>
        </w:r>
        <w:r w:rsidR="004C26E0">
          <w:rPr>
            <w:noProof/>
            <w:webHidden/>
          </w:rPr>
          <w:fldChar w:fldCharType="separate"/>
        </w:r>
        <w:r w:rsidR="004C26E0">
          <w:rPr>
            <w:noProof/>
            <w:webHidden/>
          </w:rPr>
          <w:t>117</w:t>
        </w:r>
        <w:r w:rsidR="004C26E0">
          <w:rPr>
            <w:noProof/>
            <w:webHidden/>
          </w:rPr>
          <w:fldChar w:fldCharType="end"/>
        </w:r>
      </w:hyperlink>
    </w:p>
    <w:p w14:paraId="0449319D" w14:textId="77777777" w:rsidR="004C26E0" w:rsidRDefault="002B6CA5">
      <w:pPr>
        <w:pStyle w:val="TDC1"/>
        <w:tabs>
          <w:tab w:val="left" w:pos="499"/>
          <w:tab w:val="right" w:pos="10195"/>
        </w:tabs>
        <w:rPr>
          <w:rFonts w:eastAsiaTheme="minorEastAsia" w:cstheme="minorBidi"/>
          <w:noProof/>
          <w:u w:val="none"/>
          <w:lang w:val="en-US" w:eastAsia="en-US"/>
        </w:rPr>
      </w:pPr>
      <w:hyperlink w:anchor="_Toc131162622" w:history="1">
        <w:r w:rsidR="004C26E0" w:rsidRPr="00BC1371">
          <w:rPr>
            <w:rStyle w:val="Hipervnculo"/>
            <w:noProof/>
          </w:rPr>
          <w:t>13.</w:t>
        </w:r>
        <w:r w:rsidR="004C26E0">
          <w:rPr>
            <w:rFonts w:eastAsiaTheme="minorEastAsia" w:cstheme="minorBidi"/>
            <w:noProof/>
            <w:u w:val="none"/>
            <w:lang w:val="en-US" w:eastAsia="en-US"/>
          </w:rPr>
          <w:tab/>
        </w:r>
        <w:r w:rsidR="004C26E0" w:rsidRPr="00BC1371">
          <w:rPr>
            <w:rStyle w:val="Hipervnculo"/>
            <w:noProof/>
          </w:rPr>
          <w:t>Información Legal</w:t>
        </w:r>
        <w:r w:rsidR="004C26E0">
          <w:rPr>
            <w:noProof/>
            <w:webHidden/>
          </w:rPr>
          <w:tab/>
        </w:r>
        <w:r w:rsidR="004C26E0">
          <w:rPr>
            <w:noProof/>
            <w:webHidden/>
          </w:rPr>
          <w:fldChar w:fldCharType="begin"/>
        </w:r>
        <w:r w:rsidR="004C26E0">
          <w:rPr>
            <w:noProof/>
            <w:webHidden/>
          </w:rPr>
          <w:instrText xml:space="preserve"> PAGEREF _Toc131162622 \h </w:instrText>
        </w:r>
        <w:r w:rsidR="004C26E0">
          <w:rPr>
            <w:noProof/>
            <w:webHidden/>
          </w:rPr>
        </w:r>
        <w:r w:rsidR="004C26E0">
          <w:rPr>
            <w:noProof/>
            <w:webHidden/>
          </w:rPr>
          <w:fldChar w:fldCharType="separate"/>
        </w:r>
        <w:r w:rsidR="004C26E0">
          <w:rPr>
            <w:noProof/>
            <w:webHidden/>
          </w:rPr>
          <w:t>118</w:t>
        </w:r>
        <w:r w:rsidR="004C26E0">
          <w:rPr>
            <w:noProof/>
            <w:webHidden/>
          </w:rPr>
          <w:fldChar w:fldCharType="end"/>
        </w:r>
      </w:hyperlink>
    </w:p>
    <w:p w14:paraId="07010D6F" w14:textId="77777777" w:rsidR="004C26E0" w:rsidRDefault="002B6CA5">
      <w:pPr>
        <w:pStyle w:val="TDC1"/>
        <w:tabs>
          <w:tab w:val="left" w:pos="499"/>
          <w:tab w:val="right" w:pos="10195"/>
        </w:tabs>
        <w:rPr>
          <w:rFonts w:eastAsiaTheme="minorEastAsia" w:cstheme="minorBidi"/>
          <w:noProof/>
          <w:u w:val="none"/>
          <w:lang w:val="en-US" w:eastAsia="en-US"/>
        </w:rPr>
      </w:pPr>
      <w:hyperlink w:anchor="_Toc131162623" w:history="1">
        <w:r w:rsidR="004C26E0" w:rsidRPr="00BC1371">
          <w:rPr>
            <w:rStyle w:val="Hipervnculo"/>
            <w:noProof/>
          </w:rPr>
          <w:t>14.</w:t>
        </w:r>
        <w:r w:rsidR="004C26E0">
          <w:rPr>
            <w:rFonts w:eastAsiaTheme="minorEastAsia" w:cstheme="minorBidi"/>
            <w:noProof/>
            <w:u w:val="none"/>
            <w:lang w:val="en-US" w:eastAsia="en-US"/>
          </w:rPr>
          <w:tab/>
        </w:r>
        <w:r w:rsidR="004C26E0" w:rsidRPr="00BC1371">
          <w:rPr>
            <w:rStyle w:val="Hipervnculo"/>
            <w:noProof/>
          </w:rPr>
          <w:t>GLOSARIO</w:t>
        </w:r>
        <w:r w:rsidR="004C26E0">
          <w:rPr>
            <w:noProof/>
            <w:webHidden/>
          </w:rPr>
          <w:tab/>
        </w:r>
        <w:r w:rsidR="004C26E0">
          <w:rPr>
            <w:noProof/>
            <w:webHidden/>
          </w:rPr>
          <w:fldChar w:fldCharType="begin"/>
        </w:r>
        <w:r w:rsidR="004C26E0">
          <w:rPr>
            <w:noProof/>
            <w:webHidden/>
          </w:rPr>
          <w:instrText xml:space="preserve"> PAGEREF _Toc131162623 \h </w:instrText>
        </w:r>
        <w:r w:rsidR="004C26E0">
          <w:rPr>
            <w:noProof/>
            <w:webHidden/>
          </w:rPr>
        </w:r>
        <w:r w:rsidR="004C26E0">
          <w:rPr>
            <w:noProof/>
            <w:webHidden/>
          </w:rPr>
          <w:fldChar w:fldCharType="separate"/>
        </w:r>
        <w:r w:rsidR="004C26E0">
          <w:rPr>
            <w:noProof/>
            <w:webHidden/>
          </w:rPr>
          <w:t>120</w:t>
        </w:r>
        <w:r w:rsidR="004C26E0">
          <w:rPr>
            <w:noProof/>
            <w:webHidden/>
          </w:rPr>
          <w:fldChar w:fldCharType="end"/>
        </w:r>
      </w:hyperlink>
    </w:p>
    <w:p w14:paraId="202AFDD2" w14:textId="656D1970" w:rsidR="002F01AE" w:rsidRDefault="00931842" w:rsidP="00D85BBC">
      <w:pPr>
        <w:pStyle w:val="TextoNivel1"/>
      </w:pPr>
      <w:r>
        <w:rPr>
          <w:rFonts w:ascii="Arial Negrita" w:hAnsi="Arial Negrita" w:cs="Arial"/>
          <w:b/>
          <w:caps/>
          <w:szCs w:val="22"/>
          <w:u w:val="single"/>
          <w:lang w:val="es-ES"/>
        </w:rPr>
        <w:fldChar w:fldCharType="end"/>
      </w:r>
    </w:p>
    <w:p w14:paraId="2C582E3E"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466D46B1" w14:textId="7B364E48" w:rsidR="00BF1215"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117003097" w:history="1">
        <w:r w:rsidR="00BF1215" w:rsidRPr="00565231">
          <w:rPr>
            <w:rStyle w:val="Hipervnculo"/>
            <w:noProof/>
          </w:rPr>
          <w:t>Ilustración 1. Entorno Genérico de Pruebas.</w:t>
        </w:r>
        <w:r w:rsidR="00BF1215">
          <w:rPr>
            <w:noProof/>
            <w:webHidden/>
          </w:rPr>
          <w:tab/>
        </w:r>
        <w:r w:rsidR="00BF1215">
          <w:rPr>
            <w:noProof/>
            <w:webHidden/>
          </w:rPr>
          <w:fldChar w:fldCharType="begin"/>
        </w:r>
        <w:r w:rsidR="00BF1215">
          <w:rPr>
            <w:noProof/>
            <w:webHidden/>
          </w:rPr>
          <w:instrText xml:space="preserve"> PAGEREF _Toc117003097 \h </w:instrText>
        </w:r>
        <w:r w:rsidR="00BF1215">
          <w:rPr>
            <w:noProof/>
            <w:webHidden/>
          </w:rPr>
        </w:r>
        <w:r w:rsidR="00BF1215">
          <w:rPr>
            <w:noProof/>
            <w:webHidden/>
          </w:rPr>
          <w:fldChar w:fldCharType="separate"/>
        </w:r>
        <w:r w:rsidR="00BF1215">
          <w:rPr>
            <w:noProof/>
            <w:webHidden/>
          </w:rPr>
          <w:t>13</w:t>
        </w:r>
        <w:r w:rsidR="00BF1215">
          <w:rPr>
            <w:noProof/>
            <w:webHidden/>
          </w:rPr>
          <w:fldChar w:fldCharType="end"/>
        </w:r>
      </w:hyperlink>
    </w:p>
    <w:p w14:paraId="3BCA4149" w14:textId="693DC585" w:rsidR="009D60EC" w:rsidRDefault="00931842" w:rsidP="009D60EC">
      <w:pPr>
        <w:pStyle w:val="TextoNivel1"/>
      </w:pPr>
      <w:r>
        <w:fldChar w:fldCharType="end"/>
      </w:r>
    </w:p>
    <w:p w14:paraId="5937506E" w14:textId="77777777" w:rsidR="00940703" w:rsidRDefault="00940703" w:rsidP="004A0716">
      <w:pPr>
        <w:pStyle w:val="INDICE"/>
        <w:pBdr>
          <w:bottom w:val="single" w:sz="12" w:space="1" w:color="000080"/>
        </w:pBdr>
        <w:shd w:val="clear" w:color="auto" w:fill="F3F3F3"/>
        <w:jc w:val="left"/>
      </w:pPr>
      <w:r>
        <w:lastRenderedPageBreak/>
        <w:t>ÍNDICE DE TABLAS</w:t>
      </w:r>
    </w:p>
    <w:p w14:paraId="24DFFAB4" w14:textId="1FC01391" w:rsidR="00BF1215"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117003098" w:history="1">
        <w:r w:rsidR="00BF1215" w:rsidRPr="00D35148">
          <w:rPr>
            <w:rStyle w:val="Hipervnculo"/>
            <w:noProof/>
          </w:rPr>
          <w:t>Tabla 1. Documentos de Referencia.</w:t>
        </w:r>
        <w:r w:rsidR="00BF1215">
          <w:rPr>
            <w:noProof/>
            <w:webHidden/>
          </w:rPr>
          <w:tab/>
        </w:r>
        <w:r w:rsidR="00BF1215">
          <w:rPr>
            <w:noProof/>
            <w:webHidden/>
          </w:rPr>
          <w:fldChar w:fldCharType="begin"/>
        </w:r>
        <w:r w:rsidR="00BF1215">
          <w:rPr>
            <w:noProof/>
            <w:webHidden/>
          </w:rPr>
          <w:instrText xml:space="preserve"> PAGEREF _Toc117003098 \h </w:instrText>
        </w:r>
        <w:r w:rsidR="00BF1215">
          <w:rPr>
            <w:noProof/>
            <w:webHidden/>
          </w:rPr>
        </w:r>
        <w:r w:rsidR="00BF1215">
          <w:rPr>
            <w:noProof/>
            <w:webHidden/>
          </w:rPr>
          <w:fldChar w:fldCharType="separate"/>
        </w:r>
        <w:r w:rsidR="00BF1215">
          <w:rPr>
            <w:noProof/>
            <w:webHidden/>
          </w:rPr>
          <w:t>11</w:t>
        </w:r>
        <w:r w:rsidR="00BF1215">
          <w:rPr>
            <w:noProof/>
            <w:webHidden/>
          </w:rPr>
          <w:fldChar w:fldCharType="end"/>
        </w:r>
      </w:hyperlink>
    </w:p>
    <w:p w14:paraId="3FA193FF" w14:textId="78DE4D75" w:rsidR="00BF1215" w:rsidRDefault="002B6CA5">
      <w:pPr>
        <w:pStyle w:val="Tabladeilustraciones"/>
        <w:tabs>
          <w:tab w:val="right" w:leader="dot" w:pos="10195"/>
        </w:tabs>
        <w:rPr>
          <w:rFonts w:eastAsiaTheme="minorEastAsia" w:cstheme="minorBidi"/>
          <w:i w:val="0"/>
          <w:iCs w:val="0"/>
          <w:noProof/>
          <w:sz w:val="22"/>
          <w:szCs w:val="22"/>
        </w:rPr>
      </w:pPr>
      <w:hyperlink w:anchor="_Toc117003099" w:history="1">
        <w:r w:rsidR="00BF1215" w:rsidRPr="00D35148">
          <w:rPr>
            <w:rStyle w:val="Hipervnculo"/>
            <w:noProof/>
          </w:rPr>
          <w:t>Tabla 2. Relación de Casos de Prueba. Grupo 1. Interfaz Hombre-Máquina.</w:t>
        </w:r>
        <w:r w:rsidR="00BF1215">
          <w:rPr>
            <w:noProof/>
            <w:webHidden/>
          </w:rPr>
          <w:tab/>
        </w:r>
        <w:r w:rsidR="00BF1215">
          <w:rPr>
            <w:noProof/>
            <w:webHidden/>
          </w:rPr>
          <w:fldChar w:fldCharType="begin"/>
        </w:r>
        <w:r w:rsidR="00BF1215">
          <w:rPr>
            <w:noProof/>
            <w:webHidden/>
          </w:rPr>
          <w:instrText xml:space="preserve"> PAGEREF _Toc117003099 \h </w:instrText>
        </w:r>
        <w:r w:rsidR="00BF1215">
          <w:rPr>
            <w:noProof/>
            <w:webHidden/>
          </w:rPr>
        </w:r>
        <w:r w:rsidR="00BF1215">
          <w:rPr>
            <w:noProof/>
            <w:webHidden/>
          </w:rPr>
          <w:fldChar w:fldCharType="separate"/>
        </w:r>
        <w:r w:rsidR="00BF1215">
          <w:rPr>
            <w:noProof/>
            <w:webHidden/>
          </w:rPr>
          <w:t>14</w:t>
        </w:r>
        <w:r w:rsidR="00BF1215">
          <w:rPr>
            <w:noProof/>
            <w:webHidden/>
          </w:rPr>
          <w:fldChar w:fldCharType="end"/>
        </w:r>
      </w:hyperlink>
    </w:p>
    <w:p w14:paraId="34B777DA" w14:textId="083F1A7D" w:rsidR="00BF1215" w:rsidRDefault="002B6CA5">
      <w:pPr>
        <w:pStyle w:val="Tabladeilustraciones"/>
        <w:tabs>
          <w:tab w:val="right" w:leader="dot" w:pos="10195"/>
        </w:tabs>
        <w:rPr>
          <w:rFonts w:eastAsiaTheme="minorEastAsia" w:cstheme="minorBidi"/>
          <w:i w:val="0"/>
          <w:iCs w:val="0"/>
          <w:noProof/>
          <w:sz w:val="22"/>
          <w:szCs w:val="22"/>
        </w:rPr>
      </w:pPr>
      <w:hyperlink w:anchor="_Toc117003100" w:history="1">
        <w:r w:rsidR="00BF1215" w:rsidRPr="00D35148">
          <w:rPr>
            <w:rStyle w:val="Hipervnculo"/>
            <w:noProof/>
          </w:rPr>
          <w:t>Tabla 3. Relación de Casos de Prueba. Grupo 2. Operatividad Básica.</w:t>
        </w:r>
        <w:r w:rsidR="00BF1215">
          <w:rPr>
            <w:noProof/>
            <w:webHidden/>
          </w:rPr>
          <w:tab/>
        </w:r>
        <w:r w:rsidR="00BF1215">
          <w:rPr>
            <w:noProof/>
            <w:webHidden/>
          </w:rPr>
          <w:fldChar w:fldCharType="begin"/>
        </w:r>
        <w:r w:rsidR="00BF1215">
          <w:rPr>
            <w:noProof/>
            <w:webHidden/>
          </w:rPr>
          <w:instrText xml:space="preserve"> PAGEREF _Toc117003100 \h </w:instrText>
        </w:r>
        <w:r w:rsidR="00BF1215">
          <w:rPr>
            <w:noProof/>
            <w:webHidden/>
          </w:rPr>
        </w:r>
        <w:r w:rsidR="00BF1215">
          <w:rPr>
            <w:noProof/>
            <w:webHidden/>
          </w:rPr>
          <w:fldChar w:fldCharType="separate"/>
        </w:r>
        <w:r w:rsidR="00BF1215">
          <w:rPr>
            <w:noProof/>
            <w:webHidden/>
          </w:rPr>
          <w:t>14</w:t>
        </w:r>
        <w:r w:rsidR="00BF1215">
          <w:rPr>
            <w:noProof/>
            <w:webHidden/>
          </w:rPr>
          <w:fldChar w:fldCharType="end"/>
        </w:r>
      </w:hyperlink>
    </w:p>
    <w:p w14:paraId="7D7DB458" w14:textId="657900F0" w:rsidR="00BF1215" w:rsidRDefault="002B6CA5">
      <w:pPr>
        <w:pStyle w:val="Tabladeilustraciones"/>
        <w:tabs>
          <w:tab w:val="right" w:leader="dot" w:pos="10195"/>
        </w:tabs>
        <w:rPr>
          <w:rFonts w:eastAsiaTheme="minorEastAsia" w:cstheme="minorBidi"/>
          <w:i w:val="0"/>
          <w:iCs w:val="0"/>
          <w:noProof/>
          <w:sz w:val="22"/>
          <w:szCs w:val="22"/>
        </w:rPr>
      </w:pPr>
      <w:hyperlink w:anchor="_Toc117003101" w:history="1">
        <w:r w:rsidR="00BF1215" w:rsidRPr="00D35148">
          <w:rPr>
            <w:rStyle w:val="Hipervnculo"/>
            <w:noProof/>
          </w:rPr>
          <w:t>Tabla 4. Relación de Casos de Prueba. Grupo 3. Operación Radio.</w:t>
        </w:r>
        <w:r w:rsidR="00BF1215">
          <w:rPr>
            <w:noProof/>
            <w:webHidden/>
          </w:rPr>
          <w:tab/>
        </w:r>
        <w:r w:rsidR="00BF1215">
          <w:rPr>
            <w:noProof/>
            <w:webHidden/>
          </w:rPr>
          <w:fldChar w:fldCharType="begin"/>
        </w:r>
        <w:r w:rsidR="00BF1215">
          <w:rPr>
            <w:noProof/>
            <w:webHidden/>
          </w:rPr>
          <w:instrText xml:space="preserve"> PAGEREF _Toc117003101 \h </w:instrText>
        </w:r>
        <w:r w:rsidR="00BF1215">
          <w:rPr>
            <w:noProof/>
            <w:webHidden/>
          </w:rPr>
        </w:r>
        <w:r w:rsidR="00BF1215">
          <w:rPr>
            <w:noProof/>
            <w:webHidden/>
          </w:rPr>
          <w:fldChar w:fldCharType="separate"/>
        </w:r>
        <w:r w:rsidR="00BF1215">
          <w:rPr>
            <w:noProof/>
            <w:webHidden/>
          </w:rPr>
          <w:t>15</w:t>
        </w:r>
        <w:r w:rsidR="00BF1215">
          <w:rPr>
            <w:noProof/>
            <w:webHidden/>
          </w:rPr>
          <w:fldChar w:fldCharType="end"/>
        </w:r>
      </w:hyperlink>
    </w:p>
    <w:p w14:paraId="5A7C7F1D" w14:textId="4DC0A6F2" w:rsidR="00BF1215" w:rsidRDefault="002B6CA5">
      <w:pPr>
        <w:pStyle w:val="Tabladeilustraciones"/>
        <w:tabs>
          <w:tab w:val="right" w:leader="dot" w:pos="10195"/>
        </w:tabs>
        <w:rPr>
          <w:rFonts w:eastAsiaTheme="minorEastAsia" w:cstheme="minorBidi"/>
          <w:i w:val="0"/>
          <w:iCs w:val="0"/>
          <w:noProof/>
          <w:sz w:val="22"/>
          <w:szCs w:val="22"/>
        </w:rPr>
      </w:pPr>
      <w:hyperlink w:anchor="_Toc117003102" w:history="1">
        <w:r w:rsidR="00BF1215" w:rsidRPr="00D35148">
          <w:rPr>
            <w:rStyle w:val="Hipervnculo"/>
            <w:noProof/>
          </w:rPr>
          <w:t>Tabla 5. Relación de Casos de Prueba. Grupo 4. Operación Líneas Calientes.</w:t>
        </w:r>
        <w:r w:rsidR="00BF1215">
          <w:rPr>
            <w:noProof/>
            <w:webHidden/>
          </w:rPr>
          <w:tab/>
        </w:r>
        <w:r w:rsidR="00BF1215">
          <w:rPr>
            <w:noProof/>
            <w:webHidden/>
          </w:rPr>
          <w:fldChar w:fldCharType="begin"/>
        </w:r>
        <w:r w:rsidR="00BF1215">
          <w:rPr>
            <w:noProof/>
            <w:webHidden/>
          </w:rPr>
          <w:instrText xml:space="preserve"> PAGEREF _Toc117003102 \h </w:instrText>
        </w:r>
        <w:r w:rsidR="00BF1215">
          <w:rPr>
            <w:noProof/>
            <w:webHidden/>
          </w:rPr>
        </w:r>
        <w:r w:rsidR="00BF1215">
          <w:rPr>
            <w:noProof/>
            <w:webHidden/>
          </w:rPr>
          <w:fldChar w:fldCharType="separate"/>
        </w:r>
        <w:r w:rsidR="00BF1215">
          <w:rPr>
            <w:noProof/>
            <w:webHidden/>
          </w:rPr>
          <w:t>15</w:t>
        </w:r>
        <w:r w:rsidR="00BF1215">
          <w:rPr>
            <w:noProof/>
            <w:webHidden/>
          </w:rPr>
          <w:fldChar w:fldCharType="end"/>
        </w:r>
      </w:hyperlink>
    </w:p>
    <w:p w14:paraId="75257225" w14:textId="2A97615E" w:rsidR="00BF1215" w:rsidRDefault="002B6CA5">
      <w:pPr>
        <w:pStyle w:val="Tabladeilustraciones"/>
        <w:tabs>
          <w:tab w:val="right" w:leader="dot" w:pos="10195"/>
        </w:tabs>
        <w:rPr>
          <w:rFonts w:eastAsiaTheme="minorEastAsia" w:cstheme="minorBidi"/>
          <w:i w:val="0"/>
          <w:iCs w:val="0"/>
          <w:noProof/>
          <w:sz w:val="22"/>
          <w:szCs w:val="22"/>
        </w:rPr>
      </w:pPr>
      <w:hyperlink w:anchor="_Toc117003103" w:history="1">
        <w:r w:rsidR="00BF1215" w:rsidRPr="00D35148">
          <w:rPr>
            <w:rStyle w:val="Hipervnculo"/>
            <w:noProof/>
          </w:rPr>
          <w:t>Tabla 6. Relación de Casos de Prueba. Grupo 5. Operación Telefonía.</w:t>
        </w:r>
        <w:r w:rsidR="00BF1215">
          <w:rPr>
            <w:noProof/>
            <w:webHidden/>
          </w:rPr>
          <w:tab/>
        </w:r>
        <w:r w:rsidR="00BF1215">
          <w:rPr>
            <w:noProof/>
            <w:webHidden/>
          </w:rPr>
          <w:fldChar w:fldCharType="begin"/>
        </w:r>
        <w:r w:rsidR="00BF1215">
          <w:rPr>
            <w:noProof/>
            <w:webHidden/>
          </w:rPr>
          <w:instrText xml:space="preserve"> PAGEREF _Toc117003103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3898E3E3" w14:textId="19497687" w:rsidR="00BF1215" w:rsidRDefault="002B6CA5">
      <w:pPr>
        <w:pStyle w:val="Tabladeilustraciones"/>
        <w:tabs>
          <w:tab w:val="right" w:leader="dot" w:pos="10195"/>
        </w:tabs>
        <w:rPr>
          <w:rFonts w:eastAsiaTheme="minorEastAsia" w:cstheme="minorBidi"/>
          <w:i w:val="0"/>
          <w:iCs w:val="0"/>
          <w:noProof/>
          <w:sz w:val="22"/>
          <w:szCs w:val="22"/>
        </w:rPr>
      </w:pPr>
      <w:hyperlink w:anchor="_Toc117003104" w:history="1">
        <w:r w:rsidR="00BF1215" w:rsidRPr="00D35148">
          <w:rPr>
            <w:rStyle w:val="Hipervnculo"/>
            <w:noProof/>
          </w:rPr>
          <w:t>Tabla 7. Relación de Casos de Prueba. Grupo 6. Funciones Especiales.</w:t>
        </w:r>
        <w:r w:rsidR="00BF1215">
          <w:rPr>
            <w:noProof/>
            <w:webHidden/>
          </w:rPr>
          <w:tab/>
        </w:r>
        <w:r w:rsidR="00BF1215">
          <w:rPr>
            <w:noProof/>
            <w:webHidden/>
          </w:rPr>
          <w:fldChar w:fldCharType="begin"/>
        </w:r>
        <w:r w:rsidR="00BF1215">
          <w:rPr>
            <w:noProof/>
            <w:webHidden/>
          </w:rPr>
          <w:instrText xml:space="preserve"> PAGEREF _Toc117003104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5C6B4B69" w14:textId="6A08E04D" w:rsidR="00BF1215" w:rsidRDefault="002B6CA5">
      <w:pPr>
        <w:pStyle w:val="Tabladeilustraciones"/>
        <w:tabs>
          <w:tab w:val="right" w:leader="dot" w:pos="10195"/>
        </w:tabs>
        <w:rPr>
          <w:rFonts w:eastAsiaTheme="minorEastAsia" w:cstheme="minorBidi"/>
          <w:i w:val="0"/>
          <w:iCs w:val="0"/>
          <w:noProof/>
          <w:sz w:val="22"/>
          <w:szCs w:val="22"/>
        </w:rPr>
      </w:pPr>
      <w:hyperlink w:anchor="_Toc117003105" w:history="1">
        <w:r w:rsidR="00BF1215" w:rsidRPr="00D35148">
          <w:rPr>
            <w:rStyle w:val="Hipervnculo"/>
            <w:noProof/>
          </w:rPr>
          <w:t>Tabla 8. Relación de Casos de Prueba. Grupo 7. Doble LAN.</w:t>
        </w:r>
        <w:r w:rsidR="00BF1215">
          <w:rPr>
            <w:noProof/>
            <w:webHidden/>
          </w:rPr>
          <w:tab/>
        </w:r>
        <w:r w:rsidR="00BF1215">
          <w:rPr>
            <w:noProof/>
            <w:webHidden/>
          </w:rPr>
          <w:fldChar w:fldCharType="begin"/>
        </w:r>
        <w:r w:rsidR="00BF1215">
          <w:rPr>
            <w:noProof/>
            <w:webHidden/>
          </w:rPr>
          <w:instrText xml:space="preserve"> PAGEREF _Toc117003105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1B38F415" w14:textId="02479C2F" w:rsidR="00BF1215" w:rsidRDefault="002B6CA5">
      <w:pPr>
        <w:pStyle w:val="Tabladeilustraciones"/>
        <w:tabs>
          <w:tab w:val="right" w:leader="dot" w:pos="10195"/>
        </w:tabs>
        <w:rPr>
          <w:rFonts w:eastAsiaTheme="minorEastAsia" w:cstheme="minorBidi"/>
          <w:i w:val="0"/>
          <w:iCs w:val="0"/>
          <w:noProof/>
          <w:sz w:val="22"/>
          <w:szCs w:val="22"/>
        </w:rPr>
      </w:pPr>
      <w:hyperlink w:anchor="_Toc117003106" w:history="1">
        <w:r w:rsidR="00BF1215" w:rsidRPr="00D35148">
          <w:rPr>
            <w:rStyle w:val="Hipervnculo"/>
            <w:noProof/>
          </w:rPr>
          <w:t>Tabla 9. Hoja de Resultados. Grupo 1 y 2</w:t>
        </w:r>
        <w:r w:rsidR="00BF1215">
          <w:rPr>
            <w:noProof/>
            <w:webHidden/>
          </w:rPr>
          <w:tab/>
        </w:r>
        <w:r w:rsidR="00BF1215">
          <w:rPr>
            <w:noProof/>
            <w:webHidden/>
          </w:rPr>
          <w:fldChar w:fldCharType="begin"/>
        </w:r>
        <w:r w:rsidR="00BF1215">
          <w:rPr>
            <w:noProof/>
            <w:webHidden/>
          </w:rPr>
          <w:instrText xml:space="preserve"> PAGEREF _Toc117003106 \h </w:instrText>
        </w:r>
        <w:r w:rsidR="00BF1215">
          <w:rPr>
            <w:noProof/>
            <w:webHidden/>
          </w:rPr>
        </w:r>
        <w:r w:rsidR="00BF1215">
          <w:rPr>
            <w:noProof/>
            <w:webHidden/>
          </w:rPr>
          <w:fldChar w:fldCharType="separate"/>
        </w:r>
        <w:r w:rsidR="00BF1215">
          <w:rPr>
            <w:noProof/>
            <w:webHidden/>
          </w:rPr>
          <w:t>108</w:t>
        </w:r>
        <w:r w:rsidR="00BF1215">
          <w:rPr>
            <w:noProof/>
            <w:webHidden/>
          </w:rPr>
          <w:fldChar w:fldCharType="end"/>
        </w:r>
      </w:hyperlink>
    </w:p>
    <w:p w14:paraId="72F8838C" w14:textId="3796550C" w:rsidR="00BF1215" w:rsidRDefault="002B6CA5">
      <w:pPr>
        <w:pStyle w:val="Tabladeilustraciones"/>
        <w:tabs>
          <w:tab w:val="right" w:leader="dot" w:pos="10195"/>
        </w:tabs>
        <w:rPr>
          <w:rFonts w:eastAsiaTheme="minorEastAsia" w:cstheme="minorBidi"/>
          <w:i w:val="0"/>
          <w:iCs w:val="0"/>
          <w:noProof/>
          <w:sz w:val="22"/>
          <w:szCs w:val="22"/>
        </w:rPr>
      </w:pPr>
      <w:hyperlink w:anchor="_Toc117003107" w:history="1">
        <w:r w:rsidR="00BF1215" w:rsidRPr="00D35148">
          <w:rPr>
            <w:rStyle w:val="Hipervnculo"/>
            <w:noProof/>
          </w:rPr>
          <w:t>Tabla 10. Hoja de Resultados. Grupos 3 y 4.</w:t>
        </w:r>
        <w:r w:rsidR="00BF1215">
          <w:rPr>
            <w:noProof/>
            <w:webHidden/>
          </w:rPr>
          <w:tab/>
        </w:r>
        <w:r w:rsidR="00BF1215">
          <w:rPr>
            <w:noProof/>
            <w:webHidden/>
          </w:rPr>
          <w:fldChar w:fldCharType="begin"/>
        </w:r>
        <w:r w:rsidR="00BF1215">
          <w:rPr>
            <w:noProof/>
            <w:webHidden/>
          </w:rPr>
          <w:instrText xml:space="preserve"> PAGEREF _Toc117003107 \h </w:instrText>
        </w:r>
        <w:r w:rsidR="00BF1215">
          <w:rPr>
            <w:noProof/>
            <w:webHidden/>
          </w:rPr>
        </w:r>
        <w:r w:rsidR="00BF1215">
          <w:rPr>
            <w:noProof/>
            <w:webHidden/>
          </w:rPr>
          <w:fldChar w:fldCharType="separate"/>
        </w:r>
        <w:r w:rsidR="00BF1215">
          <w:rPr>
            <w:noProof/>
            <w:webHidden/>
          </w:rPr>
          <w:t>109</w:t>
        </w:r>
        <w:r w:rsidR="00BF1215">
          <w:rPr>
            <w:noProof/>
            <w:webHidden/>
          </w:rPr>
          <w:fldChar w:fldCharType="end"/>
        </w:r>
      </w:hyperlink>
    </w:p>
    <w:p w14:paraId="42DB7B5C" w14:textId="4EEB7CA2" w:rsidR="00BF1215" w:rsidRDefault="002B6CA5">
      <w:pPr>
        <w:pStyle w:val="Tabladeilustraciones"/>
        <w:tabs>
          <w:tab w:val="right" w:leader="dot" w:pos="10195"/>
        </w:tabs>
        <w:rPr>
          <w:rFonts w:eastAsiaTheme="minorEastAsia" w:cstheme="minorBidi"/>
          <w:i w:val="0"/>
          <w:iCs w:val="0"/>
          <w:noProof/>
          <w:sz w:val="22"/>
          <w:szCs w:val="22"/>
        </w:rPr>
      </w:pPr>
      <w:hyperlink w:anchor="_Toc117003108" w:history="1">
        <w:r w:rsidR="00BF1215" w:rsidRPr="00D35148">
          <w:rPr>
            <w:rStyle w:val="Hipervnculo"/>
            <w:noProof/>
          </w:rPr>
          <w:t>Tabla 11. Hoja de Resultados. Grupo 5.</w:t>
        </w:r>
        <w:r w:rsidR="00BF1215">
          <w:rPr>
            <w:noProof/>
            <w:webHidden/>
          </w:rPr>
          <w:tab/>
        </w:r>
        <w:r w:rsidR="00BF1215">
          <w:rPr>
            <w:noProof/>
            <w:webHidden/>
          </w:rPr>
          <w:fldChar w:fldCharType="begin"/>
        </w:r>
        <w:r w:rsidR="00BF1215">
          <w:rPr>
            <w:noProof/>
            <w:webHidden/>
          </w:rPr>
          <w:instrText xml:space="preserve"> PAGEREF _Toc117003108 \h </w:instrText>
        </w:r>
        <w:r w:rsidR="00BF1215">
          <w:rPr>
            <w:noProof/>
            <w:webHidden/>
          </w:rPr>
        </w:r>
        <w:r w:rsidR="00BF1215">
          <w:rPr>
            <w:noProof/>
            <w:webHidden/>
          </w:rPr>
          <w:fldChar w:fldCharType="separate"/>
        </w:r>
        <w:r w:rsidR="00BF1215">
          <w:rPr>
            <w:noProof/>
            <w:webHidden/>
          </w:rPr>
          <w:t>110</w:t>
        </w:r>
        <w:r w:rsidR="00BF1215">
          <w:rPr>
            <w:noProof/>
            <w:webHidden/>
          </w:rPr>
          <w:fldChar w:fldCharType="end"/>
        </w:r>
      </w:hyperlink>
    </w:p>
    <w:p w14:paraId="791848AB" w14:textId="724819E3" w:rsidR="00BF1215" w:rsidRDefault="002B6CA5">
      <w:pPr>
        <w:pStyle w:val="Tabladeilustraciones"/>
        <w:tabs>
          <w:tab w:val="right" w:leader="dot" w:pos="10195"/>
        </w:tabs>
        <w:rPr>
          <w:rFonts w:eastAsiaTheme="minorEastAsia" w:cstheme="minorBidi"/>
          <w:i w:val="0"/>
          <w:iCs w:val="0"/>
          <w:noProof/>
          <w:sz w:val="22"/>
          <w:szCs w:val="22"/>
        </w:rPr>
      </w:pPr>
      <w:hyperlink w:anchor="_Toc117003109" w:history="1">
        <w:r w:rsidR="00BF1215" w:rsidRPr="00D35148">
          <w:rPr>
            <w:rStyle w:val="Hipervnculo"/>
            <w:noProof/>
          </w:rPr>
          <w:t>Tabla 12. Hoja de Resultados. Grupo 6.</w:t>
        </w:r>
        <w:r w:rsidR="00BF1215">
          <w:rPr>
            <w:noProof/>
            <w:webHidden/>
          </w:rPr>
          <w:tab/>
        </w:r>
        <w:r w:rsidR="00BF1215">
          <w:rPr>
            <w:noProof/>
            <w:webHidden/>
          </w:rPr>
          <w:fldChar w:fldCharType="begin"/>
        </w:r>
        <w:r w:rsidR="00BF1215">
          <w:rPr>
            <w:noProof/>
            <w:webHidden/>
          </w:rPr>
          <w:instrText xml:space="preserve"> PAGEREF _Toc117003109 \h </w:instrText>
        </w:r>
        <w:r w:rsidR="00BF1215">
          <w:rPr>
            <w:noProof/>
            <w:webHidden/>
          </w:rPr>
        </w:r>
        <w:r w:rsidR="00BF1215">
          <w:rPr>
            <w:noProof/>
            <w:webHidden/>
          </w:rPr>
          <w:fldChar w:fldCharType="separate"/>
        </w:r>
        <w:r w:rsidR="00BF1215">
          <w:rPr>
            <w:noProof/>
            <w:webHidden/>
          </w:rPr>
          <w:t>112</w:t>
        </w:r>
        <w:r w:rsidR="00BF1215">
          <w:rPr>
            <w:noProof/>
            <w:webHidden/>
          </w:rPr>
          <w:fldChar w:fldCharType="end"/>
        </w:r>
      </w:hyperlink>
    </w:p>
    <w:p w14:paraId="33A8B691" w14:textId="7ED90D33" w:rsidR="00BF1215" w:rsidRDefault="002B6CA5">
      <w:pPr>
        <w:pStyle w:val="Tabladeilustraciones"/>
        <w:tabs>
          <w:tab w:val="right" w:leader="dot" w:pos="10195"/>
        </w:tabs>
        <w:rPr>
          <w:rFonts w:eastAsiaTheme="minorEastAsia" w:cstheme="minorBidi"/>
          <w:i w:val="0"/>
          <w:iCs w:val="0"/>
          <w:noProof/>
          <w:sz w:val="22"/>
          <w:szCs w:val="22"/>
        </w:rPr>
      </w:pPr>
      <w:hyperlink w:anchor="_Toc117003110" w:history="1">
        <w:r w:rsidR="00BF1215" w:rsidRPr="00D35148">
          <w:rPr>
            <w:rStyle w:val="Hipervnculo"/>
            <w:noProof/>
          </w:rPr>
          <w:t>Tabla 13. Hoja de Resultados. Grupo 7.</w:t>
        </w:r>
        <w:r w:rsidR="00BF1215">
          <w:rPr>
            <w:noProof/>
            <w:webHidden/>
          </w:rPr>
          <w:tab/>
        </w:r>
        <w:r w:rsidR="00BF1215">
          <w:rPr>
            <w:noProof/>
            <w:webHidden/>
          </w:rPr>
          <w:fldChar w:fldCharType="begin"/>
        </w:r>
        <w:r w:rsidR="00BF1215">
          <w:rPr>
            <w:noProof/>
            <w:webHidden/>
          </w:rPr>
          <w:instrText xml:space="preserve"> PAGEREF _Toc117003110 \h </w:instrText>
        </w:r>
        <w:r w:rsidR="00BF1215">
          <w:rPr>
            <w:noProof/>
            <w:webHidden/>
          </w:rPr>
        </w:r>
        <w:r w:rsidR="00BF1215">
          <w:rPr>
            <w:noProof/>
            <w:webHidden/>
          </w:rPr>
          <w:fldChar w:fldCharType="separate"/>
        </w:r>
        <w:r w:rsidR="00BF1215">
          <w:rPr>
            <w:noProof/>
            <w:webHidden/>
          </w:rPr>
          <w:t>113</w:t>
        </w:r>
        <w:r w:rsidR="00BF1215">
          <w:rPr>
            <w:noProof/>
            <w:webHidden/>
          </w:rPr>
          <w:fldChar w:fldCharType="end"/>
        </w:r>
      </w:hyperlink>
    </w:p>
    <w:p w14:paraId="6A70A89F" w14:textId="04A97A00" w:rsidR="00BF1215" w:rsidRDefault="002B6CA5">
      <w:pPr>
        <w:pStyle w:val="Tabladeilustraciones"/>
        <w:tabs>
          <w:tab w:val="right" w:leader="dot" w:pos="10195"/>
        </w:tabs>
        <w:rPr>
          <w:rFonts w:eastAsiaTheme="minorEastAsia" w:cstheme="minorBidi"/>
          <w:i w:val="0"/>
          <w:iCs w:val="0"/>
          <w:noProof/>
          <w:sz w:val="22"/>
          <w:szCs w:val="22"/>
        </w:rPr>
      </w:pPr>
      <w:hyperlink w:anchor="_Toc117003111" w:history="1">
        <w:r w:rsidR="00BF1215" w:rsidRPr="00D35148">
          <w:rPr>
            <w:rStyle w:val="Hipervnculo"/>
            <w:noProof/>
          </w:rPr>
          <w:t>Tabla 14. Glosario de Abreviaturas</w:t>
        </w:r>
        <w:r w:rsidR="00BF1215">
          <w:rPr>
            <w:noProof/>
            <w:webHidden/>
          </w:rPr>
          <w:tab/>
        </w:r>
        <w:r w:rsidR="00BF1215">
          <w:rPr>
            <w:noProof/>
            <w:webHidden/>
          </w:rPr>
          <w:fldChar w:fldCharType="begin"/>
        </w:r>
        <w:r w:rsidR="00BF1215">
          <w:rPr>
            <w:noProof/>
            <w:webHidden/>
          </w:rPr>
          <w:instrText xml:space="preserve"> PAGEREF _Toc117003111 \h </w:instrText>
        </w:r>
        <w:r w:rsidR="00BF1215">
          <w:rPr>
            <w:noProof/>
            <w:webHidden/>
          </w:rPr>
        </w:r>
        <w:r w:rsidR="00BF1215">
          <w:rPr>
            <w:noProof/>
            <w:webHidden/>
          </w:rPr>
          <w:fldChar w:fldCharType="separate"/>
        </w:r>
        <w:r w:rsidR="00BF1215">
          <w:rPr>
            <w:noProof/>
            <w:webHidden/>
          </w:rPr>
          <w:t>119</w:t>
        </w:r>
        <w:r w:rsidR="00BF1215">
          <w:rPr>
            <w:noProof/>
            <w:webHidden/>
          </w:rPr>
          <w:fldChar w:fldCharType="end"/>
        </w:r>
      </w:hyperlink>
    </w:p>
    <w:p w14:paraId="42D4DFC3" w14:textId="7F01D4B1" w:rsidR="00940703" w:rsidRDefault="00931842" w:rsidP="00940703">
      <w:pPr>
        <w:pStyle w:val="TextoNivel1"/>
        <w:rPr>
          <w:sz w:val="18"/>
          <w:lang w:val="es-ES"/>
        </w:rPr>
      </w:pPr>
      <w:r>
        <w:rPr>
          <w:rFonts w:ascii="Calibri" w:hAnsi="Calibri"/>
          <w:sz w:val="20"/>
          <w:szCs w:val="24"/>
        </w:rPr>
        <w:fldChar w:fldCharType="end"/>
      </w:r>
    </w:p>
    <w:p w14:paraId="7B9922DD" w14:textId="77777777" w:rsidR="001B7F7D" w:rsidRDefault="001B7F7D" w:rsidP="00940703">
      <w:pPr>
        <w:pStyle w:val="TextoNivel1"/>
      </w:pPr>
    </w:p>
    <w:p w14:paraId="3CDB6F1F" w14:textId="77777777" w:rsidR="00F369A8" w:rsidRDefault="00F369A8">
      <w:pPr>
        <w:spacing w:before="0" w:after="0"/>
        <w:jc w:val="left"/>
        <w:rPr>
          <w:rFonts w:ascii="Univers" w:hAnsi="Univers"/>
          <w:szCs w:val="20"/>
          <w:lang w:val="es-ES_tradnl"/>
        </w:rPr>
      </w:pPr>
      <w:r>
        <w:br w:type="page"/>
      </w:r>
    </w:p>
    <w:p w14:paraId="4942D566" w14:textId="77777777" w:rsidR="00391171" w:rsidRPr="009D03A0" w:rsidRDefault="00391171" w:rsidP="00391171">
      <w:pPr>
        <w:pStyle w:val="Ttulo1"/>
      </w:pPr>
      <w:bookmarkStart w:id="3" w:name="_Toc346622265"/>
      <w:bookmarkStart w:id="4" w:name="_Toc357060644"/>
      <w:bookmarkStart w:id="5" w:name="_Toc445195471"/>
      <w:bookmarkStart w:id="6" w:name="_Toc519068306"/>
      <w:bookmarkStart w:id="7" w:name="_Toc2687365"/>
      <w:bookmarkStart w:id="8" w:name="_Toc131162545"/>
      <w:bookmarkStart w:id="9" w:name="_Toc532379997"/>
      <w:bookmarkStart w:id="10" w:name="_Toc358037656"/>
      <w:bookmarkStart w:id="11" w:name="_Toc360025938"/>
      <w:bookmarkStart w:id="12" w:name="_Toc415069994"/>
      <w:bookmarkStart w:id="13" w:name="_Toc400983730"/>
      <w:r>
        <w:lastRenderedPageBreak/>
        <w:t>I</w:t>
      </w:r>
      <w:r w:rsidRPr="009D03A0">
        <w:t>ntroducción</w:t>
      </w:r>
      <w:bookmarkEnd w:id="3"/>
      <w:bookmarkEnd w:id="4"/>
      <w:bookmarkEnd w:id="5"/>
      <w:bookmarkEnd w:id="6"/>
      <w:bookmarkEnd w:id="7"/>
      <w:bookmarkEnd w:id="8"/>
    </w:p>
    <w:p w14:paraId="24017B6E" w14:textId="77777777" w:rsidR="00391171" w:rsidRPr="009D03A0" w:rsidRDefault="00391171" w:rsidP="00391171">
      <w:pPr>
        <w:pStyle w:val="Ttulo2"/>
      </w:pPr>
      <w:bookmarkStart w:id="14" w:name="_Toc346622266"/>
      <w:bookmarkStart w:id="15" w:name="_Toc357060645"/>
      <w:bookmarkStart w:id="16" w:name="_Toc445195472"/>
      <w:bookmarkStart w:id="17" w:name="_Toc519068307"/>
      <w:bookmarkStart w:id="18" w:name="_Toc2687366"/>
      <w:bookmarkStart w:id="19" w:name="_Toc131162546"/>
      <w:r w:rsidRPr="009D03A0">
        <w:t>objeto</w:t>
      </w:r>
      <w:bookmarkEnd w:id="14"/>
      <w:bookmarkEnd w:id="15"/>
      <w:bookmarkEnd w:id="16"/>
      <w:bookmarkEnd w:id="17"/>
      <w:bookmarkEnd w:id="18"/>
      <w:bookmarkEnd w:id="19"/>
      <w:r w:rsidRPr="009D03A0">
        <w:t xml:space="preserve"> </w:t>
      </w:r>
    </w:p>
    <w:p w14:paraId="67E8E87A" w14:textId="43A16F5E" w:rsidR="00391171" w:rsidRPr="009D03A0" w:rsidRDefault="00391171" w:rsidP="00391171">
      <w:r w:rsidRPr="009D03A0">
        <w:t xml:space="preserve">El objeto del presente </w:t>
      </w:r>
      <w:r w:rsidR="009F6487" w:rsidRPr="009D03A0">
        <w:t>documento</w:t>
      </w:r>
      <w:r w:rsidRPr="009D03A0">
        <w:t xml:space="preserve"> es establecer los procedimientos a ejecutar para verificar el correcto funcionamiento de las funciones de operador de Torre de Control de AENA en el sistema ULISES V 5000 I (U5KI) y que estos se ajustan a los documentos de especificaciones emitido por AENA.</w:t>
      </w:r>
    </w:p>
    <w:p w14:paraId="6D2B6F07" w14:textId="77777777" w:rsidR="00391171" w:rsidRPr="009D03A0" w:rsidRDefault="00391171" w:rsidP="00391171">
      <w:pPr>
        <w:pStyle w:val="Ttulo2"/>
      </w:pPr>
      <w:bookmarkStart w:id="20" w:name="_Toc519068308"/>
      <w:bookmarkStart w:id="21" w:name="_Toc2687367"/>
      <w:bookmarkStart w:id="22" w:name="_Toc131162547"/>
      <w:r>
        <w:t>Documentacion de referencia</w:t>
      </w:r>
      <w:bookmarkEnd w:id="20"/>
      <w:bookmarkEnd w:id="21"/>
      <w:bookmarkEnd w:id="22"/>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376"/>
        <w:gridCol w:w="4286"/>
        <w:gridCol w:w="1328"/>
      </w:tblGrid>
      <w:tr w:rsidR="00391171" w:rsidRPr="00007498" w14:paraId="46A4A615" w14:textId="77777777" w:rsidTr="008979D0">
        <w:trPr>
          <w:trHeight w:val="456"/>
          <w:jc w:val="center"/>
        </w:trPr>
        <w:tc>
          <w:tcPr>
            <w:tcW w:w="567" w:type="dxa"/>
            <w:shd w:val="clear" w:color="auto" w:fill="F2F2F2"/>
          </w:tcPr>
          <w:p w14:paraId="364F5029" w14:textId="77777777" w:rsidR="00391171" w:rsidRPr="00007498" w:rsidRDefault="00391171" w:rsidP="008979D0">
            <w:pPr>
              <w:pStyle w:val="TextoTabla"/>
              <w:rPr>
                <w:b/>
              </w:rPr>
            </w:pPr>
            <w:r w:rsidRPr="00007498">
              <w:rPr>
                <w:b/>
              </w:rPr>
              <w:t>Id</w:t>
            </w:r>
          </w:p>
        </w:tc>
        <w:tc>
          <w:tcPr>
            <w:tcW w:w="2376" w:type="dxa"/>
            <w:shd w:val="clear" w:color="auto" w:fill="F2F2F2"/>
          </w:tcPr>
          <w:p w14:paraId="1BC30F09" w14:textId="77777777" w:rsidR="00391171" w:rsidRPr="00007498" w:rsidRDefault="00391171" w:rsidP="008979D0">
            <w:pPr>
              <w:pStyle w:val="TextoTabla"/>
              <w:rPr>
                <w:b/>
              </w:rPr>
            </w:pPr>
            <w:r w:rsidRPr="00007498">
              <w:rPr>
                <w:b/>
              </w:rPr>
              <w:t>Código</w:t>
            </w:r>
          </w:p>
        </w:tc>
        <w:tc>
          <w:tcPr>
            <w:tcW w:w="4286" w:type="dxa"/>
            <w:shd w:val="clear" w:color="auto" w:fill="F2F2F2"/>
          </w:tcPr>
          <w:p w14:paraId="25249374" w14:textId="77777777" w:rsidR="00391171" w:rsidRPr="00007498" w:rsidRDefault="00391171" w:rsidP="008979D0">
            <w:pPr>
              <w:pStyle w:val="TextoTabla"/>
              <w:rPr>
                <w:b/>
              </w:rPr>
            </w:pPr>
            <w:r w:rsidRPr="00007498">
              <w:rPr>
                <w:b/>
              </w:rPr>
              <w:t xml:space="preserve">Descripción </w:t>
            </w:r>
          </w:p>
        </w:tc>
        <w:tc>
          <w:tcPr>
            <w:tcW w:w="1328" w:type="dxa"/>
            <w:shd w:val="clear" w:color="auto" w:fill="F2F2F2"/>
          </w:tcPr>
          <w:p w14:paraId="0739920D" w14:textId="77777777" w:rsidR="00391171" w:rsidRPr="00007498" w:rsidRDefault="00391171" w:rsidP="008979D0">
            <w:pPr>
              <w:pStyle w:val="TextoTabla"/>
              <w:rPr>
                <w:b/>
              </w:rPr>
            </w:pPr>
            <w:r w:rsidRPr="00007498">
              <w:rPr>
                <w:b/>
              </w:rPr>
              <w:t>Versión</w:t>
            </w:r>
          </w:p>
        </w:tc>
      </w:tr>
      <w:tr w:rsidR="00391171" w:rsidRPr="00031CD8" w14:paraId="3CF53FDA" w14:textId="77777777" w:rsidTr="008979D0">
        <w:trPr>
          <w:jc w:val="center"/>
        </w:trPr>
        <w:tc>
          <w:tcPr>
            <w:tcW w:w="567" w:type="dxa"/>
            <w:shd w:val="clear" w:color="auto" w:fill="auto"/>
          </w:tcPr>
          <w:p w14:paraId="358457A9" w14:textId="77777777" w:rsidR="00391171" w:rsidRPr="00031CD8" w:rsidRDefault="00391171" w:rsidP="008979D0">
            <w:pPr>
              <w:pStyle w:val="TextoTabla"/>
              <w:rPr>
                <w:szCs w:val="18"/>
              </w:rPr>
            </w:pPr>
            <w:r w:rsidRPr="00031CD8">
              <w:rPr>
                <w:szCs w:val="18"/>
              </w:rPr>
              <w:t>[1]</w:t>
            </w:r>
          </w:p>
        </w:tc>
        <w:tc>
          <w:tcPr>
            <w:tcW w:w="2376" w:type="dxa"/>
            <w:shd w:val="clear" w:color="auto" w:fill="auto"/>
          </w:tcPr>
          <w:p w14:paraId="3123B4AE" w14:textId="77777777" w:rsidR="00391171" w:rsidRPr="00031CD8" w:rsidRDefault="00391171" w:rsidP="008979D0">
            <w:pPr>
              <w:pStyle w:val="TextoTabla"/>
              <w:rPr>
                <w:szCs w:val="18"/>
              </w:rPr>
            </w:pPr>
            <w:r w:rsidRPr="00031CD8">
              <w:rPr>
                <w:szCs w:val="18"/>
              </w:rPr>
              <w:t>SGYER1661.100</w:t>
            </w:r>
          </w:p>
        </w:tc>
        <w:tc>
          <w:tcPr>
            <w:tcW w:w="4286" w:type="dxa"/>
            <w:shd w:val="clear" w:color="auto" w:fill="auto"/>
          </w:tcPr>
          <w:p w14:paraId="41D73939" w14:textId="5BB40116" w:rsidR="00391171" w:rsidRPr="00031CD8" w:rsidRDefault="00391171" w:rsidP="008979D0">
            <w:pPr>
              <w:pStyle w:val="TextoTabla"/>
              <w:rPr>
                <w:rFonts w:cs="Arial"/>
                <w:szCs w:val="18"/>
              </w:rPr>
            </w:pPr>
            <w:r w:rsidRPr="00031CD8">
              <w:rPr>
                <w:rFonts w:cs="Arial"/>
                <w:szCs w:val="18"/>
              </w:rPr>
              <w:t xml:space="preserve">SISTEMA DE COMUNICACIONES DE VOZ PARA CONTROL DEL TRÁFICO </w:t>
            </w:r>
            <w:r w:rsidR="009F6487" w:rsidRPr="00031CD8">
              <w:rPr>
                <w:rFonts w:cs="Arial"/>
                <w:szCs w:val="18"/>
              </w:rPr>
              <w:t>AÉREO. -</w:t>
            </w:r>
            <w:r w:rsidRPr="00031CD8">
              <w:rPr>
                <w:rFonts w:cs="Arial"/>
                <w:szCs w:val="18"/>
              </w:rPr>
              <w:t xml:space="preserve"> ESPECIFICACIÓN TÉCNICA.</w:t>
            </w:r>
          </w:p>
        </w:tc>
        <w:tc>
          <w:tcPr>
            <w:tcW w:w="1328" w:type="dxa"/>
            <w:shd w:val="clear" w:color="auto" w:fill="auto"/>
          </w:tcPr>
          <w:p w14:paraId="78BB1A84" w14:textId="77777777" w:rsidR="00391171" w:rsidRPr="00031CD8" w:rsidRDefault="00391171" w:rsidP="008979D0">
            <w:pPr>
              <w:pStyle w:val="TextoTabla"/>
              <w:rPr>
                <w:rFonts w:cs="Arial"/>
                <w:szCs w:val="18"/>
              </w:rPr>
            </w:pPr>
          </w:p>
        </w:tc>
      </w:tr>
      <w:tr w:rsidR="00391171" w:rsidRPr="001842CC" w14:paraId="1744E04C" w14:textId="77777777" w:rsidTr="008979D0">
        <w:trPr>
          <w:jc w:val="center"/>
        </w:trPr>
        <w:tc>
          <w:tcPr>
            <w:tcW w:w="567" w:type="dxa"/>
            <w:shd w:val="clear" w:color="auto" w:fill="auto"/>
          </w:tcPr>
          <w:p w14:paraId="279F5873" w14:textId="77777777" w:rsidR="00391171" w:rsidRPr="00031CD8" w:rsidRDefault="00391171" w:rsidP="008979D0">
            <w:pPr>
              <w:pStyle w:val="TextoTabla"/>
              <w:rPr>
                <w:szCs w:val="18"/>
              </w:rPr>
            </w:pPr>
            <w:r w:rsidRPr="00031CD8">
              <w:rPr>
                <w:szCs w:val="18"/>
              </w:rPr>
              <w:t>[2]</w:t>
            </w:r>
          </w:p>
        </w:tc>
        <w:tc>
          <w:tcPr>
            <w:tcW w:w="2376" w:type="dxa"/>
            <w:shd w:val="clear" w:color="auto" w:fill="auto"/>
          </w:tcPr>
          <w:p w14:paraId="27110DD8" w14:textId="77777777" w:rsidR="00391171" w:rsidRPr="00031CD8" w:rsidRDefault="00391171" w:rsidP="008979D0">
            <w:pPr>
              <w:pStyle w:val="TextoTabla"/>
              <w:rPr>
                <w:szCs w:val="18"/>
              </w:rPr>
            </w:pPr>
            <w:r w:rsidRPr="00031CD8">
              <w:rPr>
                <w:szCs w:val="18"/>
              </w:rPr>
              <w:t>CNSA-09-SPE-006-1.0</w:t>
            </w:r>
          </w:p>
        </w:tc>
        <w:tc>
          <w:tcPr>
            <w:tcW w:w="4286" w:type="dxa"/>
            <w:shd w:val="clear" w:color="auto" w:fill="auto"/>
          </w:tcPr>
          <w:p w14:paraId="544CD7AE" w14:textId="77777777" w:rsidR="00391171" w:rsidRPr="00031CD8" w:rsidRDefault="00391171" w:rsidP="008979D0">
            <w:pPr>
              <w:pStyle w:val="TextoTabla"/>
              <w:rPr>
                <w:rFonts w:cs="Arial"/>
                <w:szCs w:val="18"/>
              </w:rPr>
            </w:pPr>
            <w:r w:rsidRPr="00031CD8">
              <w:rPr>
                <w:rFonts w:cs="Arial"/>
                <w:szCs w:val="18"/>
              </w:rPr>
              <w:t>REQUISITOS OPERATIVOS PARA LAS COMUNICACIONES DE VOZ DE TORRE DE CONTROL</w:t>
            </w:r>
          </w:p>
        </w:tc>
        <w:tc>
          <w:tcPr>
            <w:tcW w:w="1328" w:type="dxa"/>
            <w:shd w:val="clear" w:color="auto" w:fill="auto"/>
          </w:tcPr>
          <w:p w14:paraId="22FB219A" w14:textId="77777777" w:rsidR="00391171" w:rsidRPr="00031CD8" w:rsidRDefault="00391171" w:rsidP="008979D0">
            <w:pPr>
              <w:pStyle w:val="TextoTabla"/>
              <w:rPr>
                <w:rFonts w:cs="Arial"/>
                <w:szCs w:val="18"/>
              </w:rPr>
            </w:pPr>
          </w:p>
        </w:tc>
      </w:tr>
      <w:tr w:rsidR="00391171" w:rsidRPr="001842CC" w14:paraId="0A465630" w14:textId="77777777" w:rsidTr="008979D0">
        <w:trPr>
          <w:jc w:val="center"/>
        </w:trPr>
        <w:tc>
          <w:tcPr>
            <w:tcW w:w="567" w:type="dxa"/>
            <w:shd w:val="clear" w:color="auto" w:fill="auto"/>
          </w:tcPr>
          <w:p w14:paraId="485D84CC" w14:textId="77777777" w:rsidR="00391171" w:rsidRPr="00031CD8" w:rsidRDefault="00391171" w:rsidP="008979D0">
            <w:pPr>
              <w:pStyle w:val="TextoTabla"/>
              <w:rPr>
                <w:szCs w:val="18"/>
              </w:rPr>
            </w:pPr>
            <w:r w:rsidRPr="00031CD8">
              <w:rPr>
                <w:szCs w:val="18"/>
              </w:rPr>
              <w:t>[3]</w:t>
            </w:r>
          </w:p>
        </w:tc>
        <w:tc>
          <w:tcPr>
            <w:tcW w:w="2376" w:type="dxa"/>
            <w:shd w:val="clear" w:color="auto" w:fill="auto"/>
          </w:tcPr>
          <w:p w14:paraId="46BC60FF" w14:textId="77777777" w:rsidR="00391171" w:rsidRPr="00031CD8" w:rsidRDefault="00391171" w:rsidP="008979D0">
            <w:pPr>
              <w:pStyle w:val="TextoTabla"/>
              <w:rPr>
                <w:szCs w:val="18"/>
              </w:rPr>
            </w:pPr>
            <w:r w:rsidRPr="006D200C">
              <w:rPr>
                <w:szCs w:val="18"/>
              </w:rPr>
              <w:t>DT-A40-PPAF-03-04S0</w:t>
            </w:r>
          </w:p>
        </w:tc>
        <w:tc>
          <w:tcPr>
            <w:tcW w:w="4286" w:type="dxa"/>
            <w:shd w:val="clear" w:color="auto" w:fill="auto"/>
          </w:tcPr>
          <w:p w14:paraId="43E1FD24" w14:textId="77777777" w:rsidR="00391171" w:rsidRPr="00031CD8" w:rsidRDefault="00391171" w:rsidP="008979D0">
            <w:pPr>
              <w:pStyle w:val="TextoTabla"/>
              <w:rPr>
                <w:szCs w:val="18"/>
              </w:rPr>
            </w:pPr>
            <w:r w:rsidRPr="007C03FC">
              <w:rPr>
                <w:szCs w:val="18"/>
              </w:rPr>
              <w:t>ULISES V5000i V2.5.X</w:t>
            </w:r>
            <w:r w:rsidRPr="00031CD8">
              <w:rPr>
                <w:szCs w:val="18"/>
              </w:rPr>
              <w:t xml:space="preserve">. Descripción General </w:t>
            </w:r>
          </w:p>
        </w:tc>
        <w:tc>
          <w:tcPr>
            <w:tcW w:w="1328" w:type="dxa"/>
            <w:shd w:val="clear" w:color="auto" w:fill="auto"/>
          </w:tcPr>
          <w:p w14:paraId="4FB91423" w14:textId="77777777" w:rsidR="00391171" w:rsidRPr="00031CD8" w:rsidRDefault="00391171" w:rsidP="008979D0">
            <w:pPr>
              <w:pStyle w:val="TextoTabla"/>
              <w:rPr>
                <w:szCs w:val="18"/>
              </w:rPr>
            </w:pPr>
          </w:p>
        </w:tc>
      </w:tr>
      <w:tr w:rsidR="00391171" w:rsidRPr="001842CC" w14:paraId="7907B56A" w14:textId="77777777" w:rsidTr="008979D0">
        <w:trPr>
          <w:jc w:val="center"/>
        </w:trPr>
        <w:tc>
          <w:tcPr>
            <w:tcW w:w="567" w:type="dxa"/>
            <w:shd w:val="clear" w:color="auto" w:fill="auto"/>
          </w:tcPr>
          <w:p w14:paraId="47653040" w14:textId="77777777" w:rsidR="00391171" w:rsidRPr="00031CD8" w:rsidRDefault="00391171" w:rsidP="008979D0">
            <w:pPr>
              <w:pStyle w:val="TextoTabla"/>
              <w:rPr>
                <w:szCs w:val="18"/>
              </w:rPr>
            </w:pPr>
            <w:r w:rsidRPr="00031CD8">
              <w:rPr>
                <w:szCs w:val="18"/>
              </w:rPr>
              <w:t>[4]</w:t>
            </w:r>
          </w:p>
        </w:tc>
        <w:tc>
          <w:tcPr>
            <w:tcW w:w="2376" w:type="dxa"/>
            <w:shd w:val="clear" w:color="auto" w:fill="auto"/>
          </w:tcPr>
          <w:p w14:paraId="0FF8E5AA" w14:textId="77777777" w:rsidR="00391171" w:rsidRPr="00031CD8" w:rsidRDefault="00391171" w:rsidP="008979D0">
            <w:pPr>
              <w:pStyle w:val="TextoTabla"/>
              <w:rPr>
                <w:szCs w:val="18"/>
              </w:rPr>
            </w:pPr>
            <w:r w:rsidRPr="007C03FC">
              <w:rPr>
                <w:szCs w:val="18"/>
              </w:rPr>
              <w:t>DT-A42-MTDT-01-07S0</w:t>
            </w:r>
          </w:p>
        </w:tc>
        <w:tc>
          <w:tcPr>
            <w:tcW w:w="4286" w:type="dxa"/>
            <w:shd w:val="clear" w:color="auto" w:fill="auto"/>
          </w:tcPr>
          <w:p w14:paraId="5A8F5923" w14:textId="77777777" w:rsidR="00391171" w:rsidRPr="00031CD8" w:rsidRDefault="00391171" w:rsidP="008979D0">
            <w:pPr>
              <w:pStyle w:val="TextoTabla"/>
              <w:rPr>
                <w:szCs w:val="18"/>
              </w:rPr>
            </w:pPr>
            <w:r w:rsidRPr="007C03FC">
              <w:rPr>
                <w:szCs w:val="18"/>
              </w:rPr>
              <w:t>ULISES V 5000-I 2.5.X</w:t>
            </w:r>
            <w:r w:rsidRPr="00031CD8">
              <w:rPr>
                <w:szCs w:val="18"/>
              </w:rPr>
              <w:t xml:space="preserve">. </w:t>
            </w:r>
            <w:r w:rsidRPr="007C03FC">
              <w:rPr>
                <w:szCs w:val="18"/>
              </w:rPr>
              <w:t>Manual de Usuario de Puesto de Operador</w:t>
            </w:r>
          </w:p>
        </w:tc>
        <w:tc>
          <w:tcPr>
            <w:tcW w:w="1328" w:type="dxa"/>
            <w:shd w:val="clear" w:color="auto" w:fill="auto"/>
          </w:tcPr>
          <w:p w14:paraId="485B7E43" w14:textId="77777777" w:rsidR="00391171" w:rsidRPr="00031CD8" w:rsidRDefault="00391171" w:rsidP="008979D0">
            <w:pPr>
              <w:pStyle w:val="TextoTabla"/>
              <w:rPr>
                <w:szCs w:val="18"/>
              </w:rPr>
            </w:pPr>
          </w:p>
        </w:tc>
      </w:tr>
      <w:tr w:rsidR="00391171" w:rsidRPr="001842CC" w14:paraId="4F9D890F" w14:textId="77777777" w:rsidTr="008979D0">
        <w:trPr>
          <w:jc w:val="center"/>
        </w:trPr>
        <w:tc>
          <w:tcPr>
            <w:tcW w:w="567" w:type="dxa"/>
            <w:shd w:val="clear" w:color="auto" w:fill="auto"/>
          </w:tcPr>
          <w:p w14:paraId="37C7A4FC" w14:textId="77777777" w:rsidR="00391171" w:rsidRPr="00031CD8" w:rsidRDefault="00391171" w:rsidP="008979D0">
            <w:pPr>
              <w:pStyle w:val="TextoTabla"/>
              <w:rPr>
                <w:szCs w:val="18"/>
              </w:rPr>
            </w:pPr>
          </w:p>
        </w:tc>
        <w:tc>
          <w:tcPr>
            <w:tcW w:w="2376" w:type="dxa"/>
            <w:shd w:val="clear" w:color="auto" w:fill="auto"/>
          </w:tcPr>
          <w:p w14:paraId="01112C98" w14:textId="77777777" w:rsidR="00391171" w:rsidRPr="00031CD8" w:rsidRDefault="00391171" w:rsidP="008979D0">
            <w:pPr>
              <w:pStyle w:val="TextoTabla"/>
              <w:rPr>
                <w:szCs w:val="18"/>
              </w:rPr>
            </w:pPr>
          </w:p>
        </w:tc>
        <w:tc>
          <w:tcPr>
            <w:tcW w:w="4286" w:type="dxa"/>
            <w:shd w:val="clear" w:color="auto" w:fill="auto"/>
          </w:tcPr>
          <w:p w14:paraId="0AE87CEB" w14:textId="77777777" w:rsidR="00391171" w:rsidRPr="00031CD8" w:rsidRDefault="00391171" w:rsidP="008979D0">
            <w:pPr>
              <w:pStyle w:val="TextoTabla"/>
              <w:rPr>
                <w:szCs w:val="18"/>
              </w:rPr>
            </w:pPr>
          </w:p>
        </w:tc>
        <w:tc>
          <w:tcPr>
            <w:tcW w:w="1328" w:type="dxa"/>
            <w:shd w:val="clear" w:color="auto" w:fill="auto"/>
          </w:tcPr>
          <w:p w14:paraId="140CF19B" w14:textId="77777777" w:rsidR="00391171" w:rsidRPr="00031CD8" w:rsidRDefault="00391171" w:rsidP="008979D0">
            <w:pPr>
              <w:pStyle w:val="TextoTabla"/>
              <w:rPr>
                <w:szCs w:val="18"/>
              </w:rPr>
            </w:pPr>
          </w:p>
        </w:tc>
      </w:tr>
      <w:tr w:rsidR="00391171" w:rsidRPr="001842CC" w14:paraId="57AF2EDD" w14:textId="77777777" w:rsidTr="008979D0">
        <w:trPr>
          <w:jc w:val="center"/>
        </w:trPr>
        <w:tc>
          <w:tcPr>
            <w:tcW w:w="567" w:type="dxa"/>
            <w:shd w:val="clear" w:color="auto" w:fill="auto"/>
          </w:tcPr>
          <w:p w14:paraId="699FDA0D" w14:textId="77777777" w:rsidR="00391171" w:rsidRPr="00031CD8" w:rsidRDefault="00391171" w:rsidP="008979D0">
            <w:pPr>
              <w:pStyle w:val="TextoTabla"/>
              <w:rPr>
                <w:szCs w:val="18"/>
              </w:rPr>
            </w:pPr>
          </w:p>
        </w:tc>
        <w:tc>
          <w:tcPr>
            <w:tcW w:w="2376" w:type="dxa"/>
            <w:shd w:val="clear" w:color="auto" w:fill="auto"/>
          </w:tcPr>
          <w:p w14:paraId="347D25E6" w14:textId="77777777" w:rsidR="00391171" w:rsidRPr="00031CD8" w:rsidRDefault="00391171" w:rsidP="008979D0">
            <w:pPr>
              <w:pStyle w:val="TextoTabla"/>
              <w:rPr>
                <w:szCs w:val="18"/>
              </w:rPr>
            </w:pPr>
          </w:p>
        </w:tc>
        <w:tc>
          <w:tcPr>
            <w:tcW w:w="4286" w:type="dxa"/>
            <w:shd w:val="clear" w:color="auto" w:fill="auto"/>
          </w:tcPr>
          <w:p w14:paraId="4023C817" w14:textId="77777777" w:rsidR="00391171" w:rsidRPr="00031CD8" w:rsidRDefault="00391171" w:rsidP="008979D0">
            <w:pPr>
              <w:pStyle w:val="TextoTabla"/>
              <w:rPr>
                <w:szCs w:val="18"/>
              </w:rPr>
            </w:pPr>
          </w:p>
        </w:tc>
        <w:tc>
          <w:tcPr>
            <w:tcW w:w="1328" w:type="dxa"/>
            <w:shd w:val="clear" w:color="auto" w:fill="auto"/>
          </w:tcPr>
          <w:p w14:paraId="37BFE489" w14:textId="77777777" w:rsidR="00391171" w:rsidRPr="00031CD8" w:rsidRDefault="00391171" w:rsidP="008979D0">
            <w:pPr>
              <w:pStyle w:val="TextoTabla"/>
              <w:rPr>
                <w:szCs w:val="18"/>
              </w:rPr>
            </w:pPr>
          </w:p>
        </w:tc>
      </w:tr>
      <w:tr w:rsidR="00391171" w:rsidRPr="001842CC" w14:paraId="3C4A0ABD" w14:textId="77777777" w:rsidTr="008979D0">
        <w:trPr>
          <w:jc w:val="center"/>
        </w:trPr>
        <w:tc>
          <w:tcPr>
            <w:tcW w:w="567" w:type="dxa"/>
            <w:shd w:val="clear" w:color="auto" w:fill="auto"/>
          </w:tcPr>
          <w:p w14:paraId="76A5BEFB" w14:textId="77777777" w:rsidR="00391171" w:rsidRPr="00031CD8" w:rsidRDefault="00391171" w:rsidP="008979D0">
            <w:pPr>
              <w:pStyle w:val="TextoTabla"/>
              <w:rPr>
                <w:szCs w:val="18"/>
              </w:rPr>
            </w:pPr>
          </w:p>
        </w:tc>
        <w:tc>
          <w:tcPr>
            <w:tcW w:w="2376" w:type="dxa"/>
            <w:shd w:val="clear" w:color="auto" w:fill="auto"/>
          </w:tcPr>
          <w:p w14:paraId="4F9C9633" w14:textId="77777777" w:rsidR="00391171" w:rsidRPr="00031CD8" w:rsidRDefault="00391171" w:rsidP="008979D0">
            <w:pPr>
              <w:pStyle w:val="TextoTabla"/>
              <w:rPr>
                <w:szCs w:val="18"/>
              </w:rPr>
            </w:pPr>
          </w:p>
        </w:tc>
        <w:tc>
          <w:tcPr>
            <w:tcW w:w="4286" w:type="dxa"/>
            <w:shd w:val="clear" w:color="auto" w:fill="auto"/>
          </w:tcPr>
          <w:p w14:paraId="453AF579" w14:textId="77777777" w:rsidR="00391171" w:rsidRPr="00031CD8" w:rsidRDefault="00391171" w:rsidP="008979D0">
            <w:pPr>
              <w:pStyle w:val="TextoTabla"/>
              <w:rPr>
                <w:szCs w:val="18"/>
              </w:rPr>
            </w:pPr>
          </w:p>
        </w:tc>
        <w:tc>
          <w:tcPr>
            <w:tcW w:w="1328" w:type="dxa"/>
            <w:shd w:val="clear" w:color="auto" w:fill="auto"/>
          </w:tcPr>
          <w:p w14:paraId="01E7FFB9" w14:textId="77777777" w:rsidR="00391171" w:rsidRPr="00031CD8" w:rsidRDefault="00391171" w:rsidP="008979D0">
            <w:pPr>
              <w:pStyle w:val="TextoTabla"/>
              <w:rPr>
                <w:szCs w:val="18"/>
              </w:rPr>
            </w:pPr>
          </w:p>
        </w:tc>
      </w:tr>
    </w:tbl>
    <w:p w14:paraId="7F8AC6C8" w14:textId="592AB144" w:rsidR="00391171" w:rsidRPr="009D03A0" w:rsidRDefault="00391171" w:rsidP="00391171">
      <w:pPr>
        <w:pStyle w:val="PiedeIlustracion"/>
      </w:pPr>
      <w:bookmarkStart w:id="23" w:name="_Toc318897659"/>
      <w:bookmarkStart w:id="24" w:name="_Toc357060738"/>
      <w:bookmarkStart w:id="25" w:name="_Toc445195559"/>
      <w:bookmarkStart w:id="26" w:name="_Toc517343093"/>
      <w:bookmarkStart w:id="27" w:name="_Toc2687462"/>
      <w:bookmarkStart w:id="28" w:name="_Toc117003098"/>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w:t>
      </w:r>
      <w:r>
        <w:rPr>
          <w:noProof/>
        </w:rPr>
        <w:fldChar w:fldCharType="end"/>
      </w:r>
      <w:r w:rsidRPr="009D03A0">
        <w:t>. Documentos de Referencia.</w:t>
      </w:r>
      <w:bookmarkEnd w:id="23"/>
      <w:bookmarkEnd w:id="24"/>
      <w:bookmarkEnd w:id="25"/>
      <w:bookmarkEnd w:id="26"/>
      <w:bookmarkEnd w:id="27"/>
      <w:bookmarkEnd w:id="28"/>
    </w:p>
    <w:p w14:paraId="09F8DA80" w14:textId="77777777" w:rsidR="00391171" w:rsidRPr="009D03A0" w:rsidRDefault="00391171" w:rsidP="00391171">
      <w:pPr>
        <w:pStyle w:val="TextoNivel1"/>
        <w:rPr>
          <w:lang w:val="es-ES"/>
        </w:rPr>
      </w:pPr>
    </w:p>
    <w:p w14:paraId="2AE30D15" w14:textId="77777777" w:rsidR="00391171" w:rsidRPr="009D03A0" w:rsidRDefault="00391171" w:rsidP="00391171">
      <w:pPr>
        <w:pStyle w:val="Ttulo1"/>
      </w:pPr>
      <w:bookmarkStart w:id="29" w:name="_Toc357060647"/>
      <w:bookmarkStart w:id="30" w:name="_Toc445195474"/>
      <w:bookmarkStart w:id="31" w:name="_Toc519068309"/>
      <w:bookmarkStart w:id="32" w:name="_Toc2687368"/>
      <w:bookmarkStart w:id="33" w:name="_Toc131162548"/>
      <w:r w:rsidRPr="009D03A0">
        <w:lastRenderedPageBreak/>
        <w:t>Descripción del Entorno de Pruebas</w:t>
      </w:r>
      <w:bookmarkEnd w:id="29"/>
      <w:bookmarkEnd w:id="30"/>
      <w:bookmarkEnd w:id="31"/>
      <w:bookmarkEnd w:id="32"/>
      <w:bookmarkEnd w:id="33"/>
    </w:p>
    <w:p w14:paraId="6379BB63" w14:textId="77777777" w:rsidR="00391171" w:rsidRPr="009D03A0" w:rsidRDefault="00391171" w:rsidP="00391171">
      <w:pPr>
        <w:pStyle w:val="Ttulo2"/>
      </w:pPr>
      <w:bookmarkStart w:id="34" w:name="_Toc346622269"/>
      <w:bookmarkStart w:id="35" w:name="_Toc357060648"/>
      <w:bookmarkStart w:id="36" w:name="_Toc445195475"/>
      <w:bookmarkStart w:id="37" w:name="_Toc519068310"/>
      <w:bookmarkStart w:id="38" w:name="_Toc2687369"/>
      <w:bookmarkStart w:id="39" w:name="_Toc131162549"/>
      <w:r>
        <w:t>Ele</w:t>
      </w:r>
      <w:r w:rsidRPr="009D03A0">
        <w:t>mentos a Probar</w:t>
      </w:r>
      <w:bookmarkEnd w:id="34"/>
      <w:bookmarkEnd w:id="35"/>
      <w:bookmarkEnd w:id="36"/>
      <w:bookmarkEnd w:id="37"/>
      <w:bookmarkEnd w:id="38"/>
      <w:bookmarkEnd w:id="39"/>
    </w:p>
    <w:p w14:paraId="5016C039" w14:textId="77777777" w:rsidR="00391171" w:rsidRPr="009D03A0" w:rsidRDefault="00391171" w:rsidP="00391171">
      <w:r w:rsidRPr="009D03A0">
        <w:t xml:space="preserve">Sistema SCV ULISES V 5000 I. Como tal, el sistema gestiona un número variable de recursos de comunicaciones (canales radio, líneas telefónicas, líneas calientes y equipos externos </w:t>
      </w:r>
      <w:proofErr w:type="spellStart"/>
      <w:r w:rsidRPr="009D03A0">
        <w:t>VoIP</w:t>
      </w:r>
      <w:proofErr w:type="spellEnd"/>
      <w:r w:rsidRPr="009D03A0">
        <w:t xml:space="preserve">), a través de un número variable de puestos de operador. </w:t>
      </w:r>
    </w:p>
    <w:p w14:paraId="13D91CD5" w14:textId="77777777" w:rsidR="00391171" w:rsidRPr="009D03A0" w:rsidRDefault="00391171" w:rsidP="00391171">
      <w:r w:rsidRPr="009D03A0">
        <w:t>En cada caso, se determinará la configuración específica del sistema relativa a la cuantificación de cada uno de los subsistemas que lo componen, en cuanto a:</w:t>
      </w:r>
    </w:p>
    <w:p w14:paraId="0B33CDDB" w14:textId="77777777" w:rsidR="00391171" w:rsidRPr="009D03A0" w:rsidRDefault="00391171" w:rsidP="00391171">
      <w:pPr>
        <w:pStyle w:val="Prrafodelista"/>
        <w:numPr>
          <w:ilvl w:val="0"/>
          <w:numId w:val="23"/>
        </w:numPr>
        <w:spacing w:before="0" w:after="0"/>
      </w:pPr>
      <w:r w:rsidRPr="009D03A0">
        <w:t>Número de Operadores.</w:t>
      </w:r>
    </w:p>
    <w:p w14:paraId="5D6D000E" w14:textId="77777777" w:rsidR="00391171" w:rsidRPr="009D03A0" w:rsidRDefault="00391171" w:rsidP="00391171">
      <w:pPr>
        <w:pStyle w:val="Prrafodelista"/>
        <w:numPr>
          <w:ilvl w:val="0"/>
          <w:numId w:val="23"/>
        </w:numPr>
        <w:spacing w:before="0" w:after="0"/>
      </w:pPr>
      <w:r w:rsidRPr="009D03A0">
        <w:t>Número de Canales Radio.</w:t>
      </w:r>
    </w:p>
    <w:p w14:paraId="39A80D73" w14:textId="77777777" w:rsidR="00391171" w:rsidRPr="009D03A0" w:rsidRDefault="00391171" w:rsidP="00391171">
      <w:pPr>
        <w:pStyle w:val="Prrafodelista"/>
        <w:numPr>
          <w:ilvl w:val="0"/>
          <w:numId w:val="23"/>
        </w:numPr>
        <w:spacing w:before="0" w:after="0"/>
      </w:pPr>
      <w:r w:rsidRPr="009D03A0">
        <w:t>Número de Líneas Calientes Externas.</w:t>
      </w:r>
    </w:p>
    <w:p w14:paraId="7F18D1FC" w14:textId="77777777" w:rsidR="00391171" w:rsidRPr="009D03A0" w:rsidRDefault="00391171" w:rsidP="00391171">
      <w:pPr>
        <w:pStyle w:val="Prrafodelista"/>
        <w:numPr>
          <w:ilvl w:val="0"/>
          <w:numId w:val="23"/>
        </w:numPr>
        <w:spacing w:before="0" w:after="0"/>
      </w:pPr>
      <w:r w:rsidRPr="009D03A0">
        <w:t>Número de Líneas Telefónicas Analógicas (BL, BC, ABL, ATS-R2)</w:t>
      </w:r>
    </w:p>
    <w:p w14:paraId="763CAF3F" w14:textId="77777777" w:rsidR="00391171" w:rsidRPr="009D03A0" w:rsidRDefault="00391171" w:rsidP="00391171">
      <w:pPr>
        <w:pStyle w:val="Prrafodelista"/>
        <w:numPr>
          <w:ilvl w:val="0"/>
          <w:numId w:val="23"/>
        </w:numPr>
        <w:spacing w:before="0" w:after="0"/>
      </w:pPr>
      <w:r w:rsidRPr="009D03A0">
        <w:t xml:space="preserve">Número de Colaterales </w:t>
      </w:r>
      <w:proofErr w:type="spellStart"/>
      <w:r w:rsidRPr="009D03A0">
        <w:t>VoIP</w:t>
      </w:r>
      <w:proofErr w:type="spellEnd"/>
      <w:r w:rsidRPr="009D03A0">
        <w:t>.</w:t>
      </w:r>
    </w:p>
    <w:p w14:paraId="111C0A16" w14:textId="77777777" w:rsidR="00391171" w:rsidRPr="009D03A0" w:rsidRDefault="00391171" w:rsidP="00391171">
      <w:pPr>
        <w:pStyle w:val="Prrafodelista"/>
        <w:numPr>
          <w:ilvl w:val="0"/>
          <w:numId w:val="23"/>
        </w:numPr>
        <w:spacing w:before="0" w:after="0"/>
      </w:pPr>
      <w:r w:rsidRPr="009D03A0">
        <w:t>Número de Enlaces Telefónicos Digitales (ATS-QSIG)</w:t>
      </w:r>
    </w:p>
    <w:p w14:paraId="7BBBADC1" w14:textId="77777777" w:rsidR="00391171" w:rsidRPr="009D03A0" w:rsidRDefault="00391171" w:rsidP="00391171">
      <w:pPr>
        <w:pStyle w:val="Ttulo2"/>
      </w:pPr>
      <w:bookmarkStart w:id="40" w:name="_Toc346622270"/>
      <w:bookmarkStart w:id="41" w:name="_Toc357060649"/>
      <w:bookmarkStart w:id="42" w:name="_Toc445195476"/>
      <w:bookmarkStart w:id="43" w:name="_Toc519068311"/>
      <w:bookmarkStart w:id="44" w:name="_Toc2687370"/>
      <w:bookmarkStart w:id="45" w:name="_Toc131162550"/>
      <w:r w:rsidRPr="009D03A0">
        <w:t>instrumentación y elementos asociados</w:t>
      </w:r>
      <w:bookmarkEnd w:id="40"/>
      <w:bookmarkEnd w:id="41"/>
      <w:bookmarkEnd w:id="42"/>
      <w:bookmarkEnd w:id="43"/>
      <w:bookmarkEnd w:id="44"/>
      <w:bookmarkEnd w:id="45"/>
    </w:p>
    <w:p w14:paraId="6A05B50E" w14:textId="77777777" w:rsidR="00391171" w:rsidRPr="009D03A0" w:rsidRDefault="00391171" w:rsidP="00391171">
      <w:pPr>
        <w:pStyle w:val="Prrafodelista"/>
        <w:numPr>
          <w:ilvl w:val="0"/>
          <w:numId w:val="24"/>
        </w:numPr>
        <w:spacing w:before="0" w:after="0"/>
      </w:pPr>
      <w:r w:rsidRPr="009D03A0">
        <w:t>Equipo de Pruebas SIGNUM T50 ETM5 con 2 sondas ETM.</w:t>
      </w:r>
    </w:p>
    <w:p w14:paraId="77FFC24F" w14:textId="77777777" w:rsidR="00391171" w:rsidRPr="009D03A0" w:rsidRDefault="00391171" w:rsidP="00391171">
      <w:pPr>
        <w:pStyle w:val="Prrafodelista"/>
        <w:numPr>
          <w:ilvl w:val="0"/>
          <w:numId w:val="24"/>
        </w:numPr>
        <w:spacing w:before="0" w:after="0"/>
      </w:pPr>
      <w:r w:rsidRPr="009D03A0">
        <w:t>ATS-QSIG TESTER (Puma 4600 E). Solo para líneas ATS-QSIG.</w:t>
      </w:r>
    </w:p>
    <w:p w14:paraId="29CE43F1" w14:textId="77777777" w:rsidR="00391171" w:rsidRPr="009D03A0" w:rsidRDefault="00391171" w:rsidP="00391171">
      <w:pPr>
        <w:pStyle w:val="Prrafodelista"/>
        <w:numPr>
          <w:ilvl w:val="0"/>
          <w:numId w:val="24"/>
        </w:numPr>
        <w:spacing w:before="0" w:after="0"/>
      </w:pPr>
      <w:r w:rsidRPr="009D03A0">
        <w:t>PC INDEP</w:t>
      </w:r>
      <w:r>
        <w:t>ENDIENTE + HUB/BRIDGE ETHERNET o</w:t>
      </w:r>
      <w:r w:rsidRPr="009D03A0">
        <w:t xml:space="preserve"> configuración de la función “MIRROR PORT” en el propio SWITCH-ETHERNE</w:t>
      </w:r>
      <w:r>
        <w:t>T al que se conecte el sistema+</w:t>
      </w:r>
      <w:r w:rsidRPr="009D03A0">
        <w:t xml:space="preserve"> Software SNIFFER de Red tipo WIRESHARK.</w:t>
      </w:r>
    </w:p>
    <w:p w14:paraId="6911361C" w14:textId="77777777" w:rsidR="00391171" w:rsidRPr="009D03A0" w:rsidRDefault="00391171" w:rsidP="00391171">
      <w:pPr>
        <w:pStyle w:val="Prrafodelista"/>
        <w:numPr>
          <w:ilvl w:val="0"/>
          <w:numId w:val="24"/>
        </w:numPr>
        <w:spacing w:before="0" w:after="0"/>
      </w:pPr>
      <w:r w:rsidRPr="009D03A0">
        <w:t>Colateral Radio. En pruebas de fábrica, se puede utilizar como colateral radio la interfaz radio ofrecida por el equipo de pruebas SIGNUM T50/ETM5</w:t>
      </w:r>
    </w:p>
    <w:p w14:paraId="5455CDE7" w14:textId="77777777" w:rsidR="00391171" w:rsidRPr="009D03A0" w:rsidRDefault="00391171" w:rsidP="00391171">
      <w:pPr>
        <w:pStyle w:val="Prrafodelista"/>
        <w:numPr>
          <w:ilvl w:val="0"/>
          <w:numId w:val="24"/>
        </w:numPr>
        <w:spacing w:before="0" w:after="0"/>
      </w:pPr>
      <w:r w:rsidRPr="009D03A0">
        <w:t>Colateral Línea Caliente. En pruebas de fábrica, se puede utilizar como colateral LCEN la interfaz LCEN ofrecida por el equipo de pruebas SIGNUM T50/ETM5.</w:t>
      </w:r>
    </w:p>
    <w:p w14:paraId="7AC8E8D0" w14:textId="77777777" w:rsidR="00391171" w:rsidRPr="009D03A0" w:rsidRDefault="00391171" w:rsidP="00391171">
      <w:pPr>
        <w:pStyle w:val="Prrafodelista"/>
        <w:numPr>
          <w:ilvl w:val="0"/>
          <w:numId w:val="24"/>
        </w:numPr>
        <w:spacing w:before="0" w:after="0"/>
      </w:pPr>
      <w:r w:rsidRPr="009D03A0">
        <w:t>Colateral ATS-R2. En pruebas de fábrica, se puede utilizar como colateral ATS-R2, la interfaz ATS-R2 ofrecida por el equipo de pruebas SIGNUM T50/ETM5</w:t>
      </w:r>
    </w:p>
    <w:p w14:paraId="089861DC" w14:textId="77777777" w:rsidR="00391171" w:rsidRPr="009D03A0" w:rsidRDefault="00391171" w:rsidP="00391171">
      <w:pPr>
        <w:pStyle w:val="Prrafodelista"/>
        <w:numPr>
          <w:ilvl w:val="0"/>
          <w:numId w:val="24"/>
        </w:numPr>
        <w:spacing w:before="0" w:after="0"/>
      </w:pPr>
      <w:r w:rsidRPr="009D03A0">
        <w:t>Colateral ATS-QSIG. En pruebas de fábrica, se puede utilizar como colateral ATS-QSIG, la interfaz ATS-QSIG ofrecida por el equipo de pruebas ATS-QSIG TESTER (Puma 4600 E).</w:t>
      </w:r>
    </w:p>
    <w:p w14:paraId="58EEF6C8" w14:textId="77777777" w:rsidR="00391171" w:rsidRPr="009D03A0" w:rsidRDefault="00391171" w:rsidP="00391171">
      <w:pPr>
        <w:pStyle w:val="Prrafodelista"/>
        <w:numPr>
          <w:ilvl w:val="0"/>
          <w:numId w:val="24"/>
        </w:numPr>
        <w:spacing w:before="0" w:after="0"/>
      </w:pPr>
      <w:r w:rsidRPr="009D03A0">
        <w:t>Teléfono BL RACAL-RA-2000 o equivalente.</w:t>
      </w:r>
    </w:p>
    <w:p w14:paraId="627E49E5" w14:textId="77777777" w:rsidR="00391171" w:rsidRPr="009D03A0" w:rsidRDefault="00391171" w:rsidP="00391171">
      <w:pPr>
        <w:pStyle w:val="Prrafodelista"/>
        <w:numPr>
          <w:ilvl w:val="0"/>
          <w:numId w:val="24"/>
        </w:numPr>
        <w:spacing w:before="0" w:after="0"/>
      </w:pPr>
      <w:r w:rsidRPr="009D03A0">
        <w:t>Teléfono BC AMPER-1TX23731016 o equivalente.</w:t>
      </w:r>
    </w:p>
    <w:p w14:paraId="21E5BDF8" w14:textId="54E8BF2C" w:rsidR="00391171" w:rsidRPr="009D03A0" w:rsidRDefault="00391171" w:rsidP="00391171">
      <w:pPr>
        <w:pStyle w:val="Prrafodelista"/>
        <w:numPr>
          <w:ilvl w:val="0"/>
          <w:numId w:val="24"/>
        </w:numPr>
        <w:spacing w:before="0" w:after="0"/>
      </w:pPr>
      <w:r w:rsidRPr="009D03A0">
        <w:t xml:space="preserve">2 </w:t>
      </w:r>
      <w:r w:rsidR="00C247F6" w:rsidRPr="009D03A0">
        <w:t>extensiones</w:t>
      </w:r>
      <w:r w:rsidRPr="009D03A0">
        <w:t xml:space="preserve"> telefónicas PABX.</w:t>
      </w:r>
    </w:p>
    <w:p w14:paraId="05B59C87" w14:textId="77777777" w:rsidR="00391171" w:rsidRPr="009D03A0" w:rsidRDefault="00391171" w:rsidP="00391171">
      <w:pPr>
        <w:pStyle w:val="Prrafodelista"/>
        <w:numPr>
          <w:ilvl w:val="0"/>
          <w:numId w:val="24"/>
        </w:numPr>
        <w:spacing w:before="0" w:after="0"/>
      </w:pPr>
      <w:r w:rsidRPr="009D03A0">
        <w:t xml:space="preserve">Teléfono SIP, tipo </w:t>
      </w:r>
      <w:proofErr w:type="spellStart"/>
      <w:r w:rsidRPr="009D03A0">
        <w:t>Yealink</w:t>
      </w:r>
      <w:proofErr w:type="spellEnd"/>
      <w:r w:rsidRPr="009D03A0">
        <w:t xml:space="preserve"> T22P.</w:t>
      </w:r>
    </w:p>
    <w:p w14:paraId="23429AD2" w14:textId="77777777" w:rsidR="00391171" w:rsidRPr="009D03A0" w:rsidRDefault="00391171" w:rsidP="00391171">
      <w:pPr>
        <w:pStyle w:val="Prrafodelista"/>
        <w:numPr>
          <w:ilvl w:val="0"/>
          <w:numId w:val="24"/>
        </w:numPr>
        <w:spacing w:before="0" w:after="0"/>
      </w:pPr>
      <w:r w:rsidRPr="009D03A0">
        <w:t>Juego de Cables de Pruebas.</w:t>
      </w:r>
    </w:p>
    <w:p w14:paraId="4D3A3178" w14:textId="77777777" w:rsidR="00391171" w:rsidRPr="009D03A0" w:rsidRDefault="00391171" w:rsidP="00391171">
      <w:pPr>
        <w:pStyle w:val="Ttulo2"/>
      </w:pPr>
      <w:bookmarkStart w:id="46" w:name="_Toc346622271"/>
      <w:bookmarkStart w:id="47" w:name="_Toc357060650"/>
      <w:bookmarkStart w:id="48" w:name="_Toc445195477"/>
      <w:bookmarkStart w:id="49" w:name="_Toc519068312"/>
      <w:bookmarkStart w:id="50" w:name="_Toc2687371"/>
      <w:bookmarkStart w:id="51" w:name="_Toc131162551"/>
      <w:r w:rsidRPr="009D03A0">
        <w:t>Entorno de pruebas.</w:t>
      </w:r>
      <w:bookmarkEnd w:id="46"/>
      <w:bookmarkEnd w:id="47"/>
      <w:bookmarkEnd w:id="48"/>
      <w:bookmarkEnd w:id="49"/>
      <w:bookmarkEnd w:id="50"/>
      <w:bookmarkEnd w:id="51"/>
    </w:p>
    <w:p w14:paraId="4C88B7DD" w14:textId="7D1DAE91" w:rsidR="00391171" w:rsidRPr="009D03A0" w:rsidRDefault="00391171" w:rsidP="00391171">
      <w:r w:rsidRPr="009D03A0">
        <w:t xml:space="preserve">Los casos de pruebas que se describen en este </w:t>
      </w:r>
      <w:r w:rsidR="009F6487" w:rsidRPr="009D03A0">
        <w:t>documento</w:t>
      </w:r>
      <w:r w:rsidRPr="009D03A0">
        <w:t xml:space="preserve"> lo son en un entorno de comunicaciones LAN entre los operadores y los gestores de los enlaces externos. </w:t>
      </w:r>
    </w:p>
    <w:p w14:paraId="34026903" w14:textId="77777777" w:rsidR="00391171" w:rsidRPr="009D03A0" w:rsidRDefault="00391171" w:rsidP="00391171">
      <w:pPr>
        <w:jc w:val="center"/>
      </w:pPr>
      <w:r w:rsidRPr="005D539C">
        <w:rPr>
          <w:noProof/>
          <w:lang w:val="en-US" w:eastAsia="en-US"/>
        </w:rPr>
        <w:lastRenderedPageBreak/>
        <w:drawing>
          <wp:inline distT="0" distB="0" distL="0" distR="0" wp14:anchorId="5880A179" wp14:editId="59BF8A7A">
            <wp:extent cx="5400675" cy="348129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675" cy="3481291"/>
                    </a:xfrm>
                    <a:prstGeom prst="rect">
                      <a:avLst/>
                    </a:prstGeom>
                  </pic:spPr>
                </pic:pic>
              </a:graphicData>
            </a:graphic>
          </wp:inline>
        </w:drawing>
      </w:r>
    </w:p>
    <w:p w14:paraId="5B8355C1" w14:textId="6BDEEC4D" w:rsidR="00391171" w:rsidRPr="009D03A0" w:rsidRDefault="00391171" w:rsidP="00391171">
      <w:pPr>
        <w:pStyle w:val="PiedeIlustracion"/>
      </w:pPr>
      <w:bookmarkStart w:id="52" w:name="_Ref261502885"/>
      <w:bookmarkStart w:id="53" w:name="_Toc318897634"/>
      <w:bookmarkStart w:id="54" w:name="_Toc357060711"/>
      <w:bookmarkStart w:id="55" w:name="_Toc445195571"/>
      <w:bookmarkStart w:id="56" w:name="_Toc2687439"/>
      <w:bookmarkStart w:id="57" w:name="_Toc117003097"/>
      <w:r>
        <w:t xml:space="preserve">Ilustración </w:t>
      </w:r>
      <w:r>
        <w:rPr>
          <w:noProof/>
        </w:rPr>
        <w:fldChar w:fldCharType="begin"/>
      </w:r>
      <w:r>
        <w:rPr>
          <w:noProof/>
        </w:rPr>
        <w:instrText xml:space="preserve"> SEQ Ilustración \* ARABIC </w:instrText>
      </w:r>
      <w:r>
        <w:rPr>
          <w:noProof/>
        </w:rPr>
        <w:fldChar w:fldCharType="separate"/>
      </w:r>
      <w:r w:rsidR="00BF1215">
        <w:rPr>
          <w:noProof/>
        </w:rPr>
        <w:t>1</w:t>
      </w:r>
      <w:r>
        <w:rPr>
          <w:noProof/>
        </w:rPr>
        <w:fldChar w:fldCharType="end"/>
      </w:r>
      <w:bookmarkEnd w:id="52"/>
      <w:r w:rsidRPr="009D03A0">
        <w:t>. Entorno Genérico de Pruebas.</w:t>
      </w:r>
      <w:bookmarkEnd w:id="53"/>
      <w:bookmarkEnd w:id="54"/>
      <w:bookmarkEnd w:id="55"/>
      <w:bookmarkEnd w:id="56"/>
      <w:bookmarkEnd w:id="57"/>
      <w:r w:rsidRPr="009D03A0">
        <w:t xml:space="preserve"> </w:t>
      </w:r>
    </w:p>
    <w:p w14:paraId="587DB9C2" w14:textId="3AB3F736" w:rsidR="00391171" w:rsidRPr="009D03A0" w:rsidRDefault="00391171" w:rsidP="00391171">
      <w:r w:rsidRPr="009D03A0">
        <w:t xml:space="preserve">Los elementos de esta </w:t>
      </w:r>
      <w:r w:rsidR="00C247F6" w:rsidRPr="009D03A0">
        <w:t>arquitectura</w:t>
      </w:r>
      <w:r w:rsidRPr="009D03A0">
        <w:t xml:space="preserve"> son los siguientes:</w:t>
      </w:r>
    </w:p>
    <w:p w14:paraId="6A4C2FD9" w14:textId="6CC66EC1" w:rsidR="00391171" w:rsidRPr="005D539C" w:rsidRDefault="00391171" w:rsidP="00391171">
      <w:pPr>
        <w:pStyle w:val="Prrafodelista"/>
        <w:numPr>
          <w:ilvl w:val="0"/>
          <w:numId w:val="25"/>
        </w:numPr>
        <w:spacing w:before="0" w:after="0"/>
      </w:pPr>
      <w:r w:rsidRPr="005D539C">
        <w:rPr>
          <w:u w:val="single"/>
        </w:rPr>
        <w:t>Subsistema de Configuración, Mantenimiento, Supervisión y IP_PBX</w:t>
      </w:r>
      <w:r w:rsidRPr="009D03A0">
        <w:rPr>
          <w:rStyle w:val="Refdenotaalpie"/>
          <w:u w:val="single"/>
        </w:rPr>
        <w:footnoteReference w:id="1"/>
      </w:r>
      <w:r w:rsidRPr="005D539C">
        <w:t>: Componente del sistema U5KI donde residen las aplicaciones de Configuración, Mantenimiento, Supervisión e IP_PBX que permiten las comunicaciones de los Puestos de Operador con los servicios de comunicaciones Tierra-Aire, y a los servicios de comunicaciones tierra-</w:t>
      </w:r>
      <w:r w:rsidR="00C247F6" w:rsidRPr="005D539C">
        <w:t>tierra. (</w:t>
      </w:r>
      <w:r w:rsidRPr="005D539C">
        <w:t>Radio y Telefonía)</w:t>
      </w:r>
    </w:p>
    <w:p w14:paraId="07D49903" w14:textId="77777777" w:rsidR="00391171" w:rsidRPr="009D03A0" w:rsidRDefault="00391171" w:rsidP="00391171">
      <w:pPr>
        <w:pStyle w:val="Prrafodelista"/>
        <w:numPr>
          <w:ilvl w:val="0"/>
          <w:numId w:val="25"/>
        </w:numPr>
        <w:spacing w:before="0" w:after="0"/>
      </w:pPr>
      <w:r w:rsidRPr="009D03A0">
        <w:rPr>
          <w:u w:val="single"/>
        </w:rPr>
        <w:t>Puesto</w:t>
      </w:r>
      <w:r>
        <w:rPr>
          <w:u w:val="single"/>
        </w:rPr>
        <w:t>s</w:t>
      </w:r>
      <w:r w:rsidRPr="009D03A0">
        <w:rPr>
          <w:u w:val="single"/>
        </w:rPr>
        <w:t xml:space="preserve"> de Operador</w:t>
      </w:r>
      <w:r w:rsidRPr="009D03A0">
        <w:t>: ordenador PC compatible, con la aplicación del terminal de voz del sistema U5KI.</w:t>
      </w:r>
    </w:p>
    <w:p w14:paraId="01FEC144" w14:textId="48324FE2" w:rsidR="00391171" w:rsidRPr="009D03A0" w:rsidRDefault="00391171" w:rsidP="00391171">
      <w:pPr>
        <w:pStyle w:val="Prrafodelista"/>
        <w:numPr>
          <w:ilvl w:val="0"/>
          <w:numId w:val="25"/>
        </w:numPr>
        <w:spacing w:before="0" w:after="0"/>
      </w:pPr>
      <w:r w:rsidRPr="009D03A0">
        <w:rPr>
          <w:u w:val="single"/>
        </w:rPr>
        <w:t>Pasarela Radio</w:t>
      </w:r>
      <w:r>
        <w:rPr>
          <w:u w:val="single"/>
        </w:rPr>
        <w:t xml:space="preserve">, </w:t>
      </w:r>
      <w:r w:rsidRPr="009D03A0">
        <w:rPr>
          <w:u w:val="single"/>
        </w:rPr>
        <w:t>Telefonía y Líneas Calientes</w:t>
      </w:r>
      <w:r w:rsidRPr="009D03A0">
        <w:t xml:space="preserve">: Componente del sistema U5KI que ofrece la interfaz entre los protocolos internos </w:t>
      </w:r>
      <w:proofErr w:type="spellStart"/>
      <w:r w:rsidRPr="009D03A0">
        <w:t>VoIP</w:t>
      </w:r>
      <w:proofErr w:type="spellEnd"/>
      <w:r w:rsidRPr="009D03A0">
        <w:t xml:space="preserve"> y la gestión de equipo</w:t>
      </w:r>
      <w:r>
        <w:t xml:space="preserve">s radio analógicos </w:t>
      </w:r>
      <w:r w:rsidR="00C247F6">
        <w:t xml:space="preserve">y </w:t>
      </w:r>
      <w:r w:rsidR="00C247F6" w:rsidRPr="009D03A0">
        <w:t>la</w:t>
      </w:r>
      <w:r w:rsidRPr="009D03A0">
        <w:t xml:space="preserve"> gestión de líneas telefónicas externas tanto analógicas</w:t>
      </w:r>
    </w:p>
    <w:p w14:paraId="2548F185" w14:textId="77777777" w:rsidR="00391171" w:rsidRPr="00B37736" w:rsidRDefault="00391171" w:rsidP="00391171">
      <w:pPr>
        <w:pStyle w:val="Prrafodelista"/>
        <w:numPr>
          <w:ilvl w:val="0"/>
          <w:numId w:val="25"/>
        </w:numPr>
        <w:spacing w:before="0" w:after="0"/>
      </w:pPr>
      <w:r>
        <w:rPr>
          <w:u w:val="single"/>
        </w:rPr>
        <w:t>Elementos Analógicos.</w:t>
      </w:r>
      <w:r>
        <w:t xml:space="preserve"> Equipos Radio, telefónicos e interfaces analógicas que se integran en el sistema.</w:t>
      </w:r>
    </w:p>
    <w:p w14:paraId="7A664E69" w14:textId="77777777" w:rsidR="00391171" w:rsidRPr="009D03A0" w:rsidRDefault="00391171" w:rsidP="00391171">
      <w:pPr>
        <w:pStyle w:val="Prrafodelista"/>
        <w:numPr>
          <w:ilvl w:val="0"/>
          <w:numId w:val="25"/>
        </w:numPr>
        <w:spacing w:before="0" w:after="0"/>
      </w:pPr>
      <w:r>
        <w:rPr>
          <w:u w:val="single"/>
        </w:rPr>
        <w:t xml:space="preserve">Elementos </w:t>
      </w:r>
      <w:proofErr w:type="spellStart"/>
      <w:r>
        <w:rPr>
          <w:u w:val="single"/>
        </w:rPr>
        <w:t>VoIP</w:t>
      </w:r>
      <w:proofErr w:type="spellEnd"/>
      <w:r w:rsidRPr="009D03A0">
        <w:t xml:space="preserve">: </w:t>
      </w:r>
      <w:r>
        <w:t xml:space="preserve">Equipos Radio y telefónicos comerciales que se integran de forma nativa en el sistema mediante la </w:t>
      </w:r>
      <w:r w:rsidRPr="009D03A0">
        <w:t>implement</w:t>
      </w:r>
      <w:r>
        <w:t xml:space="preserve">ación del </w:t>
      </w:r>
      <w:r w:rsidRPr="009D03A0">
        <w:t>protocolo SIP 2.0.</w:t>
      </w:r>
    </w:p>
    <w:p w14:paraId="41DB13D8" w14:textId="77777777" w:rsidR="00391171" w:rsidRPr="009D03A0" w:rsidRDefault="00391171" w:rsidP="00391171">
      <w:pPr>
        <w:pStyle w:val="Prrafodelista"/>
        <w:numPr>
          <w:ilvl w:val="0"/>
          <w:numId w:val="25"/>
        </w:numPr>
        <w:spacing w:before="0" w:after="0"/>
      </w:pPr>
      <w:proofErr w:type="spellStart"/>
      <w:r w:rsidRPr="009D03A0">
        <w:rPr>
          <w:u w:val="single"/>
        </w:rPr>
        <w:t>Signum</w:t>
      </w:r>
      <w:proofErr w:type="spellEnd"/>
      <w:r w:rsidRPr="009D03A0">
        <w:rPr>
          <w:u w:val="single"/>
        </w:rPr>
        <w:t xml:space="preserve"> T50/ETM5</w:t>
      </w:r>
      <w:r w:rsidRPr="009D03A0">
        <w:t>: Equipo de Pruebas que implementa los protocolos de comunicaciones ATS-R2, ATS-N5, LCNE y ATS-SIP (ED-137B) para las comunicaciones de voz ATM de los SCV.</w:t>
      </w:r>
    </w:p>
    <w:p w14:paraId="0C952F7F" w14:textId="77777777" w:rsidR="00391171" w:rsidRPr="009D03A0" w:rsidRDefault="00391171" w:rsidP="00391171">
      <w:pPr>
        <w:pStyle w:val="TextoNivel1"/>
        <w:rPr>
          <w:lang w:val="es-ES"/>
        </w:rPr>
      </w:pPr>
    </w:p>
    <w:p w14:paraId="524BCF70" w14:textId="77777777" w:rsidR="00391171" w:rsidRPr="009D03A0" w:rsidRDefault="00391171" w:rsidP="00391171">
      <w:pPr>
        <w:pStyle w:val="Ttulo1"/>
      </w:pPr>
      <w:bookmarkStart w:id="58" w:name="_Toc434214841"/>
      <w:bookmarkStart w:id="59" w:name="_Toc444597327"/>
      <w:bookmarkStart w:id="60" w:name="_Toc434214842"/>
      <w:bookmarkStart w:id="61" w:name="_Toc444597328"/>
      <w:bookmarkStart w:id="62" w:name="_Toc346622272"/>
      <w:bookmarkStart w:id="63" w:name="_Toc357060651"/>
      <w:bookmarkStart w:id="64" w:name="_Toc445195478"/>
      <w:bookmarkStart w:id="65" w:name="_Toc519068313"/>
      <w:bookmarkStart w:id="66" w:name="_Toc2687372"/>
      <w:bookmarkStart w:id="67" w:name="_Toc131162552"/>
      <w:bookmarkEnd w:id="58"/>
      <w:bookmarkEnd w:id="59"/>
      <w:bookmarkEnd w:id="60"/>
      <w:bookmarkEnd w:id="61"/>
      <w:r w:rsidRPr="009D03A0">
        <w:lastRenderedPageBreak/>
        <w:t>Relación Casos de Prueba.</w:t>
      </w:r>
      <w:bookmarkEnd w:id="62"/>
      <w:bookmarkEnd w:id="63"/>
      <w:bookmarkEnd w:id="64"/>
      <w:bookmarkEnd w:id="65"/>
      <w:bookmarkEnd w:id="66"/>
      <w:bookmarkEnd w:id="67"/>
    </w:p>
    <w:p w14:paraId="4161CD49" w14:textId="27226001" w:rsidR="00391171" w:rsidRPr="009D03A0" w:rsidRDefault="00391171" w:rsidP="00391171">
      <w:r w:rsidRPr="009D03A0">
        <w:t xml:space="preserve">Los casos de prueba que se incluyen en este </w:t>
      </w:r>
      <w:r w:rsidR="00C247F6" w:rsidRPr="009D03A0">
        <w:t>protocolo</w:t>
      </w:r>
      <w:r w:rsidRPr="009D03A0">
        <w:t xml:space="preserve"> se organizan en los siguientes grupos:</w:t>
      </w:r>
    </w:p>
    <w:p w14:paraId="600D3BF0" w14:textId="77777777" w:rsidR="00391171" w:rsidRPr="007B1C2F" w:rsidRDefault="00391171" w:rsidP="00391171">
      <w:pPr>
        <w:pStyle w:val="Ttulo2"/>
      </w:pPr>
      <w:bookmarkStart w:id="68" w:name="_Toc346622273"/>
      <w:bookmarkStart w:id="69" w:name="_Toc357060652"/>
      <w:bookmarkStart w:id="70" w:name="_Toc445195479"/>
      <w:bookmarkStart w:id="71" w:name="_Toc519068314"/>
      <w:bookmarkStart w:id="72" w:name="_Toc2687373"/>
      <w:bookmarkStart w:id="73" w:name="_Toc131162553"/>
      <w:r w:rsidRPr="009D03A0">
        <w:t>Interfaz Hombre Máquina.</w:t>
      </w:r>
      <w:bookmarkEnd w:id="68"/>
      <w:bookmarkEnd w:id="69"/>
      <w:bookmarkEnd w:id="70"/>
      <w:bookmarkEnd w:id="71"/>
      <w:bookmarkEnd w:id="72"/>
      <w:bookmarkEnd w:id="73"/>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007498" w14:paraId="0A94C719"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6C15EE5"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36268EE" w14:textId="77777777" w:rsidR="00391171" w:rsidRPr="00007498" w:rsidRDefault="00391171" w:rsidP="008979D0">
            <w:pPr>
              <w:pStyle w:val="TextoTabla"/>
              <w:rPr>
                <w:color w:val="FFFFFF" w:themeColor="background1"/>
              </w:rPr>
            </w:pPr>
            <w:r w:rsidRPr="00007498">
              <w:rPr>
                <w:color w:val="FFFFFF" w:themeColor="background1"/>
              </w:rPr>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160687A"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464E3782" w14:textId="77777777" w:rsidTr="008979D0">
        <w:trPr>
          <w:jc w:val="center"/>
        </w:trPr>
        <w:tc>
          <w:tcPr>
            <w:tcW w:w="3596" w:type="dxa"/>
            <w:gridSpan w:val="2"/>
            <w:shd w:val="clear" w:color="auto" w:fill="auto"/>
          </w:tcPr>
          <w:p w14:paraId="08A6B518" w14:textId="77777777" w:rsidR="00391171" w:rsidRPr="009D03A0" w:rsidRDefault="00391171" w:rsidP="008979D0">
            <w:pPr>
              <w:pStyle w:val="TextoTabla"/>
            </w:pPr>
            <w:r w:rsidRPr="009D03A0">
              <w:t>Interfaz Hombre-Máquina.</w:t>
            </w:r>
          </w:p>
        </w:tc>
        <w:tc>
          <w:tcPr>
            <w:tcW w:w="5301" w:type="dxa"/>
            <w:shd w:val="clear" w:color="auto" w:fill="auto"/>
          </w:tcPr>
          <w:p w14:paraId="7E7E173B" w14:textId="77777777" w:rsidR="00391171" w:rsidRPr="009D03A0" w:rsidRDefault="00391171" w:rsidP="008979D0">
            <w:pPr>
              <w:pStyle w:val="TextoTabla"/>
            </w:pPr>
          </w:p>
        </w:tc>
      </w:tr>
      <w:tr w:rsidR="00A40B22" w:rsidRPr="001842CC" w14:paraId="1941E9C2" w14:textId="77777777" w:rsidTr="00A37578">
        <w:trPr>
          <w:jc w:val="center"/>
        </w:trPr>
        <w:tc>
          <w:tcPr>
            <w:tcW w:w="903" w:type="dxa"/>
            <w:shd w:val="clear" w:color="auto" w:fill="auto"/>
          </w:tcPr>
          <w:p w14:paraId="41B4407B" w14:textId="77777777" w:rsidR="00A40B22" w:rsidRPr="009D03A0" w:rsidRDefault="00A40B22" w:rsidP="008979D0">
            <w:pPr>
              <w:pStyle w:val="TextoTabla"/>
            </w:pPr>
          </w:p>
        </w:tc>
        <w:tc>
          <w:tcPr>
            <w:tcW w:w="7994" w:type="dxa"/>
            <w:gridSpan w:val="2"/>
            <w:shd w:val="clear" w:color="auto" w:fill="auto"/>
          </w:tcPr>
          <w:p w14:paraId="03FCEDF8" w14:textId="710C47BB" w:rsidR="00A40B22" w:rsidRPr="009D03A0" w:rsidRDefault="00A40B22" w:rsidP="008979D0">
            <w:pPr>
              <w:pStyle w:val="TextoTabla"/>
            </w:pPr>
            <w:r>
              <w:fldChar w:fldCharType="begin"/>
            </w:r>
            <w:r>
              <w:instrText xml:space="preserve"> REF _Ref109713715 \h </w:instrText>
            </w:r>
            <w:r>
              <w:fldChar w:fldCharType="separate"/>
            </w:r>
            <w:r w:rsidR="00BF1215" w:rsidRPr="009D03A0">
              <w:t>U5KI.HTWR.01.001. Formato General de la Pantalla (TWR).</w:t>
            </w:r>
            <w:r>
              <w:fldChar w:fldCharType="end"/>
            </w:r>
          </w:p>
        </w:tc>
      </w:tr>
      <w:tr w:rsidR="00A40B22" w:rsidRPr="009D03A0" w14:paraId="27337DCC" w14:textId="77777777" w:rsidTr="00A37578">
        <w:trPr>
          <w:jc w:val="center"/>
        </w:trPr>
        <w:tc>
          <w:tcPr>
            <w:tcW w:w="903" w:type="dxa"/>
            <w:shd w:val="clear" w:color="auto" w:fill="auto"/>
          </w:tcPr>
          <w:p w14:paraId="10B186D4" w14:textId="77777777" w:rsidR="00A40B22" w:rsidRPr="009D03A0" w:rsidRDefault="00A40B22" w:rsidP="008979D0">
            <w:pPr>
              <w:pStyle w:val="TextoTabla"/>
            </w:pPr>
          </w:p>
        </w:tc>
        <w:tc>
          <w:tcPr>
            <w:tcW w:w="7994" w:type="dxa"/>
            <w:gridSpan w:val="2"/>
            <w:shd w:val="clear" w:color="auto" w:fill="auto"/>
          </w:tcPr>
          <w:p w14:paraId="3B7589C7" w14:textId="45CDFCC7" w:rsidR="00A40B22" w:rsidRPr="009D03A0" w:rsidRDefault="00A40B22" w:rsidP="008979D0">
            <w:pPr>
              <w:pStyle w:val="TextoTabla"/>
            </w:pPr>
            <w:r>
              <w:fldChar w:fldCharType="begin"/>
            </w:r>
            <w:r>
              <w:instrText xml:space="preserve"> REF _Ref109713721 \h </w:instrText>
            </w:r>
            <w:r>
              <w:fldChar w:fldCharType="separate"/>
            </w:r>
            <w:r w:rsidR="00BF1215" w:rsidRPr="009D03A0">
              <w:t>U5KI.HTWR.01.002. Inserción cascos operador.</w:t>
            </w:r>
            <w:r>
              <w:fldChar w:fldCharType="end"/>
            </w:r>
          </w:p>
        </w:tc>
      </w:tr>
      <w:tr w:rsidR="00A40B22" w:rsidRPr="009D03A0" w14:paraId="194C46A3" w14:textId="77777777" w:rsidTr="00A37578">
        <w:trPr>
          <w:jc w:val="center"/>
        </w:trPr>
        <w:tc>
          <w:tcPr>
            <w:tcW w:w="903" w:type="dxa"/>
            <w:shd w:val="clear" w:color="auto" w:fill="auto"/>
          </w:tcPr>
          <w:p w14:paraId="7D6DC12A" w14:textId="77777777" w:rsidR="00A40B22" w:rsidRPr="009D03A0" w:rsidRDefault="00A40B22" w:rsidP="008979D0">
            <w:pPr>
              <w:pStyle w:val="TextoTabla"/>
            </w:pPr>
          </w:p>
        </w:tc>
        <w:tc>
          <w:tcPr>
            <w:tcW w:w="7994" w:type="dxa"/>
            <w:gridSpan w:val="2"/>
            <w:shd w:val="clear" w:color="auto" w:fill="auto"/>
          </w:tcPr>
          <w:p w14:paraId="4EF7F3AE" w14:textId="63BE91A5" w:rsidR="00A40B22" w:rsidRPr="009D03A0" w:rsidRDefault="00A40B22" w:rsidP="008979D0">
            <w:pPr>
              <w:pStyle w:val="TextoTabla"/>
            </w:pPr>
            <w:r>
              <w:fldChar w:fldCharType="begin"/>
            </w:r>
            <w:r>
              <w:instrText xml:space="preserve"> REF _Ref109713727 \h </w:instrText>
            </w:r>
            <w:r>
              <w:fldChar w:fldCharType="separate"/>
            </w:r>
            <w:r w:rsidR="00BF1215" w:rsidRPr="009D03A0">
              <w:t>U5KI.HTWR.01.003. Control de RING.</w:t>
            </w:r>
            <w:r>
              <w:fldChar w:fldCharType="end"/>
            </w:r>
          </w:p>
        </w:tc>
      </w:tr>
      <w:tr w:rsidR="00A40B22" w:rsidRPr="009D03A0" w14:paraId="1C6CABD3" w14:textId="77777777" w:rsidTr="00A37578">
        <w:trPr>
          <w:jc w:val="center"/>
        </w:trPr>
        <w:tc>
          <w:tcPr>
            <w:tcW w:w="903" w:type="dxa"/>
            <w:shd w:val="clear" w:color="auto" w:fill="auto"/>
          </w:tcPr>
          <w:p w14:paraId="1E3E8853" w14:textId="77777777" w:rsidR="00A40B22" w:rsidRPr="009D03A0" w:rsidRDefault="00A40B22" w:rsidP="008979D0">
            <w:pPr>
              <w:pStyle w:val="TextoTabla"/>
            </w:pPr>
          </w:p>
        </w:tc>
        <w:tc>
          <w:tcPr>
            <w:tcW w:w="7994" w:type="dxa"/>
            <w:gridSpan w:val="2"/>
            <w:shd w:val="clear" w:color="auto" w:fill="auto"/>
          </w:tcPr>
          <w:p w14:paraId="11F91A25" w14:textId="6BC4DB1E" w:rsidR="00A40B22" w:rsidRPr="009D03A0" w:rsidRDefault="00A40B22" w:rsidP="008979D0">
            <w:pPr>
              <w:pStyle w:val="TextoTabla"/>
            </w:pPr>
            <w:r>
              <w:fldChar w:fldCharType="begin"/>
            </w:r>
            <w:r>
              <w:instrText xml:space="preserve"> REF _Ref109713735 \h </w:instrText>
            </w:r>
            <w:r>
              <w:fldChar w:fldCharType="separate"/>
            </w:r>
            <w:r w:rsidR="00BF1215" w:rsidRPr="009D03A0">
              <w:t>U5KI.HTWR.01.00</w:t>
            </w:r>
            <w:r w:rsidR="00BF1215">
              <w:t>4. Control Brillo</w:t>
            </w:r>
            <w:r>
              <w:fldChar w:fldCharType="end"/>
            </w:r>
          </w:p>
        </w:tc>
      </w:tr>
      <w:tr w:rsidR="00A40B22" w:rsidRPr="009D03A0" w14:paraId="68661676" w14:textId="77777777" w:rsidTr="00A37578">
        <w:trPr>
          <w:jc w:val="center"/>
        </w:trPr>
        <w:tc>
          <w:tcPr>
            <w:tcW w:w="903" w:type="dxa"/>
            <w:shd w:val="clear" w:color="auto" w:fill="auto"/>
          </w:tcPr>
          <w:p w14:paraId="100881D7" w14:textId="77777777" w:rsidR="00A40B22" w:rsidRPr="009D03A0" w:rsidRDefault="00A40B22" w:rsidP="008979D0">
            <w:pPr>
              <w:pStyle w:val="TextoTabla"/>
            </w:pPr>
          </w:p>
        </w:tc>
        <w:tc>
          <w:tcPr>
            <w:tcW w:w="7994" w:type="dxa"/>
            <w:gridSpan w:val="2"/>
            <w:shd w:val="clear" w:color="auto" w:fill="auto"/>
          </w:tcPr>
          <w:p w14:paraId="43EFFA67" w14:textId="291B16F8" w:rsidR="00A40B22" w:rsidRPr="009D03A0" w:rsidRDefault="00A40B22" w:rsidP="008979D0">
            <w:pPr>
              <w:pStyle w:val="TextoTabla"/>
            </w:pPr>
            <w:r>
              <w:fldChar w:fldCharType="begin"/>
            </w:r>
            <w:r>
              <w:instrText xml:space="preserve"> REF _Ref109713739 \h </w:instrText>
            </w:r>
            <w:r>
              <w:fldChar w:fldCharType="separate"/>
            </w:r>
            <w:r w:rsidR="00BF1215" w:rsidRPr="009D03A0">
              <w:t>U5KI.HTWR.01.00</w:t>
            </w:r>
            <w:r w:rsidR="00BF1215">
              <w:t>5</w:t>
            </w:r>
            <w:r w:rsidR="00BF1215" w:rsidRPr="009D03A0">
              <w:t xml:space="preserve">. </w:t>
            </w:r>
            <w:r w:rsidR="00BF1215">
              <w:t>Modo Limpieza</w:t>
            </w:r>
            <w:r w:rsidR="00BF1215" w:rsidRPr="009D03A0">
              <w:t>.</w:t>
            </w:r>
            <w:r>
              <w:fldChar w:fldCharType="end"/>
            </w:r>
          </w:p>
        </w:tc>
      </w:tr>
      <w:tr w:rsidR="009F427E" w:rsidRPr="009D03A0" w14:paraId="01B245F8" w14:textId="77777777" w:rsidTr="008979D0">
        <w:trPr>
          <w:jc w:val="center"/>
        </w:trPr>
        <w:tc>
          <w:tcPr>
            <w:tcW w:w="903" w:type="dxa"/>
            <w:shd w:val="clear" w:color="auto" w:fill="auto"/>
          </w:tcPr>
          <w:p w14:paraId="2F788CED" w14:textId="77777777" w:rsidR="009F427E" w:rsidRPr="009D03A0" w:rsidRDefault="009F427E" w:rsidP="009F427E">
            <w:pPr>
              <w:pStyle w:val="TextoTabla"/>
            </w:pPr>
          </w:p>
        </w:tc>
        <w:tc>
          <w:tcPr>
            <w:tcW w:w="2693" w:type="dxa"/>
            <w:shd w:val="clear" w:color="auto" w:fill="auto"/>
          </w:tcPr>
          <w:p w14:paraId="3EC334B1" w14:textId="77777777" w:rsidR="009F427E" w:rsidRPr="009D03A0" w:rsidRDefault="009F427E" w:rsidP="009F427E">
            <w:pPr>
              <w:pStyle w:val="TextoTabla"/>
            </w:pPr>
          </w:p>
        </w:tc>
        <w:tc>
          <w:tcPr>
            <w:tcW w:w="5301" w:type="dxa"/>
            <w:shd w:val="clear" w:color="auto" w:fill="auto"/>
          </w:tcPr>
          <w:p w14:paraId="61C946E9" w14:textId="77777777" w:rsidR="009F427E" w:rsidRPr="009D03A0" w:rsidRDefault="009F427E" w:rsidP="009F427E">
            <w:pPr>
              <w:pStyle w:val="TextoTabla"/>
            </w:pPr>
          </w:p>
        </w:tc>
      </w:tr>
    </w:tbl>
    <w:p w14:paraId="2F32EF18" w14:textId="18846E99" w:rsidR="00391171" w:rsidRPr="009D03A0" w:rsidRDefault="00391171" w:rsidP="00391171">
      <w:pPr>
        <w:pStyle w:val="PiedeIlustracion"/>
      </w:pPr>
      <w:bookmarkStart w:id="74" w:name="_Toc318897660"/>
      <w:bookmarkStart w:id="75" w:name="_Toc357060739"/>
      <w:bookmarkStart w:id="76" w:name="_Toc445195560"/>
      <w:bookmarkStart w:id="77" w:name="_Toc517343094"/>
      <w:bookmarkStart w:id="78" w:name="_Toc2687463"/>
      <w:bookmarkStart w:id="79" w:name="_Toc117003099"/>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2</w:t>
      </w:r>
      <w:r>
        <w:rPr>
          <w:noProof/>
        </w:rPr>
        <w:fldChar w:fldCharType="end"/>
      </w:r>
      <w:r w:rsidRPr="009D03A0">
        <w:t>. Relación de Casos de Prueba. Grupo 1. Interfaz Hombre-Máquina.</w:t>
      </w:r>
      <w:bookmarkEnd w:id="74"/>
      <w:bookmarkEnd w:id="75"/>
      <w:bookmarkEnd w:id="76"/>
      <w:bookmarkEnd w:id="77"/>
      <w:bookmarkEnd w:id="78"/>
      <w:bookmarkEnd w:id="79"/>
    </w:p>
    <w:p w14:paraId="500B47CF" w14:textId="77777777" w:rsidR="00391171" w:rsidRPr="007B1C2F" w:rsidRDefault="00391171" w:rsidP="00391171">
      <w:pPr>
        <w:pStyle w:val="Ttulo2"/>
      </w:pPr>
      <w:bookmarkStart w:id="80" w:name="_Toc346622274"/>
      <w:bookmarkStart w:id="81" w:name="_Toc357060653"/>
      <w:bookmarkStart w:id="82" w:name="_Toc445195480"/>
      <w:bookmarkStart w:id="83" w:name="_Toc519068315"/>
      <w:bookmarkStart w:id="84" w:name="_Toc2687374"/>
      <w:bookmarkStart w:id="85" w:name="_Toc131162554"/>
      <w:r w:rsidRPr="009D03A0">
        <w:t>Operativa Básica.</w:t>
      </w:r>
      <w:bookmarkEnd w:id="80"/>
      <w:bookmarkEnd w:id="81"/>
      <w:bookmarkEnd w:id="82"/>
      <w:bookmarkEnd w:id="83"/>
      <w:bookmarkEnd w:id="84"/>
      <w:bookmarkEnd w:id="85"/>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1F420CC4"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BCEA3BE"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216C9E2C"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EFCB1E8" w14:textId="77777777" w:rsidR="00391171" w:rsidRPr="009D03A0" w:rsidRDefault="00391171" w:rsidP="008979D0">
            <w:pPr>
              <w:pStyle w:val="TextoTabla"/>
            </w:pPr>
            <w:r w:rsidRPr="009D03A0">
              <w:t>Caso de Prueba</w:t>
            </w:r>
          </w:p>
        </w:tc>
      </w:tr>
      <w:tr w:rsidR="00391171" w:rsidRPr="009D03A0" w14:paraId="798CB63F" w14:textId="77777777" w:rsidTr="008979D0">
        <w:trPr>
          <w:jc w:val="center"/>
        </w:trPr>
        <w:tc>
          <w:tcPr>
            <w:tcW w:w="3596" w:type="dxa"/>
            <w:gridSpan w:val="2"/>
            <w:shd w:val="clear" w:color="auto" w:fill="auto"/>
          </w:tcPr>
          <w:p w14:paraId="43F07BDE" w14:textId="77777777" w:rsidR="00391171" w:rsidRPr="009D03A0" w:rsidRDefault="00391171" w:rsidP="008979D0">
            <w:pPr>
              <w:pStyle w:val="TextoTabla"/>
            </w:pPr>
            <w:r w:rsidRPr="009D03A0">
              <w:t>Operativa Básica</w:t>
            </w:r>
          </w:p>
        </w:tc>
        <w:tc>
          <w:tcPr>
            <w:tcW w:w="5301" w:type="dxa"/>
            <w:shd w:val="clear" w:color="auto" w:fill="auto"/>
          </w:tcPr>
          <w:p w14:paraId="7BCCC41E" w14:textId="77777777" w:rsidR="00391171" w:rsidRPr="009D03A0" w:rsidRDefault="00391171" w:rsidP="008979D0">
            <w:pPr>
              <w:pStyle w:val="TextoTabla"/>
            </w:pPr>
          </w:p>
        </w:tc>
      </w:tr>
      <w:tr w:rsidR="00A40B22" w:rsidRPr="001842CC" w14:paraId="60780C84" w14:textId="77777777" w:rsidTr="00A37578">
        <w:trPr>
          <w:jc w:val="center"/>
        </w:trPr>
        <w:tc>
          <w:tcPr>
            <w:tcW w:w="903" w:type="dxa"/>
            <w:shd w:val="clear" w:color="auto" w:fill="auto"/>
          </w:tcPr>
          <w:p w14:paraId="263878C3" w14:textId="77777777" w:rsidR="00A40B22" w:rsidRPr="009D03A0" w:rsidRDefault="00A40B22" w:rsidP="008979D0">
            <w:pPr>
              <w:pStyle w:val="TextoTabla"/>
            </w:pPr>
          </w:p>
        </w:tc>
        <w:tc>
          <w:tcPr>
            <w:tcW w:w="7994" w:type="dxa"/>
            <w:gridSpan w:val="2"/>
            <w:shd w:val="clear" w:color="auto" w:fill="auto"/>
          </w:tcPr>
          <w:p w14:paraId="71157D62" w14:textId="599800D9" w:rsidR="00A40B22" w:rsidRPr="009D03A0" w:rsidRDefault="00A40B22" w:rsidP="008979D0">
            <w:pPr>
              <w:pStyle w:val="TextoTabla"/>
            </w:pPr>
            <w:r>
              <w:fldChar w:fldCharType="begin"/>
            </w:r>
            <w:r>
              <w:instrText xml:space="preserve"> REF _Ref109713810 \h </w:instrText>
            </w:r>
            <w:r>
              <w:fldChar w:fldCharType="separate"/>
            </w:r>
            <w:r w:rsidR="00BF1215" w:rsidRPr="009D03A0">
              <w:t>U5KI.HTWR.02.001. Asignación de Recursos a las Posiciones de Control.</w:t>
            </w:r>
            <w:r>
              <w:fldChar w:fldCharType="end"/>
            </w:r>
          </w:p>
        </w:tc>
      </w:tr>
      <w:tr w:rsidR="00A40B22" w:rsidRPr="001842CC" w14:paraId="4963884E" w14:textId="77777777" w:rsidTr="00A37578">
        <w:trPr>
          <w:jc w:val="center"/>
        </w:trPr>
        <w:tc>
          <w:tcPr>
            <w:tcW w:w="903" w:type="dxa"/>
            <w:shd w:val="clear" w:color="auto" w:fill="auto"/>
          </w:tcPr>
          <w:p w14:paraId="7884FDCA" w14:textId="77777777" w:rsidR="00A40B22" w:rsidRPr="009D03A0" w:rsidRDefault="00A40B22" w:rsidP="008979D0">
            <w:pPr>
              <w:pStyle w:val="TextoTabla"/>
            </w:pPr>
          </w:p>
        </w:tc>
        <w:tc>
          <w:tcPr>
            <w:tcW w:w="7994" w:type="dxa"/>
            <w:gridSpan w:val="2"/>
            <w:shd w:val="clear" w:color="auto" w:fill="auto"/>
          </w:tcPr>
          <w:p w14:paraId="7713B068" w14:textId="6EFFA8CA" w:rsidR="00A40B22" w:rsidRPr="009D03A0" w:rsidRDefault="00A40B22" w:rsidP="008979D0">
            <w:pPr>
              <w:pStyle w:val="TextoTabla"/>
            </w:pPr>
            <w:r>
              <w:fldChar w:fldCharType="begin"/>
            </w:r>
            <w:r>
              <w:instrText xml:space="preserve"> REF _Ref109713819 \h </w:instrText>
            </w:r>
            <w:r>
              <w:fldChar w:fldCharType="separate"/>
            </w:r>
            <w:r w:rsidR="00BF1215" w:rsidRPr="009D03A0">
              <w:t>U5KI.HTWR.02.002. Modos de Operación de la Posición de Control.</w:t>
            </w:r>
            <w:r>
              <w:fldChar w:fldCharType="end"/>
            </w:r>
          </w:p>
        </w:tc>
      </w:tr>
      <w:tr w:rsidR="00A40B22" w:rsidRPr="001842CC" w14:paraId="470FCA47" w14:textId="77777777" w:rsidTr="00A37578">
        <w:trPr>
          <w:jc w:val="center"/>
        </w:trPr>
        <w:tc>
          <w:tcPr>
            <w:tcW w:w="903" w:type="dxa"/>
            <w:shd w:val="clear" w:color="auto" w:fill="auto"/>
          </w:tcPr>
          <w:p w14:paraId="0A71025D" w14:textId="77777777" w:rsidR="00A40B22" w:rsidRPr="009D03A0" w:rsidRDefault="00A40B22" w:rsidP="008979D0">
            <w:pPr>
              <w:pStyle w:val="TextoTabla"/>
            </w:pPr>
          </w:p>
        </w:tc>
        <w:tc>
          <w:tcPr>
            <w:tcW w:w="7994" w:type="dxa"/>
            <w:gridSpan w:val="2"/>
            <w:shd w:val="clear" w:color="auto" w:fill="auto"/>
          </w:tcPr>
          <w:p w14:paraId="074A4398" w14:textId="6611E805" w:rsidR="00A40B22" w:rsidRPr="009D03A0" w:rsidRDefault="00A40B22" w:rsidP="008979D0">
            <w:pPr>
              <w:pStyle w:val="TextoTabla"/>
            </w:pPr>
            <w:r>
              <w:fldChar w:fldCharType="begin"/>
            </w:r>
            <w:r>
              <w:instrText xml:space="preserve"> REF _Ref109713824 \h </w:instrText>
            </w:r>
            <w:r>
              <w:fldChar w:fldCharType="separate"/>
            </w:r>
            <w:r w:rsidR="00BF1215" w:rsidRPr="009D03A0">
              <w:t>U5KI.HTWR.02.003. Prioridades en la Coincidencia simultánea de Llamadas.</w:t>
            </w:r>
            <w:r>
              <w:fldChar w:fldCharType="end"/>
            </w:r>
          </w:p>
        </w:tc>
      </w:tr>
      <w:tr w:rsidR="00A40B22" w:rsidRPr="001842CC" w14:paraId="30A9D57D" w14:textId="77777777" w:rsidTr="00C92309">
        <w:trPr>
          <w:jc w:val="center"/>
        </w:trPr>
        <w:tc>
          <w:tcPr>
            <w:tcW w:w="903" w:type="dxa"/>
            <w:shd w:val="clear" w:color="auto" w:fill="auto"/>
          </w:tcPr>
          <w:p w14:paraId="43CFD824" w14:textId="77777777" w:rsidR="00A40B22" w:rsidRPr="009D03A0" w:rsidRDefault="00A40B22" w:rsidP="008979D0">
            <w:pPr>
              <w:pStyle w:val="TextoTabla"/>
            </w:pPr>
          </w:p>
        </w:tc>
        <w:tc>
          <w:tcPr>
            <w:tcW w:w="7994" w:type="dxa"/>
            <w:gridSpan w:val="2"/>
            <w:shd w:val="clear" w:color="auto" w:fill="auto"/>
          </w:tcPr>
          <w:p w14:paraId="7C826000" w14:textId="3D669499" w:rsidR="00A40B22" w:rsidRPr="009D03A0" w:rsidRDefault="00A40B22" w:rsidP="008979D0">
            <w:pPr>
              <w:pStyle w:val="TextoTabla"/>
            </w:pPr>
            <w:r>
              <w:fldChar w:fldCharType="begin"/>
            </w:r>
            <w:r>
              <w:instrText xml:space="preserve"> REF _Ref109713830 \h </w:instrText>
            </w:r>
            <w:r>
              <w:fldChar w:fldCharType="separate"/>
            </w:r>
            <w:r w:rsidR="00BF1215" w:rsidRPr="009D03A0">
              <w:t>U5KI.HTWR.02.00</w:t>
            </w:r>
            <w:r w:rsidR="00BF1215">
              <w:t>4</w:t>
            </w:r>
            <w:r w:rsidR="00BF1215" w:rsidRPr="009D03A0">
              <w:t xml:space="preserve">. </w:t>
            </w:r>
            <w:r w:rsidR="00BF1215" w:rsidRPr="00417C76">
              <w:t>Prioridades en Altavoz de Telefonía.</w:t>
            </w:r>
            <w:r>
              <w:fldChar w:fldCharType="end"/>
            </w:r>
          </w:p>
        </w:tc>
      </w:tr>
      <w:tr w:rsidR="00A40B22" w:rsidRPr="001842CC" w14:paraId="2317DEB4" w14:textId="77777777" w:rsidTr="00A37578">
        <w:trPr>
          <w:jc w:val="center"/>
        </w:trPr>
        <w:tc>
          <w:tcPr>
            <w:tcW w:w="903" w:type="dxa"/>
            <w:shd w:val="clear" w:color="auto" w:fill="auto"/>
          </w:tcPr>
          <w:p w14:paraId="06FA0974" w14:textId="77777777" w:rsidR="00A40B22" w:rsidRPr="009D03A0" w:rsidRDefault="00A40B22" w:rsidP="008979D0">
            <w:pPr>
              <w:pStyle w:val="TextoTabla"/>
            </w:pPr>
          </w:p>
        </w:tc>
        <w:tc>
          <w:tcPr>
            <w:tcW w:w="7994" w:type="dxa"/>
            <w:gridSpan w:val="2"/>
            <w:shd w:val="clear" w:color="auto" w:fill="auto"/>
          </w:tcPr>
          <w:p w14:paraId="3839F925" w14:textId="353875E9" w:rsidR="00A40B22" w:rsidRDefault="00A40B22" w:rsidP="008979D0">
            <w:pPr>
              <w:pStyle w:val="TextoTabla"/>
            </w:pPr>
            <w:r>
              <w:fldChar w:fldCharType="begin"/>
            </w:r>
            <w:r>
              <w:instrText xml:space="preserve"> REF _Ref109713836 \h </w:instrText>
            </w:r>
            <w:r>
              <w:fldChar w:fldCharType="separate"/>
            </w:r>
            <w:r w:rsidR="00BF1215">
              <w:t>U5KI.HTWR.02.005. Teclas de Función en Telefonía</w:t>
            </w:r>
            <w:r>
              <w:fldChar w:fldCharType="end"/>
            </w:r>
          </w:p>
        </w:tc>
      </w:tr>
      <w:tr w:rsidR="00A40B22" w:rsidRPr="001842CC" w14:paraId="21559E49" w14:textId="77777777" w:rsidTr="00A37578">
        <w:trPr>
          <w:jc w:val="center"/>
        </w:trPr>
        <w:tc>
          <w:tcPr>
            <w:tcW w:w="903" w:type="dxa"/>
            <w:shd w:val="clear" w:color="auto" w:fill="auto"/>
          </w:tcPr>
          <w:p w14:paraId="2C2A9065" w14:textId="77777777" w:rsidR="00A40B22" w:rsidRPr="009D03A0" w:rsidRDefault="00A40B22" w:rsidP="008979D0">
            <w:pPr>
              <w:pStyle w:val="TextoTabla"/>
            </w:pPr>
          </w:p>
        </w:tc>
        <w:tc>
          <w:tcPr>
            <w:tcW w:w="7994" w:type="dxa"/>
            <w:gridSpan w:val="2"/>
            <w:shd w:val="clear" w:color="auto" w:fill="auto"/>
          </w:tcPr>
          <w:p w14:paraId="77F2312E" w14:textId="77777777" w:rsidR="00A40B22" w:rsidRDefault="00A40B22" w:rsidP="008979D0">
            <w:pPr>
              <w:pStyle w:val="TextoTabla"/>
            </w:pPr>
          </w:p>
        </w:tc>
      </w:tr>
    </w:tbl>
    <w:p w14:paraId="2E0C294F" w14:textId="5754A1E1" w:rsidR="00391171" w:rsidRPr="009D03A0" w:rsidRDefault="00391171" w:rsidP="00391171">
      <w:pPr>
        <w:pStyle w:val="PiedeIlustracion"/>
      </w:pPr>
      <w:bookmarkStart w:id="86" w:name="_Toc318897661"/>
      <w:bookmarkStart w:id="87" w:name="_Toc357060740"/>
      <w:bookmarkStart w:id="88" w:name="_Toc445195561"/>
      <w:bookmarkStart w:id="89" w:name="_Toc517343095"/>
      <w:bookmarkStart w:id="90" w:name="_Toc2687464"/>
      <w:bookmarkStart w:id="91" w:name="_Toc117003100"/>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3</w:t>
      </w:r>
      <w:r>
        <w:rPr>
          <w:noProof/>
        </w:rPr>
        <w:fldChar w:fldCharType="end"/>
      </w:r>
      <w:r w:rsidRPr="009D03A0">
        <w:t>. Relación de Casos de Prueba. Grupo 2. Operatividad Básica.</w:t>
      </w:r>
      <w:bookmarkEnd w:id="86"/>
      <w:bookmarkEnd w:id="87"/>
      <w:bookmarkEnd w:id="88"/>
      <w:bookmarkEnd w:id="89"/>
      <w:bookmarkEnd w:id="90"/>
      <w:bookmarkEnd w:id="91"/>
    </w:p>
    <w:p w14:paraId="239977A5" w14:textId="77777777" w:rsidR="00391171" w:rsidRPr="007B1C2F" w:rsidRDefault="00391171" w:rsidP="00391171">
      <w:pPr>
        <w:pStyle w:val="Ttulo2"/>
      </w:pPr>
      <w:bookmarkStart w:id="92" w:name="_Toc346622275"/>
      <w:bookmarkStart w:id="93" w:name="_Toc357060654"/>
      <w:bookmarkStart w:id="94" w:name="_Toc445195481"/>
      <w:bookmarkStart w:id="95" w:name="_Toc519068316"/>
      <w:bookmarkStart w:id="96" w:name="_Toc2687375"/>
      <w:bookmarkStart w:id="97" w:name="_Toc131162555"/>
      <w:r w:rsidRPr="009D03A0">
        <w:t>Operación Radio.</w:t>
      </w:r>
      <w:bookmarkEnd w:id="92"/>
      <w:bookmarkEnd w:id="93"/>
      <w:bookmarkEnd w:id="94"/>
      <w:bookmarkEnd w:id="95"/>
      <w:bookmarkEnd w:id="96"/>
      <w:bookmarkEnd w:id="97"/>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47B2E552"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18FBFE8"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12C20A01"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39067492" w14:textId="77777777" w:rsidR="00391171" w:rsidRPr="009D03A0" w:rsidRDefault="00391171" w:rsidP="008979D0">
            <w:pPr>
              <w:pStyle w:val="TextoTabla"/>
            </w:pPr>
            <w:r w:rsidRPr="009D03A0">
              <w:t>Caso de Prueba</w:t>
            </w:r>
          </w:p>
        </w:tc>
      </w:tr>
      <w:tr w:rsidR="00391171" w:rsidRPr="009D03A0" w14:paraId="55E14F6E" w14:textId="77777777" w:rsidTr="008979D0">
        <w:trPr>
          <w:jc w:val="center"/>
        </w:trPr>
        <w:tc>
          <w:tcPr>
            <w:tcW w:w="3596" w:type="dxa"/>
            <w:gridSpan w:val="2"/>
            <w:shd w:val="clear" w:color="auto" w:fill="auto"/>
          </w:tcPr>
          <w:p w14:paraId="3514644A" w14:textId="77777777" w:rsidR="00391171" w:rsidRPr="009D03A0" w:rsidRDefault="00391171" w:rsidP="008979D0">
            <w:pPr>
              <w:pStyle w:val="TextoTabla"/>
            </w:pPr>
            <w:r w:rsidRPr="009D03A0">
              <w:t>Operación Radio</w:t>
            </w:r>
          </w:p>
        </w:tc>
        <w:tc>
          <w:tcPr>
            <w:tcW w:w="5301" w:type="dxa"/>
            <w:shd w:val="clear" w:color="auto" w:fill="auto"/>
          </w:tcPr>
          <w:p w14:paraId="6A583B21" w14:textId="77777777" w:rsidR="00391171" w:rsidRPr="009D03A0" w:rsidRDefault="00391171" w:rsidP="008979D0">
            <w:pPr>
              <w:pStyle w:val="TextoTabla"/>
            </w:pPr>
          </w:p>
        </w:tc>
      </w:tr>
      <w:tr w:rsidR="00A40B22" w:rsidRPr="009D03A0" w14:paraId="1F27FC41" w14:textId="77777777" w:rsidTr="00A37578">
        <w:trPr>
          <w:jc w:val="center"/>
        </w:trPr>
        <w:tc>
          <w:tcPr>
            <w:tcW w:w="903" w:type="dxa"/>
            <w:shd w:val="clear" w:color="auto" w:fill="auto"/>
          </w:tcPr>
          <w:p w14:paraId="3FB12520" w14:textId="77777777" w:rsidR="00A40B22" w:rsidRPr="009D03A0" w:rsidRDefault="00A40B22" w:rsidP="008979D0">
            <w:pPr>
              <w:pStyle w:val="TextoTabla"/>
            </w:pPr>
          </w:p>
        </w:tc>
        <w:tc>
          <w:tcPr>
            <w:tcW w:w="7994" w:type="dxa"/>
            <w:gridSpan w:val="2"/>
            <w:shd w:val="clear" w:color="auto" w:fill="auto"/>
          </w:tcPr>
          <w:p w14:paraId="713F2980" w14:textId="38D5CDCD" w:rsidR="00A40B22" w:rsidRPr="009D03A0" w:rsidRDefault="00A40B22" w:rsidP="008979D0">
            <w:pPr>
              <w:pStyle w:val="TextoTabla"/>
            </w:pPr>
            <w:r>
              <w:fldChar w:fldCharType="begin"/>
            </w:r>
            <w:r>
              <w:instrText xml:space="preserve"> REF _Ref109713894 \h </w:instrText>
            </w:r>
            <w:r>
              <w:fldChar w:fldCharType="separate"/>
            </w:r>
            <w:r w:rsidR="00BF1215" w:rsidRPr="009D03A0">
              <w:t>U5KI.HTWR.03.001. HMI Radio.</w:t>
            </w:r>
            <w:r>
              <w:fldChar w:fldCharType="end"/>
            </w:r>
          </w:p>
        </w:tc>
      </w:tr>
      <w:tr w:rsidR="00A40B22" w:rsidRPr="009D03A0" w14:paraId="2869ADF4" w14:textId="77777777" w:rsidTr="00A37578">
        <w:trPr>
          <w:jc w:val="center"/>
        </w:trPr>
        <w:tc>
          <w:tcPr>
            <w:tcW w:w="903" w:type="dxa"/>
            <w:shd w:val="clear" w:color="auto" w:fill="auto"/>
          </w:tcPr>
          <w:p w14:paraId="592D91C7" w14:textId="77777777" w:rsidR="00A40B22" w:rsidRPr="009D03A0" w:rsidRDefault="00A40B22" w:rsidP="008979D0">
            <w:pPr>
              <w:pStyle w:val="TextoTabla"/>
            </w:pPr>
          </w:p>
        </w:tc>
        <w:tc>
          <w:tcPr>
            <w:tcW w:w="7994" w:type="dxa"/>
            <w:gridSpan w:val="2"/>
            <w:shd w:val="clear" w:color="auto" w:fill="auto"/>
          </w:tcPr>
          <w:p w14:paraId="443E6306" w14:textId="11BDA0F5" w:rsidR="00A40B22" w:rsidRPr="009D03A0" w:rsidRDefault="00A40B22" w:rsidP="008979D0">
            <w:pPr>
              <w:pStyle w:val="TextoTabla"/>
            </w:pPr>
            <w:r>
              <w:fldChar w:fldCharType="begin"/>
            </w:r>
            <w:r>
              <w:instrText xml:space="preserve"> REF _Ref109713899 \h </w:instrText>
            </w:r>
            <w:r>
              <w:fldChar w:fldCharType="separate"/>
            </w:r>
            <w:r w:rsidR="00BF1215" w:rsidRPr="009D03A0">
              <w:t xml:space="preserve">U5KI.HTWR.03.002. Asignación. Modos (Reposo, </w:t>
            </w:r>
            <w:proofErr w:type="spellStart"/>
            <w:r w:rsidR="00BF1215" w:rsidRPr="009D03A0">
              <w:t>Rx</w:t>
            </w:r>
            <w:proofErr w:type="spellEnd"/>
            <w:r w:rsidR="00BF1215" w:rsidRPr="009D03A0">
              <w:t xml:space="preserve">, </w:t>
            </w:r>
            <w:proofErr w:type="spellStart"/>
            <w:r w:rsidR="00BF1215" w:rsidRPr="009D03A0">
              <w:t>RxTx</w:t>
            </w:r>
            <w:proofErr w:type="spellEnd"/>
            <w:r w:rsidR="00BF1215" w:rsidRPr="009D03A0">
              <w:t>).</w:t>
            </w:r>
            <w:r>
              <w:fldChar w:fldCharType="end"/>
            </w:r>
          </w:p>
        </w:tc>
      </w:tr>
      <w:tr w:rsidR="00A40B22" w:rsidRPr="009D03A0" w14:paraId="5BB270F4" w14:textId="77777777" w:rsidTr="00A37578">
        <w:trPr>
          <w:jc w:val="center"/>
        </w:trPr>
        <w:tc>
          <w:tcPr>
            <w:tcW w:w="903" w:type="dxa"/>
            <w:shd w:val="clear" w:color="auto" w:fill="auto"/>
          </w:tcPr>
          <w:p w14:paraId="3D46CE2A" w14:textId="77777777" w:rsidR="00A40B22" w:rsidRPr="009D03A0" w:rsidRDefault="00A40B22" w:rsidP="008979D0">
            <w:pPr>
              <w:pStyle w:val="TextoTabla"/>
            </w:pPr>
          </w:p>
        </w:tc>
        <w:tc>
          <w:tcPr>
            <w:tcW w:w="7994" w:type="dxa"/>
            <w:gridSpan w:val="2"/>
            <w:shd w:val="clear" w:color="auto" w:fill="auto"/>
          </w:tcPr>
          <w:p w14:paraId="605FF121" w14:textId="75E6322D" w:rsidR="00A40B22" w:rsidRPr="009D03A0" w:rsidRDefault="00A40B22" w:rsidP="008979D0">
            <w:pPr>
              <w:pStyle w:val="TextoTabla"/>
            </w:pPr>
            <w:r>
              <w:fldChar w:fldCharType="begin"/>
            </w:r>
            <w:r>
              <w:instrText xml:space="preserve"> REF _Ref109713913 \h </w:instrText>
            </w:r>
            <w:r>
              <w:fldChar w:fldCharType="separate"/>
            </w:r>
            <w:r w:rsidR="00BF1215" w:rsidRPr="009D03A0">
              <w:t xml:space="preserve">U5KI.HTWR.03.003. </w:t>
            </w:r>
            <w:proofErr w:type="spellStart"/>
            <w:r w:rsidR="00BF1215" w:rsidRPr="009D03A0">
              <w:t>Transmision</w:t>
            </w:r>
            <w:proofErr w:type="spellEnd"/>
            <w:r w:rsidR="00BF1215" w:rsidRPr="009D03A0">
              <w:t xml:space="preserve"> radio</w:t>
            </w:r>
            <w:r>
              <w:fldChar w:fldCharType="end"/>
            </w:r>
          </w:p>
        </w:tc>
      </w:tr>
      <w:tr w:rsidR="00A40B22" w:rsidRPr="009D03A0" w14:paraId="7F6C0924" w14:textId="77777777" w:rsidTr="00A37578">
        <w:trPr>
          <w:jc w:val="center"/>
        </w:trPr>
        <w:tc>
          <w:tcPr>
            <w:tcW w:w="903" w:type="dxa"/>
            <w:shd w:val="clear" w:color="auto" w:fill="auto"/>
          </w:tcPr>
          <w:p w14:paraId="42C77908" w14:textId="77777777" w:rsidR="00A40B22" w:rsidRPr="009D03A0" w:rsidRDefault="00A40B22" w:rsidP="008979D0">
            <w:pPr>
              <w:pStyle w:val="TextoTabla"/>
            </w:pPr>
          </w:p>
        </w:tc>
        <w:tc>
          <w:tcPr>
            <w:tcW w:w="7994" w:type="dxa"/>
            <w:gridSpan w:val="2"/>
            <w:shd w:val="clear" w:color="auto" w:fill="auto"/>
          </w:tcPr>
          <w:p w14:paraId="797B0497" w14:textId="779E6864" w:rsidR="00A40B22" w:rsidRPr="009D03A0" w:rsidRDefault="00A40B22" w:rsidP="008979D0">
            <w:pPr>
              <w:pStyle w:val="TextoTabla"/>
            </w:pPr>
            <w:r>
              <w:fldChar w:fldCharType="begin"/>
            </w:r>
            <w:r>
              <w:instrText xml:space="preserve"> REF _Ref109713919 \h </w:instrText>
            </w:r>
            <w:r>
              <w:fldChar w:fldCharType="separate"/>
            </w:r>
            <w:r w:rsidR="00BF1215" w:rsidRPr="009D03A0">
              <w:t>U5KI.HTWR.03.004. Recepción Radio.</w:t>
            </w:r>
            <w:r>
              <w:fldChar w:fldCharType="end"/>
            </w:r>
          </w:p>
        </w:tc>
      </w:tr>
      <w:tr w:rsidR="00A40B22" w:rsidRPr="009D03A0" w14:paraId="4D23A3DC" w14:textId="77777777" w:rsidTr="00A37578">
        <w:trPr>
          <w:jc w:val="center"/>
        </w:trPr>
        <w:tc>
          <w:tcPr>
            <w:tcW w:w="903" w:type="dxa"/>
            <w:shd w:val="clear" w:color="auto" w:fill="auto"/>
          </w:tcPr>
          <w:p w14:paraId="46B76C99" w14:textId="77777777" w:rsidR="00A40B22" w:rsidRPr="009D03A0" w:rsidRDefault="00A40B22" w:rsidP="008979D0">
            <w:pPr>
              <w:pStyle w:val="TextoTabla"/>
            </w:pPr>
          </w:p>
        </w:tc>
        <w:tc>
          <w:tcPr>
            <w:tcW w:w="7994" w:type="dxa"/>
            <w:gridSpan w:val="2"/>
            <w:shd w:val="clear" w:color="auto" w:fill="auto"/>
          </w:tcPr>
          <w:p w14:paraId="05CE0F0A" w14:textId="10731A47" w:rsidR="00A40B22" w:rsidRPr="009D03A0" w:rsidRDefault="00A40B22" w:rsidP="008979D0">
            <w:pPr>
              <w:pStyle w:val="TextoTabla"/>
            </w:pPr>
            <w:r>
              <w:fldChar w:fldCharType="begin"/>
            </w:r>
            <w:r>
              <w:instrText xml:space="preserve"> REF _Ref109713923 \h </w:instrText>
            </w:r>
            <w:r>
              <w:fldChar w:fldCharType="separate"/>
            </w:r>
            <w:r w:rsidR="00BF1215" w:rsidRPr="009D03A0">
              <w:t>U5KI.HTWR.03.005. Paginación de Recursos Radio.</w:t>
            </w:r>
            <w:r>
              <w:fldChar w:fldCharType="end"/>
            </w:r>
          </w:p>
        </w:tc>
      </w:tr>
      <w:tr w:rsidR="00A40B22" w:rsidRPr="009D03A0" w14:paraId="6AABDF9F" w14:textId="77777777" w:rsidTr="00A37578">
        <w:trPr>
          <w:jc w:val="center"/>
        </w:trPr>
        <w:tc>
          <w:tcPr>
            <w:tcW w:w="903" w:type="dxa"/>
            <w:shd w:val="clear" w:color="auto" w:fill="auto"/>
          </w:tcPr>
          <w:p w14:paraId="07C7F425" w14:textId="77777777" w:rsidR="00A40B22" w:rsidRPr="009D03A0" w:rsidRDefault="00A40B22" w:rsidP="008979D0">
            <w:pPr>
              <w:pStyle w:val="TextoTabla"/>
            </w:pPr>
          </w:p>
        </w:tc>
        <w:tc>
          <w:tcPr>
            <w:tcW w:w="7994" w:type="dxa"/>
            <w:gridSpan w:val="2"/>
            <w:shd w:val="clear" w:color="auto" w:fill="auto"/>
          </w:tcPr>
          <w:p w14:paraId="1CEDD25C" w14:textId="35CC78DD" w:rsidR="00A40B22" w:rsidRPr="009D03A0" w:rsidRDefault="00A40B22" w:rsidP="008979D0">
            <w:pPr>
              <w:pStyle w:val="TextoTabla"/>
            </w:pPr>
            <w:r>
              <w:fldChar w:fldCharType="begin"/>
            </w:r>
            <w:r>
              <w:instrText xml:space="preserve"> REF _Ref109713928 \h </w:instrText>
            </w:r>
            <w:r>
              <w:fldChar w:fldCharType="separate"/>
            </w:r>
            <w:r w:rsidR="00BF1215" w:rsidRPr="009D03A0">
              <w:t xml:space="preserve">U5KI.HTWR.03.006. </w:t>
            </w:r>
            <w:proofErr w:type="spellStart"/>
            <w:r w:rsidR="00BF1215" w:rsidRPr="009D03A0">
              <w:t>Formacion</w:t>
            </w:r>
            <w:proofErr w:type="spellEnd"/>
            <w:r w:rsidR="00BF1215" w:rsidRPr="009D03A0">
              <w:t xml:space="preserve"> de </w:t>
            </w:r>
            <w:r w:rsidR="00BF1215">
              <w:t>grupos de</w:t>
            </w:r>
            <w:r w:rsidR="00BF1215" w:rsidRPr="009D03A0">
              <w:t xml:space="preserve"> Retransmisión.</w:t>
            </w:r>
            <w:r>
              <w:fldChar w:fldCharType="end"/>
            </w:r>
          </w:p>
        </w:tc>
      </w:tr>
      <w:tr w:rsidR="00A40B22" w:rsidRPr="009D03A0" w14:paraId="2E9FFECD" w14:textId="77777777" w:rsidTr="00A37578">
        <w:trPr>
          <w:jc w:val="center"/>
        </w:trPr>
        <w:tc>
          <w:tcPr>
            <w:tcW w:w="903" w:type="dxa"/>
            <w:shd w:val="clear" w:color="auto" w:fill="auto"/>
          </w:tcPr>
          <w:p w14:paraId="16DD3102" w14:textId="77777777" w:rsidR="00A40B22" w:rsidRPr="009D03A0" w:rsidRDefault="00A40B22" w:rsidP="008979D0">
            <w:pPr>
              <w:pStyle w:val="TextoTabla"/>
            </w:pPr>
          </w:p>
        </w:tc>
        <w:tc>
          <w:tcPr>
            <w:tcW w:w="7994" w:type="dxa"/>
            <w:gridSpan w:val="2"/>
            <w:shd w:val="clear" w:color="auto" w:fill="auto"/>
          </w:tcPr>
          <w:p w14:paraId="3EADDA64" w14:textId="18875DC0" w:rsidR="00A40B22" w:rsidRPr="009D03A0" w:rsidRDefault="00A40B22" w:rsidP="008979D0">
            <w:pPr>
              <w:pStyle w:val="TextoTabla"/>
            </w:pPr>
            <w:r>
              <w:fldChar w:fldCharType="begin"/>
            </w:r>
            <w:r>
              <w:instrText xml:space="preserve"> REF _Ref109713934 \h </w:instrText>
            </w:r>
            <w:r>
              <w:fldChar w:fldCharType="separate"/>
            </w:r>
            <w:r w:rsidR="00BF1215" w:rsidRPr="009D03A0">
              <w:t xml:space="preserve">U5KI.HTWR.03.007. </w:t>
            </w:r>
            <w:r w:rsidR="00BF1215">
              <w:t>Operativa de Retransmisión</w:t>
            </w:r>
            <w:r w:rsidR="00BF1215" w:rsidRPr="009D03A0">
              <w:t>.</w:t>
            </w:r>
            <w:r>
              <w:fldChar w:fldCharType="end"/>
            </w:r>
          </w:p>
        </w:tc>
      </w:tr>
      <w:tr w:rsidR="00A40B22" w:rsidRPr="009D03A0" w14:paraId="2BCE6D82" w14:textId="77777777" w:rsidTr="00A37578">
        <w:trPr>
          <w:jc w:val="center"/>
        </w:trPr>
        <w:tc>
          <w:tcPr>
            <w:tcW w:w="903" w:type="dxa"/>
            <w:shd w:val="clear" w:color="auto" w:fill="auto"/>
          </w:tcPr>
          <w:p w14:paraId="68DCD318" w14:textId="77777777" w:rsidR="00A40B22" w:rsidRPr="009D03A0" w:rsidRDefault="00A40B22" w:rsidP="008979D0">
            <w:pPr>
              <w:pStyle w:val="TextoTabla"/>
            </w:pPr>
          </w:p>
        </w:tc>
        <w:tc>
          <w:tcPr>
            <w:tcW w:w="7994" w:type="dxa"/>
            <w:gridSpan w:val="2"/>
            <w:shd w:val="clear" w:color="auto" w:fill="auto"/>
          </w:tcPr>
          <w:p w14:paraId="7A9B1DAD" w14:textId="6D5BEB31" w:rsidR="00A40B22" w:rsidRPr="009D03A0" w:rsidRDefault="00A40B22" w:rsidP="008979D0">
            <w:pPr>
              <w:pStyle w:val="TextoTabla"/>
            </w:pPr>
            <w:r>
              <w:fldChar w:fldCharType="begin"/>
            </w:r>
            <w:r>
              <w:instrText xml:space="preserve"> REF _Ref109713944 \h </w:instrText>
            </w:r>
            <w:r>
              <w:fldChar w:fldCharType="separate"/>
            </w:r>
            <w:r w:rsidR="00BF1215">
              <w:t>U5KI.HTWR.03.008</w:t>
            </w:r>
            <w:r w:rsidR="00BF1215" w:rsidRPr="009D03A0">
              <w:t xml:space="preserve">. </w:t>
            </w:r>
            <w:r w:rsidR="00BF1215" w:rsidRPr="00B13D61">
              <w:t>Particular</w:t>
            </w:r>
            <w:r w:rsidR="00BF1215">
              <w:t>idades para doble altavoz radio</w:t>
            </w:r>
            <w:r w:rsidR="00BF1215" w:rsidRPr="009D03A0">
              <w:t>.</w:t>
            </w:r>
            <w:r>
              <w:fldChar w:fldCharType="end"/>
            </w:r>
          </w:p>
        </w:tc>
      </w:tr>
      <w:tr w:rsidR="00A40B22" w:rsidRPr="009D03A0" w14:paraId="5D1DD713" w14:textId="77777777" w:rsidTr="00A37578">
        <w:trPr>
          <w:jc w:val="center"/>
        </w:trPr>
        <w:tc>
          <w:tcPr>
            <w:tcW w:w="903" w:type="dxa"/>
            <w:shd w:val="clear" w:color="auto" w:fill="auto"/>
          </w:tcPr>
          <w:p w14:paraId="5C7164A1" w14:textId="77777777" w:rsidR="00A40B22" w:rsidRPr="009D03A0" w:rsidRDefault="00A40B22" w:rsidP="008979D0">
            <w:pPr>
              <w:pStyle w:val="TextoTabla"/>
            </w:pPr>
          </w:p>
        </w:tc>
        <w:tc>
          <w:tcPr>
            <w:tcW w:w="7994" w:type="dxa"/>
            <w:gridSpan w:val="2"/>
            <w:shd w:val="clear" w:color="auto" w:fill="auto"/>
          </w:tcPr>
          <w:p w14:paraId="052E5274" w14:textId="6D4F448A" w:rsidR="00A40B22" w:rsidRPr="009D03A0" w:rsidRDefault="00A40B22" w:rsidP="008979D0">
            <w:pPr>
              <w:pStyle w:val="TextoTabla"/>
            </w:pPr>
            <w:r>
              <w:fldChar w:fldCharType="begin"/>
            </w:r>
            <w:r>
              <w:instrText xml:space="preserve"> REF _Ref109713954 \h </w:instrText>
            </w:r>
            <w:r>
              <w:fldChar w:fldCharType="separate"/>
            </w:r>
            <w:r w:rsidR="00BF1215">
              <w:t>U5KI.HTWR.03.009. Reproducción de última comunicación Radio.</w:t>
            </w:r>
            <w:r>
              <w:fldChar w:fldCharType="end"/>
            </w:r>
          </w:p>
        </w:tc>
      </w:tr>
      <w:tr w:rsidR="00A40B22" w:rsidRPr="009D03A0" w14:paraId="601636F1" w14:textId="77777777" w:rsidTr="00A37578">
        <w:trPr>
          <w:jc w:val="center"/>
        </w:trPr>
        <w:tc>
          <w:tcPr>
            <w:tcW w:w="903" w:type="dxa"/>
            <w:shd w:val="clear" w:color="auto" w:fill="auto"/>
          </w:tcPr>
          <w:p w14:paraId="3DB45292" w14:textId="77777777" w:rsidR="00A40B22" w:rsidRPr="009D03A0" w:rsidRDefault="00A40B22" w:rsidP="008979D0">
            <w:pPr>
              <w:pStyle w:val="TextoTabla"/>
            </w:pPr>
          </w:p>
        </w:tc>
        <w:tc>
          <w:tcPr>
            <w:tcW w:w="7994" w:type="dxa"/>
            <w:gridSpan w:val="2"/>
            <w:shd w:val="clear" w:color="auto" w:fill="auto"/>
          </w:tcPr>
          <w:p w14:paraId="49D088A0" w14:textId="0B347055" w:rsidR="00A40B22" w:rsidRPr="009D03A0" w:rsidRDefault="00A40B22" w:rsidP="008979D0">
            <w:pPr>
              <w:pStyle w:val="TextoTabla"/>
            </w:pPr>
            <w:r>
              <w:fldChar w:fldCharType="begin"/>
            </w:r>
            <w:r>
              <w:instrText xml:space="preserve"> REF _Ref109713968 \h </w:instrText>
            </w:r>
            <w:r>
              <w:fldChar w:fldCharType="separate"/>
            </w:r>
            <w:r w:rsidR="00BF1215">
              <w:t xml:space="preserve">U5KI.HTWR.03.010. Frecuencia no </w:t>
            </w:r>
            <w:proofErr w:type="spellStart"/>
            <w:r w:rsidR="00BF1215">
              <w:t>desasignable</w:t>
            </w:r>
            <w:proofErr w:type="spellEnd"/>
            <w:r w:rsidR="00BF1215">
              <w:t>.</w:t>
            </w:r>
            <w:r>
              <w:fldChar w:fldCharType="end"/>
            </w:r>
          </w:p>
        </w:tc>
      </w:tr>
      <w:tr w:rsidR="00A40B22" w:rsidRPr="009D03A0" w14:paraId="6F601BEA" w14:textId="77777777" w:rsidTr="00A37578">
        <w:trPr>
          <w:jc w:val="center"/>
        </w:trPr>
        <w:tc>
          <w:tcPr>
            <w:tcW w:w="903" w:type="dxa"/>
            <w:shd w:val="clear" w:color="auto" w:fill="auto"/>
          </w:tcPr>
          <w:p w14:paraId="24647CAB" w14:textId="77777777" w:rsidR="00A40B22" w:rsidRPr="009D03A0" w:rsidRDefault="00A40B22" w:rsidP="008979D0">
            <w:pPr>
              <w:pStyle w:val="TextoTabla"/>
            </w:pPr>
          </w:p>
        </w:tc>
        <w:tc>
          <w:tcPr>
            <w:tcW w:w="7994" w:type="dxa"/>
            <w:gridSpan w:val="2"/>
            <w:shd w:val="clear" w:color="auto" w:fill="auto"/>
          </w:tcPr>
          <w:p w14:paraId="3E0F6345" w14:textId="38249A2C" w:rsidR="00A40B22" w:rsidRPr="009D03A0" w:rsidRDefault="00A40B22" w:rsidP="008979D0">
            <w:pPr>
              <w:pStyle w:val="TextoTabla"/>
            </w:pPr>
            <w:r>
              <w:fldChar w:fldCharType="begin"/>
            </w:r>
            <w:r>
              <w:instrText xml:space="preserve"> REF _Ref109713973 \h </w:instrText>
            </w:r>
            <w:r>
              <w:fldChar w:fldCharType="separate"/>
            </w:r>
            <w:r w:rsidR="00BF1215">
              <w:t>U5KI.HTWR.03.011. Retransmisión radio con frecuencia pasiva en RTX.</w:t>
            </w:r>
            <w:r>
              <w:fldChar w:fldCharType="end"/>
            </w:r>
          </w:p>
        </w:tc>
      </w:tr>
      <w:tr w:rsidR="00A40B22" w:rsidRPr="009D03A0" w14:paraId="650E1629" w14:textId="77777777" w:rsidTr="00A37578">
        <w:trPr>
          <w:jc w:val="center"/>
        </w:trPr>
        <w:tc>
          <w:tcPr>
            <w:tcW w:w="903" w:type="dxa"/>
            <w:shd w:val="clear" w:color="auto" w:fill="auto"/>
          </w:tcPr>
          <w:p w14:paraId="56C6E26E" w14:textId="77777777" w:rsidR="00A40B22" w:rsidRPr="009D03A0" w:rsidRDefault="00A40B22" w:rsidP="008979D0">
            <w:pPr>
              <w:pStyle w:val="TextoTabla"/>
            </w:pPr>
          </w:p>
        </w:tc>
        <w:tc>
          <w:tcPr>
            <w:tcW w:w="7994" w:type="dxa"/>
            <w:gridSpan w:val="2"/>
            <w:shd w:val="clear" w:color="auto" w:fill="auto"/>
          </w:tcPr>
          <w:p w14:paraId="26E973D9" w14:textId="77777777" w:rsidR="00A40B22" w:rsidRPr="009D03A0" w:rsidRDefault="00A40B22" w:rsidP="008979D0">
            <w:pPr>
              <w:pStyle w:val="TextoTabla"/>
            </w:pPr>
          </w:p>
        </w:tc>
      </w:tr>
    </w:tbl>
    <w:p w14:paraId="6E2A3046" w14:textId="3DACD9DB" w:rsidR="00391171" w:rsidRPr="009D03A0" w:rsidRDefault="00391171" w:rsidP="00391171">
      <w:pPr>
        <w:pStyle w:val="PiedeIlustracion"/>
      </w:pPr>
      <w:bookmarkStart w:id="98" w:name="_Toc318897662"/>
      <w:bookmarkStart w:id="99" w:name="_Toc357060741"/>
      <w:bookmarkStart w:id="100" w:name="_Toc445195562"/>
      <w:bookmarkStart w:id="101" w:name="_Toc517343096"/>
      <w:bookmarkStart w:id="102" w:name="_Toc2687465"/>
      <w:bookmarkStart w:id="103" w:name="_Toc117003101"/>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4</w:t>
      </w:r>
      <w:r>
        <w:rPr>
          <w:noProof/>
        </w:rPr>
        <w:fldChar w:fldCharType="end"/>
      </w:r>
      <w:r w:rsidRPr="009D03A0">
        <w:t>. Relación de Casos de Prueba. Grupo 3. Operación Radio.</w:t>
      </w:r>
      <w:bookmarkEnd w:id="98"/>
      <w:bookmarkEnd w:id="99"/>
      <w:bookmarkEnd w:id="100"/>
      <w:bookmarkEnd w:id="101"/>
      <w:bookmarkEnd w:id="102"/>
      <w:bookmarkEnd w:id="103"/>
    </w:p>
    <w:p w14:paraId="638AE47D" w14:textId="77777777" w:rsidR="00391171" w:rsidRPr="00460548" w:rsidRDefault="00391171" w:rsidP="00391171">
      <w:pPr>
        <w:pStyle w:val="Ttulo2"/>
      </w:pPr>
      <w:bookmarkStart w:id="104" w:name="_Toc346622276"/>
      <w:bookmarkStart w:id="105" w:name="_Toc357060655"/>
      <w:bookmarkStart w:id="106" w:name="_Toc445195482"/>
      <w:bookmarkStart w:id="107" w:name="_Toc519068317"/>
      <w:bookmarkStart w:id="108" w:name="_Toc2687376"/>
      <w:bookmarkStart w:id="109" w:name="_Toc131162556"/>
      <w:r w:rsidRPr="009D03A0">
        <w:t>Operación Línea Caliente.</w:t>
      </w:r>
      <w:bookmarkEnd w:id="104"/>
      <w:bookmarkEnd w:id="105"/>
      <w:bookmarkEnd w:id="106"/>
      <w:bookmarkEnd w:id="107"/>
      <w:bookmarkEnd w:id="108"/>
      <w:bookmarkEnd w:id="109"/>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5A422B37"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6C8160"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7AC2447"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1F8A0EB" w14:textId="77777777" w:rsidR="00391171" w:rsidRPr="009D03A0" w:rsidRDefault="00391171" w:rsidP="008979D0">
            <w:pPr>
              <w:pStyle w:val="TextoTabla"/>
            </w:pPr>
            <w:r w:rsidRPr="009D03A0">
              <w:t>Caso de Prueba</w:t>
            </w:r>
          </w:p>
        </w:tc>
      </w:tr>
      <w:tr w:rsidR="00391171" w:rsidRPr="009D03A0" w14:paraId="5F93516F" w14:textId="77777777" w:rsidTr="008979D0">
        <w:trPr>
          <w:jc w:val="center"/>
        </w:trPr>
        <w:tc>
          <w:tcPr>
            <w:tcW w:w="3596" w:type="dxa"/>
            <w:gridSpan w:val="2"/>
            <w:shd w:val="clear" w:color="auto" w:fill="auto"/>
          </w:tcPr>
          <w:p w14:paraId="3780C0A3" w14:textId="77777777" w:rsidR="00391171" w:rsidRPr="009D03A0" w:rsidRDefault="00391171" w:rsidP="008979D0">
            <w:pPr>
              <w:pStyle w:val="TextoTabla"/>
            </w:pPr>
            <w:r w:rsidRPr="009D03A0">
              <w:t>Operación Línea Caliente.</w:t>
            </w:r>
          </w:p>
        </w:tc>
        <w:tc>
          <w:tcPr>
            <w:tcW w:w="5301" w:type="dxa"/>
            <w:shd w:val="clear" w:color="auto" w:fill="auto"/>
          </w:tcPr>
          <w:p w14:paraId="616AF704" w14:textId="77777777" w:rsidR="00391171" w:rsidRPr="009D03A0" w:rsidRDefault="00391171" w:rsidP="008979D0">
            <w:pPr>
              <w:pStyle w:val="TextoTabla"/>
            </w:pPr>
          </w:p>
        </w:tc>
      </w:tr>
      <w:tr w:rsidR="00EB27CE" w:rsidRPr="009D03A0" w14:paraId="7AA7D6FC" w14:textId="77777777" w:rsidTr="00A37578">
        <w:trPr>
          <w:jc w:val="center"/>
        </w:trPr>
        <w:tc>
          <w:tcPr>
            <w:tcW w:w="903" w:type="dxa"/>
            <w:shd w:val="clear" w:color="auto" w:fill="auto"/>
          </w:tcPr>
          <w:p w14:paraId="31A7E844" w14:textId="77777777" w:rsidR="00EB27CE" w:rsidRPr="009D03A0" w:rsidRDefault="00EB27CE" w:rsidP="008979D0">
            <w:pPr>
              <w:pStyle w:val="TextoTabla"/>
            </w:pPr>
          </w:p>
        </w:tc>
        <w:tc>
          <w:tcPr>
            <w:tcW w:w="7994" w:type="dxa"/>
            <w:gridSpan w:val="2"/>
            <w:shd w:val="clear" w:color="auto" w:fill="auto"/>
          </w:tcPr>
          <w:p w14:paraId="66D7AA29" w14:textId="11716573" w:rsidR="00EB27CE" w:rsidRPr="009D03A0" w:rsidRDefault="00EB27CE" w:rsidP="008979D0">
            <w:pPr>
              <w:pStyle w:val="TextoTabla"/>
            </w:pPr>
            <w:r>
              <w:fldChar w:fldCharType="begin"/>
            </w:r>
            <w:r>
              <w:instrText xml:space="preserve"> REF _Ref109714021 \h </w:instrText>
            </w:r>
            <w:r>
              <w:fldChar w:fldCharType="separate"/>
            </w:r>
            <w:r w:rsidR="00BF1215" w:rsidRPr="009D03A0">
              <w:t>U5KI.HTWR.04.001. HMI Línea Caliente.</w:t>
            </w:r>
            <w:r>
              <w:fldChar w:fldCharType="end"/>
            </w:r>
          </w:p>
        </w:tc>
      </w:tr>
      <w:tr w:rsidR="00EB27CE" w:rsidRPr="009D03A0" w14:paraId="55526EF2" w14:textId="77777777" w:rsidTr="00A37578">
        <w:trPr>
          <w:jc w:val="center"/>
        </w:trPr>
        <w:tc>
          <w:tcPr>
            <w:tcW w:w="903" w:type="dxa"/>
            <w:shd w:val="clear" w:color="auto" w:fill="auto"/>
          </w:tcPr>
          <w:p w14:paraId="78842F09" w14:textId="77777777" w:rsidR="00EB27CE" w:rsidRPr="009D03A0" w:rsidRDefault="00EB27CE" w:rsidP="008979D0">
            <w:pPr>
              <w:pStyle w:val="TextoTabla"/>
            </w:pPr>
          </w:p>
        </w:tc>
        <w:tc>
          <w:tcPr>
            <w:tcW w:w="7994" w:type="dxa"/>
            <w:gridSpan w:val="2"/>
            <w:shd w:val="clear" w:color="auto" w:fill="auto"/>
          </w:tcPr>
          <w:p w14:paraId="020D5A6B" w14:textId="39407100" w:rsidR="00EB27CE" w:rsidRPr="009D03A0" w:rsidRDefault="00EB27CE" w:rsidP="008979D0">
            <w:pPr>
              <w:pStyle w:val="TextoTabla"/>
            </w:pPr>
            <w:r>
              <w:fldChar w:fldCharType="begin"/>
            </w:r>
            <w:r>
              <w:instrText xml:space="preserve"> REF _Ref109714026 \h </w:instrText>
            </w:r>
            <w:r>
              <w:fldChar w:fldCharType="separate"/>
            </w:r>
            <w:r w:rsidR="00BF1215" w:rsidRPr="009D03A0">
              <w:t>U5KI.HTWR.04.002. Transmisión por Línea caliente.</w:t>
            </w:r>
            <w:r>
              <w:fldChar w:fldCharType="end"/>
            </w:r>
          </w:p>
        </w:tc>
      </w:tr>
      <w:tr w:rsidR="00EB27CE" w:rsidRPr="009D03A0" w14:paraId="34E9BEE7" w14:textId="77777777" w:rsidTr="00A37578">
        <w:trPr>
          <w:jc w:val="center"/>
        </w:trPr>
        <w:tc>
          <w:tcPr>
            <w:tcW w:w="903" w:type="dxa"/>
            <w:shd w:val="clear" w:color="auto" w:fill="auto"/>
          </w:tcPr>
          <w:p w14:paraId="242EE542" w14:textId="77777777" w:rsidR="00EB27CE" w:rsidRPr="009D03A0" w:rsidRDefault="00EB27CE" w:rsidP="008979D0">
            <w:pPr>
              <w:pStyle w:val="TextoTabla"/>
            </w:pPr>
          </w:p>
        </w:tc>
        <w:tc>
          <w:tcPr>
            <w:tcW w:w="7994" w:type="dxa"/>
            <w:gridSpan w:val="2"/>
            <w:shd w:val="clear" w:color="auto" w:fill="auto"/>
          </w:tcPr>
          <w:p w14:paraId="361DEBBF" w14:textId="66E08F6B" w:rsidR="00EB27CE" w:rsidRPr="009D03A0" w:rsidRDefault="00EB27CE" w:rsidP="008979D0">
            <w:pPr>
              <w:pStyle w:val="TextoTabla"/>
            </w:pPr>
            <w:r>
              <w:fldChar w:fldCharType="begin"/>
            </w:r>
            <w:r>
              <w:instrText xml:space="preserve"> REF _Ref109714031 \h </w:instrText>
            </w:r>
            <w:r>
              <w:fldChar w:fldCharType="separate"/>
            </w:r>
            <w:r w:rsidR="00BF1215" w:rsidRPr="009D03A0">
              <w:t>U5KI.HTWR.04.00</w:t>
            </w:r>
            <w:r w:rsidR="00BF1215">
              <w:t>3</w:t>
            </w:r>
            <w:r w:rsidR="00BF1215" w:rsidRPr="009D03A0">
              <w:t>. Recepción por Línea Caliente.</w:t>
            </w:r>
            <w:r>
              <w:fldChar w:fldCharType="end"/>
            </w:r>
          </w:p>
        </w:tc>
      </w:tr>
      <w:tr w:rsidR="00EB27CE" w:rsidRPr="009D03A0" w14:paraId="2F0B6453" w14:textId="77777777" w:rsidTr="00A37578">
        <w:trPr>
          <w:jc w:val="center"/>
        </w:trPr>
        <w:tc>
          <w:tcPr>
            <w:tcW w:w="903" w:type="dxa"/>
            <w:shd w:val="clear" w:color="auto" w:fill="auto"/>
          </w:tcPr>
          <w:p w14:paraId="24B7E033" w14:textId="77777777" w:rsidR="00EB27CE" w:rsidRPr="009D03A0" w:rsidRDefault="00EB27CE" w:rsidP="008979D0">
            <w:pPr>
              <w:pStyle w:val="TextoTabla"/>
            </w:pPr>
          </w:p>
        </w:tc>
        <w:tc>
          <w:tcPr>
            <w:tcW w:w="7994" w:type="dxa"/>
            <w:gridSpan w:val="2"/>
            <w:shd w:val="clear" w:color="auto" w:fill="auto"/>
          </w:tcPr>
          <w:p w14:paraId="3D20D154" w14:textId="77777777" w:rsidR="00EB27CE" w:rsidRPr="009D03A0" w:rsidRDefault="00EB27CE" w:rsidP="008979D0">
            <w:pPr>
              <w:pStyle w:val="TextoTabla"/>
            </w:pPr>
          </w:p>
        </w:tc>
      </w:tr>
    </w:tbl>
    <w:p w14:paraId="52D11294" w14:textId="7EDFFE50" w:rsidR="00391171" w:rsidRPr="009D03A0" w:rsidRDefault="00391171" w:rsidP="00391171">
      <w:pPr>
        <w:pStyle w:val="PiedeIlustracion"/>
      </w:pPr>
      <w:bookmarkStart w:id="110" w:name="_Toc318897663"/>
      <w:bookmarkStart w:id="111" w:name="_Toc357060742"/>
      <w:bookmarkStart w:id="112" w:name="_Toc445195563"/>
      <w:bookmarkStart w:id="113" w:name="_Toc517343097"/>
      <w:bookmarkStart w:id="114" w:name="_Toc2687466"/>
      <w:bookmarkStart w:id="115" w:name="_Toc117003102"/>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5</w:t>
      </w:r>
      <w:r>
        <w:rPr>
          <w:noProof/>
        </w:rPr>
        <w:fldChar w:fldCharType="end"/>
      </w:r>
      <w:r w:rsidRPr="009D03A0">
        <w:t>. Relación de Casos de Prueba. Grupo 4. Operación Líneas Calientes.</w:t>
      </w:r>
      <w:bookmarkEnd w:id="110"/>
      <w:bookmarkEnd w:id="111"/>
      <w:bookmarkEnd w:id="112"/>
      <w:bookmarkEnd w:id="113"/>
      <w:bookmarkEnd w:id="114"/>
      <w:bookmarkEnd w:id="115"/>
    </w:p>
    <w:p w14:paraId="39C2AB28" w14:textId="77777777" w:rsidR="00391171" w:rsidRPr="004C67F6" w:rsidRDefault="00391171" w:rsidP="00391171">
      <w:pPr>
        <w:pStyle w:val="Ttulo2"/>
      </w:pPr>
      <w:bookmarkStart w:id="116" w:name="_Toc346622277"/>
      <w:bookmarkStart w:id="117" w:name="_Toc357060656"/>
      <w:bookmarkStart w:id="118" w:name="_Toc445195483"/>
      <w:bookmarkStart w:id="119" w:name="_Toc519068318"/>
      <w:bookmarkStart w:id="120" w:name="_Toc2687377"/>
      <w:bookmarkStart w:id="121" w:name="_Toc131162557"/>
      <w:r w:rsidRPr="009D03A0">
        <w:t>Operación Telefonía.</w:t>
      </w:r>
      <w:bookmarkEnd w:id="116"/>
      <w:bookmarkEnd w:id="117"/>
      <w:bookmarkEnd w:id="118"/>
      <w:bookmarkEnd w:id="119"/>
      <w:bookmarkEnd w:id="120"/>
      <w:bookmarkEnd w:id="121"/>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007498" w14:paraId="6DE72BCF"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C2CECE1"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885B4A" w14:textId="77777777" w:rsidR="00391171" w:rsidRPr="00007498" w:rsidRDefault="00391171" w:rsidP="008979D0">
            <w:pPr>
              <w:pStyle w:val="TextoTabla"/>
              <w:rPr>
                <w:color w:val="FFFFFF" w:themeColor="background1"/>
              </w:rPr>
            </w:pPr>
            <w:r w:rsidRPr="00007498">
              <w:rPr>
                <w:color w:val="FFFFFF" w:themeColor="background1"/>
              </w:rPr>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42300EC"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4B7AD982" w14:textId="77777777" w:rsidTr="008979D0">
        <w:trPr>
          <w:jc w:val="center"/>
        </w:trPr>
        <w:tc>
          <w:tcPr>
            <w:tcW w:w="3596" w:type="dxa"/>
            <w:gridSpan w:val="2"/>
            <w:shd w:val="clear" w:color="auto" w:fill="auto"/>
          </w:tcPr>
          <w:p w14:paraId="58888861" w14:textId="77777777" w:rsidR="00391171" w:rsidRPr="009D03A0" w:rsidRDefault="00391171" w:rsidP="008979D0">
            <w:pPr>
              <w:pStyle w:val="TextoTabla"/>
            </w:pPr>
            <w:r w:rsidRPr="009D03A0">
              <w:t>Operación Telefonía.</w:t>
            </w:r>
          </w:p>
        </w:tc>
        <w:tc>
          <w:tcPr>
            <w:tcW w:w="5301" w:type="dxa"/>
            <w:shd w:val="clear" w:color="auto" w:fill="auto"/>
          </w:tcPr>
          <w:p w14:paraId="08E4C589" w14:textId="77777777" w:rsidR="00391171" w:rsidRPr="009D03A0" w:rsidRDefault="00391171" w:rsidP="008979D0">
            <w:pPr>
              <w:pStyle w:val="TextoTabla"/>
            </w:pPr>
          </w:p>
        </w:tc>
      </w:tr>
      <w:tr w:rsidR="00EB27CE" w:rsidRPr="009D03A0" w14:paraId="4C574F71" w14:textId="77777777" w:rsidTr="00A37578">
        <w:trPr>
          <w:jc w:val="center"/>
        </w:trPr>
        <w:tc>
          <w:tcPr>
            <w:tcW w:w="903" w:type="dxa"/>
            <w:shd w:val="clear" w:color="auto" w:fill="auto"/>
          </w:tcPr>
          <w:p w14:paraId="42F727AB" w14:textId="77777777" w:rsidR="00EB27CE" w:rsidRPr="009D03A0" w:rsidRDefault="00EB27CE" w:rsidP="008979D0">
            <w:pPr>
              <w:pStyle w:val="TextoTabla"/>
            </w:pPr>
          </w:p>
        </w:tc>
        <w:tc>
          <w:tcPr>
            <w:tcW w:w="7994" w:type="dxa"/>
            <w:gridSpan w:val="2"/>
            <w:shd w:val="clear" w:color="auto" w:fill="auto"/>
          </w:tcPr>
          <w:p w14:paraId="52D4E4B8" w14:textId="522CCC9A" w:rsidR="00EB27CE" w:rsidRPr="009D03A0" w:rsidRDefault="00EB27CE" w:rsidP="008979D0">
            <w:pPr>
              <w:pStyle w:val="TextoTabla"/>
            </w:pPr>
            <w:r>
              <w:fldChar w:fldCharType="begin"/>
            </w:r>
            <w:r>
              <w:instrText xml:space="preserve"> REF _Ref109714114 \h </w:instrText>
            </w:r>
            <w:r>
              <w:fldChar w:fldCharType="separate"/>
            </w:r>
            <w:r w:rsidR="00BF1215" w:rsidRPr="009D03A0">
              <w:t>U5KI.HTWR.05.001. HMI de Telefonía.</w:t>
            </w:r>
            <w:r>
              <w:fldChar w:fldCharType="end"/>
            </w:r>
          </w:p>
        </w:tc>
      </w:tr>
      <w:tr w:rsidR="00EB27CE" w:rsidRPr="009D03A0" w14:paraId="7EEA1FDB" w14:textId="77777777" w:rsidTr="00A37578">
        <w:trPr>
          <w:jc w:val="center"/>
        </w:trPr>
        <w:tc>
          <w:tcPr>
            <w:tcW w:w="903" w:type="dxa"/>
            <w:shd w:val="clear" w:color="auto" w:fill="auto"/>
          </w:tcPr>
          <w:p w14:paraId="62E764B4" w14:textId="77777777" w:rsidR="00EB27CE" w:rsidRPr="009D03A0" w:rsidRDefault="00EB27CE" w:rsidP="008979D0">
            <w:pPr>
              <w:pStyle w:val="TextoTabla"/>
            </w:pPr>
          </w:p>
        </w:tc>
        <w:tc>
          <w:tcPr>
            <w:tcW w:w="7994" w:type="dxa"/>
            <w:gridSpan w:val="2"/>
            <w:shd w:val="clear" w:color="auto" w:fill="auto"/>
          </w:tcPr>
          <w:p w14:paraId="620F4580" w14:textId="710AEC6A" w:rsidR="00EB27CE" w:rsidRPr="009D03A0" w:rsidRDefault="00EB27CE" w:rsidP="008979D0">
            <w:pPr>
              <w:pStyle w:val="TextoTabla"/>
            </w:pPr>
            <w:r>
              <w:fldChar w:fldCharType="begin"/>
            </w:r>
            <w:r>
              <w:instrText xml:space="preserve"> REF _Ref109714120 \h </w:instrText>
            </w:r>
            <w:r>
              <w:fldChar w:fldCharType="separate"/>
            </w:r>
            <w:r w:rsidR="00BF1215" w:rsidRPr="009D03A0">
              <w:t>U5KI.HTWR.05.002. Inicio de Llamada AD.</w:t>
            </w:r>
            <w:r>
              <w:fldChar w:fldCharType="end"/>
            </w:r>
          </w:p>
        </w:tc>
      </w:tr>
      <w:tr w:rsidR="00EB27CE" w:rsidRPr="009D03A0" w14:paraId="2326C581" w14:textId="77777777" w:rsidTr="00A37578">
        <w:trPr>
          <w:jc w:val="center"/>
        </w:trPr>
        <w:tc>
          <w:tcPr>
            <w:tcW w:w="903" w:type="dxa"/>
            <w:shd w:val="clear" w:color="auto" w:fill="auto"/>
          </w:tcPr>
          <w:p w14:paraId="4A32D3E3" w14:textId="77777777" w:rsidR="00EB27CE" w:rsidRPr="009D03A0" w:rsidRDefault="00EB27CE" w:rsidP="008979D0">
            <w:pPr>
              <w:pStyle w:val="TextoTabla"/>
            </w:pPr>
          </w:p>
        </w:tc>
        <w:tc>
          <w:tcPr>
            <w:tcW w:w="7994" w:type="dxa"/>
            <w:gridSpan w:val="2"/>
            <w:shd w:val="clear" w:color="auto" w:fill="auto"/>
          </w:tcPr>
          <w:p w14:paraId="1AF77A97" w14:textId="59E366DC" w:rsidR="00EB27CE" w:rsidRPr="009D03A0" w:rsidRDefault="00EB27CE" w:rsidP="008979D0">
            <w:pPr>
              <w:pStyle w:val="TextoTabla"/>
            </w:pPr>
            <w:r>
              <w:fldChar w:fldCharType="begin"/>
            </w:r>
            <w:r>
              <w:instrText xml:space="preserve"> REF _Ref109714124 \h </w:instrText>
            </w:r>
            <w:r>
              <w:fldChar w:fldCharType="separate"/>
            </w:r>
            <w:r w:rsidR="00BF1215" w:rsidRPr="009D03A0">
              <w:t>U5KI.HTWR.05.003. Recepción de Llamada AD.</w:t>
            </w:r>
            <w:r>
              <w:fldChar w:fldCharType="end"/>
            </w:r>
          </w:p>
        </w:tc>
      </w:tr>
      <w:tr w:rsidR="00EB27CE" w:rsidRPr="009D03A0" w14:paraId="133D16C7" w14:textId="77777777" w:rsidTr="00A37578">
        <w:trPr>
          <w:jc w:val="center"/>
        </w:trPr>
        <w:tc>
          <w:tcPr>
            <w:tcW w:w="903" w:type="dxa"/>
            <w:shd w:val="clear" w:color="auto" w:fill="auto"/>
          </w:tcPr>
          <w:p w14:paraId="27F2379D" w14:textId="77777777" w:rsidR="00EB27CE" w:rsidRPr="009D03A0" w:rsidRDefault="00EB27CE" w:rsidP="008979D0">
            <w:pPr>
              <w:pStyle w:val="TextoTabla"/>
            </w:pPr>
          </w:p>
        </w:tc>
        <w:tc>
          <w:tcPr>
            <w:tcW w:w="7994" w:type="dxa"/>
            <w:gridSpan w:val="2"/>
            <w:shd w:val="clear" w:color="auto" w:fill="auto"/>
          </w:tcPr>
          <w:p w14:paraId="124C4699" w14:textId="728BA3DD" w:rsidR="00EB27CE" w:rsidRPr="009D03A0" w:rsidRDefault="00EB27CE" w:rsidP="008979D0">
            <w:pPr>
              <w:pStyle w:val="TextoTabla"/>
            </w:pPr>
            <w:r>
              <w:fldChar w:fldCharType="begin"/>
            </w:r>
            <w:r>
              <w:instrText xml:space="preserve"> REF _Ref109714134 \h </w:instrText>
            </w:r>
            <w:r>
              <w:fldChar w:fldCharType="separate"/>
            </w:r>
            <w:r w:rsidR="00BF1215" w:rsidRPr="009D03A0">
              <w:t>U5KI.HTWR.05.004. Liberación de Llamada AD.</w:t>
            </w:r>
            <w:r>
              <w:fldChar w:fldCharType="end"/>
            </w:r>
          </w:p>
        </w:tc>
      </w:tr>
      <w:tr w:rsidR="00EB27CE" w:rsidRPr="009D03A0" w14:paraId="3048D542" w14:textId="77777777" w:rsidTr="00A37578">
        <w:trPr>
          <w:jc w:val="center"/>
        </w:trPr>
        <w:tc>
          <w:tcPr>
            <w:tcW w:w="903" w:type="dxa"/>
            <w:shd w:val="clear" w:color="auto" w:fill="auto"/>
          </w:tcPr>
          <w:p w14:paraId="5B3383C7" w14:textId="77777777" w:rsidR="00EB27CE" w:rsidRPr="009D03A0" w:rsidRDefault="00EB27CE" w:rsidP="008979D0">
            <w:pPr>
              <w:pStyle w:val="TextoTabla"/>
            </w:pPr>
          </w:p>
        </w:tc>
        <w:tc>
          <w:tcPr>
            <w:tcW w:w="7994" w:type="dxa"/>
            <w:gridSpan w:val="2"/>
            <w:shd w:val="clear" w:color="auto" w:fill="auto"/>
          </w:tcPr>
          <w:p w14:paraId="625349F3" w14:textId="121E09AA" w:rsidR="00EB27CE" w:rsidRPr="009D03A0" w:rsidRDefault="00EB27CE" w:rsidP="008979D0">
            <w:pPr>
              <w:pStyle w:val="TextoTabla"/>
            </w:pPr>
            <w:r>
              <w:fldChar w:fldCharType="begin"/>
            </w:r>
            <w:r>
              <w:instrText xml:space="preserve"> REF _Ref109714138 \h </w:instrText>
            </w:r>
            <w:r>
              <w:fldChar w:fldCharType="separate"/>
            </w:r>
            <w:r w:rsidR="00BF1215" w:rsidRPr="009D03A0">
              <w:t>U5KI.HTWR.05.005. Anulación de Llamada AD.</w:t>
            </w:r>
            <w:r>
              <w:fldChar w:fldCharType="end"/>
            </w:r>
          </w:p>
        </w:tc>
      </w:tr>
      <w:tr w:rsidR="00EB27CE" w:rsidRPr="009D03A0" w14:paraId="13D0EE84" w14:textId="77777777" w:rsidTr="00A37578">
        <w:trPr>
          <w:jc w:val="center"/>
        </w:trPr>
        <w:tc>
          <w:tcPr>
            <w:tcW w:w="903" w:type="dxa"/>
            <w:shd w:val="clear" w:color="auto" w:fill="auto"/>
          </w:tcPr>
          <w:p w14:paraId="66BD5A1B" w14:textId="77777777" w:rsidR="00EB27CE" w:rsidRPr="009D03A0" w:rsidRDefault="00EB27CE" w:rsidP="008979D0">
            <w:pPr>
              <w:pStyle w:val="TextoTabla"/>
            </w:pPr>
          </w:p>
        </w:tc>
        <w:tc>
          <w:tcPr>
            <w:tcW w:w="7994" w:type="dxa"/>
            <w:gridSpan w:val="2"/>
            <w:shd w:val="clear" w:color="auto" w:fill="auto"/>
          </w:tcPr>
          <w:p w14:paraId="0936BBD7" w14:textId="4BE73729" w:rsidR="00EB27CE" w:rsidRPr="009D03A0" w:rsidRDefault="00EB27CE" w:rsidP="008979D0">
            <w:pPr>
              <w:pStyle w:val="TextoTabla"/>
            </w:pPr>
            <w:r>
              <w:fldChar w:fldCharType="begin"/>
            </w:r>
            <w:r>
              <w:instrText xml:space="preserve"> REF _Ref109714143 \h </w:instrText>
            </w:r>
            <w:r>
              <w:fldChar w:fldCharType="separate"/>
            </w:r>
            <w:r w:rsidR="00BF1215" w:rsidRPr="009D03A0">
              <w:t>U5KI.HTWR.05.006. Inicio de Llamada AI.</w:t>
            </w:r>
            <w:r>
              <w:fldChar w:fldCharType="end"/>
            </w:r>
          </w:p>
        </w:tc>
      </w:tr>
      <w:tr w:rsidR="00EB27CE" w:rsidRPr="009D03A0" w14:paraId="36C34223" w14:textId="77777777" w:rsidTr="00A37578">
        <w:trPr>
          <w:jc w:val="center"/>
        </w:trPr>
        <w:tc>
          <w:tcPr>
            <w:tcW w:w="903" w:type="dxa"/>
            <w:shd w:val="clear" w:color="auto" w:fill="auto"/>
          </w:tcPr>
          <w:p w14:paraId="76203E71" w14:textId="77777777" w:rsidR="00EB27CE" w:rsidRPr="009D03A0" w:rsidRDefault="00EB27CE" w:rsidP="008979D0">
            <w:pPr>
              <w:pStyle w:val="TextoTabla"/>
            </w:pPr>
          </w:p>
        </w:tc>
        <w:tc>
          <w:tcPr>
            <w:tcW w:w="7994" w:type="dxa"/>
            <w:gridSpan w:val="2"/>
            <w:shd w:val="clear" w:color="auto" w:fill="auto"/>
          </w:tcPr>
          <w:p w14:paraId="4E087D7F" w14:textId="5FCC1B9D" w:rsidR="00EB27CE" w:rsidRPr="009D03A0" w:rsidRDefault="00EB27CE" w:rsidP="008979D0">
            <w:pPr>
              <w:pStyle w:val="TextoTabla"/>
            </w:pPr>
            <w:r>
              <w:fldChar w:fldCharType="begin"/>
            </w:r>
            <w:r>
              <w:instrText xml:space="preserve"> REF _Ref109714148 \h </w:instrText>
            </w:r>
            <w:r>
              <w:fldChar w:fldCharType="separate"/>
            </w:r>
            <w:r w:rsidR="00BF1215" w:rsidRPr="009D03A0">
              <w:t>U5KI.HTWR.05.007. Recepción de Llamada por AI.</w:t>
            </w:r>
            <w:r>
              <w:fldChar w:fldCharType="end"/>
            </w:r>
          </w:p>
        </w:tc>
      </w:tr>
      <w:tr w:rsidR="00EB27CE" w:rsidRPr="009D03A0" w14:paraId="7A4794EB" w14:textId="77777777" w:rsidTr="00A37578">
        <w:trPr>
          <w:jc w:val="center"/>
        </w:trPr>
        <w:tc>
          <w:tcPr>
            <w:tcW w:w="903" w:type="dxa"/>
            <w:shd w:val="clear" w:color="auto" w:fill="auto"/>
          </w:tcPr>
          <w:p w14:paraId="79720AA1" w14:textId="77777777" w:rsidR="00EB27CE" w:rsidRPr="009D03A0" w:rsidRDefault="00EB27CE" w:rsidP="008979D0">
            <w:pPr>
              <w:pStyle w:val="TextoTabla"/>
            </w:pPr>
          </w:p>
        </w:tc>
        <w:tc>
          <w:tcPr>
            <w:tcW w:w="7994" w:type="dxa"/>
            <w:gridSpan w:val="2"/>
            <w:shd w:val="clear" w:color="auto" w:fill="auto"/>
          </w:tcPr>
          <w:p w14:paraId="270EB522" w14:textId="565AB9B9" w:rsidR="00EB27CE" w:rsidRPr="009D03A0" w:rsidRDefault="00EB27CE" w:rsidP="008979D0">
            <w:pPr>
              <w:pStyle w:val="TextoTabla"/>
            </w:pPr>
            <w:r>
              <w:fldChar w:fldCharType="begin"/>
            </w:r>
            <w:r>
              <w:instrText xml:space="preserve"> REF _Ref109714153 \h </w:instrText>
            </w:r>
            <w:r>
              <w:fldChar w:fldCharType="separate"/>
            </w:r>
            <w:r w:rsidR="00BF1215" w:rsidRPr="009D03A0">
              <w:t>U5KI.HTWR.05.008. Liberación de Llamada por AI.</w:t>
            </w:r>
            <w:r>
              <w:fldChar w:fldCharType="end"/>
            </w:r>
          </w:p>
        </w:tc>
      </w:tr>
      <w:tr w:rsidR="00EB27CE" w:rsidRPr="009D03A0" w14:paraId="3AD9DF92" w14:textId="77777777" w:rsidTr="00A37578">
        <w:trPr>
          <w:jc w:val="center"/>
        </w:trPr>
        <w:tc>
          <w:tcPr>
            <w:tcW w:w="903" w:type="dxa"/>
            <w:shd w:val="clear" w:color="auto" w:fill="auto"/>
          </w:tcPr>
          <w:p w14:paraId="068C3162" w14:textId="77777777" w:rsidR="00EB27CE" w:rsidRPr="009D03A0" w:rsidRDefault="00EB27CE" w:rsidP="008979D0">
            <w:pPr>
              <w:pStyle w:val="TextoTabla"/>
            </w:pPr>
          </w:p>
        </w:tc>
        <w:tc>
          <w:tcPr>
            <w:tcW w:w="7994" w:type="dxa"/>
            <w:gridSpan w:val="2"/>
            <w:shd w:val="clear" w:color="auto" w:fill="auto"/>
          </w:tcPr>
          <w:p w14:paraId="4B4F4369" w14:textId="415C082F" w:rsidR="00EB27CE" w:rsidRPr="009D03A0" w:rsidRDefault="00EB27CE" w:rsidP="00EB27CE">
            <w:pPr>
              <w:pStyle w:val="TextoTabla"/>
              <w:tabs>
                <w:tab w:val="left" w:pos="1530"/>
              </w:tabs>
            </w:pPr>
            <w:r>
              <w:fldChar w:fldCharType="begin"/>
            </w:r>
            <w:r>
              <w:instrText xml:space="preserve"> REF _Ref109714164 \h </w:instrText>
            </w:r>
            <w:r>
              <w:fldChar w:fldCharType="separate"/>
            </w:r>
            <w:r w:rsidR="00BF1215" w:rsidRPr="009D03A0">
              <w:t>U5KI.HTWR.05.009. Anulación de Llamada por AI.</w:t>
            </w:r>
            <w:r>
              <w:fldChar w:fldCharType="end"/>
            </w:r>
          </w:p>
        </w:tc>
      </w:tr>
      <w:tr w:rsidR="00EB27CE" w:rsidRPr="009D03A0" w14:paraId="52ECA20C" w14:textId="77777777" w:rsidTr="00A37578">
        <w:trPr>
          <w:jc w:val="center"/>
        </w:trPr>
        <w:tc>
          <w:tcPr>
            <w:tcW w:w="903" w:type="dxa"/>
            <w:shd w:val="clear" w:color="auto" w:fill="auto"/>
          </w:tcPr>
          <w:p w14:paraId="12EBA83B" w14:textId="77777777" w:rsidR="00EB27CE" w:rsidRPr="009D03A0" w:rsidRDefault="00EB27CE" w:rsidP="008979D0">
            <w:pPr>
              <w:pStyle w:val="TextoTabla"/>
            </w:pPr>
          </w:p>
        </w:tc>
        <w:tc>
          <w:tcPr>
            <w:tcW w:w="7994" w:type="dxa"/>
            <w:gridSpan w:val="2"/>
            <w:shd w:val="clear" w:color="auto" w:fill="auto"/>
          </w:tcPr>
          <w:p w14:paraId="75A19561" w14:textId="1D60DD89" w:rsidR="00EB27CE" w:rsidRPr="009D03A0" w:rsidRDefault="00EB27CE" w:rsidP="00EB27CE">
            <w:pPr>
              <w:pStyle w:val="TextoTabla"/>
              <w:tabs>
                <w:tab w:val="left" w:pos="1530"/>
              </w:tabs>
            </w:pPr>
            <w:r>
              <w:fldChar w:fldCharType="begin"/>
            </w:r>
            <w:r>
              <w:instrText xml:space="preserve"> REF _Ref109714173 \h </w:instrText>
            </w:r>
            <w:r>
              <w:fldChar w:fldCharType="separate"/>
            </w:r>
            <w:r w:rsidR="00BF1215" w:rsidRPr="009D03A0">
              <w:t xml:space="preserve">U5KI.HTWR.05.010. </w:t>
            </w:r>
            <w:r w:rsidR="00BF1215">
              <w:t>Lista</w:t>
            </w:r>
            <w:r w:rsidR="00BF1215" w:rsidRPr="009D03A0">
              <w:t xml:space="preserve"> de </w:t>
            </w:r>
            <w:r w:rsidR="00BF1215">
              <w:t>marcaciones</w:t>
            </w:r>
            <w:r w:rsidR="00BF1215" w:rsidRPr="009D03A0">
              <w:t xml:space="preserve"> Memorizadas.</w:t>
            </w:r>
            <w:r>
              <w:fldChar w:fldCharType="end"/>
            </w:r>
          </w:p>
        </w:tc>
      </w:tr>
      <w:tr w:rsidR="00EB27CE" w:rsidRPr="009D03A0" w14:paraId="53524D77" w14:textId="77777777" w:rsidTr="00A37578">
        <w:trPr>
          <w:jc w:val="center"/>
        </w:trPr>
        <w:tc>
          <w:tcPr>
            <w:tcW w:w="903" w:type="dxa"/>
            <w:shd w:val="clear" w:color="auto" w:fill="auto"/>
          </w:tcPr>
          <w:p w14:paraId="1DFB2AFE" w14:textId="77777777" w:rsidR="00EB27CE" w:rsidRPr="009D03A0" w:rsidRDefault="00EB27CE" w:rsidP="008979D0">
            <w:pPr>
              <w:pStyle w:val="TextoTabla"/>
            </w:pPr>
          </w:p>
        </w:tc>
        <w:tc>
          <w:tcPr>
            <w:tcW w:w="7994" w:type="dxa"/>
            <w:gridSpan w:val="2"/>
            <w:shd w:val="clear" w:color="auto" w:fill="auto"/>
          </w:tcPr>
          <w:p w14:paraId="47AD02D4" w14:textId="3FAF48E3" w:rsidR="00EB27CE" w:rsidRPr="009D03A0" w:rsidRDefault="00EB27CE" w:rsidP="008979D0">
            <w:pPr>
              <w:pStyle w:val="TextoTabla"/>
            </w:pPr>
            <w:r>
              <w:fldChar w:fldCharType="begin"/>
            </w:r>
            <w:r>
              <w:instrText xml:space="preserve"> REF _Ref109714184 \h </w:instrText>
            </w:r>
            <w:r>
              <w:fldChar w:fldCharType="separate"/>
            </w:r>
            <w:r w:rsidR="00BF1215" w:rsidRPr="009D03A0">
              <w:t>U5KI.HTWR.05.011. Históricos de Llamadas AI.</w:t>
            </w:r>
            <w:r>
              <w:fldChar w:fldCharType="end"/>
            </w:r>
          </w:p>
        </w:tc>
      </w:tr>
      <w:tr w:rsidR="00EB27CE" w:rsidRPr="009D03A0" w14:paraId="7CFB51F8" w14:textId="77777777" w:rsidTr="00A37578">
        <w:trPr>
          <w:jc w:val="center"/>
        </w:trPr>
        <w:tc>
          <w:tcPr>
            <w:tcW w:w="903" w:type="dxa"/>
            <w:shd w:val="clear" w:color="auto" w:fill="auto"/>
          </w:tcPr>
          <w:p w14:paraId="5765710E" w14:textId="77777777" w:rsidR="00EB27CE" w:rsidRPr="009D03A0" w:rsidRDefault="00EB27CE" w:rsidP="008979D0">
            <w:pPr>
              <w:pStyle w:val="TextoTabla"/>
            </w:pPr>
          </w:p>
        </w:tc>
        <w:tc>
          <w:tcPr>
            <w:tcW w:w="7994" w:type="dxa"/>
            <w:gridSpan w:val="2"/>
            <w:shd w:val="clear" w:color="auto" w:fill="auto"/>
          </w:tcPr>
          <w:p w14:paraId="69AF1667" w14:textId="12588E5A" w:rsidR="00EB27CE" w:rsidRPr="009D03A0" w:rsidRDefault="00EB27CE" w:rsidP="008979D0">
            <w:pPr>
              <w:pStyle w:val="TextoTabla"/>
            </w:pPr>
            <w:r>
              <w:fldChar w:fldCharType="begin"/>
            </w:r>
            <w:r>
              <w:instrText xml:space="preserve"> REF _Ref109714188 \h </w:instrText>
            </w:r>
            <w:r>
              <w:fldChar w:fldCharType="separate"/>
            </w:r>
            <w:r w:rsidR="00BF1215" w:rsidRPr="009D03A0">
              <w:t xml:space="preserve">U5KI.HTWR.05.012. </w:t>
            </w:r>
            <w:r w:rsidR="00BF1215">
              <w:t>Llamadas Prioritarias</w:t>
            </w:r>
            <w:r w:rsidR="00BF1215" w:rsidRPr="009D03A0">
              <w:t>.</w:t>
            </w:r>
            <w:r>
              <w:fldChar w:fldCharType="end"/>
            </w:r>
          </w:p>
        </w:tc>
      </w:tr>
      <w:tr w:rsidR="00EB27CE" w:rsidRPr="009D03A0" w14:paraId="3F9914EE" w14:textId="77777777" w:rsidTr="00A37578">
        <w:trPr>
          <w:jc w:val="center"/>
        </w:trPr>
        <w:tc>
          <w:tcPr>
            <w:tcW w:w="903" w:type="dxa"/>
            <w:shd w:val="clear" w:color="auto" w:fill="auto"/>
          </w:tcPr>
          <w:p w14:paraId="41CADCC1" w14:textId="77777777" w:rsidR="00EB27CE" w:rsidRPr="009D03A0" w:rsidRDefault="00EB27CE" w:rsidP="008979D0">
            <w:pPr>
              <w:pStyle w:val="TextoTabla"/>
            </w:pPr>
          </w:p>
        </w:tc>
        <w:tc>
          <w:tcPr>
            <w:tcW w:w="7994" w:type="dxa"/>
            <w:gridSpan w:val="2"/>
            <w:shd w:val="clear" w:color="auto" w:fill="auto"/>
          </w:tcPr>
          <w:p w14:paraId="1E83C13D" w14:textId="318335A6" w:rsidR="00EB27CE" w:rsidRPr="009D03A0" w:rsidRDefault="00EB27CE" w:rsidP="008979D0">
            <w:pPr>
              <w:pStyle w:val="TextoTabla"/>
            </w:pPr>
            <w:r>
              <w:fldChar w:fldCharType="begin"/>
            </w:r>
            <w:r>
              <w:instrText xml:space="preserve"> REF _Ref109714193 \h </w:instrText>
            </w:r>
            <w:r>
              <w:fldChar w:fldCharType="separate"/>
            </w:r>
            <w:r w:rsidR="00BF1215">
              <w:t>U5KI.HTWR.05.013. Escucha de</w:t>
            </w:r>
            <w:r w:rsidR="00BF1215" w:rsidRPr="009D03A0">
              <w:t xml:space="preserve"> usuario.</w:t>
            </w:r>
            <w:r>
              <w:fldChar w:fldCharType="end"/>
            </w:r>
          </w:p>
        </w:tc>
      </w:tr>
      <w:tr w:rsidR="00EB27CE" w:rsidRPr="009D03A0" w14:paraId="1F92C896" w14:textId="77777777" w:rsidTr="00A37578">
        <w:trPr>
          <w:jc w:val="center"/>
        </w:trPr>
        <w:tc>
          <w:tcPr>
            <w:tcW w:w="903" w:type="dxa"/>
            <w:shd w:val="clear" w:color="auto" w:fill="auto"/>
          </w:tcPr>
          <w:p w14:paraId="671D622D" w14:textId="77777777" w:rsidR="00EB27CE" w:rsidRPr="009D03A0" w:rsidRDefault="00EB27CE" w:rsidP="008979D0">
            <w:pPr>
              <w:pStyle w:val="TextoTabla"/>
            </w:pPr>
          </w:p>
        </w:tc>
        <w:tc>
          <w:tcPr>
            <w:tcW w:w="7994" w:type="dxa"/>
            <w:gridSpan w:val="2"/>
            <w:shd w:val="clear" w:color="auto" w:fill="auto"/>
          </w:tcPr>
          <w:p w14:paraId="6D4C34CF" w14:textId="5D7FE3A2" w:rsidR="00EB27CE" w:rsidRPr="009D03A0" w:rsidRDefault="00EB27CE" w:rsidP="008979D0">
            <w:pPr>
              <w:pStyle w:val="TextoTabla"/>
            </w:pPr>
            <w:r>
              <w:fldChar w:fldCharType="begin"/>
            </w:r>
            <w:r>
              <w:instrText xml:space="preserve"> REF _Ref109714199 \h </w:instrText>
            </w:r>
            <w:r>
              <w:fldChar w:fldCharType="separate"/>
            </w:r>
            <w:r w:rsidR="00BF1215" w:rsidRPr="009D03A0">
              <w:t>U5KI.HTWR.05.014. Retención.</w:t>
            </w:r>
            <w:r>
              <w:fldChar w:fldCharType="end"/>
            </w:r>
          </w:p>
        </w:tc>
      </w:tr>
      <w:tr w:rsidR="00EB27CE" w:rsidRPr="009D03A0" w14:paraId="6E720BB5" w14:textId="77777777" w:rsidTr="00A37578">
        <w:trPr>
          <w:jc w:val="center"/>
        </w:trPr>
        <w:tc>
          <w:tcPr>
            <w:tcW w:w="903" w:type="dxa"/>
            <w:shd w:val="clear" w:color="auto" w:fill="auto"/>
          </w:tcPr>
          <w:p w14:paraId="37FE73B1" w14:textId="77777777" w:rsidR="00EB27CE" w:rsidRPr="009D03A0" w:rsidRDefault="00EB27CE" w:rsidP="008979D0">
            <w:pPr>
              <w:pStyle w:val="TextoTabla"/>
            </w:pPr>
          </w:p>
        </w:tc>
        <w:tc>
          <w:tcPr>
            <w:tcW w:w="7994" w:type="dxa"/>
            <w:gridSpan w:val="2"/>
            <w:shd w:val="clear" w:color="auto" w:fill="auto"/>
          </w:tcPr>
          <w:p w14:paraId="37A9215F" w14:textId="0605347F" w:rsidR="00EB27CE" w:rsidRPr="009D03A0" w:rsidRDefault="00EB27CE" w:rsidP="008979D0">
            <w:pPr>
              <w:pStyle w:val="TextoTabla"/>
            </w:pPr>
            <w:r>
              <w:fldChar w:fldCharType="begin"/>
            </w:r>
            <w:r>
              <w:instrText xml:space="preserve"> REF _Ref109714203 \h </w:instrText>
            </w:r>
            <w:r>
              <w:fldChar w:fldCharType="separate"/>
            </w:r>
            <w:r w:rsidR="00BF1215" w:rsidRPr="009D03A0">
              <w:t>U5KI.HTWR.05.015. Transferencia.</w:t>
            </w:r>
            <w:r>
              <w:fldChar w:fldCharType="end"/>
            </w:r>
          </w:p>
        </w:tc>
      </w:tr>
      <w:tr w:rsidR="00EB27CE" w:rsidRPr="009D03A0" w14:paraId="0B9B4EF2" w14:textId="77777777" w:rsidTr="00A37578">
        <w:trPr>
          <w:jc w:val="center"/>
        </w:trPr>
        <w:tc>
          <w:tcPr>
            <w:tcW w:w="903" w:type="dxa"/>
            <w:shd w:val="clear" w:color="auto" w:fill="auto"/>
          </w:tcPr>
          <w:p w14:paraId="784BF7AC" w14:textId="77777777" w:rsidR="00EB27CE" w:rsidRPr="009D03A0" w:rsidRDefault="00EB27CE" w:rsidP="008979D0">
            <w:pPr>
              <w:pStyle w:val="TextoTabla"/>
            </w:pPr>
          </w:p>
        </w:tc>
        <w:tc>
          <w:tcPr>
            <w:tcW w:w="7994" w:type="dxa"/>
            <w:gridSpan w:val="2"/>
            <w:shd w:val="clear" w:color="auto" w:fill="auto"/>
          </w:tcPr>
          <w:p w14:paraId="1569818A" w14:textId="1FD781A2" w:rsidR="00EB27CE" w:rsidRPr="009D03A0" w:rsidRDefault="00EB27CE" w:rsidP="008979D0">
            <w:pPr>
              <w:pStyle w:val="TextoTabla"/>
            </w:pPr>
            <w:r>
              <w:fldChar w:fldCharType="begin"/>
            </w:r>
            <w:r>
              <w:instrText xml:space="preserve"> REF _Ref109714208 \h </w:instrText>
            </w:r>
            <w:r>
              <w:fldChar w:fldCharType="separate"/>
            </w:r>
            <w:r w:rsidR="00BF1215" w:rsidRPr="009D03A0">
              <w:t>U5KI.HTWR.05.01</w:t>
            </w:r>
            <w:r w:rsidR="00BF1215">
              <w:t>6</w:t>
            </w:r>
            <w:r w:rsidR="00BF1215" w:rsidRPr="009D03A0">
              <w:t xml:space="preserve">. </w:t>
            </w:r>
            <w:r w:rsidR="00BF1215">
              <w:t>Funciones Auxiliares de telefonía</w:t>
            </w:r>
            <w:r w:rsidR="00BF1215" w:rsidRPr="009D03A0">
              <w:t>.</w:t>
            </w:r>
            <w:r>
              <w:fldChar w:fldCharType="end"/>
            </w:r>
          </w:p>
        </w:tc>
      </w:tr>
      <w:tr w:rsidR="00EB27CE" w:rsidRPr="009D03A0" w14:paraId="6F2C7507" w14:textId="77777777" w:rsidTr="00A37578">
        <w:trPr>
          <w:jc w:val="center"/>
        </w:trPr>
        <w:tc>
          <w:tcPr>
            <w:tcW w:w="903" w:type="dxa"/>
            <w:shd w:val="clear" w:color="auto" w:fill="auto"/>
          </w:tcPr>
          <w:p w14:paraId="12AFA0DA" w14:textId="77777777" w:rsidR="00EB27CE" w:rsidRPr="009D03A0" w:rsidRDefault="00EB27CE" w:rsidP="008979D0">
            <w:pPr>
              <w:pStyle w:val="TextoTabla"/>
            </w:pPr>
          </w:p>
        </w:tc>
        <w:tc>
          <w:tcPr>
            <w:tcW w:w="7994" w:type="dxa"/>
            <w:gridSpan w:val="2"/>
            <w:shd w:val="clear" w:color="auto" w:fill="auto"/>
          </w:tcPr>
          <w:p w14:paraId="76BA967F" w14:textId="3F68FE6F" w:rsidR="00EB27CE" w:rsidRPr="009D03A0" w:rsidRDefault="00EB27CE" w:rsidP="008979D0">
            <w:pPr>
              <w:pStyle w:val="TextoTabla"/>
            </w:pPr>
            <w:r>
              <w:fldChar w:fldCharType="begin"/>
            </w:r>
            <w:r>
              <w:instrText xml:space="preserve"> REF _Ref109714213 \h </w:instrText>
            </w:r>
            <w:r>
              <w:fldChar w:fldCharType="separate"/>
            </w:r>
            <w:r w:rsidR="00BF1215">
              <w:t xml:space="preserve">U5KI.HTWR.05.017. </w:t>
            </w:r>
            <w:r w:rsidR="00BF1215" w:rsidRPr="008B5366">
              <w:t>Funcionalidad</w:t>
            </w:r>
            <w:r w:rsidR="00BF1215">
              <w:rPr>
                <w:color w:val="484848"/>
                <w:szCs w:val="18"/>
                <w:shd w:val="clear" w:color="auto" w:fill="FFFFDD"/>
              </w:rPr>
              <w:t xml:space="preserve"> </w:t>
            </w:r>
            <w:r w:rsidR="00BF1215" w:rsidRPr="00FD3F53">
              <w:t>'tecla Prioridad'</w:t>
            </w:r>
            <w:r>
              <w:fldChar w:fldCharType="end"/>
            </w:r>
          </w:p>
        </w:tc>
      </w:tr>
      <w:tr w:rsidR="00EB27CE" w:rsidRPr="009D03A0" w14:paraId="1169E81B" w14:textId="77777777" w:rsidTr="00A37578">
        <w:trPr>
          <w:jc w:val="center"/>
        </w:trPr>
        <w:tc>
          <w:tcPr>
            <w:tcW w:w="903" w:type="dxa"/>
            <w:shd w:val="clear" w:color="auto" w:fill="auto"/>
          </w:tcPr>
          <w:p w14:paraId="1EDB5455" w14:textId="77777777" w:rsidR="00EB27CE" w:rsidRPr="009D03A0" w:rsidRDefault="00EB27CE" w:rsidP="008979D0">
            <w:pPr>
              <w:pStyle w:val="TextoTabla"/>
            </w:pPr>
          </w:p>
        </w:tc>
        <w:tc>
          <w:tcPr>
            <w:tcW w:w="7994" w:type="dxa"/>
            <w:gridSpan w:val="2"/>
            <w:shd w:val="clear" w:color="auto" w:fill="auto"/>
          </w:tcPr>
          <w:p w14:paraId="5F3F1087" w14:textId="67C18490" w:rsidR="00EB27CE" w:rsidRPr="009D03A0" w:rsidRDefault="00EB27CE" w:rsidP="00EB27CE">
            <w:pPr>
              <w:pStyle w:val="TextoTabla"/>
            </w:pPr>
            <w:r>
              <w:fldChar w:fldCharType="begin"/>
            </w:r>
            <w:r>
              <w:instrText xml:space="preserve"> REF _Ref109714222 \h </w:instrText>
            </w:r>
            <w:r>
              <w:fldChar w:fldCharType="separate"/>
            </w:r>
            <w:r w:rsidR="00BF1215">
              <w:t>U5KI.HTWR.05.018</w:t>
            </w:r>
            <w:r w:rsidR="00BF1215" w:rsidRPr="009D03A0">
              <w:t xml:space="preserve">. </w:t>
            </w:r>
            <w:r w:rsidR="00BF1215" w:rsidRPr="00AA3CF2">
              <w:t>Particularidades para la operativa de ‘altavoz Telefonía’</w:t>
            </w:r>
            <w:r w:rsidR="00BF1215" w:rsidRPr="009D03A0">
              <w:t>.</w:t>
            </w:r>
            <w:r>
              <w:fldChar w:fldCharType="end"/>
            </w:r>
          </w:p>
        </w:tc>
      </w:tr>
      <w:tr w:rsidR="00EB27CE" w:rsidRPr="009D03A0" w14:paraId="5D440F35" w14:textId="77777777" w:rsidTr="00A37578">
        <w:trPr>
          <w:jc w:val="center"/>
        </w:trPr>
        <w:tc>
          <w:tcPr>
            <w:tcW w:w="903" w:type="dxa"/>
            <w:shd w:val="clear" w:color="auto" w:fill="auto"/>
          </w:tcPr>
          <w:p w14:paraId="3426BCBC" w14:textId="77777777" w:rsidR="00EB27CE" w:rsidRPr="009D03A0" w:rsidRDefault="00EB27CE" w:rsidP="008979D0">
            <w:pPr>
              <w:pStyle w:val="TextoTabla"/>
            </w:pPr>
          </w:p>
        </w:tc>
        <w:tc>
          <w:tcPr>
            <w:tcW w:w="7994" w:type="dxa"/>
            <w:gridSpan w:val="2"/>
            <w:shd w:val="clear" w:color="auto" w:fill="auto"/>
          </w:tcPr>
          <w:p w14:paraId="4D234612" w14:textId="33579341" w:rsidR="00EB27CE" w:rsidRPr="009D03A0" w:rsidRDefault="00EB27CE" w:rsidP="008979D0">
            <w:pPr>
              <w:pStyle w:val="TextoTabla"/>
            </w:pPr>
            <w:r>
              <w:fldChar w:fldCharType="begin"/>
            </w:r>
            <w:r>
              <w:instrText xml:space="preserve"> REF _Ref109714229 \h </w:instrText>
            </w:r>
            <w:r>
              <w:fldChar w:fldCharType="separate"/>
            </w:r>
            <w:r w:rsidR="00BF1215">
              <w:t>U5KI.HTWR.05.019. Captura de llamada</w:t>
            </w:r>
            <w:r>
              <w:fldChar w:fldCharType="end"/>
            </w:r>
          </w:p>
        </w:tc>
      </w:tr>
      <w:tr w:rsidR="00EB27CE" w:rsidRPr="009D03A0" w14:paraId="0F24A4CD" w14:textId="77777777" w:rsidTr="00A37578">
        <w:trPr>
          <w:jc w:val="center"/>
        </w:trPr>
        <w:tc>
          <w:tcPr>
            <w:tcW w:w="903" w:type="dxa"/>
            <w:shd w:val="clear" w:color="auto" w:fill="auto"/>
          </w:tcPr>
          <w:p w14:paraId="42EEFFDD" w14:textId="77777777" w:rsidR="00EB27CE" w:rsidRPr="009D03A0" w:rsidRDefault="00EB27CE" w:rsidP="008979D0">
            <w:pPr>
              <w:pStyle w:val="TextoTabla"/>
            </w:pPr>
          </w:p>
        </w:tc>
        <w:tc>
          <w:tcPr>
            <w:tcW w:w="7994" w:type="dxa"/>
            <w:gridSpan w:val="2"/>
            <w:shd w:val="clear" w:color="auto" w:fill="auto"/>
          </w:tcPr>
          <w:p w14:paraId="65DA9F78" w14:textId="6DD64EFF" w:rsidR="00EB27CE" w:rsidRPr="009D03A0" w:rsidRDefault="00EB27CE" w:rsidP="008979D0">
            <w:pPr>
              <w:pStyle w:val="TextoTabla"/>
            </w:pPr>
            <w:r>
              <w:fldChar w:fldCharType="begin"/>
            </w:r>
            <w:r>
              <w:instrText xml:space="preserve"> REF _Ref109714233 \h </w:instrText>
            </w:r>
            <w:r>
              <w:fldChar w:fldCharType="separate"/>
            </w:r>
            <w:r w:rsidR="00BF1215">
              <w:t>U5KI.HTWR.05.020. Captura de llamada no finalizada</w:t>
            </w:r>
            <w:r>
              <w:fldChar w:fldCharType="end"/>
            </w:r>
          </w:p>
        </w:tc>
      </w:tr>
      <w:tr w:rsidR="00EB27CE" w:rsidRPr="009D03A0" w14:paraId="3689B754" w14:textId="77777777" w:rsidTr="00A37578">
        <w:trPr>
          <w:jc w:val="center"/>
        </w:trPr>
        <w:tc>
          <w:tcPr>
            <w:tcW w:w="903" w:type="dxa"/>
            <w:shd w:val="clear" w:color="auto" w:fill="auto"/>
          </w:tcPr>
          <w:p w14:paraId="30A79F3A" w14:textId="77777777" w:rsidR="00EB27CE" w:rsidRPr="009D03A0" w:rsidRDefault="00EB27CE" w:rsidP="008979D0">
            <w:pPr>
              <w:pStyle w:val="TextoTabla"/>
            </w:pPr>
          </w:p>
        </w:tc>
        <w:tc>
          <w:tcPr>
            <w:tcW w:w="7994" w:type="dxa"/>
            <w:gridSpan w:val="2"/>
            <w:shd w:val="clear" w:color="auto" w:fill="auto"/>
          </w:tcPr>
          <w:p w14:paraId="29943A34" w14:textId="7872066F" w:rsidR="00EB27CE" w:rsidRPr="009D03A0" w:rsidRDefault="00EB27CE" w:rsidP="008979D0">
            <w:pPr>
              <w:pStyle w:val="TextoTabla"/>
            </w:pPr>
            <w:r>
              <w:fldChar w:fldCharType="begin"/>
            </w:r>
            <w:r>
              <w:instrText xml:space="preserve"> REF _Ref109714241 \h </w:instrText>
            </w:r>
            <w:r>
              <w:fldChar w:fldCharType="separate"/>
            </w:r>
            <w:r w:rsidR="00BF1215">
              <w:t>U5KI.HTWR.05.021. Desvío de llamadas</w:t>
            </w:r>
            <w:r>
              <w:fldChar w:fldCharType="end"/>
            </w:r>
          </w:p>
        </w:tc>
      </w:tr>
      <w:tr w:rsidR="00EB27CE" w:rsidRPr="009D03A0" w14:paraId="6E578B73" w14:textId="77777777" w:rsidTr="00A37578">
        <w:trPr>
          <w:jc w:val="center"/>
        </w:trPr>
        <w:tc>
          <w:tcPr>
            <w:tcW w:w="903" w:type="dxa"/>
            <w:shd w:val="clear" w:color="auto" w:fill="auto"/>
          </w:tcPr>
          <w:p w14:paraId="782366DF" w14:textId="77777777" w:rsidR="00EB27CE" w:rsidRPr="009D03A0" w:rsidRDefault="00EB27CE" w:rsidP="008979D0">
            <w:pPr>
              <w:pStyle w:val="TextoTabla"/>
            </w:pPr>
          </w:p>
        </w:tc>
        <w:tc>
          <w:tcPr>
            <w:tcW w:w="7994" w:type="dxa"/>
            <w:gridSpan w:val="2"/>
            <w:shd w:val="clear" w:color="auto" w:fill="auto"/>
          </w:tcPr>
          <w:p w14:paraId="012E7552" w14:textId="10F2DC0C" w:rsidR="00EB27CE" w:rsidRPr="009D03A0" w:rsidRDefault="00EB27CE" w:rsidP="008979D0">
            <w:pPr>
              <w:pStyle w:val="TextoTabla"/>
            </w:pPr>
            <w:r>
              <w:fldChar w:fldCharType="begin"/>
            </w:r>
            <w:r>
              <w:instrText xml:space="preserve"> REF _Ref109714246 \h </w:instrText>
            </w:r>
            <w:r>
              <w:fldChar w:fldCharType="separate"/>
            </w:r>
            <w:r w:rsidR="00BF1215">
              <w:t>U5KI.HTWR.05.022. Función Descolgar antes de marcar</w:t>
            </w:r>
            <w:r>
              <w:fldChar w:fldCharType="end"/>
            </w:r>
          </w:p>
        </w:tc>
      </w:tr>
      <w:tr w:rsidR="00EB27CE" w:rsidRPr="009D03A0" w14:paraId="377CE275" w14:textId="77777777" w:rsidTr="00A37578">
        <w:trPr>
          <w:jc w:val="center"/>
        </w:trPr>
        <w:tc>
          <w:tcPr>
            <w:tcW w:w="903" w:type="dxa"/>
            <w:shd w:val="clear" w:color="auto" w:fill="auto"/>
          </w:tcPr>
          <w:p w14:paraId="1198218C" w14:textId="77777777" w:rsidR="00EB27CE" w:rsidRPr="009D03A0" w:rsidRDefault="00EB27CE" w:rsidP="008979D0">
            <w:pPr>
              <w:pStyle w:val="TextoTabla"/>
            </w:pPr>
          </w:p>
        </w:tc>
        <w:tc>
          <w:tcPr>
            <w:tcW w:w="7994" w:type="dxa"/>
            <w:gridSpan w:val="2"/>
            <w:shd w:val="clear" w:color="auto" w:fill="auto"/>
          </w:tcPr>
          <w:p w14:paraId="144BB574" w14:textId="77777777" w:rsidR="00EB27CE" w:rsidRPr="009D03A0" w:rsidRDefault="00EB27CE" w:rsidP="008979D0">
            <w:pPr>
              <w:pStyle w:val="TextoTabla"/>
            </w:pPr>
          </w:p>
        </w:tc>
      </w:tr>
    </w:tbl>
    <w:p w14:paraId="42BF6D1A" w14:textId="7F39148C" w:rsidR="00391171" w:rsidRPr="009D03A0" w:rsidRDefault="00391171" w:rsidP="00391171">
      <w:pPr>
        <w:pStyle w:val="PiedeIlustracion"/>
      </w:pPr>
      <w:bookmarkStart w:id="122" w:name="_Toc318897664"/>
      <w:bookmarkStart w:id="123" w:name="_Toc357060743"/>
      <w:bookmarkStart w:id="124" w:name="_Toc445195564"/>
      <w:bookmarkStart w:id="125" w:name="_Toc517343098"/>
      <w:bookmarkStart w:id="126" w:name="_Toc2687467"/>
      <w:bookmarkStart w:id="127" w:name="_Toc117003103"/>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6</w:t>
      </w:r>
      <w:r>
        <w:rPr>
          <w:noProof/>
        </w:rPr>
        <w:fldChar w:fldCharType="end"/>
      </w:r>
      <w:r w:rsidRPr="009D03A0">
        <w:t>. Relación de Casos de Prueba. Grupo 5. Operación Telefonía.</w:t>
      </w:r>
      <w:bookmarkEnd w:id="122"/>
      <w:bookmarkEnd w:id="123"/>
      <w:bookmarkEnd w:id="124"/>
      <w:bookmarkEnd w:id="125"/>
      <w:bookmarkEnd w:id="126"/>
      <w:bookmarkEnd w:id="127"/>
    </w:p>
    <w:p w14:paraId="44C95B0F" w14:textId="77777777" w:rsidR="00391171" w:rsidRPr="00E26AB4" w:rsidRDefault="00391171" w:rsidP="00391171">
      <w:pPr>
        <w:pStyle w:val="Ttulo2"/>
      </w:pPr>
      <w:bookmarkStart w:id="128" w:name="_Toc357060657"/>
      <w:bookmarkStart w:id="129" w:name="_Toc445195484"/>
      <w:bookmarkStart w:id="130" w:name="_Toc519068319"/>
      <w:bookmarkStart w:id="131" w:name="_Toc2687378"/>
      <w:bookmarkStart w:id="132" w:name="_Toc131162558"/>
      <w:r w:rsidRPr="009D03A0">
        <w:t>Funciones Especiales.</w:t>
      </w:r>
      <w:bookmarkEnd w:id="128"/>
      <w:bookmarkEnd w:id="129"/>
      <w:bookmarkEnd w:id="130"/>
      <w:bookmarkEnd w:id="131"/>
      <w:bookmarkEnd w:id="132"/>
    </w:p>
    <w:tbl>
      <w:tblPr>
        <w:tblW w:w="8706"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884"/>
        <w:gridCol w:w="2635"/>
        <w:gridCol w:w="5187"/>
      </w:tblGrid>
      <w:tr w:rsidR="00391171" w:rsidRPr="00007498" w14:paraId="461FA1B1" w14:textId="77777777" w:rsidTr="008979D0">
        <w:trPr>
          <w:trHeight w:val="258"/>
          <w:tblHeader/>
          <w:jc w:val="center"/>
        </w:trPr>
        <w:tc>
          <w:tcPr>
            <w:tcW w:w="884"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BB71567"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3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9BD1125" w14:textId="77777777" w:rsidR="00391171" w:rsidRPr="00007498" w:rsidRDefault="00391171" w:rsidP="008979D0">
            <w:pPr>
              <w:pStyle w:val="TextoTabla"/>
              <w:rPr>
                <w:color w:val="FFFFFF" w:themeColor="background1"/>
              </w:rPr>
            </w:pPr>
            <w:r w:rsidRPr="00007498">
              <w:rPr>
                <w:color w:val="FFFFFF" w:themeColor="background1"/>
              </w:rPr>
              <w:t>ID</w:t>
            </w:r>
          </w:p>
        </w:tc>
        <w:tc>
          <w:tcPr>
            <w:tcW w:w="5187"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54794AE"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5CB89F49" w14:textId="77777777" w:rsidTr="008979D0">
        <w:trPr>
          <w:trHeight w:val="243"/>
          <w:jc w:val="center"/>
        </w:trPr>
        <w:tc>
          <w:tcPr>
            <w:tcW w:w="3519" w:type="dxa"/>
            <w:gridSpan w:val="2"/>
            <w:shd w:val="clear" w:color="auto" w:fill="auto"/>
          </w:tcPr>
          <w:p w14:paraId="468ACBE8" w14:textId="77777777" w:rsidR="00391171" w:rsidRPr="009D03A0" w:rsidRDefault="00391171" w:rsidP="008979D0">
            <w:pPr>
              <w:pStyle w:val="TextoTabla"/>
            </w:pPr>
            <w:r w:rsidRPr="009D03A0">
              <w:t>Funciones Especiales</w:t>
            </w:r>
          </w:p>
        </w:tc>
        <w:tc>
          <w:tcPr>
            <w:tcW w:w="5187" w:type="dxa"/>
            <w:shd w:val="clear" w:color="auto" w:fill="auto"/>
          </w:tcPr>
          <w:p w14:paraId="55BD5D7E" w14:textId="77777777" w:rsidR="00391171" w:rsidRPr="009D03A0" w:rsidRDefault="00391171" w:rsidP="008979D0">
            <w:pPr>
              <w:pStyle w:val="TextoTabla"/>
            </w:pPr>
          </w:p>
        </w:tc>
      </w:tr>
      <w:tr w:rsidR="00EB27CE" w:rsidRPr="001842CC" w14:paraId="71978802" w14:textId="77777777" w:rsidTr="00A37578">
        <w:trPr>
          <w:trHeight w:val="258"/>
          <w:jc w:val="center"/>
        </w:trPr>
        <w:tc>
          <w:tcPr>
            <w:tcW w:w="884" w:type="dxa"/>
            <w:shd w:val="clear" w:color="auto" w:fill="auto"/>
          </w:tcPr>
          <w:p w14:paraId="3A34531B" w14:textId="77777777" w:rsidR="00EB27CE" w:rsidRPr="009D03A0" w:rsidRDefault="00EB27CE" w:rsidP="008979D0">
            <w:pPr>
              <w:pStyle w:val="TextoTabla"/>
            </w:pPr>
          </w:p>
        </w:tc>
        <w:tc>
          <w:tcPr>
            <w:tcW w:w="7822" w:type="dxa"/>
            <w:gridSpan w:val="2"/>
            <w:shd w:val="clear" w:color="auto" w:fill="auto"/>
          </w:tcPr>
          <w:p w14:paraId="35329C00" w14:textId="02D65BE7" w:rsidR="00EB27CE" w:rsidRPr="009D03A0" w:rsidRDefault="00EB27CE" w:rsidP="008979D0">
            <w:pPr>
              <w:pStyle w:val="TextoTabla"/>
            </w:pPr>
            <w:r>
              <w:fldChar w:fldCharType="begin"/>
            </w:r>
            <w:r>
              <w:instrText xml:space="preserve"> REF _Ref109714286 \h </w:instrText>
            </w:r>
            <w:r>
              <w:fldChar w:fldCharType="separate"/>
            </w:r>
            <w:r w:rsidR="00BF1215">
              <w:t>U5KI.HTWR.06.001. HMI Dualidad de pasarelas. O</w:t>
            </w:r>
            <w:r w:rsidR="00BF1215" w:rsidRPr="009D03A0">
              <w:t>perativa radio. (opcional)</w:t>
            </w:r>
            <w:r>
              <w:fldChar w:fldCharType="end"/>
            </w:r>
          </w:p>
        </w:tc>
      </w:tr>
      <w:tr w:rsidR="00EB27CE" w:rsidRPr="001842CC" w14:paraId="3F15432B" w14:textId="77777777" w:rsidTr="00A37578">
        <w:trPr>
          <w:trHeight w:val="258"/>
          <w:jc w:val="center"/>
        </w:trPr>
        <w:tc>
          <w:tcPr>
            <w:tcW w:w="884" w:type="dxa"/>
            <w:shd w:val="clear" w:color="auto" w:fill="auto"/>
          </w:tcPr>
          <w:p w14:paraId="386BE826" w14:textId="77777777" w:rsidR="00EB27CE" w:rsidRPr="009D03A0" w:rsidRDefault="00EB27CE" w:rsidP="008979D0">
            <w:pPr>
              <w:pStyle w:val="TextoTabla"/>
            </w:pPr>
          </w:p>
        </w:tc>
        <w:tc>
          <w:tcPr>
            <w:tcW w:w="7822" w:type="dxa"/>
            <w:gridSpan w:val="2"/>
            <w:shd w:val="clear" w:color="auto" w:fill="auto"/>
          </w:tcPr>
          <w:p w14:paraId="1EB5CA0E" w14:textId="695B922A" w:rsidR="00EB27CE" w:rsidRPr="009D03A0" w:rsidRDefault="00EB27CE" w:rsidP="00EB27CE">
            <w:pPr>
              <w:pStyle w:val="TextoTabla"/>
              <w:tabs>
                <w:tab w:val="left" w:pos="2565"/>
              </w:tabs>
            </w:pPr>
            <w:r>
              <w:fldChar w:fldCharType="begin"/>
            </w:r>
            <w:r>
              <w:instrText xml:space="preserve"> REF _Ref109714294 \h </w:instrText>
            </w:r>
            <w:r>
              <w:fldChar w:fldCharType="separate"/>
            </w:r>
            <w:r w:rsidR="00BF1215">
              <w:t>U5KI.HTWR.06.002. HMI Dualidad de pasarelas. O</w:t>
            </w:r>
            <w:r w:rsidR="00BF1215" w:rsidRPr="009D03A0">
              <w:t>perativa acceso directo. (opcional)</w:t>
            </w:r>
            <w:r>
              <w:fldChar w:fldCharType="end"/>
            </w:r>
          </w:p>
        </w:tc>
      </w:tr>
      <w:tr w:rsidR="00EB27CE" w:rsidRPr="001842CC" w14:paraId="4DE3AF96" w14:textId="77777777" w:rsidTr="00A37578">
        <w:trPr>
          <w:trHeight w:val="258"/>
          <w:jc w:val="center"/>
        </w:trPr>
        <w:tc>
          <w:tcPr>
            <w:tcW w:w="884" w:type="dxa"/>
            <w:shd w:val="clear" w:color="auto" w:fill="auto"/>
          </w:tcPr>
          <w:p w14:paraId="49A1CC2C" w14:textId="77777777" w:rsidR="00EB27CE" w:rsidRPr="009D03A0" w:rsidRDefault="00EB27CE" w:rsidP="008979D0">
            <w:pPr>
              <w:pStyle w:val="TextoTabla"/>
            </w:pPr>
          </w:p>
        </w:tc>
        <w:tc>
          <w:tcPr>
            <w:tcW w:w="7822" w:type="dxa"/>
            <w:gridSpan w:val="2"/>
            <w:shd w:val="clear" w:color="auto" w:fill="auto"/>
          </w:tcPr>
          <w:p w14:paraId="5F229CBC" w14:textId="2C3DC65A" w:rsidR="00EB27CE" w:rsidRPr="009D03A0" w:rsidRDefault="00B060C3" w:rsidP="008979D0">
            <w:pPr>
              <w:pStyle w:val="TextoTabla"/>
            </w:pPr>
            <w:r>
              <w:fldChar w:fldCharType="begin"/>
            </w:r>
            <w:r>
              <w:instrText xml:space="preserve"> REF _Ref109714301 \h </w:instrText>
            </w:r>
            <w:r>
              <w:fldChar w:fldCharType="separate"/>
            </w:r>
            <w:r w:rsidR="00BF1215">
              <w:t>U5KI.HTWR.06.003. HMI Dualidad de pasarelas. O</w:t>
            </w:r>
            <w:r w:rsidR="00BF1215" w:rsidRPr="009D03A0">
              <w:t>perativa acceso instantáneo. (opcional)</w:t>
            </w:r>
            <w:r>
              <w:fldChar w:fldCharType="end"/>
            </w:r>
          </w:p>
        </w:tc>
      </w:tr>
      <w:tr w:rsidR="00EB27CE" w:rsidRPr="001842CC" w14:paraId="092EB097" w14:textId="77777777" w:rsidTr="00A37578">
        <w:trPr>
          <w:trHeight w:val="258"/>
          <w:jc w:val="center"/>
        </w:trPr>
        <w:tc>
          <w:tcPr>
            <w:tcW w:w="884" w:type="dxa"/>
            <w:shd w:val="clear" w:color="auto" w:fill="auto"/>
          </w:tcPr>
          <w:p w14:paraId="45816764" w14:textId="77777777" w:rsidR="00EB27CE" w:rsidRPr="009D03A0" w:rsidRDefault="00EB27CE" w:rsidP="008979D0">
            <w:pPr>
              <w:pStyle w:val="TextoTabla"/>
            </w:pPr>
          </w:p>
        </w:tc>
        <w:tc>
          <w:tcPr>
            <w:tcW w:w="7822" w:type="dxa"/>
            <w:gridSpan w:val="2"/>
            <w:shd w:val="clear" w:color="auto" w:fill="auto"/>
          </w:tcPr>
          <w:p w14:paraId="106837BB" w14:textId="77777777" w:rsidR="00EB27CE" w:rsidRPr="009D03A0" w:rsidRDefault="00EB27CE" w:rsidP="008979D0">
            <w:pPr>
              <w:pStyle w:val="TextoTabla"/>
            </w:pPr>
          </w:p>
        </w:tc>
      </w:tr>
    </w:tbl>
    <w:p w14:paraId="5D49B707" w14:textId="6422A26C" w:rsidR="00391171" w:rsidRPr="009D03A0" w:rsidRDefault="00391171" w:rsidP="00391171">
      <w:pPr>
        <w:pStyle w:val="PiedeIlustracion"/>
      </w:pPr>
      <w:bookmarkStart w:id="133" w:name="_Toc2687468"/>
      <w:bookmarkStart w:id="134" w:name="_Toc117003104"/>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7</w:t>
      </w:r>
      <w:r>
        <w:rPr>
          <w:noProof/>
        </w:rPr>
        <w:fldChar w:fldCharType="end"/>
      </w:r>
      <w:r w:rsidRPr="009D03A0">
        <w:t xml:space="preserve">. Relación de Casos de Prueba. Grupo </w:t>
      </w:r>
      <w:r>
        <w:t>6</w:t>
      </w:r>
      <w:r w:rsidRPr="009D03A0">
        <w:t xml:space="preserve">. </w:t>
      </w:r>
      <w:r>
        <w:t>Funciones Especiales</w:t>
      </w:r>
      <w:r w:rsidRPr="009D03A0">
        <w:t>.</w:t>
      </w:r>
      <w:bookmarkEnd w:id="133"/>
      <w:bookmarkEnd w:id="134"/>
    </w:p>
    <w:p w14:paraId="6FFF5C95" w14:textId="77777777" w:rsidR="00391171" w:rsidRPr="00E26AB4" w:rsidRDefault="00391171" w:rsidP="00391171">
      <w:pPr>
        <w:pStyle w:val="Ttulo2"/>
      </w:pPr>
      <w:bookmarkStart w:id="135" w:name="_Toc519068320"/>
      <w:bookmarkStart w:id="136" w:name="_Toc2687379"/>
      <w:bookmarkStart w:id="137" w:name="_Toc131162559"/>
      <w:r>
        <w:t>Doble LAN</w:t>
      </w:r>
      <w:r w:rsidRPr="009D03A0">
        <w:t>.</w:t>
      </w:r>
      <w:bookmarkEnd w:id="135"/>
      <w:bookmarkEnd w:id="136"/>
      <w:bookmarkEnd w:id="137"/>
    </w:p>
    <w:tbl>
      <w:tblPr>
        <w:tblW w:w="8692"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882"/>
        <w:gridCol w:w="2631"/>
        <w:gridCol w:w="5179"/>
      </w:tblGrid>
      <w:tr w:rsidR="00391171" w:rsidRPr="00007498" w14:paraId="119839E0" w14:textId="77777777" w:rsidTr="008979D0">
        <w:trPr>
          <w:trHeight w:val="258"/>
          <w:tblHeader/>
          <w:jc w:val="center"/>
        </w:trPr>
        <w:tc>
          <w:tcPr>
            <w:tcW w:w="88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28FC68D"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3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50C0E3F7" w14:textId="77777777" w:rsidR="00391171" w:rsidRPr="00007498" w:rsidRDefault="00391171" w:rsidP="008979D0">
            <w:pPr>
              <w:pStyle w:val="TextoTabla"/>
              <w:rPr>
                <w:color w:val="FFFFFF" w:themeColor="background1"/>
              </w:rPr>
            </w:pPr>
            <w:r w:rsidRPr="00007498">
              <w:rPr>
                <w:color w:val="FFFFFF" w:themeColor="background1"/>
              </w:rPr>
              <w:t>ID</w:t>
            </w:r>
          </w:p>
        </w:tc>
        <w:tc>
          <w:tcPr>
            <w:tcW w:w="5179"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12F66548"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08D1B32F" w14:textId="77777777" w:rsidTr="008979D0">
        <w:trPr>
          <w:trHeight w:val="258"/>
          <w:jc w:val="center"/>
        </w:trPr>
        <w:tc>
          <w:tcPr>
            <w:tcW w:w="3513" w:type="dxa"/>
            <w:gridSpan w:val="2"/>
            <w:shd w:val="clear" w:color="auto" w:fill="auto"/>
          </w:tcPr>
          <w:p w14:paraId="17F0FB21" w14:textId="77777777" w:rsidR="00391171" w:rsidRPr="009D03A0" w:rsidRDefault="00391171" w:rsidP="008979D0">
            <w:pPr>
              <w:pStyle w:val="TextoTabla"/>
            </w:pPr>
            <w:r w:rsidRPr="009D03A0">
              <w:t>Funciones Especiales</w:t>
            </w:r>
          </w:p>
        </w:tc>
        <w:tc>
          <w:tcPr>
            <w:tcW w:w="5179" w:type="dxa"/>
            <w:shd w:val="clear" w:color="auto" w:fill="auto"/>
          </w:tcPr>
          <w:p w14:paraId="12DECFAC" w14:textId="77777777" w:rsidR="00391171" w:rsidRPr="009D03A0" w:rsidRDefault="00391171" w:rsidP="008979D0">
            <w:pPr>
              <w:pStyle w:val="TextoTabla"/>
            </w:pPr>
          </w:p>
        </w:tc>
      </w:tr>
      <w:tr w:rsidR="00B060C3" w:rsidRPr="001842CC" w14:paraId="1626B0EB" w14:textId="77777777" w:rsidTr="00A37578">
        <w:trPr>
          <w:trHeight w:val="258"/>
          <w:jc w:val="center"/>
        </w:trPr>
        <w:tc>
          <w:tcPr>
            <w:tcW w:w="882" w:type="dxa"/>
            <w:shd w:val="clear" w:color="auto" w:fill="auto"/>
          </w:tcPr>
          <w:p w14:paraId="1ACE5F62" w14:textId="77777777" w:rsidR="00B060C3" w:rsidRPr="009D03A0" w:rsidRDefault="00B060C3" w:rsidP="008979D0">
            <w:pPr>
              <w:pStyle w:val="TextoTabla"/>
            </w:pPr>
          </w:p>
        </w:tc>
        <w:tc>
          <w:tcPr>
            <w:tcW w:w="7810" w:type="dxa"/>
            <w:gridSpan w:val="2"/>
            <w:shd w:val="clear" w:color="auto" w:fill="auto"/>
          </w:tcPr>
          <w:p w14:paraId="4DA6E186" w14:textId="1E9E3617" w:rsidR="00B060C3" w:rsidRPr="009D03A0" w:rsidRDefault="00B060C3" w:rsidP="008979D0">
            <w:pPr>
              <w:pStyle w:val="TextoTabla"/>
            </w:pPr>
            <w:r>
              <w:fldChar w:fldCharType="begin"/>
            </w:r>
            <w:r>
              <w:instrText xml:space="preserve"> REF _Ref109714326 \h </w:instrText>
            </w:r>
            <w:r>
              <w:fldChar w:fldCharType="separate"/>
            </w:r>
            <w:r w:rsidR="00BF1215">
              <w:t>U5KI.HTWR.07.001. HMI Dualidad de LAN. O</w:t>
            </w:r>
            <w:r w:rsidR="00BF1215" w:rsidRPr="009D03A0">
              <w:t>perativa radio.</w:t>
            </w:r>
            <w:r>
              <w:fldChar w:fldCharType="end"/>
            </w:r>
          </w:p>
        </w:tc>
      </w:tr>
      <w:tr w:rsidR="00B060C3" w:rsidRPr="001842CC" w14:paraId="0F518B1A" w14:textId="77777777" w:rsidTr="00A37578">
        <w:trPr>
          <w:trHeight w:val="258"/>
          <w:jc w:val="center"/>
        </w:trPr>
        <w:tc>
          <w:tcPr>
            <w:tcW w:w="882" w:type="dxa"/>
            <w:shd w:val="clear" w:color="auto" w:fill="auto"/>
          </w:tcPr>
          <w:p w14:paraId="5A478018" w14:textId="77777777" w:rsidR="00B060C3" w:rsidRPr="009D03A0" w:rsidRDefault="00B060C3" w:rsidP="008979D0">
            <w:pPr>
              <w:pStyle w:val="TextoTabla"/>
            </w:pPr>
          </w:p>
        </w:tc>
        <w:tc>
          <w:tcPr>
            <w:tcW w:w="7810" w:type="dxa"/>
            <w:gridSpan w:val="2"/>
            <w:shd w:val="clear" w:color="auto" w:fill="auto"/>
          </w:tcPr>
          <w:p w14:paraId="040A043F" w14:textId="2F5B4083" w:rsidR="00B060C3" w:rsidRPr="009D03A0" w:rsidRDefault="00B060C3" w:rsidP="00B060C3">
            <w:pPr>
              <w:pStyle w:val="TextoTabla"/>
            </w:pPr>
            <w:r>
              <w:fldChar w:fldCharType="begin"/>
            </w:r>
            <w:r>
              <w:instrText xml:space="preserve"> REF _Ref109714338 \h </w:instrText>
            </w:r>
            <w:r>
              <w:fldChar w:fldCharType="separate"/>
            </w:r>
            <w:r w:rsidR="00BF1215">
              <w:t>U5KI.HTWR.07.002. HMI Dualidad de LAN. O</w:t>
            </w:r>
            <w:r w:rsidR="00BF1215" w:rsidRPr="009D03A0">
              <w:t>perativa telefonía.</w:t>
            </w:r>
            <w:r>
              <w:fldChar w:fldCharType="end"/>
            </w:r>
          </w:p>
        </w:tc>
      </w:tr>
      <w:tr w:rsidR="00B060C3" w:rsidRPr="001842CC" w14:paraId="154C0CAA" w14:textId="77777777" w:rsidTr="00A37578">
        <w:trPr>
          <w:trHeight w:val="258"/>
          <w:jc w:val="center"/>
        </w:trPr>
        <w:tc>
          <w:tcPr>
            <w:tcW w:w="882" w:type="dxa"/>
            <w:shd w:val="clear" w:color="auto" w:fill="auto"/>
          </w:tcPr>
          <w:p w14:paraId="0AB16988" w14:textId="77777777" w:rsidR="00B060C3" w:rsidRPr="009D03A0" w:rsidRDefault="00B060C3" w:rsidP="008979D0">
            <w:pPr>
              <w:pStyle w:val="TextoTabla"/>
            </w:pPr>
          </w:p>
        </w:tc>
        <w:tc>
          <w:tcPr>
            <w:tcW w:w="7810" w:type="dxa"/>
            <w:gridSpan w:val="2"/>
            <w:shd w:val="clear" w:color="auto" w:fill="auto"/>
          </w:tcPr>
          <w:p w14:paraId="532A354F" w14:textId="77777777" w:rsidR="00B060C3" w:rsidRPr="009D03A0" w:rsidRDefault="00B060C3" w:rsidP="008979D0">
            <w:pPr>
              <w:pStyle w:val="TextoTabla"/>
            </w:pPr>
          </w:p>
        </w:tc>
      </w:tr>
    </w:tbl>
    <w:p w14:paraId="655DD5AD" w14:textId="5746C21D" w:rsidR="00391171" w:rsidRPr="009D03A0" w:rsidRDefault="00391171" w:rsidP="00391171">
      <w:pPr>
        <w:pStyle w:val="PiedeIlustracion"/>
      </w:pPr>
      <w:bookmarkStart w:id="138" w:name="_Toc2687469"/>
      <w:bookmarkStart w:id="139" w:name="_Toc117003105"/>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8</w:t>
      </w:r>
      <w:r>
        <w:rPr>
          <w:noProof/>
        </w:rPr>
        <w:fldChar w:fldCharType="end"/>
      </w:r>
      <w:r w:rsidRPr="009D03A0">
        <w:t>. Rela</w:t>
      </w:r>
      <w:r>
        <w:t>ción de Casos de Prueba. Grupo 7</w:t>
      </w:r>
      <w:r w:rsidRPr="009D03A0">
        <w:t xml:space="preserve">. </w:t>
      </w:r>
      <w:r>
        <w:t>Doble LAN</w:t>
      </w:r>
      <w:r w:rsidRPr="009D03A0">
        <w:t>.</w:t>
      </w:r>
      <w:bookmarkEnd w:id="138"/>
      <w:bookmarkEnd w:id="139"/>
    </w:p>
    <w:p w14:paraId="5BDB316D" w14:textId="77777777" w:rsidR="00391171" w:rsidRPr="009D03A0" w:rsidRDefault="00391171" w:rsidP="00391171">
      <w:pPr>
        <w:pStyle w:val="PiedeIlustracion"/>
      </w:pPr>
    </w:p>
    <w:p w14:paraId="03040BCD" w14:textId="77777777" w:rsidR="00391171" w:rsidRPr="009D03A0" w:rsidRDefault="00391171" w:rsidP="00391171">
      <w:pPr>
        <w:pStyle w:val="Ttulo1"/>
      </w:pPr>
      <w:bookmarkStart w:id="140" w:name="_Toc318897593"/>
      <w:bookmarkStart w:id="141" w:name="_Toc357060658"/>
      <w:bookmarkStart w:id="142" w:name="_Toc445195485"/>
      <w:bookmarkStart w:id="143" w:name="_Toc519068321"/>
      <w:bookmarkStart w:id="144" w:name="_Toc2687380"/>
      <w:bookmarkStart w:id="145" w:name="_Toc131162560"/>
      <w:r w:rsidRPr="009D03A0">
        <w:lastRenderedPageBreak/>
        <w:t>Casos de Prueba. Grupo 1. Interfaz Hombre Máquina.</w:t>
      </w:r>
      <w:bookmarkEnd w:id="140"/>
      <w:bookmarkEnd w:id="141"/>
      <w:bookmarkEnd w:id="142"/>
      <w:bookmarkEnd w:id="143"/>
      <w:bookmarkEnd w:id="144"/>
      <w:bookmarkEnd w:id="145"/>
    </w:p>
    <w:p w14:paraId="4D456BD9" w14:textId="77777777" w:rsidR="00391171" w:rsidRPr="009D03A0" w:rsidRDefault="00391171" w:rsidP="00391171">
      <w:r w:rsidRPr="009D03A0">
        <w:t>El objeto de este grupo de pruebas es comprobar que el diseño de la aplicación de Operación TWR, cumple con las especificaciones establecidas en el documento “CNSA-09-SPE-006-1.0, REQUISITOS OPERATIVOS PARA LAS COMUNICACIONES DE VOZ DE TORRE DE CONTROL”, para la interfaz Hombre Máquina.</w:t>
      </w:r>
    </w:p>
    <w:p w14:paraId="7B473C65" w14:textId="16CDA686" w:rsidR="00391171" w:rsidRPr="009D03A0" w:rsidRDefault="00391171" w:rsidP="00391171">
      <w:pPr>
        <w:rPr>
          <w:rFonts w:ascii="Univers" w:hAnsi="Univers"/>
          <w:b/>
          <w:bCs/>
          <w:iCs/>
          <w:caps/>
        </w:rPr>
      </w:pPr>
      <w:r w:rsidRPr="009D03A0">
        <w:t xml:space="preserve">Todas las pruebas de este grupo requieren como condiciones iniciales que el sistema U5KI, este correctamente configurado y en modo normal de funcionamiento. Los procedimientos descritos en los puntos </w:t>
      </w:r>
      <w:r w:rsidR="00C247F6" w:rsidRPr="009D03A0">
        <w:t>siguientes</w:t>
      </w:r>
      <w:r w:rsidRPr="009D03A0">
        <w:t xml:space="preserve"> se llevarán a cabo sobre uno de los puestos de operador configurados.</w:t>
      </w:r>
      <w:bookmarkStart w:id="146" w:name="_Toc318897594"/>
    </w:p>
    <w:p w14:paraId="76E4FA5B" w14:textId="4FFADED8" w:rsidR="00391171" w:rsidRDefault="00391171" w:rsidP="00391171">
      <w:pPr>
        <w:pStyle w:val="Ttulo2"/>
      </w:pPr>
      <w:bookmarkStart w:id="147" w:name="_Toc357060659"/>
      <w:bookmarkStart w:id="148" w:name="_Toc445195486"/>
      <w:bookmarkStart w:id="149" w:name="_Toc519068322"/>
      <w:bookmarkStart w:id="150" w:name="_Toc2687381"/>
      <w:bookmarkStart w:id="151" w:name="_Ref109713715"/>
      <w:bookmarkStart w:id="152" w:name="_Ref109714856"/>
      <w:bookmarkStart w:id="153" w:name="_Toc131162561"/>
      <w:r w:rsidRPr="009D03A0">
        <w:t>U5KI.HTWR.01.001. Formato General de la Pantalla (TWR).</w:t>
      </w:r>
      <w:bookmarkEnd w:id="146"/>
      <w:bookmarkEnd w:id="147"/>
      <w:bookmarkEnd w:id="148"/>
      <w:bookmarkEnd w:id="149"/>
      <w:bookmarkEnd w:id="150"/>
      <w:bookmarkEnd w:id="151"/>
      <w:bookmarkEnd w:id="152"/>
      <w:bookmarkEnd w:id="15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D2C29" w:rsidRPr="006D61EF" w14:paraId="0AA3270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C01C304" w14:textId="77777777" w:rsidR="00AD2C29" w:rsidRPr="006D61EF" w:rsidRDefault="00AD2C29" w:rsidP="006939F9">
            <w:pPr>
              <w:pStyle w:val="TextoTabla"/>
            </w:pPr>
          </w:p>
        </w:tc>
      </w:tr>
      <w:tr w:rsidR="00AD2C29" w:rsidRPr="006D61EF" w14:paraId="76EBB780" w14:textId="77777777" w:rsidTr="006939F9">
        <w:trPr>
          <w:trHeight w:val="20"/>
          <w:jc w:val="center"/>
        </w:trPr>
        <w:tc>
          <w:tcPr>
            <w:tcW w:w="1971" w:type="dxa"/>
            <w:gridSpan w:val="2"/>
            <w:shd w:val="clear" w:color="auto" w:fill="D9D9D9" w:themeFill="background1" w:themeFillShade="D9"/>
          </w:tcPr>
          <w:p w14:paraId="301C0DD5" w14:textId="77777777" w:rsidR="00AD2C29" w:rsidRPr="006D61EF" w:rsidRDefault="00AD2C29" w:rsidP="006939F9">
            <w:pPr>
              <w:pStyle w:val="TextoTabla"/>
              <w:rPr>
                <w:b/>
              </w:rPr>
            </w:pPr>
            <w:r w:rsidRPr="006D61EF">
              <w:rPr>
                <w:b/>
              </w:rPr>
              <w:t>Grupo</w:t>
            </w:r>
          </w:p>
        </w:tc>
        <w:tc>
          <w:tcPr>
            <w:tcW w:w="2371" w:type="dxa"/>
            <w:shd w:val="clear" w:color="auto" w:fill="auto"/>
          </w:tcPr>
          <w:p w14:paraId="3F4B6E42" w14:textId="51E31C57" w:rsidR="00AD2C29" w:rsidRPr="006D61EF" w:rsidRDefault="00AD2C29" w:rsidP="006939F9">
            <w:pPr>
              <w:pStyle w:val="TextoTabla"/>
            </w:pPr>
            <w:r>
              <w:t>Interfaz HMI</w:t>
            </w:r>
          </w:p>
        </w:tc>
        <w:tc>
          <w:tcPr>
            <w:tcW w:w="2161" w:type="dxa"/>
            <w:shd w:val="clear" w:color="auto" w:fill="D9D9D9" w:themeFill="background1" w:themeFillShade="D9"/>
          </w:tcPr>
          <w:p w14:paraId="4BD1B790" w14:textId="77777777" w:rsidR="00AD2C29" w:rsidRPr="006D61EF" w:rsidRDefault="00AD2C29" w:rsidP="006939F9">
            <w:pPr>
              <w:pStyle w:val="TextoTabla"/>
              <w:rPr>
                <w:b/>
              </w:rPr>
            </w:pPr>
            <w:r w:rsidRPr="006D61EF">
              <w:rPr>
                <w:b/>
              </w:rPr>
              <w:t>Caso de Prueba</w:t>
            </w:r>
          </w:p>
        </w:tc>
        <w:tc>
          <w:tcPr>
            <w:tcW w:w="3386" w:type="dxa"/>
            <w:gridSpan w:val="3"/>
            <w:shd w:val="clear" w:color="auto" w:fill="auto"/>
          </w:tcPr>
          <w:p w14:paraId="477BE422" w14:textId="251AA6C3" w:rsidR="00AD2C29" w:rsidRPr="006D61EF" w:rsidRDefault="00AD2C29" w:rsidP="006939F9">
            <w:pPr>
              <w:pStyle w:val="TextoTabla"/>
            </w:pPr>
            <w:r w:rsidRPr="009D03A0">
              <w:t>U5KI.HTWR.01.001</w:t>
            </w:r>
          </w:p>
        </w:tc>
      </w:tr>
      <w:tr w:rsidR="00AD2C29" w:rsidRPr="00183B8E" w14:paraId="7B99BA8E" w14:textId="77777777" w:rsidTr="006939F9">
        <w:trPr>
          <w:trHeight w:val="20"/>
          <w:jc w:val="center"/>
        </w:trPr>
        <w:tc>
          <w:tcPr>
            <w:tcW w:w="1971" w:type="dxa"/>
            <w:gridSpan w:val="2"/>
            <w:shd w:val="clear" w:color="auto" w:fill="D9D9D9" w:themeFill="background1" w:themeFillShade="D9"/>
          </w:tcPr>
          <w:p w14:paraId="4BEBB0D2" w14:textId="77777777" w:rsidR="00AD2C29" w:rsidRPr="006D61EF" w:rsidRDefault="00AD2C29" w:rsidP="006939F9">
            <w:pPr>
              <w:pStyle w:val="TextoTabla"/>
              <w:rPr>
                <w:b/>
              </w:rPr>
            </w:pPr>
            <w:r w:rsidRPr="006D61EF">
              <w:rPr>
                <w:b/>
              </w:rPr>
              <w:t>Título</w:t>
            </w:r>
          </w:p>
        </w:tc>
        <w:tc>
          <w:tcPr>
            <w:tcW w:w="7918" w:type="dxa"/>
            <w:gridSpan w:val="5"/>
            <w:shd w:val="clear" w:color="auto" w:fill="auto"/>
          </w:tcPr>
          <w:p w14:paraId="2BEB43EE" w14:textId="1878569C" w:rsidR="00AD2C29" w:rsidRPr="006D61EF" w:rsidRDefault="00AD2C29" w:rsidP="006939F9">
            <w:pPr>
              <w:pStyle w:val="TextoTabla"/>
            </w:pPr>
            <w:r w:rsidRPr="009D03A0">
              <w:t>Formato General de la Pantalla (TWR)</w:t>
            </w:r>
          </w:p>
        </w:tc>
      </w:tr>
      <w:tr w:rsidR="00AD2C29" w:rsidRPr="00183B8E" w14:paraId="2EB7A35E" w14:textId="77777777" w:rsidTr="006939F9">
        <w:trPr>
          <w:trHeight w:val="20"/>
          <w:jc w:val="center"/>
        </w:trPr>
        <w:tc>
          <w:tcPr>
            <w:tcW w:w="1971" w:type="dxa"/>
            <w:gridSpan w:val="2"/>
            <w:shd w:val="clear" w:color="auto" w:fill="D9D9D9" w:themeFill="background1" w:themeFillShade="D9"/>
          </w:tcPr>
          <w:p w14:paraId="5396C329" w14:textId="77777777" w:rsidR="00AD2C29" w:rsidRPr="006D61EF" w:rsidRDefault="00AD2C29" w:rsidP="006939F9">
            <w:pPr>
              <w:pStyle w:val="TextoTabla"/>
              <w:rPr>
                <w:b/>
              </w:rPr>
            </w:pPr>
            <w:r w:rsidRPr="006D61EF">
              <w:rPr>
                <w:b/>
              </w:rPr>
              <w:t>Objetivos</w:t>
            </w:r>
          </w:p>
        </w:tc>
        <w:tc>
          <w:tcPr>
            <w:tcW w:w="7918" w:type="dxa"/>
            <w:gridSpan w:val="5"/>
            <w:shd w:val="clear" w:color="auto" w:fill="auto"/>
          </w:tcPr>
          <w:p w14:paraId="59C9D32F" w14:textId="15CA48C1" w:rsidR="00AD2C29" w:rsidRPr="006D61EF" w:rsidRDefault="00AD2C29" w:rsidP="006939F9">
            <w:pPr>
              <w:pStyle w:val="TextoTabla"/>
            </w:pPr>
            <w:r w:rsidRPr="009D03A0">
              <w:t>Comprobar la correcta configuración de la pantalla de operador.</w:t>
            </w:r>
          </w:p>
        </w:tc>
      </w:tr>
      <w:tr w:rsidR="00AD2C29" w:rsidRPr="006D61EF" w14:paraId="773DD6A2" w14:textId="77777777" w:rsidTr="006939F9">
        <w:trPr>
          <w:trHeight w:val="20"/>
          <w:jc w:val="center"/>
        </w:trPr>
        <w:tc>
          <w:tcPr>
            <w:tcW w:w="1971" w:type="dxa"/>
            <w:gridSpan w:val="2"/>
            <w:shd w:val="clear" w:color="auto" w:fill="D9D9D9" w:themeFill="background1" w:themeFillShade="D9"/>
            <w:vAlign w:val="center"/>
          </w:tcPr>
          <w:p w14:paraId="56031933" w14:textId="77777777" w:rsidR="00AD2C29" w:rsidRPr="006D61EF" w:rsidRDefault="00AD2C29" w:rsidP="006939F9">
            <w:pPr>
              <w:pStyle w:val="TextoTabla"/>
              <w:rPr>
                <w:b/>
              </w:rPr>
            </w:pPr>
            <w:r w:rsidRPr="006D61EF">
              <w:rPr>
                <w:b/>
              </w:rPr>
              <w:t>Condiciones Iniciales</w:t>
            </w:r>
          </w:p>
        </w:tc>
        <w:tc>
          <w:tcPr>
            <w:tcW w:w="7918" w:type="dxa"/>
            <w:gridSpan w:val="5"/>
            <w:shd w:val="clear" w:color="auto" w:fill="auto"/>
          </w:tcPr>
          <w:p w14:paraId="4FEAA161" w14:textId="08FDE2AF" w:rsidR="00AD2C29" w:rsidRPr="006D61EF" w:rsidRDefault="00AD2C29" w:rsidP="006939F9">
            <w:pPr>
              <w:pStyle w:val="TextoTabla"/>
            </w:pPr>
            <w:r w:rsidRPr="009D03A0">
              <w:t>Puesto de Operador activo con al menos un JACK conectado.</w:t>
            </w:r>
          </w:p>
        </w:tc>
      </w:tr>
      <w:tr w:rsidR="00AD2C29" w:rsidRPr="006D61EF" w14:paraId="08564AB0" w14:textId="77777777" w:rsidTr="006939F9">
        <w:trPr>
          <w:trHeight w:val="20"/>
          <w:jc w:val="center"/>
        </w:trPr>
        <w:tc>
          <w:tcPr>
            <w:tcW w:w="695" w:type="dxa"/>
            <w:shd w:val="clear" w:color="auto" w:fill="BFBFBF" w:themeFill="background1" w:themeFillShade="BF"/>
          </w:tcPr>
          <w:p w14:paraId="1A60013C" w14:textId="78ECABE7" w:rsidR="00AD2C29" w:rsidRPr="006D61EF" w:rsidRDefault="00AD2C2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01C225A" w14:textId="77777777" w:rsidR="00AD2C29" w:rsidRPr="006D61EF" w:rsidRDefault="00AD2C29" w:rsidP="006939F9">
            <w:pPr>
              <w:pStyle w:val="TextoTabla"/>
              <w:rPr>
                <w:b/>
              </w:rPr>
            </w:pPr>
            <w:r w:rsidRPr="006D61EF">
              <w:rPr>
                <w:b/>
              </w:rPr>
              <w:t>Descripción</w:t>
            </w:r>
          </w:p>
        </w:tc>
        <w:tc>
          <w:tcPr>
            <w:tcW w:w="1701" w:type="dxa"/>
            <w:gridSpan w:val="2"/>
            <w:shd w:val="clear" w:color="auto" w:fill="BFBFBF" w:themeFill="background1" w:themeFillShade="BF"/>
          </w:tcPr>
          <w:p w14:paraId="025EC272" w14:textId="77777777" w:rsidR="00AD2C29" w:rsidRPr="006D61EF" w:rsidRDefault="00AD2C29" w:rsidP="006939F9">
            <w:pPr>
              <w:pStyle w:val="TextoTabla"/>
              <w:rPr>
                <w:b/>
              </w:rPr>
            </w:pPr>
            <w:r w:rsidRPr="006D61EF">
              <w:rPr>
                <w:b/>
              </w:rPr>
              <w:t>Resultado</w:t>
            </w:r>
          </w:p>
        </w:tc>
      </w:tr>
      <w:tr w:rsidR="00AD2C29" w:rsidRPr="006D61EF" w14:paraId="342F0034" w14:textId="77777777" w:rsidTr="006939F9">
        <w:trPr>
          <w:trHeight w:val="20"/>
          <w:jc w:val="center"/>
        </w:trPr>
        <w:tc>
          <w:tcPr>
            <w:tcW w:w="8188" w:type="dxa"/>
            <w:gridSpan w:val="5"/>
            <w:shd w:val="clear" w:color="auto" w:fill="D9D9D9" w:themeFill="background1" w:themeFillShade="D9"/>
          </w:tcPr>
          <w:p w14:paraId="717BE90D" w14:textId="77777777" w:rsidR="00AD2C29" w:rsidRPr="006D61EF" w:rsidRDefault="00AD2C29" w:rsidP="006939F9">
            <w:pPr>
              <w:pStyle w:val="TextoTabla"/>
              <w:rPr>
                <w:b/>
              </w:rPr>
            </w:pPr>
          </w:p>
        </w:tc>
        <w:tc>
          <w:tcPr>
            <w:tcW w:w="851" w:type="dxa"/>
            <w:shd w:val="clear" w:color="auto" w:fill="D9D9D9" w:themeFill="background1" w:themeFillShade="D9"/>
          </w:tcPr>
          <w:p w14:paraId="39A88183" w14:textId="77777777" w:rsidR="00AD2C29" w:rsidRPr="006D61EF" w:rsidRDefault="00AD2C29" w:rsidP="006939F9">
            <w:pPr>
              <w:pStyle w:val="TextoTabla"/>
              <w:rPr>
                <w:b/>
              </w:rPr>
            </w:pPr>
            <w:r w:rsidRPr="006D61EF">
              <w:rPr>
                <w:b/>
              </w:rPr>
              <w:t>SI</w:t>
            </w:r>
          </w:p>
        </w:tc>
        <w:tc>
          <w:tcPr>
            <w:tcW w:w="850" w:type="dxa"/>
            <w:shd w:val="clear" w:color="auto" w:fill="D9D9D9" w:themeFill="background1" w:themeFillShade="D9"/>
          </w:tcPr>
          <w:p w14:paraId="107D5B94" w14:textId="77777777" w:rsidR="00AD2C29" w:rsidRPr="006D61EF" w:rsidRDefault="00AD2C29" w:rsidP="006939F9">
            <w:pPr>
              <w:pStyle w:val="TextoTabla"/>
              <w:rPr>
                <w:b/>
              </w:rPr>
            </w:pPr>
            <w:r w:rsidRPr="006D61EF">
              <w:rPr>
                <w:b/>
              </w:rPr>
              <w:t>NO</w:t>
            </w:r>
          </w:p>
        </w:tc>
      </w:tr>
      <w:tr w:rsidR="00AD2C29" w:rsidRPr="00183B8E" w14:paraId="6A779179" w14:textId="77777777" w:rsidTr="006939F9">
        <w:trPr>
          <w:trHeight w:val="20"/>
          <w:jc w:val="center"/>
        </w:trPr>
        <w:tc>
          <w:tcPr>
            <w:tcW w:w="695" w:type="dxa"/>
            <w:tcBorders>
              <w:bottom w:val="single" w:sz="6" w:space="0" w:color="000000"/>
            </w:tcBorders>
            <w:shd w:val="clear" w:color="auto" w:fill="auto"/>
          </w:tcPr>
          <w:p w14:paraId="0A2790A7" w14:textId="77777777" w:rsidR="00AD2C29" w:rsidRPr="006D61EF" w:rsidRDefault="00AD2C29" w:rsidP="006939F9">
            <w:pPr>
              <w:pStyle w:val="TextoTabla"/>
            </w:pPr>
            <w:r w:rsidRPr="006D61EF">
              <w:t>1</w:t>
            </w:r>
          </w:p>
        </w:tc>
        <w:tc>
          <w:tcPr>
            <w:tcW w:w="7493" w:type="dxa"/>
            <w:gridSpan w:val="4"/>
            <w:tcBorders>
              <w:bottom w:val="single" w:sz="6" w:space="0" w:color="000000"/>
            </w:tcBorders>
            <w:shd w:val="clear" w:color="auto" w:fill="auto"/>
          </w:tcPr>
          <w:p w14:paraId="482473AE" w14:textId="77777777" w:rsidR="00AD2C29" w:rsidRDefault="00AD2C29" w:rsidP="00AD2C29">
            <w:pPr>
              <w:pStyle w:val="TextoTabla"/>
            </w:pPr>
            <w:r>
              <w:t>Comprobar que el formato general de pantalla corresponde a:</w:t>
            </w:r>
          </w:p>
          <w:p w14:paraId="2AE50E44" w14:textId="0873447E" w:rsidR="00AD2C29" w:rsidRPr="006D61EF" w:rsidRDefault="00AD2C29" w:rsidP="00922A41">
            <w:pPr>
              <w:pStyle w:val="TextoTabla"/>
              <w:jc w:val="center"/>
            </w:pPr>
            <w:r w:rsidRPr="00A27297">
              <w:rPr>
                <w:noProof/>
                <w:lang w:val="en-US" w:eastAsia="en-US"/>
              </w:rPr>
              <w:drawing>
                <wp:inline distT="0" distB="0" distL="0" distR="0" wp14:anchorId="7E244055" wp14:editId="4FC4EA46">
                  <wp:extent cx="4335388" cy="3286125"/>
                  <wp:effectExtent l="0" t="0" r="8255" b="0"/>
                  <wp:docPr id="14" name="Imagen 1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 PowerPoint&#10;&#10;Descripción generada automáticamente"/>
                          <pic:cNvPicPr/>
                        </pic:nvPicPr>
                        <pic:blipFill>
                          <a:blip r:embed="rId12"/>
                          <a:stretch>
                            <a:fillRect/>
                          </a:stretch>
                        </pic:blipFill>
                        <pic:spPr>
                          <a:xfrm>
                            <a:off x="0" y="0"/>
                            <a:ext cx="4364535" cy="3308217"/>
                          </a:xfrm>
                          <a:prstGeom prst="rect">
                            <a:avLst/>
                          </a:prstGeom>
                        </pic:spPr>
                      </pic:pic>
                    </a:graphicData>
                  </a:graphic>
                </wp:inline>
              </w:drawing>
            </w:r>
          </w:p>
        </w:tc>
        <w:tc>
          <w:tcPr>
            <w:tcW w:w="851" w:type="dxa"/>
            <w:tcBorders>
              <w:bottom w:val="single" w:sz="6" w:space="0" w:color="000000"/>
            </w:tcBorders>
            <w:shd w:val="clear" w:color="auto" w:fill="auto"/>
          </w:tcPr>
          <w:p w14:paraId="30611800" w14:textId="77777777" w:rsidR="00AD2C29" w:rsidRPr="006D61EF" w:rsidRDefault="00AD2C29" w:rsidP="006939F9">
            <w:pPr>
              <w:pStyle w:val="TextoTabla"/>
            </w:pPr>
          </w:p>
        </w:tc>
        <w:tc>
          <w:tcPr>
            <w:tcW w:w="850" w:type="dxa"/>
            <w:tcBorders>
              <w:bottom w:val="single" w:sz="6" w:space="0" w:color="000000"/>
            </w:tcBorders>
            <w:shd w:val="clear" w:color="auto" w:fill="auto"/>
          </w:tcPr>
          <w:p w14:paraId="17E294EA" w14:textId="77777777" w:rsidR="00AD2C29" w:rsidRPr="006D61EF" w:rsidRDefault="00AD2C29" w:rsidP="006939F9">
            <w:pPr>
              <w:pStyle w:val="TextoTabla"/>
            </w:pPr>
          </w:p>
        </w:tc>
      </w:tr>
      <w:tr w:rsidR="00AD2C29" w:rsidRPr="00183B8E" w14:paraId="6677BC93" w14:textId="77777777" w:rsidTr="006939F9">
        <w:trPr>
          <w:trHeight w:val="20"/>
          <w:jc w:val="center"/>
        </w:trPr>
        <w:tc>
          <w:tcPr>
            <w:tcW w:w="695" w:type="dxa"/>
            <w:tcBorders>
              <w:bottom w:val="single" w:sz="6" w:space="0" w:color="000000"/>
            </w:tcBorders>
            <w:shd w:val="clear" w:color="auto" w:fill="auto"/>
          </w:tcPr>
          <w:p w14:paraId="0814BF34" w14:textId="77777777" w:rsidR="00AD2C29" w:rsidRPr="006D61EF" w:rsidRDefault="00AD2C29" w:rsidP="006939F9">
            <w:pPr>
              <w:pStyle w:val="TextoTabla"/>
            </w:pPr>
            <w:r w:rsidRPr="006D61EF">
              <w:t>2</w:t>
            </w:r>
          </w:p>
        </w:tc>
        <w:tc>
          <w:tcPr>
            <w:tcW w:w="7493" w:type="dxa"/>
            <w:gridSpan w:val="4"/>
            <w:tcBorders>
              <w:bottom w:val="single" w:sz="6" w:space="0" w:color="000000"/>
            </w:tcBorders>
            <w:shd w:val="clear" w:color="auto" w:fill="auto"/>
          </w:tcPr>
          <w:p w14:paraId="6EBE76F1" w14:textId="0C6479C7" w:rsidR="00AD2C29" w:rsidRDefault="00AD2C29" w:rsidP="00AD2C29">
            <w:pPr>
              <w:pStyle w:val="TextoTabla"/>
            </w:pPr>
            <w:r>
              <w:t>Comprobar que Existe en la zona superior de la pantalla un área de información general, con los siguientes campos de izquierda a derecha:</w:t>
            </w:r>
          </w:p>
          <w:p w14:paraId="1BE5E13B" w14:textId="7B7847DE" w:rsidR="00AD2C29" w:rsidRDefault="00AD2C29" w:rsidP="00A3312E">
            <w:pPr>
              <w:pStyle w:val="TextoTabla"/>
              <w:numPr>
                <w:ilvl w:val="0"/>
                <w:numId w:val="27"/>
              </w:numPr>
            </w:pPr>
            <w:r>
              <w:t xml:space="preserve">Logotipo de ENAIRE en el que además se identifica al puesto o a los </w:t>
            </w:r>
            <w:r>
              <w:lastRenderedPageBreak/>
              <w:t>sectores a él asignado.</w:t>
            </w:r>
          </w:p>
          <w:p w14:paraId="5CFE5AA4" w14:textId="11815DD7" w:rsidR="00AD2C29" w:rsidRDefault="00AD2C29" w:rsidP="00A3312E">
            <w:pPr>
              <w:pStyle w:val="TextoTabla"/>
              <w:numPr>
                <w:ilvl w:val="0"/>
                <w:numId w:val="27"/>
              </w:numPr>
            </w:pPr>
            <w:r>
              <w:t>Zona de Monitorización de estado de inserción de JACKS.</w:t>
            </w:r>
          </w:p>
          <w:p w14:paraId="24E826FD" w14:textId="49522123" w:rsidR="00AD2C29" w:rsidRDefault="00AD2C29" w:rsidP="00A3312E">
            <w:pPr>
              <w:pStyle w:val="TextoTabla"/>
              <w:numPr>
                <w:ilvl w:val="0"/>
                <w:numId w:val="27"/>
              </w:numPr>
            </w:pPr>
            <w:r>
              <w:t>Control de acceso a las páginas de información.</w:t>
            </w:r>
          </w:p>
          <w:p w14:paraId="792C707A" w14:textId="71EA2818" w:rsidR="00AD2C29" w:rsidRDefault="00AD2C29" w:rsidP="00A3312E">
            <w:pPr>
              <w:pStyle w:val="TextoTabla"/>
              <w:numPr>
                <w:ilvl w:val="0"/>
                <w:numId w:val="27"/>
              </w:numPr>
            </w:pPr>
            <w:r>
              <w:t>Área de Mensajes a Operador.</w:t>
            </w:r>
          </w:p>
          <w:p w14:paraId="38E3FDD8" w14:textId="0C31F1A0" w:rsidR="00AD2C29" w:rsidRDefault="00AD2C29" w:rsidP="00A3312E">
            <w:pPr>
              <w:pStyle w:val="TextoTabla"/>
              <w:numPr>
                <w:ilvl w:val="0"/>
                <w:numId w:val="27"/>
              </w:numPr>
            </w:pPr>
            <w:r>
              <w:t>Control de brillo</w:t>
            </w:r>
          </w:p>
          <w:p w14:paraId="1EF7E51D" w14:textId="2D52F492" w:rsidR="00AD2C29" w:rsidRPr="006D61EF" w:rsidRDefault="00AD2C29" w:rsidP="00A3312E">
            <w:pPr>
              <w:pStyle w:val="TextoTabla"/>
              <w:numPr>
                <w:ilvl w:val="0"/>
                <w:numId w:val="27"/>
              </w:numPr>
            </w:pPr>
            <w:r>
              <w:t>Control de RING de Llamadas Entrantes.</w:t>
            </w:r>
          </w:p>
        </w:tc>
        <w:tc>
          <w:tcPr>
            <w:tcW w:w="851" w:type="dxa"/>
            <w:tcBorders>
              <w:bottom w:val="single" w:sz="6" w:space="0" w:color="000000"/>
            </w:tcBorders>
            <w:shd w:val="clear" w:color="auto" w:fill="auto"/>
          </w:tcPr>
          <w:p w14:paraId="271D5E5B"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CB99437" w14:textId="77777777" w:rsidR="00AD2C29" w:rsidRPr="006D61EF" w:rsidRDefault="00AD2C29" w:rsidP="006939F9">
            <w:pPr>
              <w:pStyle w:val="TextoTabla"/>
            </w:pPr>
          </w:p>
        </w:tc>
      </w:tr>
      <w:tr w:rsidR="00AD2C29" w:rsidRPr="00183B8E" w14:paraId="0BE9B270" w14:textId="77777777" w:rsidTr="006939F9">
        <w:trPr>
          <w:trHeight w:val="20"/>
          <w:jc w:val="center"/>
        </w:trPr>
        <w:tc>
          <w:tcPr>
            <w:tcW w:w="695" w:type="dxa"/>
            <w:tcBorders>
              <w:bottom w:val="single" w:sz="6" w:space="0" w:color="000000"/>
            </w:tcBorders>
            <w:shd w:val="clear" w:color="auto" w:fill="auto"/>
          </w:tcPr>
          <w:p w14:paraId="1A8A2EE4" w14:textId="77777777" w:rsidR="00AD2C29" w:rsidRPr="006D61EF" w:rsidRDefault="00AD2C29" w:rsidP="006939F9">
            <w:pPr>
              <w:pStyle w:val="TextoTabla"/>
            </w:pPr>
            <w:r w:rsidRPr="006D61EF">
              <w:lastRenderedPageBreak/>
              <w:t>3</w:t>
            </w:r>
          </w:p>
        </w:tc>
        <w:tc>
          <w:tcPr>
            <w:tcW w:w="7493" w:type="dxa"/>
            <w:gridSpan w:val="4"/>
            <w:tcBorders>
              <w:bottom w:val="single" w:sz="6" w:space="0" w:color="000000"/>
            </w:tcBorders>
            <w:shd w:val="clear" w:color="auto" w:fill="auto"/>
          </w:tcPr>
          <w:p w14:paraId="0915946B" w14:textId="4F6CC2FC" w:rsidR="00AD2C29" w:rsidRDefault="00AD2C29" w:rsidP="00AD2C29">
            <w:pPr>
              <w:pStyle w:val="TextoTabla"/>
            </w:pPr>
            <w:r>
              <w:t>Comprobar que la Configuración de la zona de Operación Radio. Situada en la parte central izquierda, debe componerse de:</w:t>
            </w:r>
          </w:p>
          <w:p w14:paraId="1BEB8A3D" w14:textId="64EF6832" w:rsidR="00AD2C29" w:rsidRDefault="00AD2C29" w:rsidP="00A3312E">
            <w:pPr>
              <w:pStyle w:val="TextoTabla"/>
              <w:numPr>
                <w:ilvl w:val="0"/>
                <w:numId w:val="28"/>
              </w:numPr>
            </w:pPr>
            <w:r>
              <w:t>Controles de Volumen de Altavoz Radio VHF.</w:t>
            </w:r>
          </w:p>
          <w:p w14:paraId="362316EF" w14:textId="11BF8FD1" w:rsidR="00AD2C29" w:rsidRDefault="00AD2C29" w:rsidP="00A3312E">
            <w:pPr>
              <w:pStyle w:val="TextoTabla"/>
              <w:numPr>
                <w:ilvl w:val="0"/>
                <w:numId w:val="28"/>
              </w:numPr>
            </w:pPr>
            <w:r>
              <w:t>Controles de Volumen de Cascos (en comunicaciones radio).</w:t>
            </w:r>
          </w:p>
          <w:p w14:paraId="7B33A151" w14:textId="132812AF" w:rsidR="00AD2C29" w:rsidRDefault="00AD2C29" w:rsidP="00A3312E">
            <w:pPr>
              <w:pStyle w:val="TextoTabla"/>
              <w:numPr>
                <w:ilvl w:val="0"/>
                <w:numId w:val="28"/>
              </w:numPr>
            </w:pPr>
            <w:r>
              <w:t>Control de PTT Software.</w:t>
            </w:r>
          </w:p>
          <w:p w14:paraId="06C0A01B" w14:textId="4D9F79B4" w:rsidR="00AD2C29" w:rsidRDefault="00AD2C29" w:rsidP="00A3312E">
            <w:pPr>
              <w:pStyle w:val="TextoTabla"/>
              <w:numPr>
                <w:ilvl w:val="0"/>
                <w:numId w:val="28"/>
              </w:numPr>
            </w:pPr>
            <w:r>
              <w:t>Control de Formación de Grupos de Retransmisión.</w:t>
            </w:r>
          </w:p>
          <w:p w14:paraId="26CAF311" w14:textId="30D6D967" w:rsidR="00AD2C29" w:rsidRDefault="00AD2C29" w:rsidP="00A3312E">
            <w:pPr>
              <w:pStyle w:val="TextoTabla"/>
              <w:numPr>
                <w:ilvl w:val="0"/>
                <w:numId w:val="28"/>
              </w:numPr>
            </w:pPr>
            <w:r>
              <w:t>Control de Reproducción de última llamada Radio</w:t>
            </w:r>
            <w:r w:rsidR="00922A41">
              <w:rPr>
                <w:rStyle w:val="Refdenotaalpie"/>
              </w:rPr>
              <w:footnoteReference w:id="2"/>
            </w:r>
            <w:r>
              <w:t xml:space="preserve">. </w:t>
            </w:r>
          </w:p>
          <w:p w14:paraId="52DBA30C" w14:textId="3B6E37EC" w:rsidR="00AD2C29" w:rsidRDefault="00AD2C29" w:rsidP="00A3312E">
            <w:pPr>
              <w:pStyle w:val="TextoTabla"/>
              <w:numPr>
                <w:ilvl w:val="0"/>
                <w:numId w:val="28"/>
              </w:numPr>
            </w:pPr>
            <w:r>
              <w:t>Control de paginación radio.</w:t>
            </w:r>
          </w:p>
          <w:p w14:paraId="4235B25A" w14:textId="4F0AF553" w:rsidR="00AD2C29" w:rsidRPr="006D61EF" w:rsidRDefault="00AD2C29" w:rsidP="00A3312E">
            <w:pPr>
              <w:pStyle w:val="TextoTabla"/>
              <w:numPr>
                <w:ilvl w:val="0"/>
                <w:numId w:val="28"/>
              </w:numPr>
            </w:pPr>
            <w:r>
              <w:t>Página de posiciones radio, con espacio para 5 x 3 Posiciones (configurable)</w:t>
            </w:r>
          </w:p>
        </w:tc>
        <w:tc>
          <w:tcPr>
            <w:tcW w:w="851" w:type="dxa"/>
            <w:tcBorders>
              <w:bottom w:val="single" w:sz="6" w:space="0" w:color="000000"/>
            </w:tcBorders>
            <w:shd w:val="clear" w:color="auto" w:fill="auto"/>
          </w:tcPr>
          <w:p w14:paraId="2107F226" w14:textId="77777777" w:rsidR="00AD2C29" w:rsidRPr="006D61EF" w:rsidRDefault="00AD2C29" w:rsidP="006939F9">
            <w:pPr>
              <w:pStyle w:val="TextoTabla"/>
            </w:pPr>
          </w:p>
        </w:tc>
        <w:tc>
          <w:tcPr>
            <w:tcW w:w="850" w:type="dxa"/>
            <w:tcBorders>
              <w:bottom w:val="single" w:sz="6" w:space="0" w:color="000000"/>
            </w:tcBorders>
            <w:shd w:val="clear" w:color="auto" w:fill="auto"/>
          </w:tcPr>
          <w:p w14:paraId="48E17246" w14:textId="77777777" w:rsidR="00AD2C29" w:rsidRPr="006D61EF" w:rsidRDefault="00AD2C29" w:rsidP="006939F9">
            <w:pPr>
              <w:pStyle w:val="TextoTabla"/>
            </w:pPr>
          </w:p>
        </w:tc>
      </w:tr>
      <w:tr w:rsidR="00AD2C29" w:rsidRPr="00183B8E" w14:paraId="7180CE68" w14:textId="77777777" w:rsidTr="006939F9">
        <w:trPr>
          <w:trHeight w:val="20"/>
          <w:jc w:val="center"/>
        </w:trPr>
        <w:tc>
          <w:tcPr>
            <w:tcW w:w="695" w:type="dxa"/>
            <w:tcBorders>
              <w:bottom w:val="single" w:sz="6" w:space="0" w:color="000000"/>
            </w:tcBorders>
            <w:shd w:val="clear" w:color="auto" w:fill="auto"/>
          </w:tcPr>
          <w:p w14:paraId="1F6F1F59" w14:textId="77777777" w:rsidR="00AD2C29" w:rsidRPr="006D61EF" w:rsidRDefault="00AD2C29" w:rsidP="006939F9">
            <w:pPr>
              <w:pStyle w:val="TextoTabla"/>
            </w:pPr>
            <w:r w:rsidRPr="006D61EF">
              <w:t>4</w:t>
            </w:r>
          </w:p>
        </w:tc>
        <w:tc>
          <w:tcPr>
            <w:tcW w:w="7493" w:type="dxa"/>
            <w:gridSpan w:val="4"/>
            <w:tcBorders>
              <w:bottom w:val="single" w:sz="6" w:space="0" w:color="000000"/>
            </w:tcBorders>
            <w:shd w:val="clear" w:color="auto" w:fill="auto"/>
          </w:tcPr>
          <w:p w14:paraId="46C6D2B5" w14:textId="1283CD64" w:rsidR="00AD2C29" w:rsidRDefault="00AD2C29" w:rsidP="00AD2C29">
            <w:pPr>
              <w:pStyle w:val="TextoTabla"/>
            </w:pPr>
            <w:r>
              <w:t xml:space="preserve">Comprobar que </w:t>
            </w:r>
            <w:r w:rsidR="00922A41">
              <w:t>l</w:t>
            </w:r>
            <w:r>
              <w:t>a configuración de la zona de Operación de Telefonía. Situada en la parte central derecha, debe componerse de:</w:t>
            </w:r>
          </w:p>
          <w:p w14:paraId="548E434B" w14:textId="5AB2FC63" w:rsidR="00AD2C29" w:rsidRDefault="00AD2C29" w:rsidP="00A3312E">
            <w:pPr>
              <w:pStyle w:val="TextoTabla"/>
              <w:numPr>
                <w:ilvl w:val="0"/>
                <w:numId w:val="29"/>
              </w:numPr>
            </w:pPr>
            <w:r>
              <w:t>Control de Volumen de Altavoz de Línea Caliente.</w:t>
            </w:r>
          </w:p>
          <w:p w14:paraId="70B87068" w14:textId="6FFE918A" w:rsidR="00AD2C29" w:rsidRDefault="00AD2C29" w:rsidP="00A3312E">
            <w:pPr>
              <w:pStyle w:val="TextoTabla"/>
              <w:numPr>
                <w:ilvl w:val="0"/>
                <w:numId w:val="29"/>
              </w:numPr>
            </w:pPr>
            <w:r>
              <w:t>Control de Volumen de Cascos (en comunicaciones de telefonía).</w:t>
            </w:r>
          </w:p>
          <w:p w14:paraId="6EBD2FA7" w14:textId="31C1F787" w:rsidR="00AD2C29" w:rsidRDefault="00AD2C29" w:rsidP="00A3312E">
            <w:pPr>
              <w:pStyle w:val="TextoTabla"/>
              <w:numPr>
                <w:ilvl w:val="0"/>
                <w:numId w:val="29"/>
              </w:numPr>
            </w:pPr>
            <w:r>
              <w:t>Control de paginación de posiciones AD de Telefonía</w:t>
            </w:r>
            <w:r w:rsidR="00922A41">
              <w:rPr>
                <w:rStyle w:val="Refdenotaalpie"/>
              </w:rPr>
              <w:footnoteReference w:id="3"/>
            </w:r>
            <w:r>
              <w:t>.</w:t>
            </w:r>
          </w:p>
          <w:p w14:paraId="6ADA0CD5" w14:textId="4E316A0B" w:rsidR="00AD2C29" w:rsidRDefault="00AD2C29" w:rsidP="00A3312E">
            <w:pPr>
              <w:pStyle w:val="TextoTabla"/>
              <w:numPr>
                <w:ilvl w:val="0"/>
                <w:numId w:val="29"/>
              </w:numPr>
            </w:pPr>
            <w:r>
              <w:t>Página de Posiciones AD, con espacio para colocar 1</w:t>
            </w:r>
            <w:r w:rsidR="007267B2">
              <w:t>5</w:t>
            </w:r>
            <w:r>
              <w:t>+1 posiciones (configurable).</w:t>
            </w:r>
          </w:p>
          <w:p w14:paraId="4A2B2843" w14:textId="1E19F98D" w:rsidR="00AD2C29" w:rsidRDefault="00AD2C29" w:rsidP="00A3312E">
            <w:pPr>
              <w:pStyle w:val="TextoTabla"/>
              <w:numPr>
                <w:ilvl w:val="0"/>
                <w:numId w:val="29"/>
              </w:numPr>
            </w:pPr>
            <w:r>
              <w:t xml:space="preserve">Controles de funciones de </w:t>
            </w:r>
            <w:r w:rsidR="00922A41">
              <w:t>telefonía.</w:t>
            </w:r>
          </w:p>
          <w:p w14:paraId="74B466EE" w14:textId="78EABDF0" w:rsidR="00AD2C29" w:rsidRDefault="00AD2C29" w:rsidP="00A3312E">
            <w:pPr>
              <w:pStyle w:val="TextoTabla"/>
              <w:numPr>
                <w:ilvl w:val="0"/>
                <w:numId w:val="29"/>
              </w:numPr>
            </w:pPr>
            <w:r>
              <w:t>Tecla de Acceso a los controles AI.</w:t>
            </w:r>
          </w:p>
          <w:p w14:paraId="051256B4" w14:textId="7F1C8874" w:rsidR="00AD2C29" w:rsidRPr="006D61EF" w:rsidRDefault="00AD2C29" w:rsidP="00A3312E">
            <w:pPr>
              <w:pStyle w:val="TextoTabla"/>
              <w:numPr>
                <w:ilvl w:val="0"/>
                <w:numId w:val="29"/>
              </w:numPr>
            </w:pPr>
            <w:r>
              <w:t>Tecla de Anular.</w:t>
            </w:r>
          </w:p>
        </w:tc>
        <w:tc>
          <w:tcPr>
            <w:tcW w:w="851" w:type="dxa"/>
            <w:tcBorders>
              <w:bottom w:val="single" w:sz="6" w:space="0" w:color="000000"/>
            </w:tcBorders>
            <w:shd w:val="clear" w:color="auto" w:fill="auto"/>
          </w:tcPr>
          <w:p w14:paraId="2B94E1CD" w14:textId="77777777" w:rsidR="00AD2C29" w:rsidRPr="006D61EF" w:rsidRDefault="00AD2C29" w:rsidP="006939F9">
            <w:pPr>
              <w:pStyle w:val="TextoTabla"/>
            </w:pPr>
          </w:p>
        </w:tc>
        <w:tc>
          <w:tcPr>
            <w:tcW w:w="850" w:type="dxa"/>
            <w:tcBorders>
              <w:bottom w:val="single" w:sz="6" w:space="0" w:color="000000"/>
            </w:tcBorders>
            <w:shd w:val="clear" w:color="auto" w:fill="auto"/>
          </w:tcPr>
          <w:p w14:paraId="09A747F9" w14:textId="77777777" w:rsidR="00AD2C29" w:rsidRPr="006D61EF" w:rsidRDefault="00AD2C29" w:rsidP="006939F9">
            <w:pPr>
              <w:pStyle w:val="TextoTabla"/>
            </w:pPr>
          </w:p>
        </w:tc>
      </w:tr>
      <w:tr w:rsidR="00AD2C29" w:rsidRPr="006D61EF" w14:paraId="55CBF204" w14:textId="77777777" w:rsidTr="006939F9">
        <w:trPr>
          <w:trHeight w:val="20"/>
          <w:jc w:val="center"/>
        </w:trPr>
        <w:tc>
          <w:tcPr>
            <w:tcW w:w="695" w:type="dxa"/>
            <w:tcBorders>
              <w:bottom w:val="single" w:sz="6" w:space="0" w:color="000000"/>
            </w:tcBorders>
            <w:shd w:val="clear" w:color="auto" w:fill="auto"/>
          </w:tcPr>
          <w:p w14:paraId="757B5966" w14:textId="77777777" w:rsidR="00AD2C29" w:rsidRPr="006D61EF" w:rsidRDefault="00AD2C29" w:rsidP="006939F9">
            <w:pPr>
              <w:pStyle w:val="TextoTabla"/>
            </w:pPr>
            <w:r w:rsidRPr="006D61EF">
              <w:t>5</w:t>
            </w:r>
          </w:p>
        </w:tc>
        <w:tc>
          <w:tcPr>
            <w:tcW w:w="7493" w:type="dxa"/>
            <w:gridSpan w:val="4"/>
            <w:tcBorders>
              <w:bottom w:val="single" w:sz="6" w:space="0" w:color="000000"/>
            </w:tcBorders>
            <w:shd w:val="clear" w:color="auto" w:fill="auto"/>
          </w:tcPr>
          <w:p w14:paraId="7F695F20" w14:textId="77777777" w:rsidR="00AD2C29" w:rsidRDefault="00922A41" w:rsidP="006939F9">
            <w:pPr>
              <w:pStyle w:val="TextoTabla"/>
            </w:pPr>
            <w:r>
              <w:t>Comprobar que a</w:t>
            </w:r>
            <w:r w:rsidRPr="00922A41">
              <w:t>l accionar el control de Tecla AI, en el área de telefonía, se superpone la zona de Operación de Telefonía AI. Su aspecto debe corresponder a</w:t>
            </w:r>
            <w:r>
              <w:t>:</w:t>
            </w:r>
          </w:p>
          <w:p w14:paraId="1821945F" w14:textId="07CB10DB" w:rsidR="00922A41" w:rsidRPr="006D61EF" w:rsidRDefault="00922A41" w:rsidP="00922A41">
            <w:pPr>
              <w:pStyle w:val="TextoTabla"/>
              <w:jc w:val="center"/>
            </w:pPr>
            <w:r w:rsidRPr="00E75C62">
              <w:rPr>
                <w:noProof/>
                <w:lang w:val="en-US" w:eastAsia="en-US"/>
              </w:rPr>
              <w:lastRenderedPageBreak/>
              <w:drawing>
                <wp:inline distT="0" distB="0" distL="0" distR="0" wp14:anchorId="14525A6F" wp14:editId="366402A1">
                  <wp:extent cx="2415600" cy="2790000"/>
                  <wp:effectExtent l="0" t="0" r="381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n 185" descr="Interfaz de usuario gráfica, Aplicación&#10;&#10;Descripción generada automáticamente"/>
                          <pic:cNvPicPr/>
                        </pic:nvPicPr>
                        <pic:blipFill>
                          <a:blip r:embed="rId13"/>
                          <a:stretch>
                            <a:fillRect/>
                          </a:stretch>
                        </pic:blipFill>
                        <pic:spPr>
                          <a:xfrm>
                            <a:off x="0" y="0"/>
                            <a:ext cx="2415600" cy="2790000"/>
                          </a:xfrm>
                          <a:prstGeom prst="rect">
                            <a:avLst/>
                          </a:prstGeom>
                        </pic:spPr>
                      </pic:pic>
                    </a:graphicData>
                  </a:graphic>
                </wp:inline>
              </w:drawing>
            </w:r>
          </w:p>
        </w:tc>
        <w:tc>
          <w:tcPr>
            <w:tcW w:w="851" w:type="dxa"/>
            <w:tcBorders>
              <w:bottom w:val="single" w:sz="6" w:space="0" w:color="000000"/>
            </w:tcBorders>
            <w:shd w:val="clear" w:color="auto" w:fill="auto"/>
          </w:tcPr>
          <w:p w14:paraId="5B45ACCB" w14:textId="77777777" w:rsidR="00AD2C29" w:rsidRPr="006D61EF" w:rsidRDefault="00AD2C29" w:rsidP="006939F9">
            <w:pPr>
              <w:pStyle w:val="TextoTabla"/>
            </w:pPr>
          </w:p>
        </w:tc>
        <w:tc>
          <w:tcPr>
            <w:tcW w:w="850" w:type="dxa"/>
            <w:tcBorders>
              <w:bottom w:val="single" w:sz="6" w:space="0" w:color="000000"/>
            </w:tcBorders>
            <w:shd w:val="clear" w:color="auto" w:fill="auto"/>
          </w:tcPr>
          <w:p w14:paraId="1B02CF00" w14:textId="77777777" w:rsidR="00AD2C29" w:rsidRPr="006D61EF" w:rsidRDefault="00AD2C29" w:rsidP="006939F9">
            <w:pPr>
              <w:pStyle w:val="TextoTabla"/>
            </w:pPr>
          </w:p>
        </w:tc>
      </w:tr>
      <w:tr w:rsidR="00AD2C29" w:rsidRPr="00183B8E" w14:paraId="36D22B9E" w14:textId="77777777" w:rsidTr="006939F9">
        <w:trPr>
          <w:trHeight w:val="20"/>
          <w:jc w:val="center"/>
        </w:trPr>
        <w:tc>
          <w:tcPr>
            <w:tcW w:w="695" w:type="dxa"/>
            <w:tcBorders>
              <w:bottom w:val="single" w:sz="6" w:space="0" w:color="000000"/>
            </w:tcBorders>
            <w:shd w:val="clear" w:color="auto" w:fill="auto"/>
          </w:tcPr>
          <w:p w14:paraId="0C105414" w14:textId="77777777" w:rsidR="00AD2C29" w:rsidRPr="006D61EF" w:rsidRDefault="00AD2C29" w:rsidP="006939F9">
            <w:pPr>
              <w:pStyle w:val="TextoTabla"/>
            </w:pPr>
            <w:r w:rsidRPr="006D61EF">
              <w:lastRenderedPageBreak/>
              <w:t>6</w:t>
            </w:r>
          </w:p>
        </w:tc>
        <w:tc>
          <w:tcPr>
            <w:tcW w:w="7493" w:type="dxa"/>
            <w:gridSpan w:val="4"/>
            <w:tcBorders>
              <w:bottom w:val="single" w:sz="6" w:space="0" w:color="000000"/>
            </w:tcBorders>
            <w:shd w:val="clear" w:color="auto" w:fill="auto"/>
          </w:tcPr>
          <w:p w14:paraId="6426C1C3" w14:textId="72C25506" w:rsidR="00922A41" w:rsidRDefault="00922A41" w:rsidP="00922A41">
            <w:pPr>
              <w:pStyle w:val="TextoTabla"/>
            </w:pPr>
            <w:r>
              <w:t>Comprobar que 5.la Zona de Acceso Indirecto contiene los siguientes controles:</w:t>
            </w:r>
          </w:p>
          <w:p w14:paraId="3DE43201" w14:textId="7B8564A9" w:rsidR="00922A41" w:rsidRDefault="00922A41" w:rsidP="00A3312E">
            <w:pPr>
              <w:pStyle w:val="TextoTabla"/>
              <w:numPr>
                <w:ilvl w:val="0"/>
                <w:numId w:val="30"/>
              </w:numPr>
            </w:pPr>
            <w:r>
              <w:t xml:space="preserve">Marcador </w:t>
            </w:r>
            <w:proofErr w:type="spellStart"/>
            <w:r>
              <w:t>decádico</w:t>
            </w:r>
            <w:proofErr w:type="spellEnd"/>
            <w:r>
              <w:t>.</w:t>
            </w:r>
          </w:p>
          <w:p w14:paraId="765F13DF" w14:textId="374B346F" w:rsidR="00922A41" w:rsidRDefault="00922A41" w:rsidP="00A3312E">
            <w:pPr>
              <w:pStyle w:val="TextoTabla"/>
              <w:numPr>
                <w:ilvl w:val="0"/>
                <w:numId w:val="30"/>
              </w:numPr>
            </w:pPr>
            <w:r>
              <w:t>Tecla de Memorización.</w:t>
            </w:r>
          </w:p>
          <w:p w14:paraId="388A451A" w14:textId="12250B79" w:rsidR="00922A41" w:rsidRDefault="00922A41" w:rsidP="00A3312E">
            <w:pPr>
              <w:pStyle w:val="TextoTabla"/>
              <w:numPr>
                <w:ilvl w:val="0"/>
                <w:numId w:val="30"/>
              </w:numPr>
            </w:pPr>
            <w:r>
              <w:t>Tecla de Descolgar / Colgar.</w:t>
            </w:r>
          </w:p>
          <w:p w14:paraId="697647D3" w14:textId="58EF37CB" w:rsidR="00AD2C29" w:rsidRPr="006D61EF" w:rsidRDefault="00922A41" w:rsidP="00A3312E">
            <w:pPr>
              <w:pStyle w:val="TextoTabla"/>
              <w:numPr>
                <w:ilvl w:val="0"/>
                <w:numId w:val="30"/>
              </w:numPr>
            </w:pPr>
            <w:r>
              <w:t>Últimas Llamadas Realizadas</w:t>
            </w:r>
          </w:p>
        </w:tc>
        <w:tc>
          <w:tcPr>
            <w:tcW w:w="851" w:type="dxa"/>
            <w:tcBorders>
              <w:bottom w:val="single" w:sz="6" w:space="0" w:color="000000"/>
            </w:tcBorders>
            <w:shd w:val="clear" w:color="auto" w:fill="auto"/>
          </w:tcPr>
          <w:p w14:paraId="79AE4B35"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E881D20" w14:textId="77777777" w:rsidR="00AD2C29" w:rsidRPr="006D61EF" w:rsidRDefault="00AD2C29" w:rsidP="006939F9">
            <w:pPr>
              <w:pStyle w:val="TextoTabla"/>
            </w:pPr>
          </w:p>
        </w:tc>
      </w:tr>
      <w:tr w:rsidR="00AD2C29" w:rsidRPr="00183B8E" w14:paraId="04C46ECF" w14:textId="77777777" w:rsidTr="006939F9">
        <w:trPr>
          <w:trHeight w:val="20"/>
          <w:jc w:val="center"/>
        </w:trPr>
        <w:tc>
          <w:tcPr>
            <w:tcW w:w="695" w:type="dxa"/>
            <w:tcBorders>
              <w:bottom w:val="single" w:sz="6" w:space="0" w:color="000000"/>
            </w:tcBorders>
            <w:shd w:val="clear" w:color="auto" w:fill="auto"/>
          </w:tcPr>
          <w:p w14:paraId="37E021D1" w14:textId="77777777" w:rsidR="00AD2C29" w:rsidRPr="006D61EF" w:rsidRDefault="00AD2C29" w:rsidP="006939F9">
            <w:pPr>
              <w:pStyle w:val="TextoTabla"/>
            </w:pPr>
            <w:r w:rsidRPr="006D61EF">
              <w:t>7</w:t>
            </w:r>
          </w:p>
        </w:tc>
        <w:tc>
          <w:tcPr>
            <w:tcW w:w="7493" w:type="dxa"/>
            <w:gridSpan w:val="4"/>
            <w:tcBorders>
              <w:bottom w:val="single" w:sz="6" w:space="0" w:color="000000"/>
            </w:tcBorders>
            <w:shd w:val="clear" w:color="auto" w:fill="auto"/>
          </w:tcPr>
          <w:p w14:paraId="2C7E2B77" w14:textId="10A54F10" w:rsidR="00AD2C29" w:rsidRPr="006D61EF" w:rsidRDefault="00922A41" w:rsidP="006939F9">
            <w:pPr>
              <w:pStyle w:val="TextoTabla"/>
            </w:pPr>
            <w:r>
              <w:t>Comprobar que l</w:t>
            </w:r>
            <w:r w:rsidRPr="00922A41">
              <w:t>a configuración de la zona de operación de Línea caliente, situada en la parte inferior, reserva espacio suficiente para hasta 9 x 2 posiciones (configurable).</w:t>
            </w:r>
          </w:p>
        </w:tc>
        <w:tc>
          <w:tcPr>
            <w:tcW w:w="851" w:type="dxa"/>
            <w:tcBorders>
              <w:bottom w:val="single" w:sz="6" w:space="0" w:color="000000"/>
            </w:tcBorders>
            <w:shd w:val="clear" w:color="auto" w:fill="auto"/>
          </w:tcPr>
          <w:p w14:paraId="7F563437"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91E26D4" w14:textId="77777777" w:rsidR="00AD2C29" w:rsidRPr="006D61EF" w:rsidRDefault="00AD2C29" w:rsidP="006939F9">
            <w:pPr>
              <w:pStyle w:val="TextoTabla"/>
            </w:pPr>
          </w:p>
        </w:tc>
      </w:tr>
      <w:tr w:rsidR="00AD2C29" w:rsidRPr="00183B8E" w14:paraId="46807F3C" w14:textId="77777777" w:rsidTr="006939F9">
        <w:trPr>
          <w:trHeight w:val="20"/>
          <w:jc w:val="center"/>
        </w:trPr>
        <w:tc>
          <w:tcPr>
            <w:tcW w:w="695" w:type="dxa"/>
            <w:tcBorders>
              <w:bottom w:val="single" w:sz="6" w:space="0" w:color="000000"/>
            </w:tcBorders>
            <w:shd w:val="clear" w:color="auto" w:fill="auto"/>
          </w:tcPr>
          <w:p w14:paraId="79BB4058" w14:textId="77777777" w:rsidR="00AD2C29" w:rsidRPr="006D61EF" w:rsidRDefault="00AD2C29" w:rsidP="006939F9">
            <w:pPr>
              <w:pStyle w:val="TextoTabla"/>
            </w:pPr>
          </w:p>
        </w:tc>
        <w:tc>
          <w:tcPr>
            <w:tcW w:w="7493" w:type="dxa"/>
            <w:gridSpan w:val="4"/>
            <w:tcBorders>
              <w:bottom w:val="single" w:sz="6" w:space="0" w:color="000000"/>
            </w:tcBorders>
            <w:shd w:val="clear" w:color="auto" w:fill="auto"/>
          </w:tcPr>
          <w:p w14:paraId="1FA067A2" w14:textId="77777777" w:rsidR="00AD2C29" w:rsidRPr="006D61EF" w:rsidRDefault="00AD2C29" w:rsidP="006939F9">
            <w:pPr>
              <w:pStyle w:val="TextoTabla"/>
            </w:pPr>
          </w:p>
        </w:tc>
        <w:tc>
          <w:tcPr>
            <w:tcW w:w="851" w:type="dxa"/>
            <w:tcBorders>
              <w:bottom w:val="single" w:sz="6" w:space="0" w:color="000000"/>
            </w:tcBorders>
            <w:shd w:val="clear" w:color="auto" w:fill="auto"/>
          </w:tcPr>
          <w:p w14:paraId="67B46879" w14:textId="77777777" w:rsidR="00AD2C29" w:rsidRPr="006D61EF" w:rsidRDefault="00AD2C29" w:rsidP="006939F9">
            <w:pPr>
              <w:pStyle w:val="TextoTabla"/>
            </w:pPr>
          </w:p>
        </w:tc>
        <w:tc>
          <w:tcPr>
            <w:tcW w:w="850" w:type="dxa"/>
            <w:tcBorders>
              <w:bottom w:val="single" w:sz="6" w:space="0" w:color="000000"/>
            </w:tcBorders>
            <w:shd w:val="clear" w:color="auto" w:fill="auto"/>
          </w:tcPr>
          <w:p w14:paraId="0F18D3C2" w14:textId="77777777" w:rsidR="00AD2C29" w:rsidRPr="006D61EF" w:rsidRDefault="00AD2C29" w:rsidP="006939F9">
            <w:pPr>
              <w:pStyle w:val="TextoTabla"/>
            </w:pPr>
          </w:p>
        </w:tc>
      </w:tr>
      <w:tr w:rsidR="00AD2C29" w:rsidRPr="00183B8E" w14:paraId="2A4329C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A9DFEC2" w14:textId="769A6252" w:rsidR="00AD2C29" w:rsidRPr="006D61EF" w:rsidRDefault="00AD2C29" w:rsidP="006939F9">
            <w:pPr>
              <w:pStyle w:val="TextoTabla"/>
            </w:pPr>
          </w:p>
        </w:tc>
      </w:tr>
    </w:tbl>
    <w:p w14:paraId="041E96EC" w14:textId="77777777" w:rsidR="00077697" w:rsidRDefault="00077697" w:rsidP="00077697"/>
    <w:p w14:paraId="6179DA21" w14:textId="1BBAC8DF" w:rsidR="00391171" w:rsidRDefault="00391171" w:rsidP="00077697">
      <w:pPr>
        <w:pStyle w:val="Ttulo2"/>
      </w:pPr>
      <w:r w:rsidRPr="009D03A0">
        <w:br w:type="page"/>
      </w:r>
      <w:bookmarkStart w:id="154" w:name="_Toc318897595"/>
      <w:bookmarkStart w:id="155" w:name="_Toc357060660"/>
      <w:bookmarkStart w:id="156" w:name="_Toc445195487"/>
      <w:bookmarkStart w:id="157" w:name="_Toc519068323"/>
      <w:bookmarkStart w:id="158" w:name="_Toc2687382"/>
      <w:bookmarkStart w:id="159" w:name="_Ref109713721"/>
      <w:bookmarkStart w:id="160" w:name="_Ref109714863"/>
      <w:bookmarkStart w:id="161" w:name="_Toc131162562"/>
      <w:r w:rsidRPr="009D03A0">
        <w:lastRenderedPageBreak/>
        <w:t>U5KI.HTWR.01.002. Inserción cascos operador.</w:t>
      </w:r>
      <w:bookmarkEnd w:id="154"/>
      <w:bookmarkEnd w:id="155"/>
      <w:bookmarkEnd w:id="156"/>
      <w:bookmarkEnd w:id="157"/>
      <w:bookmarkEnd w:id="158"/>
      <w:bookmarkEnd w:id="159"/>
      <w:bookmarkEnd w:id="160"/>
      <w:bookmarkEnd w:id="16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BB1293" w:rsidRPr="006D61EF" w14:paraId="5F93CD7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4F17EA2" w14:textId="77777777" w:rsidR="00BB1293" w:rsidRPr="006D61EF" w:rsidRDefault="00BB1293" w:rsidP="006939F9">
            <w:pPr>
              <w:pStyle w:val="TextoTabla"/>
            </w:pPr>
          </w:p>
        </w:tc>
      </w:tr>
      <w:tr w:rsidR="00BB1293" w:rsidRPr="006D61EF" w14:paraId="65654F44" w14:textId="77777777" w:rsidTr="006939F9">
        <w:trPr>
          <w:trHeight w:val="20"/>
          <w:jc w:val="center"/>
        </w:trPr>
        <w:tc>
          <w:tcPr>
            <w:tcW w:w="1971" w:type="dxa"/>
            <w:gridSpan w:val="2"/>
            <w:shd w:val="clear" w:color="auto" w:fill="D9D9D9" w:themeFill="background1" w:themeFillShade="D9"/>
          </w:tcPr>
          <w:p w14:paraId="443D318E" w14:textId="77777777" w:rsidR="00BB1293" w:rsidRPr="006D61EF" w:rsidRDefault="00BB1293" w:rsidP="006939F9">
            <w:pPr>
              <w:pStyle w:val="TextoTabla"/>
              <w:rPr>
                <w:b/>
              </w:rPr>
            </w:pPr>
            <w:r w:rsidRPr="006D61EF">
              <w:rPr>
                <w:b/>
              </w:rPr>
              <w:t>Grupo</w:t>
            </w:r>
          </w:p>
        </w:tc>
        <w:tc>
          <w:tcPr>
            <w:tcW w:w="2371" w:type="dxa"/>
            <w:shd w:val="clear" w:color="auto" w:fill="auto"/>
          </w:tcPr>
          <w:p w14:paraId="7AA2F5B1" w14:textId="1E8C7D0C" w:rsidR="00BB1293" w:rsidRPr="006D61EF" w:rsidRDefault="00BB1293" w:rsidP="006939F9">
            <w:pPr>
              <w:pStyle w:val="TextoTabla"/>
            </w:pPr>
            <w:r>
              <w:t>Interfaz HMI</w:t>
            </w:r>
          </w:p>
        </w:tc>
        <w:tc>
          <w:tcPr>
            <w:tcW w:w="2161" w:type="dxa"/>
            <w:shd w:val="clear" w:color="auto" w:fill="D9D9D9" w:themeFill="background1" w:themeFillShade="D9"/>
          </w:tcPr>
          <w:p w14:paraId="58B870B9" w14:textId="77777777" w:rsidR="00BB1293" w:rsidRPr="006D61EF" w:rsidRDefault="00BB1293" w:rsidP="006939F9">
            <w:pPr>
              <w:pStyle w:val="TextoTabla"/>
              <w:rPr>
                <w:b/>
              </w:rPr>
            </w:pPr>
            <w:r w:rsidRPr="006D61EF">
              <w:rPr>
                <w:b/>
              </w:rPr>
              <w:t>Caso de Prueba</w:t>
            </w:r>
          </w:p>
        </w:tc>
        <w:tc>
          <w:tcPr>
            <w:tcW w:w="3386" w:type="dxa"/>
            <w:gridSpan w:val="3"/>
            <w:shd w:val="clear" w:color="auto" w:fill="auto"/>
          </w:tcPr>
          <w:p w14:paraId="36C958ED" w14:textId="17D90D54" w:rsidR="00BB1293" w:rsidRPr="006D61EF" w:rsidRDefault="00BB1293" w:rsidP="006939F9">
            <w:pPr>
              <w:pStyle w:val="TextoTabla"/>
            </w:pPr>
            <w:r w:rsidRPr="00BB1293">
              <w:t>U5KI.HTWR.01.002</w:t>
            </w:r>
          </w:p>
        </w:tc>
      </w:tr>
      <w:tr w:rsidR="00BB1293" w:rsidRPr="00183B8E" w14:paraId="6B93873D" w14:textId="77777777" w:rsidTr="006939F9">
        <w:trPr>
          <w:trHeight w:val="20"/>
          <w:jc w:val="center"/>
        </w:trPr>
        <w:tc>
          <w:tcPr>
            <w:tcW w:w="1971" w:type="dxa"/>
            <w:gridSpan w:val="2"/>
            <w:shd w:val="clear" w:color="auto" w:fill="D9D9D9" w:themeFill="background1" w:themeFillShade="D9"/>
          </w:tcPr>
          <w:p w14:paraId="7A9ED55E" w14:textId="77777777" w:rsidR="00BB1293" w:rsidRPr="006D61EF" w:rsidRDefault="00BB1293" w:rsidP="006939F9">
            <w:pPr>
              <w:pStyle w:val="TextoTabla"/>
              <w:rPr>
                <w:b/>
              </w:rPr>
            </w:pPr>
            <w:r w:rsidRPr="006D61EF">
              <w:rPr>
                <w:b/>
              </w:rPr>
              <w:t>Título</w:t>
            </w:r>
          </w:p>
        </w:tc>
        <w:tc>
          <w:tcPr>
            <w:tcW w:w="7918" w:type="dxa"/>
            <w:gridSpan w:val="5"/>
            <w:shd w:val="clear" w:color="auto" w:fill="auto"/>
          </w:tcPr>
          <w:p w14:paraId="3A6C660B" w14:textId="4CD29322" w:rsidR="00BB1293" w:rsidRPr="006D61EF" w:rsidRDefault="00BB1293" w:rsidP="006939F9">
            <w:pPr>
              <w:pStyle w:val="TextoTabla"/>
            </w:pPr>
            <w:r>
              <w:t>Inserción Cascos-Operador</w:t>
            </w:r>
          </w:p>
        </w:tc>
      </w:tr>
      <w:tr w:rsidR="00BB1293" w:rsidRPr="00183B8E" w14:paraId="040A5EAF" w14:textId="77777777" w:rsidTr="006939F9">
        <w:trPr>
          <w:trHeight w:val="20"/>
          <w:jc w:val="center"/>
        </w:trPr>
        <w:tc>
          <w:tcPr>
            <w:tcW w:w="1971" w:type="dxa"/>
            <w:gridSpan w:val="2"/>
            <w:shd w:val="clear" w:color="auto" w:fill="D9D9D9" w:themeFill="background1" w:themeFillShade="D9"/>
          </w:tcPr>
          <w:p w14:paraId="15B827CC" w14:textId="77777777" w:rsidR="00BB1293" w:rsidRPr="006D61EF" w:rsidRDefault="00BB1293" w:rsidP="006939F9">
            <w:pPr>
              <w:pStyle w:val="TextoTabla"/>
              <w:rPr>
                <w:b/>
              </w:rPr>
            </w:pPr>
            <w:r w:rsidRPr="006D61EF">
              <w:rPr>
                <w:b/>
              </w:rPr>
              <w:t>Objetivos</w:t>
            </w:r>
          </w:p>
        </w:tc>
        <w:tc>
          <w:tcPr>
            <w:tcW w:w="7918" w:type="dxa"/>
            <w:gridSpan w:val="5"/>
            <w:shd w:val="clear" w:color="auto" w:fill="auto"/>
          </w:tcPr>
          <w:p w14:paraId="54DB81AB" w14:textId="6E53630C" w:rsidR="00BB1293" w:rsidRPr="006D61EF" w:rsidRDefault="00BB1293" w:rsidP="006939F9">
            <w:pPr>
              <w:pStyle w:val="TextoTabla"/>
            </w:pPr>
            <w:r w:rsidRPr="00BB1293">
              <w:t>Comprobar que en el puesto se monitoriza el estado de inserción de los JACKS y que está implementada la función de ‘STAND-BY” por la cual sin no hay JACKS insertados, se inhabilita todos los controles del puesto.</w:t>
            </w:r>
          </w:p>
        </w:tc>
      </w:tr>
      <w:tr w:rsidR="00BB1293" w:rsidRPr="006D61EF" w14:paraId="06C7634B" w14:textId="77777777" w:rsidTr="006939F9">
        <w:trPr>
          <w:trHeight w:val="20"/>
          <w:jc w:val="center"/>
        </w:trPr>
        <w:tc>
          <w:tcPr>
            <w:tcW w:w="1971" w:type="dxa"/>
            <w:gridSpan w:val="2"/>
            <w:shd w:val="clear" w:color="auto" w:fill="D9D9D9" w:themeFill="background1" w:themeFillShade="D9"/>
            <w:vAlign w:val="center"/>
          </w:tcPr>
          <w:p w14:paraId="1CDEFFB9" w14:textId="77777777" w:rsidR="00BB1293" w:rsidRPr="006D61EF" w:rsidRDefault="00BB1293" w:rsidP="006939F9">
            <w:pPr>
              <w:pStyle w:val="TextoTabla"/>
              <w:rPr>
                <w:b/>
              </w:rPr>
            </w:pPr>
            <w:r w:rsidRPr="006D61EF">
              <w:rPr>
                <w:b/>
              </w:rPr>
              <w:t>Condiciones Iniciales</w:t>
            </w:r>
          </w:p>
        </w:tc>
        <w:tc>
          <w:tcPr>
            <w:tcW w:w="7918" w:type="dxa"/>
            <w:gridSpan w:val="5"/>
            <w:shd w:val="clear" w:color="auto" w:fill="auto"/>
          </w:tcPr>
          <w:p w14:paraId="32050CC3" w14:textId="155205F7" w:rsidR="00BB1293" w:rsidRPr="006D61EF" w:rsidRDefault="00BB1293" w:rsidP="006939F9">
            <w:pPr>
              <w:pStyle w:val="TextoTabla"/>
            </w:pPr>
            <w:r w:rsidRPr="00BB1293">
              <w:t>Puesto de Operador activo con un JACK conectado a conector de AYUDANTE</w:t>
            </w:r>
            <w:r>
              <w:t>.</w:t>
            </w:r>
          </w:p>
        </w:tc>
      </w:tr>
      <w:tr w:rsidR="00BB1293" w:rsidRPr="006D61EF" w14:paraId="73EDCCAA" w14:textId="77777777" w:rsidTr="006939F9">
        <w:trPr>
          <w:trHeight w:val="20"/>
          <w:jc w:val="center"/>
        </w:trPr>
        <w:tc>
          <w:tcPr>
            <w:tcW w:w="695" w:type="dxa"/>
            <w:shd w:val="clear" w:color="auto" w:fill="BFBFBF" w:themeFill="background1" w:themeFillShade="BF"/>
          </w:tcPr>
          <w:p w14:paraId="2A38EE8B" w14:textId="33665C38" w:rsidR="00BB1293" w:rsidRPr="006D61EF" w:rsidRDefault="00BB129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5240A1C" w14:textId="77777777" w:rsidR="00BB1293" w:rsidRPr="006D61EF" w:rsidRDefault="00BB1293" w:rsidP="006939F9">
            <w:pPr>
              <w:pStyle w:val="TextoTabla"/>
              <w:rPr>
                <w:b/>
              </w:rPr>
            </w:pPr>
            <w:r w:rsidRPr="006D61EF">
              <w:rPr>
                <w:b/>
              </w:rPr>
              <w:t>Descripción</w:t>
            </w:r>
          </w:p>
        </w:tc>
        <w:tc>
          <w:tcPr>
            <w:tcW w:w="1701" w:type="dxa"/>
            <w:gridSpan w:val="2"/>
            <w:shd w:val="clear" w:color="auto" w:fill="BFBFBF" w:themeFill="background1" w:themeFillShade="BF"/>
          </w:tcPr>
          <w:p w14:paraId="32A4B62E" w14:textId="77777777" w:rsidR="00BB1293" w:rsidRPr="006D61EF" w:rsidRDefault="00BB1293" w:rsidP="006939F9">
            <w:pPr>
              <w:pStyle w:val="TextoTabla"/>
              <w:rPr>
                <w:b/>
              </w:rPr>
            </w:pPr>
            <w:r w:rsidRPr="006D61EF">
              <w:rPr>
                <w:b/>
              </w:rPr>
              <w:t>Resultado</w:t>
            </w:r>
          </w:p>
        </w:tc>
      </w:tr>
      <w:tr w:rsidR="00BB1293" w:rsidRPr="006D61EF" w14:paraId="68BC9283" w14:textId="77777777" w:rsidTr="006939F9">
        <w:trPr>
          <w:trHeight w:val="20"/>
          <w:jc w:val="center"/>
        </w:trPr>
        <w:tc>
          <w:tcPr>
            <w:tcW w:w="8188" w:type="dxa"/>
            <w:gridSpan w:val="5"/>
            <w:shd w:val="clear" w:color="auto" w:fill="D9D9D9" w:themeFill="background1" w:themeFillShade="D9"/>
          </w:tcPr>
          <w:p w14:paraId="04D17A51" w14:textId="77777777" w:rsidR="00BB1293" w:rsidRPr="006D61EF" w:rsidRDefault="00BB1293" w:rsidP="006939F9">
            <w:pPr>
              <w:pStyle w:val="TextoTabla"/>
              <w:rPr>
                <w:b/>
              </w:rPr>
            </w:pPr>
          </w:p>
        </w:tc>
        <w:tc>
          <w:tcPr>
            <w:tcW w:w="851" w:type="dxa"/>
            <w:shd w:val="clear" w:color="auto" w:fill="D9D9D9" w:themeFill="background1" w:themeFillShade="D9"/>
          </w:tcPr>
          <w:p w14:paraId="734E1FE8" w14:textId="77777777" w:rsidR="00BB1293" w:rsidRPr="006D61EF" w:rsidRDefault="00BB1293" w:rsidP="006939F9">
            <w:pPr>
              <w:pStyle w:val="TextoTabla"/>
              <w:rPr>
                <w:b/>
              </w:rPr>
            </w:pPr>
            <w:r w:rsidRPr="006D61EF">
              <w:rPr>
                <w:b/>
              </w:rPr>
              <w:t>SI</w:t>
            </w:r>
          </w:p>
        </w:tc>
        <w:tc>
          <w:tcPr>
            <w:tcW w:w="850" w:type="dxa"/>
            <w:shd w:val="clear" w:color="auto" w:fill="D9D9D9" w:themeFill="background1" w:themeFillShade="D9"/>
          </w:tcPr>
          <w:p w14:paraId="172B071D" w14:textId="77777777" w:rsidR="00BB1293" w:rsidRPr="006D61EF" w:rsidRDefault="00BB1293" w:rsidP="006939F9">
            <w:pPr>
              <w:pStyle w:val="TextoTabla"/>
              <w:rPr>
                <w:b/>
              </w:rPr>
            </w:pPr>
            <w:r w:rsidRPr="006D61EF">
              <w:rPr>
                <w:b/>
              </w:rPr>
              <w:t>NO</w:t>
            </w:r>
          </w:p>
        </w:tc>
      </w:tr>
      <w:tr w:rsidR="00BB1293" w:rsidRPr="00183B8E" w14:paraId="41EC4865" w14:textId="77777777" w:rsidTr="006939F9">
        <w:trPr>
          <w:trHeight w:val="20"/>
          <w:jc w:val="center"/>
        </w:trPr>
        <w:tc>
          <w:tcPr>
            <w:tcW w:w="695" w:type="dxa"/>
            <w:tcBorders>
              <w:bottom w:val="single" w:sz="6" w:space="0" w:color="000000"/>
            </w:tcBorders>
            <w:shd w:val="clear" w:color="auto" w:fill="auto"/>
          </w:tcPr>
          <w:p w14:paraId="254DA786" w14:textId="77777777" w:rsidR="00BB1293" w:rsidRPr="006D61EF" w:rsidRDefault="00BB1293" w:rsidP="006939F9">
            <w:pPr>
              <w:pStyle w:val="TextoTabla"/>
            </w:pPr>
            <w:r w:rsidRPr="006D61EF">
              <w:t>1</w:t>
            </w:r>
          </w:p>
        </w:tc>
        <w:tc>
          <w:tcPr>
            <w:tcW w:w="7493" w:type="dxa"/>
            <w:gridSpan w:val="4"/>
            <w:tcBorders>
              <w:bottom w:val="single" w:sz="6" w:space="0" w:color="000000"/>
            </w:tcBorders>
            <w:shd w:val="clear" w:color="auto" w:fill="auto"/>
          </w:tcPr>
          <w:p w14:paraId="2F2083CA" w14:textId="6AD926DF" w:rsidR="00BB1293" w:rsidRPr="006D61EF" w:rsidRDefault="00BB1293" w:rsidP="006939F9">
            <w:pPr>
              <w:pStyle w:val="TextoTabla"/>
            </w:pPr>
            <w:r w:rsidRPr="00BB1293">
              <w:t>Comprobar que en la zona de Monitorización de JACKS, aparece el indicador de JACK de AYUDANTE Insertado</w:t>
            </w:r>
            <w:r w:rsidR="009E5433">
              <w:t xml:space="preserve"> (Indicador de la derecha).</w:t>
            </w:r>
          </w:p>
        </w:tc>
        <w:tc>
          <w:tcPr>
            <w:tcW w:w="851" w:type="dxa"/>
            <w:tcBorders>
              <w:bottom w:val="single" w:sz="6" w:space="0" w:color="000000"/>
            </w:tcBorders>
            <w:shd w:val="clear" w:color="auto" w:fill="auto"/>
          </w:tcPr>
          <w:p w14:paraId="0D6CBA7F" w14:textId="77777777" w:rsidR="00BB1293" w:rsidRPr="006D61EF" w:rsidRDefault="00BB1293" w:rsidP="006939F9">
            <w:pPr>
              <w:pStyle w:val="TextoTabla"/>
            </w:pPr>
          </w:p>
        </w:tc>
        <w:tc>
          <w:tcPr>
            <w:tcW w:w="850" w:type="dxa"/>
            <w:tcBorders>
              <w:bottom w:val="single" w:sz="6" w:space="0" w:color="000000"/>
            </w:tcBorders>
            <w:shd w:val="clear" w:color="auto" w:fill="auto"/>
          </w:tcPr>
          <w:p w14:paraId="1F3B5302" w14:textId="77777777" w:rsidR="00BB1293" w:rsidRPr="006D61EF" w:rsidRDefault="00BB1293" w:rsidP="006939F9">
            <w:pPr>
              <w:pStyle w:val="TextoTabla"/>
            </w:pPr>
          </w:p>
        </w:tc>
      </w:tr>
      <w:tr w:rsidR="00BB1293" w:rsidRPr="00183B8E" w14:paraId="741437B2" w14:textId="77777777" w:rsidTr="006939F9">
        <w:trPr>
          <w:trHeight w:val="20"/>
          <w:jc w:val="center"/>
        </w:trPr>
        <w:tc>
          <w:tcPr>
            <w:tcW w:w="695" w:type="dxa"/>
            <w:tcBorders>
              <w:bottom w:val="single" w:sz="6" w:space="0" w:color="000000"/>
            </w:tcBorders>
            <w:shd w:val="clear" w:color="auto" w:fill="auto"/>
          </w:tcPr>
          <w:p w14:paraId="20A22E46" w14:textId="77777777" w:rsidR="00BB1293" w:rsidRPr="006D61EF" w:rsidRDefault="00BB1293" w:rsidP="006939F9">
            <w:pPr>
              <w:pStyle w:val="TextoTabla"/>
            </w:pPr>
            <w:r w:rsidRPr="006D61EF">
              <w:t>2</w:t>
            </w:r>
          </w:p>
        </w:tc>
        <w:tc>
          <w:tcPr>
            <w:tcW w:w="7493" w:type="dxa"/>
            <w:gridSpan w:val="4"/>
            <w:tcBorders>
              <w:bottom w:val="single" w:sz="6" w:space="0" w:color="000000"/>
            </w:tcBorders>
            <w:shd w:val="clear" w:color="auto" w:fill="auto"/>
          </w:tcPr>
          <w:p w14:paraId="352E1D3A" w14:textId="77777777" w:rsidR="00BB1293" w:rsidRDefault="009E5433" w:rsidP="009E5433">
            <w:pPr>
              <w:pStyle w:val="TextoTabla"/>
            </w:pPr>
            <w:r>
              <w:t>Desconectar el micro-casco y comprobar que:</w:t>
            </w:r>
          </w:p>
          <w:p w14:paraId="50DE63A2" w14:textId="48F1ED66" w:rsidR="009E5433" w:rsidRDefault="009E5433" w:rsidP="00A3312E">
            <w:pPr>
              <w:pStyle w:val="TextoTabla"/>
              <w:numPr>
                <w:ilvl w:val="0"/>
                <w:numId w:val="31"/>
              </w:numPr>
            </w:pPr>
            <w:r>
              <w:t>Aparece el indicador de JACK de AYUDANTE no conectado (Ilustración 5, izquierda)</w:t>
            </w:r>
          </w:p>
          <w:p w14:paraId="7EA11105" w14:textId="54E9E2AD" w:rsidR="009E5433" w:rsidRDefault="009E5433" w:rsidP="00A3312E">
            <w:pPr>
              <w:pStyle w:val="TextoTabla"/>
              <w:numPr>
                <w:ilvl w:val="0"/>
                <w:numId w:val="31"/>
              </w:numPr>
            </w:pPr>
            <w:r>
              <w:t>En la zona de mensajes se presenta indicación de “No JACKS Controlador”</w:t>
            </w:r>
          </w:p>
          <w:p w14:paraId="0416DE7D" w14:textId="2ED894B7" w:rsidR="009E5433" w:rsidRDefault="009E5433" w:rsidP="00A3312E">
            <w:pPr>
              <w:pStyle w:val="TextoTabla"/>
              <w:numPr>
                <w:ilvl w:val="0"/>
                <w:numId w:val="31"/>
              </w:numPr>
            </w:pPr>
            <w:r>
              <w:t>Transcurridos 3 minutos, se cancelan todas las comunicaciones existentes, las selecciones de radios pasan a reposo y se deshacen los grupos de retransmisión.</w:t>
            </w:r>
          </w:p>
          <w:p w14:paraId="7C6203A6" w14:textId="09F09A2D" w:rsidR="009E5433" w:rsidRDefault="009E5433" w:rsidP="00A3312E">
            <w:pPr>
              <w:pStyle w:val="TextoTabla"/>
              <w:numPr>
                <w:ilvl w:val="0"/>
                <w:numId w:val="31"/>
              </w:numPr>
            </w:pPr>
            <w:r>
              <w:t>Transcurridos 10 minutos, se oculta la página activada de la pantalla, y aparecerá, un salvapantallas con el logotipo de AENA.</w:t>
            </w:r>
          </w:p>
          <w:p w14:paraId="08D5F645" w14:textId="28ABF230" w:rsidR="009E5433" w:rsidRPr="006D61EF" w:rsidRDefault="009E5433" w:rsidP="00A3312E">
            <w:pPr>
              <w:pStyle w:val="TextoTabla"/>
              <w:numPr>
                <w:ilvl w:val="0"/>
                <w:numId w:val="31"/>
              </w:numPr>
            </w:pPr>
            <w:r>
              <w:t>La membrana queda inhibida.</w:t>
            </w:r>
          </w:p>
        </w:tc>
        <w:tc>
          <w:tcPr>
            <w:tcW w:w="851" w:type="dxa"/>
            <w:tcBorders>
              <w:bottom w:val="single" w:sz="6" w:space="0" w:color="000000"/>
            </w:tcBorders>
            <w:shd w:val="clear" w:color="auto" w:fill="auto"/>
          </w:tcPr>
          <w:p w14:paraId="13556972"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EBAEC9E" w14:textId="77777777" w:rsidR="00BB1293" w:rsidRPr="006D61EF" w:rsidRDefault="00BB1293" w:rsidP="006939F9">
            <w:pPr>
              <w:pStyle w:val="TextoTabla"/>
            </w:pPr>
          </w:p>
        </w:tc>
      </w:tr>
      <w:tr w:rsidR="00BB1293" w:rsidRPr="00183B8E" w14:paraId="587680A0" w14:textId="77777777" w:rsidTr="006939F9">
        <w:trPr>
          <w:trHeight w:val="20"/>
          <w:jc w:val="center"/>
        </w:trPr>
        <w:tc>
          <w:tcPr>
            <w:tcW w:w="695" w:type="dxa"/>
            <w:tcBorders>
              <w:bottom w:val="single" w:sz="6" w:space="0" w:color="000000"/>
            </w:tcBorders>
            <w:shd w:val="clear" w:color="auto" w:fill="auto"/>
          </w:tcPr>
          <w:p w14:paraId="46A9A0C0" w14:textId="77777777" w:rsidR="00BB1293" w:rsidRPr="006D61EF" w:rsidRDefault="00BB1293" w:rsidP="006939F9">
            <w:pPr>
              <w:pStyle w:val="TextoTabla"/>
            </w:pPr>
            <w:r w:rsidRPr="006D61EF">
              <w:t>3</w:t>
            </w:r>
          </w:p>
        </w:tc>
        <w:tc>
          <w:tcPr>
            <w:tcW w:w="7493" w:type="dxa"/>
            <w:gridSpan w:val="4"/>
            <w:tcBorders>
              <w:bottom w:val="single" w:sz="6" w:space="0" w:color="000000"/>
            </w:tcBorders>
            <w:shd w:val="clear" w:color="auto" w:fill="auto"/>
          </w:tcPr>
          <w:p w14:paraId="5D703951" w14:textId="1E25C800" w:rsidR="009E5433" w:rsidRDefault="009E5433" w:rsidP="009E5433">
            <w:pPr>
              <w:pStyle w:val="TextoTabla"/>
            </w:pPr>
            <w:r>
              <w:t>Volver a conectar el micro-casco. Comprobar que:</w:t>
            </w:r>
          </w:p>
          <w:p w14:paraId="67830585" w14:textId="1E0FA44C" w:rsidR="009E5433" w:rsidRDefault="009E5433" w:rsidP="00A3312E">
            <w:pPr>
              <w:pStyle w:val="TextoTabla"/>
              <w:numPr>
                <w:ilvl w:val="0"/>
                <w:numId w:val="32"/>
              </w:numPr>
            </w:pPr>
            <w:r>
              <w:t>Vuelve a mostrarse el indicador de JACK de AYUDANTE conectado.</w:t>
            </w:r>
          </w:p>
          <w:p w14:paraId="7488AD9A" w14:textId="0B118016" w:rsidR="00BB1293" w:rsidRPr="006D61EF" w:rsidRDefault="009E5433" w:rsidP="00A3312E">
            <w:pPr>
              <w:pStyle w:val="TextoTabla"/>
              <w:numPr>
                <w:ilvl w:val="0"/>
                <w:numId w:val="32"/>
              </w:numPr>
            </w:pPr>
            <w:r>
              <w:t>Se visualiza la última página activa, y se activa la membrana</w:t>
            </w:r>
          </w:p>
        </w:tc>
        <w:tc>
          <w:tcPr>
            <w:tcW w:w="851" w:type="dxa"/>
            <w:tcBorders>
              <w:bottom w:val="single" w:sz="6" w:space="0" w:color="000000"/>
            </w:tcBorders>
            <w:shd w:val="clear" w:color="auto" w:fill="auto"/>
          </w:tcPr>
          <w:p w14:paraId="3A78F491"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D4B2FD3" w14:textId="77777777" w:rsidR="00BB1293" w:rsidRPr="006D61EF" w:rsidRDefault="00BB1293" w:rsidP="006939F9">
            <w:pPr>
              <w:pStyle w:val="TextoTabla"/>
            </w:pPr>
          </w:p>
        </w:tc>
      </w:tr>
      <w:tr w:rsidR="00BB1293" w:rsidRPr="00183B8E" w14:paraId="1D43BB39" w14:textId="77777777" w:rsidTr="006939F9">
        <w:trPr>
          <w:trHeight w:val="20"/>
          <w:jc w:val="center"/>
        </w:trPr>
        <w:tc>
          <w:tcPr>
            <w:tcW w:w="695" w:type="dxa"/>
            <w:tcBorders>
              <w:bottom w:val="single" w:sz="6" w:space="0" w:color="000000"/>
            </w:tcBorders>
            <w:shd w:val="clear" w:color="auto" w:fill="auto"/>
          </w:tcPr>
          <w:p w14:paraId="55316532" w14:textId="77777777" w:rsidR="00BB1293" w:rsidRPr="006D61EF" w:rsidRDefault="00BB1293" w:rsidP="006939F9">
            <w:pPr>
              <w:pStyle w:val="TextoTabla"/>
            </w:pPr>
            <w:r w:rsidRPr="006D61EF">
              <w:t>4</w:t>
            </w:r>
          </w:p>
        </w:tc>
        <w:tc>
          <w:tcPr>
            <w:tcW w:w="7493" w:type="dxa"/>
            <w:gridSpan w:val="4"/>
            <w:tcBorders>
              <w:bottom w:val="single" w:sz="6" w:space="0" w:color="000000"/>
            </w:tcBorders>
            <w:shd w:val="clear" w:color="auto" w:fill="auto"/>
          </w:tcPr>
          <w:p w14:paraId="63041EA8" w14:textId="5159B31C" w:rsidR="00BB1293" w:rsidRPr="006D61EF" w:rsidRDefault="009E5433" w:rsidP="006939F9">
            <w:pPr>
              <w:pStyle w:val="TextoTabla"/>
            </w:pPr>
            <w:r w:rsidRPr="009E5433">
              <w:t>Repetir con los JACKS de CONTROLADOR</w:t>
            </w:r>
            <w:r w:rsidR="007E537B">
              <w:t>.</w:t>
            </w:r>
          </w:p>
        </w:tc>
        <w:tc>
          <w:tcPr>
            <w:tcW w:w="851" w:type="dxa"/>
            <w:tcBorders>
              <w:bottom w:val="single" w:sz="6" w:space="0" w:color="000000"/>
            </w:tcBorders>
            <w:shd w:val="clear" w:color="auto" w:fill="auto"/>
          </w:tcPr>
          <w:p w14:paraId="3018F7A9"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8E1E60F" w14:textId="77777777" w:rsidR="00BB1293" w:rsidRPr="006D61EF" w:rsidRDefault="00BB1293" w:rsidP="006939F9">
            <w:pPr>
              <w:pStyle w:val="TextoTabla"/>
            </w:pPr>
          </w:p>
        </w:tc>
      </w:tr>
      <w:tr w:rsidR="00BB1293" w:rsidRPr="006D61EF" w14:paraId="5C65B1A0" w14:textId="77777777" w:rsidTr="006939F9">
        <w:trPr>
          <w:trHeight w:val="20"/>
          <w:jc w:val="center"/>
        </w:trPr>
        <w:tc>
          <w:tcPr>
            <w:tcW w:w="695" w:type="dxa"/>
            <w:tcBorders>
              <w:bottom w:val="single" w:sz="6" w:space="0" w:color="000000"/>
            </w:tcBorders>
            <w:shd w:val="clear" w:color="auto" w:fill="auto"/>
          </w:tcPr>
          <w:p w14:paraId="4A723127" w14:textId="77777777" w:rsidR="00BB1293" w:rsidRPr="006D61EF" w:rsidRDefault="00BB1293" w:rsidP="006939F9">
            <w:pPr>
              <w:pStyle w:val="TextoTabla"/>
            </w:pPr>
            <w:r w:rsidRPr="006D61EF">
              <w:t>5</w:t>
            </w:r>
          </w:p>
        </w:tc>
        <w:tc>
          <w:tcPr>
            <w:tcW w:w="7493" w:type="dxa"/>
            <w:gridSpan w:val="4"/>
            <w:tcBorders>
              <w:bottom w:val="single" w:sz="6" w:space="0" w:color="000000"/>
            </w:tcBorders>
            <w:shd w:val="clear" w:color="auto" w:fill="auto"/>
          </w:tcPr>
          <w:p w14:paraId="19D48EE5" w14:textId="77777777" w:rsidR="00BB1293" w:rsidRPr="006D61EF" w:rsidRDefault="00BB1293" w:rsidP="006939F9">
            <w:pPr>
              <w:pStyle w:val="TextoTabla"/>
            </w:pPr>
          </w:p>
        </w:tc>
        <w:tc>
          <w:tcPr>
            <w:tcW w:w="851" w:type="dxa"/>
            <w:tcBorders>
              <w:bottom w:val="single" w:sz="6" w:space="0" w:color="000000"/>
            </w:tcBorders>
            <w:shd w:val="clear" w:color="auto" w:fill="auto"/>
          </w:tcPr>
          <w:p w14:paraId="0A7AA5FC" w14:textId="77777777" w:rsidR="00BB1293" w:rsidRPr="006D61EF" w:rsidRDefault="00BB1293" w:rsidP="006939F9">
            <w:pPr>
              <w:pStyle w:val="TextoTabla"/>
            </w:pPr>
          </w:p>
        </w:tc>
        <w:tc>
          <w:tcPr>
            <w:tcW w:w="850" w:type="dxa"/>
            <w:tcBorders>
              <w:bottom w:val="single" w:sz="6" w:space="0" w:color="000000"/>
            </w:tcBorders>
            <w:shd w:val="clear" w:color="auto" w:fill="auto"/>
          </w:tcPr>
          <w:p w14:paraId="1E3E7044" w14:textId="77777777" w:rsidR="00BB1293" w:rsidRPr="006D61EF" w:rsidRDefault="00BB1293" w:rsidP="006939F9">
            <w:pPr>
              <w:pStyle w:val="TextoTabla"/>
            </w:pPr>
          </w:p>
        </w:tc>
      </w:tr>
      <w:tr w:rsidR="00BB1293" w:rsidRPr="00183B8E" w14:paraId="653BFD9E" w14:textId="77777777" w:rsidTr="006939F9">
        <w:trPr>
          <w:trHeight w:val="20"/>
          <w:jc w:val="center"/>
        </w:trPr>
        <w:tc>
          <w:tcPr>
            <w:tcW w:w="695" w:type="dxa"/>
            <w:tcBorders>
              <w:bottom w:val="single" w:sz="6" w:space="0" w:color="000000"/>
            </w:tcBorders>
            <w:shd w:val="clear" w:color="auto" w:fill="auto"/>
          </w:tcPr>
          <w:p w14:paraId="42375CD3" w14:textId="77777777" w:rsidR="00BB1293" w:rsidRPr="006D61EF" w:rsidRDefault="00BB1293" w:rsidP="006939F9">
            <w:pPr>
              <w:pStyle w:val="TextoTabla"/>
            </w:pPr>
          </w:p>
        </w:tc>
        <w:tc>
          <w:tcPr>
            <w:tcW w:w="7493" w:type="dxa"/>
            <w:gridSpan w:val="4"/>
            <w:tcBorders>
              <w:bottom w:val="single" w:sz="6" w:space="0" w:color="000000"/>
            </w:tcBorders>
            <w:shd w:val="clear" w:color="auto" w:fill="auto"/>
          </w:tcPr>
          <w:p w14:paraId="60F0E8C3" w14:textId="77777777" w:rsidR="00BB1293" w:rsidRPr="006D61EF" w:rsidRDefault="00BB1293" w:rsidP="006939F9">
            <w:pPr>
              <w:pStyle w:val="TextoTabla"/>
            </w:pPr>
          </w:p>
        </w:tc>
        <w:tc>
          <w:tcPr>
            <w:tcW w:w="851" w:type="dxa"/>
            <w:tcBorders>
              <w:bottom w:val="single" w:sz="6" w:space="0" w:color="000000"/>
            </w:tcBorders>
            <w:shd w:val="clear" w:color="auto" w:fill="auto"/>
          </w:tcPr>
          <w:p w14:paraId="151E6014"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9588D92" w14:textId="77777777" w:rsidR="00BB1293" w:rsidRPr="006D61EF" w:rsidRDefault="00BB1293" w:rsidP="006939F9">
            <w:pPr>
              <w:pStyle w:val="TextoTabla"/>
            </w:pPr>
          </w:p>
        </w:tc>
      </w:tr>
      <w:tr w:rsidR="00BB1293" w:rsidRPr="00183B8E" w14:paraId="6E94EB5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97D7F99" w14:textId="77777777" w:rsidR="00BB1293" w:rsidRPr="006D61EF" w:rsidRDefault="00BB1293" w:rsidP="006939F9">
            <w:pPr>
              <w:pStyle w:val="TextoTabla"/>
            </w:pPr>
            <w:r w:rsidRPr="006D61EF">
              <w:t xml:space="preserve"> </w:t>
            </w:r>
          </w:p>
        </w:tc>
      </w:tr>
    </w:tbl>
    <w:p w14:paraId="6248E6A6" w14:textId="77777777" w:rsidR="009E5433" w:rsidRDefault="009E5433" w:rsidP="00391171">
      <w:pPr>
        <w:jc w:val="left"/>
        <w:rPr>
          <w:u w:val="single"/>
        </w:rPr>
      </w:pPr>
    </w:p>
    <w:p w14:paraId="7C45818B" w14:textId="1CF0F08C" w:rsidR="00391171" w:rsidRPr="009D03A0" w:rsidRDefault="00391171" w:rsidP="00391171">
      <w:pPr>
        <w:jc w:val="left"/>
      </w:pPr>
      <w:r w:rsidRPr="009D03A0">
        <w:br w:type="page"/>
      </w:r>
    </w:p>
    <w:p w14:paraId="1187A8C9" w14:textId="6092496C" w:rsidR="00391171" w:rsidRDefault="00391171" w:rsidP="00391171">
      <w:pPr>
        <w:pStyle w:val="Ttulo2"/>
      </w:pPr>
      <w:bookmarkStart w:id="162" w:name="_Toc318897596"/>
      <w:bookmarkStart w:id="163" w:name="_Toc357060661"/>
      <w:bookmarkStart w:id="164" w:name="_Toc445195488"/>
      <w:bookmarkStart w:id="165" w:name="_Toc519068324"/>
      <w:bookmarkStart w:id="166" w:name="_Toc2687383"/>
      <w:bookmarkStart w:id="167" w:name="_Ref109713727"/>
      <w:bookmarkStart w:id="168" w:name="_Ref109714868"/>
      <w:bookmarkStart w:id="169" w:name="_Toc131162563"/>
      <w:r w:rsidRPr="009D03A0">
        <w:lastRenderedPageBreak/>
        <w:t>U5KI.HTWR.01.003. Control de RING.</w:t>
      </w:r>
      <w:bookmarkEnd w:id="162"/>
      <w:bookmarkEnd w:id="163"/>
      <w:bookmarkEnd w:id="164"/>
      <w:bookmarkEnd w:id="165"/>
      <w:bookmarkEnd w:id="166"/>
      <w:bookmarkEnd w:id="167"/>
      <w:bookmarkEnd w:id="168"/>
      <w:bookmarkEnd w:id="16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D0506" w:rsidRPr="006D61EF" w14:paraId="005BAD2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77DCE30" w14:textId="77777777" w:rsidR="004D0506" w:rsidRPr="006D61EF" w:rsidRDefault="004D0506" w:rsidP="006939F9">
            <w:pPr>
              <w:pStyle w:val="TextoTabla"/>
            </w:pPr>
          </w:p>
        </w:tc>
      </w:tr>
      <w:tr w:rsidR="004D0506" w:rsidRPr="006D61EF" w14:paraId="2FE72BDC" w14:textId="77777777" w:rsidTr="006939F9">
        <w:trPr>
          <w:trHeight w:val="20"/>
          <w:jc w:val="center"/>
        </w:trPr>
        <w:tc>
          <w:tcPr>
            <w:tcW w:w="1971" w:type="dxa"/>
            <w:gridSpan w:val="2"/>
            <w:shd w:val="clear" w:color="auto" w:fill="D9D9D9" w:themeFill="background1" w:themeFillShade="D9"/>
          </w:tcPr>
          <w:p w14:paraId="580D8C79" w14:textId="77777777" w:rsidR="004D0506" w:rsidRPr="006D61EF" w:rsidRDefault="004D0506" w:rsidP="006939F9">
            <w:pPr>
              <w:pStyle w:val="TextoTabla"/>
              <w:rPr>
                <w:b/>
              </w:rPr>
            </w:pPr>
            <w:r w:rsidRPr="006D61EF">
              <w:rPr>
                <w:b/>
              </w:rPr>
              <w:t>Grupo</w:t>
            </w:r>
          </w:p>
        </w:tc>
        <w:tc>
          <w:tcPr>
            <w:tcW w:w="2371" w:type="dxa"/>
            <w:shd w:val="clear" w:color="auto" w:fill="auto"/>
          </w:tcPr>
          <w:p w14:paraId="1AD2F4B9" w14:textId="416AA69B" w:rsidR="004D0506" w:rsidRPr="006D61EF" w:rsidRDefault="004D0506" w:rsidP="006939F9">
            <w:pPr>
              <w:pStyle w:val="TextoTabla"/>
            </w:pPr>
            <w:r>
              <w:t>Interfaz HMI.</w:t>
            </w:r>
          </w:p>
        </w:tc>
        <w:tc>
          <w:tcPr>
            <w:tcW w:w="2161" w:type="dxa"/>
            <w:shd w:val="clear" w:color="auto" w:fill="D9D9D9" w:themeFill="background1" w:themeFillShade="D9"/>
          </w:tcPr>
          <w:p w14:paraId="2A031B40" w14:textId="77777777" w:rsidR="004D0506" w:rsidRPr="006D61EF" w:rsidRDefault="004D0506" w:rsidP="006939F9">
            <w:pPr>
              <w:pStyle w:val="TextoTabla"/>
              <w:rPr>
                <w:b/>
              </w:rPr>
            </w:pPr>
            <w:r w:rsidRPr="006D61EF">
              <w:rPr>
                <w:b/>
              </w:rPr>
              <w:t>Caso de Prueba</w:t>
            </w:r>
          </w:p>
        </w:tc>
        <w:tc>
          <w:tcPr>
            <w:tcW w:w="3386" w:type="dxa"/>
            <w:gridSpan w:val="3"/>
            <w:shd w:val="clear" w:color="auto" w:fill="auto"/>
          </w:tcPr>
          <w:p w14:paraId="54392903" w14:textId="07C11C8E" w:rsidR="004D0506" w:rsidRPr="006D61EF" w:rsidRDefault="004D0506" w:rsidP="006939F9">
            <w:pPr>
              <w:pStyle w:val="TextoTabla"/>
            </w:pPr>
            <w:r w:rsidRPr="004D0506">
              <w:t>U5KI.HTWR.01.003</w:t>
            </w:r>
          </w:p>
        </w:tc>
      </w:tr>
      <w:tr w:rsidR="004D0506" w:rsidRPr="00183B8E" w14:paraId="28B7C4D4" w14:textId="77777777" w:rsidTr="006939F9">
        <w:trPr>
          <w:trHeight w:val="20"/>
          <w:jc w:val="center"/>
        </w:trPr>
        <w:tc>
          <w:tcPr>
            <w:tcW w:w="1971" w:type="dxa"/>
            <w:gridSpan w:val="2"/>
            <w:shd w:val="clear" w:color="auto" w:fill="D9D9D9" w:themeFill="background1" w:themeFillShade="D9"/>
          </w:tcPr>
          <w:p w14:paraId="528A739B" w14:textId="77777777" w:rsidR="004D0506" w:rsidRPr="006D61EF" w:rsidRDefault="004D0506" w:rsidP="006939F9">
            <w:pPr>
              <w:pStyle w:val="TextoTabla"/>
              <w:rPr>
                <w:b/>
              </w:rPr>
            </w:pPr>
            <w:r w:rsidRPr="006D61EF">
              <w:rPr>
                <w:b/>
              </w:rPr>
              <w:t>Título</w:t>
            </w:r>
          </w:p>
        </w:tc>
        <w:tc>
          <w:tcPr>
            <w:tcW w:w="7918" w:type="dxa"/>
            <w:gridSpan w:val="5"/>
            <w:shd w:val="clear" w:color="auto" w:fill="auto"/>
          </w:tcPr>
          <w:p w14:paraId="2481F599" w14:textId="4619AF4C" w:rsidR="004D0506" w:rsidRPr="006D61EF" w:rsidRDefault="004D0506" w:rsidP="006939F9">
            <w:pPr>
              <w:pStyle w:val="TextoTabla"/>
            </w:pPr>
            <w:r>
              <w:t>Control de RING.</w:t>
            </w:r>
          </w:p>
        </w:tc>
      </w:tr>
      <w:tr w:rsidR="004D0506" w:rsidRPr="00183B8E" w14:paraId="590D7BFA" w14:textId="77777777" w:rsidTr="006939F9">
        <w:trPr>
          <w:trHeight w:val="20"/>
          <w:jc w:val="center"/>
        </w:trPr>
        <w:tc>
          <w:tcPr>
            <w:tcW w:w="1971" w:type="dxa"/>
            <w:gridSpan w:val="2"/>
            <w:shd w:val="clear" w:color="auto" w:fill="D9D9D9" w:themeFill="background1" w:themeFillShade="D9"/>
          </w:tcPr>
          <w:p w14:paraId="2D06AF1E" w14:textId="77777777" w:rsidR="004D0506" w:rsidRPr="006D61EF" w:rsidRDefault="004D0506" w:rsidP="006939F9">
            <w:pPr>
              <w:pStyle w:val="TextoTabla"/>
              <w:rPr>
                <w:b/>
              </w:rPr>
            </w:pPr>
            <w:r w:rsidRPr="006D61EF">
              <w:rPr>
                <w:b/>
              </w:rPr>
              <w:t>Objetivos</w:t>
            </w:r>
          </w:p>
        </w:tc>
        <w:tc>
          <w:tcPr>
            <w:tcW w:w="7918" w:type="dxa"/>
            <w:gridSpan w:val="5"/>
            <w:shd w:val="clear" w:color="auto" w:fill="auto"/>
          </w:tcPr>
          <w:p w14:paraId="7478CAEA" w14:textId="0C04195F" w:rsidR="004D0506" w:rsidRPr="006D61EF" w:rsidRDefault="004D0506" w:rsidP="006939F9">
            <w:pPr>
              <w:pStyle w:val="TextoTabla"/>
            </w:pPr>
            <w:r w:rsidRPr="004D0506">
              <w:t>Comprobar que la señalización de llamada entrante (RING) aparece en el Altavoz de Línea Caliente, que se permite aumentar o disminuir el volumen de dicha señal y habilitar / inhabilitar la misma.</w:t>
            </w:r>
          </w:p>
        </w:tc>
      </w:tr>
      <w:tr w:rsidR="004D0506" w:rsidRPr="006D61EF" w14:paraId="14D55388" w14:textId="77777777" w:rsidTr="006939F9">
        <w:trPr>
          <w:trHeight w:val="20"/>
          <w:jc w:val="center"/>
        </w:trPr>
        <w:tc>
          <w:tcPr>
            <w:tcW w:w="1971" w:type="dxa"/>
            <w:gridSpan w:val="2"/>
            <w:shd w:val="clear" w:color="auto" w:fill="D9D9D9" w:themeFill="background1" w:themeFillShade="D9"/>
            <w:vAlign w:val="center"/>
          </w:tcPr>
          <w:p w14:paraId="755A0128" w14:textId="77777777" w:rsidR="004D0506" w:rsidRPr="006D61EF" w:rsidRDefault="004D0506" w:rsidP="006939F9">
            <w:pPr>
              <w:pStyle w:val="TextoTabla"/>
              <w:rPr>
                <w:b/>
              </w:rPr>
            </w:pPr>
            <w:r w:rsidRPr="006D61EF">
              <w:rPr>
                <w:b/>
              </w:rPr>
              <w:t>Condiciones Iniciales</w:t>
            </w:r>
          </w:p>
        </w:tc>
        <w:tc>
          <w:tcPr>
            <w:tcW w:w="7918" w:type="dxa"/>
            <w:gridSpan w:val="5"/>
            <w:shd w:val="clear" w:color="auto" w:fill="auto"/>
          </w:tcPr>
          <w:p w14:paraId="0D7E8CC8" w14:textId="77777777" w:rsidR="004D0506" w:rsidRDefault="004D0506" w:rsidP="004D0506">
            <w:pPr>
              <w:pStyle w:val="TextoTabla"/>
            </w:pPr>
            <w:r>
              <w:t>Dos Puestos de Operador activos con al menos un JACK Conectado.</w:t>
            </w:r>
          </w:p>
          <w:p w14:paraId="18EB457C" w14:textId="4AEB8715" w:rsidR="004D0506" w:rsidRPr="006D61EF" w:rsidRDefault="004D0506" w:rsidP="004D0506">
            <w:pPr>
              <w:pStyle w:val="TextoTabla"/>
            </w:pPr>
            <w:r>
              <w:t>Enlace interno entre los dos puestos a través de Acceso Directo.</w:t>
            </w:r>
          </w:p>
        </w:tc>
      </w:tr>
      <w:tr w:rsidR="004D0506" w:rsidRPr="006D61EF" w14:paraId="6B040193" w14:textId="77777777" w:rsidTr="006939F9">
        <w:trPr>
          <w:trHeight w:val="20"/>
          <w:jc w:val="center"/>
        </w:trPr>
        <w:tc>
          <w:tcPr>
            <w:tcW w:w="695" w:type="dxa"/>
            <w:shd w:val="clear" w:color="auto" w:fill="BFBFBF" w:themeFill="background1" w:themeFillShade="BF"/>
          </w:tcPr>
          <w:p w14:paraId="56F245B2" w14:textId="3F18BF0E" w:rsidR="004D0506" w:rsidRPr="006D61EF" w:rsidRDefault="004D050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768ADD5" w14:textId="77777777" w:rsidR="004D0506" w:rsidRPr="006D61EF" w:rsidRDefault="004D0506" w:rsidP="006939F9">
            <w:pPr>
              <w:pStyle w:val="TextoTabla"/>
              <w:rPr>
                <w:b/>
              </w:rPr>
            </w:pPr>
            <w:r w:rsidRPr="006D61EF">
              <w:rPr>
                <w:b/>
              </w:rPr>
              <w:t>Descripción</w:t>
            </w:r>
          </w:p>
        </w:tc>
        <w:tc>
          <w:tcPr>
            <w:tcW w:w="1701" w:type="dxa"/>
            <w:gridSpan w:val="2"/>
            <w:shd w:val="clear" w:color="auto" w:fill="BFBFBF" w:themeFill="background1" w:themeFillShade="BF"/>
          </w:tcPr>
          <w:p w14:paraId="75E19AFE" w14:textId="77777777" w:rsidR="004D0506" w:rsidRPr="006D61EF" w:rsidRDefault="004D0506" w:rsidP="006939F9">
            <w:pPr>
              <w:pStyle w:val="TextoTabla"/>
              <w:rPr>
                <w:b/>
              </w:rPr>
            </w:pPr>
            <w:r w:rsidRPr="006D61EF">
              <w:rPr>
                <w:b/>
              </w:rPr>
              <w:t>Resultado</w:t>
            </w:r>
          </w:p>
        </w:tc>
      </w:tr>
      <w:tr w:rsidR="004D0506" w:rsidRPr="006D61EF" w14:paraId="39E20BF7" w14:textId="77777777" w:rsidTr="006939F9">
        <w:trPr>
          <w:trHeight w:val="20"/>
          <w:jc w:val="center"/>
        </w:trPr>
        <w:tc>
          <w:tcPr>
            <w:tcW w:w="8188" w:type="dxa"/>
            <w:gridSpan w:val="5"/>
            <w:shd w:val="clear" w:color="auto" w:fill="D9D9D9" w:themeFill="background1" w:themeFillShade="D9"/>
          </w:tcPr>
          <w:p w14:paraId="13BD559F" w14:textId="77777777" w:rsidR="004D0506" w:rsidRPr="006D61EF" w:rsidRDefault="004D0506" w:rsidP="006939F9">
            <w:pPr>
              <w:pStyle w:val="TextoTabla"/>
              <w:rPr>
                <w:b/>
              </w:rPr>
            </w:pPr>
          </w:p>
        </w:tc>
        <w:tc>
          <w:tcPr>
            <w:tcW w:w="851" w:type="dxa"/>
            <w:shd w:val="clear" w:color="auto" w:fill="D9D9D9" w:themeFill="background1" w:themeFillShade="D9"/>
          </w:tcPr>
          <w:p w14:paraId="618A79EB" w14:textId="77777777" w:rsidR="004D0506" w:rsidRPr="006D61EF" w:rsidRDefault="004D0506" w:rsidP="006939F9">
            <w:pPr>
              <w:pStyle w:val="TextoTabla"/>
              <w:rPr>
                <w:b/>
              </w:rPr>
            </w:pPr>
            <w:r w:rsidRPr="006D61EF">
              <w:rPr>
                <w:b/>
              </w:rPr>
              <w:t>SI</w:t>
            </w:r>
          </w:p>
        </w:tc>
        <w:tc>
          <w:tcPr>
            <w:tcW w:w="850" w:type="dxa"/>
            <w:shd w:val="clear" w:color="auto" w:fill="D9D9D9" w:themeFill="background1" w:themeFillShade="D9"/>
          </w:tcPr>
          <w:p w14:paraId="18741F50" w14:textId="77777777" w:rsidR="004D0506" w:rsidRPr="006D61EF" w:rsidRDefault="004D0506" w:rsidP="006939F9">
            <w:pPr>
              <w:pStyle w:val="TextoTabla"/>
              <w:rPr>
                <w:b/>
              </w:rPr>
            </w:pPr>
            <w:r w:rsidRPr="006D61EF">
              <w:rPr>
                <w:b/>
              </w:rPr>
              <w:t>NO</w:t>
            </w:r>
          </w:p>
        </w:tc>
      </w:tr>
      <w:tr w:rsidR="004D0506" w:rsidRPr="00183B8E" w14:paraId="266EB701" w14:textId="77777777" w:rsidTr="006939F9">
        <w:trPr>
          <w:trHeight w:val="20"/>
          <w:jc w:val="center"/>
        </w:trPr>
        <w:tc>
          <w:tcPr>
            <w:tcW w:w="695" w:type="dxa"/>
            <w:tcBorders>
              <w:bottom w:val="single" w:sz="6" w:space="0" w:color="000000"/>
            </w:tcBorders>
            <w:shd w:val="clear" w:color="auto" w:fill="auto"/>
          </w:tcPr>
          <w:p w14:paraId="2FF1DCA5" w14:textId="77777777" w:rsidR="004D0506" w:rsidRPr="006D61EF" w:rsidRDefault="004D0506" w:rsidP="006939F9">
            <w:pPr>
              <w:pStyle w:val="TextoTabla"/>
            </w:pPr>
            <w:r w:rsidRPr="006D61EF">
              <w:t>1</w:t>
            </w:r>
          </w:p>
        </w:tc>
        <w:tc>
          <w:tcPr>
            <w:tcW w:w="7493" w:type="dxa"/>
            <w:gridSpan w:val="4"/>
            <w:tcBorders>
              <w:bottom w:val="single" w:sz="6" w:space="0" w:color="000000"/>
            </w:tcBorders>
            <w:shd w:val="clear" w:color="auto" w:fill="auto"/>
          </w:tcPr>
          <w:p w14:paraId="6CAA7E94" w14:textId="33F2206E" w:rsidR="004D0506" w:rsidRPr="006D61EF" w:rsidRDefault="004D0506" w:rsidP="006939F9">
            <w:pPr>
              <w:pStyle w:val="TextoTabla"/>
            </w:pPr>
            <w:r w:rsidRPr="004D0506">
              <w:t>Desde Puesto 1 Iniciar llamada AD sobre Puesto 2</w:t>
            </w:r>
          </w:p>
        </w:tc>
        <w:tc>
          <w:tcPr>
            <w:tcW w:w="851" w:type="dxa"/>
            <w:tcBorders>
              <w:bottom w:val="single" w:sz="6" w:space="0" w:color="000000"/>
            </w:tcBorders>
            <w:shd w:val="clear" w:color="auto" w:fill="auto"/>
          </w:tcPr>
          <w:p w14:paraId="63C6EF65" w14:textId="77777777" w:rsidR="004D0506" w:rsidRPr="006D61EF" w:rsidRDefault="004D0506" w:rsidP="006939F9">
            <w:pPr>
              <w:pStyle w:val="TextoTabla"/>
            </w:pPr>
          </w:p>
        </w:tc>
        <w:tc>
          <w:tcPr>
            <w:tcW w:w="850" w:type="dxa"/>
            <w:tcBorders>
              <w:bottom w:val="single" w:sz="6" w:space="0" w:color="000000"/>
            </w:tcBorders>
            <w:shd w:val="clear" w:color="auto" w:fill="auto"/>
          </w:tcPr>
          <w:p w14:paraId="61DAEACD" w14:textId="77777777" w:rsidR="004D0506" w:rsidRPr="006D61EF" w:rsidRDefault="004D0506" w:rsidP="006939F9">
            <w:pPr>
              <w:pStyle w:val="TextoTabla"/>
            </w:pPr>
          </w:p>
        </w:tc>
      </w:tr>
      <w:tr w:rsidR="004D0506" w:rsidRPr="00183B8E" w14:paraId="37B0D10A" w14:textId="77777777" w:rsidTr="006939F9">
        <w:trPr>
          <w:trHeight w:val="20"/>
          <w:jc w:val="center"/>
        </w:trPr>
        <w:tc>
          <w:tcPr>
            <w:tcW w:w="695" w:type="dxa"/>
            <w:tcBorders>
              <w:bottom w:val="single" w:sz="6" w:space="0" w:color="000000"/>
            </w:tcBorders>
            <w:shd w:val="clear" w:color="auto" w:fill="auto"/>
          </w:tcPr>
          <w:p w14:paraId="006F76DC" w14:textId="77777777" w:rsidR="004D0506" w:rsidRPr="006D61EF" w:rsidRDefault="004D0506" w:rsidP="006939F9">
            <w:pPr>
              <w:pStyle w:val="TextoTabla"/>
            </w:pPr>
            <w:r w:rsidRPr="006D61EF">
              <w:t>2</w:t>
            </w:r>
          </w:p>
        </w:tc>
        <w:tc>
          <w:tcPr>
            <w:tcW w:w="7493" w:type="dxa"/>
            <w:gridSpan w:val="4"/>
            <w:tcBorders>
              <w:bottom w:val="single" w:sz="6" w:space="0" w:color="000000"/>
            </w:tcBorders>
            <w:shd w:val="clear" w:color="auto" w:fill="auto"/>
          </w:tcPr>
          <w:p w14:paraId="4F2F9310" w14:textId="030C787C" w:rsidR="004D0506" w:rsidRPr="006D61EF" w:rsidRDefault="00BF63F2" w:rsidP="006939F9">
            <w:pPr>
              <w:pStyle w:val="TextoTabla"/>
            </w:pPr>
            <w:r w:rsidRPr="00BF63F2">
              <w:t>Comprobar que en Puesto 2 se recibe la llamada y se señaliza acústicamente a través del Altavoz de Línea Caliente.</w:t>
            </w:r>
          </w:p>
        </w:tc>
        <w:tc>
          <w:tcPr>
            <w:tcW w:w="851" w:type="dxa"/>
            <w:tcBorders>
              <w:bottom w:val="single" w:sz="6" w:space="0" w:color="000000"/>
            </w:tcBorders>
            <w:shd w:val="clear" w:color="auto" w:fill="auto"/>
          </w:tcPr>
          <w:p w14:paraId="6F29AF0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D2D2352" w14:textId="77777777" w:rsidR="004D0506" w:rsidRPr="006D61EF" w:rsidRDefault="004D0506" w:rsidP="006939F9">
            <w:pPr>
              <w:pStyle w:val="TextoTabla"/>
            </w:pPr>
          </w:p>
        </w:tc>
      </w:tr>
      <w:tr w:rsidR="004D0506" w:rsidRPr="00183B8E" w14:paraId="13F12409" w14:textId="77777777" w:rsidTr="006939F9">
        <w:trPr>
          <w:trHeight w:val="20"/>
          <w:jc w:val="center"/>
        </w:trPr>
        <w:tc>
          <w:tcPr>
            <w:tcW w:w="695" w:type="dxa"/>
            <w:tcBorders>
              <w:bottom w:val="single" w:sz="6" w:space="0" w:color="000000"/>
            </w:tcBorders>
            <w:shd w:val="clear" w:color="auto" w:fill="auto"/>
          </w:tcPr>
          <w:p w14:paraId="155034B7" w14:textId="77777777" w:rsidR="004D0506" w:rsidRPr="006D61EF" w:rsidRDefault="004D0506" w:rsidP="006939F9">
            <w:pPr>
              <w:pStyle w:val="TextoTabla"/>
            </w:pPr>
            <w:r w:rsidRPr="006D61EF">
              <w:t>3</w:t>
            </w:r>
          </w:p>
        </w:tc>
        <w:tc>
          <w:tcPr>
            <w:tcW w:w="7493" w:type="dxa"/>
            <w:gridSpan w:val="4"/>
            <w:tcBorders>
              <w:bottom w:val="single" w:sz="6" w:space="0" w:color="000000"/>
            </w:tcBorders>
            <w:shd w:val="clear" w:color="auto" w:fill="auto"/>
          </w:tcPr>
          <w:p w14:paraId="072AD3E8" w14:textId="77777777" w:rsidR="004D0506" w:rsidRDefault="00BF63F2" w:rsidP="006939F9">
            <w:pPr>
              <w:pStyle w:val="TextoTabla"/>
            </w:pPr>
            <w:r w:rsidRPr="00BF63F2">
              <w:t>Pulsar el control de RING (Ilustración)</w:t>
            </w:r>
            <w:r>
              <w:t xml:space="preserve"> </w:t>
            </w:r>
            <w:r w:rsidRPr="00BF63F2">
              <w:t>en la Zona ‘+’ y comprobar que aumenta el nivel de la señal acústica al tiempo que aumenta también el indicador de la parte inferior del control.</w:t>
            </w:r>
          </w:p>
          <w:p w14:paraId="41032048" w14:textId="3163146F" w:rsidR="00BF63F2" w:rsidRPr="006D61EF" w:rsidRDefault="00BF63F2" w:rsidP="00BF63F2">
            <w:pPr>
              <w:pStyle w:val="TextoTabla"/>
              <w:jc w:val="center"/>
            </w:pPr>
            <w:r w:rsidRPr="009D03A0">
              <w:rPr>
                <w:noProof/>
                <w:lang w:val="en-US" w:eastAsia="en-US"/>
              </w:rPr>
              <w:drawing>
                <wp:inline distT="0" distB="0" distL="0" distR="0" wp14:anchorId="4113C0D6" wp14:editId="654B9353">
                  <wp:extent cx="1000125" cy="586061"/>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165" cy="593116"/>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2FFA2EC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BE1E3E9" w14:textId="77777777" w:rsidR="004D0506" w:rsidRPr="006D61EF" w:rsidRDefault="004D0506" w:rsidP="006939F9">
            <w:pPr>
              <w:pStyle w:val="TextoTabla"/>
            </w:pPr>
          </w:p>
        </w:tc>
      </w:tr>
      <w:tr w:rsidR="004D0506" w:rsidRPr="00183B8E" w14:paraId="609F493C" w14:textId="77777777" w:rsidTr="006939F9">
        <w:trPr>
          <w:trHeight w:val="20"/>
          <w:jc w:val="center"/>
        </w:trPr>
        <w:tc>
          <w:tcPr>
            <w:tcW w:w="695" w:type="dxa"/>
            <w:tcBorders>
              <w:bottom w:val="single" w:sz="6" w:space="0" w:color="000000"/>
            </w:tcBorders>
            <w:shd w:val="clear" w:color="auto" w:fill="auto"/>
          </w:tcPr>
          <w:p w14:paraId="25001E33" w14:textId="77777777" w:rsidR="004D0506" w:rsidRPr="006D61EF" w:rsidRDefault="004D0506" w:rsidP="006939F9">
            <w:pPr>
              <w:pStyle w:val="TextoTabla"/>
            </w:pPr>
            <w:r w:rsidRPr="006D61EF">
              <w:t>4</w:t>
            </w:r>
          </w:p>
        </w:tc>
        <w:tc>
          <w:tcPr>
            <w:tcW w:w="7493" w:type="dxa"/>
            <w:gridSpan w:val="4"/>
            <w:tcBorders>
              <w:bottom w:val="single" w:sz="6" w:space="0" w:color="000000"/>
            </w:tcBorders>
            <w:shd w:val="clear" w:color="auto" w:fill="auto"/>
          </w:tcPr>
          <w:p w14:paraId="10935575" w14:textId="5F8427FD" w:rsidR="004D0506" w:rsidRPr="006D61EF" w:rsidRDefault="00BF63F2" w:rsidP="006939F9">
            <w:pPr>
              <w:pStyle w:val="TextoTabla"/>
            </w:pPr>
            <w:r w:rsidRPr="00BF63F2">
              <w:t>Pulsar el control de RING (Ilustración) en la zona ‘-‘, y comprobar que disminuye el nivel de señal acústica al tiempo que disminuye el indicador de la parte inferior del control.</w:t>
            </w:r>
          </w:p>
        </w:tc>
        <w:tc>
          <w:tcPr>
            <w:tcW w:w="851" w:type="dxa"/>
            <w:tcBorders>
              <w:bottom w:val="single" w:sz="6" w:space="0" w:color="000000"/>
            </w:tcBorders>
            <w:shd w:val="clear" w:color="auto" w:fill="auto"/>
          </w:tcPr>
          <w:p w14:paraId="7F42358D"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A0D7070" w14:textId="77777777" w:rsidR="004D0506" w:rsidRPr="006D61EF" w:rsidRDefault="004D0506" w:rsidP="006939F9">
            <w:pPr>
              <w:pStyle w:val="TextoTabla"/>
            </w:pPr>
          </w:p>
        </w:tc>
      </w:tr>
      <w:tr w:rsidR="004D0506" w:rsidRPr="006D61EF" w14:paraId="1EB017AA" w14:textId="77777777" w:rsidTr="006939F9">
        <w:trPr>
          <w:trHeight w:val="20"/>
          <w:jc w:val="center"/>
        </w:trPr>
        <w:tc>
          <w:tcPr>
            <w:tcW w:w="695" w:type="dxa"/>
            <w:tcBorders>
              <w:bottom w:val="single" w:sz="6" w:space="0" w:color="000000"/>
            </w:tcBorders>
            <w:shd w:val="clear" w:color="auto" w:fill="auto"/>
          </w:tcPr>
          <w:p w14:paraId="59C966C0" w14:textId="77777777" w:rsidR="004D0506" w:rsidRPr="006D61EF" w:rsidRDefault="004D0506" w:rsidP="006939F9">
            <w:pPr>
              <w:pStyle w:val="TextoTabla"/>
            </w:pPr>
            <w:r w:rsidRPr="006D61EF">
              <w:t>5</w:t>
            </w:r>
          </w:p>
        </w:tc>
        <w:tc>
          <w:tcPr>
            <w:tcW w:w="7493" w:type="dxa"/>
            <w:gridSpan w:val="4"/>
            <w:tcBorders>
              <w:bottom w:val="single" w:sz="6" w:space="0" w:color="000000"/>
            </w:tcBorders>
            <w:shd w:val="clear" w:color="auto" w:fill="auto"/>
          </w:tcPr>
          <w:p w14:paraId="6F8B4ECA" w14:textId="77777777" w:rsidR="004D0506" w:rsidRDefault="00BF63F2" w:rsidP="006939F9">
            <w:pPr>
              <w:pStyle w:val="TextoTabla"/>
            </w:pPr>
            <w:r w:rsidRPr="00BF63F2">
              <w:t>Pulsar la tecla de control de RING de forma continua durante más de 2 s. (pulsación larga). Comprobar que desaparece la señalización acústica y se marca el control deshabilitado (Ilustración)</w:t>
            </w:r>
          </w:p>
          <w:p w14:paraId="1E77B96E" w14:textId="0AFEFC84" w:rsidR="00BF63F2" w:rsidRPr="006D61EF" w:rsidRDefault="00BF63F2" w:rsidP="00BF63F2">
            <w:pPr>
              <w:pStyle w:val="TextoTabla"/>
              <w:jc w:val="center"/>
            </w:pPr>
            <w:r w:rsidRPr="009D03A0">
              <w:rPr>
                <w:noProof/>
                <w:lang w:val="en-US" w:eastAsia="en-US"/>
              </w:rPr>
              <w:drawing>
                <wp:inline distT="0" distB="0" distL="0" distR="0" wp14:anchorId="732A0B2C" wp14:editId="23919674">
                  <wp:extent cx="942975" cy="5700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3946" cy="576679"/>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72117717"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312AE29" w14:textId="77777777" w:rsidR="004D0506" w:rsidRPr="006D61EF" w:rsidRDefault="004D0506" w:rsidP="006939F9">
            <w:pPr>
              <w:pStyle w:val="TextoTabla"/>
            </w:pPr>
          </w:p>
        </w:tc>
      </w:tr>
      <w:tr w:rsidR="004D0506" w:rsidRPr="00183B8E" w14:paraId="06016F5B" w14:textId="77777777" w:rsidTr="006939F9">
        <w:trPr>
          <w:trHeight w:val="20"/>
          <w:jc w:val="center"/>
        </w:trPr>
        <w:tc>
          <w:tcPr>
            <w:tcW w:w="695" w:type="dxa"/>
            <w:tcBorders>
              <w:bottom w:val="single" w:sz="6" w:space="0" w:color="000000"/>
            </w:tcBorders>
            <w:shd w:val="clear" w:color="auto" w:fill="auto"/>
          </w:tcPr>
          <w:p w14:paraId="64889425" w14:textId="77777777" w:rsidR="004D0506" w:rsidRPr="006D61EF" w:rsidRDefault="004D0506" w:rsidP="006939F9">
            <w:pPr>
              <w:pStyle w:val="TextoTabla"/>
            </w:pPr>
            <w:r w:rsidRPr="006D61EF">
              <w:t>6</w:t>
            </w:r>
          </w:p>
        </w:tc>
        <w:tc>
          <w:tcPr>
            <w:tcW w:w="7493" w:type="dxa"/>
            <w:gridSpan w:val="4"/>
            <w:tcBorders>
              <w:bottom w:val="single" w:sz="6" w:space="0" w:color="000000"/>
            </w:tcBorders>
            <w:shd w:val="clear" w:color="auto" w:fill="auto"/>
          </w:tcPr>
          <w:p w14:paraId="66A842E7" w14:textId="4537153F" w:rsidR="004D0506" w:rsidRPr="006D61EF" w:rsidRDefault="00BF63F2" w:rsidP="006939F9">
            <w:pPr>
              <w:pStyle w:val="TextoTabla"/>
            </w:pPr>
            <w:r w:rsidRPr="009D03A0">
              <w:t>Volver a efectuar una pulsación sobre la tecla de control RING y comprobar que vuelve a aparecer la señalización acústica y el control se marca como habilitado</w:t>
            </w:r>
            <w:r>
              <w:t>.</w:t>
            </w:r>
          </w:p>
        </w:tc>
        <w:tc>
          <w:tcPr>
            <w:tcW w:w="851" w:type="dxa"/>
            <w:tcBorders>
              <w:bottom w:val="single" w:sz="6" w:space="0" w:color="000000"/>
            </w:tcBorders>
            <w:shd w:val="clear" w:color="auto" w:fill="auto"/>
          </w:tcPr>
          <w:p w14:paraId="601B9499" w14:textId="77777777" w:rsidR="004D0506" w:rsidRPr="006D61EF" w:rsidRDefault="004D0506" w:rsidP="006939F9">
            <w:pPr>
              <w:pStyle w:val="TextoTabla"/>
            </w:pPr>
          </w:p>
        </w:tc>
        <w:tc>
          <w:tcPr>
            <w:tcW w:w="850" w:type="dxa"/>
            <w:tcBorders>
              <w:bottom w:val="single" w:sz="6" w:space="0" w:color="000000"/>
            </w:tcBorders>
            <w:shd w:val="clear" w:color="auto" w:fill="auto"/>
          </w:tcPr>
          <w:p w14:paraId="1D209504" w14:textId="77777777" w:rsidR="004D0506" w:rsidRPr="006D61EF" w:rsidRDefault="004D0506" w:rsidP="006939F9">
            <w:pPr>
              <w:pStyle w:val="TextoTabla"/>
            </w:pPr>
          </w:p>
        </w:tc>
      </w:tr>
      <w:tr w:rsidR="004D0506" w:rsidRPr="00183B8E" w14:paraId="00D281E7" w14:textId="77777777" w:rsidTr="006939F9">
        <w:trPr>
          <w:trHeight w:val="20"/>
          <w:jc w:val="center"/>
        </w:trPr>
        <w:tc>
          <w:tcPr>
            <w:tcW w:w="695" w:type="dxa"/>
            <w:tcBorders>
              <w:bottom w:val="single" w:sz="6" w:space="0" w:color="000000"/>
            </w:tcBorders>
            <w:shd w:val="clear" w:color="auto" w:fill="auto"/>
          </w:tcPr>
          <w:p w14:paraId="0019B2AE" w14:textId="77777777" w:rsidR="004D0506" w:rsidRPr="006D61EF" w:rsidRDefault="004D0506" w:rsidP="006939F9">
            <w:pPr>
              <w:pStyle w:val="TextoTabla"/>
            </w:pPr>
            <w:r w:rsidRPr="006D61EF">
              <w:t>7</w:t>
            </w:r>
          </w:p>
        </w:tc>
        <w:tc>
          <w:tcPr>
            <w:tcW w:w="7493" w:type="dxa"/>
            <w:gridSpan w:val="4"/>
            <w:tcBorders>
              <w:bottom w:val="single" w:sz="6" w:space="0" w:color="000000"/>
            </w:tcBorders>
            <w:shd w:val="clear" w:color="auto" w:fill="auto"/>
          </w:tcPr>
          <w:p w14:paraId="74E86EA9" w14:textId="2589BAF2" w:rsidR="004D0506" w:rsidRPr="006D61EF" w:rsidRDefault="00BF63F2" w:rsidP="006939F9">
            <w:pPr>
              <w:pStyle w:val="TextoTabla"/>
            </w:pPr>
            <w:r w:rsidRPr="009D03A0">
              <w:t>Anular la llamada entrante</w:t>
            </w:r>
          </w:p>
        </w:tc>
        <w:tc>
          <w:tcPr>
            <w:tcW w:w="851" w:type="dxa"/>
            <w:tcBorders>
              <w:bottom w:val="single" w:sz="6" w:space="0" w:color="000000"/>
            </w:tcBorders>
            <w:shd w:val="clear" w:color="auto" w:fill="auto"/>
          </w:tcPr>
          <w:p w14:paraId="13EA451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1D69D9BA" w14:textId="77777777" w:rsidR="004D0506" w:rsidRPr="006D61EF" w:rsidRDefault="004D0506" w:rsidP="006939F9">
            <w:pPr>
              <w:pStyle w:val="TextoTabla"/>
            </w:pPr>
          </w:p>
        </w:tc>
      </w:tr>
      <w:tr w:rsidR="004D0506" w:rsidRPr="00183B8E" w14:paraId="3F46E5FC" w14:textId="77777777" w:rsidTr="006939F9">
        <w:trPr>
          <w:trHeight w:val="20"/>
          <w:jc w:val="center"/>
        </w:trPr>
        <w:tc>
          <w:tcPr>
            <w:tcW w:w="695" w:type="dxa"/>
            <w:tcBorders>
              <w:bottom w:val="single" w:sz="6" w:space="0" w:color="000000"/>
            </w:tcBorders>
            <w:shd w:val="clear" w:color="auto" w:fill="auto"/>
          </w:tcPr>
          <w:p w14:paraId="5D48781F" w14:textId="77777777" w:rsidR="004D0506" w:rsidRPr="006D61EF" w:rsidRDefault="004D0506" w:rsidP="006939F9">
            <w:pPr>
              <w:pStyle w:val="TextoTabla"/>
            </w:pPr>
          </w:p>
        </w:tc>
        <w:tc>
          <w:tcPr>
            <w:tcW w:w="7493" w:type="dxa"/>
            <w:gridSpan w:val="4"/>
            <w:tcBorders>
              <w:bottom w:val="single" w:sz="6" w:space="0" w:color="000000"/>
            </w:tcBorders>
            <w:shd w:val="clear" w:color="auto" w:fill="auto"/>
          </w:tcPr>
          <w:p w14:paraId="403513BB" w14:textId="77777777" w:rsidR="004D0506" w:rsidRPr="006D61EF" w:rsidRDefault="004D0506" w:rsidP="006939F9">
            <w:pPr>
              <w:pStyle w:val="TextoTabla"/>
            </w:pPr>
          </w:p>
        </w:tc>
        <w:tc>
          <w:tcPr>
            <w:tcW w:w="851" w:type="dxa"/>
            <w:tcBorders>
              <w:bottom w:val="single" w:sz="6" w:space="0" w:color="000000"/>
            </w:tcBorders>
            <w:shd w:val="clear" w:color="auto" w:fill="auto"/>
          </w:tcPr>
          <w:p w14:paraId="4F42B7F0" w14:textId="77777777" w:rsidR="004D0506" w:rsidRPr="006D61EF" w:rsidRDefault="004D0506" w:rsidP="006939F9">
            <w:pPr>
              <w:pStyle w:val="TextoTabla"/>
            </w:pPr>
          </w:p>
        </w:tc>
        <w:tc>
          <w:tcPr>
            <w:tcW w:w="850" w:type="dxa"/>
            <w:tcBorders>
              <w:bottom w:val="single" w:sz="6" w:space="0" w:color="000000"/>
            </w:tcBorders>
            <w:shd w:val="clear" w:color="auto" w:fill="auto"/>
          </w:tcPr>
          <w:p w14:paraId="4D974535" w14:textId="77777777" w:rsidR="004D0506" w:rsidRPr="006D61EF" w:rsidRDefault="004D0506" w:rsidP="006939F9">
            <w:pPr>
              <w:pStyle w:val="TextoTabla"/>
            </w:pPr>
          </w:p>
        </w:tc>
      </w:tr>
      <w:tr w:rsidR="004D0506" w:rsidRPr="00183B8E" w14:paraId="5F2BAD4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DF1C552" w14:textId="77777777" w:rsidR="004D0506" w:rsidRPr="006D61EF" w:rsidRDefault="004D0506" w:rsidP="006939F9">
            <w:pPr>
              <w:pStyle w:val="TextoTabla"/>
            </w:pPr>
            <w:r w:rsidRPr="006D61EF">
              <w:t xml:space="preserve"> </w:t>
            </w:r>
          </w:p>
        </w:tc>
      </w:tr>
    </w:tbl>
    <w:p w14:paraId="73B7A2D9" w14:textId="77777777" w:rsidR="00391171" w:rsidRPr="009D03A0" w:rsidRDefault="00391171" w:rsidP="00391171">
      <w:pPr>
        <w:jc w:val="left"/>
      </w:pPr>
      <w:r w:rsidRPr="009D03A0">
        <w:br w:type="page"/>
      </w:r>
      <w:bookmarkStart w:id="170" w:name="_Toc318897598"/>
      <w:bookmarkStart w:id="171" w:name="_Toc357060663"/>
    </w:p>
    <w:p w14:paraId="66EF47A8" w14:textId="01C69100" w:rsidR="00391171" w:rsidRDefault="00391171" w:rsidP="00391171">
      <w:pPr>
        <w:pStyle w:val="Ttulo2"/>
      </w:pPr>
      <w:bookmarkStart w:id="172" w:name="_Toc519068325"/>
      <w:bookmarkStart w:id="173" w:name="_Toc2687384"/>
      <w:bookmarkStart w:id="174" w:name="_Ref109713735"/>
      <w:bookmarkStart w:id="175" w:name="_Ref109714873"/>
      <w:bookmarkStart w:id="176" w:name="_Toc131162564"/>
      <w:bookmarkStart w:id="177" w:name="_Toc445195489"/>
      <w:r w:rsidRPr="009D03A0">
        <w:lastRenderedPageBreak/>
        <w:t>U5KI.HTWR.01.00</w:t>
      </w:r>
      <w:r>
        <w:t>4. Control Brillo</w:t>
      </w:r>
      <w:bookmarkEnd w:id="172"/>
      <w:bookmarkEnd w:id="173"/>
      <w:bookmarkEnd w:id="174"/>
      <w:bookmarkEnd w:id="175"/>
      <w:bookmarkEnd w:id="17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234356" w:rsidRPr="006D61EF" w14:paraId="5BFCC16D"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16B49D9" w14:textId="77777777" w:rsidR="00234356" w:rsidRPr="006D61EF" w:rsidRDefault="00234356" w:rsidP="006939F9">
            <w:pPr>
              <w:pStyle w:val="TextoTabla"/>
            </w:pPr>
          </w:p>
        </w:tc>
      </w:tr>
      <w:tr w:rsidR="00234356" w:rsidRPr="006D61EF" w14:paraId="6A079AFE" w14:textId="77777777" w:rsidTr="006939F9">
        <w:trPr>
          <w:trHeight w:val="20"/>
          <w:jc w:val="center"/>
        </w:trPr>
        <w:tc>
          <w:tcPr>
            <w:tcW w:w="1971" w:type="dxa"/>
            <w:gridSpan w:val="2"/>
            <w:shd w:val="clear" w:color="auto" w:fill="D9D9D9" w:themeFill="background1" w:themeFillShade="D9"/>
          </w:tcPr>
          <w:p w14:paraId="0A956A43" w14:textId="77777777" w:rsidR="00234356" w:rsidRPr="006D61EF" w:rsidRDefault="00234356" w:rsidP="006939F9">
            <w:pPr>
              <w:pStyle w:val="TextoTabla"/>
              <w:rPr>
                <w:b/>
              </w:rPr>
            </w:pPr>
            <w:r w:rsidRPr="006D61EF">
              <w:rPr>
                <w:b/>
              </w:rPr>
              <w:t>Grupo</w:t>
            </w:r>
          </w:p>
        </w:tc>
        <w:tc>
          <w:tcPr>
            <w:tcW w:w="2371" w:type="dxa"/>
            <w:shd w:val="clear" w:color="auto" w:fill="auto"/>
          </w:tcPr>
          <w:p w14:paraId="211A42E4" w14:textId="335767E3" w:rsidR="00234356" w:rsidRPr="006D61EF" w:rsidRDefault="00234356" w:rsidP="006939F9">
            <w:pPr>
              <w:pStyle w:val="TextoTabla"/>
            </w:pPr>
            <w:r>
              <w:t>Interfaz HMI.</w:t>
            </w:r>
          </w:p>
        </w:tc>
        <w:tc>
          <w:tcPr>
            <w:tcW w:w="2161" w:type="dxa"/>
            <w:shd w:val="clear" w:color="auto" w:fill="D9D9D9" w:themeFill="background1" w:themeFillShade="D9"/>
          </w:tcPr>
          <w:p w14:paraId="0784E14D" w14:textId="77777777" w:rsidR="00234356" w:rsidRPr="006D61EF" w:rsidRDefault="00234356" w:rsidP="006939F9">
            <w:pPr>
              <w:pStyle w:val="TextoTabla"/>
              <w:rPr>
                <w:b/>
              </w:rPr>
            </w:pPr>
            <w:r w:rsidRPr="006D61EF">
              <w:rPr>
                <w:b/>
              </w:rPr>
              <w:t>Caso de Prueba</w:t>
            </w:r>
          </w:p>
        </w:tc>
        <w:tc>
          <w:tcPr>
            <w:tcW w:w="3386" w:type="dxa"/>
            <w:gridSpan w:val="3"/>
            <w:shd w:val="clear" w:color="auto" w:fill="auto"/>
          </w:tcPr>
          <w:p w14:paraId="0FC3EA7E" w14:textId="02FD42AC" w:rsidR="00234356" w:rsidRPr="006D61EF" w:rsidRDefault="00234356" w:rsidP="006939F9">
            <w:pPr>
              <w:pStyle w:val="TextoTabla"/>
            </w:pPr>
            <w:r w:rsidRPr="00234356">
              <w:t>U5KI.HTWR.01.004</w:t>
            </w:r>
          </w:p>
        </w:tc>
      </w:tr>
      <w:tr w:rsidR="00234356" w:rsidRPr="00183B8E" w14:paraId="2524D9FE" w14:textId="77777777" w:rsidTr="006939F9">
        <w:trPr>
          <w:trHeight w:val="20"/>
          <w:jc w:val="center"/>
        </w:trPr>
        <w:tc>
          <w:tcPr>
            <w:tcW w:w="1971" w:type="dxa"/>
            <w:gridSpan w:val="2"/>
            <w:shd w:val="clear" w:color="auto" w:fill="D9D9D9" w:themeFill="background1" w:themeFillShade="D9"/>
          </w:tcPr>
          <w:p w14:paraId="40D1FD75" w14:textId="77777777" w:rsidR="00234356" w:rsidRPr="006D61EF" w:rsidRDefault="00234356" w:rsidP="006939F9">
            <w:pPr>
              <w:pStyle w:val="TextoTabla"/>
              <w:rPr>
                <w:b/>
              </w:rPr>
            </w:pPr>
            <w:r w:rsidRPr="006D61EF">
              <w:rPr>
                <w:b/>
              </w:rPr>
              <w:t>Título</w:t>
            </w:r>
          </w:p>
        </w:tc>
        <w:tc>
          <w:tcPr>
            <w:tcW w:w="7918" w:type="dxa"/>
            <w:gridSpan w:val="5"/>
            <w:shd w:val="clear" w:color="auto" w:fill="auto"/>
          </w:tcPr>
          <w:p w14:paraId="52F53CA8" w14:textId="636EB45F" w:rsidR="00234356" w:rsidRPr="006D61EF" w:rsidRDefault="00234356" w:rsidP="006939F9">
            <w:pPr>
              <w:pStyle w:val="TextoTabla"/>
            </w:pPr>
            <w:r>
              <w:t>Control Brillo.</w:t>
            </w:r>
          </w:p>
        </w:tc>
      </w:tr>
      <w:tr w:rsidR="00234356" w:rsidRPr="00183B8E" w14:paraId="4FC25538" w14:textId="77777777" w:rsidTr="006939F9">
        <w:trPr>
          <w:trHeight w:val="20"/>
          <w:jc w:val="center"/>
        </w:trPr>
        <w:tc>
          <w:tcPr>
            <w:tcW w:w="1971" w:type="dxa"/>
            <w:gridSpan w:val="2"/>
            <w:shd w:val="clear" w:color="auto" w:fill="D9D9D9" w:themeFill="background1" w:themeFillShade="D9"/>
          </w:tcPr>
          <w:p w14:paraId="11CB9A67" w14:textId="77777777" w:rsidR="00234356" w:rsidRPr="006D61EF" w:rsidRDefault="00234356" w:rsidP="006939F9">
            <w:pPr>
              <w:pStyle w:val="TextoTabla"/>
              <w:rPr>
                <w:b/>
              </w:rPr>
            </w:pPr>
            <w:r w:rsidRPr="006D61EF">
              <w:rPr>
                <w:b/>
              </w:rPr>
              <w:t>Objetivos</w:t>
            </w:r>
          </w:p>
        </w:tc>
        <w:tc>
          <w:tcPr>
            <w:tcW w:w="7918" w:type="dxa"/>
            <w:gridSpan w:val="5"/>
            <w:shd w:val="clear" w:color="auto" w:fill="auto"/>
          </w:tcPr>
          <w:p w14:paraId="4AEF0C94" w14:textId="5C57C878" w:rsidR="00234356" w:rsidRPr="006D61EF" w:rsidRDefault="002A08AD" w:rsidP="006939F9">
            <w:pPr>
              <w:pStyle w:val="TextoTabla"/>
            </w:pPr>
            <w:r w:rsidRPr="00354791">
              <w:t>Comprobar que existe una facilidad para</w:t>
            </w:r>
            <w:r>
              <w:t xml:space="preserve"> controlar el brillo de</w:t>
            </w:r>
            <w:r w:rsidRPr="00354791">
              <w:t xml:space="preserve"> la pantalla TFT.</w:t>
            </w:r>
          </w:p>
        </w:tc>
      </w:tr>
      <w:tr w:rsidR="00234356" w:rsidRPr="006D61EF" w14:paraId="264F1EC6" w14:textId="77777777" w:rsidTr="006939F9">
        <w:trPr>
          <w:trHeight w:val="20"/>
          <w:jc w:val="center"/>
        </w:trPr>
        <w:tc>
          <w:tcPr>
            <w:tcW w:w="1971" w:type="dxa"/>
            <w:gridSpan w:val="2"/>
            <w:shd w:val="clear" w:color="auto" w:fill="D9D9D9" w:themeFill="background1" w:themeFillShade="D9"/>
            <w:vAlign w:val="center"/>
          </w:tcPr>
          <w:p w14:paraId="6D4C1BCF" w14:textId="77777777" w:rsidR="00234356" w:rsidRPr="006D61EF" w:rsidRDefault="00234356" w:rsidP="006939F9">
            <w:pPr>
              <w:pStyle w:val="TextoTabla"/>
              <w:rPr>
                <w:b/>
              </w:rPr>
            </w:pPr>
            <w:r w:rsidRPr="006D61EF">
              <w:rPr>
                <w:b/>
              </w:rPr>
              <w:t>Condiciones Iniciales</w:t>
            </w:r>
          </w:p>
        </w:tc>
        <w:tc>
          <w:tcPr>
            <w:tcW w:w="7918" w:type="dxa"/>
            <w:gridSpan w:val="5"/>
            <w:shd w:val="clear" w:color="auto" w:fill="auto"/>
          </w:tcPr>
          <w:p w14:paraId="1BD3C591" w14:textId="763E2651" w:rsidR="00234356" w:rsidRPr="006D61EF" w:rsidRDefault="002A08AD" w:rsidP="006939F9">
            <w:pPr>
              <w:pStyle w:val="TextoTabla"/>
            </w:pPr>
            <w:r w:rsidRPr="002A08AD">
              <w:t>Puesto de Operador activo con al menos un JACK conectado</w:t>
            </w:r>
            <w:r>
              <w:t>.</w:t>
            </w:r>
          </w:p>
        </w:tc>
      </w:tr>
      <w:tr w:rsidR="00234356" w:rsidRPr="006D61EF" w14:paraId="3CFE5441" w14:textId="77777777" w:rsidTr="006939F9">
        <w:trPr>
          <w:trHeight w:val="20"/>
          <w:jc w:val="center"/>
        </w:trPr>
        <w:tc>
          <w:tcPr>
            <w:tcW w:w="695" w:type="dxa"/>
            <w:shd w:val="clear" w:color="auto" w:fill="BFBFBF" w:themeFill="background1" w:themeFillShade="BF"/>
          </w:tcPr>
          <w:p w14:paraId="445C5644" w14:textId="11387CCF" w:rsidR="00234356" w:rsidRPr="006D61EF" w:rsidRDefault="0023435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5663B5B" w14:textId="77777777" w:rsidR="00234356" w:rsidRPr="006D61EF" w:rsidRDefault="00234356" w:rsidP="006939F9">
            <w:pPr>
              <w:pStyle w:val="TextoTabla"/>
              <w:rPr>
                <w:b/>
              </w:rPr>
            </w:pPr>
            <w:r w:rsidRPr="006D61EF">
              <w:rPr>
                <w:b/>
              </w:rPr>
              <w:t>Descripción</w:t>
            </w:r>
          </w:p>
        </w:tc>
        <w:tc>
          <w:tcPr>
            <w:tcW w:w="1701" w:type="dxa"/>
            <w:gridSpan w:val="2"/>
            <w:shd w:val="clear" w:color="auto" w:fill="BFBFBF" w:themeFill="background1" w:themeFillShade="BF"/>
          </w:tcPr>
          <w:p w14:paraId="5DFFE4EE" w14:textId="77777777" w:rsidR="00234356" w:rsidRPr="006D61EF" w:rsidRDefault="00234356" w:rsidP="006939F9">
            <w:pPr>
              <w:pStyle w:val="TextoTabla"/>
              <w:rPr>
                <w:b/>
              </w:rPr>
            </w:pPr>
            <w:r w:rsidRPr="006D61EF">
              <w:rPr>
                <w:b/>
              </w:rPr>
              <w:t>Resultado</w:t>
            </w:r>
          </w:p>
        </w:tc>
      </w:tr>
      <w:tr w:rsidR="00234356" w:rsidRPr="006D61EF" w14:paraId="43B3F2A3" w14:textId="77777777" w:rsidTr="006939F9">
        <w:trPr>
          <w:trHeight w:val="20"/>
          <w:jc w:val="center"/>
        </w:trPr>
        <w:tc>
          <w:tcPr>
            <w:tcW w:w="8188" w:type="dxa"/>
            <w:gridSpan w:val="5"/>
            <w:shd w:val="clear" w:color="auto" w:fill="D9D9D9" w:themeFill="background1" w:themeFillShade="D9"/>
          </w:tcPr>
          <w:p w14:paraId="03F31AA2" w14:textId="77777777" w:rsidR="00234356" w:rsidRPr="006D61EF" w:rsidRDefault="00234356" w:rsidP="006939F9">
            <w:pPr>
              <w:pStyle w:val="TextoTabla"/>
              <w:rPr>
                <w:b/>
              </w:rPr>
            </w:pPr>
          </w:p>
        </w:tc>
        <w:tc>
          <w:tcPr>
            <w:tcW w:w="851" w:type="dxa"/>
            <w:shd w:val="clear" w:color="auto" w:fill="D9D9D9" w:themeFill="background1" w:themeFillShade="D9"/>
          </w:tcPr>
          <w:p w14:paraId="2051643D" w14:textId="77777777" w:rsidR="00234356" w:rsidRPr="006D61EF" w:rsidRDefault="00234356" w:rsidP="006939F9">
            <w:pPr>
              <w:pStyle w:val="TextoTabla"/>
              <w:rPr>
                <w:b/>
              </w:rPr>
            </w:pPr>
            <w:r w:rsidRPr="006D61EF">
              <w:rPr>
                <w:b/>
              </w:rPr>
              <w:t>SI</w:t>
            </w:r>
          </w:p>
        </w:tc>
        <w:tc>
          <w:tcPr>
            <w:tcW w:w="850" w:type="dxa"/>
            <w:shd w:val="clear" w:color="auto" w:fill="D9D9D9" w:themeFill="background1" w:themeFillShade="D9"/>
          </w:tcPr>
          <w:p w14:paraId="6D7F3227" w14:textId="77777777" w:rsidR="00234356" w:rsidRPr="006D61EF" w:rsidRDefault="00234356" w:rsidP="006939F9">
            <w:pPr>
              <w:pStyle w:val="TextoTabla"/>
              <w:rPr>
                <w:b/>
              </w:rPr>
            </w:pPr>
            <w:r w:rsidRPr="006D61EF">
              <w:rPr>
                <w:b/>
              </w:rPr>
              <w:t>NO</w:t>
            </w:r>
          </w:p>
        </w:tc>
      </w:tr>
      <w:tr w:rsidR="00234356" w:rsidRPr="00183B8E" w14:paraId="1B0FE01F" w14:textId="77777777" w:rsidTr="006939F9">
        <w:trPr>
          <w:trHeight w:val="20"/>
          <w:jc w:val="center"/>
        </w:trPr>
        <w:tc>
          <w:tcPr>
            <w:tcW w:w="695" w:type="dxa"/>
            <w:tcBorders>
              <w:bottom w:val="single" w:sz="6" w:space="0" w:color="000000"/>
            </w:tcBorders>
            <w:shd w:val="clear" w:color="auto" w:fill="auto"/>
          </w:tcPr>
          <w:p w14:paraId="6970236A" w14:textId="77777777" w:rsidR="00234356" w:rsidRPr="006D61EF" w:rsidRDefault="00234356" w:rsidP="006939F9">
            <w:pPr>
              <w:pStyle w:val="TextoTabla"/>
            </w:pPr>
            <w:r w:rsidRPr="006D61EF">
              <w:t>1</w:t>
            </w:r>
          </w:p>
        </w:tc>
        <w:tc>
          <w:tcPr>
            <w:tcW w:w="7493" w:type="dxa"/>
            <w:gridSpan w:val="4"/>
            <w:tcBorders>
              <w:bottom w:val="single" w:sz="6" w:space="0" w:color="000000"/>
            </w:tcBorders>
            <w:shd w:val="clear" w:color="auto" w:fill="auto"/>
          </w:tcPr>
          <w:p w14:paraId="0E0B8F4C" w14:textId="10D6EC7F" w:rsidR="00234356" w:rsidRPr="006D61EF" w:rsidRDefault="002A08AD" w:rsidP="006939F9">
            <w:pPr>
              <w:pStyle w:val="TextoTabla"/>
            </w:pPr>
            <w:r w:rsidRPr="002A08AD">
              <w:t>Comprobar que con una pulsación corta sobre el pulsador de la izquierda se disminuye el brillo de la pantalla.</w:t>
            </w:r>
          </w:p>
        </w:tc>
        <w:tc>
          <w:tcPr>
            <w:tcW w:w="851" w:type="dxa"/>
            <w:tcBorders>
              <w:bottom w:val="single" w:sz="6" w:space="0" w:color="000000"/>
            </w:tcBorders>
            <w:shd w:val="clear" w:color="auto" w:fill="auto"/>
          </w:tcPr>
          <w:p w14:paraId="6C851EC3" w14:textId="77777777" w:rsidR="00234356" w:rsidRPr="006D61EF" w:rsidRDefault="00234356" w:rsidP="006939F9">
            <w:pPr>
              <w:pStyle w:val="TextoTabla"/>
            </w:pPr>
          </w:p>
        </w:tc>
        <w:tc>
          <w:tcPr>
            <w:tcW w:w="850" w:type="dxa"/>
            <w:tcBorders>
              <w:bottom w:val="single" w:sz="6" w:space="0" w:color="000000"/>
            </w:tcBorders>
            <w:shd w:val="clear" w:color="auto" w:fill="auto"/>
          </w:tcPr>
          <w:p w14:paraId="49FA1BF8" w14:textId="77777777" w:rsidR="00234356" w:rsidRPr="006D61EF" w:rsidRDefault="00234356" w:rsidP="006939F9">
            <w:pPr>
              <w:pStyle w:val="TextoTabla"/>
            </w:pPr>
          </w:p>
        </w:tc>
      </w:tr>
      <w:tr w:rsidR="00234356" w:rsidRPr="00183B8E" w14:paraId="5DA9BFCC" w14:textId="77777777" w:rsidTr="006939F9">
        <w:trPr>
          <w:trHeight w:val="20"/>
          <w:jc w:val="center"/>
        </w:trPr>
        <w:tc>
          <w:tcPr>
            <w:tcW w:w="695" w:type="dxa"/>
            <w:tcBorders>
              <w:bottom w:val="single" w:sz="6" w:space="0" w:color="000000"/>
            </w:tcBorders>
            <w:shd w:val="clear" w:color="auto" w:fill="auto"/>
          </w:tcPr>
          <w:p w14:paraId="4B15D5BC" w14:textId="77777777" w:rsidR="00234356" w:rsidRPr="006D61EF" w:rsidRDefault="00234356" w:rsidP="006939F9">
            <w:pPr>
              <w:pStyle w:val="TextoTabla"/>
            </w:pPr>
            <w:r w:rsidRPr="006D61EF">
              <w:t>2</w:t>
            </w:r>
          </w:p>
        </w:tc>
        <w:tc>
          <w:tcPr>
            <w:tcW w:w="7493" w:type="dxa"/>
            <w:gridSpan w:val="4"/>
            <w:tcBorders>
              <w:bottom w:val="single" w:sz="6" w:space="0" w:color="000000"/>
            </w:tcBorders>
            <w:shd w:val="clear" w:color="auto" w:fill="auto"/>
          </w:tcPr>
          <w:p w14:paraId="1FB56A49" w14:textId="23917380" w:rsidR="00234356" w:rsidRPr="006D61EF" w:rsidRDefault="002A08AD" w:rsidP="006939F9">
            <w:pPr>
              <w:pStyle w:val="TextoTabla"/>
            </w:pPr>
            <w:r w:rsidRPr="002A08AD">
              <w:t>Comprobar que con una pulsación corta sobre el pulsador de la derecha se aumenta el brillo de la pantalla.</w:t>
            </w:r>
          </w:p>
        </w:tc>
        <w:tc>
          <w:tcPr>
            <w:tcW w:w="851" w:type="dxa"/>
            <w:tcBorders>
              <w:bottom w:val="single" w:sz="6" w:space="0" w:color="000000"/>
            </w:tcBorders>
            <w:shd w:val="clear" w:color="auto" w:fill="auto"/>
          </w:tcPr>
          <w:p w14:paraId="0DBB35F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211BDC3" w14:textId="77777777" w:rsidR="00234356" w:rsidRPr="006D61EF" w:rsidRDefault="00234356" w:rsidP="006939F9">
            <w:pPr>
              <w:pStyle w:val="TextoTabla"/>
            </w:pPr>
          </w:p>
        </w:tc>
      </w:tr>
      <w:tr w:rsidR="00234356" w:rsidRPr="00183B8E" w14:paraId="058EDCF3" w14:textId="77777777" w:rsidTr="006939F9">
        <w:trPr>
          <w:trHeight w:val="20"/>
          <w:jc w:val="center"/>
        </w:trPr>
        <w:tc>
          <w:tcPr>
            <w:tcW w:w="695" w:type="dxa"/>
            <w:tcBorders>
              <w:bottom w:val="single" w:sz="6" w:space="0" w:color="000000"/>
            </w:tcBorders>
            <w:shd w:val="clear" w:color="auto" w:fill="auto"/>
          </w:tcPr>
          <w:p w14:paraId="542FECC5" w14:textId="77777777" w:rsidR="00234356" w:rsidRPr="006D61EF" w:rsidRDefault="00234356" w:rsidP="006939F9">
            <w:pPr>
              <w:pStyle w:val="TextoTabla"/>
            </w:pPr>
            <w:r w:rsidRPr="006D61EF">
              <w:t>3</w:t>
            </w:r>
          </w:p>
        </w:tc>
        <w:tc>
          <w:tcPr>
            <w:tcW w:w="7493" w:type="dxa"/>
            <w:gridSpan w:val="4"/>
            <w:tcBorders>
              <w:bottom w:val="single" w:sz="6" w:space="0" w:color="000000"/>
            </w:tcBorders>
            <w:shd w:val="clear" w:color="auto" w:fill="auto"/>
          </w:tcPr>
          <w:p w14:paraId="4D9B1E7A" w14:textId="169D4F72" w:rsidR="00234356" w:rsidRPr="006D61EF" w:rsidRDefault="002A08AD" w:rsidP="006939F9">
            <w:pPr>
              <w:pStyle w:val="TextoTabla"/>
            </w:pPr>
            <w:r w:rsidRPr="002A08AD">
              <w:t>Comprobar que la barra inferior indica el nivel de brillo seleccionado.</w:t>
            </w:r>
          </w:p>
        </w:tc>
        <w:tc>
          <w:tcPr>
            <w:tcW w:w="851" w:type="dxa"/>
            <w:tcBorders>
              <w:bottom w:val="single" w:sz="6" w:space="0" w:color="000000"/>
            </w:tcBorders>
            <w:shd w:val="clear" w:color="auto" w:fill="auto"/>
          </w:tcPr>
          <w:p w14:paraId="52ED1126"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BB7CF0C" w14:textId="77777777" w:rsidR="00234356" w:rsidRPr="006D61EF" w:rsidRDefault="00234356" w:rsidP="006939F9">
            <w:pPr>
              <w:pStyle w:val="TextoTabla"/>
            </w:pPr>
          </w:p>
        </w:tc>
      </w:tr>
      <w:tr w:rsidR="00234356" w:rsidRPr="00183B8E" w14:paraId="286065EA" w14:textId="77777777" w:rsidTr="006939F9">
        <w:trPr>
          <w:trHeight w:val="20"/>
          <w:jc w:val="center"/>
        </w:trPr>
        <w:tc>
          <w:tcPr>
            <w:tcW w:w="695" w:type="dxa"/>
            <w:tcBorders>
              <w:bottom w:val="single" w:sz="6" w:space="0" w:color="000000"/>
            </w:tcBorders>
            <w:shd w:val="clear" w:color="auto" w:fill="auto"/>
          </w:tcPr>
          <w:p w14:paraId="54BF04CF" w14:textId="77777777" w:rsidR="00234356" w:rsidRPr="006D61EF" w:rsidRDefault="00234356" w:rsidP="006939F9">
            <w:pPr>
              <w:pStyle w:val="TextoTabla"/>
            </w:pPr>
            <w:r w:rsidRPr="006D61EF">
              <w:t>4</w:t>
            </w:r>
          </w:p>
        </w:tc>
        <w:tc>
          <w:tcPr>
            <w:tcW w:w="7493" w:type="dxa"/>
            <w:gridSpan w:val="4"/>
            <w:tcBorders>
              <w:bottom w:val="single" w:sz="6" w:space="0" w:color="000000"/>
            </w:tcBorders>
            <w:shd w:val="clear" w:color="auto" w:fill="auto"/>
          </w:tcPr>
          <w:p w14:paraId="3F284B52"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7DE65A1" w14:textId="77777777" w:rsidR="00234356" w:rsidRPr="006D61EF" w:rsidRDefault="00234356" w:rsidP="006939F9">
            <w:pPr>
              <w:pStyle w:val="TextoTabla"/>
            </w:pPr>
          </w:p>
        </w:tc>
        <w:tc>
          <w:tcPr>
            <w:tcW w:w="850" w:type="dxa"/>
            <w:tcBorders>
              <w:bottom w:val="single" w:sz="6" w:space="0" w:color="000000"/>
            </w:tcBorders>
            <w:shd w:val="clear" w:color="auto" w:fill="auto"/>
          </w:tcPr>
          <w:p w14:paraId="79ED86FC" w14:textId="77777777" w:rsidR="00234356" w:rsidRPr="006D61EF" w:rsidRDefault="00234356" w:rsidP="006939F9">
            <w:pPr>
              <w:pStyle w:val="TextoTabla"/>
            </w:pPr>
          </w:p>
        </w:tc>
      </w:tr>
      <w:tr w:rsidR="00234356" w:rsidRPr="006D61EF" w14:paraId="7A31CFE7" w14:textId="77777777" w:rsidTr="006939F9">
        <w:trPr>
          <w:trHeight w:val="20"/>
          <w:jc w:val="center"/>
        </w:trPr>
        <w:tc>
          <w:tcPr>
            <w:tcW w:w="695" w:type="dxa"/>
            <w:tcBorders>
              <w:bottom w:val="single" w:sz="6" w:space="0" w:color="000000"/>
            </w:tcBorders>
            <w:shd w:val="clear" w:color="auto" w:fill="auto"/>
          </w:tcPr>
          <w:p w14:paraId="153278EF" w14:textId="77777777" w:rsidR="00234356" w:rsidRPr="006D61EF" w:rsidRDefault="00234356" w:rsidP="006939F9">
            <w:pPr>
              <w:pStyle w:val="TextoTabla"/>
            </w:pPr>
            <w:r w:rsidRPr="006D61EF">
              <w:t>5</w:t>
            </w:r>
          </w:p>
        </w:tc>
        <w:tc>
          <w:tcPr>
            <w:tcW w:w="7493" w:type="dxa"/>
            <w:gridSpan w:val="4"/>
            <w:tcBorders>
              <w:bottom w:val="single" w:sz="6" w:space="0" w:color="000000"/>
            </w:tcBorders>
            <w:shd w:val="clear" w:color="auto" w:fill="auto"/>
          </w:tcPr>
          <w:p w14:paraId="4C5621C5" w14:textId="77777777" w:rsidR="00234356" w:rsidRPr="006D61EF" w:rsidRDefault="00234356" w:rsidP="006939F9">
            <w:pPr>
              <w:pStyle w:val="TextoTabla"/>
            </w:pPr>
          </w:p>
        </w:tc>
        <w:tc>
          <w:tcPr>
            <w:tcW w:w="851" w:type="dxa"/>
            <w:tcBorders>
              <w:bottom w:val="single" w:sz="6" w:space="0" w:color="000000"/>
            </w:tcBorders>
            <w:shd w:val="clear" w:color="auto" w:fill="auto"/>
          </w:tcPr>
          <w:p w14:paraId="1F5A5E3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8DCD059" w14:textId="77777777" w:rsidR="00234356" w:rsidRPr="006D61EF" w:rsidRDefault="00234356" w:rsidP="006939F9">
            <w:pPr>
              <w:pStyle w:val="TextoTabla"/>
            </w:pPr>
          </w:p>
        </w:tc>
      </w:tr>
      <w:tr w:rsidR="00234356" w:rsidRPr="00183B8E" w14:paraId="34561018" w14:textId="77777777" w:rsidTr="006939F9">
        <w:trPr>
          <w:trHeight w:val="20"/>
          <w:jc w:val="center"/>
        </w:trPr>
        <w:tc>
          <w:tcPr>
            <w:tcW w:w="695" w:type="dxa"/>
            <w:tcBorders>
              <w:bottom w:val="single" w:sz="6" w:space="0" w:color="000000"/>
            </w:tcBorders>
            <w:shd w:val="clear" w:color="auto" w:fill="auto"/>
          </w:tcPr>
          <w:p w14:paraId="6401CE7F" w14:textId="77777777" w:rsidR="00234356" w:rsidRPr="006D61EF" w:rsidRDefault="00234356" w:rsidP="006939F9">
            <w:pPr>
              <w:pStyle w:val="TextoTabla"/>
            </w:pPr>
            <w:r w:rsidRPr="006D61EF">
              <w:t>6</w:t>
            </w:r>
          </w:p>
        </w:tc>
        <w:tc>
          <w:tcPr>
            <w:tcW w:w="7493" w:type="dxa"/>
            <w:gridSpan w:val="4"/>
            <w:tcBorders>
              <w:bottom w:val="single" w:sz="6" w:space="0" w:color="000000"/>
            </w:tcBorders>
            <w:shd w:val="clear" w:color="auto" w:fill="auto"/>
          </w:tcPr>
          <w:p w14:paraId="345BC876" w14:textId="77777777" w:rsidR="00234356" w:rsidRPr="006D61EF" w:rsidRDefault="00234356" w:rsidP="006939F9">
            <w:pPr>
              <w:pStyle w:val="TextoTabla"/>
            </w:pPr>
          </w:p>
        </w:tc>
        <w:tc>
          <w:tcPr>
            <w:tcW w:w="851" w:type="dxa"/>
            <w:tcBorders>
              <w:bottom w:val="single" w:sz="6" w:space="0" w:color="000000"/>
            </w:tcBorders>
            <w:shd w:val="clear" w:color="auto" w:fill="auto"/>
          </w:tcPr>
          <w:p w14:paraId="4026270A" w14:textId="77777777" w:rsidR="00234356" w:rsidRPr="006D61EF" w:rsidRDefault="00234356" w:rsidP="006939F9">
            <w:pPr>
              <w:pStyle w:val="TextoTabla"/>
            </w:pPr>
          </w:p>
        </w:tc>
        <w:tc>
          <w:tcPr>
            <w:tcW w:w="850" w:type="dxa"/>
            <w:tcBorders>
              <w:bottom w:val="single" w:sz="6" w:space="0" w:color="000000"/>
            </w:tcBorders>
            <w:shd w:val="clear" w:color="auto" w:fill="auto"/>
          </w:tcPr>
          <w:p w14:paraId="12B4921D" w14:textId="77777777" w:rsidR="00234356" w:rsidRPr="006D61EF" w:rsidRDefault="00234356" w:rsidP="006939F9">
            <w:pPr>
              <w:pStyle w:val="TextoTabla"/>
            </w:pPr>
          </w:p>
        </w:tc>
      </w:tr>
      <w:tr w:rsidR="00234356" w:rsidRPr="00183B8E" w14:paraId="6AB6C40B" w14:textId="77777777" w:rsidTr="006939F9">
        <w:trPr>
          <w:trHeight w:val="20"/>
          <w:jc w:val="center"/>
        </w:trPr>
        <w:tc>
          <w:tcPr>
            <w:tcW w:w="695" w:type="dxa"/>
            <w:tcBorders>
              <w:bottom w:val="single" w:sz="6" w:space="0" w:color="000000"/>
            </w:tcBorders>
            <w:shd w:val="clear" w:color="auto" w:fill="auto"/>
          </w:tcPr>
          <w:p w14:paraId="64B42CFA" w14:textId="77777777" w:rsidR="00234356" w:rsidRPr="006D61EF" w:rsidRDefault="00234356" w:rsidP="006939F9">
            <w:pPr>
              <w:pStyle w:val="TextoTabla"/>
            </w:pPr>
            <w:r w:rsidRPr="006D61EF">
              <w:t>7</w:t>
            </w:r>
          </w:p>
        </w:tc>
        <w:tc>
          <w:tcPr>
            <w:tcW w:w="7493" w:type="dxa"/>
            <w:gridSpan w:val="4"/>
            <w:tcBorders>
              <w:bottom w:val="single" w:sz="6" w:space="0" w:color="000000"/>
            </w:tcBorders>
            <w:shd w:val="clear" w:color="auto" w:fill="auto"/>
          </w:tcPr>
          <w:p w14:paraId="6F2E5EDD" w14:textId="77777777" w:rsidR="00234356" w:rsidRPr="006D61EF" w:rsidRDefault="00234356" w:rsidP="006939F9">
            <w:pPr>
              <w:pStyle w:val="TextoTabla"/>
            </w:pPr>
          </w:p>
        </w:tc>
        <w:tc>
          <w:tcPr>
            <w:tcW w:w="851" w:type="dxa"/>
            <w:tcBorders>
              <w:bottom w:val="single" w:sz="6" w:space="0" w:color="000000"/>
            </w:tcBorders>
            <w:shd w:val="clear" w:color="auto" w:fill="auto"/>
          </w:tcPr>
          <w:p w14:paraId="60FA41A3" w14:textId="77777777" w:rsidR="00234356" w:rsidRPr="006D61EF" w:rsidRDefault="00234356" w:rsidP="006939F9">
            <w:pPr>
              <w:pStyle w:val="TextoTabla"/>
            </w:pPr>
          </w:p>
        </w:tc>
        <w:tc>
          <w:tcPr>
            <w:tcW w:w="850" w:type="dxa"/>
            <w:tcBorders>
              <w:bottom w:val="single" w:sz="6" w:space="0" w:color="000000"/>
            </w:tcBorders>
            <w:shd w:val="clear" w:color="auto" w:fill="auto"/>
          </w:tcPr>
          <w:p w14:paraId="7BB50611" w14:textId="77777777" w:rsidR="00234356" w:rsidRPr="006D61EF" w:rsidRDefault="00234356" w:rsidP="006939F9">
            <w:pPr>
              <w:pStyle w:val="TextoTabla"/>
            </w:pPr>
          </w:p>
        </w:tc>
      </w:tr>
      <w:tr w:rsidR="00234356" w:rsidRPr="00183B8E" w14:paraId="2594AFE3" w14:textId="77777777" w:rsidTr="006939F9">
        <w:trPr>
          <w:trHeight w:val="20"/>
          <w:jc w:val="center"/>
        </w:trPr>
        <w:tc>
          <w:tcPr>
            <w:tcW w:w="695" w:type="dxa"/>
            <w:tcBorders>
              <w:bottom w:val="single" w:sz="6" w:space="0" w:color="000000"/>
            </w:tcBorders>
            <w:shd w:val="clear" w:color="auto" w:fill="auto"/>
          </w:tcPr>
          <w:p w14:paraId="008BBC3B" w14:textId="77777777" w:rsidR="00234356" w:rsidRPr="006D61EF" w:rsidRDefault="00234356" w:rsidP="006939F9">
            <w:pPr>
              <w:pStyle w:val="TextoTabla"/>
            </w:pPr>
            <w:r w:rsidRPr="006D61EF">
              <w:t>8</w:t>
            </w:r>
          </w:p>
        </w:tc>
        <w:tc>
          <w:tcPr>
            <w:tcW w:w="7493" w:type="dxa"/>
            <w:gridSpan w:val="4"/>
            <w:tcBorders>
              <w:bottom w:val="single" w:sz="6" w:space="0" w:color="000000"/>
            </w:tcBorders>
            <w:shd w:val="clear" w:color="auto" w:fill="auto"/>
          </w:tcPr>
          <w:p w14:paraId="0BC0DBEF"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0C211A8" w14:textId="77777777" w:rsidR="00234356" w:rsidRPr="006D61EF" w:rsidRDefault="00234356" w:rsidP="006939F9">
            <w:pPr>
              <w:pStyle w:val="TextoTabla"/>
            </w:pPr>
          </w:p>
        </w:tc>
        <w:tc>
          <w:tcPr>
            <w:tcW w:w="850" w:type="dxa"/>
            <w:tcBorders>
              <w:bottom w:val="single" w:sz="6" w:space="0" w:color="000000"/>
            </w:tcBorders>
            <w:shd w:val="clear" w:color="auto" w:fill="auto"/>
          </w:tcPr>
          <w:p w14:paraId="302C10FE" w14:textId="77777777" w:rsidR="00234356" w:rsidRPr="006D61EF" w:rsidRDefault="00234356" w:rsidP="006939F9">
            <w:pPr>
              <w:pStyle w:val="TextoTabla"/>
            </w:pPr>
          </w:p>
        </w:tc>
      </w:tr>
      <w:tr w:rsidR="00234356" w:rsidRPr="00183B8E" w14:paraId="1C5A0444" w14:textId="77777777" w:rsidTr="006939F9">
        <w:trPr>
          <w:trHeight w:val="20"/>
          <w:jc w:val="center"/>
        </w:trPr>
        <w:tc>
          <w:tcPr>
            <w:tcW w:w="695" w:type="dxa"/>
            <w:tcBorders>
              <w:bottom w:val="single" w:sz="6" w:space="0" w:color="000000"/>
            </w:tcBorders>
            <w:shd w:val="clear" w:color="auto" w:fill="auto"/>
          </w:tcPr>
          <w:p w14:paraId="542C695C" w14:textId="77777777" w:rsidR="00234356" w:rsidRPr="006D61EF" w:rsidRDefault="00234356" w:rsidP="006939F9">
            <w:pPr>
              <w:pStyle w:val="TextoTabla"/>
            </w:pPr>
            <w:r w:rsidRPr="006D61EF">
              <w:t>9</w:t>
            </w:r>
          </w:p>
        </w:tc>
        <w:tc>
          <w:tcPr>
            <w:tcW w:w="7493" w:type="dxa"/>
            <w:gridSpan w:val="4"/>
            <w:tcBorders>
              <w:bottom w:val="single" w:sz="6" w:space="0" w:color="000000"/>
            </w:tcBorders>
            <w:shd w:val="clear" w:color="auto" w:fill="auto"/>
          </w:tcPr>
          <w:p w14:paraId="46D2DCB7" w14:textId="77777777" w:rsidR="00234356" w:rsidRPr="006D61EF" w:rsidRDefault="00234356" w:rsidP="006939F9">
            <w:pPr>
              <w:pStyle w:val="TextoTabla"/>
            </w:pPr>
          </w:p>
        </w:tc>
        <w:tc>
          <w:tcPr>
            <w:tcW w:w="851" w:type="dxa"/>
            <w:tcBorders>
              <w:bottom w:val="single" w:sz="6" w:space="0" w:color="000000"/>
            </w:tcBorders>
            <w:shd w:val="clear" w:color="auto" w:fill="auto"/>
          </w:tcPr>
          <w:p w14:paraId="226A40B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1412CA1" w14:textId="77777777" w:rsidR="00234356" w:rsidRPr="006D61EF" w:rsidRDefault="00234356" w:rsidP="006939F9">
            <w:pPr>
              <w:pStyle w:val="TextoTabla"/>
            </w:pPr>
          </w:p>
        </w:tc>
      </w:tr>
      <w:tr w:rsidR="00234356" w:rsidRPr="00183B8E" w14:paraId="08EF4D5F" w14:textId="77777777" w:rsidTr="006939F9">
        <w:trPr>
          <w:trHeight w:val="20"/>
          <w:jc w:val="center"/>
        </w:trPr>
        <w:tc>
          <w:tcPr>
            <w:tcW w:w="695" w:type="dxa"/>
            <w:tcBorders>
              <w:bottom w:val="single" w:sz="6" w:space="0" w:color="000000"/>
            </w:tcBorders>
            <w:shd w:val="clear" w:color="auto" w:fill="auto"/>
          </w:tcPr>
          <w:p w14:paraId="44626E22" w14:textId="77777777" w:rsidR="00234356" w:rsidRPr="006D61EF" w:rsidRDefault="00234356" w:rsidP="006939F9">
            <w:pPr>
              <w:pStyle w:val="TextoTabla"/>
            </w:pPr>
          </w:p>
        </w:tc>
        <w:tc>
          <w:tcPr>
            <w:tcW w:w="7493" w:type="dxa"/>
            <w:gridSpan w:val="4"/>
            <w:tcBorders>
              <w:bottom w:val="single" w:sz="6" w:space="0" w:color="000000"/>
            </w:tcBorders>
            <w:shd w:val="clear" w:color="auto" w:fill="auto"/>
          </w:tcPr>
          <w:p w14:paraId="0F27E87E"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90EF0F6" w14:textId="77777777" w:rsidR="00234356" w:rsidRPr="006D61EF" w:rsidRDefault="00234356" w:rsidP="006939F9">
            <w:pPr>
              <w:pStyle w:val="TextoTabla"/>
            </w:pPr>
          </w:p>
        </w:tc>
        <w:tc>
          <w:tcPr>
            <w:tcW w:w="850" w:type="dxa"/>
            <w:tcBorders>
              <w:bottom w:val="single" w:sz="6" w:space="0" w:color="000000"/>
            </w:tcBorders>
            <w:shd w:val="clear" w:color="auto" w:fill="auto"/>
          </w:tcPr>
          <w:p w14:paraId="1D3EAFE9" w14:textId="77777777" w:rsidR="00234356" w:rsidRPr="006D61EF" w:rsidRDefault="00234356" w:rsidP="006939F9">
            <w:pPr>
              <w:pStyle w:val="TextoTabla"/>
            </w:pPr>
          </w:p>
        </w:tc>
      </w:tr>
      <w:tr w:rsidR="00234356" w:rsidRPr="00183B8E" w14:paraId="17B8F1F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F77F32D" w14:textId="77777777" w:rsidR="00234356" w:rsidRPr="006D61EF" w:rsidRDefault="00234356" w:rsidP="006939F9">
            <w:pPr>
              <w:pStyle w:val="TextoTabla"/>
            </w:pPr>
            <w:r w:rsidRPr="006D61EF">
              <w:t xml:space="preserve"> </w:t>
            </w:r>
          </w:p>
        </w:tc>
      </w:tr>
    </w:tbl>
    <w:p w14:paraId="39B5565D" w14:textId="2BFD7F30" w:rsidR="00234356" w:rsidRDefault="00234356" w:rsidP="00234356"/>
    <w:p w14:paraId="370525CF" w14:textId="5B885A14" w:rsidR="002A08AD" w:rsidRDefault="002A08AD">
      <w:pPr>
        <w:spacing w:before="0" w:after="0" w:line="240" w:lineRule="auto"/>
        <w:jc w:val="left"/>
      </w:pPr>
      <w:r>
        <w:br w:type="page"/>
      </w:r>
    </w:p>
    <w:p w14:paraId="530BC58A" w14:textId="0DCB0532" w:rsidR="00391171" w:rsidRDefault="00391171" w:rsidP="00391171">
      <w:pPr>
        <w:pStyle w:val="Ttulo2"/>
      </w:pPr>
      <w:bookmarkStart w:id="178" w:name="_Toc519068326"/>
      <w:bookmarkStart w:id="179" w:name="_Toc2687385"/>
      <w:bookmarkStart w:id="180" w:name="_Ref109713739"/>
      <w:bookmarkStart w:id="181" w:name="_Ref109714879"/>
      <w:bookmarkStart w:id="182" w:name="_Toc131162565"/>
      <w:r w:rsidRPr="009D03A0">
        <w:lastRenderedPageBreak/>
        <w:t>U5KI.HTWR.01.00</w:t>
      </w:r>
      <w:r>
        <w:t>5</w:t>
      </w:r>
      <w:r w:rsidRPr="009D03A0">
        <w:t xml:space="preserve">. </w:t>
      </w:r>
      <w:r>
        <w:t>Modo Limpieza</w:t>
      </w:r>
      <w:r w:rsidRPr="009D03A0">
        <w:t>.</w:t>
      </w:r>
      <w:bookmarkEnd w:id="177"/>
      <w:bookmarkEnd w:id="178"/>
      <w:bookmarkEnd w:id="179"/>
      <w:bookmarkEnd w:id="180"/>
      <w:bookmarkEnd w:id="181"/>
      <w:bookmarkEnd w:id="18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142CEC" w:rsidRPr="006D61EF" w14:paraId="04448AB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DE278E3" w14:textId="77777777" w:rsidR="00142CEC" w:rsidRPr="006D61EF" w:rsidRDefault="00142CEC" w:rsidP="006939F9">
            <w:pPr>
              <w:pStyle w:val="TextoTabla"/>
            </w:pPr>
          </w:p>
        </w:tc>
      </w:tr>
      <w:tr w:rsidR="00142CEC" w:rsidRPr="006D61EF" w14:paraId="3B49D9C5" w14:textId="77777777" w:rsidTr="006939F9">
        <w:trPr>
          <w:trHeight w:val="20"/>
          <w:jc w:val="center"/>
        </w:trPr>
        <w:tc>
          <w:tcPr>
            <w:tcW w:w="1971" w:type="dxa"/>
            <w:gridSpan w:val="2"/>
            <w:shd w:val="clear" w:color="auto" w:fill="D9D9D9" w:themeFill="background1" w:themeFillShade="D9"/>
          </w:tcPr>
          <w:p w14:paraId="54893CD5" w14:textId="77777777" w:rsidR="00142CEC" w:rsidRPr="006D61EF" w:rsidRDefault="00142CEC" w:rsidP="006939F9">
            <w:pPr>
              <w:pStyle w:val="TextoTabla"/>
              <w:rPr>
                <w:b/>
              </w:rPr>
            </w:pPr>
            <w:r w:rsidRPr="006D61EF">
              <w:rPr>
                <w:b/>
              </w:rPr>
              <w:t>Grupo</w:t>
            </w:r>
          </w:p>
        </w:tc>
        <w:tc>
          <w:tcPr>
            <w:tcW w:w="2371" w:type="dxa"/>
            <w:shd w:val="clear" w:color="auto" w:fill="auto"/>
          </w:tcPr>
          <w:p w14:paraId="2FEF8861" w14:textId="16AC12ED" w:rsidR="00142CEC" w:rsidRPr="006D61EF" w:rsidRDefault="00142CEC" w:rsidP="006939F9">
            <w:pPr>
              <w:pStyle w:val="TextoTabla"/>
            </w:pPr>
            <w:r>
              <w:t>Interfaz HMI</w:t>
            </w:r>
          </w:p>
        </w:tc>
        <w:tc>
          <w:tcPr>
            <w:tcW w:w="2161" w:type="dxa"/>
            <w:shd w:val="clear" w:color="auto" w:fill="D9D9D9" w:themeFill="background1" w:themeFillShade="D9"/>
          </w:tcPr>
          <w:p w14:paraId="134FB247" w14:textId="77777777" w:rsidR="00142CEC" w:rsidRPr="006D61EF" w:rsidRDefault="00142CEC" w:rsidP="006939F9">
            <w:pPr>
              <w:pStyle w:val="TextoTabla"/>
              <w:rPr>
                <w:b/>
              </w:rPr>
            </w:pPr>
            <w:r w:rsidRPr="006D61EF">
              <w:rPr>
                <w:b/>
              </w:rPr>
              <w:t>Caso de Prueba</w:t>
            </w:r>
          </w:p>
        </w:tc>
        <w:tc>
          <w:tcPr>
            <w:tcW w:w="3386" w:type="dxa"/>
            <w:gridSpan w:val="3"/>
            <w:shd w:val="clear" w:color="auto" w:fill="auto"/>
          </w:tcPr>
          <w:p w14:paraId="73771ABE" w14:textId="4A091568" w:rsidR="00142CEC" w:rsidRPr="006D61EF" w:rsidRDefault="00142CEC" w:rsidP="006939F9">
            <w:pPr>
              <w:pStyle w:val="TextoTabla"/>
            </w:pPr>
            <w:r w:rsidRPr="00142CEC">
              <w:t>U5KI.HTWR.01.005</w:t>
            </w:r>
          </w:p>
        </w:tc>
      </w:tr>
      <w:tr w:rsidR="00142CEC" w:rsidRPr="00183B8E" w14:paraId="3349F845" w14:textId="77777777" w:rsidTr="006939F9">
        <w:trPr>
          <w:trHeight w:val="20"/>
          <w:jc w:val="center"/>
        </w:trPr>
        <w:tc>
          <w:tcPr>
            <w:tcW w:w="1971" w:type="dxa"/>
            <w:gridSpan w:val="2"/>
            <w:shd w:val="clear" w:color="auto" w:fill="D9D9D9" w:themeFill="background1" w:themeFillShade="D9"/>
          </w:tcPr>
          <w:p w14:paraId="1B342007" w14:textId="77777777" w:rsidR="00142CEC" w:rsidRPr="006D61EF" w:rsidRDefault="00142CEC" w:rsidP="006939F9">
            <w:pPr>
              <w:pStyle w:val="TextoTabla"/>
              <w:rPr>
                <w:b/>
              </w:rPr>
            </w:pPr>
            <w:r w:rsidRPr="006D61EF">
              <w:rPr>
                <w:b/>
              </w:rPr>
              <w:t>Título</w:t>
            </w:r>
          </w:p>
        </w:tc>
        <w:tc>
          <w:tcPr>
            <w:tcW w:w="7918" w:type="dxa"/>
            <w:gridSpan w:val="5"/>
            <w:shd w:val="clear" w:color="auto" w:fill="auto"/>
          </w:tcPr>
          <w:p w14:paraId="39BD6EA1" w14:textId="7F4BFF36" w:rsidR="00142CEC" w:rsidRPr="006D61EF" w:rsidRDefault="00142CEC" w:rsidP="006939F9">
            <w:pPr>
              <w:pStyle w:val="TextoTabla"/>
            </w:pPr>
            <w:r>
              <w:t>Modo Limpieza</w:t>
            </w:r>
          </w:p>
        </w:tc>
      </w:tr>
      <w:tr w:rsidR="00142CEC" w:rsidRPr="00183B8E" w14:paraId="7D35C2BB" w14:textId="77777777" w:rsidTr="006939F9">
        <w:trPr>
          <w:trHeight w:val="20"/>
          <w:jc w:val="center"/>
        </w:trPr>
        <w:tc>
          <w:tcPr>
            <w:tcW w:w="1971" w:type="dxa"/>
            <w:gridSpan w:val="2"/>
            <w:shd w:val="clear" w:color="auto" w:fill="D9D9D9" w:themeFill="background1" w:themeFillShade="D9"/>
          </w:tcPr>
          <w:p w14:paraId="37C64A7B" w14:textId="77777777" w:rsidR="00142CEC" w:rsidRPr="006D61EF" w:rsidRDefault="00142CEC" w:rsidP="006939F9">
            <w:pPr>
              <w:pStyle w:val="TextoTabla"/>
              <w:rPr>
                <w:b/>
              </w:rPr>
            </w:pPr>
            <w:r w:rsidRPr="006D61EF">
              <w:rPr>
                <w:b/>
              </w:rPr>
              <w:t>Objetivos</w:t>
            </w:r>
          </w:p>
        </w:tc>
        <w:tc>
          <w:tcPr>
            <w:tcW w:w="7918" w:type="dxa"/>
            <w:gridSpan w:val="5"/>
            <w:shd w:val="clear" w:color="auto" w:fill="auto"/>
          </w:tcPr>
          <w:p w14:paraId="4D241B3D" w14:textId="26D2497A" w:rsidR="00142CEC" w:rsidRPr="006D61EF" w:rsidRDefault="00142CEC" w:rsidP="006939F9">
            <w:pPr>
              <w:pStyle w:val="TextoTabla"/>
            </w:pPr>
            <w:r w:rsidRPr="00142CEC">
              <w:t>Comprobar que existe una facilidad para inhibir / activar la membrana de la pantalla que permita realizar operaciones de limpieza sobre la pantalla TFT.</w:t>
            </w:r>
          </w:p>
        </w:tc>
      </w:tr>
      <w:tr w:rsidR="00142CEC" w:rsidRPr="006D61EF" w14:paraId="038E30B2" w14:textId="77777777" w:rsidTr="006939F9">
        <w:trPr>
          <w:trHeight w:val="20"/>
          <w:jc w:val="center"/>
        </w:trPr>
        <w:tc>
          <w:tcPr>
            <w:tcW w:w="1971" w:type="dxa"/>
            <w:gridSpan w:val="2"/>
            <w:shd w:val="clear" w:color="auto" w:fill="D9D9D9" w:themeFill="background1" w:themeFillShade="D9"/>
            <w:vAlign w:val="center"/>
          </w:tcPr>
          <w:p w14:paraId="127C7C65" w14:textId="77777777" w:rsidR="00142CEC" w:rsidRPr="006D61EF" w:rsidRDefault="00142CEC" w:rsidP="006939F9">
            <w:pPr>
              <w:pStyle w:val="TextoTabla"/>
              <w:rPr>
                <w:b/>
              </w:rPr>
            </w:pPr>
            <w:r w:rsidRPr="006D61EF">
              <w:rPr>
                <w:b/>
              </w:rPr>
              <w:t>Condiciones Iniciales</w:t>
            </w:r>
          </w:p>
        </w:tc>
        <w:tc>
          <w:tcPr>
            <w:tcW w:w="7918" w:type="dxa"/>
            <w:gridSpan w:val="5"/>
            <w:shd w:val="clear" w:color="auto" w:fill="auto"/>
          </w:tcPr>
          <w:p w14:paraId="4CBCD6ED" w14:textId="52747FED" w:rsidR="00142CEC" w:rsidRPr="006D61EF" w:rsidRDefault="00142CEC" w:rsidP="006939F9">
            <w:pPr>
              <w:pStyle w:val="TextoTabla"/>
            </w:pPr>
            <w:r w:rsidRPr="00142CEC">
              <w:t>Puesto de Operador activo con al menos un JACK conectado.</w:t>
            </w:r>
          </w:p>
        </w:tc>
      </w:tr>
      <w:tr w:rsidR="00142CEC" w:rsidRPr="006D61EF" w14:paraId="569FC24F" w14:textId="77777777" w:rsidTr="006939F9">
        <w:trPr>
          <w:trHeight w:val="20"/>
          <w:jc w:val="center"/>
        </w:trPr>
        <w:tc>
          <w:tcPr>
            <w:tcW w:w="695" w:type="dxa"/>
            <w:shd w:val="clear" w:color="auto" w:fill="BFBFBF" w:themeFill="background1" w:themeFillShade="BF"/>
          </w:tcPr>
          <w:p w14:paraId="00EED40A" w14:textId="3F1B3120" w:rsidR="00142CEC" w:rsidRPr="006D61EF" w:rsidRDefault="00142CE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5494006" w14:textId="77777777" w:rsidR="00142CEC" w:rsidRPr="006D61EF" w:rsidRDefault="00142CEC" w:rsidP="006939F9">
            <w:pPr>
              <w:pStyle w:val="TextoTabla"/>
              <w:rPr>
                <w:b/>
              </w:rPr>
            </w:pPr>
            <w:r w:rsidRPr="006D61EF">
              <w:rPr>
                <w:b/>
              </w:rPr>
              <w:t>Descripción</w:t>
            </w:r>
          </w:p>
        </w:tc>
        <w:tc>
          <w:tcPr>
            <w:tcW w:w="1701" w:type="dxa"/>
            <w:gridSpan w:val="2"/>
            <w:shd w:val="clear" w:color="auto" w:fill="BFBFBF" w:themeFill="background1" w:themeFillShade="BF"/>
          </w:tcPr>
          <w:p w14:paraId="462A0F74" w14:textId="77777777" w:rsidR="00142CEC" w:rsidRPr="006D61EF" w:rsidRDefault="00142CEC" w:rsidP="006939F9">
            <w:pPr>
              <w:pStyle w:val="TextoTabla"/>
              <w:rPr>
                <w:b/>
              </w:rPr>
            </w:pPr>
            <w:r w:rsidRPr="006D61EF">
              <w:rPr>
                <w:b/>
              </w:rPr>
              <w:t>Resultado</w:t>
            </w:r>
          </w:p>
        </w:tc>
      </w:tr>
      <w:tr w:rsidR="00142CEC" w:rsidRPr="006D61EF" w14:paraId="2B1233D1" w14:textId="77777777" w:rsidTr="006939F9">
        <w:trPr>
          <w:trHeight w:val="20"/>
          <w:jc w:val="center"/>
        </w:trPr>
        <w:tc>
          <w:tcPr>
            <w:tcW w:w="8188" w:type="dxa"/>
            <w:gridSpan w:val="5"/>
            <w:shd w:val="clear" w:color="auto" w:fill="D9D9D9" w:themeFill="background1" w:themeFillShade="D9"/>
          </w:tcPr>
          <w:p w14:paraId="49EE437D" w14:textId="77777777" w:rsidR="00142CEC" w:rsidRPr="006D61EF" w:rsidRDefault="00142CEC" w:rsidP="006939F9">
            <w:pPr>
              <w:pStyle w:val="TextoTabla"/>
              <w:rPr>
                <w:b/>
              </w:rPr>
            </w:pPr>
          </w:p>
        </w:tc>
        <w:tc>
          <w:tcPr>
            <w:tcW w:w="851" w:type="dxa"/>
            <w:shd w:val="clear" w:color="auto" w:fill="D9D9D9" w:themeFill="background1" w:themeFillShade="D9"/>
          </w:tcPr>
          <w:p w14:paraId="549FF6BD" w14:textId="77777777" w:rsidR="00142CEC" w:rsidRPr="006D61EF" w:rsidRDefault="00142CEC" w:rsidP="006939F9">
            <w:pPr>
              <w:pStyle w:val="TextoTabla"/>
              <w:rPr>
                <w:b/>
              </w:rPr>
            </w:pPr>
            <w:r w:rsidRPr="006D61EF">
              <w:rPr>
                <w:b/>
              </w:rPr>
              <w:t>SI</w:t>
            </w:r>
          </w:p>
        </w:tc>
        <w:tc>
          <w:tcPr>
            <w:tcW w:w="850" w:type="dxa"/>
            <w:shd w:val="clear" w:color="auto" w:fill="D9D9D9" w:themeFill="background1" w:themeFillShade="D9"/>
          </w:tcPr>
          <w:p w14:paraId="17C992D2" w14:textId="77777777" w:rsidR="00142CEC" w:rsidRPr="006D61EF" w:rsidRDefault="00142CEC" w:rsidP="006939F9">
            <w:pPr>
              <w:pStyle w:val="TextoTabla"/>
              <w:rPr>
                <w:b/>
              </w:rPr>
            </w:pPr>
            <w:r w:rsidRPr="006D61EF">
              <w:rPr>
                <w:b/>
              </w:rPr>
              <w:t>NO</w:t>
            </w:r>
          </w:p>
        </w:tc>
      </w:tr>
      <w:tr w:rsidR="00142CEC" w:rsidRPr="00183B8E" w14:paraId="7FCF49C7" w14:textId="77777777" w:rsidTr="006939F9">
        <w:trPr>
          <w:trHeight w:val="20"/>
          <w:jc w:val="center"/>
        </w:trPr>
        <w:tc>
          <w:tcPr>
            <w:tcW w:w="695" w:type="dxa"/>
            <w:tcBorders>
              <w:bottom w:val="single" w:sz="6" w:space="0" w:color="000000"/>
            </w:tcBorders>
            <w:shd w:val="clear" w:color="auto" w:fill="auto"/>
          </w:tcPr>
          <w:p w14:paraId="745AB53C" w14:textId="77777777" w:rsidR="00142CEC" w:rsidRPr="006D61EF" w:rsidRDefault="00142CEC" w:rsidP="006939F9">
            <w:pPr>
              <w:pStyle w:val="TextoTabla"/>
            </w:pPr>
            <w:r w:rsidRPr="006D61EF">
              <w:t>1</w:t>
            </w:r>
          </w:p>
        </w:tc>
        <w:tc>
          <w:tcPr>
            <w:tcW w:w="7493" w:type="dxa"/>
            <w:gridSpan w:val="4"/>
            <w:tcBorders>
              <w:bottom w:val="single" w:sz="6" w:space="0" w:color="000000"/>
            </w:tcBorders>
            <w:shd w:val="clear" w:color="auto" w:fill="auto"/>
          </w:tcPr>
          <w:p w14:paraId="56E7B69B" w14:textId="3EF3E333" w:rsidR="00142CEC" w:rsidRPr="006D61EF" w:rsidRDefault="00142CEC" w:rsidP="006939F9">
            <w:pPr>
              <w:pStyle w:val="TextoTabla"/>
            </w:pPr>
            <w:r w:rsidRPr="00142CEC">
              <w:t>Comprobar que la zona correspondiente al ‘Logotipo de ENAIRE, tiene el fondo BLANCO</w:t>
            </w:r>
            <w:r>
              <w:t>.</w:t>
            </w:r>
          </w:p>
        </w:tc>
        <w:tc>
          <w:tcPr>
            <w:tcW w:w="851" w:type="dxa"/>
            <w:tcBorders>
              <w:bottom w:val="single" w:sz="6" w:space="0" w:color="000000"/>
            </w:tcBorders>
            <w:shd w:val="clear" w:color="auto" w:fill="auto"/>
          </w:tcPr>
          <w:p w14:paraId="1255433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C010FFD" w14:textId="77777777" w:rsidR="00142CEC" w:rsidRPr="006D61EF" w:rsidRDefault="00142CEC" w:rsidP="006939F9">
            <w:pPr>
              <w:pStyle w:val="TextoTabla"/>
            </w:pPr>
          </w:p>
        </w:tc>
      </w:tr>
      <w:tr w:rsidR="00142CEC" w:rsidRPr="00183B8E" w14:paraId="324A2E90" w14:textId="77777777" w:rsidTr="006939F9">
        <w:trPr>
          <w:trHeight w:val="20"/>
          <w:jc w:val="center"/>
        </w:trPr>
        <w:tc>
          <w:tcPr>
            <w:tcW w:w="695" w:type="dxa"/>
            <w:tcBorders>
              <w:bottom w:val="single" w:sz="6" w:space="0" w:color="000000"/>
            </w:tcBorders>
            <w:shd w:val="clear" w:color="auto" w:fill="auto"/>
          </w:tcPr>
          <w:p w14:paraId="4E4E54A6" w14:textId="77777777" w:rsidR="00142CEC" w:rsidRPr="006D61EF" w:rsidRDefault="00142CEC" w:rsidP="006939F9">
            <w:pPr>
              <w:pStyle w:val="TextoTabla"/>
            </w:pPr>
            <w:r w:rsidRPr="006D61EF">
              <w:t>2</w:t>
            </w:r>
          </w:p>
        </w:tc>
        <w:tc>
          <w:tcPr>
            <w:tcW w:w="7493" w:type="dxa"/>
            <w:gridSpan w:val="4"/>
            <w:tcBorders>
              <w:bottom w:val="single" w:sz="6" w:space="0" w:color="000000"/>
            </w:tcBorders>
            <w:shd w:val="clear" w:color="auto" w:fill="auto"/>
          </w:tcPr>
          <w:p w14:paraId="2E1239CD" w14:textId="41BAF441" w:rsidR="00142CEC" w:rsidRPr="006D61EF" w:rsidRDefault="00142CEC" w:rsidP="006939F9">
            <w:pPr>
              <w:pStyle w:val="TextoTabla"/>
            </w:pPr>
            <w:r w:rsidRPr="00142CEC">
              <w:t>Pulsar la zona del ‘Logotipo de ENAIRE’. El fondo de dicha tecla pasa a ROJO.</w:t>
            </w:r>
          </w:p>
        </w:tc>
        <w:tc>
          <w:tcPr>
            <w:tcW w:w="851" w:type="dxa"/>
            <w:tcBorders>
              <w:bottom w:val="single" w:sz="6" w:space="0" w:color="000000"/>
            </w:tcBorders>
            <w:shd w:val="clear" w:color="auto" w:fill="auto"/>
          </w:tcPr>
          <w:p w14:paraId="0C402A9E" w14:textId="77777777" w:rsidR="00142CEC" w:rsidRPr="006D61EF" w:rsidRDefault="00142CEC" w:rsidP="006939F9">
            <w:pPr>
              <w:pStyle w:val="TextoTabla"/>
            </w:pPr>
          </w:p>
        </w:tc>
        <w:tc>
          <w:tcPr>
            <w:tcW w:w="850" w:type="dxa"/>
            <w:tcBorders>
              <w:bottom w:val="single" w:sz="6" w:space="0" w:color="000000"/>
            </w:tcBorders>
            <w:shd w:val="clear" w:color="auto" w:fill="auto"/>
          </w:tcPr>
          <w:p w14:paraId="14AFAB45" w14:textId="77777777" w:rsidR="00142CEC" w:rsidRPr="006D61EF" w:rsidRDefault="00142CEC" w:rsidP="006939F9">
            <w:pPr>
              <w:pStyle w:val="TextoTabla"/>
            </w:pPr>
          </w:p>
        </w:tc>
      </w:tr>
      <w:tr w:rsidR="00142CEC" w:rsidRPr="00183B8E" w14:paraId="5CC4016B" w14:textId="77777777" w:rsidTr="006939F9">
        <w:trPr>
          <w:trHeight w:val="20"/>
          <w:jc w:val="center"/>
        </w:trPr>
        <w:tc>
          <w:tcPr>
            <w:tcW w:w="695" w:type="dxa"/>
            <w:tcBorders>
              <w:bottom w:val="single" w:sz="6" w:space="0" w:color="000000"/>
            </w:tcBorders>
            <w:shd w:val="clear" w:color="auto" w:fill="auto"/>
          </w:tcPr>
          <w:p w14:paraId="62E92280" w14:textId="77777777" w:rsidR="00142CEC" w:rsidRPr="006D61EF" w:rsidRDefault="00142CEC" w:rsidP="006939F9">
            <w:pPr>
              <w:pStyle w:val="TextoTabla"/>
            </w:pPr>
            <w:r w:rsidRPr="006D61EF">
              <w:t>3</w:t>
            </w:r>
          </w:p>
        </w:tc>
        <w:tc>
          <w:tcPr>
            <w:tcW w:w="7493" w:type="dxa"/>
            <w:gridSpan w:val="4"/>
            <w:tcBorders>
              <w:bottom w:val="single" w:sz="6" w:space="0" w:color="000000"/>
            </w:tcBorders>
            <w:shd w:val="clear" w:color="auto" w:fill="auto"/>
          </w:tcPr>
          <w:p w14:paraId="24DD80B0" w14:textId="47400BA2" w:rsidR="00142CEC" w:rsidRPr="006D61EF" w:rsidRDefault="00142CEC" w:rsidP="006939F9">
            <w:pPr>
              <w:pStyle w:val="TextoTabla"/>
            </w:pPr>
            <w:r w:rsidRPr="00142CEC">
              <w:t>Comprobar que el panel está inhibido.</w:t>
            </w:r>
          </w:p>
        </w:tc>
        <w:tc>
          <w:tcPr>
            <w:tcW w:w="851" w:type="dxa"/>
            <w:tcBorders>
              <w:bottom w:val="single" w:sz="6" w:space="0" w:color="000000"/>
            </w:tcBorders>
            <w:shd w:val="clear" w:color="auto" w:fill="auto"/>
          </w:tcPr>
          <w:p w14:paraId="609EA0E6" w14:textId="77777777" w:rsidR="00142CEC" w:rsidRPr="006D61EF" w:rsidRDefault="00142CEC" w:rsidP="006939F9">
            <w:pPr>
              <w:pStyle w:val="TextoTabla"/>
            </w:pPr>
          </w:p>
        </w:tc>
        <w:tc>
          <w:tcPr>
            <w:tcW w:w="850" w:type="dxa"/>
            <w:tcBorders>
              <w:bottom w:val="single" w:sz="6" w:space="0" w:color="000000"/>
            </w:tcBorders>
            <w:shd w:val="clear" w:color="auto" w:fill="auto"/>
          </w:tcPr>
          <w:p w14:paraId="408F83E7" w14:textId="77777777" w:rsidR="00142CEC" w:rsidRPr="006D61EF" w:rsidRDefault="00142CEC" w:rsidP="006939F9">
            <w:pPr>
              <w:pStyle w:val="TextoTabla"/>
            </w:pPr>
          </w:p>
        </w:tc>
      </w:tr>
      <w:tr w:rsidR="00142CEC" w:rsidRPr="00183B8E" w14:paraId="2C759143" w14:textId="77777777" w:rsidTr="006939F9">
        <w:trPr>
          <w:trHeight w:val="20"/>
          <w:jc w:val="center"/>
        </w:trPr>
        <w:tc>
          <w:tcPr>
            <w:tcW w:w="695" w:type="dxa"/>
            <w:tcBorders>
              <w:bottom w:val="single" w:sz="6" w:space="0" w:color="000000"/>
            </w:tcBorders>
            <w:shd w:val="clear" w:color="auto" w:fill="auto"/>
          </w:tcPr>
          <w:p w14:paraId="6677512B" w14:textId="77777777" w:rsidR="00142CEC" w:rsidRPr="006D61EF" w:rsidRDefault="00142CEC" w:rsidP="006939F9">
            <w:pPr>
              <w:pStyle w:val="TextoTabla"/>
            </w:pPr>
            <w:r w:rsidRPr="006D61EF">
              <w:t>4</w:t>
            </w:r>
          </w:p>
        </w:tc>
        <w:tc>
          <w:tcPr>
            <w:tcW w:w="7493" w:type="dxa"/>
            <w:gridSpan w:val="4"/>
            <w:tcBorders>
              <w:bottom w:val="single" w:sz="6" w:space="0" w:color="000000"/>
            </w:tcBorders>
            <w:shd w:val="clear" w:color="auto" w:fill="auto"/>
          </w:tcPr>
          <w:p w14:paraId="0A71BCA9" w14:textId="3A023B58" w:rsidR="00142CEC" w:rsidRPr="006D61EF" w:rsidRDefault="00142CEC" w:rsidP="006939F9">
            <w:pPr>
              <w:pStyle w:val="TextoTabla"/>
            </w:pPr>
            <w:r w:rsidRPr="00142CEC">
              <w:t>Desconectar y Conectar los Micro-cascos. El fondo de la tecla pasa a BLANCO.</w:t>
            </w:r>
          </w:p>
        </w:tc>
        <w:tc>
          <w:tcPr>
            <w:tcW w:w="851" w:type="dxa"/>
            <w:tcBorders>
              <w:bottom w:val="single" w:sz="6" w:space="0" w:color="000000"/>
            </w:tcBorders>
            <w:shd w:val="clear" w:color="auto" w:fill="auto"/>
          </w:tcPr>
          <w:p w14:paraId="485F514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0BBEA967" w14:textId="77777777" w:rsidR="00142CEC" w:rsidRPr="006D61EF" w:rsidRDefault="00142CEC" w:rsidP="006939F9">
            <w:pPr>
              <w:pStyle w:val="TextoTabla"/>
            </w:pPr>
          </w:p>
        </w:tc>
      </w:tr>
      <w:tr w:rsidR="00142CEC" w:rsidRPr="006D61EF" w14:paraId="328B9B51" w14:textId="77777777" w:rsidTr="006939F9">
        <w:trPr>
          <w:trHeight w:val="20"/>
          <w:jc w:val="center"/>
        </w:trPr>
        <w:tc>
          <w:tcPr>
            <w:tcW w:w="695" w:type="dxa"/>
            <w:tcBorders>
              <w:bottom w:val="single" w:sz="6" w:space="0" w:color="000000"/>
            </w:tcBorders>
            <w:shd w:val="clear" w:color="auto" w:fill="auto"/>
          </w:tcPr>
          <w:p w14:paraId="35527DB3" w14:textId="77777777" w:rsidR="00142CEC" w:rsidRPr="006D61EF" w:rsidRDefault="00142CEC" w:rsidP="006939F9">
            <w:pPr>
              <w:pStyle w:val="TextoTabla"/>
            </w:pPr>
            <w:r w:rsidRPr="006D61EF">
              <w:t>5</w:t>
            </w:r>
          </w:p>
        </w:tc>
        <w:tc>
          <w:tcPr>
            <w:tcW w:w="7493" w:type="dxa"/>
            <w:gridSpan w:val="4"/>
            <w:tcBorders>
              <w:bottom w:val="single" w:sz="6" w:space="0" w:color="000000"/>
            </w:tcBorders>
            <w:shd w:val="clear" w:color="auto" w:fill="auto"/>
          </w:tcPr>
          <w:p w14:paraId="38AD0502" w14:textId="7A7361BB" w:rsidR="00142CEC" w:rsidRPr="006D61EF" w:rsidRDefault="00142CEC" w:rsidP="006939F9">
            <w:pPr>
              <w:pStyle w:val="TextoTabla"/>
            </w:pPr>
            <w:r w:rsidRPr="00142CEC">
              <w:t>Comprobar que el panel está habilitado.</w:t>
            </w:r>
          </w:p>
        </w:tc>
        <w:tc>
          <w:tcPr>
            <w:tcW w:w="851" w:type="dxa"/>
            <w:tcBorders>
              <w:bottom w:val="single" w:sz="6" w:space="0" w:color="000000"/>
            </w:tcBorders>
            <w:shd w:val="clear" w:color="auto" w:fill="auto"/>
          </w:tcPr>
          <w:p w14:paraId="60A5F46B" w14:textId="77777777" w:rsidR="00142CEC" w:rsidRPr="006D61EF" w:rsidRDefault="00142CEC" w:rsidP="006939F9">
            <w:pPr>
              <w:pStyle w:val="TextoTabla"/>
            </w:pPr>
          </w:p>
        </w:tc>
        <w:tc>
          <w:tcPr>
            <w:tcW w:w="850" w:type="dxa"/>
            <w:tcBorders>
              <w:bottom w:val="single" w:sz="6" w:space="0" w:color="000000"/>
            </w:tcBorders>
            <w:shd w:val="clear" w:color="auto" w:fill="auto"/>
          </w:tcPr>
          <w:p w14:paraId="599E8CC7" w14:textId="77777777" w:rsidR="00142CEC" w:rsidRPr="006D61EF" w:rsidRDefault="00142CEC" w:rsidP="006939F9">
            <w:pPr>
              <w:pStyle w:val="TextoTabla"/>
            </w:pPr>
          </w:p>
        </w:tc>
      </w:tr>
      <w:tr w:rsidR="00142CEC" w:rsidRPr="00183B8E" w14:paraId="2FE0DC9B" w14:textId="77777777" w:rsidTr="006939F9">
        <w:trPr>
          <w:trHeight w:val="20"/>
          <w:jc w:val="center"/>
        </w:trPr>
        <w:tc>
          <w:tcPr>
            <w:tcW w:w="695" w:type="dxa"/>
            <w:tcBorders>
              <w:bottom w:val="single" w:sz="6" w:space="0" w:color="000000"/>
            </w:tcBorders>
            <w:shd w:val="clear" w:color="auto" w:fill="auto"/>
          </w:tcPr>
          <w:p w14:paraId="30D230EB" w14:textId="77777777" w:rsidR="00142CEC" w:rsidRPr="006D61EF" w:rsidRDefault="00142CEC" w:rsidP="006939F9">
            <w:pPr>
              <w:pStyle w:val="TextoTabla"/>
            </w:pPr>
            <w:r w:rsidRPr="006D61EF">
              <w:t>6</w:t>
            </w:r>
          </w:p>
        </w:tc>
        <w:tc>
          <w:tcPr>
            <w:tcW w:w="7493" w:type="dxa"/>
            <w:gridSpan w:val="4"/>
            <w:tcBorders>
              <w:bottom w:val="single" w:sz="6" w:space="0" w:color="000000"/>
            </w:tcBorders>
            <w:shd w:val="clear" w:color="auto" w:fill="auto"/>
          </w:tcPr>
          <w:p w14:paraId="0AAB6D95" w14:textId="77777777" w:rsidR="00142CEC" w:rsidRPr="006D61EF" w:rsidRDefault="00142CEC" w:rsidP="006939F9">
            <w:pPr>
              <w:pStyle w:val="TextoTabla"/>
            </w:pPr>
          </w:p>
        </w:tc>
        <w:tc>
          <w:tcPr>
            <w:tcW w:w="851" w:type="dxa"/>
            <w:tcBorders>
              <w:bottom w:val="single" w:sz="6" w:space="0" w:color="000000"/>
            </w:tcBorders>
            <w:shd w:val="clear" w:color="auto" w:fill="auto"/>
          </w:tcPr>
          <w:p w14:paraId="6D97A82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E1B7EEB" w14:textId="77777777" w:rsidR="00142CEC" w:rsidRPr="006D61EF" w:rsidRDefault="00142CEC" w:rsidP="006939F9">
            <w:pPr>
              <w:pStyle w:val="TextoTabla"/>
            </w:pPr>
          </w:p>
        </w:tc>
      </w:tr>
      <w:tr w:rsidR="00142CEC" w:rsidRPr="00183B8E" w14:paraId="2EA682A2" w14:textId="77777777" w:rsidTr="006939F9">
        <w:trPr>
          <w:trHeight w:val="20"/>
          <w:jc w:val="center"/>
        </w:trPr>
        <w:tc>
          <w:tcPr>
            <w:tcW w:w="695" w:type="dxa"/>
            <w:tcBorders>
              <w:bottom w:val="single" w:sz="6" w:space="0" w:color="000000"/>
            </w:tcBorders>
            <w:shd w:val="clear" w:color="auto" w:fill="auto"/>
          </w:tcPr>
          <w:p w14:paraId="607BFB0D" w14:textId="77777777" w:rsidR="00142CEC" w:rsidRPr="006D61EF" w:rsidRDefault="00142CEC" w:rsidP="006939F9">
            <w:pPr>
              <w:pStyle w:val="TextoTabla"/>
            </w:pPr>
            <w:r w:rsidRPr="006D61EF">
              <w:t>7</w:t>
            </w:r>
          </w:p>
        </w:tc>
        <w:tc>
          <w:tcPr>
            <w:tcW w:w="7493" w:type="dxa"/>
            <w:gridSpan w:val="4"/>
            <w:tcBorders>
              <w:bottom w:val="single" w:sz="6" w:space="0" w:color="000000"/>
            </w:tcBorders>
            <w:shd w:val="clear" w:color="auto" w:fill="auto"/>
          </w:tcPr>
          <w:p w14:paraId="0F5B0C46" w14:textId="77777777" w:rsidR="00142CEC" w:rsidRPr="006D61EF" w:rsidRDefault="00142CEC" w:rsidP="006939F9">
            <w:pPr>
              <w:pStyle w:val="TextoTabla"/>
            </w:pPr>
          </w:p>
        </w:tc>
        <w:tc>
          <w:tcPr>
            <w:tcW w:w="851" w:type="dxa"/>
            <w:tcBorders>
              <w:bottom w:val="single" w:sz="6" w:space="0" w:color="000000"/>
            </w:tcBorders>
            <w:shd w:val="clear" w:color="auto" w:fill="auto"/>
          </w:tcPr>
          <w:p w14:paraId="32F29825" w14:textId="77777777" w:rsidR="00142CEC" w:rsidRPr="006D61EF" w:rsidRDefault="00142CEC" w:rsidP="006939F9">
            <w:pPr>
              <w:pStyle w:val="TextoTabla"/>
            </w:pPr>
          </w:p>
        </w:tc>
        <w:tc>
          <w:tcPr>
            <w:tcW w:w="850" w:type="dxa"/>
            <w:tcBorders>
              <w:bottom w:val="single" w:sz="6" w:space="0" w:color="000000"/>
            </w:tcBorders>
            <w:shd w:val="clear" w:color="auto" w:fill="auto"/>
          </w:tcPr>
          <w:p w14:paraId="1FC39E8E" w14:textId="77777777" w:rsidR="00142CEC" w:rsidRPr="006D61EF" w:rsidRDefault="00142CEC" w:rsidP="006939F9">
            <w:pPr>
              <w:pStyle w:val="TextoTabla"/>
            </w:pPr>
          </w:p>
        </w:tc>
      </w:tr>
      <w:tr w:rsidR="00142CEC" w:rsidRPr="00183B8E" w14:paraId="7880BDE7" w14:textId="77777777" w:rsidTr="006939F9">
        <w:trPr>
          <w:trHeight w:val="20"/>
          <w:jc w:val="center"/>
        </w:trPr>
        <w:tc>
          <w:tcPr>
            <w:tcW w:w="695" w:type="dxa"/>
            <w:tcBorders>
              <w:bottom w:val="single" w:sz="6" w:space="0" w:color="000000"/>
            </w:tcBorders>
            <w:shd w:val="clear" w:color="auto" w:fill="auto"/>
          </w:tcPr>
          <w:p w14:paraId="44EE3A8C" w14:textId="77777777" w:rsidR="00142CEC" w:rsidRPr="006D61EF" w:rsidRDefault="00142CEC" w:rsidP="006939F9">
            <w:pPr>
              <w:pStyle w:val="TextoTabla"/>
            </w:pPr>
            <w:r w:rsidRPr="006D61EF">
              <w:t>8</w:t>
            </w:r>
          </w:p>
        </w:tc>
        <w:tc>
          <w:tcPr>
            <w:tcW w:w="7493" w:type="dxa"/>
            <w:gridSpan w:val="4"/>
            <w:tcBorders>
              <w:bottom w:val="single" w:sz="6" w:space="0" w:color="000000"/>
            </w:tcBorders>
            <w:shd w:val="clear" w:color="auto" w:fill="auto"/>
          </w:tcPr>
          <w:p w14:paraId="0248E175" w14:textId="77777777" w:rsidR="00142CEC" w:rsidRPr="006D61EF" w:rsidRDefault="00142CEC" w:rsidP="006939F9">
            <w:pPr>
              <w:pStyle w:val="TextoTabla"/>
            </w:pPr>
          </w:p>
        </w:tc>
        <w:tc>
          <w:tcPr>
            <w:tcW w:w="851" w:type="dxa"/>
            <w:tcBorders>
              <w:bottom w:val="single" w:sz="6" w:space="0" w:color="000000"/>
            </w:tcBorders>
            <w:shd w:val="clear" w:color="auto" w:fill="auto"/>
          </w:tcPr>
          <w:p w14:paraId="40FDFBC1"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AAFE212" w14:textId="77777777" w:rsidR="00142CEC" w:rsidRPr="006D61EF" w:rsidRDefault="00142CEC" w:rsidP="006939F9">
            <w:pPr>
              <w:pStyle w:val="TextoTabla"/>
            </w:pPr>
          </w:p>
        </w:tc>
      </w:tr>
      <w:tr w:rsidR="00142CEC" w:rsidRPr="00183B8E" w14:paraId="5947B378" w14:textId="77777777" w:rsidTr="006939F9">
        <w:trPr>
          <w:trHeight w:val="20"/>
          <w:jc w:val="center"/>
        </w:trPr>
        <w:tc>
          <w:tcPr>
            <w:tcW w:w="695" w:type="dxa"/>
            <w:tcBorders>
              <w:bottom w:val="single" w:sz="6" w:space="0" w:color="000000"/>
            </w:tcBorders>
            <w:shd w:val="clear" w:color="auto" w:fill="auto"/>
          </w:tcPr>
          <w:p w14:paraId="7E02404C" w14:textId="77777777" w:rsidR="00142CEC" w:rsidRPr="006D61EF" w:rsidRDefault="00142CEC" w:rsidP="006939F9">
            <w:pPr>
              <w:pStyle w:val="TextoTabla"/>
            </w:pPr>
            <w:r w:rsidRPr="006D61EF">
              <w:t>9</w:t>
            </w:r>
          </w:p>
        </w:tc>
        <w:tc>
          <w:tcPr>
            <w:tcW w:w="7493" w:type="dxa"/>
            <w:gridSpan w:val="4"/>
            <w:tcBorders>
              <w:bottom w:val="single" w:sz="6" w:space="0" w:color="000000"/>
            </w:tcBorders>
            <w:shd w:val="clear" w:color="auto" w:fill="auto"/>
          </w:tcPr>
          <w:p w14:paraId="3769ADB4" w14:textId="77777777" w:rsidR="00142CEC" w:rsidRPr="006D61EF" w:rsidRDefault="00142CEC" w:rsidP="006939F9">
            <w:pPr>
              <w:pStyle w:val="TextoTabla"/>
            </w:pPr>
          </w:p>
        </w:tc>
        <w:tc>
          <w:tcPr>
            <w:tcW w:w="851" w:type="dxa"/>
            <w:tcBorders>
              <w:bottom w:val="single" w:sz="6" w:space="0" w:color="000000"/>
            </w:tcBorders>
            <w:shd w:val="clear" w:color="auto" w:fill="auto"/>
          </w:tcPr>
          <w:p w14:paraId="6C39A33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7A38349F" w14:textId="77777777" w:rsidR="00142CEC" w:rsidRPr="006D61EF" w:rsidRDefault="00142CEC" w:rsidP="006939F9">
            <w:pPr>
              <w:pStyle w:val="TextoTabla"/>
            </w:pPr>
          </w:p>
        </w:tc>
      </w:tr>
      <w:tr w:rsidR="00142CEC" w:rsidRPr="00183B8E" w14:paraId="7F65D1A7" w14:textId="77777777" w:rsidTr="006939F9">
        <w:trPr>
          <w:trHeight w:val="20"/>
          <w:jc w:val="center"/>
        </w:trPr>
        <w:tc>
          <w:tcPr>
            <w:tcW w:w="695" w:type="dxa"/>
            <w:tcBorders>
              <w:bottom w:val="single" w:sz="6" w:space="0" w:color="000000"/>
            </w:tcBorders>
            <w:shd w:val="clear" w:color="auto" w:fill="auto"/>
          </w:tcPr>
          <w:p w14:paraId="2EBCD83D" w14:textId="77777777" w:rsidR="00142CEC" w:rsidRPr="006D61EF" w:rsidRDefault="00142CEC" w:rsidP="006939F9">
            <w:pPr>
              <w:pStyle w:val="TextoTabla"/>
            </w:pPr>
          </w:p>
        </w:tc>
        <w:tc>
          <w:tcPr>
            <w:tcW w:w="7493" w:type="dxa"/>
            <w:gridSpan w:val="4"/>
            <w:tcBorders>
              <w:bottom w:val="single" w:sz="6" w:space="0" w:color="000000"/>
            </w:tcBorders>
            <w:shd w:val="clear" w:color="auto" w:fill="auto"/>
          </w:tcPr>
          <w:p w14:paraId="1DC0673E" w14:textId="77777777" w:rsidR="00142CEC" w:rsidRPr="006D61EF" w:rsidRDefault="00142CEC" w:rsidP="006939F9">
            <w:pPr>
              <w:pStyle w:val="TextoTabla"/>
            </w:pPr>
          </w:p>
        </w:tc>
        <w:tc>
          <w:tcPr>
            <w:tcW w:w="851" w:type="dxa"/>
            <w:tcBorders>
              <w:bottom w:val="single" w:sz="6" w:space="0" w:color="000000"/>
            </w:tcBorders>
            <w:shd w:val="clear" w:color="auto" w:fill="auto"/>
          </w:tcPr>
          <w:p w14:paraId="79456925" w14:textId="77777777" w:rsidR="00142CEC" w:rsidRPr="006D61EF" w:rsidRDefault="00142CEC" w:rsidP="006939F9">
            <w:pPr>
              <w:pStyle w:val="TextoTabla"/>
            </w:pPr>
          </w:p>
        </w:tc>
        <w:tc>
          <w:tcPr>
            <w:tcW w:w="850" w:type="dxa"/>
            <w:tcBorders>
              <w:bottom w:val="single" w:sz="6" w:space="0" w:color="000000"/>
            </w:tcBorders>
            <w:shd w:val="clear" w:color="auto" w:fill="auto"/>
          </w:tcPr>
          <w:p w14:paraId="76DFB669" w14:textId="77777777" w:rsidR="00142CEC" w:rsidRPr="006D61EF" w:rsidRDefault="00142CEC" w:rsidP="006939F9">
            <w:pPr>
              <w:pStyle w:val="TextoTabla"/>
            </w:pPr>
          </w:p>
        </w:tc>
      </w:tr>
      <w:tr w:rsidR="00142CEC" w:rsidRPr="00183B8E" w14:paraId="3C82966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028E916" w14:textId="77777777" w:rsidR="00142CEC" w:rsidRPr="006D61EF" w:rsidRDefault="00142CEC" w:rsidP="006939F9">
            <w:pPr>
              <w:pStyle w:val="TextoTabla"/>
            </w:pPr>
            <w:r w:rsidRPr="006D61EF">
              <w:t xml:space="preserve"> </w:t>
            </w:r>
          </w:p>
        </w:tc>
      </w:tr>
    </w:tbl>
    <w:p w14:paraId="40930184" w14:textId="60487A0C" w:rsidR="00142CEC" w:rsidRDefault="00142CEC" w:rsidP="00142CEC"/>
    <w:p w14:paraId="577F0AC8" w14:textId="65869EE1" w:rsidR="009F427E" w:rsidRDefault="009F427E">
      <w:pPr>
        <w:spacing w:before="0" w:after="0" w:line="240" w:lineRule="auto"/>
        <w:jc w:val="left"/>
      </w:pPr>
      <w:r>
        <w:br w:type="page"/>
      </w:r>
    </w:p>
    <w:p w14:paraId="520D4C5F" w14:textId="77777777" w:rsidR="00391171" w:rsidRPr="009D03A0" w:rsidRDefault="00391171" w:rsidP="00391171">
      <w:pPr>
        <w:pStyle w:val="Ttulo1"/>
      </w:pPr>
      <w:bookmarkStart w:id="183" w:name="_Toc318897599"/>
      <w:bookmarkStart w:id="184" w:name="_Toc357060664"/>
      <w:bookmarkStart w:id="185" w:name="_Toc445195490"/>
      <w:bookmarkStart w:id="186" w:name="_Toc519068327"/>
      <w:bookmarkStart w:id="187" w:name="_Toc2687386"/>
      <w:bookmarkStart w:id="188" w:name="_Toc131162566"/>
      <w:bookmarkEnd w:id="170"/>
      <w:bookmarkEnd w:id="171"/>
      <w:r w:rsidRPr="009D03A0">
        <w:lastRenderedPageBreak/>
        <w:t>Casos de Prueba. Grupo 2. Operativa Básica.</w:t>
      </w:r>
      <w:bookmarkEnd w:id="183"/>
      <w:bookmarkEnd w:id="184"/>
      <w:bookmarkEnd w:id="185"/>
      <w:bookmarkEnd w:id="186"/>
      <w:bookmarkEnd w:id="187"/>
      <w:bookmarkEnd w:id="188"/>
    </w:p>
    <w:p w14:paraId="6337C4A2" w14:textId="77777777" w:rsidR="00391171" w:rsidRPr="009D03A0" w:rsidRDefault="00391171" w:rsidP="009355CB">
      <w:r w:rsidRPr="009D03A0">
        <w:t>El objeto de este grupo de pruebas es comprobar que la operativa básica implementada en la aplicación de Operación TWR, cumple con las especificaciones establecidas en el documento “CNSA-09-SPE-006-1.0, REQUISITOS OPERATIVOS PARA LAS COMUNICACIONES DE VOZ DE TORRE DE CONTROL”.</w:t>
      </w:r>
    </w:p>
    <w:p w14:paraId="6D7F58CF" w14:textId="55718C39" w:rsidR="00391171" w:rsidRPr="009D03A0" w:rsidRDefault="00391171" w:rsidP="009355CB">
      <w:r w:rsidRPr="009D03A0">
        <w:t xml:space="preserve">Todas las pruebas de este grupo requieren como condiciones iniciales que el sistema U5KI, este correctamente configurado y en modo normal de funcionamiento. Los procedimientos descritos en los puntos </w:t>
      </w:r>
      <w:r w:rsidR="009355CB" w:rsidRPr="009D03A0">
        <w:t>siguientes</w:t>
      </w:r>
      <w:r w:rsidRPr="009D03A0">
        <w:t xml:space="preserve"> se llevarán a cabo sobre uno de los puestos de operador configurados</w:t>
      </w:r>
    </w:p>
    <w:p w14:paraId="497EF4DC" w14:textId="001D523C" w:rsidR="00391171" w:rsidRDefault="00391171" w:rsidP="00391171">
      <w:pPr>
        <w:pStyle w:val="Ttulo2"/>
      </w:pPr>
      <w:bookmarkStart w:id="189" w:name="_Toc318897600"/>
      <w:bookmarkStart w:id="190" w:name="_Toc357060665"/>
      <w:bookmarkStart w:id="191" w:name="_Toc445195491"/>
      <w:bookmarkStart w:id="192" w:name="_Toc519068328"/>
      <w:bookmarkStart w:id="193" w:name="_Toc2687387"/>
      <w:bookmarkStart w:id="194" w:name="_Ref109713810"/>
      <w:bookmarkStart w:id="195" w:name="_Ref109714929"/>
      <w:bookmarkStart w:id="196" w:name="_Toc131162567"/>
      <w:r w:rsidRPr="009D03A0">
        <w:t>U5KI.HTWR.02.001. Asignación de Recursos a las Posiciones de Control.</w:t>
      </w:r>
      <w:bookmarkEnd w:id="189"/>
      <w:bookmarkEnd w:id="190"/>
      <w:bookmarkEnd w:id="191"/>
      <w:bookmarkEnd w:id="192"/>
      <w:bookmarkEnd w:id="193"/>
      <w:bookmarkEnd w:id="194"/>
      <w:bookmarkEnd w:id="195"/>
      <w:bookmarkEnd w:id="19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644F76" w:rsidRPr="006D61EF" w14:paraId="0D799B98"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DBCC25F" w14:textId="77777777" w:rsidR="00644F76" w:rsidRPr="006D61EF" w:rsidRDefault="00644F76" w:rsidP="006939F9">
            <w:pPr>
              <w:pStyle w:val="TextoTabla"/>
            </w:pPr>
          </w:p>
        </w:tc>
      </w:tr>
      <w:tr w:rsidR="00644F76" w:rsidRPr="006D61EF" w14:paraId="7FFFE44A" w14:textId="77777777" w:rsidTr="006939F9">
        <w:trPr>
          <w:trHeight w:val="20"/>
          <w:jc w:val="center"/>
        </w:trPr>
        <w:tc>
          <w:tcPr>
            <w:tcW w:w="1971" w:type="dxa"/>
            <w:gridSpan w:val="2"/>
            <w:shd w:val="clear" w:color="auto" w:fill="D9D9D9" w:themeFill="background1" w:themeFillShade="D9"/>
          </w:tcPr>
          <w:p w14:paraId="0D52CAF9" w14:textId="77777777" w:rsidR="00644F76" w:rsidRPr="006D61EF" w:rsidRDefault="00644F76" w:rsidP="006939F9">
            <w:pPr>
              <w:pStyle w:val="TextoTabla"/>
              <w:rPr>
                <w:b/>
              </w:rPr>
            </w:pPr>
            <w:r w:rsidRPr="006D61EF">
              <w:rPr>
                <w:b/>
              </w:rPr>
              <w:t>Grupo</w:t>
            </w:r>
          </w:p>
        </w:tc>
        <w:tc>
          <w:tcPr>
            <w:tcW w:w="2371" w:type="dxa"/>
            <w:shd w:val="clear" w:color="auto" w:fill="auto"/>
          </w:tcPr>
          <w:p w14:paraId="3C416123" w14:textId="40E27271" w:rsidR="00644F76" w:rsidRPr="006D61EF" w:rsidRDefault="00644F76" w:rsidP="006939F9">
            <w:pPr>
              <w:pStyle w:val="TextoTabla"/>
            </w:pPr>
            <w:r>
              <w:t>Operativa Básica</w:t>
            </w:r>
          </w:p>
        </w:tc>
        <w:tc>
          <w:tcPr>
            <w:tcW w:w="2161" w:type="dxa"/>
            <w:shd w:val="clear" w:color="auto" w:fill="D9D9D9" w:themeFill="background1" w:themeFillShade="D9"/>
          </w:tcPr>
          <w:p w14:paraId="33385BC6" w14:textId="77777777" w:rsidR="00644F76" w:rsidRPr="006D61EF" w:rsidRDefault="00644F76" w:rsidP="006939F9">
            <w:pPr>
              <w:pStyle w:val="TextoTabla"/>
              <w:rPr>
                <w:b/>
              </w:rPr>
            </w:pPr>
            <w:r w:rsidRPr="006D61EF">
              <w:rPr>
                <w:b/>
              </w:rPr>
              <w:t>Caso de Prueba</w:t>
            </w:r>
          </w:p>
        </w:tc>
        <w:tc>
          <w:tcPr>
            <w:tcW w:w="3386" w:type="dxa"/>
            <w:gridSpan w:val="3"/>
            <w:shd w:val="clear" w:color="auto" w:fill="auto"/>
          </w:tcPr>
          <w:p w14:paraId="14258F87" w14:textId="29DDBA9B" w:rsidR="00644F76" w:rsidRPr="006D61EF" w:rsidRDefault="00644F76" w:rsidP="006939F9">
            <w:pPr>
              <w:pStyle w:val="TextoTabla"/>
            </w:pPr>
            <w:r w:rsidRPr="00644F76">
              <w:t>U5KI.HTWR.02.001</w:t>
            </w:r>
            <w:r>
              <w:t>.</w:t>
            </w:r>
          </w:p>
        </w:tc>
      </w:tr>
      <w:tr w:rsidR="00644F76" w:rsidRPr="00183B8E" w14:paraId="55060292" w14:textId="77777777" w:rsidTr="006939F9">
        <w:trPr>
          <w:trHeight w:val="20"/>
          <w:jc w:val="center"/>
        </w:trPr>
        <w:tc>
          <w:tcPr>
            <w:tcW w:w="1971" w:type="dxa"/>
            <w:gridSpan w:val="2"/>
            <w:shd w:val="clear" w:color="auto" w:fill="D9D9D9" w:themeFill="background1" w:themeFillShade="D9"/>
          </w:tcPr>
          <w:p w14:paraId="16E5D835" w14:textId="77777777" w:rsidR="00644F76" w:rsidRPr="006D61EF" w:rsidRDefault="00644F76" w:rsidP="006939F9">
            <w:pPr>
              <w:pStyle w:val="TextoTabla"/>
              <w:rPr>
                <w:b/>
              </w:rPr>
            </w:pPr>
            <w:r w:rsidRPr="006D61EF">
              <w:rPr>
                <w:b/>
              </w:rPr>
              <w:t>Título</w:t>
            </w:r>
          </w:p>
        </w:tc>
        <w:tc>
          <w:tcPr>
            <w:tcW w:w="7918" w:type="dxa"/>
            <w:gridSpan w:val="5"/>
            <w:shd w:val="clear" w:color="auto" w:fill="auto"/>
          </w:tcPr>
          <w:p w14:paraId="0AA41D55" w14:textId="5590787B" w:rsidR="00644F76" w:rsidRPr="006D61EF" w:rsidRDefault="00644F76" w:rsidP="006939F9">
            <w:pPr>
              <w:pStyle w:val="TextoTabla"/>
            </w:pPr>
            <w:r>
              <w:t>Asignación de Recursos a las posiciones de control</w:t>
            </w:r>
          </w:p>
        </w:tc>
      </w:tr>
      <w:tr w:rsidR="00644F76" w:rsidRPr="00183B8E" w14:paraId="09C5BB52" w14:textId="77777777" w:rsidTr="006939F9">
        <w:trPr>
          <w:trHeight w:val="20"/>
          <w:jc w:val="center"/>
        </w:trPr>
        <w:tc>
          <w:tcPr>
            <w:tcW w:w="1971" w:type="dxa"/>
            <w:gridSpan w:val="2"/>
            <w:shd w:val="clear" w:color="auto" w:fill="D9D9D9" w:themeFill="background1" w:themeFillShade="D9"/>
          </w:tcPr>
          <w:p w14:paraId="629D79D2" w14:textId="77777777" w:rsidR="00644F76" w:rsidRPr="006D61EF" w:rsidRDefault="00644F76" w:rsidP="006939F9">
            <w:pPr>
              <w:pStyle w:val="TextoTabla"/>
              <w:rPr>
                <w:b/>
              </w:rPr>
            </w:pPr>
            <w:r w:rsidRPr="006D61EF">
              <w:rPr>
                <w:b/>
              </w:rPr>
              <w:t>Objetivos</w:t>
            </w:r>
          </w:p>
        </w:tc>
        <w:tc>
          <w:tcPr>
            <w:tcW w:w="7918" w:type="dxa"/>
            <w:gridSpan w:val="5"/>
            <w:shd w:val="clear" w:color="auto" w:fill="auto"/>
          </w:tcPr>
          <w:p w14:paraId="4E5764E0" w14:textId="013C7654" w:rsidR="00644F76" w:rsidRPr="006D61EF" w:rsidRDefault="00644F76" w:rsidP="006939F9">
            <w:pPr>
              <w:pStyle w:val="TextoTabla"/>
            </w:pPr>
            <w:r w:rsidRPr="00644F76">
              <w:t>Comprobar que el sistema es capaz de configurar de forma dinámica los recursos de comunicaciones asociados a los puestos de operador y que esta asignación no es intrusiva respecto a las comunicaciones establecidas en puestos no implicados en la reconfiguración.</w:t>
            </w:r>
          </w:p>
        </w:tc>
      </w:tr>
      <w:tr w:rsidR="00644F76" w:rsidRPr="006D61EF" w14:paraId="0741A523" w14:textId="77777777" w:rsidTr="006939F9">
        <w:trPr>
          <w:trHeight w:val="20"/>
          <w:jc w:val="center"/>
        </w:trPr>
        <w:tc>
          <w:tcPr>
            <w:tcW w:w="1971" w:type="dxa"/>
            <w:gridSpan w:val="2"/>
            <w:shd w:val="clear" w:color="auto" w:fill="D9D9D9" w:themeFill="background1" w:themeFillShade="D9"/>
            <w:vAlign w:val="center"/>
          </w:tcPr>
          <w:p w14:paraId="01AFF962" w14:textId="77777777" w:rsidR="00644F76" w:rsidRPr="006D61EF" w:rsidRDefault="00644F76" w:rsidP="006939F9">
            <w:pPr>
              <w:pStyle w:val="TextoTabla"/>
              <w:rPr>
                <w:b/>
              </w:rPr>
            </w:pPr>
            <w:r w:rsidRPr="006D61EF">
              <w:rPr>
                <w:b/>
              </w:rPr>
              <w:t>Condiciones Iniciales</w:t>
            </w:r>
          </w:p>
        </w:tc>
        <w:tc>
          <w:tcPr>
            <w:tcW w:w="7918" w:type="dxa"/>
            <w:gridSpan w:val="5"/>
            <w:shd w:val="clear" w:color="auto" w:fill="auto"/>
          </w:tcPr>
          <w:p w14:paraId="05F53881" w14:textId="77777777" w:rsidR="00644F76" w:rsidRDefault="00644F76" w:rsidP="00644F76">
            <w:pPr>
              <w:pStyle w:val="TextoTabla"/>
            </w:pPr>
            <w:r>
              <w:t xml:space="preserve">Puesto de Operador bajo prueba con los dos JACK Insertados. </w:t>
            </w:r>
          </w:p>
          <w:p w14:paraId="2B85551A" w14:textId="77777777" w:rsidR="00644F76" w:rsidRDefault="00644F76" w:rsidP="00644F76">
            <w:pPr>
              <w:pStyle w:val="TextoTabla"/>
            </w:pPr>
            <w:r>
              <w:t>Dos Puestos de Operador auxiliares con enlaces AD y LC internos asociados al puesto bajo Prueba.</w:t>
            </w:r>
          </w:p>
          <w:p w14:paraId="351E8EAD" w14:textId="77777777" w:rsidR="00644F76" w:rsidRDefault="00644F76" w:rsidP="00644F76">
            <w:pPr>
              <w:pStyle w:val="TextoTabla"/>
            </w:pPr>
            <w:r>
              <w:t>Colateral Radio, con posición asignada (TX/RX) en puesto bajo pruebas y con posibilidad de generar llamada radio al sistema.</w:t>
            </w:r>
          </w:p>
          <w:p w14:paraId="70546095" w14:textId="77777777" w:rsidR="00644F76" w:rsidRDefault="00644F76" w:rsidP="00644F76">
            <w:pPr>
              <w:pStyle w:val="TextoTabla"/>
            </w:pPr>
            <w:r>
              <w:t>Colateral de Telefonía externa. Teléfono BC.</w:t>
            </w:r>
          </w:p>
          <w:p w14:paraId="40D29566" w14:textId="77777777" w:rsidR="00644F76" w:rsidRDefault="00644F76" w:rsidP="00644F76">
            <w:pPr>
              <w:pStyle w:val="TextoTabla"/>
            </w:pPr>
            <w:r>
              <w:t>Subsistema de Configuración y Mantenimiento operativo. La configuración mantenida en el sistema, debe incluir al menos 3 Objetos de Responsabilidad (sectores) asignados uno a uno a los tres puestos en prueba.</w:t>
            </w:r>
          </w:p>
          <w:tbl>
            <w:tblPr>
              <w:tblW w:w="0" w:type="auto"/>
              <w:tblInd w:w="7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30"/>
              <w:gridCol w:w="1985"/>
            </w:tblGrid>
            <w:tr w:rsidR="00644F76" w:rsidRPr="009D03A0" w14:paraId="74BAF382" w14:textId="77777777" w:rsidTr="00644F76">
              <w:trPr>
                <w:tblHeader/>
              </w:trPr>
              <w:tc>
                <w:tcPr>
                  <w:tcW w:w="1730"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D7594E5" w14:textId="77777777" w:rsidR="00644F76" w:rsidRPr="009D03A0" w:rsidRDefault="00644F76" w:rsidP="00644F76">
                  <w:pPr>
                    <w:rPr>
                      <w:color w:val="FFFFFF" w:themeColor="background1"/>
                    </w:rPr>
                  </w:pPr>
                  <w:r w:rsidRPr="009D03A0">
                    <w:rPr>
                      <w:color w:val="FFFFFF" w:themeColor="background1"/>
                    </w:rPr>
                    <w:t>O.R.</w:t>
                  </w:r>
                </w:p>
              </w:tc>
              <w:tc>
                <w:tcPr>
                  <w:tcW w:w="198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DDDED8" w14:textId="77777777" w:rsidR="00644F76" w:rsidRPr="009D03A0" w:rsidRDefault="00644F76" w:rsidP="00644F76">
                  <w:pPr>
                    <w:rPr>
                      <w:color w:val="FFFFFF" w:themeColor="background1"/>
                    </w:rPr>
                  </w:pPr>
                  <w:r w:rsidRPr="009D03A0">
                    <w:rPr>
                      <w:color w:val="FFFFFF" w:themeColor="background1"/>
                    </w:rPr>
                    <w:t>Puesto</w:t>
                  </w:r>
                </w:p>
              </w:tc>
            </w:tr>
            <w:tr w:rsidR="00644F76" w:rsidRPr="009D03A0" w14:paraId="2FFDD466" w14:textId="77777777" w:rsidTr="00644F76">
              <w:tc>
                <w:tcPr>
                  <w:tcW w:w="1730" w:type="dxa"/>
                  <w:shd w:val="clear" w:color="auto" w:fill="auto"/>
                </w:tcPr>
                <w:p w14:paraId="431CC9C6" w14:textId="77777777" w:rsidR="00644F76" w:rsidRPr="009D03A0" w:rsidRDefault="00644F76" w:rsidP="00644F76">
                  <w:r w:rsidRPr="009D03A0">
                    <w:t>OR-1</w:t>
                  </w:r>
                </w:p>
              </w:tc>
              <w:tc>
                <w:tcPr>
                  <w:tcW w:w="1985" w:type="dxa"/>
                  <w:shd w:val="clear" w:color="auto" w:fill="auto"/>
                </w:tcPr>
                <w:p w14:paraId="42757B09" w14:textId="77777777" w:rsidR="00644F76" w:rsidRPr="009D03A0" w:rsidRDefault="00644F76" w:rsidP="00644F76">
                  <w:r w:rsidRPr="009D03A0">
                    <w:t>P.1 (Prueba)</w:t>
                  </w:r>
                </w:p>
              </w:tc>
            </w:tr>
            <w:tr w:rsidR="00644F76" w:rsidRPr="009D03A0" w14:paraId="704F310A" w14:textId="77777777" w:rsidTr="00644F76">
              <w:tc>
                <w:tcPr>
                  <w:tcW w:w="1730" w:type="dxa"/>
                  <w:shd w:val="clear" w:color="auto" w:fill="auto"/>
                </w:tcPr>
                <w:p w14:paraId="37CA1583" w14:textId="77777777" w:rsidR="00644F76" w:rsidRPr="009D03A0" w:rsidRDefault="00644F76" w:rsidP="00644F76">
                  <w:r w:rsidRPr="009D03A0">
                    <w:t>OR-2</w:t>
                  </w:r>
                </w:p>
              </w:tc>
              <w:tc>
                <w:tcPr>
                  <w:tcW w:w="1985" w:type="dxa"/>
                  <w:shd w:val="clear" w:color="auto" w:fill="auto"/>
                </w:tcPr>
                <w:p w14:paraId="5EA80EDE" w14:textId="77777777" w:rsidR="00644F76" w:rsidRPr="009D03A0" w:rsidRDefault="00644F76" w:rsidP="00644F76">
                  <w:r w:rsidRPr="009D03A0">
                    <w:t>P.2 (</w:t>
                  </w:r>
                  <w:proofErr w:type="spellStart"/>
                  <w:r w:rsidRPr="009D03A0">
                    <w:t>Aux</w:t>
                  </w:r>
                  <w:proofErr w:type="spellEnd"/>
                  <w:r w:rsidRPr="009D03A0">
                    <w:t>. 1)</w:t>
                  </w:r>
                </w:p>
              </w:tc>
            </w:tr>
            <w:tr w:rsidR="00644F76" w:rsidRPr="009D03A0" w14:paraId="700B80B6" w14:textId="77777777" w:rsidTr="00644F76">
              <w:tc>
                <w:tcPr>
                  <w:tcW w:w="1730" w:type="dxa"/>
                  <w:shd w:val="clear" w:color="auto" w:fill="auto"/>
                </w:tcPr>
                <w:p w14:paraId="29193708" w14:textId="77777777" w:rsidR="00644F76" w:rsidRPr="009D03A0" w:rsidRDefault="00644F76" w:rsidP="00644F76">
                  <w:r w:rsidRPr="009D03A0">
                    <w:t>OR-3</w:t>
                  </w:r>
                </w:p>
              </w:tc>
              <w:tc>
                <w:tcPr>
                  <w:tcW w:w="1985" w:type="dxa"/>
                  <w:shd w:val="clear" w:color="auto" w:fill="auto"/>
                </w:tcPr>
                <w:p w14:paraId="4761050C" w14:textId="77777777" w:rsidR="00644F76" w:rsidRPr="009D03A0" w:rsidRDefault="00644F76" w:rsidP="00644F76">
                  <w:r w:rsidRPr="009D03A0">
                    <w:t>P.2 (</w:t>
                  </w:r>
                  <w:proofErr w:type="spellStart"/>
                  <w:r w:rsidRPr="009D03A0">
                    <w:t>Aux</w:t>
                  </w:r>
                  <w:proofErr w:type="spellEnd"/>
                  <w:r w:rsidRPr="009D03A0">
                    <w:t>. 2)</w:t>
                  </w:r>
                </w:p>
              </w:tc>
            </w:tr>
          </w:tbl>
          <w:p w14:paraId="56FEC7BE" w14:textId="4E1CC586" w:rsidR="00644F76" w:rsidRPr="006D61EF" w:rsidRDefault="00644F76" w:rsidP="00644F76">
            <w:pPr>
              <w:pStyle w:val="TextoTabla"/>
            </w:pPr>
          </w:p>
        </w:tc>
      </w:tr>
      <w:tr w:rsidR="00644F76" w:rsidRPr="006D61EF" w14:paraId="4D02C409" w14:textId="77777777" w:rsidTr="006939F9">
        <w:trPr>
          <w:trHeight w:val="20"/>
          <w:jc w:val="center"/>
        </w:trPr>
        <w:tc>
          <w:tcPr>
            <w:tcW w:w="695" w:type="dxa"/>
            <w:shd w:val="clear" w:color="auto" w:fill="BFBFBF" w:themeFill="background1" w:themeFillShade="BF"/>
          </w:tcPr>
          <w:p w14:paraId="7C68E369" w14:textId="798C2650" w:rsidR="00644F76" w:rsidRPr="006D61EF" w:rsidRDefault="00644F76" w:rsidP="006939F9">
            <w:pPr>
              <w:pStyle w:val="TextoTabla"/>
              <w:rPr>
                <w:b/>
              </w:rPr>
            </w:pPr>
            <w:proofErr w:type="spellStart"/>
            <w:r w:rsidRPr="006D61EF">
              <w:rPr>
                <w:b/>
              </w:rPr>
              <w:t>P</w:t>
            </w:r>
            <w:r w:rsidR="00A5679F">
              <w:rPr>
                <w:b/>
              </w:rPr>
              <w:t>so</w:t>
            </w:r>
            <w:proofErr w:type="spellEnd"/>
          </w:p>
        </w:tc>
        <w:tc>
          <w:tcPr>
            <w:tcW w:w="7493" w:type="dxa"/>
            <w:gridSpan w:val="4"/>
            <w:shd w:val="clear" w:color="auto" w:fill="BFBFBF" w:themeFill="background1" w:themeFillShade="BF"/>
          </w:tcPr>
          <w:p w14:paraId="5EE94015" w14:textId="77777777" w:rsidR="00644F76" w:rsidRPr="006D61EF" w:rsidRDefault="00644F76" w:rsidP="006939F9">
            <w:pPr>
              <w:pStyle w:val="TextoTabla"/>
              <w:rPr>
                <w:b/>
              </w:rPr>
            </w:pPr>
            <w:r w:rsidRPr="006D61EF">
              <w:rPr>
                <w:b/>
              </w:rPr>
              <w:t>Descripción</w:t>
            </w:r>
          </w:p>
        </w:tc>
        <w:tc>
          <w:tcPr>
            <w:tcW w:w="1701" w:type="dxa"/>
            <w:gridSpan w:val="2"/>
            <w:shd w:val="clear" w:color="auto" w:fill="BFBFBF" w:themeFill="background1" w:themeFillShade="BF"/>
          </w:tcPr>
          <w:p w14:paraId="354C5918" w14:textId="77777777" w:rsidR="00644F76" w:rsidRPr="006D61EF" w:rsidRDefault="00644F76" w:rsidP="006939F9">
            <w:pPr>
              <w:pStyle w:val="TextoTabla"/>
              <w:rPr>
                <w:b/>
              </w:rPr>
            </w:pPr>
            <w:r w:rsidRPr="006D61EF">
              <w:rPr>
                <w:b/>
              </w:rPr>
              <w:t>Resultado</w:t>
            </w:r>
          </w:p>
        </w:tc>
      </w:tr>
      <w:tr w:rsidR="00644F76" w:rsidRPr="006D61EF" w14:paraId="07C1F8D9" w14:textId="77777777" w:rsidTr="006939F9">
        <w:trPr>
          <w:trHeight w:val="20"/>
          <w:jc w:val="center"/>
        </w:trPr>
        <w:tc>
          <w:tcPr>
            <w:tcW w:w="8188" w:type="dxa"/>
            <w:gridSpan w:val="5"/>
            <w:shd w:val="clear" w:color="auto" w:fill="D9D9D9" w:themeFill="background1" w:themeFillShade="D9"/>
          </w:tcPr>
          <w:p w14:paraId="7E2770B2" w14:textId="77777777" w:rsidR="00644F76" w:rsidRPr="006D61EF" w:rsidRDefault="00644F76" w:rsidP="006939F9">
            <w:pPr>
              <w:pStyle w:val="TextoTabla"/>
              <w:rPr>
                <w:b/>
              </w:rPr>
            </w:pPr>
          </w:p>
        </w:tc>
        <w:tc>
          <w:tcPr>
            <w:tcW w:w="851" w:type="dxa"/>
            <w:shd w:val="clear" w:color="auto" w:fill="D9D9D9" w:themeFill="background1" w:themeFillShade="D9"/>
          </w:tcPr>
          <w:p w14:paraId="4A1B5E4A" w14:textId="77777777" w:rsidR="00644F76" w:rsidRPr="006D61EF" w:rsidRDefault="00644F76" w:rsidP="006939F9">
            <w:pPr>
              <w:pStyle w:val="TextoTabla"/>
              <w:rPr>
                <w:b/>
              </w:rPr>
            </w:pPr>
            <w:r w:rsidRPr="006D61EF">
              <w:rPr>
                <w:b/>
              </w:rPr>
              <w:t>SI</w:t>
            </w:r>
          </w:p>
        </w:tc>
        <w:tc>
          <w:tcPr>
            <w:tcW w:w="850" w:type="dxa"/>
            <w:shd w:val="clear" w:color="auto" w:fill="D9D9D9" w:themeFill="background1" w:themeFillShade="D9"/>
          </w:tcPr>
          <w:p w14:paraId="16FD2004" w14:textId="77777777" w:rsidR="00644F76" w:rsidRPr="006D61EF" w:rsidRDefault="00644F76" w:rsidP="006939F9">
            <w:pPr>
              <w:pStyle w:val="TextoTabla"/>
              <w:rPr>
                <w:b/>
              </w:rPr>
            </w:pPr>
            <w:r w:rsidRPr="006D61EF">
              <w:rPr>
                <w:b/>
              </w:rPr>
              <w:t>NO</w:t>
            </w:r>
          </w:p>
        </w:tc>
      </w:tr>
      <w:tr w:rsidR="00644F76" w:rsidRPr="00183B8E" w14:paraId="652ABA8A" w14:textId="77777777" w:rsidTr="006939F9">
        <w:trPr>
          <w:trHeight w:val="20"/>
          <w:jc w:val="center"/>
        </w:trPr>
        <w:tc>
          <w:tcPr>
            <w:tcW w:w="695" w:type="dxa"/>
            <w:tcBorders>
              <w:bottom w:val="single" w:sz="6" w:space="0" w:color="000000"/>
            </w:tcBorders>
            <w:shd w:val="clear" w:color="auto" w:fill="auto"/>
          </w:tcPr>
          <w:p w14:paraId="37744392" w14:textId="77777777" w:rsidR="00644F76" w:rsidRPr="006D61EF" w:rsidRDefault="00644F76" w:rsidP="006939F9">
            <w:pPr>
              <w:pStyle w:val="TextoTabla"/>
            </w:pPr>
            <w:r w:rsidRPr="006D61EF">
              <w:t>1</w:t>
            </w:r>
          </w:p>
        </w:tc>
        <w:tc>
          <w:tcPr>
            <w:tcW w:w="7493" w:type="dxa"/>
            <w:gridSpan w:val="4"/>
            <w:tcBorders>
              <w:bottom w:val="single" w:sz="6" w:space="0" w:color="000000"/>
            </w:tcBorders>
            <w:shd w:val="clear" w:color="auto" w:fill="auto"/>
          </w:tcPr>
          <w:p w14:paraId="299903D9" w14:textId="696E1B12" w:rsidR="00644F76" w:rsidRDefault="00644F76" w:rsidP="00644F76">
            <w:pPr>
              <w:pStyle w:val="TextoTabla"/>
            </w:pPr>
            <w:r>
              <w:t>Cambio de Configuración</w:t>
            </w:r>
            <w:r>
              <w:rPr>
                <w:rStyle w:val="Refdenotaalpie"/>
              </w:rPr>
              <w:footnoteReference w:id="4"/>
            </w:r>
            <w:r>
              <w:t>.</w:t>
            </w:r>
          </w:p>
          <w:p w14:paraId="6E35682E" w14:textId="00647F75" w:rsidR="00644F76" w:rsidRDefault="00644F76" w:rsidP="00A3312E">
            <w:pPr>
              <w:pStyle w:val="TextoTabla"/>
              <w:numPr>
                <w:ilvl w:val="0"/>
                <w:numId w:val="33"/>
              </w:numPr>
            </w:pPr>
            <w:proofErr w:type="spellStart"/>
            <w:r w:rsidRPr="00AB3A55">
              <w:rPr>
                <w:lang w:val="en-US"/>
              </w:rPr>
              <w:lastRenderedPageBreak/>
              <w:t>Desde</w:t>
            </w:r>
            <w:proofErr w:type="spellEnd"/>
            <w:r w:rsidRPr="00AB3A55">
              <w:rPr>
                <w:lang w:val="en-US"/>
              </w:rPr>
              <w:t xml:space="preserve"> SCM, </w:t>
            </w:r>
            <w:proofErr w:type="spellStart"/>
            <w:r w:rsidRPr="00AB3A55">
              <w:rPr>
                <w:lang w:val="en-US"/>
              </w:rPr>
              <w:t>asignar</w:t>
            </w:r>
            <w:proofErr w:type="spellEnd"/>
            <w:r w:rsidRPr="00AB3A55">
              <w:rPr>
                <w:lang w:val="en-US"/>
              </w:rPr>
              <w:t xml:space="preserve"> a P.1 OR.1 + OR.2. </w:t>
            </w:r>
            <w:r>
              <w:t>Activar la configuración en el sistema.</w:t>
            </w:r>
          </w:p>
          <w:p w14:paraId="11EAB070" w14:textId="35FBF971" w:rsidR="00644F76" w:rsidRDefault="00644F76" w:rsidP="00A3312E">
            <w:pPr>
              <w:pStyle w:val="TextoTabla"/>
              <w:numPr>
                <w:ilvl w:val="0"/>
                <w:numId w:val="33"/>
              </w:numPr>
            </w:pPr>
            <w:r>
              <w:t>Comprobar que P.1 contiene los recursos de OR.1 y OR.2 y que P.2 queda fuera de la configuración.</w:t>
            </w:r>
          </w:p>
          <w:p w14:paraId="737F78C0" w14:textId="0F0080A9" w:rsidR="00644F76" w:rsidRDefault="00644F76" w:rsidP="00A3312E">
            <w:pPr>
              <w:pStyle w:val="TextoTabla"/>
              <w:numPr>
                <w:ilvl w:val="0"/>
                <w:numId w:val="33"/>
              </w:numPr>
            </w:pPr>
            <w:r>
              <w:t xml:space="preserve">Desde SCM, volver la configuración a la situación inicial. </w:t>
            </w:r>
          </w:p>
          <w:p w14:paraId="02510E5C" w14:textId="45EBC679" w:rsidR="00644F76" w:rsidRPr="006D61EF" w:rsidRDefault="00644F76" w:rsidP="00A3312E">
            <w:pPr>
              <w:pStyle w:val="TextoTabla"/>
              <w:numPr>
                <w:ilvl w:val="0"/>
                <w:numId w:val="33"/>
              </w:numPr>
            </w:pPr>
            <w:r>
              <w:t>Comprobar que P.1 contiene los recursos de OR.1 y P.2 los recursos de OR.2.</w:t>
            </w:r>
          </w:p>
        </w:tc>
        <w:tc>
          <w:tcPr>
            <w:tcW w:w="851" w:type="dxa"/>
            <w:tcBorders>
              <w:bottom w:val="single" w:sz="6" w:space="0" w:color="000000"/>
            </w:tcBorders>
            <w:shd w:val="clear" w:color="auto" w:fill="auto"/>
          </w:tcPr>
          <w:p w14:paraId="7AA09C7C" w14:textId="77777777" w:rsidR="00644F76" w:rsidRPr="006D61EF" w:rsidRDefault="00644F76" w:rsidP="006939F9">
            <w:pPr>
              <w:pStyle w:val="TextoTabla"/>
            </w:pPr>
          </w:p>
        </w:tc>
        <w:tc>
          <w:tcPr>
            <w:tcW w:w="850" w:type="dxa"/>
            <w:tcBorders>
              <w:bottom w:val="single" w:sz="6" w:space="0" w:color="000000"/>
            </w:tcBorders>
            <w:shd w:val="clear" w:color="auto" w:fill="auto"/>
          </w:tcPr>
          <w:p w14:paraId="7EA042AC" w14:textId="77777777" w:rsidR="00644F76" w:rsidRPr="006D61EF" w:rsidRDefault="00644F76" w:rsidP="006939F9">
            <w:pPr>
              <w:pStyle w:val="TextoTabla"/>
            </w:pPr>
          </w:p>
        </w:tc>
      </w:tr>
      <w:tr w:rsidR="00644F76" w:rsidRPr="00183B8E" w14:paraId="68F100FB" w14:textId="77777777" w:rsidTr="006939F9">
        <w:trPr>
          <w:trHeight w:val="20"/>
          <w:jc w:val="center"/>
        </w:trPr>
        <w:tc>
          <w:tcPr>
            <w:tcW w:w="695" w:type="dxa"/>
            <w:tcBorders>
              <w:bottom w:val="single" w:sz="6" w:space="0" w:color="000000"/>
            </w:tcBorders>
            <w:shd w:val="clear" w:color="auto" w:fill="auto"/>
          </w:tcPr>
          <w:p w14:paraId="33433C4A" w14:textId="77777777" w:rsidR="00644F76" w:rsidRPr="006D61EF" w:rsidRDefault="00644F76" w:rsidP="006939F9">
            <w:pPr>
              <w:pStyle w:val="TextoTabla"/>
            </w:pPr>
            <w:r w:rsidRPr="006D61EF">
              <w:lastRenderedPageBreak/>
              <w:t>2</w:t>
            </w:r>
          </w:p>
        </w:tc>
        <w:tc>
          <w:tcPr>
            <w:tcW w:w="7493" w:type="dxa"/>
            <w:gridSpan w:val="4"/>
            <w:tcBorders>
              <w:bottom w:val="single" w:sz="6" w:space="0" w:color="000000"/>
            </w:tcBorders>
            <w:shd w:val="clear" w:color="auto" w:fill="auto"/>
          </w:tcPr>
          <w:p w14:paraId="774262AE" w14:textId="1FAB79DD" w:rsidR="00644F76" w:rsidRDefault="00644F76" w:rsidP="00644F76">
            <w:pPr>
              <w:pStyle w:val="TextoTabla"/>
            </w:pPr>
            <w:r>
              <w:t>Mantenimiento de Comunicaciones</w:t>
            </w:r>
            <w:r>
              <w:rPr>
                <w:rStyle w:val="Refdenotaalpie"/>
              </w:rPr>
              <w:footnoteReference w:id="5"/>
            </w:r>
            <w:r>
              <w:t>.</w:t>
            </w:r>
          </w:p>
          <w:p w14:paraId="48D0B20F" w14:textId="70372550" w:rsidR="00644F76" w:rsidRPr="00AB3A55" w:rsidRDefault="00644F76" w:rsidP="00A3312E">
            <w:pPr>
              <w:pStyle w:val="TextoTabla"/>
              <w:numPr>
                <w:ilvl w:val="0"/>
                <w:numId w:val="34"/>
              </w:numPr>
              <w:rPr>
                <w:lang w:val="en-US"/>
              </w:rPr>
            </w:pPr>
            <w:proofErr w:type="spellStart"/>
            <w:r w:rsidRPr="00AB3A55">
              <w:rPr>
                <w:lang w:val="en-US"/>
              </w:rPr>
              <w:t>Desde</w:t>
            </w:r>
            <w:proofErr w:type="spellEnd"/>
            <w:r w:rsidRPr="00AB3A55">
              <w:rPr>
                <w:lang w:val="en-US"/>
              </w:rPr>
              <w:t xml:space="preserve"> SCM, </w:t>
            </w:r>
            <w:proofErr w:type="spellStart"/>
            <w:r w:rsidRPr="00AB3A55">
              <w:rPr>
                <w:lang w:val="en-US"/>
              </w:rPr>
              <w:t>asignar</w:t>
            </w:r>
            <w:proofErr w:type="spellEnd"/>
            <w:r w:rsidRPr="00AB3A55">
              <w:rPr>
                <w:lang w:val="en-US"/>
              </w:rPr>
              <w:t xml:space="preserve"> P</w:t>
            </w:r>
            <w:proofErr w:type="gramStart"/>
            <w:r w:rsidRPr="00AB3A55">
              <w:rPr>
                <w:lang w:val="en-US"/>
              </w:rPr>
              <w:t>,1</w:t>
            </w:r>
            <w:proofErr w:type="gramEnd"/>
            <w:r w:rsidRPr="00AB3A55">
              <w:rPr>
                <w:lang w:val="en-US"/>
              </w:rPr>
              <w:t xml:space="preserve"> OR.1 + OR.2.</w:t>
            </w:r>
          </w:p>
          <w:p w14:paraId="094BC53D" w14:textId="11E0A049" w:rsidR="00644F76" w:rsidRDefault="00644F76" w:rsidP="00A3312E">
            <w:pPr>
              <w:pStyle w:val="TextoTabla"/>
              <w:numPr>
                <w:ilvl w:val="0"/>
                <w:numId w:val="34"/>
              </w:numPr>
            </w:pPr>
            <w:r>
              <w:t>Desde P.3 establecer una comunicación radio. Comprobar el audio entrante y saliente en el colateral radio.</w:t>
            </w:r>
          </w:p>
          <w:p w14:paraId="3ADA7C31" w14:textId="35F16E5E" w:rsidR="00644F76" w:rsidRDefault="00644F76" w:rsidP="00A3312E">
            <w:pPr>
              <w:pStyle w:val="TextoTabla"/>
              <w:numPr>
                <w:ilvl w:val="0"/>
                <w:numId w:val="34"/>
              </w:numPr>
            </w:pPr>
            <w:r>
              <w:t>Desde SCM Activar la configuración. Comprobar que se activa en P.1 y P.2 y no se corta la comunicación radio en P.3.</w:t>
            </w:r>
          </w:p>
          <w:p w14:paraId="6ADB4521" w14:textId="1DC23204" w:rsidR="00644F76" w:rsidRDefault="00644F76" w:rsidP="00A3312E">
            <w:pPr>
              <w:pStyle w:val="TextoTabla"/>
              <w:numPr>
                <w:ilvl w:val="0"/>
                <w:numId w:val="34"/>
              </w:numPr>
            </w:pPr>
            <w:r>
              <w:t>Deshacer la comunicación radio y establecer desde P.3 una comunicación telefónica con el colateral telefónico externo.</w:t>
            </w:r>
          </w:p>
          <w:p w14:paraId="78F80150" w14:textId="75903906" w:rsidR="00644F76" w:rsidRDefault="00644F76" w:rsidP="00A3312E">
            <w:pPr>
              <w:pStyle w:val="TextoTabla"/>
              <w:numPr>
                <w:ilvl w:val="0"/>
                <w:numId w:val="34"/>
              </w:numPr>
            </w:pPr>
            <w:r>
              <w:t>Desde SCM, volver la configuración a la situación inicial y activarla en el sistema.</w:t>
            </w:r>
          </w:p>
          <w:p w14:paraId="5D5763DB" w14:textId="4BACB23B" w:rsidR="00644F76" w:rsidRDefault="00644F76" w:rsidP="00A3312E">
            <w:pPr>
              <w:pStyle w:val="TextoTabla"/>
              <w:numPr>
                <w:ilvl w:val="0"/>
                <w:numId w:val="34"/>
              </w:numPr>
            </w:pPr>
            <w:r>
              <w:t>Comprobar que P.1 contiene los recursos de OR.1 y OP.2 los recursos de OR.2 y que no se corta la comunicación de audio en P.3.</w:t>
            </w:r>
          </w:p>
          <w:p w14:paraId="356CBBE6" w14:textId="640F2947" w:rsidR="00644F76" w:rsidRPr="006D61EF" w:rsidRDefault="00644F76" w:rsidP="00A3312E">
            <w:pPr>
              <w:pStyle w:val="TextoTabla"/>
              <w:numPr>
                <w:ilvl w:val="0"/>
                <w:numId w:val="34"/>
              </w:numPr>
            </w:pPr>
            <w:r>
              <w:t>Deshacer la comunicación telefónica.</w:t>
            </w:r>
          </w:p>
        </w:tc>
        <w:tc>
          <w:tcPr>
            <w:tcW w:w="851" w:type="dxa"/>
            <w:tcBorders>
              <w:bottom w:val="single" w:sz="6" w:space="0" w:color="000000"/>
            </w:tcBorders>
            <w:shd w:val="clear" w:color="auto" w:fill="auto"/>
          </w:tcPr>
          <w:p w14:paraId="2771384E" w14:textId="77777777" w:rsidR="00644F76" w:rsidRPr="006D61EF" w:rsidRDefault="00644F76" w:rsidP="006939F9">
            <w:pPr>
              <w:pStyle w:val="TextoTabla"/>
            </w:pPr>
          </w:p>
        </w:tc>
        <w:tc>
          <w:tcPr>
            <w:tcW w:w="850" w:type="dxa"/>
            <w:tcBorders>
              <w:bottom w:val="single" w:sz="6" w:space="0" w:color="000000"/>
            </w:tcBorders>
            <w:shd w:val="clear" w:color="auto" w:fill="auto"/>
          </w:tcPr>
          <w:p w14:paraId="3D89C255" w14:textId="77777777" w:rsidR="00644F76" w:rsidRPr="006D61EF" w:rsidRDefault="00644F76" w:rsidP="006939F9">
            <w:pPr>
              <w:pStyle w:val="TextoTabla"/>
            </w:pPr>
          </w:p>
        </w:tc>
      </w:tr>
      <w:tr w:rsidR="00644F76" w:rsidRPr="00183B8E" w14:paraId="3FB4795C" w14:textId="77777777" w:rsidTr="006939F9">
        <w:trPr>
          <w:trHeight w:val="20"/>
          <w:jc w:val="center"/>
        </w:trPr>
        <w:tc>
          <w:tcPr>
            <w:tcW w:w="695" w:type="dxa"/>
            <w:tcBorders>
              <w:bottom w:val="single" w:sz="6" w:space="0" w:color="000000"/>
            </w:tcBorders>
            <w:shd w:val="clear" w:color="auto" w:fill="auto"/>
          </w:tcPr>
          <w:p w14:paraId="00BF8FAE" w14:textId="77777777" w:rsidR="00644F76" w:rsidRPr="006D61EF" w:rsidRDefault="00644F76" w:rsidP="006939F9">
            <w:pPr>
              <w:pStyle w:val="TextoTabla"/>
            </w:pPr>
            <w:r w:rsidRPr="006D61EF">
              <w:t>3</w:t>
            </w:r>
          </w:p>
        </w:tc>
        <w:tc>
          <w:tcPr>
            <w:tcW w:w="7493" w:type="dxa"/>
            <w:gridSpan w:val="4"/>
            <w:tcBorders>
              <w:bottom w:val="single" w:sz="6" w:space="0" w:color="000000"/>
            </w:tcBorders>
            <w:shd w:val="clear" w:color="auto" w:fill="auto"/>
          </w:tcPr>
          <w:p w14:paraId="4FF7A84D" w14:textId="77777777" w:rsidR="00644F76" w:rsidRPr="006D61EF" w:rsidRDefault="00644F76" w:rsidP="006939F9">
            <w:pPr>
              <w:pStyle w:val="TextoTabla"/>
            </w:pPr>
          </w:p>
        </w:tc>
        <w:tc>
          <w:tcPr>
            <w:tcW w:w="851" w:type="dxa"/>
            <w:tcBorders>
              <w:bottom w:val="single" w:sz="6" w:space="0" w:color="000000"/>
            </w:tcBorders>
            <w:shd w:val="clear" w:color="auto" w:fill="auto"/>
          </w:tcPr>
          <w:p w14:paraId="6B00849D" w14:textId="77777777" w:rsidR="00644F76" w:rsidRPr="006D61EF" w:rsidRDefault="00644F76" w:rsidP="006939F9">
            <w:pPr>
              <w:pStyle w:val="TextoTabla"/>
            </w:pPr>
          </w:p>
        </w:tc>
        <w:tc>
          <w:tcPr>
            <w:tcW w:w="850" w:type="dxa"/>
            <w:tcBorders>
              <w:bottom w:val="single" w:sz="6" w:space="0" w:color="000000"/>
            </w:tcBorders>
            <w:shd w:val="clear" w:color="auto" w:fill="auto"/>
          </w:tcPr>
          <w:p w14:paraId="0DEC5CE5" w14:textId="77777777" w:rsidR="00644F76" w:rsidRPr="006D61EF" w:rsidRDefault="00644F76" w:rsidP="006939F9">
            <w:pPr>
              <w:pStyle w:val="TextoTabla"/>
            </w:pPr>
          </w:p>
        </w:tc>
      </w:tr>
      <w:tr w:rsidR="00644F76" w:rsidRPr="00183B8E" w14:paraId="3D69139A" w14:textId="77777777" w:rsidTr="006939F9">
        <w:trPr>
          <w:trHeight w:val="20"/>
          <w:jc w:val="center"/>
        </w:trPr>
        <w:tc>
          <w:tcPr>
            <w:tcW w:w="695" w:type="dxa"/>
            <w:tcBorders>
              <w:bottom w:val="single" w:sz="6" w:space="0" w:color="000000"/>
            </w:tcBorders>
            <w:shd w:val="clear" w:color="auto" w:fill="auto"/>
          </w:tcPr>
          <w:p w14:paraId="3C2827E4" w14:textId="77777777" w:rsidR="00644F76" w:rsidRPr="006D61EF" w:rsidRDefault="00644F76" w:rsidP="006939F9">
            <w:pPr>
              <w:pStyle w:val="TextoTabla"/>
            </w:pPr>
          </w:p>
        </w:tc>
        <w:tc>
          <w:tcPr>
            <w:tcW w:w="7493" w:type="dxa"/>
            <w:gridSpan w:val="4"/>
            <w:tcBorders>
              <w:bottom w:val="single" w:sz="6" w:space="0" w:color="000000"/>
            </w:tcBorders>
            <w:shd w:val="clear" w:color="auto" w:fill="auto"/>
          </w:tcPr>
          <w:p w14:paraId="6B8F3642" w14:textId="77777777" w:rsidR="00644F76" w:rsidRPr="006D61EF" w:rsidRDefault="00644F76" w:rsidP="006939F9">
            <w:pPr>
              <w:pStyle w:val="TextoTabla"/>
            </w:pPr>
          </w:p>
        </w:tc>
        <w:tc>
          <w:tcPr>
            <w:tcW w:w="851" w:type="dxa"/>
            <w:tcBorders>
              <w:bottom w:val="single" w:sz="6" w:space="0" w:color="000000"/>
            </w:tcBorders>
            <w:shd w:val="clear" w:color="auto" w:fill="auto"/>
          </w:tcPr>
          <w:p w14:paraId="70217969" w14:textId="77777777" w:rsidR="00644F76" w:rsidRPr="006D61EF" w:rsidRDefault="00644F76" w:rsidP="006939F9">
            <w:pPr>
              <w:pStyle w:val="TextoTabla"/>
            </w:pPr>
          </w:p>
        </w:tc>
        <w:tc>
          <w:tcPr>
            <w:tcW w:w="850" w:type="dxa"/>
            <w:tcBorders>
              <w:bottom w:val="single" w:sz="6" w:space="0" w:color="000000"/>
            </w:tcBorders>
            <w:shd w:val="clear" w:color="auto" w:fill="auto"/>
          </w:tcPr>
          <w:p w14:paraId="4F3B9FAA" w14:textId="77777777" w:rsidR="00644F76" w:rsidRPr="006D61EF" w:rsidRDefault="00644F76" w:rsidP="006939F9">
            <w:pPr>
              <w:pStyle w:val="TextoTabla"/>
            </w:pPr>
          </w:p>
        </w:tc>
      </w:tr>
      <w:tr w:rsidR="00644F76" w:rsidRPr="00183B8E" w14:paraId="412CB46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321C26E" w14:textId="77777777" w:rsidR="00644F76" w:rsidRPr="006D61EF" w:rsidRDefault="00644F76" w:rsidP="006939F9">
            <w:pPr>
              <w:pStyle w:val="TextoTabla"/>
            </w:pPr>
            <w:r w:rsidRPr="006D61EF">
              <w:t xml:space="preserve"> </w:t>
            </w:r>
          </w:p>
        </w:tc>
      </w:tr>
    </w:tbl>
    <w:p w14:paraId="7FE86E02" w14:textId="3280A1FB" w:rsidR="009355CB" w:rsidRDefault="009355CB" w:rsidP="0028114C"/>
    <w:p w14:paraId="0BD2F945" w14:textId="37B192CD" w:rsidR="0028114C" w:rsidRDefault="0028114C">
      <w:pPr>
        <w:spacing w:before="0" w:after="0" w:line="240" w:lineRule="auto"/>
        <w:jc w:val="left"/>
      </w:pPr>
      <w:r>
        <w:br w:type="page"/>
      </w:r>
    </w:p>
    <w:p w14:paraId="2A43F444" w14:textId="27EA78B2" w:rsidR="00391171" w:rsidRDefault="00391171" w:rsidP="00A5679F">
      <w:pPr>
        <w:pStyle w:val="Ttulo2"/>
      </w:pPr>
      <w:bookmarkStart w:id="197" w:name="_Toc318897601"/>
      <w:bookmarkStart w:id="198" w:name="_Toc357060666"/>
      <w:bookmarkStart w:id="199" w:name="_Toc445195492"/>
      <w:bookmarkStart w:id="200" w:name="_Toc519068329"/>
      <w:bookmarkStart w:id="201" w:name="_Toc2687388"/>
      <w:bookmarkStart w:id="202" w:name="_Ref109713819"/>
      <w:bookmarkStart w:id="203" w:name="_Ref109714934"/>
      <w:bookmarkStart w:id="204" w:name="_Toc131162568"/>
      <w:r w:rsidRPr="009D03A0">
        <w:lastRenderedPageBreak/>
        <w:t>U5KI.HTWR.02.002. Modos de Operación de la Posición de Control.</w:t>
      </w:r>
      <w:bookmarkEnd w:id="197"/>
      <w:bookmarkEnd w:id="198"/>
      <w:bookmarkEnd w:id="199"/>
      <w:bookmarkEnd w:id="200"/>
      <w:bookmarkEnd w:id="201"/>
      <w:bookmarkEnd w:id="202"/>
      <w:bookmarkEnd w:id="203"/>
      <w:bookmarkEnd w:id="20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B2BB6" w:rsidRPr="006D61EF" w14:paraId="5E83509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3903663" w14:textId="77777777" w:rsidR="007B2BB6" w:rsidRPr="006D61EF" w:rsidRDefault="007B2BB6" w:rsidP="006939F9">
            <w:pPr>
              <w:pStyle w:val="TextoTabla"/>
            </w:pPr>
          </w:p>
        </w:tc>
      </w:tr>
      <w:tr w:rsidR="007B2BB6" w:rsidRPr="006D61EF" w14:paraId="4D69A3E8" w14:textId="77777777" w:rsidTr="006939F9">
        <w:trPr>
          <w:trHeight w:val="20"/>
          <w:jc w:val="center"/>
        </w:trPr>
        <w:tc>
          <w:tcPr>
            <w:tcW w:w="1971" w:type="dxa"/>
            <w:gridSpan w:val="2"/>
            <w:shd w:val="clear" w:color="auto" w:fill="D9D9D9" w:themeFill="background1" w:themeFillShade="D9"/>
          </w:tcPr>
          <w:p w14:paraId="6EB704B8" w14:textId="77777777" w:rsidR="007B2BB6" w:rsidRPr="006D61EF" w:rsidRDefault="007B2BB6" w:rsidP="006939F9">
            <w:pPr>
              <w:pStyle w:val="TextoTabla"/>
              <w:rPr>
                <w:b/>
              </w:rPr>
            </w:pPr>
            <w:r w:rsidRPr="006D61EF">
              <w:rPr>
                <w:b/>
              </w:rPr>
              <w:t>Grupo</w:t>
            </w:r>
          </w:p>
        </w:tc>
        <w:tc>
          <w:tcPr>
            <w:tcW w:w="2371" w:type="dxa"/>
            <w:shd w:val="clear" w:color="auto" w:fill="auto"/>
          </w:tcPr>
          <w:p w14:paraId="7E3D0791" w14:textId="3B5FDB10" w:rsidR="007B2BB6" w:rsidRPr="006D61EF" w:rsidRDefault="007B2BB6" w:rsidP="006939F9">
            <w:pPr>
              <w:pStyle w:val="TextoTabla"/>
            </w:pPr>
            <w:r>
              <w:t>Operativa Básica</w:t>
            </w:r>
          </w:p>
        </w:tc>
        <w:tc>
          <w:tcPr>
            <w:tcW w:w="2161" w:type="dxa"/>
            <w:shd w:val="clear" w:color="auto" w:fill="D9D9D9" w:themeFill="background1" w:themeFillShade="D9"/>
          </w:tcPr>
          <w:p w14:paraId="06584848" w14:textId="77777777" w:rsidR="007B2BB6" w:rsidRPr="006D61EF" w:rsidRDefault="007B2BB6" w:rsidP="006939F9">
            <w:pPr>
              <w:pStyle w:val="TextoTabla"/>
              <w:rPr>
                <w:b/>
              </w:rPr>
            </w:pPr>
            <w:r w:rsidRPr="006D61EF">
              <w:rPr>
                <w:b/>
              </w:rPr>
              <w:t>Caso de Prueba</w:t>
            </w:r>
          </w:p>
        </w:tc>
        <w:tc>
          <w:tcPr>
            <w:tcW w:w="3386" w:type="dxa"/>
            <w:gridSpan w:val="3"/>
            <w:shd w:val="clear" w:color="auto" w:fill="auto"/>
          </w:tcPr>
          <w:p w14:paraId="03D9965A" w14:textId="1A138D39" w:rsidR="007B2BB6" w:rsidRPr="006D61EF" w:rsidRDefault="007B2BB6" w:rsidP="006939F9">
            <w:pPr>
              <w:pStyle w:val="TextoTabla"/>
            </w:pPr>
            <w:r w:rsidRPr="007B2BB6">
              <w:t>U5KI.HTWR.02.002</w:t>
            </w:r>
          </w:p>
        </w:tc>
      </w:tr>
      <w:tr w:rsidR="007B2BB6" w:rsidRPr="00183B8E" w14:paraId="43BD16AE" w14:textId="77777777" w:rsidTr="006939F9">
        <w:trPr>
          <w:trHeight w:val="20"/>
          <w:jc w:val="center"/>
        </w:trPr>
        <w:tc>
          <w:tcPr>
            <w:tcW w:w="1971" w:type="dxa"/>
            <w:gridSpan w:val="2"/>
            <w:shd w:val="clear" w:color="auto" w:fill="D9D9D9" w:themeFill="background1" w:themeFillShade="D9"/>
          </w:tcPr>
          <w:p w14:paraId="68C1D15F" w14:textId="77777777" w:rsidR="007B2BB6" w:rsidRPr="006D61EF" w:rsidRDefault="007B2BB6" w:rsidP="006939F9">
            <w:pPr>
              <w:pStyle w:val="TextoTabla"/>
              <w:rPr>
                <w:b/>
              </w:rPr>
            </w:pPr>
            <w:r w:rsidRPr="006D61EF">
              <w:rPr>
                <w:b/>
              </w:rPr>
              <w:t>Título</w:t>
            </w:r>
          </w:p>
        </w:tc>
        <w:tc>
          <w:tcPr>
            <w:tcW w:w="7918" w:type="dxa"/>
            <w:gridSpan w:val="5"/>
            <w:shd w:val="clear" w:color="auto" w:fill="auto"/>
          </w:tcPr>
          <w:p w14:paraId="6E8A1E66" w14:textId="24AD9A20" w:rsidR="007B2BB6" w:rsidRPr="006D61EF" w:rsidRDefault="007B2BB6" w:rsidP="006939F9">
            <w:pPr>
              <w:pStyle w:val="TextoTabla"/>
            </w:pPr>
            <w:r>
              <w:t>Modos de operación de la posición de control.</w:t>
            </w:r>
          </w:p>
        </w:tc>
      </w:tr>
      <w:tr w:rsidR="007B2BB6" w:rsidRPr="00183B8E" w14:paraId="35B05F46" w14:textId="77777777" w:rsidTr="006939F9">
        <w:trPr>
          <w:trHeight w:val="20"/>
          <w:jc w:val="center"/>
        </w:trPr>
        <w:tc>
          <w:tcPr>
            <w:tcW w:w="1971" w:type="dxa"/>
            <w:gridSpan w:val="2"/>
            <w:shd w:val="clear" w:color="auto" w:fill="D9D9D9" w:themeFill="background1" w:themeFillShade="D9"/>
          </w:tcPr>
          <w:p w14:paraId="481BF324" w14:textId="77777777" w:rsidR="007B2BB6" w:rsidRPr="006D61EF" w:rsidRDefault="007B2BB6" w:rsidP="006939F9">
            <w:pPr>
              <w:pStyle w:val="TextoTabla"/>
              <w:rPr>
                <w:b/>
              </w:rPr>
            </w:pPr>
            <w:r w:rsidRPr="006D61EF">
              <w:rPr>
                <w:b/>
              </w:rPr>
              <w:t>Objetivos</w:t>
            </w:r>
          </w:p>
        </w:tc>
        <w:tc>
          <w:tcPr>
            <w:tcW w:w="7918" w:type="dxa"/>
            <w:gridSpan w:val="5"/>
            <w:shd w:val="clear" w:color="auto" w:fill="auto"/>
          </w:tcPr>
          <w:p w14:paraId="734B956D" w14:textId="2CBA1EFB" w:rsidR="007B2BB6" w:rsidRPr="006D61EF" w:rsidRDefault="007B2BB6" w:rsidP="006939F9">
            <w:pPr>
              <w:pStyle w:val="TextoTabla"/>
            </w:pPr>
            <w:r w:rsidRPr="007B2BB6">
              <w:t xml:space="preserve">Comprobar los modos de operación NORMAL (INSTRUCTOR-ALUMNO) y DISGREGADO que implementa el puesto de Operador. De igual forma, se comprueba el correcto funcionamiento de los procedimientos de separación (NORMAL </w:t>
            </w:r>
            <w:r>
              <w:sym w:font="Wingdings" w:char="F0E0"/>
            </w:r>
            <w:r w:rsidRPr="007B2BB6">
              <w:t xml:space="preserve"> DISGREGADO), de Agrupación (DISGREGADO </w:t>
            </w:r>
            <w:r>
              <w:sym w:font="Wingdings" w:char="F0E0"/>
            </w:r>
            <w:r w:rsidRPr="007B2BB6">
              <w:t xml:space="preserve"> NORMAL) y de Reasignación de Recursos (DISGREGADO&lt;A&gt; </w:t>
            </w:r>
            <w:r>
              <w:sym w:font="Wingdings" w:char="F0E0"/>
            </w:r>
            <w:r w:rsidRPr="007B2BB6">
              <w:t xml:space="preserve"> DISGREGADO &lt;B&gt;).</w:t>
            </w:r>
          </w:p>
        </w:tc>
      </w:tr>
      <w:tr w:rsidR="007B2BB6" w:rsidRPr="006D61EF" w14:paraId="2912BFD4" w14:textId="77777777" w:rsidTr="006939F9">
        <w:trPr>
          <w:trHeight w:val="20"/>
          <w:jc w:val="center"/>
        </w:trPr>
        <w:tc>
          <w:tcPr>
            <w:tcW w:w="1971" w:type="dxa"/>
            <w:gridSpan w:val="2"/>
            <w:shd w:val="clear" w:color="auto" w:fill="D9D9D9" w:themeFill="background1" w:themeFillShade="D9"/>
            <w:vAlign w:val="center"/>
          </w:tcPr>
          <w:p w14:paraId="4A43D0D4" w14:textId="77777777" w:rsidR="007B2BB6" w:rsidRPr="006D61EF" w:rsidRDefault="007B2BB6" w:rsidP="006939F9">
            <w:pPr>
              <w:pStyle w:val="TextoTabla"/>
              <w:rPr>
                <w:b/>
              </w:rPr>
            </w:pPr>
            <w:r w:rsidRPr="006D61EF">
              <w:rPr>
                <w:b/>
              </w:rPr>
              <w:t>Condiciones Iniciales</w:t>
            </w:r>
          </w:p>
        </w:tc>
        <w:tc>
          <w:tcPr>
            <w:tcW w:w="7918" w:type="dxa"/>
            <w:gridSpan w:val="5"/>
            <w:shd w:val="clear" w:color="auto" w:fill="auto"/>
          </w:tcPr>
          <w:p w14:paraId="0E12E01B" w14:textId="77777777" w:rsidR="007B2BB6" w:rsidRDefault="007B2BB6" w:rsidP="007B2BB6">
            <w:pPr>
              <w:pStyle w:val="TextoTabla"/>
            </w:pPr>
            <w:r>
              <w:t>Puesto de Operador bajo prueba con los dos JACK Insertados. Al menos una posición Radio seleccionada en Cascos.</w:t>
            </w:r>
          </w:p>
          <w:p w14:paraId="052C1B04" w14:textId="77777777" w:rsidR="007B2BB6" w:rsidRDefault="007B2BB6" w:rsidP="007B2BB6">
            <w:pPr>
              <w:pStyle w:val="TextoTabla"/>
            </w:pPr>
            <w:r>
              <w:t>Puesto de Operador auxiliar con enlaces AD y LC internos asociados al puesto bajo Prueba.</w:t>
            </w:r>
          </w:p>
          <w:p w14:paraId="26AF2B09" w14:textId="08152C91" w:rsidR="007B2BB6" w:rsidRPr="006D61EF" w:rsidRDefault="007B2BB6" w:rsidP="007B2BB6">
            <w:pPr>
              <w:pStyle w:val="TextoTabla"/>
            </w:pPr>
            <w:r>
              <w:t>Colateral Radio, con posición asignada en puesto bajo pruebas y con posibilidad de generar llamada radio al sistema.</w:t>
            </w:r>
          </w:p>
        </w:tc>
      </w:tr>
      <w:tr w:rsidR="007B2BB6" w:rsidRPr="006D61EF" w14:paraId="5B6DD585" w14:textId="77777777" w:rsidTr="006939F9">
        <w:trPr>
          <w:trHeight w:val="20"/>
          <w:jc w:val="center"/>
        </w:trPr>
        <w:tc>
          <w:tcPr>
            <w:tcW w:w="695" w:type="dxa"/>
            <w:shd w:val="clear" w:color="auto" w:fill="BFBFBF" w:themeFill="background1" w:themeFillShade="BF"/>
          </w:tcPr>
          <w:p w14:paraId="4F55ED66" w14:textId="77777777" w:rsidR="007B2BB6" w:rsidRPr="006D61EF" w:rsidRDefault="007B2BB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E81438A" w14:textId="77777777" w:rsidR="007B2BB6" w:rsidRPr="006D61EF" w:rsidRDefault="007B2BB6" w:rsidP="006939F9">
            <w:pPr>
              <w:pStyle w:val="TextoTabla"/>
              <w:rPr>
                <w:b/>
              </w:rPr>
            </w:pPr>
            <w:r w:rsidRPr="006D61EF">
              <w:rPr>
                <w:b/>
              </w:rPr>
              <w:t>Descripción</w:t>
            </w:r>
          </w:p>
        </w:tc>
        <w:tc>
          <w:tcPr>
            <w:tcW w:w="1701" w:type="dxa"/>
            <w:gridSpan w:val="2"/>
            <w:shd w:val="clear" w:color="auto" w:fill="BFBFBF" w:themeFill="background1" w:themeFillShade="BF"/>
          </w:tcPr>
          <w:p w14:paraId="3008C4AC" w14:textId="77777777" w:rsidR="007B2BB6" w:rsidRPr="006D61EF" w:rsidRDefault="007B2BB6" w:rsidP="006939F9">
            <w:pPr>
              <w:pStyle w:val="TextoTabla"/>
              <w:rPr>
                <w:b/>
              </w:rPr>
            </w:pPr>
            <w:r w:rsidRPr="006D61EF">
              <w:rPr>
                <w:b/>
              </w:rPr>
              <w:t>Resultado</w:t>
            </w:r>
          </w:p>
        </w:tc>
      </w:tr>
      <w:tr w:rsidR="007B2BB6" w:rsidRPr="006D61EF" w14:paraId="5B59815D" w14:textId="77777777" w:rsidTr="006939F9">
        <w:trPr>
          <w:trHeight w:val="20"/>
          <w:jc w:val="center"/>
        </w:trPr>
        <w:tc>
          <w:tcPr>
            <w:tcW w:w="8188" w:type="dxa"/>
            <w:gridSpan w:val="5"/>
            <w:shd w:val="clear" w:color="auto" w:fill="D9D9D9" w:themeFill="background1" w:themeFillShade="D9"/>
          </w:tcPr>
          <w:p w14:paraId="1FA543C2" w14:textId="77777777" w:rsidR="007B2BB6" w:rsidRPr="006D61EF" w:rsidRDefault="007B2BB6" w:rsidP="006939F9">
            <w:pPr>
              <w:pStyle w:val="TextoTabla"/>
              <w:rPr>
                <w:b/>
              </w:rPr>
            </w:pPr>
          </w:p>
        </w:tc>
        <w:tc>
          <w:tcPr>
            <w:tcW w:w="851" w:type="dxa"/>
            <w:shd w:val="clear" w:color="auto" w:fill="D9D9D9" w:themeFill="background1" w:themeFillShade="D9"/>
          </w:tcPr>
          <w:p w14:paraId="2225274B" w14:textId="77777777" w:rsidR="007B2BB6" w:rsidRPr="006D61EF" w:rsidRDefault="007B2BB6" w:rsidP="006939F9">
            <w:pPr>
              <w:pStyle w:val="TextoTabla"/>
              <w:rPr>
                <w:b/>
              </w:rPr>
            </w:pPr>
            <w:r w:rsidRPr="006D61EF">
              <w:rPr>
                <w:b/>
              </w:rPr>
              <w:t>SI</w:t>
            </w:r>
          </w:p>
        </w:tc>
        <w:tc>
          <w:tcPr>
            <w:tcW w:w="850" w:type="dxa"/>
            <w:shd w:val="clear" w:color="auto" w:fill="D9D9D9" w:themeFill="background1" w:themeFillShade="D9"/>
          </w:tcPr>
          <w:p w14:paraId="06613C78" w14:textId="77777777" w:rsidR="007B2BB6" w:rsidRPr="006D61EF" w:rsidRDefault="007B2BB6" w:rsidP="006939F9">
            <w:pPr>
              <w:pStyle w:val="TextoTabla"/>
              <w:rPr>
                <w:b/>
              </w:rPr>
            </w:pPr>
            <w:r w:rsidRPr="006D61EF">
              <w:rPr>
                <w:b/>
              </w:rPr>
              <w:t>NO</w:t>
            </w:r>
          </w:p>
        </w:tc>
      </w:tr>
      <w:tr w:rsidR="007B2BB6" w:rsidRPr="00183B8E" w14:paraId="1F5E10D0" w14:textId="77777777" w:rsidTr="006939F9">
        <w:trPr>
          <w:trHeight w:val="20"/>
          <w:jc w:val="center"/>
        </w:trPr>
        <w:tc>
          <w:tcPr>
            <w:tcW w:w="695" w:type="dxa"/>
            <w:tcBorders>
              <w:bottom w:val="single" w:sz="6" w:space="0" w:color="000000"/>
            </w:tcBorders>
            <w:shd w:val="clear" w:color="auto" w:fill="auto"/>
          </w:tcPr>
          <w:p w14:paraId="13C4A85A" w14:textId="77777777" w:rsidR="007B2BB6" w:rsidRPr="006D61EF" w:rsidRDefault="007B2BB6" w:rsidP="006939F9">
            <w:pPr>
              <w:pStyle w:val="TextoTabla"/>
            </w:pPr>
            <w:r w:rsidRPr="006D61EF">
              <w:t>1</w:t>
            </w:r>
          </w:p>
        </w:tc>
        <w:tc>
          <w:tcPr>
            <w:tcW w:w="7493" w:type="dxa"/>
            <w:gridSpan w:val="4"/>
            <w:tcBorders>
              <w:bottom w:val="single" w:sz="6" w:space="0" w:color="000000"/>
            </w:tcBorders>
            <w:shd w:val="clear" w:color="auto" w:fill="auto"/>
          </w:tcPr>
          <w:p w14:paraId="209DC68B" w14:textId="34A022CE" w:rsidR="007B2BB6" w:rsidRDefault="007B2BB6" w:rsidP="007B2BB6">
            <w:pPr>
              <w:pStyle w:val="TextoTabla"/>
            </w:pPr>
            <w:r>
              <w:t>Modo NORMAL. En el modo NORMAL, el audio de transmisión de la posición de operación es la suma de los audios excepto en el caso de PTT simultáneo, caso en el cual solo progresa el audio del JACK de instructor. El audio de recepción de la posición de control es entregado simultáneamente a cada uno de los JACKS insertados, tanto para comunicaciones radio como para telefonía. La función PTT de la posición es la suma lógica de los PTT de cada JACK, excepto en el caso de PTT-OFF de Instructor desde una situación de PTT simultáneo, en la cual la posición transita a un estado de PTT-OFF.</w:t>
            </w:r>
          </w:p>
          <w:p w14:paraId="7E6402DD" w14:textId="456C8611" w:rsidR="007B2BB6" w:rsidRDefault="007B2BB6" w:rsidP="007B2BB6">
            <w:pPr>
              <w:pStyle w:val="TextoTabla"/>
              <w:jc w:val="center"/>
            </w:pPr>
            <w:r w:rsidRPr="009D03A0">
              <w:rPr>
                <w:noProof/>
                <w:lang w:val="en-US" w:eastAsia="en-US"/>
              </w:rPr>
              <w:drawing>
                <wp:inline distT="0" distB="0" distL="0" distR="0" wp14:anchorId="6F600FF7" wp14:editId="5351761C">
                  <wp:extent cx="963075" cy="95250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6041" cy="955434"/>
                          </a:xfrm>
                          <a:prstGeom prst="rect">
                            <a:avLst/>
                          </a:prstGeom>
                          <a:noFill/>
                          <a:ln>
                            <a:noFill/>
                          </a:ln>
                        </pic:spPr>
                      </pic:pic>
                    </a:graphicData>
                  </a:graphic>
                </wp:inline>
              </w:drawing>
            </w:r>
          </w:p>
          <w:p w14:paraId="13E87113" w14:textId="77777777" w:rsidR="007B2BB6" w:rsidRDefault="007B2BB6" w:rsidP="00A3312E">
            <w:pPr>
              <w:pStyle w:val="TextoTabla"/>
              <w:numPr>
                <w:ilvl w:val="0"/>
                <w:numId w:val="35"/>
              </w:numPr>
            </w:pPr>
            <w:r>
              <w:t>Comprobar que el puesto indica en la zona de monitorización de JACKS el modo NORMAL</w:t>
            </w:r>
          </w:p>
          <w:p w14:paraId="17574D9E" w14:textId="654C3CAF" w:rsidR="007B2BB6" w:rsidRDefault="007B2BB6" w:rsidP="00A3312E">
            <w:pPr>
              <w:pStyle w:val="TextoTabla"/>
              <w:numPr>
                <w:ilvl w:val="0"/>
                <w:numId w:val="35"/>
              </w:numPr>
            </w:pPr>
            <w:r>
              <w:t>Establecer una comunicación radio, con la posición asignada a cascos.</w:t>
            </w:r>
          </w:p>
          <w:p w14:paraId="0B496FFB" w14:textId="5CEE18A8" w:rsidR="007B2BB6" w:rsidRDefault="007B2BB6" w:rsidP="00A3312E">
            <w:pPr>
              <w:pStyle w:val="TextoTabla"/>
              <w:numPr>
                <w:ilvl w:val="0"/>
                <w:numId w:val="35"/>
              </w:numPr>
            </w:pPr>
            <w:r>
              <w:t>Comprobar que se escucha tanto en el conector izquierdo como en el derecho. Comprobar que el audio propio progresa al colateral tanto desde el conector izquierdo como en derecho.</w:t>
            </w:r>
          </w:p>
          <w:p w14:paraId="1B59B1E6" w14:textId="47345886" w:rsidR="007B2BB6" w:rsidRDefault="007B2BB6" w:rsidP="00A3312E">
            <w:pPr>
              <w:pStyle w:val="TextoTabla"/>
              <w:numPr>
                <w:ilvl w:val="0"/>
                <w:numId w:val="35"/>
              </w:numPr>
            </w:pPr>
            <w:r>
              <w:t>Establecer una comunicación telefónica.</w:t>
            </w:r>
          </w:p>
          <w:p w14:paraId="5B0A837E" w14:textId="0E4E5010" w:rsidR="007B2BB6" w:rsidRDefault="007B2BB6" w:rsidP="00A3312E">
            <w:pPr>
              <w:pStyle w:val="TextoTabla"/>
              <w:numPr>
                <w:ilvl w:val="0"/>
                <w:numId w:val="35"/>
              </w:numPr>
            </w:pPr>
            <w:r>
              <w:t>Comprobar que se escucha tanto en el conector derecho como en el izquierdo. Comprobar que el audio propio progresa al colateral tanto desde el conector izquierdo como en derecho.</w:t>
            </w:r>
          </w:p>
          <w:p w14:paraId="3D6368CB" w14:textId="6827A0F4" w:rsidR="007B2BB6" w:rsidRDefault="007B2BB6" w:rsidP="00A3312E">
            <w:pPr>
              <w:pStyle w:val="TextoTabla"/>
              <w:numPr>
                <w:ilvl w:val="0"/>
                <w:numId w:val="35"/>
              </w:numPr>
            </w:pPr>
            <w:r>
              <w:t>Establecer una comunicación LC.</w:t>
            </w:r>
          </w:p>
          <w:p w14:paraId="7A7B36D2" w14:textId="3CBBCDB3" w:rsidR="007B2BB6" w:rsidRPr="006D61EF" w:rsidRDefault="007B2BB6" w:rsidP="00A3312E">
            <w:pPr>
              <w:pStyle w:val="TextoTabla"/>
              <w:numPr>
                <w:ilvl w:val="0"/>
                <w:numId w:val="35"/>
              </w:numPr>
            </w:pPr>
            <w:r>
              <w:lastRenderedPageBreak/>
              <w:t>Comprobar que el audio propio progresa al colateral tanto desde el conector izquierdo como en derecho.</w:t>
            </w:r>
          </w:p>
        </w:tc>
        <w:tc>
          <w:tcPr>
            <w:tcW w:w="851" w:type="dxa"/>
            <w:tcBorders>
              <w:bottom w:val="single" w:sz="6" w:space="0" w:color="000000"/>
            </w:tcBorders>
            <w:shd w:val="clear" w:color="auto" w:fill="auto"/>
          </w:tcPr>
          <w:p w14:paraId="63F303FB" w14:textId="77777777" w:rsidR="007B2BB6" w:rsidRPr="006D61EF" w:rsidRDefault="007B2BB6" w:rsidP="006939F9">
            <w:pPr>
              <w:pStyle w:val="TextoTabla"/>
            </w:pPr>
          </w:p>
        </w:tc>
        <w:tc>
          <w:tcPr>
            <w:tcW w:w="850" w:type="dxa"/>
            <w:tcBorders>
              <w:bottom w:val="single" w:sz="6" w:space="0" w:color="000000"/>
            </w:tcBorders>
            <w:shd w:val="clear" w:color="auto" w:fill="auto"/>
          </w:tcPr>
          <w:p w14:paraId="7CECB163" w14:textId="77777777" w:rsidR="007B2BB6" w:rsidRPr="006D61EF" w:rsidRDefault="007B2BB6" w:rsidP="006939F9">
            <w:pPr>
              <w:pStyle w:val="TextoTabla"/>
            </w:pPr>
          </w:p>
        </w:tc>
      </w:tr>
      <w:tr w:rsidR="007B2BB6" w:rsidRPr="00183B8E" w14:paraId="7B809DC1" w14:textId="77777777" w:rsidTr="006939F9">
        <w:trPr>
          <w:trHeight w:val="20"/>
          <w:jc w:val="center"/>
        </w:trPr>
        <w:tc>
          <w:tcPr>
            <w:tcW w:w="695" w:type="dxa"/>
            <w:tcBorders>
              <w:bottom w:val="single" w:sz="6" w:space="0" w:color="000000"/>
            </w:tcBorders>
            <w:shd w:val="clear" w:color="auto" w:fill="auto"/>
          </w:tcPr>
          <w:p w14:paraId="76B7BA20" w14:textId="77777777" w:rsidR="007B2BB6" w:rsidRPr="006D61EF" w:rsidRDefault="007B2BB6" w:rsidP="006939F9">
            <w:pPr>
              <w:pStyle w:val="TextoTabla"/>
            </w:pPr>
            <w:r w:rsidRPr="006D61EF">
              <w:lastRenderedPageBreak/>
              <w:t>2</w:t>
            </w:r>
          </w:p>
        </w:tc>
        <w:tc>
          <w:tcPr>
            <w:tcW w:w="7493" w:type="dxa"/>
            <w:gridSpan w:val="4"/>
            <w:tcBorders>
              <w:bottom w:val="single" w:sz="6" w:space="0" w:color="000000"/>
            </w:tcBorders>
            <w:shd w:val="clear" w:color="auto" w:fill="auto"/>
          </w:tcPr>
          <w:p w14:paraId="775A0E52" w14:textId="617047E1" w:rsidR="005572CD" w:rsidRDefault="005572CD" w:rsidP="005572CD">
            <w:pPr>
              <w:pStyle w:val="TextoTabla"/>
            </w:pPr>
            <w:r>
              <w:t xml:space="preserve">Transición NORMAL </w:t>
            </w:r>
            <w:r>
              <w:sym w:font="Wingdings" w:char="F0E0"/>
            </w:r>
            <w:r>
              <w:t xml:space="preserve"> DISGREGADO A.</w:t>
            </w:r>
          </w:p>
          <w:p w14:paraId="54E461CA" w14:textId="173BCC93" w:rsidR="005572CD" w:rsidRDefault="005572CD" w:rsidP="00A3312E">
            <w:pPr>
              <w:pStyle w:val="TextoTabla"/>
              <w:numPr>
                <w:ilvl w:val="0"/>
                <w:numId w:val="36"/>
              </w:numPr>
            </w:pPr>
            <w:r>
              <w:t>Pulsar tecla de Separación de Puesto. Se despliega el menú de Separación de Puesto.</w:t>
            </w:r>
          </w:p>
          <w:p w14:paraId="016C512B" w14:textId="57BAB9B7" w:rsidR="007B2BB6" w:rsidRPr="006D61EF" w:rsidRDefault="005572CD" w:rsidP="00A3312E">
            <w:pPr>
              <w:pStyle w:val="TextoTabla"/>
              <w:numPr>
                <w:ilvl w:val="0"/>
                <w:numId w:val="36"/>
              </w:numPr>
            </w:pPr>
            <w:r>
              <w:t>Pulsar la opción “Modo Disgregado”. Aparece opciones de los dos modos disgregados (LC+TF, RD y RD+LC, TF). Seleccionamos el primero.</w:t>
            </w:r>
          </w:p>
        </w:tc>
        <w:tc>
          <w:tcPr>
            <w:tcW w:w="851" w:type="dxa"/>
            <w:tcBorders>
              <w:bottom w:val="single" w:sz="6" w:space="0" w:color="000000"/>
            </w:tcBorders>
            <w:shd w:val="clear" w:color="auto" w:fill="auto"/>
          </w:tcPr>
          <w:p w14:paraId="337295B2" w14:textId="77777777" w:rsidR="007B2BB6" w:rsidRPr="006D61EF" w:rsidRDefault="007B2BB6" w:rsidP="006939F9">
            <w:pPr>
              <w:pStyle w:val="TextoTabla"/>
            </w:pPr>
          </w:p>
        </w:tc>
        <w:tc>
          <w:tcPr>
            <w:tcW w:w="850" w:type="dxa"/>
            <w:tcBorders>
              <w:bottom w:val="single" w:sz="6" w:space="0" w:color="000000"/>
            </w:tcBorders>
            <w:shd w:val="clear" w:color="auto" w:fill="auto"/>
          </w:tcPr>
          <w:p w14:paraId="4DE5948C" w14:textId="77777777" w:rsidR="007B2BB6" w:rsidRPr="006D61EF" w:rsidRDefault="007B2BB6" w:rsidP="006939F9">
            <w:pPr>
              <w:pStyle w:val="TextoTabla"/>
            </w:pPr>
          </w:p>
        </w:tc>
      </w:tr>
      <w:tr w:rsidR="007B2BB6" w:rsidRPr="00183B8E" w14:paraId="7A7DD696" w14:textId="77777777" w:rsidTr="006939F9">
        <w:trPr>
          <w:trHeight w:val="20"/>
          <w:jc w:val="center"/>
        </w:trPr>
        <w:tc>
          <w:tcPr>
            <w:tcW w:w="695" w:type="dxa"/>
            <w:tcBorders>
              <w:bottom w:val="single" w:sz="6" w:space="0" w:color="000000"/>
            </w:tcBorders>
            <w:shd w:val="clear" w:color="auto" w:fill="auto"/>
          </w:tcPr>
          <w:p w14:paraId="1030E403" w14:textId="77777777" w:rsidR="007B2BB6" w:rsidRPr="006D61EF" w:rsidRDefault="007B2BB6" w:rsidP="006939F9">
            <w:pPr>
              <w:pStyle w:val="TextoTabla"/>
            </w:pPr>
            <w:r w:rsidRPr="006D61EF">
              <w:t>3</w:t>
            </w:r>
          </w:p>
        </w:tc>
        <w:tc>
          <w:tcPr>
            <w:tcW w:w="7493" w:type="dxa"/>
            <w:gridSpan w:val="4"/>
            <w:tcBorders>
              <w:bottom w:val="single" w:sz="6" w:space="0" w:color="000000"/>
            </w:tcBorders>
            <w:shd w:val="clear" w:color="auto" w:fill="auto"/>
          </w:tcPr>
          <w:p w14:paraId="4E7F0ADB" w14:textId="77777777" w:rsidR="007B2BB6" w:rsidRDefault="005572CD" w:rsidP="006939F9">
            <w:pPr>
              <w:pStyle w:val="TextoTabla"/>
            </w:pPr>
            <w:r w:rsidRPr="005572CD">
              <w:t>Modo DISGREGADO A. En este modo, el conector izquierdo atiende a telefonía (Con llamada previa, o con acceso instantáneo o línea caliente) y el conector derecho atiende a la radio.</w:t>
            </w:r>
          </w:p>
          <w:p w14:paraId="64B07F66" w14:textId="77777777" w:rsidR="005572CD" w:rsidRDefault="005572CD" w:rsidP="005572CD">
            <w:pPr>
              <w:pStyle w:val="TextoTabla"/>
              <w:jc w:val="center"/>
            </w:pPr>
            <w:r w:rsidRPr="009D03A0">
              <w:rPr>
                <w:noProof/>
                <w:lang w:val="en-US" w:eastAsia="en-US"/>
              </w:rPr>
              <w:drawing>
                <wp:inline distT="0" distB="0" distL="0" distR="0" wp14:anchorId="6AAE6023" wp14:editId="23EB4DE7">
                  <wp:extent cx="955208" cy="9048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9880" cy="909301"/>
                          </a:xfrm>
                          <a:prstGeom prst="rect">
                            <a:avLst/>
                          </a:prstGeom>
                          <a:noFill/>
                          <a:ln>
                            <a:noFill/>
                          </a:ln>
                        </pic:spPr>
                      </pic:pic>
                    </a:graphicData>
                  </a:graphic>
                </wp:inline>
              </w:drawing>
            </w:r>
          </w:p>
          <w:p w14:paraId="6A2E74B6" w14:textId="46D4CD5C" w:rsidR="005572CD" w:rsidRDefault="005572CD" w:rsidP="00A3312E">
            <w:pPr>
              <w:pStyle w:val="TextoTabla"/>
              <w:numPr>
                <w:ilvl w:val="0"/>
                <w:numId w:val="37"/>
              </w:numPr>
            </w:pPr>
            <w:r w:rsidRPr="005572CD">
              <w:t>Comprobar que el puesto indica en la zona de monitorización de JACKS el modo DISGREGADO A (Ilustración)</w:t>
            </w:r>
          </w:p>
          <w:p w14:paraId="1EEEAFDB" w14:textId="1327AABB" w:rsidR="005572CD" w:rsidRDefault="005572CD" w:rsidP="00A3312E">
            <w:pPr>
              <w:pStyle w:val="TextoTabla"/>
              <w:numPr>
                <w:ilvl w:val="0"/>
                <w:numId w:val="37"/>
              </w:numPr>
            </w:pPr>
            <w:r>
              <w:t>Establecer una comunicación radio.</w:t>
            </w:r>
          </w:p>
          <w:p w14:paraId="45DD1F87" w14:textId="2E6E6C86" w:rsidR="005572CD" w:rsidRDefault="005572CD" w:rsidP="00A3312E">
            <w:pPr>
              <w:pStyle w:val="TextoTabla"/>
              <w:numPr>
                <w:ilvl w:val="0"/>
                <w:numId w:val="37"/>
              </w:numPr>
            </w:pPr>
            <w:r>
              <w:t>Comprobar que tanto la recepción (en cascos) como transmisión solo se puede realizar desde el conector derecho.</w:t>
            </w:r>
          </w:p>
          <w:p w14:paraId="4F0F5602" w14:textId="64B52633" w:rsidR="005572CD" w:rsidRDefault="005572CD" w:rsidP="00A3312E">
            <w:pPr>
              <w:pStyle w:val="TextoTabla"/>
              <w:numPr>
                <w:ilvl w:val="0"/>
                <w:numId w:val="37"/>
              </w:numPr>
            </w:pPr>
            <w:r>
              <w:t xml:space="preserve">Establecer una comunicación telefónica. </w:t>
            </w:r>
          </w:p>
          <w:p w14:paraId="1A636E02" w14:textId="25EB3F6D" w:rsidR="005572CD" w:rsidRDefault="005572CD" w:rsidP="00A3312E">
            <w:pPr>
              <w:pStyle w:val="TextoTabla"/>
              <w:numPr>
                <w:ilvl w:val="0"/>
                <w:numId w:val="37"/>
              </w:numPr>
            </w:pPr>
            <w:r>
              <w:t>Comprobar que tanto la recepción como la transmisión solo se realiza por el conector izquierdo.</w:t>
            </w:r>
          </w:p>
          <w:p w14:paraId="7380100D" w14:textId="3A17D055" w:rsidR="005572CD" w:rsidRDefault="005572CD" w:rsidP="00A3312E">
            <w:pPr>
              <w:pStyle w:val="TextoTabla"/>
              <w:numPr>
                <w:ilvl w:val="0"/>
                <w:numId w:val="37"/>
              </w:numPr>
            </w:pPr>
            <w:r>
              <w:t>Establecer una comunicación de LC.</w:t>
            </w:r>
          </w:p>
          <w:p w14:paraId="3EA7F3F9" w14:textId="1E2B92D9" w:rsidR="005572CD" w:rsidRPr="006D61EF" w:rsidRDefault="005572CD" w:rsidP="00A3312E">
            <w:pPr>
              <w:pStyle w:val="TextoTabla"/>
              <w:numPr>
                <w:ilvl w:val="0"/>
                <w:numId w:val="37"/>
              </w:numPr>
            </w:pPr>
            <w:r>
              <w:t>Comprobar que solo se puede transmitir por el conector izquierdo.</w:t>
            </w:r>
          </w:p>
        </w:tc>
        <w:tc>
          <w:tcPr>
            <w:tcW w:w="851" w:type="dxa"/>
            <w:tcBorders>
              <w:bottom w:val="single" w:sz="6" w:space="0" w:color="000000"/>
            </w:tcBorders>
            <w:shd w:val="clear" w:color="auto" w:fill="auto"/>
          </w:tcPr>
          <w:p w14:paraId="4C4769BA" w14:textId="77777777" w:rsidR="007B2BB6" w:rsidRPr="006D61EF" w:rsidRDefault="007B2BB6" w:rsidP="006939F9">
            <w:pPr>
              <w:pStyle w:val="TextoTabla"/>
            </w:pPr>
          </w:p>
        </w:tc>
        <w:tc>
          <w:tcPr>
            <w:tcW w:w="850" w:type="dxa"/>
            <w:tcBorders>
              <w:bottom w:val="single" w:sz="6" w:space="0" w:color="000000"/>
            </w:tcBorders>
            <w:shd w:val="clear" w:color="auto" w:fill="auto"/>
          </w:tcPr>
          <w:p w14:paraId="6AAFEF57" w14:textId="77777777" w:rsidR="007B2BB6" w:rsidRPr="006D61EF" w:rsidRDefault="007B2BB6" w:rsidP="006939F9">
            <w:pPr>
              <w:pStyle w:val="TextoTabla"/>
            </w:pPr>
          </w:p>
        </w:tc>
      </w:tr>
      <w:tr w:rsidR="007B2BB6" w:rsidRPr="00183B8E" w14:paraId="5FE5C359" w14:textId="77777777" w:rsidTr="006939F9">
        <w:trPr>
          <w:trHeight w:val="20"/>
          <w:jc w:val="center"/>
        </w:trPr>
        <w:tc>
          <w:tcPr>
            <w:tcW w:w="695" w:type="dxa"/>
            <w:tcBorders>
              <w:bottom w:val="single" w:sz="6" w:space="0" w:color="000000"/>
            </w:tcBorders>
            <w:shd w:val="clear" w:color="auto" w:fill="auto"/>
          </w:tcPr>
          <w:p w14:paraId="489E2D9B" w14:textId="77777777" w:rsidR="007B2BB6" w:rsidRPr="006D61EF" w:rsidRDefault="007B2BB6" w:rsidP="006939F9">
            <w:pPr>
              <w:pStyle w:val="TextoTabla"/>
            </w:pPr>
            <w:r w:rsidRPr="006D61EF">
              <w:t>4</w:t>
            </w:r>
          </w:p>
        </w:tc>
        <w:tc>
          <w:tcPr>
            <w:tcW w:w="7493" w:type="dxa"/>
            <w:gridSpan w:val="4"/>
            <w:tcBorders>
              <w:bottom w:val="single" w:sz="6" w:space="0" w:color="000000"/>
            </w:tcBorders>
            <w:shd w:val="clear" w:color="auto" w:fill="auto"/>
          </w:tcPr>
          <w:p w14:paraId="50576C87" w14:textId="3579D150" w:rsidR="005572CD" w:rsidRDefault="005572CD" w:rsidP="005572CD">
            <w:pPr>
              <w:pStyle w:val="TextoTabla"/>
            </w:pPr>
            <w:r>
              <w:t xml:space="preserve">Transición DISGREGADO A </w:t>
            </w:r>
            <w:r>
              <w:sym w:font="Wingdings" w:char="F0E0"/>
            </w:r>
            <w:r>
              <w:t xml:space="preserve"> DISGREGADO B</w:t>
            </w:r>
          </w:p>
          <w:p w14:paraId="44EB5BBF" w14:textId="289688F6" w:rsidR="005572CD" w:rsidRDefault="005572CD" w:rsidP="00A3312E">
            <w:pPr>
              <w:pStyle w:val="TextoTabla"/>
              <w:numPr>
                <w:ilvl w:val="0"/>
                <w:numId w:val="38"/>
              </w:numPr>
            </w:pPr>
            <w:r>
              <w:t>Pulsar tecla de Separación de Puesto. Aparece opciones de los dos modos disgregados (LC+TF, RD y RD+LC, TF). Seleccionamos el primero.</w:t>
            </w:r>
          </w:p>
          <w:p w14:paraId="7748698C" w14:textId="55D8A692" w:rsidR="007B2BB6" w:rsidRPr="006D61EF" w:rsidRDefault="005572CD" w:rsidP="00A3312E">
            <w:pPr>
              <w:pStyle w:val="TextoTabla"/>
              <w:numPr>
                <w:ilvl w:val="0"/>
                <w:numId w:val="38"/>
              </w:numPr>
            </w:pPr>
            <w:r>
              <w:t>El sistema cambia a modo disgregado B.</w:t>
            </w:r>
          </w:p>
        </w:tc>
        <w:tc>
          <w:tcPr>
            <w:tcW w:w="851" w:type="dxa"/>
            <w:tcBorders>
              <w:bottom w:val="single" w:sz="6" w:space="0" w:color="000000"/>
            </w:tcBorders>
            <w:shd w:val="clear" w:color="auto" w:fill="auto"/>
          </w:tcPr>
          <w:p w14:paraId="300622AF" w14:textId="77777777" w:rsidR="007B2BB6" w:rsidRPr="006D61EF" w:rsidRDefault="007B2BB6" w:rsidP="006939F9">
            <w:pPr>
              <w:pStyle w:val="TextoTabla"/>
            </w:pPr>
          </w:p>
        </w:tc>
        <w:tc>
          <w:tcPr>
            <w:tcW w:w="850" w:type="dxa"/>
            <w:tcBorders>
              <w:bottom w:val="single" w:sz="6" w:space="0" w:color="000000"/>
            </w:tcBorders>
            <w:shd w:val="clear" w:color="auto" w:fill="auto"/>
          </w:tcPr>
          <w:p w14:paraId="766D731B" w14:textId="77777777" w:rsidR="007B2BB6" w:rsidRPr="006D61EF" w:rsidRDefault="007B2BB6" w:rsidP="006939F9">
            <w:pPr>
              <w:pStyle w:val="TextoTabla"/>
            </w:pPr>
          </w:p>
        </w:tc>
      </w:tr>
      <w:tr w:rsidR="007B2BB6" w:rsidRPr="006D61EF" w14:paraId="0CE59214" w14:textId="77777777" w:rsidTr="006939F9">
        <w:trPr>
          <w:trHeight w:val="20"/>
          <w:jc w:val="center"/>
        </w:trPr>
        <w:tc>
          <w:tcPr>
            <w:tcW w:w="695" w:type="dxa"/>
            <w:tcBorders>
              <w:bottom w:val="single" w:sz="6" w:space="0" w:color="000000"/>
            </w:tcBorders>
            <w:shd w:val="clear" w:color="auto" w:fill="auto"/>
          </w:tcPr>
          <w:p w14:paraId="0C8426F2" w14:textId="77777777" w:rsidR="007B2BB6" w:rsidRPr="006D61EF" w:rsidRDefault="007B2BB6" w:rsidP="006939F9">
            <w:pPr>
              <w:pStyle w:val="TextoTabla"/>
            </w:pPr>
            <w:r w:rsidRPr="006D61EF">
              <w:t>5</w:t>
            </w:r>
          </w:p>
        </w:tc>
        <w:tc>
          <w:tcPr>
            <w:tcW w:w="7493" w:type="dxa"/>
            <w:gridSpan w:val="4"/>
            <w:tcBorders>
              <w:bottom w:val="single" w:sz="6" w:space="0" w:color="000000"/>
            </w:tcBorders>
            <w:shd w:val="clear" w:color="auto" w:fill="auto"/>
          </w:tcPr>
          <w:p w14:paraId="1FF50A27" w14:textId="22263CCD" w:rsidR="005572CD" w:rsidRDefault="005572CD" w:rsidP="005572CD">
            <w:pPr>
              <w:pStyle w:val="TextoTabla"/>
            </w:pPr>
            <w:r>
              <w:t>Modo DISGREGADO B. En este modo, el conector izquierdo atiende a radio y línea caliente, mientras que el conector derecho atiende a la telefonía.</w:t>
            </w:r>
          </w:p>
          <w:p w14:paraId="2FF74A3B" w14:textId="2DE3A4D8" w:rsidR="005C77B8" w:rsidRDefault="005C77B8" w:rsidP="005C77B8">
            <w:pPr>
              <w:pStyle w:val="TextoTabla"/>
              <w:jc w:val="center"/>
            </w:pPr>
            <w:r w:rsidRPr="009D03A0">
              <w:rPr>
                <w:noProof/>
                <w:lang w:val="en-US" w:eastAsia="en-US"/>
              </w:rPr>
              <w:drawing>
                <wp:inline distT="0" distB="0" distL="0" distR="0" wp14:anchorId="1137C3C5" wp14:editId="244BA891">
                  <wp:extent cx="961200" cy="903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1200" cy="903600"/>
                          </a:xfrm>
                          <a:prstGeom prst="rect">
                            <a:avLst/>
                          </a:prstGeom>
                          <a:noFill/>
                          <a:ln>
                            <a:noFill/>
                          </a:ln>
                        </pic:spPr>
                      </pic:pic>
                    </a:graphicData>
                  </a:graphic>
                </wp:inline>
              </w:drawing>
            </w:r>
          </w:p>
          <w:p w14:paraId="463D7D7E" w14:textId="77777777" w:rsidR="007B2BB6" w:rsidRDefault="005572CD" w:rsidP="00A3312E">
            <w:pPr>
              <w:pStyle w:val="TextoTabla"/>
              <w:numPr>
                <w:ilvl w:val="0"/>
                <w:numId w:val="39"/>
              </w:numPr>
            </w:pPr>
            <w:r>
              <w:t>Comprobar que el puesto indica en la zona de monitorización de JACKS el modo DISGREGADO B (Ilustración</w:t>
            </w:r>
            <w:r w:rsidR="005C77B8">
              <w:t>)</w:t>
            </w:r>
            <w:r>
              <w:t>.</w:t>
            </w:r>
          </w:p>
          <w:p w14:paraId="7CEB01D6" w14:textId="1C120F32" w:rsidR="005C77B8" w:rsidRDefault="005C77B8" w:rsidP="00A3312E">
            <w:pPr>
              <w:pStyle w:val="TextoTabla"/>
              <w:numPr>
                <w:ilvl w:val="0"/>
                <w:numId w:val="39"/>
              </w:numPr>
            </w:pPr>
            <w:r>
              <w:t>Establecer una comunicación radio.</w:t>
            </w:r>
          </w:p>
          <w:p w14:paraId="5EB27B62" w14:textId="03DC1868" w:rsidR="005C77B8" w:rsidRDefault="005C77B8" w:rsidP="00A3312E">
            <w:pPr>
              <w:pStyle w:val="TextoTabla"/>
              <w:numPr>
                <w:ilvl w:val="0"/>
                <w:numId w:val="39"/>
              </w:numPr>
            </w:pPr>
            <w:r>
              <w:lastRenderedPageBreak/>
              <w:t>Comprobar que tanto la recepción (en cascos) como transmisión solo se puede realizar desde el conector izquierdo.</w:t>
            </w:r>
          </w:p>
          <w:p w14:paraId="00343632" w14:textId="1305264F" w:rsidR="005C77B8" w:rsidRDefault="005C77B8" w:rsidP="00A3312E">
            <w:pPr>
              <w:pStyle w:val="TextoTabla"/>
              <w:numPr>
                <w:ilvl w:val="0"/>
                <w:numId w:val="39"/>
              </w:numPr>
            </w:pPr>
            <w:r>
              <w:t xml:space="preserve">Establecer una comunicación telefónica. </w:t>
            </w:r>
          </w:p>
          <w:p w14:paraId="6E0FDC9A" w14:textId="2F643312" w:rsidR="005C77B8" w:rsidRDefault="005C77B8" w:rsidP="00A3312E">
            <w:pPr>
              <w:pStyle w:val="TextoTabla"/>
              <w:numPr>
                <w:ilvl w:val="0"/>
                <w:numId w:val="39"/>
              </w:numPr>
            </w:pPr>
            <w:r>
              <w:t>Comprobar que tanto la recepción con la transmisión solo se realiza por el conector derecho.</w:t>
            </w:r>
          </w:p>
          <w:p w14:paraId="718EE1E0" w14:textId="787ADD53" w:rsidR="005C77B8" w:rsidRDefault="005C77B8" w:rsidP="00A3312E">
            <w:pPr>
              <w:pStyle w:val="TextoTabla"/>
              <w:numPr>
                <w:ilvl w:val="0"/>
                <w:numId w:val="39"/>
              </w:numPr>
            </w:pPr>
            <w:r>
              <w:t>Establecer una comunicación de LC.</w:t>
            </w:r>
          </w:p>
          <w:p w14:paraId="44D6BDD2" w14:textId="6939F995" w:rsidR="005C77B8" w:rsidRPr="006D61EF" w:rsidRDefault="005C77B8" w:rsidP="00A3312E">
            <w:pPr>
              <w:pStyle w:val="TextoTabla"/>
              <w:numPr>
                <w:ilvl w:val="0"/>
                <w:numId w:val="39"/>
              </w:numPr>
            </w:pPr>
            <w:r>
              <w:t>Comprobar que solo se puede transmitir por el conector izquierdo.</w:t>
            </w:r>
          </w:p>
        </w:tc>
        <w:tc>
          <w:tcPr>
            <w:tcW w:w="851" w:type="dxa"/>
            <w:tcBorders>
              <w:bottom w:val="single" w:sz="6" w:space="0" w:color="000000"/>
            </w:tcBorders>
            <w:shd w:val="clear" w:color="auto" w:fill="auto"/>
          </w:tcPr>
          <w:p w14:paraId="7D3D0C0F" w14:textId="77777777" w:rsidR="007B2BB6" w:rsidRPr="006D61EF" w:rsidRDefault="007B2BB6" w:rsidP="006939F9">
            <w:pPr>
              <w:pStyle w:val="TextoTabla"/>
            </w:pPr>
          </w:p>
        </w:tc>
        <w:tc>
          <w:tcPr>
            <w:tcW w:w="850" w:type="dxa"/>
            <w:tcBorders>
              <w:bottom w:val="single" w:sz="6" w:space="0" w:color="000000"/>
            </w:tcBorders>
            <w:shd w:val="clear" w:color="auto" w:fill="auto"/>
          </w:tcPr>
          <w:p w14:paraId="2A04956F" w14:textId="77777777" w:rsidR="007B2BB6" w:rsidRPr="006D61EF" w:rsidRDefault="007B2BB6" w:rsidP="006939F9">
            <w:pPr>
              <w:pStyle w:val="TextoTabla"/>
            </w:pPr>
          </w:p>
        </w:tc>
      </w:tr>
      <w:tr w:rsidR="007B2BB6" w:rsidRPr="00183B8E" w14:paraId="0EC69EBD" w14:textId="77777777" w:rsidTr="006939F9">
        <w:trPr>
          <w:trHeight w:val="20"/>
          <w:jc w:val="center"/>
        </w:trPr>
        <w:tc>
          <w:tcPr>
            <w:tcW w:w="695" w:type="dxa"/>
            <w:tcBorders>
              <w:bottom w:val="single" w:sz="6" w:space="0" w:color="000000"/>
            </w:tcBorders>
            <w:shd w:val="clear" w:color="auto" w:fill="auto"/>
          </w:tcPr>
          <w:p w14:paraId="5E21B912" w14:textId="77777777" w:rsidR="007B2BB6" w:rsidRPr="006D61EF" w:rsidRDefault="007B2BB6" w:rsidP="006939F9">
            <w:pPr>
              <w:pStyle w:val="TextoTabla"/>
            </w:pPr>
            <w:r w:rsidRPr="006D61EF">
              <w:lastRenderedPageBreak/>
              <w:t>6</w:t>
            </w:r>
          </w:p>
        </w:tc>
        <w:tc>
          <w:tcPr>
            <w:tcW w:w="7493" w:type="dxa"/>
            <w:gridSpan w:val="4"/>
            <w:tcBorders>
              <w:bottom w:val="single" w:sz="6" w:space="0" w:color="000000"/>
            </w:tcBorders>
            <w:shd w:val="clear" w:color="auto" w:fill="auto"/>
          </w:tcPr>
          <w:p w14:paraId="3C9A3A6E" w14:textId="49999A35" w:rsidR="005C77B8" w:rsidRDefault="005C77B8" w:rsidP="005C77B8">
            <w:pPr>
              <w:pStyle w:val="TextoTabla"/>
            </w:pPr>
            <w:r>
              <w:t xml:space="preserve">Transición DISGREGADO B </w:t>
            </w:r>
            <w:r>
              <w:sym w:font="Wingdings" w:char="F0E0"/>
            </w:r>
            <w:r>
              <w:t xml:space="preserve"> NORMAL.</w:t>
            </w:r>
          </w:p>
          <w:p w14:paraId="03C07331" w14:textId="71070662" w:rsidR="005C77B8" w:rsidRDefault="005C77B8" w:rsidP="00A3312E">
            <w:pPr>
              <w:pStyle w:val="TextoTabla"/>
              <w:numPr>
                <w:ilvl w:val="0"/>
                <w:numId w:val="40"/>
              </w:numPr>
            </w:pPr>
            <w:r>
              <w:t>Pulsar tecla de Separación de Puesto (Ilustración 4. Parte Central). Se despliega el menú de Separación de Puesto.</w:t>
            </w:r>
          </w:p>
          <w:p w14:paraId="090FE17E" w14:textId="73EAB77E" w:rsidR="005C77B8" w:rsidRDefault="005C77B8" w:rsidP="00A3312E">
            <w:pPr>
              <w:pStyle w:val="TextoTabla"/>
              <w:numPr>
                <w:ilvl w:val="0"/>
                <w:numId w:val="40"/>
              </w:numPr>
            </w:pPr>
            <w:r>
              <w:t>Pulsar la opción “Modo Normal.”</w:t>
            </w:r>
          </w:p>
          <w:p w14:paraId="4EC5BD08" w14:textId="05BA1E32" w:rsidR="007B2BB6" w:rsidRPr="006D61EF" w:rsidRDefault="005C77B8" w:rsidP="00A3312E">
            <w:pPr>
              <w:pStyle w:val="TextoTabla"/>
              <w:numPr>
                <w:ilvl w:val="0"/>
                <w:numId w:val="40"/>
              </w:numPr>
            </w:pPr>
            <w:r>
              <w:t>El sistema cambia a modo NORMAL.</w:t>
            </w:r>
          </w:p>
        </w:tc>
        <w:tc>
          <w:tcPr>
            <w:tcW w:w="851" w:type="dxa"/>
            <w:tcBorders>
              <w:bottom w:val="single" w:sz="6" w:space="0" w:color="000000"/>
            </w:tcBorders>
            <w:shd w:val="clear" w:color="auto" w:fill="auto"/>
          </w:tcPr>
          <w:p w14:paraId="12F1BF6A" w14:textId="77777777" w:rsidR="007B2BB6" w:rsidRPr="006D61EF" w:rsidRDefault="007B2BB6" w:rsidP="006939F9">
            <w:pPr>
              <w:pStyle w:val="TextoTabla"/>
            </w:pPr>
          </w:p>
        </w:tc>
        <w:tc>
          <w:tcPr>
            <w:tcW w:w="850" w:type="dxa"/>
            <w:tcBorders>
              <w:bottom w:val="single" w:sz="6" w:space="0" w:color="000000"/>
            </w:tcBorders>
            <w:shd w:val="clear" w:color="auto" w:fill="auto"/>
          </w:tcPr>
          <w:p w14:paraId="5F490160" w14:textId="77777777" w:rsidR="007B2BB6" w:rsidRPr="006D61EF" w:rsidRDefault="007B2BB6" w:rsidP="006939F9">
            <w:pPr>
              <w:pStyle w:val="TextoTabla"/>
            </w:pPr>
          </w:p>
        </w:tc>
      </w:tr>
      <w:tr w:rsidR="007B2BB6" w:rsidRPr="00183B8E" w14:paraId="48402A4E" w14:textId="77777777" w:rsidTr="006939F9">
        <w:trPr>
          <w:trHeight w:val="20"/>
          <w:jc w:val="center"/>
        </w:trPr>
        <w:tc>
          <w:tcPr>
            <w:tcW w:w="695" w:type="dxa"/>
            <w:tcBorders>
              <w:bottom w:val="single" w:sz="6" w:space="0" w:color="000000"/>
            </w:tcBorders>
            <w:shd w:val="clear" w:color="auto" w:fill="auto"/>
          </w:tcPr>
          <w:p w14:paraId="74C46A7C" w14:textId="77777777" w:rsidR="007B2BB6" w:rsidRPr="006D61EF" w:rsidRDefault="007B2BB6" w:rsidP="006939F9">
            <w:pPr>
              <w:pStyle w:val="TextoTabla"/>
            </w:pPr>
            <w:r w:rsidRPr="006D61EF">
              <w:t>7</w:t>
            </w:r>
          </w:p>
        </w:tc>
        <w:tc>
          <w:tcPr>
            <w:tcW w:w="7493" w:type="dxa"/>
            <w:gridSpan w:val="4"/>
            <w:tcBorders>
              <w:bottom w:val="single" w:sz="6" w:space="0" w:color="000000"/>
            </w:tcBorders>
            <w:shd w:val="clear" w:color="auto" w:fill="auto"/>
          </w:tcPr>
          <w:p w14:paraId="44F64579" w14:textId="3105CF6E" w:rsidR="005C77B8" w:rsidRDefault="005C77B8" w:rsidP="005C77B8">
            <w:pPr>
              <w:pStyle w:val="TextoTabla"/>
            </w:pPr>
            <w:r>
              <w:t>Excepciones.</w:t>
            </w:r>
          </w:p>
          <w:p w14:paraId="36D412B7" w14:textId="04531A80" w:rsidR="005C77B8" w:rsidRDefault="005C77B8" w:rsidP="00A3312E">
            <w:pPr>
              <w:pStyle w:val="TextoTabla"/>
              <w:numPr>
                <w:ilvl w:val="0"/>
                <w:numId w:val="41"/>
              </w:numPr>
            </w:pPr>
            <w:r>
              <w:t>Comprobar que para acceder a las opciones de disgregación es necesario tener los dos JACKS insertados. En caso contrario el sistema debe señalizar tono de ‘Falsa Maniobra’ y generar un mensaje de Error.</w:t>
            </w:r>
          </w:p>
          <w:p w14:paraId="00DED592" w14:textId="53C45057" w:rsidR="005C77B8" w:rsidRDefault="005C77B8" w:rsidP="00A3312E">
            <w:pPr>
              <w:pStyle w:val="TextoTabla"/>
              <w:numPr>
                <w:ilvl w:val="0"/>
                <w:numId w:val="41"/>
              </w:numPr>
            </w:pPr>
            <w:r>
              <w:t>Comprobar que si existen comunicaciones establecidas con el puesto bajo prueba (de cualquier tipo: radio, telefonía o LC), el sistema no permite acceder a las opciones de gestión de los modos de funcionamiento. En caso de intentarlo, el sistema debe señalizar tono de ‘Falsa Maniobra’ y generar un mensaje de Error.</w:t>
            </w:r>
          </w:p>
          <w:p w14:paraId="2E360F3C" w14:textId="30FCB2FC" w:rsidR="007B2BB6" w:rsidRPr="006D61EF" w:rsidRDefault="005C77B8" w:rsidP="00A3312E">
            <w:pPr>
              <w:pStyle w:val="TextoTabla"/>
              <w:numPr>
                <w:ilvl w:val="0"/>
                <w:numId w:val="41"/>
              </w:numPr>
            </w:pPr>
            <w:r>
              <w:t>Comprobar que estando en modo disgregado (A o B), a extraer uno de los JACKS, el sistema cambia a modo NORMAL de forma automática.</w:t>
            </w:r>
          </w:p>
        </w:tc>
        <w:tc>
          <w:tcPr>
            <w:tcW w:w="851" w:type="dxa"/>
            <w:tcBorders>
              <w:bottom w:val="single" w:sz="6" w:space="0" w:color="000000"/>
            </w:tcBorders>
            <w:shd w:val="clear" w:color="auto" w:fill="auto"/>
          </w:tcPr>
          <w:p w14:paraId="6AF331C2" w14:textId="77777777" w:rsidR="007B2BB6" w:rsidRPr="006D61EF" w:rsidRDefault="007B2BB6" w:rsidP="006939F9">
            <w:pPr>
              <w:pStyle w:val="TextoTabla"/>
            </w:pPr>
          </w:p>
        </w:tc>
        <w:tc>
          <w:tcPr>
            <w:tcW w:w="850" w:type="dxa"/>
            <w:tcBorders>
              <w:bottom w:val="single" w:sz="6" w:space="0" w:color="000000"/>
            </w:tcBorders>
            <w:shd w:val="clear" w:color="auto" w:fill="auto"/>
          </w:tcPr>
          <w:p w14:paraId="0EC8CBD4" w14:textId="77777777" w:rsidR="007B2BB6" w:rsidRPr="006D61EF" w:rsidRDefault="007B2BB6" w:rsidP="006939F9">
            <w:pPr>
              <w:pStyle w:val="TextoTabla"/>
            </w:pPr>
          </w:p>
        </w:tc>
      </w:tr>
      <w:tr w:rsidR="007B2BB6" w:rsidRPr="00183B8E" w14:paraId="582094E7" w14:textId="77777777" w:rsidTr="006939F9">
        <w:trPr>
          <w:trHeight w:val="20"/>
          <w:jc w:val="center"/>
        </w:trPr>
        <w:tc>
          <w:tcPr>
            <w:tcW w:w="695" w:type="dxa"/>
            <w:tcBorders>
              <w:bottom w:val="single" w:sz="6" w:space="0" w:color="000000"/>
            </w:tcBorders>
            <w:shd w:val="clear" w:color="auto" w:fill="auto"/>
          </w:tcPr>
          <w:p w14:paraId="22B16ACD" w14:textId="77777777" w:rsidR="007B2BB6" w:rsidRPr="006D61EF" w:rsidRDefault="007B2BB6" w:rsidP="006939F9">
            <w:pPr>
              <w:pStyle w:val="TextoTabla"/>
            </w:pPr>
          </w:p>
        </w:tc>
        <w:tc>
          <w:tcPr>
            <w:tcW w:w="7493" w:type="dxa"/>
            <w:gridSpan w:val="4"/>
            <w:tcBorders>
              <w:bottom w:val="single" w:sz="6" w:space="0" w:color="000000"/>
            </w:tcBorders>
            <w:shd w:val="clear" w:color="auto" w:fill="auto"/>
          </w:tcPr>
          <w:p w14:paraId="0B5AF239" w14:textId="77777777" w:rsidR="007B2BB6" w:rsidRPr="006D61EF" w:rsidRDefault="007B2BB6" w:rsidP="006939F9">
            <w:pPr>
              <w:pStyle w:val="TextoTabla"/>
            </w:pPr>
          </w:p>
        </w:tc>
        <w:tc>
          <w:tcPr>
            <w:tcW w:w="851" w:type="dxa"/>
            <w:tcBorders>
              <w:bottom w:val="single" w:sz="6" w:space="0" w:color="000000"/>
            </w:tcBorders>
            <w:shd w:val="clear" w:color="auto" w:fill="auto"/>
          </w:tcPr>
          <w:p w14:paraId="3B0B2D94" w14:textId="77777777" w:rsidR="007B2BB6" w:rsidRPr="006D61EF" w:rsidRDefault="007B2BB6" w:rsidP="006939F9">
            <w:pPr>
              <w:pStyle w:val="TextoTabla"/>
            </w:pPr>
          </w:p>
        </w:tc>
        <w:tc>
          <w:tcPr>
            <w:tcW w:w="850" w:type="dxa"/>
            <w:tcBorders>
              <w:bottom w:val="single" w:sz="6" w:space="0" w:color="000000"/>
            </w:tcBorders>
            <w:shd w:val="clear" w:color="auto" w:fill="auto"/>
          </w:tcPr>
          <w:p w14:paraId="36E05B6F" w14:textId="77777777" w:rsidR="007B2BB6" w:rsidRPr="006D61EF" w:rsidRDefault="007B2BB6" w:rsidP="006939F9">
            <w:pPr>
              <w:pStyle w:val="TextoTabla"/>
            </w:pPr>
          </w:p>
        </w:tc>
      </w:tr>
      <w:tr w:rsidR="007B2BB6" w:rsidRPr="00183B8E" w14:paraId="343798A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4FD4B1D" w14:textId="77777777" w:rsidR="007B2BB6" w:rsidRPr="006D61EF" w:rsidRDefault="007B2BB6" w:rsidP="006939F9">
            <w:pPr>
              <w:pStyle w:val="TextoTabla"/>
            </w:pPr>
            <w:r w:rsidRPr="006D61EF">
              <w:t xml:space="preserve"> </w:t>
            </w:r>
          </w:p>
        </w:tc>
      </w:tr>
    </w:tbl>
    <w:p w14:paraId="69251416" w14:textId="77777777" w:rsidR="007B2BB6" w:rsidRPr="007B2BB6" w:rsidRDefault="007B2BB6" w:rsidP="007B2BB6"/>
    <w:p w14:paraId="7E7AABE2" w14:textId="77777777" w:rsidR="00391171" w:rsidRPr="009D03A0" w:rsidRDefault="00391171" w:rsidP="00391171">
      <w:pPr>
        <w:jc w:val="left"/>
        <w:rPr>
          <w:rFonts w:ascii="Univers" w:hAnsi="Univers"/>
          <w:b/>
          <w:bCs/>
          <w:iCs/>
          <w:caps/>
        </w:rPr>
      </w:pPr>
      <w:bookmarkStart w:id="205" w:name="_Toc318897602"/>
      <w:r w:rsidRPr="009D03A0">
        <w:br w:type="page"/>
      </w:r>
    </w:p>
    <w:p w14:paraId="4320F835" w14:textId="39FA4876" w:rsidR="00391171" w:rsidRDefault="00391171" w:rsidP="00391171">
      <w:pPr>
        <w:pStyle w:val="Ttulo2"/>
      </w:pPr>
      <w:bookmarkStart w:id="206" w:name="_Toc357060667"/>
      <w:bookmarkStart w:id="207" w:name="_Toc445195493"/>
      <w:bookmarkStart w:id="208" w:name="_Toc519068330"/>
      <w:bookmarkStart w:id="209" w:name="_Toc2687389"/>
      <w:bookmarkStart w:id="210" w:name="_Ref109713824"/>
      <w:bookmarkStart w:id="211" w:name="_Ref109714940"/>
      <w:bookmarkStart w:id="212" w:name="_Toc131162569"/>
      <w:r w:rsidRPr="009D03A0">
        <w:lastRenderedPageBreak/>
        <w:t>U5KI.HTWR.02.003. Prioridades en la Coincidencia simultánea de Llamadas.</w:t>
      </w:r>
      <w:bookmarkEnd w:id="205"/>
      <w:bookmarkEnd w:id="206"/>
      <w:bookmarkEnd w:id="207"/>
      <w:bookmarkEnd w:id="208"/>
      <w:bookmarkEnd w:id="209"/>
      <w:bookmarkEnd w:id="210"/>
      <w:bookmarkEnd w:id="211"/>
      <w:bookmarkEnd w:id="21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183785" w:rsidRPr="006D61EF" w14:paraId="2E1972F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2B03CCE" w14:textId="77777777" w:rsidR="00183785" w:rsidRPr="006D61EF" w:rsidRDefault="00183785" w:rsidP="006939F9">
            <w:pPr>
              <w:pStyle w:val="TextoTabla"/>
            </w:pPr>
          </w:p>
        </w:tc>
      </w:tr>
      <w:tr w:rsidR="00183785" w:rsidRPr="006D61EF" w14:paraId="24BB273F" w14:textId="77777777" w:rsidTr="006939F9">
        <w:trPr>
          <w:trHeight w:val="20"/>
          <w:jc w:val="center"/>
        </w:trPr>
        <w:tc>
          <w:tcPr>
            <w:tcW w:w="1971" w:type="dxa"/>
            <w:gridSpan w:val="2"/>
            <w:shd w:val="clear" w:color="auto" w:fill="D9D9D9" w:themeFill="background1" w:themeFillShade="D9"/>
          </w:tcPr>
          <w:p w14:paraId="215D510B" w14:textId="77777777" w:rsidR="00183785" w:rsidRPr="006D61EF" w:rsidRDefault="00183785" w:rsidP="006939F9">
            <w:pPr>
              <w:pStyle w:val="TextoTabla"/>
              <w:rPr>
                <w:b/>
              </w:rPr>
            </w:pPr>
            <w:r w:rsidRPr="006D61EF">
              <w:rPr>
                <w:b/>
              </w:rPr>
              <w:t>Grupo</w:t>
            </w:r>
          </w:p>
        </w:tc>
        <w:tc>
          <w:tcPr>
            <w:tcW w:w="2371" w:type="dxa"/>
            <w:shd w:val="clear" w:color="auto" w:fill="auto"/>
          </w:tcPr>
          <w:p w14:paraId="13FAD383" w14:textId="6F99F3D0" w:rsidR="00183785" w:rsidRPr="006D61EF" w:rsidRDefault="00183785" w:rsidP="006939F9">
            <w:pPr>
              <w:pStyle w:val="TextoTabla"/>
            </w:pPr>
            <w:r>
              <w:t>Operativa Básica</w:t>
            </w:r>
          </w:p>
        </w:tc>
        <w:tc>
          <w:tcPr>
            <w:tcW w:w="2161" w:type="dxa"/>
            <w:shd w:val="clear" w:color="auto" w:fill="D9D9D9" w:themeFill="background1" w:themeFillShade="D9"/>
          </w:tcPr>
          <w:p w14:paraId="18910B21" w14:textId="77777777" w:rsidR="00183785" w:rsidRPr="006D61EF" w:rsidRDefault="00183785" w:rsidP="006939F9">
            <w:pPr>
              <w:pStyle w:val="TextoTabla"/>
              <w:rPr>
                <w:b/>
              </w:rPr>
            </w:pPr>
            <w:r w:rsidRPr="006D61EF">
              <w:rPr>
                <w:b/>
              </w:rPr>
              <w:t>Caso de Prueba</w:t>
            </w:r>
          </w:p>
        </w:tc>
        <w:tc>
          <w:tcPr>
            <w:tcW w:w="3386" w:type="dxa"/>
            <w:gridSpan w:val="3"/>
            <w:shd w:val="clear" w:color="auto" w:fill="auto"/>
          </w:tcPr>
          <w:p w14:paraId="0F64AFDB" w14:textId="1C9CA970" w:rsidR="00183785" w:rsidRPr="006D61EF" w:rsidRDefault="00183785" w:rsidP="006939F9">
            <w:pPr>
              <w:pStyle w:val="TextoTabla"/>
            </w:pPr>
            <w:r w:rsidRPr="009D03A0">
              <w:t>U5KI.HTWR.02.003</w:t>
            </w:r>
          </w:p>
        </w:tc>
      </w:tr>
      <w:tr w:rsidR="00183785" w:rsidRPr="00183B8E" w14:paraId="118A54F1" w14:textId="77777777" w:rsidTr="006939F9">
        <w:trPr>
          <w:trHeight w:val="20"/>
          <w:jc w:val="center"/>
        </w:trPr>
        <w:tc>
          <w:tcPr>
            <w:tcW w:w="1971" w:type="dxa"/>
            <w:gridSpan w:val="2"/>
            <w:shd w:val="clear" w:color="auto" w:fill="D9D9D9" w:themeFill="background1" w:themeFillShade="D9"/>
          </w:tcPr>
          <w:p w14:paraId="3ADD68B0" w14:textId="77777777" w:rsidR="00183785" w:rsidRPr="006D61EF" w:rsidRDefault="00183785" w:rsidP="006939F9">
            <w:pPr>
              <w:pStyle w:val="TextoTabla"/>
              <w:rPr>
                <w:b/>
              </w:rPr>
            </w:pPr>
            <w:r w:rsidRPr="006D61EF">
              <w:rPr>
                <w:b/>
              </w:rPr>
              <w:t>Título</w:t>
            </w:r>
          </w:p>
        </w:tc>
        <w:tc>
          <w:tcPr>
            <w:tcW w:w="7918" w:type="dxa"/>
            <w:gridSpan w:val="5"/>
            <w:shd w:val="clear" w:color="auto" w:fill="auto"/>
          </w:tcPr>
          <w:p w14:paraId="5B0608BE" w14:textId="4610AC7C" w:rsidR="00183785" w:rsidRPr="006D61EF" w:rsidRDefault="00183785" w:rsidP="006939F9">
            <w:pPr>
              <w:pStyle w:val="TextoTabla"/>
            </w:pPr>
            <w:r>
              <w:t>Prioridades en la coincidencia simultánea de llamadas.</w:t>
            </w:r>
          </w:p>
        </w:tc>
      </w:tr>
      <w:tr w:rsidR="00183785" w:rsidRPr="00183B8E" w14:paraId="07C1107C" w14:textId="77777777" w:rsidTr="006939F9">
        <w:trPr>
          <w:trHeight w:val="20"/>
          <w:jc w:val="center"/>
        </w:trPr>
        <w:tc>
          <w:tcPr>
            <w:tcW w:w="1971" w:type="dxa"/>
            <w:gridSpan w:val="2"/>
            <w:shd w:val="clear" w:color="auto" w:fill="D9D9D9" w:themeFill="background1" w:themeFillShade="D9"/>
          </w:tcPr>
          <w:p w14:paraId="02E954F5" w14:textId="77777777" w:rsidR="00183785" w:rsidRPr="006D61EF" w:rsidRDefault="00183785" w:rsidP="006939F9">
            <w:pPr>
              <w:pStyle w:val="TextoTabla"/>
              <w:rPr>
                <w:b/>
              </w:rPr>
            </w:pPr>
            <w:r w:rsidRPr="006D61EF">
              <w:rPr>
                <w:b/>
              </w:rPr>
              <w:t>Objetivos</w:t>
            </w:r>
          </w:p>
        </w:tc>
        <w:tc>
          <w:tcPr>
            <w:tcW w:w="7918" w:type="dxa"/>
            <w:gridSpan w:val="5"/>
            <w:shd w:val="clear" w:color="auto" w:fill="auto"/>
          </w:tcPr>
          <w:p w14:paraId="4C6CDF58" w14:textId="2D8940B6" w:rsidR="00183785" w:rsidRPr="006D61EF" w:rsidRDefault="00183785" w:rsidP="006939F9">
            <w:pPr>
              <w:pStyle w:val="TextoTabla"/>
            </w:pPr>
            <w:r w:rsidRPr="00183785">
              <w:t>Comprobar que el puesto de operador U5KI, cumple con las especificaciones exigidas respecto a la gestión simultánea de llamadas en los diferentes subsistemas controlados.</w:t>
            </w:r>
          </w:p>
        </w:tc>
      </w:tr>
      <w:tr w:rsidR="00183785" w:rsidRPr="006D61EF" w14:paraId="719D8A02" w14:textId="77777777" w:rsidTr="006939F9">
        <w:trPr>
          <w:trHeight w:val="20"/>
          <w:jc w:val="center"/>
        </w:trPr>
        <w:tc>
          <w:tcPr>
            <w:tcW w:w="1971" w:type="dxa"/>
            <w:gridSpan w:val="2"/>
            <w:shd w:val="clear" w:color="auto" w:fill="D9D9D9" w:themeFill="background1" w:themeFillShade="D9"/>
            <w:vAlign w:val="center"/>
          </w:tcPr>
          <w:p w14:paraId="14A2238A" w14:textId="77777777" w:rsidR="00183785" w:rsidRPr="006D61EF" w:rsidRDefault="00183785" w:rsidP="006939F9">
            <w:pPr>
              <w:pStyle w:val="TextoTabla"/>
              <w:rPr>
                <w:b/>
              </w:rPr>
            </w:pPr>
            <w:r w:rsidRPr="006D61EF">
              <w:rPr>
                <w:b/>
              </w:rPr>
              <w:t>Condiciones Iniciales</w:t>
            </w:r>
          </w:p>
        </w:tc>
        <w:tc>
          <w:tcPr>
            <w:tcW w:w="7918" w:type="dxa"/>
            <w:gridSpan w:val="5"/>
            <w:shd w:val="clear" w:color="auto" w:fill="auto"/>
          </w:tcPr>
          <w:p w14:paraId="49CCBF8C" w14:textId="77777777" w:rsidR="00183785" w:rsidRDefault="00183785" w:rsidP="00183785">
            <w:pPr>
              <w:pStyle w:val="TextoTabla"/>
            </w:pPr>
            <w:r>
              <w:t>Puesto de Operador bajo prueba con los dos JACK Insertados. Al menos una posición Radio seleccionada en Cascos.</w:t>
            </w:r>
          </w:p>
          <w:p w14:paraId="4EDD3CF1" w14:textId="77777777" w:rsidR="00183785" w:rsidRDefault="00183785" w:rsidP="00183785">
            <w:pPr>
              <w:pStyle w:val="TextoTabla"/>
            </w:pPr>
            <w:r>
              <w:t>Dos Puestos de Operador auxiliares con enlaces AD y LC internos asociados al puesto bajo Prueba.</w:t>
            </w:r>
          </w:p>
          <w:p w14:paraId="2B3A2B58" w14:textId="1877D6A6" w:rsidR="00183785" w:rsidRPr="006D61EF" w:rsidRDefault="00183785" w:rsidP="00183785">
            <w:pPr>
              <w:pStyle w:val="TextoTabla"/>
            </w:pPr>
            <w:r>
              <w:t>Colateral Radio, con posición asignada (TX/RX) en puesto bajo pruebas y con posibilidad de generar llamada radio al sistema.</w:t>
            </w:r>
          </w:p>
        </w:tc>
      </w:tr>
      <w:tr w:rsidR="00183785" w:rsidRPr="006D61EF" w14:paraId="04630DEE" w14:textId="77777777" w:rsidTr="006939F9">
        <w:trPr>
          <w:trHeight w:val="20"/>
          <w:jc w:val="center"/>
        </w:trPr>
        <w:tc>
          <w:tcPr>
            <w:tcW w:w="695" w:type="dxa"/>
            <w:shd w:val="clear" w:color="auto" w:fill="BFBFBF" w:themeFill="background1" w:themeFillShade="BF"/>
          </w:tcPr>
          <w:p w14:paraId="43C47406" w14:textId="77777777" w:rsidR="00183785" w:rsidRPr="006D61EF" w:rsidRDefault="0018378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2A3E969" w14:textId="77777777" w:rsidR="00183785" w:rsidRPr="006D61EF" w:rsidRDefault="00183785" w:rsidP="006939F9">
            <w:pPr>
              <w:pStyle w:val="TextoTabla"/>
              <w:rPr>
                <w:b/>
              </w:rPr>
            </w:pPr>
            <w:r w:rsidRPr="006D61EF">
              <w:rPr>
                <w:b/>
              </w:rPr>
              <w:t>Descripción</w:t>
            </w:r>
          </w:p>
        </w:tc>
        <w:tc>
          <w:tcPr>
            <w:tcW w:w="1701" w:type="dxa"/>
            <w:gridSpan w:val="2"/>
            <w:shd w:val="clear" w:color="auto" w:fill="BFBFBF" w:themeFill="background1" w:themeFillShade="BF"/>
          </w:tcPr>
          <w:p w14:paraId="453E5C2D" w14:textId="77777777" w:rsidR="00183785" w:rsidRPr="006D61EF" w:rsidRDefault="00183785" w:rsidP="006939F9">
            <w:pPr>
              <w:pStyle w:val="TextoTabla"/>
              <w:rPr>
                <w:b/>
              </w:rPr>
            </w:pPr>
            <w:r w:rsidRPr="006D61EF">
              <w:rPr>
                <w:b/>
              </w:rPr>
              <w:t>Resultado</w:t>
            </w:r>
          </w:p>
        </w:tc>
      </w:tr>
      <w:tr w:rsidR="00183785" w:rsidRPr="006D61EF" w14:paraId="07876802" w14:textId="77777777" w:rsidTr="006939F9">
        <w:trPr>
          <w:trHeight w:val="20"/>
          <w:jc w:val="center"/>
        </w:trPr>
        <w:tc>
          <w:tcPr>
            <w:tcW w:w="8188" w:type="dxa"/>
            <w:gridSpan w:val="5"/>
            <w:shd w:val="clear" w:color="auto" w:fill="D9D9D9" w:themeFill="background1" w:themeFillShade="D9"/>
          </w:tcPr>
          <w:p w14:paraId="671A264B" w14:textId="77777777" w:rsidR="00183785" w:rsidRPr="006D61EF" w:rsidRDefault="00183785" w:rsidP="006939F9">
            <w:pPr>
              <w:pStyle w:val="TextoTabla"/>
              <w:rPr>
                <w:b/>
              </w:rPr>
            </w:pPr>
          </w:p>
        </w:tc>
        <w:tc>
          <w:tcPr>
            <w:tcW w:w="851" w:type="dxa"/>
            <w:shd w:val="clear" w:color="auto" w:fill="D9D9D9" w:themeFill="background1" w:themeFillShade="D9"/>
          </w:tcPr>
          <w:p w14:paraId="713C0C58" w14:textId="77777777" w:rsidR="00183785" w:rsidRPr="006D61EF" w:rsidRDefault="00183785" w:rsidP="006939F9">
            <w:pPr>
              <w:pStyle w:val="TextoTabla"/>
              <w:rPr>
                <w:b/>
              </w:rPr>
            </w:pPr>
            <w:r w:rsidRPr="006D61EF">
              <w:rPr>
                <w:b/>
              </w:rPr>
              <w:t>SI</w:t>
            </w:r>
          </w:p>
        </w:tc>
        <w:tc>
          <w:tcPr>
            <w:tcW w:w="850" w:type="dxa"/>
            <w:shd w:val="clear" w:color="auto" w:fill="D9D9D9" w:themeFill="background1" w:themeFillShade="D9"/>
          </w:tcPr>
          <w:p w14:paraId="27B28AE6" w14:textId="77777777" w:rsidR="00183785" w:rsidRPr="006D61EF" w:rsidRDefault="00183785" w:rsidP="006939F9">
            <w:pPr>
              <w:pStyle w:val="TextoTabla"/>
              <w:rPr>
                <w:b/>
              </w:rPr>
            </w:pPr>
            <w:r w:rsidRPr="006D61EF">
              <w:rPr>
                <w:b/>
              </w:rPr>
              <w:t>NO</w:t>
            </w:r>
          </w:p>
        </w:tc>
      </w:tr>
      <w:tr w:rsidR="00183785" w:rsidRPr="00183B8E" w14:paraId="53B4A59F" w14:textId="77777777" w:rsidTr="006939F9">
        <w:trPr>
          <w:trHeight w:val="20"/>
          <w:jc w:val="center"/>
        </w:trPr>
        <w:tc>
          <w:tcPr>
            <w:tcW w:w="695" w:type="dxa"/>
            <w:tcBorders>
              <w:bottom w:val="single" w:sz="6" w:space="0" w:color="000000"/>
            </w:tcBorders>
            <w:shd w:val="clear" w:color="auto" w:fill="auto"/>
          </w:tcPr>
          <w:p w14:paraId="70ADCF05" w14:textId="77777777" w:rsidR="00183785" w:rsidRPr="006D61EF" w:rsidRDefault="00183785" w:rsidP="006939F9">
            <w:pPr>
              <w:pStyle w:val="TextoTabla"/>
            </w:pPr>
            <w:r w:rsidRPr="006D61EF">
              <w:t>1</w:t>
            </w:r>
          </w:p>
        </w:tc>
        <w:tc>
          <w:tcPr>
            <w:tcW w:w="7493" w:type="dxa"/>
            <w:gridSpan w:val="4"/>
            <w:tcBorders>
              <w:bottom w:val="single" w:sz="6" w:space="0" w:color="000000"/>
            </w:tcBorders>
            <w:shd w:val="clear" w:color="auto" w:fill="auto"/>
          </w:tcPr>
          <w:p w14:paraId="02F4683D" w14:textId="43B95D36" w:rsidR="00183785" w:rsidRDefault="00183785" w:rsidP="00183785">
            <w:pPr>
              <w:pStyle w:val="TextoTabla"/>
            </w:pPr>
            <w:r>
              <w:t>Prioridad de Transmisión de Línea Caliente sobre Radio.</w:t>
            </w:r>
          </w:p>
          <w:p w14:paraId="754FA45A" w14:textId="39A5F903" w:rsidR="00183785" w:rsidRDefault="00183785" w:rsidP="00A3312E">
            <w:pPr>
              <w:pStyle w:val="TextoTabla"/>
              <w:numPr>
                <w:ilvl w:val="0"/>
                <w:numId w:val="42"/>
              </w:numPr>
            </w:pPr>
            <w:r>
              <w:t>Esta prioridad se comprueba en los Modos de Operación NORMAL y DISGREGADO B</w:t>
            </w:r>
          </w:p>
          <w:p w14:paraId="0B6119BF" w14:textId="6C6A9DFE" w:rsidR="00183785" w:rsidRDefault="00183785" w:rsidP="00A3312E">
            <w:pPr>
              <w:pStyle w:val="TextoTabla"/>
              <w:numPr>
                <w:ilvl w:val="0"/>
                <w:numId w:val="42"/>
              </w:numPr>
            </w:pPr>
            <w:r>
              <w:t>Efectuar desde el puesto bajo pruebas una llamada radio (PTT). Comprobar que el audio del operador se direcciona al colateral radio.</w:t>
            </w:r>
          </w:p>
          <w:p w14:paraId="272560F9" w14:textId="4BB2789E" w:rsidR="00183785" w:rsidRDefault="00183785" w:rsidP="00A3312E">
            <w:pPr>
              <w:pStyle w:val="TextoTabla"/>
              <w:numPr>
                <w:ilvl w:val="0"/>
                <w:numId w:val="42"/>
              </w:numPr>
            </w:pPr>
            <w:r>
              <w:t>Sin deshacer la llamada radio (PTT-OFF), establecer una llamada LC con el puesto auxiliar. Comprobar que el audio de operador se direcciona al colateral LC.</w:t>
            </w:r>
          </w:p>
          <w:p w14:paraId="6005E6DA" w14:textId="4C007535" w:rsidR="00183785" w:rsidRDefault="00183785" w:rsidP="00A3312E">
            <w:pPr>
              <w:pStyle w:val="TextoTabla"/>
              <w:numPr>
                <w:ilvl w:val="0"/>
                <w:numId w:val="42"/>
              </w:numPr>
            </w:pPr>
            <w:r>
              <w:t>Desde condiciones iniciales, establecer una llamada LC con el puesto auxiliar. Comprobar que el audio de operador se direcciona al colateral LC.</w:t>
            </w:r>
          </w:p>
          <w:p w14:paraId="56EBD8CB" w14:textId="5648A0DA" w:rsidR="00183785" w:rsidRPr="006D61EF" w:rsidRDefault="00183785" w:rsidP="00A3312E">
            <w:pPr>
              <w:pStyle w:val="TextoTabla"/>
              <w:numPr>
                <w:ilvl w:val="0"/>
                <w:numId w:val="42"/>
              </w:numPr>
            </w:pPr>
            <w:r>
              <w:t>Sin deshacer la llamada LC, establecer una llamada radio (PTT-ON). Comprobar que el sistema señaliza error mediante tono de falsa maniobra.</w:t>
            </w:r>
          </w:p>
        </w:tc>
        <w:tc>
          <w:tcPr>
            <w:tcW w:w="851" w:type="dxa"/>
            <w:tcBorders>
              <w:bottom w:val="single" w:sz="6" w:space="0" w:color="000000"/>
            </w:tcBorders>
            <w:shd w:val="clear" w:color="auto" w:fill="auto"/>
          </w:tcPr>
          <w:p w14:paraId="30E8C5D4" w14:textId="77777777" w:rsidR="00183785" w:rsidRPr="006D61EF" w:rsidRDefault="00183785" w:rsidP="006939F9">
            <w:pPr>
              <w:pStyle w:val="TextoTabla"/>
            </w:pPr>
          </w:p>
        </w:tc>
        <w:tc>
          <w:tcPr>
            <w:tcW w:w="850" w:type="dxa"/>
            <w:tcBorders>
              <w:bottom w:val="single" w:sz="6" w:space="0" w:color="000000"/>
            </w:tcBorders>
            <w:shd w:val="clear" w:color="auto" w:fill="auto"/>
          </w:tcPr>
          <w:p w14:paraId="6CFA26F0" w14:textId="77777777" w:rsidR="00183785" w:rsidRPr="006D61EF" w:rsidRDefault="00183785" w:rsidP="006939F9">
            <w:pPr>
              <w:pStyle w:val="TextoTabla"/>
            </w:pPr>
          </w:p>
        </w:tc>
      </w:tr>
      <w:tr w:rsidR="00183785" w:rsidRPr="00183B8E" w14:paraId="47E6299F" w14:textId="77777777" w:rsidTr="006939F9">
        <w:trPr>
          <w:trHeight w:val="20"/>
          <w:jc w:val="center"/>
        </w:trPr>
        <w:tc>
          <w:tcPr>
            <w:tcW w:w="695" w:type="dxa"/>
            <w:tcBorders>
              <w:bottom w:val="single" w:sz="6" w:space="0" w:color="000000"/>
            </w:tcBorders>
            <w:shd w:val="clear" w:color="auto" w:fill="auto"/>
          </w:tcPr>
          <w:p w14:paraId="544295E8" w14:textId="77777777" w:rsidR="00183785" w:rsidRPr="006D61EF" w:rsidRDefault="00183785" w:rsidP="006939F9">
            <w:pPr>
              <w:pStyle w:val="TextoTabla"/>
            </w:pPr>
            <w:r w:rsidRPr="006D61EF">
              <w:t>2</w:t>
            </w:r>
          </w:p>
        </w:tc>
        <w:tc>
          <w:tcPr>
            <w:tcW w:w="7493" w:type="dxa"/>
            <w:gridSpan w:val="4"/>
            <w:tcBorders>
              <w:bottom w:val="single" w:sz="6" w:space="0" w:color="000000"/>
            </w:tcBorders>
            <w:shd w:val="clear" w:color="auto" w:fill="auto"/>
          </w:tcPr>
          <w:p w14:paraId="015699FE" w14:textId="12FA538F" w:rsidR="00183785" w:rsidRDefault="00183785" w:rsidP="00183785">
            <w:pPr>
              <w:pStyle w:val="TextoTabla"/>
            </w:pPr>
            <w:r>
              <w:t>Prioridad de Recepción por Altavoz de Línea Caliente.</w:t>
            </w:r>
          </w:p>
          <w:p w14:paraId="725E4A36" w14:textId="00F2FE2C" w:rsidR="00183785" w:rsidRDefault="00183785" w:rsidP="00A3312E">
            <w:pPr>
              <w:pStyle w:val="TextoTabla"/>
              <w:numPr>
                <w:ilvl w:val="0"/>
                <w:numId w:val="43"/>
              </w:numPr>
            </w:pPr>
            <w:r>
              <w:t>Esta prioridad, debe ser comprobada en todos los modos de Operación.</w:t>
            </w:r>
          </w:p>
          <w:p w14:paraId="2651E884" w14:textId="0B8EC47D" w:rsidR="00183785" w:rsidRDefault="00183785" w:rsidP="00A3312E">
            <w:pPr>
              <w:pStyle w:val="TextoTabla"/>
              <w:numPr>
                <w:ilvl w:val="0"/>
                <w:numId w:val="43"/>
              </w:numPr>
            </w:pPr>
            <w:r>
              <w:t>Desde el puesto bajo prueba, establecer una comunicación radio.</w:t>
            </w:r>
          </w:p>
          <w:p w14:paraId="2F51C860" w14:textId="7B323901" w:rsidR="00183785" w:rsidRDefault="00183785" w:rsidP="00A3312E">
            <w:pPr>
              <w:pStyle w:val="TextoTabla"/>
              <w:numPr>
                <w:ilvl w:val="0"/>
                <w:numId w:val="43"/>
              </w:numPr>
            </w:pPr>
            <w:r>
              <w:t>Sin deshacer la llamada radio, efectuar desde un puesto auxiliar una llamada LC con el puesto bajo prueba. Comprobar que el audio del puesto auxiliar entra a altavoz LC sin interferir en la comunicación radio.</w:t>
            </w:r>
          </w:p>
          <w:p w14:paraId="6F80DC18" w14:textId="25425DF1" w:rsidR="00183785" w:rsidRDefault="00183785" w:rsidP="00A3312E">
            <w:pPr>
              <w:pStyle w:val="TextoTabla"/>
              <w:numPr>
                <w:ilvl w:val="0"/>
                <w:numId w:val="43"/>
              </w:numPr>
            </w:pPr>
            <w:r>
              <w:t>Sin deshacer ninguna de las dos comunicaciones (Radio y LC desde auxiliar 1), establecer desde el segundo puesto auxiliar una llamada LC con el puesto bajo prueba. Comprobar que no entra el audio de esta segunda llamada y que la posición de LC correspondiente señaliza llamada perdida.</w:t>
            </w:r>
          </w:p>
          <w:p w14:paraId="197DDA9F" w14:textId="33CF7FC8" w:rsidR="00183785" w:rsidRPr="006D61EF" w:rsidRDefault="00183785" w:rsidP="00A3312E">
            <w:pPr>
              <w:pStyle w:val="TextoTabla"/>
              <w:numPr>
                <w:ilvl w:val="0"/>
                <w:numId w:val="43"/>
              </w:numPr>
            </w:pPr>
            <w:r>
              <w:lastRenderedPageBreak/>
              <w:t>Desde condiciones iniciales, repetir los pasos a y b, con una llamada de telefonía AD entre el puesto bajo prueba y un puesto auxiliar.</w:t>
            </w:r>
          </w:p>
        </w:tc>
        <w:tc>
          <w:tcPr>
            <w:tcW w:w="851" w:type="dxa"/>
            <w:tcBorders>
              <w:bottom w:val="single" w:sz="6" w:space="0" w:color="000000"/>
            </w:tcBorders>
            <w:shd w:val="clear" w:color="auto" w:fill="auto"/>
          </w:tcPr>
          <w:p w14:paraId="0C38CA79" w14:textId="77777777" w:rsidR="00183785" w:rsidRPr="006D61EF" w:rsidRDefault="00183785" w:rsidP="006939F9">
            <w:pPr>
              <w:pStyle w:val="TextoTabla"/>
            </w:pPr>
          </w:p>
        </w:tc>
        <w:tc>
          <w:tcPr>
            <w:tcW w:w="850" w:type="dxa"/>
            <w:tcBorders>
              <w:bottom w:val="single" w:sz="6" w:space="0" w:color="000000"/>
            </w:tcBorders>
            <w:shd w:val="clear" w:color="auto" w:fill="auto"/>
          </w:tcPr>
          <w:p w14:paraId="79BC4D15" w14:textId="77777777" w:rsidR="00183785" w:rsidRPr="006D61EF" w:rsidRDefault="00183785" w:rsidP="006939F9">
            <w:pPr>
              <w:pStyle w:val="TextoTabla"/>
            </w:pPr>
          </w:p>
        </w:tc>
      </w:tr>
      <w:tr w:rsidR="00183785" w:rsidRPr="00183B8E" w14:paraId="35F76618" w14:textId="77777777" w:rsidTr="006939F9">
        <w:trPr>
          <w:trHeight w:val="20"/>
          <w:jc w:val="center"/>
        </w:trPr>
        <w:tc>
          <w:tcPr>
            <w:tcW w:w="695" w:type="dxa"/>
            <w:tcBorders>
              <w:bottom w:val="single" w:sz="6" w:space="0" w:color="000000"/>
            </w:tcBorders>
            <w:shd w:val="clear" w:color="auto" w:fill="auto"/>
          </w:tcPr>
          <w:p w14:paraId="63D79080" w14:textId="77777777" w:rsidR="00183785" w:rsidRPr="006D61EF" w:rsidRDefault="00183785" w:rsidP="006939F9">
            <w:pPr>
              <w:pStyle w:val="TextoTabla"/>
            </w:pPr>
            <w:r w:rsidRPr="006D61EF">
              <w:lastRenderedPageBreak/>
              <w:t>3</w:t>
            </w:r>
          </w:p>
        </w:tc>
        <w:tc>
          <w:tcPr>
            <w:tcW w:w="7493" w:type="dxa"/>
            <w:gridSpan w:val="4"/>
            <w:tcBorders>
              <w:bottom w:val="single" w:sz="6" w:space="0" w:color="000000"/>
            </w:tcBorders>
            <w:shd w:val="clear" w:color="auto" w:fill="auto"/>
          </w:tcPr>
          <w:p w14:paraId="30A3C01B" w14:textId="491F2571" w:rsidR="00183785" w:rsidRDefault="00183785" w:rsidP="00183785">
            <w:pPr>
              <w:pStyle w:val="TextoTabla"/>
            </w:pPr>
            <w:r>
              <w:t>Prioridad de Transmisión Radio sobre Telefonía.</w:t>
            </w:r>
          </w:p>
          <w:p w14:paraId="150D8CC6" w14:textId="69D7A2CA" w:rsidR="00183785" w:rsidRDefault="00183785" w:rsidP="00A3312E">
            <w:pPr>
              <w:pStyle w:val="TextoTabla"/>
              <w:numPr>
                <w:ilvl w:val="0"/>
                <w:numId w:val="44"/>
              </w:numPr>
            </w:pPr>
            <w:r>
              <w:t>Esta prioridad debe ser comprobada en el modo de operación NORMAL.</w:t>
            </w:r>
          </w:p>
          <w:p w14:paraId="43DE4DEA" w14:textId="2032280A" w:rsidR="00183785" w:rsidRDefault="00183785" w:rsidP="00A3312E">
            <w:pPr>
              <w:pStyle w:val="TextoTabla"/>
              <w:numPr>
                <w:ilvl w:val="0"/>
                <w:numId w:val="44"/>
              </w:numPr>
            </w:pPr>
            <w:r>
              <w:t>Desde condiciones iniciales, establecer una comunicación telefónica AD con uno de los puestos auxiliares. Comprobar que el audio del operador se direcciona al colateral de telefonía.</w:t>
            </w:r>
          </w:p>
          <w:p w14:paraId="425FD683" w14:textId="0EFA3EDC" w:rsidR="00183785" w:rsidRDefault="00183785" w:rsidP="00A3312E">
            <w:pPr>
              <w:pStyle w:val="TextoTabla"/>
              <w:numPr>
                <w:ilvl w:val="0"/>
                <w:numId w:val="44"/>
              </w:numPr>
            </w:pPr>
            <w:r>
              <w:t>Sin deshacer la llamada AD, establecer una llamada radio (PTT-ON). Comprobar que el audio de operador se direcciona al colateral radio. Comprobar que el colateral telefónico recibe la señalización de retenido.</w:t>
            </w:r>
          </w:p>
          <w:p w14:paraId="71B52485" w14:textId="6B43BFD7" w:rsidR="00183785" w:rsidRDefault="00183785" w:rsidP="00A3312E">
            <w:pPr>
              <w:pStyle w:val="TextoTabla"/>
              <w:numPr>
                <w:ilvl w:val="0"/>
                <w:numId w:val="44"/>
              </w:numPr>
            </w:pPr>
            <w:r>
              <w:t>Deshacer la llamada radio (PTT-OFF) y comprobar que el audio de operador se vuelve a direccionar al colateral de telefonía.</w:t>
            </w:r>
          </w:p>
          <w:p w14:paraId="5FCF733D" w14:textId="7E26AF37" w:rsidR="00183785" w:rsidRPr="006D61EF" w:rsidRDefault="00183785" w:rsidP="00A3312E">
            <w:pPr>
              <w:pStyle w:val="TextoTabla"/>
              <w:numPr>
                <w:ilvl w:val="0"/>
                <w:numId w:val="44"/>
              </w:numPr>
            </w:pPr>
            <w:r>
              <w:t>Deshacer la llamada de telefonía.</w:t>
            </w:r>
          </w:p>
        </w:tc>
        <w:tc>
          <w:tcPr>
            <w:tcW w:w="851" w:type="dxa"/>
            <w:tcBorders>
              <w:bottom w:val="single" w:sz="6" w:space="0" w:color="000000"/>
            </w:tcBorders>
            <w:shd w:val="clear" w:color="auto" w:fill="auto"/>
          </w:tcPr>
          <w:p w14:paraId="3484C4DA" w14:textId="77777777" w:rsidR="00183785" w:rsidRPr="006D61EF" w:rsidRDefault="00183785" w:rsidP="006939F9">
            <w:pPr>
              <w:pStyle w:val="TextoTabla"/>
            </w:pPr>
          </w:p>
        </w:tc>
        <w:tc>
          <w:tcPr>
            <w:tcW w:w="850" w:type="dxa"/>
            <w:tcBorders>
              <w:bottom w:val="single" w:sz="6" w:space="0" w:color="000000"/>
            </w:tcBorders>
            <w:shd w:val="clear" w:color="auto" w:fill="auto"/>
          </w:tcPr>
          <w:p w14:paraId="6480A2EE" w14:textId="77777777" w:rsidR="00183785" w:rsidRPr="006D61EF" w:rsidRDefault="00183785" w:rsidP="006939F9">
            <w:pPr>
              <w:pStyle w:val="TextoTabla"/>
            </w:pPr>
          </w:p>
        </w:tc>
      </w:tr>
      <w:tr w:rsidR="00183785" w:rsidRPr="00183B8E" w14:paraId="79C94651" w14:textId="77777777" w:rsidTr="006939F9">
        <w:trPr>
          <w:trHeight w:val="20"/>
          <w:jc w:val="center"/>
        </w:trPr>
        <w:tc>
          <w:tcPr>
            <w:tcW w:w="695" w:type="dxa"/>
            <w:tcBorders>
              <w:bottom w:val="single" w:sz="6" w:space="0" w:color="000000"/>
            </w:tcBorders>
            <w:shd w:val="clear" w:color="auto" w:fill="auto"/>
          </w:tcPr>
          <w:p w14:paraId="6F147431" w14:textId="77777777" w:rsidR="00183785" w:rsidRPr="006D61EF" w:rsidRDefault="00183785" w:rsidP="006939F9">
            <w:pPr>
              <w:pStyle w:val="TextoTabla"/>
            </w:pPr>
            <w:r w:rsidRPr="006D61EF">
              <w:t>4</w:t>
            </w:r>
          </w:p>
        </w:tc>
        <w:tc>
          <w:tcPr>
            <w:tcW w:w="7493" w:type="dxa"/>
            <w:gridSpan w:val="4"/>
            <w:tcBorders>
              <w:bottom w:val="single" w:sz="6" w:space="0" w:color="000000"/>
            </w:tcBorders>
            <w:shd w:val="clear" w:color="auto" w:fill="auto"/>
          </w:tcPr>
          <w:p w14:paraId="65DE3EAC" w14:textId="630032E8" w:rsidR="00183785" w:rsidRDefault="00183785" w:rsidP="00183785">
            <w:pPr>
              <w:pStyle w:val="TextoTabla"/>
            </w:pPr>
            <w:r>
              <w:t>Prioridad de Recepción Radio.</w:t>
            </w:r>
          </w:p>
          <w:p w14:paraId="1A172893" w14:textId="39870647" w:rsidR="00183785" w:rsidRDefault="00183785" w:rsidP="00A3312E">
            <w:pPr>
              <w:pStyle w:val="TextoTabla"/>
              <w:numPr>
                <w:ilvl w:val="0"/>
                <w:numId w:val="45"/>
              </w:numPr>
            </w:pPr>
            <w:r>
              <w:t>Esta prioridad debe ser comprobada en todos los modos de operación.</w:t>
            </w:r>
          </w:p>
          <w:p w14:paraId="057C4BF3" w14:textId="0EB717A2" w:rsidR="00183785" w:rsidRDefault="00183785" w:rsidP="00A3312E">
            <w:pPr>
              <w:pStyle w:val="TextoTabla"/>
              <w:numPr>
                <w:ilvl w:val="0"/>
                <w:numId w:val="45"/>
              </w:numPr>
            </w:pPr>
            <w:r>
              <w:t>Establecer una comunicación radio. Comprobar que el audio del colateral está en altavoz radio.</w:t>
            </w:r>
          </w:p>
          <w:p w14:paraId="0C7A53C4" w14:textId="31922399" w:rsidR="00183785" w:rsidRDefault="00183785" w:rsidP="00A3312E">
            <w:pPr>
              <w:pStyle w:val="TextoTabla"/>
              <w:numPr>
                <w:ilvl w:val="0"/>
                <w:numId w:val="45"/>
              </w:numPr>
            </w:pPr>
            <w:r>
              <w:t>Establecer una comunicación LC con un puesto auxiliar. Comprobar que la recepción radio continúa en el altavoz radio.</w:t>
            </w:r>
          </w:p>
          <w:p w14:paraId="4BEC394E" w14:textId="63DB896F" w:rsidR="00183785" w:rsidRDefault="00183785" w:rsidP="00A3312E">
            <w:pPr>
              <w:pStyle w:val="TextoTabla"/>
              <w:numPr>
                <w:ilvl w:val="0"/>
                <w:numId w:val="45"/>
              </w:numPr>
            </w:pPr>
            <w:r>
              <w:t>Deshacer la comunicación LC y establecer una comunicación telefónica AD con un puesto auxiliar. Comprobar que la recepción radio continúa en el altavoz radio.</w:t>
            </w:r>
          </w:p>
          <w:p w14:paraId="7EBA74F5" w14:textId="757478CD" w:rsidR="00183785" w:rsidRPr="006D61EF" w:rsidRDefault="00183785" w:rsidP="00A3312E">
            <w:pPr>
              <w:pStyle w:val="TextoTabla"/>
              <w:numPr>
                <w:ilvl w:val="0"/>
                <w:numId w:val="45"/>
              </w:numPr>
            </w:pPr>
            <w:r>
              <w:t>Deshacer las comunicaciones establecidas.</w:t>
            </w:r>
          </w:p>
        </w:tc>
        <w:tc>
          <w:tcPr>
            <w:tcW w:w="851" w:type="dxa"/>
            <w:tcBorders>
              <w:bottom w:val="single" w:sz="6" w:space="0" w:color="000000"/>
            </w:tcBorders>
            <w:shd w:val="clear" w:color="auto" w:fill="auto"/>
          </w:tcPr>
          <w:p w14:paraId="5225D044" w14:textId="77777777" w:rsidR="00183785" w:rsidRPr="006D61EF" w:rsidRDefault="00183785" w:rsidP="006939F9">
            <w:pPr>
              <w:pStyle w:val="TextoTabla"/>
            </w:pPr>
          </w:p>
        </w:tc>
        <w:tc>
          <w:tcPr>
            <w:tcW w:w="850" w:type="dxa"/>
            <w:tcBorders>
              <w:bottom w:val="single" w:sz="6" w:space="0" w:color="000000"/>
            </w:tcBorders>
            <w:shd w:val="clear" w:color="auto" w:fill="auto"/>
          </w:tcPr>
          <w:p w14:paraId="0FB3A4E3" w14:textId="77777777" w:rsidR="00183785" w:rsidRPr="006D61EF" w:rsidRDefault="00183785" w:rsidP="006939F9">
            <w:pPr>
              <w:pStyle w:val="TextoTabla"/>
            </w:pPr>
          </w:p>
        </w:tc>
      </w:tr>
      <w:tr w:rsidR="00183785" w:rsidRPr="006D61EF" w14:paraId="0CA0F557" w14:textId="77777777" w:rsidTr="006939F9">
        <w:trPr>
          <w:trHeight w:val="20"/>
          <w:jc w:val="center"/>
        </w:trPr>
        <w:tc>
          <w:tcPr>
            <w:tcW w:w="695" w:type="dxa"/>
            <w:tcBorders>
              <w:bottom w:val="single" w:sz="6" w:space="0" w:color="000000"/>
            </w:tcBorders>
            <w:shd w:val="clear" w:color="auto" w:fill="auto"/>
          </w:tcPr>
          <w:p w14:paraId="399B97EC" w14:textId="77777777" w:rsidR="00183785" w:rsidRPr="006D61EF" w:rsidRDefault="00183785" w:rsidP="006939F9">
            <w:pPr>
              <w:pStyle w:val="TextoTabla"/>
            </w:pPr>
            <w:r w:rsidRPr="006D61EF">
              <w:t>5</w:t>
            </w:r>
          </w:p>
        </w:tc>
        <w:tc>
          <w:tcPr>
            <w:tcW w:w="7493" w:type="dxa"/>
            <w:gridSpan w:val="4"/>
            <w:tcBorders>
              <w:bottom w:val="single" w:sz="6" w:space="0" w:color="000000"/>
            </w:tcBorders>
            <w:shd w:val="clear" w:color="auto" w:fill="auto"/>
          </w:tcPr>
          <w:p w14:paraId="7E2BBFE9" w14:textId="3719040D" w:rsidR="00A72EEF" w:rsidRDefault="00A72EEF" w:rsidP="00A72EEF">
            <w:pPr>
              <w:pStyle w:val="TextoTabla"/>
            </w:pPr>
            <w:proofErr w:type="spellStart"/>
            <w:r>
              <w:t>Redireccionamiento</w:t>
            </w:r>
            <w:proofErr w:type="spellEnd"/>
            <w:r>
              <w:t xml:space="preserve"> a Altavoz de Canales Radio en Casco ante Llamada Telefónica.</w:t>
            </w:r>
          </w:p>
          <w:p w14:paraId="6F6E40F5" w14:textId="289E06FF" w:rsidR="00A72EEF" w:rsidRDefault="00A72EEF" w:rsidP="00A3312E">
            <w:pPr>
              <w:pStyle w:val="TextoTabla"/>
              <w:numPr>
                <w:ilvl w:val="0"/>
                <w:numId w:val="46"/>
              </w:numPr>
            </w:pPr>
            <w:r>
              <w:t>Esta prioridad debe ser comprobada en el modo de operación NORMAL.</w:t>
            </w:r>
          </w:p>
          <w:p w14:paraId="73BEE5D2" w14:textId="0C89B4EA" w:rsidR="00A72EEF" w:rsidRDefault="00A72EEF" w:rsidP="00A3312E">
            <w:pPr>
              <w:pStyle w:val="TextoTabla"/>
              <w:numPr>
                <w:ilvl w:val="0"/>
                <w:numId w:val="46"/>
              </w:numPr>
            </w:pPr>
            <w:r>
              <w:t>Establecer una comunicación radio, y direccionar su recepción a cascos.</w:t>
            </w:r>
          </w:p>
          <w:p w14:paraId="7D839C00" w14:textId="11FDD687" w:rsidR="00A72EEF" w:rsidRDefault="00A72EEF" w:rsidP="00A3312E">
            <w:pPr>
              <w:pStyle w:val="TextoTabla"/>
              <w:numPr>
                <w:ilvl w:val="0"/>
                <w:numId w:val="46"/>
              </w:numPr>
            </w:pPr>
            <w:r>
              <w:t>Establecer una comunicación telefónica AD con un puesto auxiliar.</w:t>
            </w:r>
          </w:p>
          <w:p w14:paraId="3D04AFCD" w14:textId="48B24AAB" w:rsidR="00A72EEF" w:rsidRDefault="00A72EEF" w:rsidP="00A3312E">
            <w:pPr>
              <w:pStyle w:val="TextoTabla"/>
              <w:numPr>
                <w:ilvl w:val="0"/>
                <w:numId w:val="46"/>
              </w:numPr>
            </w:pPr>
            <w:r>
              <w:t>Comprobar que el audio del colateral de telefonía se direcciona a cascos.</w:t>
            </w:r>
          </w:p>
          <w:p w14:paraId="77D9126D" w14:textId="5F532BED" w:rsidR="00A72EEF" w:rsidRDefault="00A72EEF" w:rsidP="00A3312E">
            <w:pPr>
              <w:pStyle w:val="TextoTabla"/>
              <w:numPr>
                <w:ilvl w:val="0"/>
                <w:numId w:val="46"/>
              </w:numPr>
            </w:pPr>
            <w:r>
              <w:t>Comprobar que el audio del colateral radio se direcciona a altavoz radio.</w:t>
            </w:r>
          </w:p>
          <w:p w14:paraId="5DA4E053" w14:textId="512F5FAF" w:rsidR="00A72EEF" w:rsidRDefault="00A72EEF" w:rsidP="00A3312E">
            <w:pPr>
              <w:pStyle w:val="TextoTabla"/>
              <w:numPr>
                <w:ilvl w:val="0"/>
                <w:numId w:val="46"/>
              </w:numPr>
            </w:pPr>
            <w:r>
              <w:t>Deshacer la comunicación telefónica AD.</w:t>
            </w:r>
          </w:p>
          <w:p w14:paraId="21201460" w14:textId="6B231F28" w:rsidR="00183785" w:rsidRPr="006D61EF" w:rsidRDefault="00A72EEF" w:rsidP="00A3312E">
            <w:pPr>
              <w:pStyle w:val="TextoTabla"/>
              <w:numPr>
                <w:ilvl w:val="0"/>
                <w:numId w:val="46"/>
              </w:numPr>
            </w:pPr>
            <w:r>
              <w:t>Comprobar que el audio del colateral radio, se direcciona a cascos.</w:t>
            </w:r>
          </w:p>
        </w:tc>
        <w:tc>
          <w:tcPr>
            <w:tcW w:w="851" w:type="dxa"/>
            <w:tcBorders>
              <w:bottom w:val="single" w:sz="6" w:space="0" w:color="000000"/>
            </w:tcBorders>
            <w:shd w:val="clear" w:color="auto" w:fill="auto"/>
          </w:tcPr>
          <w:p w14:paraId="66BA5FF8" w14:textId="77777777" w:rsidR="00183785" w:rsidRPr="006D61EF" w:rsidRDefault="00183785" w:rsidP="006939F9">
            <w:pPr>
              <w:pStyle w:val="TextoTabla"/>
            </w:pPr>
          </w:p>
        </w:tc>
        <w:tc>
          <w:tcPr>
            <w:tcW w:w="850" w:type="dxa"/>
            <w:tcBorders>
              <w:bottom w:val="single" w:sz="6" w:space="0" w:color="000000"/>
            </w:tcBorders>
            <w:shd w:val="clear" w:color="auto" w:fill="auto"/>
          </w:tcPr>
          <w:p w14:paraId="170096AC" w14:textId="77777777" w:rsidR="00183785" w:rsidRPr="006D61EF" w:rsidRDefault="00183785" w:rsidP="006939F9">
            <w:pPr>
              <w:pStyle w:val="TextoTabla"/>
            </w:pPr>
          </w:p>
        </w:tc>
      </w:tr>
      <w:tr w:rsidR="00183785" w:rsidRPr="00183B8E" w14:paraId="7019DDCC" w14:textId="77777777" w:rsidTr="006939F9">
        <w:trPr>
          <w:trHeight w:val="20"/>
          <w:jc w:val="center"/>
        </w:trPr>
        <w:tc>
          <w:tcPr>
            <w:tcW w:w="695" w:type="dxa"/>
            <w:tcBorders>
              <w:bottom w:val="single" w:sz="6" w:space="0" w:color="000000"/>
            </w:tcBorders>
            <w:shd w:val="clear" w:color="auto" w:fill="auto"/>
          </w:tcPr>
          <w:p w14:paraId="3E958403" w14:textId="77777777" w:rsidR="00183785" w:rsidRPr="006D61EF" w:rsidRDefault="00183785" w:rsidP="006939F9">
            <w:pPr>
              <w:pStyle w:val="TextoTabla"/>
            </w:pPr>
          </w:p>
        </w:tc>
        <w:tc>
          <w:tcPr>
            <w:tcW w:w="7493" w:type="dxa"/>
            <w:gridSpan w:val="4"/>
            <w:tcBorders>
              <w:bottom w:val="single" w:sz="6" w:space="0" w:color="000000"/>
            </w:tcBorders>
            <w:shd w:val="clear" w:color="auto" w:fill="auto"/>
          </w:tcPr>
          <w:p w14:paraId="08F64BCC" w14:textId="77777777" w:rsidR="00183785" w:rsidRPr="006D61EF" w:rsidRDefault="00183785" w:rsidP="006939F9">
            <w:pPr>
              <w:pStyle w:val="TextoTabla"/>
            </w:pPr>
          </w:p>
        </w:tc>
        <w:tc>
          <w:tcPr>
            <w:tcW w:w="851" w:type="dxa"/>
            <w:tcBorders>
              <w:bottom w:val="single" w:sz="6" w:space="0" w:color="000000"/>
            </w:tcBorders>
            <w:shd w:val="clear" w:color="auto" w:fill="auto"/>
          </w:tcPr>
          <w:p w14:paraId="6BC68961" w14:textId="77777777" w:rsidR="00183785" w:rsidRPr="006D61EF" w:rsidRDefault="00183785" w:rsidP="006939F9">
            <w:pPr>
              <w:pStyle w:val="TextoTabla"/>
            </w:pPr>
          </w:p>
        </w:tc>
        <w:tc>
          <w:tcPr>
            <w:tcW w:w="850" w:type="dxa"/>
            <w:tcBorders>
              <w:bottom w:val="single" w:sz="6" w:space="0" w:color="000000"/>
            </w:tcBorders>
            <w:shd w:val="clear" w:color="auto" w:fill="auto"/>
          </w:tcPr>
          <w:p w14:paraId="3A9137E3" w14:textId="77777777" w:rsidR="00183785" w:rsidRPr="006D61EF" w:rsidRDefault="00183785" w:rsidP="006939F9">
            <w:pPr>
              <w:pStyle w:val="TextoTabla"/>
            </w:pPr>
          </w:p>
        </w:tc>
      </w:tr>
      <w:tr w:rsidR="00183785" w:rsidRPr="00183B8E" w14:paraId="6F4192B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B5ECF40" w14:textId="77777777" w:rsidR="00183785" w:rsidRPr="006D61EF" w:rsidRDefault="00183785" w:rsidP="006939F9">
            <w:pPr>
              <w:pStyle w:val="TextoTabla"/>
            </w:pPr>
            <w:r w:rsidRPr="006D61EF">
              <w:t xml:space="preserve"> </w:t>
            </w:r>
          </w:p>
        </w:tc>
      </w:tr>
    </w:tbl>
    <w:p w14:paraId="51BA9DD3" w14:textId="1B1E0D77" w:rsidR="00183785" w:rsidRDefault="00183785" w:rsidP="00183785"/>
    <w:p w14:paraId="0CAECD0A" w14:textId="77777777" w:rsidR="00391171" w:rsidRDefault="00391171" w:rsidP="00391171">
      <w:pPr>
        <w:spacing w:before="120" w:after="60" w:line="360" w:lineRule="auto"/>
        <w:ind w:left="714" w:hanging="357"/>
      </w:pPr>
      <w:r>
        <w:br w:type="page"/>
      </w:r>
    </w:p>
    <w:p w14:paraId="28FCAEF5" w14:textId="0F7FE446" w:rsidR="00391171" w:rsidRDefault="00391171" w:rsidP="00391171">
      <w:pPr>
        <w:pStyle w:val="Ttulo2"/>
        <w:spacing w:before="120" w:after="320"/>
      </w:pPr>
      <w:bookmarkStart w:id="213" w:name="_Toc519068331"/>
      <w:bookmarkStart w:id="214" w:name="_Toc2687390"/>
      <w:bookmarkStart w:id="215" w:name="_Ref109713830"/>
      <w:bookmarkStart w:id="216" w:name="_Ref109714946"/>
      <w:bookmarkStart w:id="217" w:name="_Toc131162570"/>
      <w:r w:rsidRPr="009D03A0">
        <w:lastRenderedPageBreak/>
        <w:t>U5KI.HTWR.02.00</w:t>
      </w:r>
      <w:r>
        <w:t>4</w:t>
      </w:r>
      <w:r w:rsidRPr="009D03A0">
        <w:t xml:space="preserve">. </w:t>
      </w:r>
      <w:r w:rsidRPr="00417C76">
        <w:t>Prioridades en Altavoz de Telefonía</w:t>
      </w:r>
      <w:r>
        <w:rPr>
          <w:rStyle w:val="Refdenotaalpie"/>
        </w:rPr>
        <w:footnoteReference w:id="6"/>
      </w:r>
      <w:r w:rsidRPr="00417C76">
        <w:t>.</w:t>
      </w:r>
      <w:bookmarkEnd w:id="213"/>
      <w:bookmarkEnd w:id="214"/>
      <w:bookmarkEnd w:id="215"/>
      <w:bookmarkEnd w:id="216"/>
      <w:bookmarkEnd w:id="21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93BDB" w:rsidRPr="006D61EF" w14:paraId="085E8AF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B04F601" w14:textId="77777777" w:rsidR="00D93BDB" w:rsidRPr="006D61EF" w:rsidRDefault="00D93BDB" w:rsidP="006939F9">
            <w:pPr>
              <w:pStyle w:val="TextoTabla"/>
            </w:pPr>
          </w:p>
        </w:tc>
      </w:tr>
      <w:tr w:rsidR="00D93BDB" w:rsidRPr="006D61EF" w14:paraId="7BB96249" w14:textId="77777777" w:rsidTr="006939F9">
        <w:trPr>
          <w:trHeight w:val="20"/>
          <w:jc w:val="center"/>
        </w:trPr>
        <w:tc>
          <w:tcPr>
            <w:tcW w:w="1971" w:type="dxa"/>
            <w:gridSpan w:val="2"/>
            <w:shd w:val="clear" w:color="auto" w:fill="D9D9D9" w:themeFill="background1" w:themeFillShade="D9"/>
          </w:tcPr>
          <w:p w14:paraId="2E04D55B" w14:textId="77777777" w:rsidR="00D93BDB" w:rsidRPr="006D61EF" w:rsidRDefault="00D93BDB" w:rsidP="006939F9">
            <w:pPr>
              <w:pStyle w:val="TextoTabla"/>
              <w:rPr>
                <w:b/>
              </w:rPr>
            </w:pPr>
            <w:r w:rsidRPr="006D61EF">
              <w:rPr>
                <w:b/>
              </w:rPr>
              <w:t>Grupo</w:t>
            </w:r>
          </w:p>
        </w:tc>
        <w:tc>
          <w:tcPr>
            <w:tcW w:w="2371" w:type="dxa"/>
            <w:shd w:val="clear" w:color="auto" w:fill="auto"/>
          </w:tcPr>
          <w:p w14:paraId="0A79D86E" w14:textId="0302B9B0" w:rsidR="00D93BDB" w:rsidRPr="006D61EF" w:rsidRDefault="00D93BDB" w:rsidP="006939F9">
            <w:pPr>
              <w:pStyle w:val="TextoTabla"/>
            </w:pPr>
            <w:r>
              <w:t>Operativa Básica</w:t>
            </w:r>
          </w:p>
        </w:tc>
        <w:tc>
          <w:tcPr>
            <w:tcW w:w="2161" w:type="dxa"/>
            <w:shd w:val="clear" w:color="auto" w:fill="D9D9D9" w:themeFill="background1" w:themeFillShade="D9"/>
          </w:tcPr>
          <w:p w14:paraId="7F70BBAA" w14:textId="77777777" w:rsidR="00D93BDB" w:rsidRPr="006D61EF" w:rsidRDefault="00D93BDB" w:rsidP="006939F9">
            <w:pPr>
              <w:pStyle w:val="TextoTabla"/>
              <w:rPr>
                <w:b/>
              </w:rPr>
            </w:pPr>
            <w:r w:rsidRPr="006D61EF">
              <w:rPr>
                <w:b/>
              </w:rPr>
              <w:t>Caso de Prueba</w:t>
            </w:r>
          </w:p>
        </w:tc>
        <w:tc>
          <w:tcPr>
            <w:tcW w:w="3386" w:type="dxa"/>
            <w:gridSpan w:val="3"/>
            <w:shd w:val="clear" w:color="auto" w:fill="auto"/>
          </w:tcPr>
          <w:p w14:paraId="22DC6272" w14:textId="130EE41F" w:rsidR="00D93BDB" w:rsidRPr="006D61EF" w:rsidRDefault="00D93BDB" w:rsidP="006939F9">
            <w:pPr>
              <w:pStyle w:val="TextoTabla"/>
            </w:pPr>
            <w:r w:rsidRPr="00D93BDB">
              <w:t>U5KI.HTWR.02.004</w:t>
            </w:r>
          </w:p>
        </w:tc>
      </w:tr>
      <w:tr w:rsidR="00D93BDB" w:rsidRPr="00183B8E" w14:paraId="2D9D882D" w14:textId="77777777" w:rsidTr="006939F9">
        <w:trPr>
          <w:trHeight w:val="20"/>
          <w:jc w:val="center"/>
        </w:trPr>
        <w:tc>
          <w:tcPr>
            <w:tcW w:w="1971" w:type="dxa"/>
            <w:gridSpan w:val="2"/>
            <w:shd w:val="clear" w:color="auto" w:fill="D9D9D9" w:themeFill="background1" w:themeFillShade="D9"/>
          </w:tcPr>
          <w:p w14:paraId="11FC978A" w14:textId="77777777" w:rsidR="00D93BDB" w:rsidRPr="006D61EF" w:rsidRDefault="00D93BDB" w:rsidP="006939F9">
            <w:pPr>
              <w:pStyle w:val="TextoTabla"/>
              <w:rPr>
                <w:b/>
              </w:rPr>
            </w:pPr>
            <w:r w:rsidRPr="006D61EF">
              <w:rPr>
                <w:b/>
              </w:rPr>
              <w:t>Título</w:t>
            </w:r>
          </w:p>
        </w:tc>
        <w:tc>
          <w:tcPr>
            <w:tcW w:w="7918" w:type="dxa"/>
            <w:gridSpan w:val="5"/>
            <w:shd w:val="clear" w:color="auto" w:fill="auto"/>
          </w:tcPr>
          <w:p w14:paraId="224E36EB" w14:textId="70DF2703" w:rsidR="00D93BDB" w:rsidRPr="006D61EF" w:rsidRDefault="00D93BDB" w:rsidP="006939F9">
            <w:pPr>
              <w:pStyle w:val="TextoTabla"/>
            </w:pPr>
            <w:r>
              <w:t>Prioridades en Altavoz de Telefonía</w:t>
            </w:r>
          </w:p>
        </w:tc>
      </w:tr>
      <w:tr w:rsidR="00D93BDB" w:rsidRPr="00183B8E" w14:paraId="26569E04" w14:textId="77777777" w:rsidTr="006939F9">
        <w:trPr>
          <w:trHeight w:val="20"/>
          <w:jc w:val="center"/>
        </w:trPr>
        <w:tc>
          <w:tcPr>
            <w:tcW w:w="1971" w:type="dxa"/>
            <w:gridSpan w:val="2"/>
            <w:shd w:val="clear" w:color="auto" w:fill="D9D9D9" w:themeFill="background1" w:themeFillShade="D9"/>
          </w:tcPr>
          <w:p w14:paraId="0F7DDFAC" w14:textId="77777777" w:rsidR="00D93BDB" w:rsidRPr="006D61EF" w:rsidRDefault="00D93BDB" w:rsidP="006939F9">
            <w:pPr>
              <w:pStyle w:val="TextoTabla"/>
              <w:rPr>
                <w:b/>
              </w:rPr>
            </w:pPr>
            <w:r w:rsidRPr="006D61EF">
              <w:rPr>
                <w:b/>
              </w:rPr>
              <w:t>Objetivos</w:t>
            </w:r>
          </w:p>
        </w:tc>
        <w:tc>
          <w:tcPr>
            <w:tcW w:w="7918" w:type="dxa"/>
            <w:gridSpan w:val="5"/>
            <w:shd w:val="clear" w:color="auto" w:fill="auto"/>
          </w:tcPr>
          <w:p w14:paraId="6AFA7B3C" w14:textId="484AB06E" w:rsidR="00D93BDB" w:rsidRPr="006D61EF" w:rsidRDefault="00D93BDB" w:rsidP="006939F9">
            <w:pPr>
              <w:pStyle w:val="TextoTabla"/>
            </w:pPr>
            <w:r w:rsidRPr="00D93BDB">
              <w:t>Comprobar que el puesto de operador U5KI, cumple con las especificaciones exigidas respecto a la gestión simultánea de llamadas cuya recepción se comparte en el altavoz de telefonía.</w:t>
            </w:r>
          </w:p>
        </w:tc>
      </w:tr>
      <w:tr w:rsidR="00D93BDB" w:rsidRPr="006D61EF" w14:paraId="3EAE5DF0" w14:textId="77777777" w:rsidTr="006939F9">
        <w:trPr>
          <w:trHeight w:val="20"/>
          <w:jc w:val="center"/>
        </w:trPr>
        <w:tc>
          <w:tcPr>
            <w:tcW w:w="1971" w:type="dxa"/>
            <w:gridSpan w:val="2"/>
            <w:shd w:val="clear" w:color="auto" w:fill="D9D9D9" w:themeFill="background1" w:themeFillShade="D9"/>
            <w:vAlign w:val="center"/>
          </w:tcPr>
          <w:p w14:paraId="63F8C49C" w14:textId="77777777" w:rsidR="00D93BDB" w:rsidRPr="006D61EF" w:rsidRDefault="00D93BDB" w:rsidP="006939F9">
            <w:pPr>
              <w:pStyle w:val="TextoTabla"/>
              <w:rPr>
                <w:b/>
              </w:rPr>
            </w:pPr>
            <w:r w:rsidRPr="006D61EF">
              <w:rPr>
                <w:b/>
              </w:rPr>
              <w:t>Condiciones Iniciales</w:t>
            </w:r>
          </w:p>
        </w:tc>
        <w:tc>
          <w:tcPr>
            <w:tcW w:w="7918" w:type="dxa"/>
            <w:gridSpan w:val="5"/>
            <w:shd w:val="clear" w:color="auto" w:fill="auto"/>
          </w:tcPr>
          <w:p w14:paraId="315B3C71" w14:textId="77777777" w:rsidR="00D93BDB" w:rsidRDefault="00D93BDB" w:rsidP="00D93BDB">
            <w:pPr>
              <w:pStyle w:val="TextoTabla"/>
            </w:pPr>
            <w:r>
              <w:t xml:space="preserve">Puesto de Operador bajo prueba con los dos JACK Insertados. </w:t>
            </w:r>
          </w:p>
          <w:p w14:paraId="599B879C" w14:textId="142A7965" w:rsidR="00D93BDB" w:rsidRPr="006D61EF" w:rsidRDefault="00D93BDB" w:rsidP="00D93BDB">
            <w:pPr>
              <w:pStyle w:val="TextoTabla"/>
            </w:pPr>
            <w:r>
              <w:t>Dos Puestos de Operador auxiliares con enlaces AD y LC internos asociados al puesto bajo Prueba.</w:t>
            </w:r>
          </w:p>
        </w:tc>
      </w:tr>
      <w:tr w:rsidR="00D93BDB" w:rsidRPr="006D61EF" w14:paraId="154505F1" w14:textId="77777777" w:rsidTr="006939F9">
        <w:trPr>
          <w:trHeight w:val="20"/>
          <w:jc w:val="center"/>
        </w:trPr>
        <w:tc>
          <w:tcPr>
            <w:tcW w:w="695" w:type="dxa"/>
            <w:shd w:val="clear" w:color="auto" w:fill="BFBFBF" w:themeFill="background1" w:themeFillShade="BF"/>
          </w:tcPr>
          <w:p w14:paraId="42569A1A" w14:textId="77777777" w:rsidR="00D93BDB" w:rsidRPr="006D61EF" w:rsidRDefault="00D93BDB"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F62B017" w14:textId="77777777" w:rsidR="00D93BDB" w:rsidRPr="006D61EF" w:rsidRDefault="00D93BDB" w:rsidP="006939F9">
            <w:pPr>
              <w:pStyle w:val="TextoTabla"/>
              <w:rPr>
                <w:b/>
              </w:rPr>
            </w:pPr>
            <w:r w:rsidRPr="006D61EF">
              <w:rPr>
                <w:b/>
              </w:rPr>
              <w:t>Descripción</w:t>
            </w:r>
          </w:p>
        </w:tc>
        <w:tc>
          <w:tcPr>
            <w:tcW w:w="1701" w:type="dxa"/>
            <w:gridSpan w:val="2"/>
            <w:shd w:val="clear" w:color="auto" w:fill="BFBFBF" w:themeFill="background1" w:themeFillShade="BF"/>
          </w:tcPr>
          <w:p w14:paraId="580A1142" w14:textId="77777777" w:rsidR="00D93BDB" w:rsidRPr="006D61EF" w:rsidRDefault="00D93BDB" w:rsidP="006939F9">
            <w:pPr>
              <w:pStyle w:val="TextoTabla"/>
              <w:rPr>
                <w:b/>
              </w:rPr>
            </w:pPr>
            <w:r w:rsidRPr="006D61EF">
              <w:rPr>
                <w:b/>
              </w:rPr>
              <w:t>Resultado</w:t>
            </w:r>
          </w:p>
        </w:tc>
      </w:tr>
      <w:tr w:rsidR="00D93BDB" w:rsidRPr="006D61EF" w14:paraId="7222A5E7" w14:textId="77777777" w:rsidTr="006939F9">
        <w:trPr>
          <w:trHeight w:val="20"/>
          <w:jc w:val="center"/>
        </w:trPr>
        <w:tc>
          <w:tcPr>
            <w:tcW w:w="8188" w:type="dxa"/>
            <w:gridSpan w:val="5"/>
            <w:shd w:val="clear" w:color="auto" w:fill="D9D9D9" w:themeFill="background1" w:themeFillShade="D9"/>
          </w:tcPr>
          <w:p w14:paraId="1401B6C9" w14:textId="77777777" w:rsidR="00D93BDB" w:rsidRPr="006D61EF" w:rsidRDefault="00D93BDB" w:rsidP="006939F9">
            <w:pPr>
              <w:pStyle w:val="TextoTabla"/>
              <w:rPr>
                <w:b/>
              </w:rPr>
            </w:pPr>
          </w:p>
        </w:tc>
        <w:tc>
          <w:tcPr>
            <w:tcW w:w="851" w:type="dxa"/>
            <w:shd w:val="clear" w:color="auto" w:fill="D9D9D9" w:themeFill="background1" w:themeFillShade="D9"/>
          </w:tcPr>
          <w:p w14:paraId="20CDF465" w14:textId="77777777" w:rsidR="00D93BDB" w:rsidRPr="006D61EF" w:rsidRDefault="00D93BDB" w:rsidP="006939F9">
            <w:pPr>
              <w:pStyle w:val="TextoTabla"/>
              <w:rPr>
                <w:b/>
              </w:rPr>
            </w:pPr>
            <w:r w:rsidRPr="006D61EF">
              <w:rPr>
                <w:b/>
              </w:rPr>
              <w:t>SI</w:t>
            </w:r>
          </w:p>
        </w:tc>
        <w:tc>
          <w:tcPr>
            <w:tcW w:w="850" w:type="dxa"/>
            <w:shd w:val="clear" w:color="auto" w:fill="D9D9D9" w:themeFill="background1" w:themeFillShade="D9"/>
          </w:tcPr>
          <w:p w14:paraId="18258316" w14:textId="77777777" w:rsidR="00D93BDB" w:rsidRPr="006D61EF" w:rsidRDefault="00D93BDB" w:rsidP="006939F9">
            <w:pPr>
              <w:pStyle w:val="TextoTabla"/>
              <w:rPr>
                <w:b/>
              </w:rPr>
            </w:pPr>
            <w:r w:rsidRPr="006D61EF">
              <w:rPr>
                <w:b/>
              </w:rPr>
              <w:t>NO</w:t>
            </w:r>
          </w:p>
        </w:tc>
      </w:tr>
      <w:tr w:rsidR="00D93BDB" w:rsidRPr="00183B8E" w14:paraId="6DBB38D3" w14:textId="77777777" w:rsidTr="006939F9">
        <w:trPr>
          <w:trHeight w:val="20"/>
          <w:jc w:val="center"/>
        </w:trPr>
        <w:tc>
          <w:tcPr>
            <w:tcW w:w="695" w:type="dxa"/>
            <w:tcBorders>
              <w:bottom w:val="single" w:sz="6" w:space="0" w:color="000000"/>
            </w:tcBorders>
            <w:shd w:val="clear" w:color="auto" w:fill="auto"/>
          </w:tcPr>
          <w:p w14:paraId="364370A0" w14:textId="77777777" w:rsidR="00D93BDB" w:rsidRPr="006D61EF" w:rsidRDefault="00D93BDB" w:rsidP="006939F9">
            <w:pPr>
              <w:pStyle w:val="TextoTabla"/>
            </w:pPr>
            <w:r w:rsidRPr="006D61EF">
              <w:t>1</w:t>
            </w:r>
          </w:p>
        </w:tc>
        <w:tc>
          <w:tcPr>
            <w:tcW w:w="7493" w:type="dxa"/>
            <w:gridSpan w:val="4"/>
            <w:tcBorders>
              <w:bottom w:val="single" w:sz="6" w:space="0" w:color="000000"/>
            </w:tcBorders>
            <w:shd w:val="clear" w:color="auto" w:fill="auto"/>
          </w:tcPr>
          <w:p w14:paraId="15692532" w14:textId="76474B12" w:rsidR="00D93BDB" w:rsidRDefault="00D93BDB" w:rsidP="00D93BDB">
            <w:pPr>
              <w:pStyle w:val="TextoTabla"/>
            </w:pPr>
            <w:r>
              <w:t>Gestión de la Recepción en altavoz de Telefonía.</w:t>
            </w:r>
          </w:p>
          <w:p w14:paraId="7DC4990C" w14:textId="385E765C" w:rsidR="00D93BDB" w:rsidRDefault="00D93BDB" w:rsidP="00A3312E">
            <w:pPr>
              <w:pStyle w:val="TextoTabla"/>
              <w:numPr>
                <w:ilvl w:val="0"/>
                <w:numId w:val="47"/>
              </w:numPr>
            </w:pPr>
            <w:r>
              <w:t>Esta prioridad debe ser comprobada en el modo de operación NORMAL.</w:t>
            </w:r>
          </w:p>
          <w:p w14:paraId="7A304FCD" w14:textId="57332621" w:rsidR="00D93BDB" w:rsidRDefault="00D93BDB" w:rsidP="00A3312E">
            <w:pPr>
              <w:pStyle w:val="TextoTabla"/>
              <w:numPr>
                <w:ilvl w:val="0"/>
                <w:numId w:val="47"/>
              </w:numPr>
            </w:pPr>
            <w:r>
              <w:t>Establecer una comunicación telefónica, y direccionar su recepción a altavoz.</w:t>
            </w:r>
          </w:p>
          <w:p w14:paraId="2A7261C9" w14:textId="2D491A28" w:rsidR="00D93BDB" w:rsidRDefault="00D93BDB" w:rsidP="00A3312E">
            <w:pPr>
              <w:pStyle w:val="TextoTabla"/>
              <w:numPr>
                <w:ilvl w:val="0"/>
                <w:numId w:val="47"/>
              </w:numPr>
            </w:pPr>
            <w:r>
              <w:t>Comprobar que el audio de colateral está en dicho altavoz.</w:t>
            </w:r>
          </w:p>
          <w:p w14:paraId="011E2EAB" w14:textId="28B7DA67" w:rsidR="00D93BDB" w:rsidRDefault="00D93BDB" w:rsidP="00A3312E">
            <w:pPr>
              <w:pStyle w:val="TextoTabla"/>
              <w:numPr>
                <w:ilvl w:val="0"/>
                <w:numId w:val="47"/>
              </w:numPr>
            </w:pPr>
            <w:r>
              <w:t>Generar una llamada entrante o saliente de línea caliente en el puesto.</w:t>
            </w:r>
          </w:p>
          <w:p w14:paraId="7DF11701" w14:textId="7E7A276F" w:rsidR="00D93BDB" w:rsidRDefault="00D93BDB" w:rsidP="00A3312E">
            <w:pPr>
              <w:pStyle w:val="TextoTabla"/>
              <w:numPr>
                <w:ilvl w:val="0"/>
                <w:numId w:val="47"/>
              </w:numPr>
            </w:pPr>
            <w:r>
              <w:t>Comprobar que el audio del colateral de LC se direcciona al altavoz de Telefonía.</w:t>
            </w:r>
          </w:p>
          <w:p w14:paraId="250C8D1C" w14:textId="6FFAED58" w:rsidR="00D93BDB" w:rsidRDefault="00D93BDB" w:rsidP="00A3312E">
            <w:pPr>
              <w:pStyle w:val="TextoTabla"/>
              <w:numPr>
                <w:ilvl w:val="0"/>
                <w:numId w:val="47"/>
              </w:numPr>
            </w:pPr>
            <w:r>
              <w:t>Comprobar que se aparca la conversación de telefonía.</w:t>
            </w:r>
          </w:p>
          <w:p w14:paraId="54447E91" w14:textId="52D43B6C" w:rsidR="00D93BDB" w:rsidRPr="006D61EF" w:rsidRDefault="00D93BDB" w:rsidP="00A3312E">
            <w:pPr>
              <w:pStyle w:val="TextoTabla"/>
              <w:numPr>
                <w:ilvl w:val="0"/>
                <w:numId w:val="47"/>
              </w:numPr>
            </w:pPr>
            <w:r>
              <w:t>Deshacer la comunicación LC y comprobar que se restablece la conversación telefónica.</w:t>
            </w:r>
          </w:p>
        </w:tc>
        <w:tc>
          <w:tcPr>
            <w:tcW w:w="851" w:type="dxa"/>
            <w:tcBorders>
              <w:bottom w:val="single" w:sz="6" w:space="0" w:color="000000"/>
            </w:tcBorders>
            <w:shd w:val="clear" w:color="auto" w:fill="auto"/>
          </w:tcPr>
          <w:p w14:paraId="62B875B6" w14:textId="77777777" w:rsidR="00D93BDB" w:rsidRPr="006D61EF" w:rsidRDefault="00D93BDB" w:rsidP="006939F9">
            <w:pPr>
              <w:pStyle w:val="TextoTabla"/>
            </w:pPr>
          </w:p>
        </w:tc>
        <w:tc>
          <w:tcPr>
            <w:tcW w:w="850" w:type="dxa"/>
            <w:tcBorders>
              <w:bottom w:val="single" w:sz="6" w:space="0" w:color="000000"/>
            </w:tcBorders>
            <w:shd w:val="clear" w:color="auto" w:fill="auto"/>
          </w:tcPr>
          <w:p w14:paraId="5988BCAE" w14:textId="77777777" w:rsidR="00D93BDB" w:rsidRPr="006D61EF" w:rsidRDefault="00D93BDB" w:rsidP="006939F9">
            <w:pPr>
              <w:pStyle w:val="TextoTabla"/>
            </w:pPr>
          </w:p>
        </w:tc>
      </w:tr>
      <w:tr w:rsidR="00D93BDB" w:rsidRPr="00183B8E" w14:paraId="2F84D986" w14:textId="77777777" w:rsidTr="006939F9">
        <w:trPr>
          <w:trHeight w:val="20"/>
          <w:jc w:val="center"/>
        </w:trPr>
        <w:tc>
          <w:tcPr>
            <w:tcW w:w="695" w:type="dxa"/>
            <w:tcBorders>
              <w:bottom w:val="single" w:sz="6" w:space="0" w:color="000000"/>
            </w:tcBorders>
            <w:shd w:val="clear" w:color="auto" w:fill="auto"/>
          </w:tcPr>
          <w:p w14:paraId="427FD9C8" w14:textId="77777777" w:rsidR="00D93BDB" w:rsidRPr="006D61EF" w:rsidRDefault="00D93BDB" w:rsidP="006939F9">
            <w:pPr>
              <w:pStyle w:val="TextoTabla"/>
            </w:pPr>
            <w:r w:rsidRPr="006D61EF">
              <w:t>2</w:t>
            </w:r>
          </w:p>
        </w:tc>
        <w:tc>
          <w:tcPr>
            <w:tcW w:w="7493" w:type="dxa"/>
            <w:gridSpan w:val="4"/>
            <w:tcBorders>
              <w:bottom w:val="single" w:sz="6" w:space="0" w:color="000000"/>
            </w:tcBorders>
            <w:shd w:val="clear" w:color="auto" w:fill="auto"/>
          </w:tcPr>
          <w:p w14:paraId="576567F6" w14:textId="7EBFBA60" w:rsidR="00D93BDB" w:rsidRDefault="00D93BDB" w:rsidP="00A3312E">
            <w:pPr>
              <w:pStyle w:val="TextoTabla"/>
              <w:numPr>
                <w:ilvl w:val="0"/>
                <w:numId w:val="48"/>
              </w:numPr>
            </w:pPr>
            <w:r>
              <w:t>Gestión de la Recepción en altavoz de Radio.</w:t>
            </w:r>
          </w:p>
          <w:p w14:paraId="68521D55" w14:textId="596DAA95" w:rsidR="00D93BDB" w:rsidRDefault="00D93BDB" w:rsidP="00A3312E">
            <w:pPr>
              <w:pStyle w:val="TextoTabla"/>
              <w:numPr>
                <w:ilvl w:val="0"/>
                <w:numId w:val="48"/>
              </w:numPr>
            </w:pPr>
            <w:r>
              <w:t xml:space="preserve">Comprobar que el audio del colateral radio seleccionado en cascos, se direcciona a altavoz sólo en el caso de que la telefonía esté en cascos. </w:t>
            </w:r>
          </w:p>
          <w:p w14:paraId="313C4555" w14:textId="3699885B" w:rsidR="00D93BDB" w:rsidRDefault="00D93BDB" w:rsidP="00A3312E">
            <w:pPr>
              <w:pStyle w:val="TextoTabla"/>
              <w:numPr>
                <w:ilvl w:val="0"/>
                <w:numId w:val="48"/>
              </w:numPr>
            </w:pPr>
            <w:r>
              <w:t>Seleccionar telefonía en cascos y una posición de radio en cascos.</w:t>
            </w:r>
          </w:p>
          <w:p w14:paraId="703CA697" w14:textId="12A5B7AB" w:rsidR="00D93BDB" w:rsidRDefault="00D93BDB" w:rsidP="00A3312E">
            <w:pPr>
              <w:pStyle w:val="TextoTabla"/>
              <w:numPr>
                <w:ilvl w:val="0"/>
                <w:numId w:val="48"/>
              </w:numPr>
            </w:pPr>
            <w:r>
              <w:t>Realizar una llamada telefónica y comprobar que el audio de radio pasa automáticamente a altavoz.</w:t>
            </w:r>
          </w:p>
          <w:p w14:paraId="61CFF174" w14:textId="2FB8DCD0" w:rsidR="00D93BDB" w:rsidRDefault="00D93BDB" w:rsidP="00A3312E">
            <w:pPr>
              <w:pStyle w:val="TextoTabla"/>
              <w:numPr>
                <w:ilvl w:val="0"/>
                <w:numId w:val="48"/>
              </w:numPr>
            </w:pPr>
            <w:r>
              <w:t xml:space="preserve">Terminar la llamada telefónica. La radio vuelve a cascos. </w:t>
            </w:r>
          </w:p>
          <w:p w14:paraId="3DD2B37C" w14:textId="05274928" w:rsidR="00D93BDB" w:rsidRPr="006D61EF" w:rsidRDefault="00D93BDB" w:rsidP="00A3312E">
            <w:pPr>
              <w:pStyle w:val="TextoTabla"/>
              <w:numPr>
                <w:ilvl w:val="0"/>
                <w:numId w:val="48"/>
              </w:numPr>
            </w:pPr>
            <w:r>
              <w:t>Seleccionar telefonía en altavoz. Realizar una llamada telefónica y comprobar que la radio se mantiene en cascos, no hay cambios.</w:t>
            </w:r>
          </w:p>
        </w:tc>
        <w:tc>
          <w:tcPr>
            <w:tcW w:w="851" w:type="dxa"/>
            <w:tcBorders>
              <w:bottom w:val="single" w:sz="6" w:space="0" w:color="000000"/>
            </w:tcBorders>
            <w:shd w:val="clear" w:color="auto" w:fill="auto"/>
          </w:tcPr>
          <w:p w14:paraId="573C701E" w14:textId="77777777" w:rsidR="00D93BDB" w:rsidRPr="006D61EF" w:rsidRDefault="00D93BDB" w:rsidP="006939F9">
            <w:pPr>
              <w:pStyle w:val="TextoTabla"/>
            </w:pPr>
          </w:p>
        </w:tc>
        <w:tc>
          <w:tcPr>
            <w:tcW w:w="850" w:type="dxa"/>
            <w:tcBorders>
              <w:bottom w:val="single" w:sz="6" w:space="0" w:color="000000"/>
            </w:tcBorders>
            <w:shd w:val="clear" w:color="auto" w:fill="auto"/>
          </w:tcPr>
          <w:p w14:paraId="44A60118" w14:textId="77777777" w:rsidR="00D93BDB" w:rsidRPr="006D61EF" w:rsidRDefault="00D93BDB" w:rsidP="006939F9">
            <w:pPr>
              <w:pStyle w:val="TextoTabla"/>
            </w:pPr>
          </w:p>
        </w:tc>
      </w:tr>
      <w:tr w:rsidR="00D93BDB" w:rsidRPr="00183B8E" w14:paraId="0E3C9421" w14:textId="77777777" w:rsidTr="006939F9">
        <w:trPr>
          <w:trHeight w:val="20"/>
          <w:jc w:val="center"/>
        </w:trPr>
        <w:tc>
          <w:tcPr>
            <w:tcW w:w="695" w:type="dxa"/>
            <w:tcBorders>
              <w:bottom w:val="single" w:sz="6" w:space="0" w:color="000000"/>
            </w:tcBorders>
            <w:shd w:val="clear" w:color="auto" w:fill="auto"/>
          </w:tcPr>
          <w:p w14:paraId="25150550" w14:textId="77777777" w:rsidR="00D93BDB" w:rsidRPr="006D61EF" w:rsidRDefault="00D93BDB" w:rsidP="006939F9">
            <w:pPr>
              <w:pStyle w:val="TextoTabla"/>
            </w:pPr>
          </w:p>
        </w:tc>
        <w:tc>
          <w:tcPr>
            <w:tcW w:w="7493" w:type="dxa"/>
            <w:gridSpan w:val="4"/>
            <w:tcBorders>
              <w:bottom w:val="single" w:sz="6" w:space="0" w:color="000000"/>
            </w:tcBorders>
            <w:shd w:val="clear" w:color="auto" w:fill="auto"/>
          </w:tcPr>
          <w:p w14:paraId="327987C2" w14:textId="77777777" w:rsidR="00D93BDB" w:rsidRPr="006D61EF" w:rsidRDefault="00D93BDB" w:rsidP="006939F9">
            <w:pPr>
              <w:pStyle w:val="TextoTabla"/>
            </w:pPr>
          </w:p>
        </w:tc>
        <w:tc>
          <w:tcPr>
            <w:tcW w:w="851" w:type="dxa"/>
            <w:tcBorders>
              <w:bottom w:val="single" w:sz="6" w:space="0" w:color="000000"/>
            </w:tcBorders>
            <w:shd w:val="clear" w:color="auto" w:fill="auto"/>
          </w:tcPr>
          <w:p w14:paraId="7B59F211" w14:textId="77777777" w:rsidR="00D93BDB" w:rsidRPr="006D61EF" w:rsidRDefault="00D93BDB" w:rsidP="006939F9">
            <w:pPr>
              <w:pStyle w:val="TextoTabla"/>
            </w:pPr>
          </w:p>
        </w:tc>
        <w:tc>
          <w:tcPr>
            <w:tcW w:w="850" w:type="dxa"/>
            <w:tcBorders>
              <w:bottom w:val="single" w:sz="6" w:space="0" w:color="000000"/>
            </w:tcBorders>
            <w:shd w:val="clear" w:color="auto" w:fill="auto"/>
          </w:tcPr>
          <w:p w14:paraId="44A87927" w14:textId="77777777" w:rsidR="00D93BDB" w:rsidRPr="006D61EF" w:rsidRDefault="00D93BDB" w:rsidP="006939F9">
            <w:pPr>
              <w:pStyle w:val="TextoTabla"/>
            </w:pPr>
          </w:p>
        </w:tc>
      </w:tr>
      <w:tr w:rsidR="00D93BDB" w:rsidRPr="00183B8E" w14:paraId="61EDEAF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50B69FD" w14:textId="1CF440BE" w:rsidR="00D93BDB" w:rsidRPr="006D61EF" w:rsidRDefault="00D93BDB" w:rsidP="006939F9">
            <w:pPr>
              <w:pStyle w:val="TextoTabla"/>
            </w:pPr>
          </w:p>
        </w:tc>
      </w:tr>
    </w:tbl>
    <w:p w14:paraId="62A632B5" w14:textId="77777777" w:rsidR="00D93BDB" w:rsidRDefault="00D93BDB">
      <w:pPr>
        <w:spacing w:before="0" w:after="0" w:line="240" w:lineRule="auto"/>
        <w:jc w:val="left"/>
      </w:pPr>
      <w:r>
        <w:br w:type="page"/>
      </w:r>
    </w:p>
    <w:p w14:paraId="1250404F" w14:textId="55F03414" w:rsidR="00F05230" w:rsidRDefault="00F05230" w:rsidP="00F05230">
      <w:pPr>
        <w:pStyle w:val="Ttulo2"/>
        <w:ind w:left="708" w:hanging="708"/>
      </w:pPr>
      <w:bookmarkStart w:id="218" w:name="_Ref109713836"/>
      <w:bookmarkStart w:id="219" w:name="_Ref109714952"/>
      <w:bookmarkStart w:id="220" w:name="_Toc131162571"/>
      <w:r>
        <w:lastRenderedPageBreak/>
        <w:t>U5KI.HTWR.02.00</w:t>
      </w:r>
      <w:r w:rsidR="00A95F1B">
        <w:t>5</w:t>
      </w:r>
      <w:r>
        <w:t xml:space="preserve">. Teclas de </w:t>
      </w:r>
      <w:r w:rsidR="006F0B3F">
        <w:t>Función en Telefonía</w:t>
      </w:r>
      <w:bookmarkEnd w:id="218"/>
      <w:bookmarkEnd w:id="219"/>
      <w:bookmarkEnd w:id="22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4C211B6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11E8D57" w14:textId="77777777" w:rsidR="0003426F" w:rsidRPr="006D61EF" w:rsidRDefault="0003426F" w:rsidP="006939F9">
            <w:pPr>
              <w:pStyle w:val="TextoTabla"/>
            </w:pPr>
          </w:p>
        </w:tc>
      </w:tr>
      <w:tr w:rsidR="0003426F" w:rsidRPr="006D61EF" w14:paraId="7AD11997" w14:textId="77777777" w:rsidTr="006939F9">
        <w:trPr>
          <w:trHeight w:val="20"/>
          <w:jc w:val="center"/>
        </w:trPr>
        <w:tc>
          <w:tcPr>
            <w:tcW w:w="1971" w:type="dxa"/>
            <w:gridSpan w:val="2"/>
            <w:shd w:val="clear" w:color="auto" w:fill="D9D9D9" w:themeFill="background1" w:themeFillShade="D9"/>
          </w:tcPr>
          <w:p w14:paraId="2D24D4E6" w14:textId="77777777" w:rsidR="0003426F" w:rsidRPr="006D61EF" w:rsidRDefault="0003426F" w:rsidP="006939F9">
            <w:pPr>
              <w:pStyle w:val="TextoTabla"/>
              <w:rPr>
                <w:b/>
              </w:rPr>
            </w:pPr>
            <w:r w:rsidRPr="006D61EF">
              <w:rPr>
                <w:b/>
              </w:rPr>
              <w:t>Grupo</w:t>
            </w:r>
          </w:p>
        </w:tc>
        <w:tc>
          <w:tcPr>
            <w:tcW w:w="2371" w:type="dxa"/>
            <w:shd w:val="clear" w:color="auto" w:fill="auto"/>
          </w:tcPr>
          <w:p w14:paraId="790841E9" w14:textId="67CE3E05" w:rsidR="0003426F" w:rsidRPr="006D61EF" w:rsidRDefault="00B04F58" w:rsidP="006939F9">
            <w:pPr>
              <w:pStyle w:val="TextoTabla"/>
            </w:pPr>
            <w:r>
              <w:t>Operativa Básica</w:t>
            </w:r>
          </w:p>
        </w:tc>
        <w:tc>
          <w:tcPr>
            <w:tcW w:w="2161" w:type="dxa"/>
            <w:shd w:val="clear" w:color="auto" w:fill="D9D9D9" w:themeFill="background1" w:themeFillShade="D9"/>
          </w:tcPr>
          <w:p w14:paraId="4CD576F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34429EC1" w14:textId="051856A8" w:rsidR="0003426F" w:rsidRPr="006D61EF" w:rsidRDefault="00B04F58" w:rsidP="006939F9">
            <w:pPr>
              <w:pStyle w:val="TextoTabla"/>
            </w:pPr>
            <w:r w:rsidRPr="00B04F58">
              <w:t>U5KI.HTWR.02.005</w:t>
            </w:r>
          </w:p>
        </w:tc>
      </w:tr>
      <w:tr w:rsidR="0003426F" w:rsidRPr="00183B8E" w14:paraId="28AFD58F" w14:textId="77777777" w:rsidTr="006939F9">
        <w:trPr>
          <w:trHeight w:val="20"/>
          <w:jc w:val="center"/>
        </w:trPr>
        <w:tc>
          <w:tcPr>
            <w:tcW w:w="1971" w:type="dxa"/>
            <w:gridSpan w:val="2"/>
            <w:shd w:val="clear" w:color="auto" w:fill="D9D9D9" w:themeFill="background1" w:themeFillShade="D9"/>
          </w:tcPr>
          <w:p w14:paraId="42CFC0FF"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372BDC51" w14:textId="4BC3BCA8" w:rsidR="0003426F" w:rsidRPr="006D61EF" w:rsidRDefault="00B04F58" w:rsidP="006939F9">
            <w:pPr>
              <w:pStyle w:val="TextoTabla"/>
            </w:pPr>
            <w:r>
              <w:t>Teclas de Funci</w:t>
            </w:r>
            <w:r w:rsidR="006F0B3F">
              <w:t>ón en Telefonía</w:t>
            </w:r>
            <w:r>
              <w:t>.</w:t>
            </w:r>
          </w:p>
        </w:tc>
      </w:tr>
      <w:tr w:rsidR="00B04F58" w:rsidRPr="00183B8E" w14:paraId="1F7F84C1" w14:textId="77777777" w:rsidTr="006939F9">
        <w:trPr>
          <w:trHeight w:val="20"/>
          <w:jc w:val="center"/>
        </w:trPr>
        <w:tc>
          <w:tcPr>
            <w:tcW w:w="1971" w:type="dxa"/>
            <w:gridSpan w:val="2"/>
            <w:shd w:val="clear" w:color="auto" w:fill="D9D9D9" w:themeFill="background1" w:themeFillShade="D9"/>
          </w:tcPr>
          <w:p w14:paraId="7CA0A962" w14:textId="77777777" w:rsidR="00B04F58" w:rsidRPr="006D61EF" w:rsidRDefault="00B04F58" w:rsidP="00B04F58">
            <w:pPr>
              <w:pStyle w:val="TextoTabla"/>
              <w:rPr>
                <w:b/>
              </w:rPr>
            </w:pPr>
            <w:r w:rsidRPr="006D61EF">
              <w:rPr>
                <w:b/>
              </w:rPr>
              <w:t>Objetivos</w:t>
            </w:r>
          </w:p>
        </w:tc>
        <w:tc>
          <w:tcPr>
            <w:tcW w:w="7918" w:type="dxa"/>
            <w:gridSpan w:val="5"/>
            <w:shd w:val="clear" w:color="auto" w:fill="auto"/>
          </w:tcPr>
          <w:p w14:paraId="3A8F1E05" w14:textId="0035E6B0" w:rsidR="00B04F58" w:rsidRPr="006D61EF" w:rsidRDefault="00B04F58" w:rsidP="00B04F58">
            <w:pPr>
              <w:pStyle w:val="TextoTabla"/>
            </w:pPr>
            <w:r w:rsidRPr="00B04F58">
              <w:t>Comprobar que la</w:t>
            </w:r>
            <w:r>
              <w:t>s</w:t>
            </w:r>
            <w:r w:rsidRPr="00B04F58">
              <w:t xml:space="preserve"> teclas de función aparecen y desaparecen cuando en configuración están habilitas o deshabilitadas.</w:t>
            </w:r>
          </w:p>
        </w:tc>
      </w:tr>
      <w:tr w:rsidR="00B04F58" w:rsidRPr="006D61EF" w14:paraId="072347C0" w14:textId="77777777" w:rsidTr="006939F9">
        <w:trPr>
          <w:trHeight w:val="20"/>
          <w:jc w:val="center"/>
        </w:trPr>
        <w:tc>
          <w:tcPr>
            <w:tcW w:w="1971" w:type="dxa"/>
            <w:gridSpan w:val="2"/>
            <w:shd w:val="clear" w:color="auto" w:fill="D9D9D9" w:themeFill="background1" w:themeFillShade="D9"/>
            <w:vAlign w:val="center"/>
          </w:tcPr>
          <w:p w14:paraId="7A1498E8" w14:textId="77777777" w:rsidR="00B04F58" w:rsidRPr="006D61EF" w:rsidRDefault="00B04F58" w:rsidP="00B04F58">
            <w:pPr>
              <w:pStyle w:val="TextoTabla"/>
              <w:rPr>
                <w:b/>
              </w:rPr>
            </w:pPr>
            <w:r w:rsidRPr="006D61EF">
              <w:rPr>
                <w:b/>
              </w:rPr>
              <w:t>Condiciones Iniciales</w:t>
            </w:r>
          </w:p>
        </w:tc>
        <w:tc>
          <w:tcPr>
            <w:tcW w:w="7918" w:type="dxa"/>
            <w:gridSpan w:val="5"/>
            <w:shd w:val="clear" w:color="auto" w:fill="auto"/>
          </w:tcPr>
          <w:p w14:paraId="35AD71D0" w14:textId="77777777" w:rsidR="00B04F58" w:rsidRDefault="009469B2" w:rsidP="00B04F58">
            <w:pPr>
              <w:pStyle w:val="TextoTabla"/>
            </w:pPr>
            <w:r w:rsidRPr="009469B2">
              <w:t>Un puesto de operador operativo</w:t>
            </w:r>
            <w:r>
              <w:t>.</w:t>
            </w:r>
          </w:p>
          <w:p w14:paraId="38E86967" w14:textId="77777777" w:rsidR="009469B2" w:rsidRDefault="009469B2" w:rsidP="00B04F58">
            <w:pPr>
              <w:pStyle w:val="TextoTabla"/>
            </w:pPr>
            <w:r>
              <w:t>Un Sector asignado al puesto, sin las opciones</w:t>
            </w:r>
            <w:r w:rsidR="006F0B3F">
              <w:t>:</w:t>
            </w:r>
          </w:p>
          <w:p w14:paraId="7B428504" w14:textId="77777777" w:rsidR="006F0B3F" w:rsidRDefault="006F0B3F" w:rsidP="00A3312E">
            <w:pPr>
              <w:pStyle w:val="TextoTabla"/>
              <w:numPr>
                <w:ilvl w:val="0"/>
                <w:numId w:val="49"/>
              </w:numPr>
            </w:pPr>
            <w:r>
              <w:t>Escucha</w:t>
            </w:r>
          </w:p>
          <w:p w14:paraId="19A8522F" w14:textId="77777777" w:rsidR="006F0B3F" w:rsidRDefault="006F0B3F" w:rsidP="00A3312E">
            <w:pPr>
              <w:pStyle w:val="TextoTabla"/>
              <w:numPr>
                <w:ilvl w:val="0"/>
                <w:numId w:val="49"/>
              </w:numPr>
            </w:pPr>
            <w:r>
              <w:t>Retener</w:t>
            </w:r>
          </w:p>
          <w:p w14:paraId="60345AAA" w14:textId="77777777" w:rsidR="006F0B3F" w:rsidRDefault="006F0B3F" w:rsidP="00A3312E">
            <w:pPr>
              <w:pStyle w:val="TextoTabla"/>
              <w:numPr>
                <w:ilvl w:val="0"/>
                <w:numId w:val="49"/>
              </w:numPr>
            </w:pPr>
            <w:r>
              <w:t>Transferencia Directa</w:t>
            </w:r>
          </w:p>
          <w:p w14:paraId="41B35AA8" w14:textId="77777777" w:rsidR="006F0B3F" w:rsidRDefault="006F0B3F" w:rsidP="00A3312E">
            <w:pPr>
              <w:pStyle w:val="TextoTabla"/>
              <w:numPr>
                <w:ilvl w:val="0"/>
                <w:numId w:val="49"/>
              </w:numPr>
            </w:pPr>
            <w:r>
              <w:t>Captura</w:t>
            </w:r>
          </w:p>
          <w:p w14:paraId="033AF059" w14:textId="1E01E24E" w:rsidR="006F0B3F" w:rsidRPr="006D61EF" w:rsidRDefault="006F0B3F" w:rsidP="00A3312E">
            <w:pPr>
              <w:pStyle w:val="TextoTabla"/>
              <w:numPr>
                <w:ilvl w:val="0"/>
                <w:numId w:val="49"/>
              </w:numPr>
            </w:pPr>
            <w:r>
              <w:t>Desvío</w:t>
            </w:r>
          </w:p>
        </w:tc>
      </w:tr>
      <w:tr w:rsidR="00B04F58" w:rsidRPr="006D61EF" w14:paraId="2B421F51" w14:textId="77777777" w:rsidTr="006939F9">
        <w:trPr>
          <w:trHeight w:val="20"/>
          <w:jc w:val="center"/>
        </w:trPr>
        <w:tc>
          <w:tcPr>
            <w:tcW w:w="695" w:type="dxa"/>
            <w:shd w:val="clear" w:color="auto" w:fill="BFBFBF" w:themeFill="background1" w:themeFillShade="BF"/>
          </w:tcPr>
          <w:p w14:paraId="6F8433D1" w14:textId="77777777" w:rsidR="00B04F58" w:rsidRPr="006D61EF" w:rsidRDefault="00B04F58" w:rsidP="00B04F58">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DC4CA0F" w14:textId="77777777" w:rsidR="00B04F58" w:rsidRPr="006D61EF" w:rsidRDefault="00B04F58" w:rsidP="00B04F58">
            <w:pPr>
              <w:pStyle w:val="TextoTabla"/>
              <w:rPr>
                <w:b/>
              </w:rPr>
            </w:pPr>
            <w:r w:rsidRPr="006D61EF">
              <w:rPr>
                <w:b/>
              </w:rPr>
              <w:t>Descripción</w:t>
            </w:r>
          </w:p>
        </w:tc>
        <w:tc>
          <w:tcPr>
            <w:tcW w:w="1701" w:type="dxa"/>
            <w:gridSpan w:val="2"/>
            <w:shd w:val="clear" w:color="auto" w:fill="BFBFBF" w:themeFill="background1" w:themeFillShade="BF"/>
          </w:tcPr>
          <w:p w14:paraId="418876CB" w14:textId="77777777" w:rsidR="00B04F58" w:rsidRPr="006D61EF" w:rsidRDefault="00B04F58" w:rsidP="00B04F58">
            <w:pPr>
              <w:pStyle w:val="TextoTabla"/>
              <w:rPr>
                <w:b/>
              </w:rPr>
            </w:pPr>
            <w:r w:rsidRPr="006D61EF">
              <w:rPr>
                <w:b/>
              </w:rPr>
              <w:t>Resultado</w:t>
            </w:r>
          </w:p>
        </w:tc>
      </w:tr>
      <w:tr w:rsidR="00B04F58" w:rsidRPr="006D61EF" w14:paraId="6194C220" w14:textId="77777777" w:rsidTr="006939F9">
        <w:trPr>
          <w:trHeight w:val="20"/>
          <w:jc w:val="center"/>
        </w:trPr>
        <w:tc>
          <w:tcPr>
            <w:tcW w:w="8188" w:type="dxa"/>
            <w:gridSpan w:val="5"/>
            <w:shd w:val="clear" w:color="auto" w:fill="D9D9D9" w:themeFill="background1" w:themeFillShade="D9"/>
          </w:tcPr>
          <w:p w14:paraId="22B82A8A" w14:textId="77777777" w:rsidR="00B04F58" w:rsidRPr="006D61EF" w:rsidRDefault="00B04F58" w:rsidP="00B04F58">
            <w:pPr>
              <w:pStyle w:val="TextoTabla"/>
              <w:rPr>
                <w:b/>
              </w:rPr>
            </w:pPr>
          </w:p>
        </w:tc>
        <w:tc>
          <w:tcPr>
            <w:tcW w:w="851" w:type="dxa"/>
            <w:shd w:val="clear" w:color="auto" w:fill="D9D9D9" w:themeFill="background1" w:themeFillShade="D9"/>
          </w:tcPr>
          <w:p w14:paraId="0E44A7E2" w14:textId="77777777" w:rsidR="00B04F58" w:rsidRPr="006D61EF" w:rsidRDefault="00B04F58" w:rsidP="00B04F58">
            <w:pPr>
              <w:pStyle w:val="TextoTabla"/>
              <w:rPr>
                <w:b/>
              </w:rPr>
            </w:pPr>
            <w:r w:rsidRPr="006D61EF">
              <w:rPr>
                <w:b/>
              </w:rPr>
              <w:t>SI</w:t>
            </w:r>
          </w:p>
        </w:tc>
        <w:tc>
          <w:tcPr>
            <w:tcW w:w="850" w:type="dxa"/>
            <w:shd w:val="clear" w:color="auto" w:fill="D9D9D9" w:themeFill="background1" w:themeFillShade="D9"/>
          </w:tcPr>
          <w:p w14:paraId="7AE941F8" w14:textId="77777777" w:rsidR="00B04F58" w:rsidRPr="006D61EF" w:rsidRDefault="00B04F58" w:rsidP="00B04F58">
            <w:pPr>
              <w:pStyle w:val="TextoTabla"/>
              <w:rPr>
                <w:b/>
              </w:rPr>
            </w:pPr>
            <w:r w:rsidRPr="006D61EF">
              <w:rPr>
                <w:b/>
              </w:rPr>
              <w:t>NO</w:t>
            </w:r>
          </w:p>
        </w:tc>
      </w:tr>
      <w:tr w:rsidR="00B04F58" w:rsidRPr="00183B8E" w14:paraId="41CDEC8F" w14:textId="77777777" w:rsidTr="006939F9">
        <w:trPr>
          <w:trHeight w:val="20"/>
          <w:jc w:val="center"/>
        </w:trPr>
        <w:tc>
          <w:tcPr>
            <w:tcW w:w="695" w:type="dxa"/>
            <w:tcBorders>
              <w:bottom w:val="single" w:sz="6" w:space="0" w:color="000000"/>
            </w:tcBorders>
            <w:shd w:val="clear" w:color="auto" w:fill="auto"/>
          </w:tcPr>
          <w:p w14:paraId="22E8295B" w14:textId="77777777" w:rsidR="00B04F58" w:rsidRPr="006D61EF" w:rsidRDefault="00B04F58" w:rsidP="00B04F58">
            <w:pPr>
              <w:pStyle w:val="TextoTabla"/>
            </w:pPr>
            <w:r w:rsidRPr="006D61EF">
              <w:t>1</w:t>
            </w:r>
          </w:p>
        </w:tc>
        <w:tc>
          <w:tcPr>
            <w:tcW w:w="7493" w:type="dxa"/>
            <w:gridSpan w:val="4"/>
            <w:tcBorders>
              <w:bottom w:val="single" w:sz="6" w:space="0" w:color="000000"/>
            </w:tcBorders>
            <w:shd w:val="clear" w:color="auto" w:fill="auto"/>
          </w:tcPr>
          <w:p w14:paraId="070299EA" w14:textId="77777777" w:rsidR="00B04F58" w:rsidRDefault="009469B2" w:rsidP="009469B2">
            <w:pPr>
              <w:pStyle w:val="TextoTabla"/>
            </w:pPr>
            <w:r>
              <w:t xml:space="preserve">Desde el programa de configuración, </w:t>
            </w:r>
            <w:r w:rsidR="006F0B3F">
              <w:t xml:space="preserve">activar en el sector la utilidad ‘Escucha’. </w:t>
            </w:r>
          </w:p>
          <w:p w14:paraId="3F8758D5" w14:textId="710AE8C8" w:rsidR="006F0B3F" w:rsidRPr="006D61EF" w:rsidRDefault="006F0B3F" w:rsidP="009469B2">
            <w:pPr>
              <w:pStyle w:val="TextoTabla"/>
            </w:pPr>
            <w:r>
              <w:t>Activar la Sectorización.</w:t>
            </w:r>
          </w:p>
        </w:tc>
        <w:tc>
          <w:tcPr>
            <w:tcW w:w="851" w:type="dxa"/>
            <w:tcBorders>
              <w:bottom w:val="single" w:sz="6" w:space="0" w:color="000000"/>
            </w:tcBorders>
            <w:shd w:val="clear" w:color="auto" w:fill="auto"/>
          </w:tcPr>
          <w:p w14:paraId="4667B5E0" w14:textId="77777777" w:rsidR="00B04F58" w:rsidRPr="006D61EF" w:rsidRDefault="00B04F58" w:rsidP="00B04F58">
            <w:pPr>
              <w:pStyle w:val="TextoTabla"/>
            </w:pPr>
          </w:p>
        </w:tc>
        <w:tc>
          <w:tcPr>
            <w:tcW w:w="850" w:type="dxa"/>
            <w:tcBorders>
              <w:bottom w:val="single" w:sz="6" w:space="0" w:color="000000"/>
            </w:tcBorders>
            <w:shd w:val="clear" w:color="auto" w:fill="auto"/>
          </w:tcPr>
          <w:p w14:paraId="13B92BB1" w14:textId="77777777" w:rsidR="00B04F58" w:rsidRPr="006D61EF" w:rsidRDefault="00B04F58" w:rsidP="00B04F58">
            <w:pPr>
              <w:pStyle w:val="TextoTabla"/>
            </w:pPr>
          </w:p>
        </w:tc>
      </w:tr>
      <w:tr w:rsidR="00B04F58" w:rsidRPr="00183B8E" w14:paraId="7BD6C888" w14:textId="77777777" w:rsidTr="006939F9">
        <w:trPr>
          <w:trHeight w:val="20"/>
          <w:jc w:val="center"/>
        </w:trPr>
        <w:tc>
          <w:tcPr>
            <w:tcW w:w="695" w:type="dxa"/>
            <w:tcBorders>
              <w:bottom w:val="single" w:sz="6" w:space="0" w:color="000000"/>
            </w:tcBorders>
            <w:shd w:val="clear" w:color="auto" w:fill="auto"/>
          </w:tcPr>
          <w:p w14:paraId="13F8F9D3" w14:textId="77777777" w:rsidR="00B04F58" w:rsidRPr="006D61EF" w:rsidRDefault="00B04F58" w:rsidP="00B04F58">
            <w:pPr>
              <w:pStyle w:val="TextoTabla"/>
            </w:pPr>
            <w:r w:rsidRPr="006D61EF">
              <w:t>2</w:t>
            </w:r>
          </w:p>
        </w:tc>
        <w:tc>
          <w:tcPr>
            <w:tcW w:w="7493" w:type="dxa"/>
            <w:gridSpan w:val="4"/>
            <w:tcBorders>
              <w:bottom w:val="single" w:sz="6" w:space="0" w:color="000000"/>
            </w:tcBorders>
            <w:shd w:val="clear" w:color="auto" w:fill="auto"/>
          </w:tcPr>
          <w:p w14:paraId="5194DF41" w14:textId="10486644" w:rsidR="00B04F58" w:rsidRPr="006D61EF" w:rsidRDefault="006F0B3F" w:rsidP="00B04F58">
            <w:pPr>
              <w:pStyle w:val="TextoTabla"/>
            </w:pPr>
            <w:r>
              <w:t>Comprobar que en el Puesto aparece la opción de ‘Escucha’.</w:t>
            </w:r>
          </w:p>
        </w:tc>
        <w:tc>
          <w:tcPr>
            <w:tcW w:w="851" w:type="dxa"/>
            <w:tcBorders>
              <w:bottom w:val="single" w:sz="6" w:space="0" w:color="000000"/>
            </w:tcBorders>
            <w:shd w:val="clear" w:color="auto" w:fill="auto"/>
          </w:tcPr>
          <w:p w14:paraId="5745A504" w14:textId="77777777" w:rsidR="00B04F58" w:rsidRPr="006D61EF" w:rsidRDefault="00B04F58" w:rsidP="00B04F58">
            <w:pPr>
              <w:pStyle w:val="TextoTabla"/>
            </w:pPr>
          </w:p>
        </w:tc>
        <w:tc>
          <w:tcPr>
            <w:tcW w:w="850" w:type="dxa"/>
            <w:tcBorders>
              <w:bottom w:val="single" w:sz="6" w:space="0" w:color="000000"/>
            </w:tcBorders>
            <w:shd w:val="clear" w:color="auto" w:fill="auto"/>
          </w:tcPr>
          <w:p w14:paraId="25D87394" w14:textId="77777777" w:rsidR="00B04F58" w:rsidRPr="006D61EF" w:rsidRDefault="00B04F58" w:rsidP="00B04F58">
            <w:pPr>
              <w:pStyle w:val="TextoTabla"/>
            </w:pPr>
          </w:p>
        </w:tc>
      </w:tr>
      <w:tr w:rsidR="006F0B3F" w:rsidRPr="00183B8E" w14:paraId="14877D0C" w14:textId="77777777" w:rsidTr="006939F9">
        <w:trPr>
          <w:trHeight w:val="20"/>
          <w:jc w:val="center"/>
        </w:trPr>
        <w:tc>
          <w:tcPr>
            <w:tcW w:w="695" w:type="dxa"/>
            <w:tcBorders>
              <w:bottom w:val="single" w:sz="6" w:space="0" w:color="000000"/>
            </w:tcBorders>
            <w:shd w:val="clear" w:color="auto" w:fill="auto"/>
          </w:tcPr>
          <w:p w14:paraId="79D80C74" w14:textId="77777777" w:rsidR="006F0B3F" w:rsidRPr="006D61EF" w:rsidRDefault="006F0B3F" w:rsidP="006F0B3F">
            <w:pPr>
              <w:pStyle w:val="TextoTabla"/>
            </w:pPr>
            <w:r w:rsidRPr="006D61EF">
              <w:t>3</w:t>
            </w:r>
          </w:p>
        </w:tc>
        <w:tc>
          <w:tcPr>
            <w:tcW w:w="7493" w:type="dxa"/>
            <w:gridSpan w:val="4"/>
            <w:tcBorders>
              <w:bottom w:val="single" w:sz="6" w:space="0" w:color="000000"/>
            </w:tcBorders>
            <w:shd w:val="clear" w:color="auto" w:fill="auto"/>
          </w:tcPr>
          <w:p w14:paraId="65FD6492" w14:textId="168D493E" w:rsidR="006F0B3F" w:rsidRDefault="006F0B3F" w:rsidP="006F0B3F">
            <w:pPr>
              <w:pStyle w:val="TextoTabla"/>
            </w:pPr>
            <w:r>
              <w:t xml:space="preserve">Desde el programa de configuración, desactivar en el sector la utilidad ‘Escucha’. </w:t>
            </w:r>
          </w:p>
          <w:p w14:paraId="7062B280" w14:textId="45083099" w:rsidR="006F0B3F" w:rsidRPr="006D61EF" w:rsidRDefault="006F0B3F" w:rsidP="006F0B3F">
            <w:pPr>
              <w:pStyle w:val="TextoTabla"/>
            </w:pPr>
            <w:r>
              <w:t>Activar la Sectorización.</w:t>
            </w:r>
          </w:p>
        </w:tc>
        <w:tc>
          <w:tcPr>
            <w:tcW w:w="851" w:type="dxa"/>
            <w:tcBorders>
              <w:bottom w:val="single" w:sz="6" w:space="0" w:color="000000"/>
            </w:tcBorders>
            <w:shd w:val="clear" w:color="auto" w:fill="auto"/>
          </w:tcPr>
          <w:p w14:paraId="1566DC27" w14:textId="77777777" w:rsidR="006F0B3F" w:rsidRPr="006D61EF" w:rsidRDefault="006F0B3F" w:rsidP="006F0B3F">
            <w:pPr>
              <w:pStyle w:val="TextoTabla"/>
            </w:pPr>
          </w:p>
        </w:tc>
        <w:tc>
          <w:tcPr>
            <w:tcW w:w="850" w:type="dxa"/>
            <w:tcBorders>
              <w:bottom w:val="single" w:sz="6" w:space="0" w:color="000000"/>
            </w:tcBorders>
            <w:shd w:val="clear" w:color="auto" w:fill="auto"/>
          </w:tcPr>
          <w:p w14:paraId="26187D31" w14:textId="77777777" w:rsidR="006F0B3F" w:rsidRPr="006D61EF" w:rsidRDefault="006F0B3F" w:rsidP="006F0B3F">
            <w:pPr>
              <w:pStyle w:val="TextoTabla"/>
            </w:pPr>
          </w:p>
        </w:tc>
      </w:tr>
      <w:tr w:rsidR="006F0B3F" w:rsidRPr="00183B8E" w14:paraId="7E2832A8" w14:textId="77777777" w:rsidTr="006939F9">
        <w:trPr>
          <w:trHeight w:val="20"/>
          <w:jc w:val="center"/>
        </w:trPr>
        <w:tc>
          <w:tcPr>
            <w:tcW w:w="695" w:type="dxa"/>
            <w:tcBorders>
              <w:bottom w:val="single" w:sz="6" w:space="0" w:color="000000"/>
            </w:tcBorders>
            <w:shd w:val="clear" w:color="auto" w:fill="auto"/>
          </w:tcPr>
          <w:p w14:paraId="2CD4EA56" w14:textId="77777777" w:rsidR="006F0B3F" w:rsidRPr="006D61EF" w:rsidRDefault="006F0B3F" w:rsidP="006F0B3F">
            <w:pPr>
              <w:pStyle w:val="TextoTabla"/>
            </w:pPr>
            <w:r w:rsidRPr="006D61EF">
              <w:t>4</w:t>
            </w:r>
          </w:p>
        </w:tc>
        <w:tc>
          <w:tcPr>
            <w:tcW w:w="7493" w:type="dxa"/>
            <w:gridSpan w:val="4"/>
            <w:tcBorders>
              <w:bottom w:val="single" w:sz="6" w:space="0" w:color="000000"/>
            </w:tcBorders>
            <w:shd w:val="clear" w:color="auto" w:fill="auto"/>
          </w:tcPr>
          <w:p w14:paraId="7F2EA8D3" w14:textId="58609FA1" w:rsidR="006F0B3F" w:rsidRPr="006D61EF" w:rsidRDefault="006F0B3F" w:rsidP="006F0B3F">
            <w:pPr>
              <w:pStyle w:val="TextoTabla"/>
            </w:pPr>
            <w:r>
              <w:t>Comprobar que en el Puesto desaparece la opción de ‘Escucha’</w:t>
            </w:r>
          </w:p>
        </w:tc>
        <w:tc>
          <w:tcPr>
            <w:tcW w:w="851" w:type="dxa"/>
            <w:tcBorders>
              <w:bottom w:val="single" w:sz="6" w:space="0" w:color="000000"/>
            </w:tcBorders>
            <w:shd w:val="clear" w:color="auto" w:fill="auto"/>
          </w:tcPr>
          <w:p w14:paraId="3C0FA0B6"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E953BE9" w14:textId="77777777" w:rsidR="006F0B3F" w:rsidRPr="006D61EF" w:rsidRDefault="006F0B3F" w:rsidP="006F0B3F">
            <w:pPr>
              <w:pStyle w:val="TextoTabla"/>
            </w:pPr>
          </w:p>
        </w:tc>
      </w:tr>
      <w:tr w:rsidR="006F0B3F" w:rsidRPr="006D61EF" w14:paraId="0F921F09" w14:textId="77777777" w:rsidTr="006939F9">
        <w:trPr>
          <w:trHeight w:val="20"/>
          <w:jc w:val="center"/>
        </w:trPr>
        <w:tc>
          <w:tcPr>
            <w:tcW w:w="695" w:type="dxa"/>
            <w:tcBorders>
              <w:bottom w:val="single" w:sz="6" w:space="0" w:color="000000"/>
            </w:tcBorders>
            <w:shd w:val="clear" w:color="auto" w:fill="auto"/>
          </w:tcPr>
          <w:p w14:paraId="672C4F24" w14:textId="77777777" w:rsidR="006F0B3F" w:rsidRPr="006D61EF" w:rsidRDefault="006F0B3F" w:rsidP="006F0B3F">
            <w:pPr>
              <w:pStyle w:val="TextoTabla"/>
            </w:pPr>
            <w:r w:rsidRPr="006D61EF">
              <w:t>5</w:t>
            </w:r>
          </w:p>
        </w:tc>
        <w:tc>
          <w:tcPr>
            <w:tcW w:w="7493" w:type="dxa"/>
            <w:gridSpan w:val="4"/>
            <w:tcBorders>
              <w:bottom w:val="single" w:sz="6" w:space="0" w:color="000000"/>
            </w:tcBorders>
            <w:shd w:val="clear" w:color="auto" w:fill="auto"/>
          </w:tcPr>
          <w:p w14:paraId="611B6188" w14:textId="77777777" w:rsidR="006F0B3F" w:rsidRDefault="006F0B3F" w:rsidP="006F0B3F">
            <w:pPr>
              <w:pStyle w:val="TextoTabla"/>
            </w:pPr>
            <w:r>
              <w:t>Repetir los pasos 1 al 4, para las opciones:</w:t>
            </w:r>
          </w:p>
          <w:p w14:paraId="75FC5F9A" w14:textId="77777777" w:rsidR="006F0B3F" w:rsidRDefault="006F0B3F" w:rsidP="00A3312E">
            <w:pPr>
              <w:pStyle w:val="TextoTabla"/>
              <w:numPr>
                <w:ilvl w:val="0"/>
                <w:numId w:val="50"/>
              </w:numPr>
            </w:pPr>
            <w:r>
              <w:t>Retener.</w:t>
            </w:r>
          </w:p>
          <w:p w14:paraId="78341F6D" w14:textId="77777777" w:rsidR="006F0B3F" w:rsidRDefault="007D4993" w:rsidP="00A3312E">
            <w:pPr>
              <w:pStyle w:val="TextoTabla"/>
              <w:numPr>
                <w:ilvl w:val="0"/>
                <w:numId w:val="50"/>
              </w:numPr>
            </w:pPr>
            <w:r>
              <w:t>Transferencia Directa.</w:t>
            </w:r>
          </w:p>
          <w:p w14:paraId="4E1BA3B2" w14:textId="77777777" w:rsidR="007D4993" w:rsidRDefault="007D4993" w:rsidP="00A3312E">
            <w:pPr>
              <w:pStyle w:val="TextoTabla"/>
              <w:numPr>
                <w:ilvl w:val="0"/>
                <w:numId w:val="50"/>
              </w:numPr>
            </w:pPr>
            <w:r>
              <w:t>Captura.</w:t>
            </w:r>
          </w:p>
          <w:p w14:paraId="29E4F883" w14:textId="43B2FEA2" w:rsidR="007D4993" w:rsidRPr="006D61EF" w:rsidRDefault="007D4993" w:rsidP="00A3312E">
            <w:pPr>
              <w:pStyle w:val="TextoTabla"/>
              <w:numPr>
                <w:ilvl w:val="0"/>
                <w:numId w:val="50"/>
              </w:numPr>
            </w:pPr>
            <w:r>
              <w:t>Desvío.</w:t>
            </w:r>
          </w:p>
        </w:tc>
        <w:tc>
          <w:tcPr>
            <w:tcW w:w="851" w:type="dxa"/>
            <w:tcBorders>
              <w:bottom w:val="single" w:sz="6" w:space="0" w:color="000000"/>
            </w:tcBorders>
            <w:shd w:val="clear" w:color="auto" w:fill="auto"/>
          </w:tcPr>
          <w:p w14:paraId="501E8AA9"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EBA63C4" w14:textId="77777777" w:rsidR="006F0B3F" w:rsidRPr="006D61EF" w:rsidRDefault="006F0B3F" w:rsidP="006F0B3F">
            <w:pPr>
              <w:pStyle w:val="TextoTabla"/>
            </w:pPr>
          </w:p>
        </w:tc>
      </w:tr>
      <w:tr w:rsidR="006F0B3F" w:rsidRPr="00183B8E" w14:paraId="5AA6F96B" w14:textId="77777777" w:rsidTr="006939F9">
        <w:trPr>
          <w:trHeight w:val="20"/>
          <w:jc w:val="center"/>
        </w:trPr>
        <w:tc>
          <w:tcPr>
            <w:tcW w:w="695" w:type="dxa"/>
            <w:tcBorders>
              <w:bottom w:val="single" w:sz="6" w:space="0" w:color="000000"/>
            </w:tcBorders>
            <w:shd w:val="clear" w:color="auto" w:fill="auto"/>
          </w:tcPr>
          <w:p w14:paraId="2381348A" w14:textId="77777777" w:rsidR="006F0B3F" w:rsidRPr="006D61EF" w:rsidRDefault="006F0B3F" w:rsidP="006F0B3F">
            <w:pPr>
              <w:pStyle w:val="TextoTabla"/>
            </w:pPr>
          </w:p>
        </w:tc>
        <w:tc>
          <w:tcPr>
            <w:tcW w:w="7493" w:type="dxa"/>
            <w:gridSpan w:val="4"/>
            <w:tcBorders>
              <w:bottom w:val="single" w:sz="6" w:space="0" w:color="000000"/>
            </w:tcBorders>
            <w:shd w:val="clear" w:color="auto" w:fill="auto"/>
          </w:tcPr>
          <w:p w14:paraId="2EC95DE3" w14:textId="77777777" w:rsidR="006F0B3F" w:rsidRPr="006D61EF" w:rsidRDefault="006F0B3F" w:rsidP="006F0B3F">
            <w:pPr>
              <w:pStyle w:val="TextoTabla"/>
            </w:pPr>
          </w:p>
        </w:tc>
        <w:tc>
          <w:tcPr>
            <w:tcW w:w="851" w:type="dxa"/>
            <w:tcBorders>
              <w:bottom w:val="single" w:sz="6" w:space="0" w:color="000000"/>
            </w:tcBorders>
            <w:shd w:val="clear" w:color="auto" w:fill="auto"/>
          </w:tcPr>
          <w:p w14:paraId="7E239970"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6C264EF" w14:textId="77777777" w:rsidR="006F0B3F" w:rsidRPr="006D61EF" w:rsidRDefault="006F0B3F" w:rsidP="006F0B3F">
            <w:pPr>
              <w:pStyle w:val="TextoTabla"/>
            </w:pPr>
          </w:p>
        </w:tc>
      </w:tr>
      <w:tr w:rsidR="006F0B3F" w:rsidRPr="00183B8E" w14:paraId="788B0E0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2BB5A7B" w14:textId="77777777" w:rsidR="006F0B3F" w:rsidRPr="006D61EF" w:rsidRDefault="006F0B3F" w:rsidP="006F0B3F">
            <w:pPr>
              <w:pStyle w:val="TextoTabla"/>
            </w:pPr>
            <w:r w:rsidRPr="006D61EF">
              <w:t xml:space="preserve"> </w:t>
            </w:r>
          </w:p>
        </w:tc>
      </w:tr>
    </w:tbl>
    <w:p w14:paraId="2656AA55" w14:textId="623F6EDF" w:rsidR="0003426F" w:rsidRDefault="0003426F" w:rsidP="0003426F"/>
    <w:p w14:paraId="71714C8D" w14:textId="77777777" w:rsidR="00391171" w:rsidRPr="009D03A0" w:rsidRDefault="00391171" w:rsidP="00DD047C">
      <w:pPr>
        <w:pStyle w:val="Ttulo1"/>
      </w:pPr>
      <w:bookmarkStart w:id="221" w:name="_Toc318897603"/>
      <w:bookmarkStart w:id="222" w:name="_Toc357060668"/>
      <w:bookmarkStart w:id="223" w:name="_Toc445195494"/>
      <w:bookmarkStart w:id="224" w:name="_Toc519068332"/>
      <w:bookmarkStart w:id="225" w:name="_Toc2687391"/>
      <w:bookmarkStart w:id="226" w:name="_Toc131162572"/>
      <w:r w:rsidRPr="00DD047C">
        <w:lastRenderedPageBreak/>
        <w:t>Casos</w:t>
      </w:r>
      <w:r w:rsidRPr="009D03A0">
        <w:t xml:space="preserve"> de Prueba. Grupo 3. Operación Radio.</w:t>
      </w:r>
      <w:bookmarkEnd w:id="221"/>
      <w:bookmarkEnd w:id="222"/>
      <w:bookmarkEnd w:id="223"/>
      <w:bookmarkEnd w:id="224"/>
      <w:bookmarkEnd w:id="225"/>
      <w:bookmarkEnd w:id="226"/>
    </w:p>
    <w:p w14:paraId="2292B256" w14:textId="77777777" w:rsidR="00391171" w:rsidRPr="009D03A0" w:rsidRDefault="00391171" w:rsidP="00DD047C">
      <w:r w:rsidRPr="009D03A0">
        <w:t>El objeto de este grupo de pruebas es comprobar que la operativa radio implementada en la aplicación de Operación TWR, cumple con las especificaciones establecidas en el documento “CNSA-09-SPE-006-1.0, REQUISITOS OPERATIVOS PARA LAS COMUNICACIONES DE VOZ DE TORRE DE CONTROL”.</w:t>
      </w:r>
    </w:p>
    <w:p w14:paraId="70D0637B" w14:textId="1D43D5E7" w:rsidR="00391171" w:rsidRPr="009D03A0" w:rsidRDefault="00391171" w:rsidP="00DD047C">
      <w:r w:rsidRPr="009D03A0">
        <w:t xml:space="preserve">Todas las pruebas de este grupo requieren como condiciones iniciales que el sistema U5KI, este correctamente configurado y en modo normal de funcionamiento. Los procedimientos descritos en los puntos </w:t>
      </w:r>
      <w:r w:rsidR="00DD047C" w:rsidRPr="009D03A0">
        <w:t>siguientes</w:t>
      </w:r>
      <w:r w:rsidRPr="009D03A0">
        <w:t xml:space="preserve"> se llevarán a cabo sobre uno de los puestos de operador configurados</w:t>
      </w:r>
    </w:p>
    <w:p w14:paraId="05856883" w14:textId="09A516BB" w:rsidR="00391171" w:rsidRDefault="00391171" w:rsidP="00391171">
      <w:pPr>
        <w:pStyle w:val="Ttulo2"/>
      </w:pPr>
      <w:bookmarkStart w:id="227" w:name="_Toc318897604"/>
      <w:bookmarkStart w:id="228" w:name="_Toc357060669"/>
      <w:bookmarkStart w:id="229" w:name="_Toc445195495"/>
      <w:bookmarkStart w:id="230" w:name="_Toc519068333"/>
      <w:bookmarkStart w:id="231" w:name="_Toc2687392"/>
      <w:bookmarkStart w:id="232" w:name="_Ref109713894"/>
      <w:bookmarkStart w:id="233" w:name="_Ref109715020"/>
      <w:bookmarkStart w:id="234" w:name="_Toc131162573"/>
      <w:r w:rsidRPr="009D03A0">
        <w:t>U5KI.HTWR.03.001. HMI Radio.</w:t>
      </w:r>
      <w:bookmarkEnd w:id="227"/>
      <w:bookmarkEnd w:id="228"/>
      <w:bookmarkEnd w:id="229"/>
      <w:bookmarkEnd w:id="230"/>
      <w:bookmarkEnd w:id="231"/>
      <w:bookmarkEnd w:id="232"/>
      <w:bookmarkEnd w:id="233"/>
      <w:bookmarkEnd w:id="23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479011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148E4A9" w14:textId="77777777" w:rsidR="0003426F" w:rsidRPr="006D61EF" w:rsidRDefault="0003426F" w:rsidP="006939F9">
            <w:pPr>
              <w:pStyle w:val="TextoTabla"/>
            </w:pPr>
          </w:p>
        </w:tc>
      </w:tr>
      <w:tr w:rsidR="0003426F" w:rsidRPr="006D61EF" w14:paraId="1045A3D1" w14:textId="77777777" w:rsidTr="006939F9">
        <w:trPr>
          <w:trHeight w:val="20"/>
          <w:jc w:val="center"/>
        </w:trPr>
        <w:tc>
          <w:tcPr>
            <w:tcW w:w="1971" w:type="dxa"/>
            <w:gridSpan w:val="2"/>
            <w:shd w:val="clear" w:color="auto" w:fill="D9D9D9" w:themeFill="background1" w:themeFillShade="D9"/>
          </w:tcPr>
          <w:p w14:paraId="612B6CBA" w14:textId="77777777" w:rsidR="0003426F" w:rsidRPr="006D61EF" w:rsidRDefault="0003426F" w:rsidP="006939F9">
            <w:pPr>
              <w:pStyle w:val="TextoTabla"/>
              <w:rPr>
                <w:b/>
              </w:rPr>
            </w:pPr>
            <w:r w:rsidRPr="006D61EF">
              <w:rPr>
                <w:b/>
              </w:rPr>
              <w:t>Grupo</w:t>
            </w:r>
          </w:p>
        </w:tc>
        <w:tc>
          <w:tcPr>
            <w:tcW w:w="2371" w:type="dxa"/>
            <w:shd w:val="clear" w:color="auto" w:fill="auto"/>
          </w:tcPr>
          <w:p w14:paraId="59F6FD33" w14:textId="5EAD89DC" w:rsidR="0003426F" w:rsidRPr="006D61EF" w:rsidRDefault="00FE3B84" w:rsidP="006939F9">
            <w:pPr>
              <w:pStyle w:val="TextoTabla"/>
            </w:pPr>
            <w:r>
              <w:t>Radio</w:t>
            </w:r>
          </w:p>
        </w:tc>
        <w:tc>
          <w:tcPr>
            <w:tcW w:w="2161" w:type="dxa"/>
            <w:shd w:val="clear" w:color="auto" w:fill="D9D9D9" w:themeFill="background1" w:themeFillShade="D9"/>
          </w:tcPr>
          <w:p w14:paraId="735C815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3EDBC5F2" w14:textId="71BFC962" w:rsidR="0003426F" w:rsidRPr="006D61EF" w:rsidRDefault="00FE3B84" w:rsidP="006939F9">
            <w:pPr>
              <w:pStyle w:val="TextoTabla"/>
            </w:pPr>
            <w:r w:rsidRPr="00FE3B84">
              <w:t>U5KI.HTWR.03.001</w:t>
            </w:r>
          </w:p>
        </w:tc>
      </w:tr>
      <w:tr w:rsidR="0003426F" w:rsidRPr="00183B8E" w14:paraId="4B9DAFC4" w14:textId="77777777" w:rsidTr="006939F9">
        <w:trPr>
          <w:trHeight w:val="20"/>
          <w:jc w:val="center"/>
        </w:trPr>
        <w:tc>
          <w:tcPr>
            <w:tcW w:w="1971" w:type="dxa"/>
            <w:gridSpan w:val="2"/>
            <w:shd w:val="clear" w:color="auto" w:fill="D9D9D9" w:themeFill="background1" w:themeFillShade="D9"/>
          </w:tcPr>
          <w:p w14:paraId="5AAA46AA"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165DB5F" w14:textId="0DEB23A4" w:rsidR="0003426F" w:rsidRPr="006D61EF" w:rsidRDefault="00FE3B84" w:rsidP="006939F9">
            <w:pPr>
              <w:pStyle w:val="TextoTabla"/>
            </w:pPr>
            <w:r>
              <w:t>HMI Radio</w:t>
            </w:r>
          </w:p>
        </w:tc>
      </w:tr>
      <w:tr w:rsidR="0003426F" w:rsidRPr="00183B8E" w14:paraId="450D528B" w14:textId="77777777" w:rsidTr="006939F9">
        <w:trPr>
          <w:trHeight w:val="20"/>
          <w:jc w:val="center"/>
        </w:trPr>
        <w:tc>
          <w:tcPr>
            <w:tcW w:w="1971" w:type="dxa"/>
            <w:gridSpan w:val="2"/>
            <w:shd w:val="clear" w:color="auto" w:fill="D9D9D9" w:themeFill="background1" w:themeFillShade="D9"/>
          </w:tcPr>
          <w:p w14:paraId="7B6CCD63"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18105158" w14:textId="5EDA3D11" w:rsidR="0003426F" w:rsidRPr="006D61EF" w:rsidRDefault="00FE3B84" w:rsidP="006939F9">
            <w:pPr>
              <w:pStyle w:val="TextoTabla"/>
            </w:pPr>
            <w:r w:rsidRPr="00FE3B84">
              <w:t>Comprobar que la interfaz de usuario ofrecida por el sistema U5KI a la operación radio cumple con las especificaciones establecidas</w:t>
            </w:r>
          </w:p>
        </w:tc>
      </w:tr>
      <w:tr w:rsidR="0003426F" w:rsidRPr="006D61EF" w14:paraId="1897A382" w14:textId="77777777" w:rsidTr="006939F9">
        <w:trPr>
          <w:trHeight w:val="20"/>
          <w:jc w:val="center"/>
        </w:trPr>
        <w:tc>
          <w:tcPr>
            <w:tcW w:w="1971" w:type="dxa"/>
            <w:gridSpan w:val="2"/>
            <w:shd w:val="clear" w:color="auto" w:fill="D9D9D9" w:themeFill="background1" w:themeFillShade="D9"/>
            <w:vAlign w:val="center"/>
          </w:tcPr>
          <w:p w14:paraId="2B247377"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219F1D95" w14:textId="77777777" w:rsidR="00FE3B84" w:rsidRDefault="00FE3B84" w:rsidP="00FE3B84">
            <w:pPr>
              <w:pStyle w:val="TextoTabla"/>
            </w:pPr>
            <w:r>
              <w:t xml:space="preserve">Puesto de Operador bajo prueba con los dos JACK Insertados. </w:t>
            </w:r>
          </w:p>
          <w:p w14:paraId="306E7552" w14:textId="7889EADA" w:rsidR="0003426F" w:rsidRPr="006D61EF" w:rsidRDefault="00FE3B84" w:rsidP="00FE3B84">
            <w:pPr>
              <w:pStyle w:val="TextoTabla"/>
            </w:pPr>
            <w:r>
              <w:t>Dos colaterales Radio, con posición asignada en puesto bajo pruebas y con posibilidad de generar llamada radio al sistema.</w:t>
            </w:r>
          </w:p>
        </w:tc>
      </w:tr>
      <w:tr w:rsidR="0003426F" w:rsidRPr="006D61EF" w14:paraId="5091DE9B" w14:textId="77777777" w:rsidTr="006939F9">
        <w:trPr>
          <w:trHeight w:val="20"/>
          <w:jc w:val="center"/>
        </w:trPr>
        <w:tc>
          <w:tcPr>
            <w:tcW w:w="695" w:type="dxa"/>
            <w:shd w:val="clear" w:color="auto" w:fill="BFBFBF" w:themeFill="background1" w:themeFillShade="BF"/>
          </w:tcPr>
          <w:p w14:paraId="0C68681A"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C6E77ED"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54FB87B4" w14:textId="77777777" w:rsidR="0003426F" w:rsidRPr="006D61EF" w:rsidRDefault="0003426F" w:rsidP="006939F9">
            <w:pPr>
              <w:pStyle w:val="TextoTabla"/>
              <w:rPr>
                <w:b/>
              </w:rPr>
            </w:pPr>
            <w:r w:rsidRPr="006D61EF">
              <w:rPr>
                <w:b/>
              </w:rPr>
              <w:t>Resultado</w:t>
            </w:r>
          </w:p>
        </w:tc>
      </w:tr>
      <w:tr w:rsidR="0003426F" w:rsidRPr="006D61EF" w14:paraId="25D8AEB6" w14:textId="77777777" w:rsidTr="006939F9">
        <w:trPr>
          <w:trHeight w:val="20"/>
          <w:jc w:val="center"/>
        </w:trPr>
        <w:tc>
          <w:tcPr>
            <w:tcW w:w="8188" w:type="dxa"/>
            <w:gridSpan w:val="5"/>
            <w:shd w:val="clear" w:color="auto" w:fill="D9D9D9" w:themeFill="background1" w:themeFillShade="D9"/>
          </w:tcPr>
          <w:p w14:paraId="0715AE76" w14:textId="77777777" w:rsidR="0003426F" w:rsidRPr="006D61EF" w:rsidRDefault="0003426F" w:rsidP="006939F9">
            <w:pPr>
              <w:pStyle w:val="TextoTabla"/>
              <w:rPr>
                <w:b/>
              </w:rPr>
            </w:pPr>
          </w:p>
        </w:tc>
        <w:tc>
          <w:tcPr>
            <w:tcW w:w="851" w:type="dxa"/>
            <w:shd w:val="clear" w:color="auto" w:fill="D9D9D9" w:themeFill="background1" w:themeFillShade="D9"/>
          </w:tcPr>
          <w:p w14:paraId="65D2A9A6"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DC33BC4" w14:textId="77777777" w:rsidR="0003426F" w:rsidRPr="006D61EF" w:rsidRDefault="0003426F" w:rsidP="006939F9">
            <w:pPr>
              <w:pStyle w:val="TextoTabla"/>
              <w:rPr>
                <w:b/>
              </w:rPr>
            </w:pPr>
            <w:r w:rsidRPr="006D61EF">
              <w:rPr>
                <w:b/>
              </w:rPr>
              <w:t>NO</w:t>
            </w:r>
          </w:p>
        </w:tc>
      </w:tr>
      <w:tr w:rsidR="0003426F" w:rsidRPr="00183B8E" w14:paraId="3061BDBC" w14:textId="77777777" w:rsidTr="006939F9">
        <w:trPr>
          <w:trHeight w:val="20"/>
          <w:jc w:val="center"/>
        </w:trPr>
        <w:tc>
          <w:tcPr>
            <w:tcW w:w="695" w:type="dxa"/>
            <w:tcBorders>
              <w:bottom w:val="single" w:sz="6" w:space="0" w:color="000000"/>
            </w:tcBorders>
            <w:shd w:val="clear" w:color="auto" w:fill="auto"/>
          </w:tcPr>
          <w:p w14:paraId="04B35429"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5B667E4E" w14:textId="6599CA41" w:rsidR="00FE3B84" w:rsidRPr="00FE3B84" w:rsidRDefault="00FE3B84" w:rsidP="00FE3B84">
            <w:pPr>
              <w:rPr>
                <w:rFonts w:ascii="Verdana" w:hAnsi="Verdana"/>
                <w:sz w:val="18"/>
                <w:szCs w:val="20"/>
              </w:rPr>
            </w:pPr>
            <w:r w:rsidRPr="00FE3B84">
              <w:rPr>
                <w:rFonts w:ascii="Verdana" w:hAnsi="Verdana"/>
                <w:sz w:val="18"/>
                <w:szCs w:val="20"/>
              </w:rPr>
              <w:t>Comprobar que el formato de la zona de operación radio responde al esquema mostrado en la siguiente figura</w:t>
            </w:r>
          </w:p>
          <w:p w14:paraId="6EB06CC7" w14:textId="0B49E4BE" w:rsidR="0003426F" w:rsidRPr="006D61EF" w:rsidRDefault="00FE3B84" w:rsidP="00FE3B84">
            <w:pPr>
              <w:pStyle w:val="TextoTabla"/>
              <w:jc w:val="center"/>
            </w:pPr>
            <w:r w:rsidRPr="0014780D">
              <w:rPr>
                <w:noProof/>
                <w:lang w:val="en-US" w:eastAsia="en-US"/>
              </w:rPr>
              <w:drawing>
                <wp:inline distT="0" distB="0" distL="0" distR="0" wp14:anchorId="2CD907EB" wp14:editId="099E5D10">
                  <wp:extent cx="2305050" cy="1790661"/>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12613" cy="1796536"/>
                          </a:xfrm>
                          <a:prstGeom prst="rect">
                            <a:avLst/>
                          </a:prstGeom>
                        </pic:spPr>
                      </pic:pic>
                    </a:graphicData>
                  </a:graphic>
                </wp:inline>
              </w:drawing>
            </w:r>
          </w:p>
        </w:tc>
        <w:tc>
          <w:tcPr>
            <w:tcW w:w="851" w:type="dxa"/>
            <w:tcBorders>
              <w:bottom w:val="single" w:sz="6" w:space="0" w:color="000000"/>
            </w:tcBorders>
            <w:shd w:val="clear" w:color="auto" w:fill="auto"/>
          </w:tcPr>
          <w:p w14:paraId="0149FDD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E9CCC99" w14:textId="77777777" w:rsidR="0003426F" w:rsidRPr="006D61EF" w:rsidRDefault="0003426F" w:rsidP="006939F9">
            <w:pPr>
              <w:pStyle w:val="TextoTabla"/>
            </w:pPr>
          </w:p>
        </w:tc>
      </w:tr>
      <w:tr w:rsidR="0003426F" w:rsidRPr="00183B8E" w14:paraId="42EBED20" w14:textId="77777777" w:rsidTr="006939F9">
        <w:trPr>
          <w:trHeight w:val="20"/>
          <w:jc w:val="center"/>
        </w:trPr>
        <w:tc>
          <w:tcPr>
            <w:tcW w:w="695" w:type="dxa"/>
            <w:tcBorders>
              <w:bottom w:val="single" w:sz="6" w:space="0" w:color="000000"/>
            </w:tcBorders>
            <w:shd w:val="clear" w:color="auto" w:fill="auto"/>
          </w:tcPr>
          <w:p w14:paraId="30B8A476"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37129880" w14:textId="7080471C" w:rsidR="00FE3B84" w:rsidRDefault="00FE3B84" w:rsidP="00FE3B84">
            <w:pPr>
              <w:pStyle w:val="TextoTabla"/>
            </w:pPr>
            <w:r>
              <w:t>Comprobar que en la parte superior del área de comunicaciones radio, se encuentra el ‘Área de Funciones Auxiliares Radio’ compuesta por los siguientes controles (de izquierda a derecha):</w:t>
            </w:r>
          </w:p>
          <w:p w14:paraId="5F713E3D" w14:textId="7D7959C2" w:rsidR="00FE3B84" w:rsidRDefault="00FE3B84" w:rsidP="00A3312E">
            <w:pPr>
              <w:pStyle w:val="TextoTabla"/>
              <w:numPr>
                <w:ilvl w:val="0"/>
                <w:numId w:val="51"/>
              </w:numPr>
            </w:pPr>
            <w:r>
              <w:t>Control de Volumen de Altavoz Radio.</w:t>
            </w:r>
          </w:p>
          <w:p w14:paraId="166D9EE7" w14:textId="38260668" w:rsidR="00FE3B84" w:rsidRDefault="00FE3B84" w:rsidP="00A3312E">
            <w:pPr>
              <w:pStyle w:val="TextoTabla"/>
              <w:numPr>
                <w:ilvl w:val="0"/>
                <w:numId w:val="51"/>
              </w:numPr>
            </w:pPr>
            <w:r>
              <w:t>Control de Volumen de Cascos Radio.</w:t>
            </w:r>
          </w:p>
          <w:p w14:paraId="0675B73F" w14:textId="4EDCD2B3" w:rsidR="00FE3B84" w:rsidRDefault="00FE3B84" w:rsidP="00A3312E">
            <w:pPr>
              <w:pStyle w:val="TextoTabla"/>
              <w:numPr>
                <w:ilvl w:val="0"/>
                <w:numId w:val="51"/>
              </w:numPr>
            </w:pPr>
            <w:r>
              <w:t>Control de PTT software.</w:t>
            </w:r>
          </w:p>
          <w:p w14:paraId="772C792F" w14:textId="77777777" w:rsidR="00FE3B84" w:rsidRDefault="00FE3B84" w:rsidP="00A3312E">
            <w:pPr>
              <w:pStyle w:val="TextoTabla"/>
              <w:numPr>
                <w:ilvl w:val="0"/>
                <w:numId w:val="51"/>
              </w:numPr>
            </w:pPr>
            <w:r>
              <w:t>Control de Gestión de Grupos de Retransmisión.</w:t>
            </w:r>
          </w:p>
          <w:p w14:paraId="3F220571" w14:textId="4B57823F" w:rsidR="00FE3B84" w:rsidRDefault="00FE3B84" w:rsidP="00A3312E">
            <w:pPr>
              <w:pStyle w:val="TextoTabla"/>
              <w:numPr>
                <w:ilvl w:val="0"/>
                <w:numId w:val="51"/>
              </w:numPr>
            </w:pPr>
            <w:r>
              <w:lastRenderedPageBreak/>
              <w:t>Control</w:t>
            </w:r>
            <w:r w:rsidRPr="00FE3B84">
              <w:t xml:space="preserve"> de reproducción de última llamada radio</w:t>
            </w:r>
          </w:p>
          <w:p w14:paraId="368A05D1" w14:textId="183061C1" w:rsidR="0003426F" w:rsidRPr="006D61EF" w:rsidRDefault="00FE3B84" w:rsidP="00A3312E">
            <w:pPr>
              <w:pStyle w:val="TextoTabla"/>
              <w:numPr>
                <w:ilvl w:val="0"/>
                <w:numId w:val="51"/>
              </w:numPr>
            </w:pPr>
            <w:r>
              <w:t>Control de Paginación Radio.</w:t>
            </w:r>
          </w:p>
        </w:tc>
        <w:tc>
          <w:tcPr>
            <w:tcW w:w="851" w:type="dxa"/>
            <w:tcBorders>
              <w:bottom w:val="single" w:sz="6" w:space="0" w:color="000000"/>
            </w:tcBorders>
            <w:shd w:val="clear" w:color="auto" w:fill="auto"/>
          </w:tcPr>
          <w:p w14:paraId="680DF4E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A7A5A6C" w14:textId="77777777" w:rsidR="0003426F" w:rsidRPr="006D61EF" w:rsidRDefault="0003426F" w:rsidP="006939F9">
            <w:pPr>
              <w:pStyle w:val="TextoTabla"/>
            </w:pPr>
          </w:p>
        </w:tc>
      </w:tr>
      <w:tr w:rsidR="0003426F" w:rsidRPr="00183B8E" w14:paraId="36E85A66" w14:textId="77777777" w:rsidTr="006939F9">
        <w:trPr>
          <w:trHeight w:val="20"/>
          <w:jc w:val="center"/>
        </w:trPr>
        <w:tc>
          <w:tcPr>
            <w:tcW w:w="695" w:type="dxa"/>
            <w:tcBorders>
              <w:bottom w:val="single" w:sz="6" w:space="0" w:color="000000"/>
            </w:tcBorders>
            <w:shd w:val="clear" w:color="auto" w:fill="auto"/>
          </w:tcPr>
          <w:p w14:paraId="6FF4C342" w14:textId="77777777" w:rsidR="0003426F" w:rsidRPr="006D61EF" w:rsidRDefault="0003426F" w:rsidP="006939F9">
            <w:pPr>
              <w:pStyle w:val="TextoTabla"/>
            </w:pPr>
            <w:r w:rsidRPr="006D61EF">
              <w:lastRenderedPageBreak/>
              <w:t>3</w:t>
            </w:r>
          </w:p>
        </w:tc>
        <w:tc>
          <w:tcPr>
            <w:tcW w:w="7493" w:type="dxa"/>
            <w:gridSpan w:val="4"/>
            <w:tcBorders>
              <w:bottom w:val="single" w:sz="6" w:space="0" w:color="000000"/>
            </w:tcBorders>
            <w:shd w:val="clear" w:color="auto" w:fill="auto"/>
          </w:tcPr>
          <w:p w14:paraId="1BF3A4A1" w14:textId="003FF0DB" w:rsidR="0003426F" w:rsidRPr="006D61EF" w:rsidRDefault="00FE3B84" w:rsidP="00FE3B84">
            <w:pPr>
              <w:pStyle w:val="TextoTabla"/>
            </w:pPr>
            <w:r>
              <w:t>Comprobar que en la parte inferior del área de comunicaciones radio, se encuentra el área de selección de canales radio con la posibilidad de presentar al menos 15 posiciones radio en una matriz de 5 x 3</w:t>
            </w:r>
          </w:p>
        </w:tc>
        <w:tc>
          <w:tcPr>
            <w:tcW w:w="851" w:type="dxa"/>
            <w:tcBorders>
              <w:bottom w:val="single" w:sz="6" w:space="0" w:color="000000"/>
            </w:tcBorders>
            <w:shd w:val="clear" w:color="auto" w:fill="auto"/>
          </w:tcPr>
          <w:p w14:paraId="6CFF6C7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DF0B8A5" w14:textId="77777777" w:rsidR="0003426F" w:rsidRPr="006D61EF" w:rsidRDefault="0003426F" w:rsidP="006939F9">
            <w:pPr>
              <w:pStyle w:val="TextoTabla"/>
            </w:pPr>
          </w:p>
        </w:tc>
      </w:tr>
      <w:tr w:rsidR="0003426F" w:rsidRPr="00183B8E" w14:paraId="4EF1FADE" w14:textId="77777777" w:rsidTr="006939F9">
        <w:trPr>
          <w:trHeight w:val="20"/>
          <w:jc w:val="center"/>
        </w:trPr>
        <w:tc>
          <w:tcPr>
            <w:tcW w:w="695" w:type="dxa"/>
            <w:tcBorders>
              <w:bottom w:val="single" w:sz="6" w:space="0" w:color="000000"/>
            </w:tcBorders>
            <w:shd w:val="clear" w:color="auto" w:fill="auto"/>
          </w:tcPr>
          <w:p w14:paraId="0AE0C756"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2E909F1F" w14:textId="2794DB71" w:rsidR="006F6C5B" w:rsidRDefault="006F6C5B" w:rsidP="006F6C5B">
            <w:pPr>
              <w:pStyle w:val="TextoTabla"/>
            </w:pPr>
            <w:r>
              <w:t>Cada Posición radio debe reservar áreas para:</w:t>
            </w:r>
          </w:p>
          <w:p w14:paraId="348F8157" w14:textId="28FB76A6" w:rsidR="006F6C5B" w:rsidRDefault="006F6C5B" w:rsidP="00A3312E">
            <w:pPr>
              <w:pStyle w:val="TextoTabla"/>
              <w:numPr>
                <w:ilvl w:val="0"/>
                <w:numId w:val="52"/>
              </w:numPr>
            </w:pPr>
            <w:r>
              <w:t>Identificador de Frecuencia (dos líneas) y señalizadores de eventos (PTT, SQH, Grupo RTX y Grupo RTX ajeno) situado en parte superior.</w:t>
            </w:r>
          </w:p>
          <w:p w14:paraId="0061BD4D" w14:textId="6D6C8692" w:rsidR="006F6C5B" w:rsidRDefault="006F6C5B" w:rsidP="00A3312E">
            <w:pPr>
              <w:pStyle w:val="TextoTabla"/>
              <w:numPr>
                <w:ilvl w:val="0"/>
                <w:numId w:val="52"/>
              </w:numPr>
            </w:pPr>
            <w:r>
              <w:t>Estado de Asignación TX y de la transmisión, situado en la parte inferior izquierda.</w:t>
            </w:r>
          </w:p>
          <w:p w14:paraId="6B33668A" w14:textId="77777777" w:rsidR="0003426F" w:rsidRDefault="006F6C5B" w:rsidP="00A3312E">
            <w:pPr>
              <w:pStyle w:val="TextoTabla"/>
              <w:numPr>
                <w:ilvl w:val="0"/>
                <w:numId w:val="52"/>
              </w:numPr>
            </w:pPr>
            <w:r>
              <w:t>Estado de Asignación RX y de modo de recepción (cascos o altavoz) situado en la parte inferior derecha.</w:t>
            </w:r>
          </w:p>
          <w:p w14:paraId="6C4BDE45" w14:textId="78872893" w:rsidR="006F6C5B" w:rsidRPr="006D61EF" w:rsidRDefault="006F6C5B" w:rsidP="006F6C5B">
            <w:pPr>
              <w:pStyle w:val="TextoTabla"/>
              <w:jc w:val="center"/>
            </w:pPr>
            <w:r w:rsidRPr="009D03A0">
              <w:rPr>
                <w:noProof/>
                <w:lang w:val="en-US" w:eastAsia="en-US"/>
              </w:rPr>
              <w:drawing>
                <wp:inline distT="0" distB="0" distL="0" distR="0" wp14:anchorId="742C7528" wp14:editId="2ECA9A02">
                  <wp:extent cx="641868" cy="7048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013" cy="710500"/>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359AE777"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2AE9760" w14:textId="77777777" w:rsidR="0003426F" w:rsidRPr="006D61EF" w:rsidRDefault="0003426F" w:rsidP="006939F9">
            <w:pPr>
              <w:pStyle w:val="TextoTabla"/>
            </w:pPr>
          </w:p>
        </w:tc>
      </w:tr>
      <w:tr w:rsidR="0003426F" w:rsidRPr="00183B8E" w14:paraId="0AB8C8B3" w14:textId="77777777" w:rsidTr="006939F9">
        <w:trPr>
          <w:trHeight w:val="20"/>
          <w:jc w:val="center"/>
        </w:trPr>
        <w:tc>
          <w:tcPr>
            <w:tcW w:w="695" w:type="dxa"/>
            <w:tcBorders>
              <w:bottom w:val="single" w:sz="6" w:space="0" w:color="000000"/>
            </w:tcBorders>
            <w:shd w:val="clear" w:color="auto" w:fill="auto"/>
          </w:tcPr>
          <w:p w14:paraId="0C220ED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11A10A9B" w14:textId="77777777" w:rsidR="0003426F" w:rsidRPr="006D61EF" w:rsidRDefault="0003426F" w:rsidP="006939F9">
            <w:pPr>
              <w:pStyle w:val="TextoTabla"/>
            </w:pPr>
          </w:p>
        </w:tc>
        <w:tc>
          <w:tcPr>
            <w:tcW w:w="851" w:type="dxa"/>
            <w:tcBorders>
              <w:bottom w:val="single" w:sz="6" w:space="0" w:color="000000"/>
            </w:tcBorders>
            <w:shd w:val="clear" w:color="auto" w:fill="auto"/>
          </w:tcPr>
          <w:p w14:paraId="6A20995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FA8D322" w14:textId="77777777" w:rsidR="0003426F" w:rsidRPr="006D61EF" w:rsidRDefault="0003426F" w:rsidP="006939F9">
            <w:pPr>
              <w:pStyle w:val="TextoTabla"/>
            </w:pPr>
          </w:p>
        </w:tc>
      </w:tr>
      <w:tr w:rsidR="0003426F" w:rsidRPr="00183B8E" w14:paraId="64D21FE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DF82C8D" w14:textId="77777777" w:rsidR="0003426F" w:rsidRPr="006D61EF" w:rsidRDefault="0003426F" w:rsidP="006939F9">
            <w:pPr>
              <w:pStyle w:val="TextoTabla"/>
            </w:pPr>
            <w:r w:rsidRPr="006D61EF">
              <w:t xml:space="preserve"> </w:t>
            </w:r>
          </w:p>
        </w:tc>
      </w:tr>
    </w:tbl>
    <w:p w14:paraId="1D65B9CF" w14:textId="181052D6" w:rsidR="0003426F" w:rsidRDefault="0003426F" w:rsidP="0003426F"/>
    <w:p w14:paraId="45468FF8" w14:textId="1C94E9B9" w:rsidR="006F6C5B" w:rsidRDefault="006F6C5B">
      <w:pPr>
        <w:spacing w:before="0" w:after="0" w:line="240" w:lineRule="auto"/>
        <w:jc w:val="left"/>
      </w:pPr>
      <w:r>
        <w:br w:type="page"/>
      </w:r>
    </w:p>
    <w:p w14:paraId="1E712070" w14:textId="2D83102D" w:rsidR="00391171" w:rsidRDefault="00391171" w:rsidP="00391171">
      <w:pPr>
        <w:pStyle w:val="Ttulo2"/>
      </w:pPr>
      <w:bookmarkStart w:id="235" w:name="_Toc318897605"/>
      <w:bookmarkStart w:id="236" w:name="_Toc357060670"/>
      <w:bookmarkStart w:id="237" w:name="_Toc445195496"/>
      <w:bookmarkStart w:id="238" w:name="_Toc519068334"/>
      <w:bookmarkStart w:id="239" w:name="_Toc2687393"/>
      <w:bookmarkStart w:id="240" w:name="_Ref109713899"/>
      <w:bookmarkStart w:id="241" w:name="_Ref109715042"/>
      <w:bookmarkStart w:id="242" w:name="_Toc131162574"/>
      <w:r w:rsidRPr="009D03A0">
        <w:lastRenderedPageBreak/>
        <w:t>U5KI.HTWR.03.002. Asignación. Modos (Reposo, Rx, RxTx).</w:t>
      </w:r>
      <w:bookmarkEnd w:id="235"/>
      <w:bookmarkEnd w:id="236"/>
      <w:bookmarkEnd w:id="237"/>
      <w:bookmarkEnd w:id="238"/>
      <w:bookmarkEnd w:id="239"/>
      <w:bookmarkEnd w:id="240"/>
      <w:bookmarkEnd w:id="241"/>
      <w:bookmarkEnd w:id="24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EB2B9A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D1E4E68" w14:textId="77777777" w:rsidR="0003426F" w:rsidRPr="006D61EF" w:rsidRDefault="0003426F" w:rsidP="006939F9">
            <w:pPr>
              <w:pStyle w:val="TextoTabla"/>
            </w:pPr>
          </w:p>
        </w:tc>
      </w:tr>
      <w:tr w:rsidR="0003426F" w:rsidRPr="006D61EF" w14:paraId="69C43C51" w14:textId="77777777" w:rsidTr="006939F9">
        <w:trPr>
          <w:trHeight w:val="20"/>
          <w:jc w:val="center"/>
        </w:trPr>
        <w:tc>
          <w:tcPr>
            <w:tcW w:w="1971" w:type="dxa"/>
            <w:gridSpan w:val="2"/>
            <w:shd w:val="clear" w:color="auto" w:fill="D9D9D9" w:themeFill="background1" w:themeFillShade="D9"/>
          </w:tcPr>
          <w:p w14:paraId="29884B21" w14:textId="77777777" w:rsidR="0003426F" w:rsidRPr="006D61EF" w:rsidRDefault="0003426F" w:rsidP="006939F9">
            <w:pPr>
              <w:pStyle w:val="TextoTabla"/>
              <w:rPr>
                <w:b/>
              </w:rPr>
            </w:pPr>
            <w:r w:rsidRPr="006D61EF">
              <w:rPr>
                <w:b/>
              </w:rPr>
              <w:t>Grupo</w:t>
            </w:r>
          </w:p>
        </w:tc>
        <w:tc>
          <w:tcPr>
            <w:tcW w:w="2371" w:type="dxa"/>
            <w:shd w:val="clear" w:color="auto" w:fill="auto"/>
          </w:tcPr>
          <w:p w14:paraId="6CB6EB5B" w14:textId="142007C5" w:rsidR="0003426F" w:rsidRPr="006D61EF" w:rsidRDefault="00D04CBB" w:rsidP="006939F9">
            <w:pPr>
              <w:pStyle w:val="TextoTabla"/>
            </w:pPr>
            <w:r>
              <w:t>Radio</w:t>
            </w:r>
          </w:p>
        </w:tc>
        <w:tc>
          <w:tcPr>
            <w:tcW w:w="2161" w:type="dxa"/>
            <w:shd w:val="clear" w:color="auto" w:fill="D9D9D9" w:themeFill="background1" w:themeFillShade="D9"/>
          </w:tcPr>
          <w:p w14:paraId="406FEF01"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2130D767" w14:textId="147CF65F" w:rsidR="0003426F" w:rsidRPr="006D61EF" w:rsidRDefault="00D04CBB" w:rsidP="006939F9">
            <w:pPr>
              <w:pStyle w:val="TextoTabla"/>
            </w:pPr>
            <w:r w:rsidRPr="00D04CBB">
              <w:t>U5KI.HTWR.03.002</w:t>
            </w:r>
          </w:p>
        </w:tc>
      </w:tr>
      <w:tr w:rsidR="0003426F" w:rsidRPr="00183B8E" w14:paraId="31D9C4D1" w14:textId="77777777" w:rsidTr="006939F9">
        <w:trPr>
          <w:trHeight w:val="20"/>
          <w:jc w:val="center"/>
        </w:trPr>
        <w:tc>
          <w:tcPr>
            <w:tcW w:w="1971" w:type="dxa"/>
            <w:gridSpan w:val="2"/>
            <w:shd w:val="clear" w:color="auto" w:fill="D9D9D9" w:themeFill="background1" w:themeFillShade="D9"/>
          </w:tcPr>
          <w:p w14:paraId="284AEE95"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DAF86F8" w14:textId="3DE30B40" w:rsidR="0003426F" w:rsidRPr="006D61EF" w:rsidRDefault="00D04CBB" w:rsidP="006939F9">
            <w:pPr>
              <w:pStyle w:val="TextoTabla"/>
            </w:pPr>
            <w:r w:rsidRPr="00D04CBB">
              <w:t xml:space="preserve">Asignación. Modos (Reposo, </w:t>
            </w:r>
            <w:proofErr w:type="spellStart"/>
            <w:r w:rsidRPr="00D04CBB">
              <w:t>Rx</w:t>
            </w:r>
            <w:proofErr w:type="spellEnd"/>
            <w:r w:rsidRPr="00D04CBB">
              <w:t xml:space="preserve">, </w:t>
            </w:r>
            <w:proofErr w:type="spellStart"/>
            <w:r w:rsidRPr="00D04CBB">
              <w:t>Rxtx</w:t>
            </w:r>
            <w:proofErr w:type="spellEnd"/>
            <w:r w:rsidRPr="00D04CBB">
              <w:t>)</w:t>
            </w:r>
          </w:p>
        </w:tc>
      </w:tr>
      <w:tr w:rsidR="0003426F" w:rsidRPr="00183B8E" w14:paraId="7D8C605D" w14:textId="77777777" w:rsidTr="006939F9">
        <w:trPr>
          <w:trHeight w:val="20"/>
          <w:jc w:val="center"/>
        </w:trPr>
        <w:tc>
          <w:tcPr>
            <w:tcW w:w="1971" w:type="dxa"/>
            <w:gridSpan w:val="2"/>
            <w:shd w:val="clear" w:color="auto" w:fill="D9D9D9" w:themeFill="background1" w:themeFillShade="D9"/>
          </w:tcPr>
          <w:p w14:paraId="0A604EE9"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2BBFF0FA" w14:textId="2B32272F" w:rsidR="0003426F" w:rsidRPr="006D61EF" w:rsidRDefault="00D04CBB" w:rsidP="006939F9">
            <w:pPr>
              <w:pStyle w:val="TextoTabla"/>
            </w:pPr>
            <w:r w:rsidRPr="00D04CBB">
              <w:t xml:space="preserve">Establecer el correcto funcionamiento de la operativa de asignación y </w:t>
            </w:r>
            <w:proofErr w:type="spellStart"/>
            <w:r w:rsidRPr="00D04CBB">
              <w:t>desasignación</w:t>
            </w:r>
            <w:proofErr w:type="spellEnd"/>
            <w:r w:rsidRPr="00D04CBB">
              <w:t xml:space="preserve"> de canales radio, así como la señalización pertinente para los estados de posición "No Asignada", posición "Asignada y en Reposo", posición "Asignada y en RX", posición "Asignada y en RX-TX".</w:t>
            </w:r>
          </w:p>
        </w:tc>
      </w:tr>
      <w:tr w:rsidR="0003426F" w:rsidRPr="006D61EF" w14:paraId="78429F60" w14:textId="77777777" w:rsidTr="006939F9">
        <w:trPr>
          <w:trHeight w:val="20"/>
          <w:jc w:val="center"/>
        </w:trPr>
        <w:tc>
          <w:tcPr>
            <w:tcW w:w="1971" w:type="dxa"/>
            <w:gridSpan w:val="2"/>
            <w:shd w:val="clear" w:color="auto" w:fill="D9D9D9" w:themeFill="background1" w:themeFillShade="D9"/>
            <w:vAlign w:val="center"/>
          </w:tcPr>
          <w:p w14:paraId="0D59BCCF"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1DAB2AB9" w14:textId="77777777" w:rsidR="00D04CBB" w:rsidRDefault="00D04CBB" w:rsidP="00A3312E">
            <w:pPr>
              <w:pStyle w:val="TextoTabla"/>
              <w:numPr>
                <w:ilvl w:val="0"/>
                <w:numId w:val="53"/>
              </w:numPr>
            </w:pPr>
            <w:r>
              <w:t xml:space="preserve">Puesto de Operador bajo prueba en modo NORMAL con los JACK Insertados. </w:t>
            </w:r>
          </w:p>
          <w:p w14:paraId="4A92CE14" w14:textId="77777777" w:rsidR="00D04CBB" w:rsidRDefault="00D04CBB" w:rsidP="00A3312E">
            <w:pPr>
              <w:pStyle w:val="TextoTabla"/>
              <w:numPr>
                <w:ilvl w:val="0"/>
                <w:numId w:val="53"/>
              </w:numPr>
            </w:pPr>
            <w:r>
              <w:t>Puesto de Operador auxiliar en modo NORMAL con los JACK insertados.</w:t>
            </w:r>
          </w:p>
          <w:p w14:paraId="7CF8AB0E" w14:textId="77777777" w:rsidR="00D04CBB" w:rsidRDefault="00D04CBB" w:rsidP="00A3312E">
            <w:pPr>
              <w:pStyle w:val="TextoTabla"/>
              <w:numPr>
                <w:ilvl w:val="0"/>
                <w:numId w:val="53"/>
              </w:numPr>
            </w:pPr>
            <w:r>
              <w:t>Dos colaterales Radio, con posición asignada en puesto bajo pruebas y con posibilidad de generar llamada radio al sistema.</w:t>
            </w:r>
          </w:p>
          <w:p w14:paraId="6AC73776" w14:textId="77777777" w:rsidR="00D04CBB" w:rsidRDefault="00D04CBB" w:rsidP="00A3312E">
            <w:pPr>
              <w:pStyle w:val="TextoTabla"/>
              <w:numPr>
                <w:ilvl w:val="0"/>
                <w:numId w:val="53"/>
              </w:numPr>
            </w:pPr>
            <w:r>
              <w:t>Las posiciones radio en el puesto bajo prueba, relativas a los colaterales radio, deben estar en estado Reposo.</w:t>
            </w:r>
          </w:p>
          <w:p w14:paraId="46AD0FC4" w14:textId="77A7A1F9" w:rsidR="0003426F" w:rsidRPr="006D61EF" w:rsidRDefault="00D04CBB" w:rsidP="00A3312E">
            <w:pPr>
              <w:pStyle w:val="TextoTabla"/>
              <w:numPr>
                <w:ilvl w:val="0"/>
                <w:numId w:val="53"/>
              </w:numPr>
            </w:pPr>
            <w:r>
              <w:t>Al menos un colateral radio debe estar asignado simultáneamente al puesto bajo prueba y al puesto auxiliar.</w:t>
            </w:r>
          </w:p>
        </w:tc>
      </w:tr>
      <w:tr w:rsidR="0003426F" w:rsidRPr="006D61EF" w14:paraId="3EF36D36" w14:textId="77777777" w:rsidTr="006939F9">
        <w:trPr>
          <w:trHeight w:val="20"/>
          <w:jc w:val="center"/>
        </w:trPr>
        <w:tc>
          <w:tcPr>
            <w:tcW w:w="695" w:type="dxa"/>
            <w:shd w:val="clear" w:color="auto" w:fill="BFBFBF" w:themeFill="background1" w:themeFillShade="BF"/>
          </w:tcPr>
          <w:p w14:paraId="2EE92986"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41EAD910"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69961D6A" w14:textId="77777777" w:rsidR="0003426F" w:rsidRPr="006D61EF" w:rsidRDefault="0003426F" w:rsidP="006939F9">
            <w:pPr>
              <w:pStyle w:val="TextoTabla"/>
              <w:rPr>
                <w:b/>
              </w:rPr>
            </w:pPr>
            <w:r w:rsidRPr="006D61EF">
              <w:rPr>
                <w:b/>
              </w:rPr>
              <w:t>Resultado</w:t>
            </w:r>
          </w:p>
        </w:tc>
      </w:tr>
      <w:tr w:rsidR="0003426F" w:rsidRPr="006D61EF" w14:paraId="5BB64BAA" w14:textId="77777777" w:rsidTr="006939F9">
        <w:trPr>
          <w:trHeight w:val="20"/>
          <w:jc w:val="center"/>
        </w:trPr>
        <w:tc>
          <w:tcPr>
            <w:tcW w:w="8188" w:type="dxa"/>
            <w:gridSpan w:val="5"/>
            <w:shd w:val="clear" w:color="auto" w:fill="D9D9D9" w:themeFill="background1" w:themeFillShade="D9"/>
          </w:tcPr>
          <w:p w14:paraId="1BB17434" w14:textId="77777777" w:rsidR="0003426F" w:rsidRPr="006D61EF" w:rsidRDefault="0003426F" w:rsidP="006939F9">
            <w:pPr>
              <w:pStyle w:val="TextoTabla"/>
              <w:rPr>
                <w:b/>
              </w:rPr>
            </w:pPr>
          </w:p>
        </w:tc>
        <w:tc>
          <w:tcPr>
            <w:tcW w:w="851" w:type="dxa"/>
            <w:shd w:val="clear" w:color="auto" w:fill="D9D9D9" w:themeFill="background1" w:themeFillShade="D9"/>
          </w:tcPr>
          <w:p w14:paraId="01C3C297"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4E0CCA36" w14:textId="77777777" w:rsidR="0003426F" w:rsidRPr="006D61EF" w:rsidRDefault="0003426F" w:rsidP="006939F9">
            <w:pPr>
              <w:pStyle w:val="TextoTabla"/>
              <w:rPr>
                <w:b/>
              </w:rPr>
            </w:pPr>
            <w:r w:rsidRPr="006D61EF">
              <w:rPr>
                <w:b/>
              </w:rPr>
              <w:t>NO</w:t>
            </w:r>
          </w:p>
        </w:tc>
      </w:tr>
      <w:tr w:rsidR="0003426F" w:rsidRPr="00183B8E" w14:paraId="224E3C56" w14:textId="77777777" w:rsidTr="006939F9">
        <w:trPr>
          <w:trHeight w:val="20"/>
          <w:jc w:val="center"/>
        </w:trPr>
        <w:tc>
          <w:tcPr>
            <w:tcW w:w="695" w:type="dxa"/>
            <w:tcBorders>
              <w:bottom w:val="single" w:sz="6" w:space="0" w:color="000000"/>
            </w:tcBorders>
            <w:shd w:val="clear" w:color="auto" w:fill="auto"/>
          </w:tcPr>
          <w:p w14:paraId="7B81A5A0"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102A2FEA" w14:textId="7194A3FD" w:rsidR="00D04CBB" w:rsidRDefault="00D04CBB" w:rsidP="00D04CBB">
            <w:pPr>
              <w:pStyle w:val="TextoTabla"/>
            </w:pPr>
            <w:r>
              <w:t>Selección en Recepción.</w:t>
            </w:r>
          </w:p>
          <w:p w14:paraId="3D7CD323" w14:textId="0E0D18B0" w:rsidR="00D04CBB" w:rsidRDefault="00D04CBB" w:rsidP="00A3312E">
            <w:pPr>
              <w:pStyle w:val="TextoTabla"/>
              <w:numPr>
                <w:ilvl w:val="0"/>
                <w:numId w:val="54"/>
              </w:numPr>
            </w:pPr>
            <w:r>
              <w:t>Pulsar la zona RX (pulsación corta) de la posición radio.</w:t>
            </w:r>
          </w:p>
          <w:p w14:paraId="78BCC937" w14:textId="61512578" w:rsidR="00D04CBB" w:rsidRDefault="00D04CBB" w:rsidP="00A3312E">
            <w:pPr>
              <w:pStyle w:val="TextoTabla"/>
              <w:numPr>
                <w:ilvl w:val="0"/>
                <w:numId w:val="54"/>
              </w:numPr>
            </w:pPr>
            <w:r>
              <w:t>Comprobar que la zona “Estado TX’ señaliza “No Seleccionada”.</w:t>
            </w:r>
          </w:p>
          <w:p w14:paraId="37BBE868" w14:textId="786B3A29" w:rsidR="0003426F" w:rsidRPr="006D61EF" w:rsidRDefault="00D04CBB" w:rsidP="00A3312E">
            <w:pPr>
              <w:pStyle w:val="TextoTabla"/>
              <w:numPr>
                <w:ilvl w:val="0"/>
                <w:numId w:val="54"/>
              </w:numPr>
            </w:pPr>
            <w:r>
              <w:t>Comprobar que la zona “Estado RX’ Señaliza “Recepción en Altavoz”</w:t>
            </w:r>
          </w:p>
        </w:tc>
        <w:tc>
          <w:tcPr>
            <w:tcW w:w="851" w:type="dxa"/>
            <w:tcBorders>
              <w:bottom w:val="single" w:sz="6" w:space="0" w:color="000000"/>
            </w:tcBorders>
            <w:shd w:val="clear" w:color="auto" w:fill="auto"/>
          </w:tcPr>
          <w:p w14:paraId="3ECFAC3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00F3417" w14:textId="77777777" w:rsidR="0003426F" w:rsidRPr="006D61EF" w:rsidRDefault="0003426F" w:rsidP="006939F9">
            <w:pPr>
              <w:pStyle w:val="TextoTabla"/>
            </w:pPr>
          </w:p>
        </w:tc>
      </w:tr>
      <w:tr w:rsidR="0003426F" w:rsidRPr="00183B8E" w14:paraId="4FD5A223" w14:textId="77777777" w:rsidTr="006939F9">
        <w:trPr>
          <w:trHeight w:val="20"/>
          <w:jc w:val="center"/>
        </w:trPr>
        <w:tc>
          <w:tcPr>
            <w:tcW w:w="695" w:type="dxa"/>
            <w:tcBorders>
              <w:bottom w:val="single" w:sz="6" w:space="0" w:color="000000"/>
            </w:tcBorders>
            <w:shd w:val="clear" w:color="auto" w:fill="auto"/>
          </w:tcPr>
          <w:p w14:paraId="2E6D6AE3"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EEF269F" w14:textId="4B77FD4E" w:rsidR="00D04CBB" w:rsidRDefault="00D04CBB" w:rsidP="00D04CBB">
            <w:pPr>
              <w:pStyle w:val="TextoTabla"/>
            </w:pPr>
            <w:r>
              <w:t>Cambio Altavoz – Cascos.</w:t>
            </w:r>
          </w:p>
          <w:p w14:paraId="17A980A0" w14:textId="341618E3" w:rsidR="00D04CBB" w:rsidRDefault="00D04CBB" w:rsidP="00A3312E">
            <w:pPr>
              <w:pStyle w:val="TextoTabla"/>
              <w:numPr>
                <w:ilvl w:val="0"/>
                <w:numId w:val="55"/>
              </w:numPr>
            </w:pPr>
            <w:r>
              <w:t>Pulsar la zona RX (pulsación corta) de la posición radio.</w:t>
            </w:r>
          </w:p>
          <w:p w14:paraId="5CB82BF3" w14:textId="0CE7A2BA" w:rsidR="00D04CBB" w:rsidRDefault="00D04CBB" w:rsidP="00A3312E">
            <w:pPr>
              <w:pStyle w:val="TextoTabla"/>
              <w:numPr>
                <w:ilvl w:val="0"/>
                <w:numId w:val="55"/>
              </w:numPr>
            </w:pPr>
            <w:r>
              <w:t>Comprobar que la zona “Estado TX” señaliza “No Seleccionada”.</w:t>
            </w:r>
          </w:p>
          <w:p w14:paraId="36AA506C" w14:textId="027D86DF" w:rsidR="0003426F" w:rsidRPr="006D61EF" w:rsidRDefault="00D04CBB" w:rsidP="00A3312E">
            <w:pPr>
              <w:pStyle w:val="TextoTabla"/>
              <w:numPr>
                <w:ilvl w:val="0"/>
                <w:numId w:val="55"/>
              </w:numPr>
            </w:pPr>
            <w:r>
              <w:t>Comprobar que la zona “Estado RX” señaliza “Recepción en Cascos”.</w:t>
            </w:r>
          </w:p>
        </w:tc>
        <w:tc>
          <w:tcPr>
            <w:tcW w:w="851" w:type="dxa"/>
            <w:tcBorders>
              <w:bottom w:val="single" w:sz="6" w:space="0" w:color="000000"/>
            </w:tcBorders>
            <w:shd w:val="clear" w:color="auto" w:fill="auto"/>
          </w:tcPr>
          <w:p w14:paraId="3EDBFD6D"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8960F4C" w14:textId="77777777" w:rsidR="0003426F" w:rsidRPr="006D61EF" w:rsidRDefault="0003426F" w:rsidP="006939F9">
            <w:pPr>
              <w:pStyle w:val="TextoTabla"/>
            </w:pPr>
          </w:p>
        </w:tc>
      </w:tr>
      <w:tr w:rsidR="0003426F" w:rsidRPr="00183B8E" w14:paraId="50A2D857" w14:textId="77777777" w:rsidTr="006939F9">
        <w:trPr>
          <w:trHeight w:val="20"/>
          <w:jc w:val="center"/>
        </w:trPr>
        <w:tc>
          <w:tcPr>
            <w:tcW w:w="695" w:type="dxa"/>
            <w:tcBorders>
              <w:bottom w:val="single" w:sz="6" w:space="0" w:color="000000"/>
            </w:tcBorders>
            <w:shd w:val="clear" w:color="auto" w:fill="auto"/>
          </w:tcPr>
          <w:p w14:paraId="51B9F626"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6A58965C" w14:textId="53C2CD24" w:rsidR="00D04CBB" w:rsidRDefault="00D04CBB" w:rsidP="00D04CBB">
            <w:pPr>
              <w:pStyle w:val="TextoTabla"/>
            </w:pPr>
            <w:r>
              <w:t>Paso a Reposo desde Recepción.</w:t>
            </w:r>
          </w:p>
          <w:p w14:paraId="638D3F9B" w14:textId="2E1426C3" w:rsidR="00D04CBB" w:rsidRDefault="00D04CBB" w:rsidP="00A3312E">
            <w:pPr>
              <w:pStyle w:val="TextoTabla"/>
              <w:numPr>
                <w:ilvl w:val="0"/>
                <w:numId w:val="56"/>
              </w:numPr>
            </w:pPr>
            <w:r>
              <w:t>Pulsar la zona RX de la posición radio.</w:t>
            </w:r>
          </w:p>
          <w:p w14:paraId="3CCE04A3" w14:textId="1BA5B6CE" w:rsidR="00D04CBB" w:rsidRDefault="00D04CBB" w:rsidP="00A3312E">
            <w:pPr>
              <w:pStyle w:val="TextoTabla"/>
              <w:numPr>
                <w:ilvl w:val="0"/>
                <w:numId w:val="56"/>
              </w:numPr>
            </w:pPr>
            <w:r>
              <w:t>Comprobar que la zona “Estado TX” señaliza “No Seleccionada”.</w:t>
            </w:r>
          </w:p>
          <w:p w14:paraId="6624FD0C" w14:textId="4AADA0BB" w:rsidR="0003426F" w:rsidRPr="006D61EF" w:rsidRDefault="00D04CBB" w:rsidP="00A3312E">
            <w:pPr>
              <w:pStyle w:val="TextoTabla"/>
              <w:numPr>
                <w:ilvl w:val="0"/>
                <w:numId w:val="56"/>
              </w:numPr>
            </w:pPr>
            <w:r>
              <w:t>Comprobar que la zona “Estado RX” señaliza “No Seleccionada”.</w:t>
            </w:r>
          </w:p>
        </w:tc>
        <w:tc>
          <w:tcPr>
            <w:tcW w:w="851" w:type="dxa"/>
            <w:tcBorders>
              <w:bottom w:val="single" w:sz="6" w:space="0" w:color="000000"/>
            </w:tcBorders>
            <w:shd w:val="clear" w:color="auto" w:fill="auto"/>
          </w:tcPr>
          <w:p w14:paraId="340CAF1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65A6F21B" w14:textId="77777777" w:rsidR="0003426F" w:rsidRPr="006D61EF" w:rsidRDefault="0003426F" w:rsidP="006939F9">
            <w:pPr>
              <w:pStyle w:val="TextoTabla"/>
            </w:pPr>
          </w:p>
        </w:tc>
      </w:tr>
      <w:tr w:rsidR="0003426F" w:rsidRPr="00183B8E" w14:paraId="2BBE6AD5" w14:textId="77777777" w:rsidTr="006939F9">
        <w:trPr>
          <w:trHeight w:val="20"/>
          <w:jc w:val="center"/>
        </w:trPr>
        <w:tc>
          <w:tcPr>
            <w:tcW w:w="695" w:type="dxa"/>
            <w:tcBorders>
              <w:bottom w:val="single" w:sz="6" w:space="0" w:color="000000"/>
            </w:tcBorders>
            <w:shd w:val="clear" w:color="auto" w:fill="auto"/>
          </w:tcPr>
          <w:p w14:paraId="125255FA"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00C77C01" w14:textId="22D9C9CC" w:rsidR="00D04CBB" w:rsidRDefault="00D04CBB" w:rsidP="00D04CBB">
            <w:pPr>
              <w:pStyle w:val="TextoTabla"/>
            </w:pPr>
            <w:r>
              <w:t>Selección en Transmisión.</w:t>
            </w:r>
          </w:p>
          <w:p w14:paraId="7FECD174" w14:textId="08F22F51" w:rsidR="00D04CBB" w:rsidRDefault="00D04CBB" w:rsidP="00A3312E">
            <w:pPr>
              <w:pStyle w:val="TextoTabla"/>
              <w:numPr>
                <w:ilvl w:val="0"/>
                <w:numId w:val="57"/>
              </w:numPr>
            </w:pPr>
            <w:r>
              <w:t>Pulsar la zona TX (pulsación corta) de la posición radio.</w:t>
            </w:r>
          </w:p>
          <w:p w14:paraId="3B2C5DF5" w14:textId="05912314" w:rsidR="00D04CBB" w:rsidRDefault="00D04CBB" w:rsidP="00A3312E">
            <w:pPr>
              <w:pStyle w:val="TextoTabla"/>
              <w:numPr>
                <w:ilvl w:val="0"/>
                <w:numId w:val="57"/>
              </w:numPr>
            </w:pPr>
            <w:r>
              <w:t>Comprobar que la zona “Estado TX” señaliza “Selección TX”.</w:t>
            </w:r>
          </w:p>
          <w:p w14:paraId="7BB91F86" w14:textId="67312E66" w:rsidR="0003426F" w:rsidRPr="006D61EF" w:rsidRDefault="00D04CBB" w:rsidP="00A3312E">
            <w:pPr>
              <w:pStyle w:val="TextoTabla"/>
              <w:numPr>
                <w:ilvl w:val="0"/>
                <w:numId w:val="57"/>
              </w:numPr>
            </w:pPr>
            <w:r>
              <w:t>Comprobar que la zona “Estado RX” señaliza “Recepción en Altavoz”.</w:t>
            </w:r>
          </w:p>
        </w:tc>
        <w:tc>
          <w:tcPr>
            <w:tcW w:w="851" w:type="dxa"/>
            <w:tcBorders>
              <w:bottom w:val="single" w:sz="6" w:space="0" w:color="000000"/>
            </w:tcBorders>
            <w:shd w:val="clear" w:color="auto" w:fill="auto"/>
          </w:tcPr>
          <w:p w14:paraId="07FB515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F6D3606" w14:textId="77777777" w:rsidR="0003426F" w:rsidRPr="006D61EF" w:rsidRDefault="0003426F" w:rsidP="006939F9">
            <w:pPr>
              <w:pStyle w:val="TextoTabla"/>
            </w:pPr>
          </w:p>
        </w:tc>
      </w:tr>
      <w:tr w:rsidR="0003426F" w:rsidRPr="006D61EF" w14:paraId="32595CA3" w14:textId="77777777" w:rsidTr="006939F9">
        <w:trPr>
          <w:trHeight w:val="20"/>
          <w:jc w:val="center"/>
        </w:trPr>
        <w:tc>
          <w:tcPr>
            <w:tcW w:w="695" w:type="dxa"/>
            <w:tcBorders>
              <w:bottom w:val="single" w:sz="6" w:space="0" w:color="000000"/>
            </w:tcBorders>
            <w:shd w:val="clear" w:color="auto" w:fill="auto"/>
          </w:tcPr>
          <w:p w14:paraId="43154160"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3D447B97" w14:textId="1042CD4F" w:rsidR="00D04CBB" w:rsidRDefault="00D04CBB" w:rsidP="00D04CBB">
            <w:pPr>
              <w:pStyle w:val="TextoTabla"/>
            </w:pPr>
            <w:r>
              <w:t>Paso a Recepción desde Transmisión.</w:t>
            </w:r>
          </w:p>
          <w:p w14:paraId="07461611" w14:textId="22848D28" w:rsidR="00D04CBB" w:rsidRDefault="00D04CBB" w:rsidP="00A3312E">
            <w:pPr>
              <w:pStyle w:val="TextoTabla"/>
              <w:numPr>
                <w:ilvl w:val="0"/>
                <w:numId w:val="58"/>
              </w:numPr>
            </w:pPr>
            <w:r>
              <w:t>Pulsar la zona TX (pulsación corta) de la posición radio.</w:t>
            </w:r>
          </w:p>
          <w:p w14:paraId="26C94539" w14:textId="635ADBC6" w:rsidR="00D04CBB" w:rsidRDefault="00D04CBB" w:rsidP="00A3312E">
            <w:pPr>
              <w:pStyle w:val="TextoTabla"/>
              <w:numPr>
                <w:ilvl w:val="0"/>
                <w:numId w:val="58"/>
              </w:numPr>
            </w:pPr>
            <w:r>
              <w:t>Comprobar que la zona “Estado TX” señaliza “No Seleccionada”.</w:t>
            </w:r>
          </w:p>
          <w:p w14:paraId="2179CB1B" w14:textId="44B5D75C" w:rsidR="0003426F" w:rsidRPr="006D61EF" w:rsidRDefault="00D04CBB" w:rsidP="00A3312E">
            <w:pPr>
              <w:pStyle w:val="TextoTabla"/>
              <w:numPr>
                <w:ilvl w:val="0"/>
                <w:numId w:val="58"/>
              </w:numPr>
            </w:pPr>
            <w:r>
              <w:t xml:space="preserve">Comprobar que la zona “Estado RX” señaliza “Recepción en Altavoz” (o </w:t>
            </w:r>
            <w:r>
              <w:lastRenderedPageBreak/>
              <w:t>último estado de recepción).</w:t>
            </w:r>
          </w:p>
        </w:tc>
        <w:tc>
          <w:tcPr>
            <w:tcW w:w="851" w:type="dxa"/>
            <w:tcBorders>
              <w:bottom w:val="single" w:sz="6" w:space="0" w:color="000000"/>
            </w:tcBorders>
            <w:shd w:val="clear" w:color="auto" w:fill="auto"/>
          </w:tcPr>
          <w:p w14:paraId="58718C5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722EFE2" w14:textId="77777777" w:rsidR="0003426F" w:rsidRPr="006D61EF" w:rsidRDefault="0003426F" w:rsidP="006939F9">
            <w:pPr>
              <w:pStyle w:val="TextoTabla"/>
            </w:pPr>
          </w:p>
        </w:tc>
      </w:tr>
      <w:tr w:rsidR="0003426F" w:rsidRPr="00183B8E" w14:paraId="163B0DF1" w14:textId="77777777" w:rsidTr="006939F9">
        <w:trPr>
          <w:trHeight w:val="20"/>
          <w:jc w:val="center"/>
        </w:trPr>
        <w:tc>
          <w:tcPr>
            <w:tcW w:w="695" w:type="dxa"/>
            <w:tcBorders>
              <w:bottom w:val="single" w:sz="6" w:space="0" w:color="000000"/>
            </w:tcBorders>
            <w:shd w:val="clear" w:color="auto" w:fill="auto"/>
          </w:tcPr>
          <w:p w14:paraId="2943A126" w14:textId="77777777" w:rsidR="0003426F" w:rsidRPr="006D61EF" w:rsidRDefault="0003426F" w:rsidP="006939F9">
            <w:pPr>
              <w:pStyle w:val="TextoTabla"/>
            </w:pPr>
            <w:r w:rsidRPr="006D61EF">
              <w:lastRenderedPageBreak/>
              <w:t>6</w:t>
            </w:r>
          </w:p>
        </w:tc>
        <w:tc>
          <w:tcPr>
            <w:tcW w:w="7493" w:type="dxa"/>
            <w:gridSpan w:val="4"/>
            <w:tcBorders>
              <w:bottom w:val="single" w:sz="6" w:space="0" w:color="000000"/>
            </w:tcBorders>
            <w:shd w:val="clear" w:color="auto" w:fill="auto"/>
          </w:tcPr>
          <w:p w14:paraId="1456F662" w14:textId="1C6D8D84" w:rsidR="00A3663F" w:rsidRDefault="00A3663F" w:rsidP="00A3663F">
            <w:pPr>
              <w:pStyle w:val="TextoTabla"/>
            </w:pPr>
            <w:r>
              <w:t>Excepciones. Deshabilitar los cambios de asignación con PTT.</w:t>
            </w:r>
          </w:p>
          <w:p w14:paraId="6736CEDD" w14:textId="2795F141" w:rsidR="00A3663F" w:rsidRDefault="00A3663F" w:rsidP="00A3312E">
            <w:pPr>
              <w:pStyle w:val="TextoTabla"/>
              <w:numPr>
                <w:ilvl w:val="0"/>
                <w:numId w:val="59"/>
              </w:numPr>
            </w:pPr>
            <w:r>
              <w:t>Desde condiciones iniciales seleccionar al menos una posición en RXTX.</w:t>
            </w:r>
          </w:p>
          <w:p w14:paraId="3CAAD624" w14:textId="4C124C92" w:rsidR="00A3663F" w:rsidRDefault="00A3663F" w:rsidP="00A3312E">
            <w:pPr>
              <w:pStyle w:val="TextoTabla"/>
              <w:numPr>
                <w:ilvl w:val="0"/>
                <w:numId w:val="59"/>
              </w:numPr>
            </w:pPr>
            <w:r>
              <w:t>Iniciar una llamada Radio (PTT-ON).</w:t>
            </w:r>
          </w:p>
          <w:p w14:paraId="00E60577" w14:textId="0D803752" w:rsidR="00A3663F" w:rsidRDefault="00A3663F" w:rsidP="00A3312E">
            <w:pPr>
              <w:pStyle w:val="TextoTabla"/>
              <w:numPr>
                <w:ilvl w:val="0"/>
                <w:numId w:val="59"/>
              </w:numPr>
            </w:pPr>
            <w:r>
              <w:t>Sin deshacer la llamada Radio, intentar un cambio de asignación en alguna posición radio.</w:t>
            </w:r>
          </w:p>
          <w:p w14:paraId="2289F0AB" w14:textId="752A0CEC" w:rsidR="0003426F" w:rsidRPr="006D61EF" w:rsidRDefault="00A3663F" w:rsidP="00A3312E">
            <w:pPr>
              <w:pStyle w:val="TextoTabla"/>
              <w:numPr>
                <w:ilvl w:val="0"/>
                <w:numId w:val="59"/>
              </w:numPr>
            </w:pPr>
            <w:r>
              <w:t>Comprobar que el sistema no la realiza y señaliza el error mediante tono de falsa maniobra y mensaje de texto.</w:t>
            </w:r>
          </w:p>
        </w:tc>
        <w:tc>
          <w:tcPr>
            <w:tcW w:w="851" w:type="dxa"/>
            <w:tcBorders>
              <w:bottom w:val="single" w:sz="6" w:space="0" w:color="000000"/>
            </w:tcBorders>
            <w:shd w:val="clear" w:color="auto" w:fill="auto"/>
          </w:tcPr>
          <w:p w14:paraId="20E29D0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0ADCA6A" w14:textId="77777777" w:rsidR="0003426F" w:rsidRPr="006D61EF" w:rsidRDefault="0003426F" w:rsidP="006939F9">
            <w:pPr>
              <w:pStyle w:val="TextoTabla"/>
            </w:pPr>
          </w:p>
        </w:tc>
      </w:tr>
      <w:tr w:rsidR="0003426F" w:rsidRPr="00183B8E" w14:paraId="02F2E08B" w14:textId="77777777" w:rsidTr="006939F9">
        <w:trPr>
          <w:trHeight w:val="20"/>
          <w:jc w:val="center"/>
        </w:trPr>
        <w:tc>
          <w:tcPr>
            <w:tcW w:w="695" w:type="dxa"/>
            <w:tcBorders>
              <w:bottom w:val="single" w:sz="6" w:space="0" w:color="000000"/>
            </w:tcBorders>
            <w:shd w:val="clear" w:color="auto" w:fill="auto"/>
          </w:tcPr>
          <w:p w14:paraId="72928A53"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633F70DB" w14:textId="4E7E0171" w:rsidR="00A3663F" w:rsidRDefault="00A3663F" w:rsidP="00A3663F">
            <w:pPr>
              <w:pStyle w:val="TextoTabla"/>
            </w:pPr>
            <w:r>
              <w:t>Excepciones. Asignación Múltiple en TX.</w:t>
            </w:r>
          </w:p>
          <w:p w14:paraId="13D96524" w14:textId="45BBA041" w:rsidR="00A3663F" w:rsidRDefault="00A3663F" w:rsidP="00A3312E">
            <w:pPr>
              <w:pStyle w:val="TextoTabla"/>
              <w:numPr>
                <w:ilvl w:val="0"/>
                <w:numId w:val="60"/>
              </w:numPr>
            </w:pPr>
            <w:r>
              <w:t>Desde condiciones iniciales, asignar en el puesto auxiliar el colateral radio compartido en RXTX.</w:t>
            </w:r>
          </w:p>
          <w:p w14:paraId="1609D8EB" w14:textId="6FACABA6" w:rsidR="00A3663F" w:rsidRDefault="00A3663F" w:rsidP="00A3312E">
            <w:pPr>
              <w:pStyle w:val="TextoTabla"/>
              <w:numPr>
                <w:ilvl w:val="0"/>
                <w:numId w:val="60"/>
              </w:numPr>
            </w:pPr>
            <w:r>
              <w:t>En el puesto bajo prueba, asignar el colateral compartido en RXTX.</w:t>
            </w:r>
          </w:p>
          <w:p w14:paraId="12D363C0" w14:textId="54A093CC" w:rsidR="00A3663F" w:rsidRDefault="00A3663F" w:rsidP="00A3312E">
            <w:pPr>
              <w:pStyle w:val="TextoTabla"/>
              <w:numPr>
                <w:ilvl w:val="0"/>
                <w:numId w:val="60"/>
              </w:numPr>
            </w:pPr>
            <w:r>
              <w:t>Comprobar que:</w:t>
            </w:r>
          </w:p>
          <w:p w14:paraId="52A66EF3" w14:textId="1A22870B" w:rsidR="00A3663F" w:rsidRDefault="00A3663F" w:rsidP="00A3312E">
            <w:pPr>
              <w:pStyle w:val="TextoTabla"/>
              <w:numPr>
                <w:ilvl w:val="1"/>
                <w:numId w:val="60"/>
              </w:numPr>
            </w:pPr>
            <w:r>
              <w:t>El sistema da un mensaje informando que el colateral ya está asignado en RXTX en otro puesto.</w:t>
            </w:r>
          </w:p>
          <w:p w14:paraId="55FB54F1" w14:textId="4E2112CF" w:rsidR="00A3663F" w:rsidRDefault="00A3663F" w:rsidP="00A3312E">
            <w:pPr>
              <w:pStyle w:val="TextoTabla"/>
              <w:numPr>
                <w:ilvl w:val="1"/>
                <w:numId w:val="60"/>
              </w:numPr>
            </w:pPr>
            <w:r>
              <w:t>El sistema ofrece dos opciones “Aceptar” y “Cancelar”</w:t>
            </w:r>
          </w:p>
          <w:p w14:paraId="25F67446" w14:textId="2B962A9C" w:rsidR="00A3663F" w:rsidRDefault="00A3663F" w:rsidP="00A3312E">
            <w:pPr>
              <w:pStyle w:val="TextoTabla"/>
              <w:numPr>
                <w:ilvl w:val="1"/>
                <w:numId w:val="60"/>
              </w:numPr>
            </w:pPr>
            <w:r>
              <w:t>La opción “Aceptar”, habilita la Asignación solicitada que confirmada por un mensaje de texto.</w:t>
            </w:r>
          </w:p>
          <w:p w14:paraId="7AD17FB2" w14:textId="42F6E8F6" w:rsidR="0003426F" w:rsidRPr="006D61EF" w:rsidRDefault="00A3663F" w:rsidP="00A3312E">
            <w:pPr>
              <w:pStyle w:val="TextoTabla"/>
              <w:numPr>
                <w:ilvl w:val="1"/>
                <w:numId w:val="60"/>
              </w:numPr>
            </w:pPr>
            <w:r>
              <w:t>La opción “Cancelar” anula la orden pendiente manteniendo el canal en el estado de asignación anterior.</w:t>
            </w:r>
            <w:r>
              <w:tab/>
            </w:r>
          </w:p>
        </w:tc>
        <w:tc>
          <w:tcPr>
            <w:tcW w:w="851" w:type="dxa"/>
            <w:tcBorders>
              <w:bottom w:val="single" w:sz="6" w:space="0" w:color="000000"/>
            </w:tcBorders>
            <w:shd w:val="clear" w:color="auto" w:fill="auto"/>
          </w:tcPr>
          <w:p w14:paraId="521CBF1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3DB665E" w14:textId="77777777" w:rsidR="0003426F" w:rsidRPr="006D61EF" w:rsidRDefault="0003426F" w:rsidP="006939F9">
            <w:pPr>
              <w:pStyle w:val="TextoTabla"/>
            </w:pPr>
          </w:p>
        </w:tc>
      </w:tr>
      <w:tr w:rsidR="0003426F" w:rsidRPr="00183B8E" w14:paraId="03412A6F" w14:textId="77777777" w:rsidTr="006939F9">
        <w:trPr>
          <w:trHeight w:val="20"/>
          <w:jc w:val="center"/>
        </w:trPr>
        <w:tc>
          <w:tcPr>
            <w:tcW w:w="695" w:type="dxa"/>
            <w:tcBorders>
              <w:bottom w:val="single" w:sz="6" w:space="0" w:color="000000"/>
            </w:tcBorders>
            <w:shd w:val="clear" w:color="auto" w:fill="auto"/>
          </w:tcPr>
          <w:p w14:paraId="3A9CF768" w14:textId="77777777" w:rsidR="0003426F" w:rsidRPr="006D61EF" w:rsidRDefault="0003426F" w:rsidP="006939F9">
            <w:pPr>
              <w:pStyle w:val="TextoTabla"/>
            </w:pPr>
            <w:r w:rsidRPr="006D61EF">
              <w:t>8</w:t>
            </w:r>
          </w:p>
        </w:tc>
        <w:tc>
          <w:tcPr>
            <w:tcW w:w="7493" w:type="dxa"/>
            <w:gridSpan w:val="4"/>
            <w:tcBorders>
              <w:bottom w:val="single" w:sz="6" w:space="0" w:color="000000"/>
            </w:tcBorders>
            <w:shd w:val="clear" w:color="auto" w:fill="auto"/>
          </w:tcPr>
          <w:p w14:paraId="32CC327E" w14:textId="43AD6CD7" w:rsidR="0003426F" w:rsidRPr="006D61EF" w:rsidRDefault="00A3663F" w:rsidP="006939F9">
            <w:pPr>
              <w:pStyle w:val="TextoTabla"/>
            </w:pPr>
            <w:r w:rsidRPr="00A3663F">
              <w:t>Repetir los pasos en diferentes posiciones y secuencias.</w:t>
            </w:r>
          </w:p>
        </w:tc>
        <w:tc>
          <w:tcPr>
            <w:tcW w:w="851" w:type="dxa"/>
            <w:tcBorders>
              <w:bottom w:val="single" w:sz="6" w:space="0" w:color="000000"/>
            </w:tcBorders>
            <w:shd w:val="clear" w:color="auto" w:fill="auto"/>
          </w:tcPr>
          <w:p w14:paraId="5EB9D0D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98E4D88" w14:textId="77777777" w:rsidR="0003426F" w:rsidRPr="006D61EF" w:rsidRDefault="0003426F" w:rsidP="006939F9">
            <w:pPr>
              <w:pStyle w:val="TextoTabla"/>
            </w:pPr>
          </w:p>
        </w:tc>
      </w:tr>
      <w:tr w:rsidR="0003426F" w:rsidRPr="00183B8E" w14:paraId="64F70643" w14:textId="77777777" w:rsidTr="006939F9">
        <w:trPr>
          <w:trHeight w:val="20"/>
          <w:jc w:val="center"/>
        </w:trPr>
        <w:tc>
          <w:tcPr>
            <w:tcW w:w="695" w:type="dxa"/>
            <w:tcBorders>
              <w:bottom w:val="single" w:sz="6" w:space="0" w:color="000000"/>
            </w:tcBorders>
            <w:shd w:val="clear" w:color="auto" w:fill="auto"/>
          </w:tcPr>
          <w:p w14:paraId="4C917C9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0466884D" w14:textId="77777777" w:rsidR="0003426F" w:rsidRPr="006D61EF" w:rsidRDefault="0003426F" w:rsidP="006939F9">
            <w:pPr>
              <w:pStyle w:val="TextoTabla"/>
            </w:pPr>
          </w:p>
        </w:tc>
        <w:tc>
          <w:tcPr>
            <w:tcW w:w="851" w:type="dxa"/>
            <w:tcBorders>
              <w:bottom w:val="single" w:sz="6" w:space="0" w:color="000000"/>
            </w:tcBorders>
            <w:shd w:val="clear" w:color="auto" w:fill="auto"/>
          </w:tcPr>
          <w:p w14:paraId="6C87AFB6"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C6CCCBC" w14:textId="77777777" w:rsidR="0003426F" w:rsidRPr="006D61EF" w:rsidRDefault="0003426F" w:rsidP="006939F9">
            <w:pPr>
              <w:pStyle w:val="TextoTabla"/>
            </w:pPr>
          </w:p>
        </w:tc>
      </w:tr>
      <w:tr w:rsidR="0003426F" w:rsidRPr="00183B8E" w14:paraId="78DD520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3B81A7E" w14:textId="77777777" w:rsidR="0003426F" w:rsidRPr="006D61EF" w:rsidRDefault="0003426F" w:rsidP="006939F9">
            <w:pPr>
              <w:pStyle w:val="TextoTabla"/>
            </w:pPr>
            <w:r w:rsidRPr="006D61EF">
              <w:t xml:space="preserve"> </w:t>
            </w:r>
          </w:p>
        </w:tc>
      </w:tr>
    </w:tbl>
    <w:p w14:paraId="6AEDC6D8" w14:textId="6F3546AD" w:rsidR="0003426F" w:rsidRDefault="0003426F" w:rsidP="0003426F"/>
    <w:p w14:paraId="69E53B21" w14:textId="1A1A4A91" w:rsidR="00A3663F" w:rsidRDefault="00A3663F">
      <w:pPr>
        <w:spacing w:before="0" w:after="0" w:line="240" w:lineRule="auto"/>
        <w:jc w:val="left"/>
      </w:pPr>
      <w:r>
        <w:br w:type="page"/>
      </w:r>
    </w:p>
    <w:p w14:paraId="5B2E18CE" w14:textId="2FCA1E5E" w:rsidR="00391171" w:rsidRDefault="00391171" w:rsidP="00391171">
      <w:pPr>
        <w:pStyle w:val="Ttulo2"/>
      </w:pPr>
      <w:bookmarkStart w:id="243" w:name="_Toc318897606"/>
      <w:bookmarkStart w:id="244" w:name="_Toc357060671"/>
      <w:bookmarkStart w:id="245" w:name="_Toc445195497"/>
      <w:bookmarkStart w:id="246" w:name="_Toc519068335"/>
      <w:bookmarkStart w:id="247" w:name="_Toc2687394"/>
      <w:bookmarkStart w:id="248" w:name="_Ref109713913"/>
      <w:bookmarkStart w:id="249" w:name="_Ref109715049"/>
      <w:bookmarkStart w:id="250" w:name="_Toc131162575"/>
      <w:r w:rsidRPr="009D03A0">
        <w:lastRenderedPageBreak/>
        <w:t>U5KI.HTWR.03.003. Transmision radio</w:t>
      </w:r>
      <w:bookmarkEnd w:id="243"/>
      <w:bookmarkEnd w:id="244"/>
      <w:bookmarkEnd w:id="245"/>
      <w:bookmarkEnd w:id="246"/>
      <w:bookmarkEnd w:id="247"/>
      <w:bookmarkEnd w:id="248"/>
      <w:bookmarkEnd w:id="249"/>
      <w:bookmarkEnd w:id="25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1A90244F"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B515755" w14:textId="77777777" w:rsidR="0003426F" w:rsidRPr="006D61EF" w:rsidRDefault="0003426F" w:rsidP="006939F9">
            <w:pPr>
              <w:pStyle w:val="TextoTabla"/>
            </w:pPr>
          </w:p>
        </w:tc>
      </w:tr>
      <w:tr w:rsidR="0003426F" w:rsidRPr="006D61EF" w14:paraId="3CEC5419" w14:textId="77777777" w:rsidTr="006939F9">
        <w:trPr>
          <w:trHeight w:val="20"/>
          <w:jc w:val="center"/>
        </w:trPr>
        <w:tc>
          <w:tcPr>
            <w:tcW w:w="1971" w:type="dxa"/>
            <w:gridSpan w:val="2"/>
            <w:shd w:val="clear" w:color="auto" w:fill="D9D9D9" w:themeFill="background1" w:themeFillShade="D9"/>
          </w:tcPr>
          <w:p w14:paraId="26CDA8AB" w14:textId="77777777" w:rsidR="0003426F" w:rsidRPr="006D61EF" w:rsidRDefault="0003426F" w:rsidP="006939F9">
            <w:pPr>
              <w:pStyle w:val="TextoTabla"/>
              <w:rPr>
                <w:b/>
              </w:rPr>
            </w:pPr>
            <w:r w:rsidRPr="006D61EF">
              <w:rPr>
                <w:b/>
              </w:rPr>
              <w:t>Grupo</w:t>
            </w:r>
          </w:p>
        </w:tc>
        <w:tc>
          <w:tcPr>
            <w:tcW w:w="2371" w:type="dxa"/>
            <w:shd w:val="clear" w:color="auto" w:fill="auto"/>
          </w:tcPr>
          <w:p w14:paraId="3ACC63EA" w14:textId="77940A9D" w:rsidR="0003426F" w:rsidRPr="006D61EF" w:rsidRDefault="000A724D" w:rsidP="006939F9">
            <w:pPr>
              <w:pStyle w:val="TextoTabla"/>
            </w:pPr>
            <w:r>
              <w:t>Radio</w:t>
            </w:r>
          </w:p>
        </w:tc>
        <w:tc>
          <w:tcPr>
            <w:tcW w:w="2161" w:type="dxa"/>
            <w:shd w:val="clear" w:color="auto" w:fill="D9D9D9" w:themeFill="background1" w:themeFillShade="D9"/>
          </w:tcPr>
          <w:p w14:paraId="4E21DFE6"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9756DF" w14:textId="2F8F4B00" w:rsidR="0003426F" w:rsidRPr="006D61EF" w:rsidRDefault="000A724D" w:rsidP="006939F9">
            <w:pPr>
              <w:pStyle w:val="TextoTabla"/>
            </w:pPr>
            <w:r w:rsidRPr="000A724D">
              <w:t>U5KI.HTWR.03.003</w:t>
            </w:r>
          </w:p>
        </w:tc>
      </w:tr>
      <w:tr w:rsidR="0003426F" w:rsidRPr="00183B8E" w14:paraId="54B09B55" w14:textId="77777777" w:rsidTr="006939F9">
        <w:trPr>
          <w:trHeight w:val="20"/>
          <w:jc w:val="center"/>
        </w:trPr>
        <w:tc>
          <w:tcPr>
            <w:tcW w:w="1971" w:type="dxa"/>
            <w:gridSpan w:val="2"/>
            <w:shd w:val="clear" w:color="auto" w:fill="D9D9D9" w:themeFill="background1" w:themeFillShade="D9"/>
          </w:tcPr>
          <w:p w14:paraId="51630791"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F262043" w14:textId="7A52E674" w:rsidR="0003426F" w:rsidRPr="006D61EF" w:rsidRDefault="000A724D" w:rsidP="006939F9">
            <w:pPr>
              <w:pStyle w:val="TextoTabla"/>
            </w:pPr>
            <w:r>
              <w:t>Transmisión Radio.</w:t>
            </w:r>
          </w:p>
        </w:tc>
      </w:tr>
      <w:tr w:rsidR="0003426F" w:rsidRPr="00183B8E" w14:paraId="79EA8F26" w14:textId="77777777" w:rsidTr="006939F9">
        <w:trPr>
          <w:trHeight w:val="20"/>
          <w:jc w:val="center"/>
        </w:trPr>
        <w:tc>
          <w:tcPr>
            <w:tcW w:w="1971" w:type="dxa"/>
            <w:gridSpan w:val="2"/>
            <w:shd w:val="clear" w:color="auto" w:fill="D9D9D9" w:themeFill="background1" w:themeFillShade="D9"/>
          </w:tcPr>
          <w:p w14:paraId="1643E26D"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45521B35" w14:textId="477006B3" w:rsidR="0003426F" w:rsidRPr="006D61EF" w:rsidRDefault="000A724D" w:rsidP="006939F9">
            <w:pPr>
              <w:pStyle w:val="TextoTabla"/>
            </w:pPr>
            <w:r w:rsidRPr="000A724D">
              <w:t>Establecer el correcto funcionamiento de la operativa de transmisión radio y de las indicaciones de actividad y error, que puedan producirse durante dichas maniobras.</w:t>
            </w:r>
          </w:p>
        </w:tc>
      </w:tr>
      <w:tr w:rsidR="0003426F" w:rsidRPr="006D61EF" w14:paraId="40674077" w14:textId="77777777" w:rsidTr="006939F9">
        <w:trPr>
          <w:trHeight w:val="20"/>
          <w:jc w:val="center"/>
        </w:trPr>
        <w:tc>
          <w:tcPr>
            <w:tcW w:w="1971" w:type="dxa"/>
            <w:gridSpan w:val="2"/>
            <w:shd w:val="clear" w:color="auto" w:fill="D9D9D9" w:themeFill="background1" w:themeFillShade="D9"/>
            <w:vAlign w:val="center"/>
          </w:tcPr>
          <w:p w14:paraId="3682AF46"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F26D5CA" w14:textId="77777777" w:rsidR="000A724D" w:rsidRDefault="000A724D" w:rsidP="00A3312E">
            <w:pPr>
              <w:pStyle w:val="TextoTabla"/>
              <w:numPr>
                <w:ilvl w:val="0"/>
                <w:numId w:val="61"/>
              </w:numPr>
            </w:pPr>
            <w:r>
              <w:t xml:space="preserve">Puesto de Operador bajo prueba en modo NORMAL con los JACK Insertados. </w:t>
            </w:r>
          </w:p>
          <w:p w14:paraId="5FE46386" w14:textId="77777777" w:rsidR="000A724D" w:rsidRDefault="000A724D" w:rsidP="00A3312E">
            <w:pPr>
              <w:pStyle w:val="TextoTabla"/>
              <w:numPr>
                <w:ilvl w:val="0"/>
                <w:numId w:val="61"/>
              </w:numPr>
            </w:pPr>
            <w:r>
              <w:t>Puesto de Operador auxiliar en modo NORMAL con los JACK insertados.</w:t>
            </w:r>
          </w:p>
          <w:p w14:paraId="57CAEDE9" w14:textId="77777777" w:rsidR="000A724D" w:rsidRDefault="000A724D" w:rsidP="00A3312E">
            <w:pPr>
              <w:pStyle w:val="TextoTabla"/>
              <w:numPr>
                <w:ilvl w:val="0"/>
                <w:numId w:val="61"/>
              </w:numPr>
            </w:pPr>
            <w:r>
              <w:t>Dos colaterales Radio, con posición asignada en puesto bajo pruebas y con posibilidad de generar llamada radio al sistema.</w:t>
            </w:r>
          </w:p>
          <w:p w14:paraId="1F15E282" w14:textId="77777777" w:rsidR="000A724D" w:rsidRDefault="000A724D" w:rsidP="00A3312E">
            <w:pPr>
              <w:pStyle w:val="TextoTabla"/>
              <w:numPr>
                <w:ilvl w:val="0"/>
                <w:numId w:val="61"/>
              </w:numPr>
            </w:pPr>
            <w:r>
              <w:t>Las posiciones radio en el puesto bajo prueba, relativas a los colaterales radio, deben estar en estado Reposo.</w:t>
            </w:r>
          </w:p>
          <w:p w14:paraId="4E8ADDAE" w14:textId="259F470E" w:rsidR="0003426F" w:rsidRPr="006D61EF" w:rsidRDefault="000A724D" w:rsidP="00A3312E">
            <w:pPr>
              <w:pStyle w:val="TextoTabla"/>
              <w:numPr>
                <w:ilvl w:val="0"/>
                <w:numId w:val="61"/>
              </w:numPr>
            </w:pPr>
            <w:r>
              <w:t>Al menos un colateral radio debe estar asignado simultáneamente al puesto bajo prueba y al puesto auxiliar.</w:t>
            </w:r>
          </w:p>
        </w:tc>
      </w:tr>
      <w:tr w:rsidR="0003426F" w:rsidRPr="006D61EF" w14:paraId="54CB9A9A" w14:textId="77777777" w:rsidTr="006939F9">
        <w:trPr>
          <w:trHeight w:val="20"/>
          <w:jc w:val="center"/>
        </w:trPr>
        <w:tc>
          <w:tcPr>
            <w:tcW w:w="695" w:type="dxa"/>
            <w:shd w:val="clear" w:color="auto" w:fill="BFBFBF" w:themeFill="background1" w:themeFillShade="BF"/>
          </w:tcPr>
          <w:p w14:paraId="5420F06B"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EB414E3"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D91FE0A" w14:textId="77777777" w:rsidR="0003426F" w:rsidRPr="006D61EF" w:rsidRDefault="0003426F" w:rsidP="006939F9">
            <w:pPr>
              <w:pStyle w:val="TextoTabla"/>
              <w:rPr>
                <w:b/>
              </w:rPr>
            </w:pPr>
            <w:r w:rsidRPr="006D61EF">
              <w:rPr>
                <w:b/>
              </w:rPr>
              <w:t>Resultado</w:t>
            </w:r>
          </w:p>
        </w:tc>
      </w:tr>
      <w:tr w:rsidR="0003426F" w:rsidRPr="006D61EF" w14:paraId="1C848080" w14:textId="77777777" w:rsidTr="006939F9">
        <w:trPr>
          <w:trHeight w:val="20"/>
          <w:jc w:val="center"/>
        </w:trPr>
        <w:tc>
          <w:tcPr>
            <w:tcW w:w="8188" w:type="dxa"/>
            <w:gridSpan w:val="5"/>
            <w:shd w:val="clear" w:color="auto" w:fill="D9D9D9" w:themeFill="background1" w:themeFillShade="D9"/>
          </w:tcPr>
          <w:p w14:paraId="21F6DF0A" w14:textId="77777777" w:rsidR="0003426F" w:rsidRPr="006D61EF" w:rsidRDefault="0003426F" w:rsidP="006939F9">
            <w:pPr>
              <w:pStyle w:val="TextoTabla"/>
              <w:rPr>
                <w:b/>
              </w:rPr>
            </w:pPr>
          </w:p>
        </w:tc>
        <w:tc>
          <w:tcPr>
            <w:tcW w:w="851" w:type="dxa"/>
            <w:shd w:val="clear" w:color="auto" w:fill="D9D9D9" w:themeFill="background1" w:themeFillShade="D9"/>
          </w:tcPr>
          <w:p w14:paraId="16D734FD"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91883C8" w14:textId="77777777" w:rsidR="0003426F" w:rsidRPr="006D61EF" w:rsidRDefault="0003426F" w:rsidP="006939F9">
            <w:pPr>
              <w:pStyle w:val="TextoTabla"/>
              <w:rPr>
                <w:b/>
              </w:rPr>
            </w:pPr>
            <w:r w:rsidRPr="006D61EF">
              <w:rPr>
                <w:b/>
              </w:rPr>
              <w:t>NO</w:t>
            </w:r>
          </w:p>
        </w:tc>
      </w:tr>
      <w:tr w:rsidR="0003426F" w:rsidRPr="00183B8E" w14:paraId="4761FFBA" w14:textId="77777777" w:rsidTr="006939F9">
        <w:trPr>
          <w:trHeight w:val="20"/>
          <w:jc w:val="center"/>
        </w:trPr>
        <w:tc>
          <w:tcPr>
            <w:tcW w:w="695" w:type="dxa"/>
            <w:tcBorders>
              <w:bottom w:val="single" w:sz="6" w:space="0" w:color="000000"/>
            </w:tcBorders>
            <w:shd w:val="clear" w:color="auto" w:fill="auto"/>
          </w:tcPr>
          <w:p w14:paraId="2242771C"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7103E417" w14:textId="27DCD8FB" w:rsidR="000A724D" w:rsidRDefault="000A724D" w:rsidP="000A724D">
            <w:pPr>
              <w:pStyle w:val="TextoTabla"/>
            </w:pPr>
            <w:r>
              <w:t>Transmisión Simple.</w:t>
            </w:r>
          </w:p>
          <w:p w14:paraId="3D52278A" w14:textId="7915D46B" w:rsidR="000A724D" w:rsidRDefault="000A724D" w:rsidP="00A3312E">
            <w:pPr>
              <w:pStyle w:val="TextoTabla"/>
              <w:numPr>
                <w:ilvl w:val="0"/>
                <w:numId w:val="62"/>
              </w:numPr>
            </w:pPr>
            <w:r>
              <w:t>En el puesto bajo prueba, asignar una sola posición radio en RXTX.</w:t>
            </w:r>
          </w:p>
          <w:p w14:paraId="13C3A33D" w14:textId="1F3D67CA" w:rsidR="000A724D" w:rsidRDefault="000A724D" w:rsidP="00A3312E">
            <w:pPr>
              <w:pStyle w:val="TextoTabla"/>
              <w:numPr>
                <w:ilvl w:val="0"/>
                <w:numId w:val="62"/>
              </w:numPr>
            </w:pPr>
            <w:r>
              <w:t>Establecer una comunicación radio (PTT-ON).</w:t>
            </w:r>
          </w:p>
          <w:p w14:paraId="535A2749" w14:textId="1358B860" w:rsidR="000A724D" w:rsidRDefault="000A724D" w:rsidP="00A3312E">
            <w:pPr>
              <w:pStyle w:val="TextoTabla"/>
              <w:numPr>
                <w:ilvl w:val="0"/>
                <w:numId w:val="62"/>
              </w:numPr>
            </w:pPr>
            <w:r>
              <w:t>Comprobar que la posición radio señaliza “transmitiendo” (LED PTT).</w:t>
            </w:r>
          </w:p>
          <w:p w14:paraId="44A20A57" w14:textId="750B7DF4" w:rsidR="000A724D" w:rsidRDefault="000A724D" w:rsidP="00A3312E">
            <w:pPr>
              <w:pStyle w:val="TextoTabla"/>
              <w:numPr>
                <w:ilvl w:val="0"/>
                <w:numId w:val="62"/>
              </w:numPr>
            </w:pPr>
            <w:r>
              <w:t>Comprobar que el audio del operador se direcciona al colateral radio seleccionado.</w:t>
            </w:r>
          </w:p>
          <w:p w14:paraId="177377E3" w14:textId="7C583FBA" w:rsidR="000A724D" w:rsidRDefault="000A724D" w:rsidP="00A3312E">
            <w:pPr>
              <w:pStyle w:val="TextoTabla"/>
              <w:numPr>
                <w:ilvl w:val="0"/>
                <w:numId w:val="62"/>
              </w:numPr>
            </w:pPr>
            <w:r>
              <w:t>Comprobar que el audio procedente del colateral radio se silencia en el puesto.</w:t>
            </w:r>
          </w:p>
          <w:p w14:paraId="6AE02105" w14:textId="51602978" w:rsidR="0003426F" w:rsidRPr="006D61EF" w:rsidRDefault="000A724D" w:rsidP="00A3312E">
            <w:pPr>
              <w:pStyle w:val="TextoTabla"/>
              <w:numPr>
                <w:ilvl w:val="0"/>
                <w:numId w:val="62"/>
              </w:numPr>
            </w:pPr>
            <w:r>
              <w:t>Deshacer la comunicación radio (PTT-OFF)</w:t>
            </w:r>
          </w:p>
        </w:tc>
        <w:tc>
          <w:tcPr>
            <w:tcW w:w="851" w:type="dxa"/>
            <w:tcBorders>
              <w:bottom w:val="single" w:sz="6" w:space="0" w:color="000000"/>
            </w:tcBorders>
            <w:shd w:val="clear" w:color="auto" w:fill="auto"/>
          </w:tcPr>
          <w:p w14:paraId="335FB15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922CEBC" w14:textId="77777777" w:rsidR="0003426F" w:rsidRPr="006D61EF" w:rsidRDefault="0003426F" w:rsidP="006939F9">
            <w:pPr>
              <w:pStyle w:val="TextoTabla"/>
            </w:pPr>
          </w:p>
        </w:tc>
      </w:tr>
      <w:tr w:rsidR="0003426F" w:rsidRPr="00183B8E" w14:paraId="366848B5" w14:textId="77777777" w:rsidTr="006939F9">
        <w:trPr>
          <w:trHeight w:val="20"/>
          <w:jc w:val="center"/>
        </w:trPr>
        <w:tc>
          <w:tcPr>
            <w:tcW w:w="695" w:type="dxa"/>
            <w:tcBorders>
              <w:bottom w:val="single" w:sz="6" w:space="0" w:color="000000"/>
            </w:tcBorders>
            <w:shd w:val="clear" w:color="auto" w:fill="auto"/>
          </w:tcPr>
          <w:p w14:paraId="159C5F1C"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1F7CD2E" w14:textId="3828B250" w:rsidR="000A724D" w:rsidRDefault="000A724D" w:rsidP="000A724D">
            <w:pPr>
              <w:pStyle w:val="TextoTabla"/>
            </w:pPr>
            <w:r>
              <w:t>Transmisión Múltiple.</w:t>
            </w:r>
          </w:p>
          <w:p w14:paraId="2A873082" w14:textId="10887B6F" w:rsidR="000A724D" w:rsidRDefault="000A724D" w:rsidP="00A3312E">
            <w:pPr>
              <w:pStyle w:val="TextoTabla"/>
              <w:numPr>
                <w:ilvl w:val="0"/>
                <w:numId w:val="63"/>
              </w:numPr>
            </w:pPr>
            <w:r>
              <w:t>En el puesto bajo prueba asignar al menos dos posiciones radio en RXTX.</w:t>
            </w:r>
          </w:p>
          <w:p w14:paraId="1F5CBA0E" w14:textId="54BC0360" w:rsidR="000A724D" w:rsidRDefault="000A724D" w:rsidP="00A3312E">
            <w:pPr>
              <w:pStyle w:val="TextoTabla"/>
              <w:numPr>
                <w:ilvl w:val="0"/>
                <w:numId w:val="63"/>
              </w:numPr>
            </w:pPr>
            <w:r>
              <w:t>Establecer una comunicación radio (PTT-ON).</w:t>
            </w:r>
          </w:p>
          <w:p w14:paraId="435A61DC" w14:textId="105D5594" w:rsidR="000A724D" w:rsidRDefault="000A724D" w:rsidP="00A3312E">
            <w:pPr>
              <w:pStyle w:val="TextoTabla"/>
              <w:numPr>
                <w:ilvl w:val="0"/>
                <w:numId w:val="63"/>
              </w:numPr>
            </w:pPr>
            <w:r>
              <w:t>Comprobar que en todas las posiciones radio asignadas, se señaliza “Transmitiendo” (LED PTT).</w:t>
            </w:r>
          </w:p>
          <w:p w14:paraId="7D69064A" w14:textId="53D10C6C" w:rsidR="000A724D" w:rsidRDefault="000A724D" w:rsidP="00A3312E">
            <w:pPr>
              <w:pStyle w:val="TextoTabla"/>
              <w:numPr>
                <w:ilvl w:val="0"/>
                <w:numId w:val="63"/>
              </w:numPr>
            </w:pPr>
            <w:r>
              <w:t>Comprobar que el audio del operador se direcciona a todos los colaterales radio seleccionados.</w:t>
            </w:r>
          </w:p>
          <w:p w14:paraId="41234F20" w14:textId="5E9CA84E" w:rsidR="000A724D" w:rsidRDefault="000A724D" w:rsidP="00A3312E">
            <w:pPr>
              <w:pStyle w:val="TextoTabla"/>
              <w:numPr>
                <w:ilvl w:val="0"/>
                <w:numId w:val="63"/>
              </w:numPr>
            </w:pPr>
            <w:r>
              <w:t>Comprobar que los audios procedentes de cualquiera de los colaterales radios quedan silenciados en el puesto.</w:t>
            </w:r>
          </w:p>
          <w:p w14:paraId="2AF9752A" w14:textId="6067BB2F" w:rsidR="0003426F" w:rsidRPr="006D61EF" w:rsidRDefault="000A724D" w:rsidP="00A3312E">
            <w:pPr>
              <w:pStyle w:val="TextoTabla"/>
              <w:numPr>
                <w:ilvl w:val="0"/>
                <w:numId w:val="63"/>
              </w:numPr>
            </w:pPr>
            <w:r>
              <w:t>Deshacer la comunicación radio.</w:t>
            </w:r>
          </w:p>
        </w:tc>
        <w:tc>
          <w:tcPr>
            <w:tcW w:w="851" w:type="dxa"/>
            <w:tcBorders>
              <w:bottom w:val="single" w:sz="6" w:space="0" w:color="000000"/>
            </w:tcBorders>
            <w:shd w:val="clear" w:color="auto" w:fill="auto"/>
          </w:tcPr>
          <w:p w14:paraId="3F108461"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7B358F3" w14:textId="77777777" w:rsidR="0003426F" w:rsidRPr="006D61EF" w:rsidRDefault="0003426F" w:rsidP="006939F9">
            <w:pPr>
              <w:pStyle w:val="TextoTabla"/>
            </w:pPr>
          </w:p>
        </w:tc>
      </w:tr>
      <w:tr w:rsidR="0003426F" w:rsidRPr="00183B8E" w14:paraId="4C22646E" w14:textId="77777777" w:rsidTr="006939F9">
        <w:trPr>
          <w:trHeight w:val="20"/>
          <w:jc w:val="center"/>
        </w:trPr>
        <w:tc>
          <w:tcPr>
            <w:tcW w:w="695" w:type="dxa"/>
            <w:tcBorders>
              <w:bottom w:val="single" w:sz="6" w:space="0" w:color="000000"/>
            </w:tcBorders>
            <w:shd w:val="clear" w:color="auto" w:fill="auto"/>
          </w:tcPr>
          <w:p w14:paraId="59BA06EB"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0BE51001" w14:textId="485963E3" w:rsidR="00891E61" w:rsidRDefault="00891E61" w:rsidP="00891E61">
            <w:pPr>
              <w:pStyle w:val="TextoTabla"/>
            </w:pPr>
            <w:r>
              <w:t>Supervisión de Transmisión.</w:t>
            </w:r>
          </w:p>
          <w:p w14:paraId="6DA3B813" w14:textId="177BB87B" w:rsidR="00891E61" w:rsidRDefault="00891E61" w:rsidP="00A3312E">
            <w:pPr>
              <w:pStyle w:val="TextoTabla"/>
              <w:numPr>
                <w:ilvl w:val="0"/>
                <w:numId w:val="64"/>
              </w:numPr>
            </w:pPr>
            <w:r>
              <w:t>Desde condiciones iniciales, asignar en el puesto auxiliar un canal compartido con el puesto bajo prueba en RXTX.</w:t>
            </w:r>
          </w:p>
          <w:p w14:paraId="3CD99635" w14:textId="22615477" w:rsidR="00891E61" w:rsidRDefault="00891E61" w:rsidP="00A3312E">
            <w:pPr>
              <w:pStyle w:val="TextoTabla"/>
              <w:numPr>
                <w:ilvl w:val="0"/>
                <w:numId w:val="64"/>
              </w:numPr>
            </w:pPr>
            <w:r>
              <w:lastRenderedPageBreak/>
              <w:t>Desde el puesto auxiliar, establecer una comunicación radio (PTT-ON).</w:t>
            </w:r>
          </w:p>
          <w:p w14:paraId="026438EA" w14:textId="07E06223" w:rsidR="00891E61" w:rsidRDefault="00891E61" w:rsidP="00A3312E">
            <w:pPr>
              <w:pStyle w:val="TextoTabla"/>
              <w:numPr>
                <w:ilvl w:val="0"/>
                <w:numId w:val="64"/>
              </w:numPr>
            </w:pPr>
            <w:r>
              <w:t>Comprobar en el puesto bajo prueba que se señaliza el PTT Ajeno en la posición correspondiente.</w:t>
            </w:r>
          </w:p>
          <w:p w14:paraId="50A843EE" w14:textId="0FC70894" w:rsidR="0003426F" w:rsidRPr="006D61EF" w:rsidRDefault="00891E61" w:rsidP="00A3312E">
            <w:pPr>
              <w:pStyle w:val="TextoTabla"/>
              <w:numPr>
                <w:ilvl w:val="0"/>
                <w:numId w:val="64"/>
              </w:numPr>
            </w:pPr>
            <w:r>
              <w:t>Deshacer la comunicación radio.</w:t>
            </w:r>
          </w:p>
        </w:tc>
        <w:tc>
          <w:tcPr>
            <w:tcW w:w="851" w:type="dxa"/>
            <w:tcBorders>
              <w:bottom w:val="single" w:sz="6" w:space="0" w:color="000000"/>
            </w:tcBorders>
            <w:shd w:val="clear" w:color="auto" w:fill="auto"/>
          </w:tcPr>
          <w:p w14:paraId="6242E42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B371B62" w14:textId="77777777" w:rsidR="0003426F" w:rsidRPr="006D61EF" w:rsidRDefault="0003426F" w:rsidP="006939F9">
            <w:pPr>
              <w:pStyle w:val="TextoTabla"/>
            </w:pPr>
          </w:p>
        </w:tc>
      </w:tr>
      <w:tr w:rsidR="0003426F" w:rsidRPr="00183B8E" w14:paraId="1FD2A2A7" w14:textId="77777777" w:rsidTr="006939F9">
        <w:trPr>
          <w:trHeight w:val="20"/>
          <w:jc w:val="center"/>
        </w:trPr>
        <w:tc>
          <w:tcPr>
            <w:tcW w:w="695" w:type="dxa"/>
            <w:tcBorders>
              <w:bottom w:val="single" w:sz="6" w:space="0" w:color="000000"/>
            </w:tcBorders>
            <w:shd w:val="clear" w:color="auto" w:fill="auto"/>
          </w:tcPr>
          <w:p w14:paraId="5E73A407" w14:textId="77777777" w:rsidR="0003426F" w:rsidRPr="006D61EF" w:rsidRDefault="0003426F" w:rsidP="006939F9">
            <w:pPr>
              <w:pStyle w:val="TextoTabla"/>
            </w:pPr>
            <w:r w:rsidRPr="006D61EF">
              <w:lastRenderedPageBreak/>
              <w:t>4</w:t>
            </w:r>
          </w:p>
        </w:tc>
        <w:tc>
          <w:tcPr>
            <w:tcW w:w="7493" w:type="dxa"/>
            <w:gridSpan w:val="4"/>
            <w:tcBorders>
              <w:bottom w:val="single" w:sz="6" w:space="0" w:color="000000"/>
            </w:tcBorders>
            <w:shd w:val="clear" w:color="auto" w:fill="auto"/>
          </w:tcPr>
          <w:p w14:paraId="12552312" w14:textId="6BC4B4A1" w:rsidR="00891E61" w:rsidRDefault="00891E61" w:rsidP="00891E61">
            <w:pPr>
              <w:pStyle w:val="TextoTabla"/>
            </w:pPr>
            <w:r>
              <w:t>Bloqueo.</w:t>
            </w:r>
          </w:p>
          <w:p w14:paraId="672F2C99" w14:textId="18BCD9E3" w:rsidR="00891E61" w:rsidRDefault="00891E61" w:rsidP="00A3312E">
            <w:pPr>
              <w:pStyle w:val="TextoTabla"/>
              <w:numPr>
                <w:ilvl w:val="0"/>
                <w:numId w:val="65"/>
              </w:numPr>
            </w:pPr>
            <w:r>
              <w:t>Desde condiciones iniciales, asignar en los puestos bajo prueba y auxiliar un canal compartido en RXTX.</w:t>
            </w:r>
          </w:p>
          <w:p w14:paraId="17CED93A" w14:textId="2A86C2F3" w:rsidR="00891E61" w:rsidRDefault="00891E61" w:rsidP="00A3312E">
            <w:pPr>
              <w:pStyle w:val="TextoTabla"/>
              <w:numPr>
                <w:ilvl w:val="0"/>
                <w:numId w:val="65"/>
              </w:numPr>
            </w:pPr>
            <w:r>
              <w:t>Desde el puesto auxiliar, establecer una comunicación radio (PTT-ON).</w:t>
            </w:r>
          </w:p>
          <w:p w14:paraId="75705245" w14:textId="65FE5148" w:rsidR="00891E61" w:rsidRDefault="00891E61" w:rsidP="00A3312E">
            <w:pPr>
              <w:pStyle w:val="TextoTabla"/>
              <w:numPr>
                <w:ilvl w:val="0"/>
                <w:numId w:val="65"/>
              </w:numPr>
            </w:pPr>
            <w:r>
              <w:t>Desde el puesto bajo prueba, establecer una comunicación radio (PTT-ON).</w:t>
            </w:r>
          </w:p>
          <w:p w14:paraId="711116DA" w14:textId="3ED12621" w:rsidR="00891E61" w:rsidRDefault="00891E61" w:rsidP="00A3312E">
            <w:pPr>
              <w:pStyle w:val="TextoTabla"/>
              <w:numPr>
                <w:ilvl w:val="0"/>
                <w:numId w:val="65"/>
              </w:numPr>
            </w:pPr>
            <w:r>
              <w:t>Comprobar que en el puesto bajo prueba se señaliza BLOQUEO en la posición compartida, y se genera un tono de FALSA MANIOBRA.</w:t>
            </w:r>
          </w:p>
          <w:p w14:paraId="1568991B" w14:textId="2BD05741" w:rsidR="0003426F" w:rsidRPr="006D61EF" w:rsidRDefault="00891E61" w:rsidP="00A3312E">
            <w:pPr>
              <w:pStyle w:val="TextoTabla"/>
              <w:numPr>
                <w:ilvl w:val="0"/>
                <w:numId w:val="65"/>
              </w:numPr>
            </w:pPr>
            <w:r>
              <w:t>Deshacer las comunicaciones radio.</w:t>
            </w:r>
          </w:p>
        </w:tc>
        <w:tc>
          <w:tcPr>
            <w:tcW w:w="851" w:type="dxa"/>
            <w:tcBorders>
              <w:bottom w:val="single" w:sz="6" w:space="0" w:color="000000"/>
            </w:tcBorders>
            <w:shd w:val="clear" w:color="auto" w:fill="auto"/>
          </w:tcPr>
          <w:p w14:paraId="68C65E3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D1A94FE" w14:textId="77777777" w:rsidR="0003426F" w:rsidRPr="006D61EF" w:rsidRDefault="0003426F" w:rsidP="006939F9">
            <w:pPr>
              <w:pStyle w:val="TextoTabla"/>
            </w:pPr>
          </w:p>
        </w:tc>
      </w:tr>
      <w:tr w:rsidR="0003426F" w:rsidRPr="006D61EF" w14:paraId="7ADF551C" w14:textId="77777777" w:rsidTr="006939F9">
        <w:trPr>
          <w:trHeight w:val="20"/>
          <w:jc w:val="center"/>
        </w:trPr>
        <w:tc>
          <w:tcPr>
            <w:tcW w:w="695" w:type="dxa"/>
            <w:tcBorders>
              <w:bottom w:val="single" w:sz="6" w:space="0" w:color="000000"/>
            </w:tcBorders>
            <w:shd w:val="clear" w:color="auto" w:fill="auto"/>
          </w:tcPr>
          <w:p w14:paraId="6EB693FE"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6D58615F" w14:textId="758FE5F5" w:rsidR="0003426F" w:rsidRPr="006D61EF" w:rsidRDefault="00891E61" w:rsidP="006939F9">
            <w:pPr>
              <w:pStyle w:val="TextoTabla"/>
            </w:pPr>
            <w:r w:rsidRPr="00891E61">
              <w:t>Repetir los pasos anteriores con diferentes posiciones y secuencias.</w:t>
            </w:r>
          </w:p>
        </w:tc>
        <w:tc>
          <w:tcPr>
            <w:tcW w:w="851" w:type="dxa"/>
            <w:tcBorders>
              <w:bottom w:val="single" w:sz="6" w:space="0" w:color="000000"/>
            </w:tcBorders>
            <w:shd w:val="clear" w:color="auto" w:fill="auto"/>
          </w:tcPr>
          <w:p w14:paraId="729C5B2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36167FD" w14:textId="77777777" w:rsidR="0003426F" w:rsidRPr="006D61EF" w:rsidRDefault="0003426F" w:rsidP="006939F9">
            <w:pPr>
              <w:pStyle w:val="TextoTabla"/>
            </w:pPr>
          </w:p>
        </w:tc>
      </w:tr>
      <w:tr w:rsidR="0003426F" w:rsidRPr="00183B8E" w14:paraId="66EAD2CB" w14:textId="77777777" w:rsidTr="006939F9">
        <w:trPr>
          <w:trHeight w:val="20"/>
          <w:jc w:val="center"/>
        </w:trPr>
        <w:tc>
          <w:tcPr>
            <w:tcW w:w="695" w:type="dxa"/>
            <w:tcBorders>
              <w:bottom w:val="single" w:sz="6" w:space="0" w:color="000000"/>
            </w:tcBorders>
            <w:shd w:val="clear" w:color="auto" w:fill="auto"/>
          </w:tcPr>
          <w:p w14:paraId="386122DA"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0182E22F" w14:textId="77777777" w:rsidR="0003426F" w:rsidRPr="006D61EF" w:rsidRDefault="0003426F" w:rsidP="006939F9">
            <w:pPr>
              <w:pStyle w:val="TextoTabla"/>
            </w:pPr>
          </w:p>
        </w:tc>
        <w:tc>
          <w:tcPr>
            <w:tcW w:w="851" w:type="dxa"/>
            <w:tcBorders>
              <w:bottom w:val="single" w:sz="6" w:space="0" w:color="000000"/>
            </w:tcBorders>
            <w:shd w:val="clear" w:color="auto" w:fill="auto"/>
          </w:tcPr>
          <w:p w14:paraId="152BE8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083AF59" w14:textId="77777777" w:rsidR="0003426F" w:rsidRPr="006D61EF" w:rsidRDefault="0003426F" w:rsidP="006939F9">
            <w:pPr>
              <w:pStyle w:val="TextoTabla"/>
            </w:pPr>
          </w:p>
        </w:tc>
      </w:tr>
      <w:tr w:rsidR="0003426F" w:rsidRPr="00183B8E" w14:paraId="406B14B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9A595A7" w14:textId="77777777" w:rsidR="0003426F" w:rsidRPr="006D61EF" w:rsidRDefault="0003426F" w:rsidP="006939F9">
            <w:pPr>
              <w:pStyle w:val="TextoTabla"/>
            </w:pPr>
            <w:r w:rsidRPr="006D61EF">
              <w:t xml:space="preserve"> </w:t>
            </w:r>
          </w:p>
        </w:tc>
      </w:tr>
    </w:tbl>
    <w:p w14:paraId="78FD2CF3" w14:textId="2C75CF1B" w:rsidR="0003426F" w:rsidRDefault="0003426F" w:rsidP="0003426F"/>
    <w:p w14:paraId="3E971640" w14:textId="453D6E1D" w:rsidR="00891E61" w:rsidRDefault="00891E61">
      <w:pPr>
        <w:spacing w:before="0" w:after="0" w:line="240" w:lineRule="auto"/>
        <w:jc w:val="left"/>
      </w:pPr>
      <w:r>
        <w:br w:type="page"/>
      </w:r>
    </w:p>
    <w:p w14:paraId="7BBA3D52" w14:textId="670588CA" w:rsidR="00391171" w:rsidRDefault="00391171" w:rsidP="00391171">
      <w:pPr>
        <w:pStyle w:val="Ttulo2"/>
      </w:pPr>
      <w:bookmarkStart w:id="251" w:name="_Toc318897607"/>
      <w:bookmarkStart w:id="252" w:name="_Toc357060672"/>
      <w:bookmarkStart w:id="253" w:name="_Toc445195498"/>
      <w:bookmarkStart w:id="254" w:name="_Toc519068336"/>
      <w:bookmarkStart w:id="255" w:name="_Toc2687395"/>
      <w:bookmarkStart w:id="256" w:name="_Ref109713919"/>
      <w:bookmarkStart w:id="257" w:name="_Ref109715054"/>
      <w:bookmarkStart w:id="258" w:name="_Toc131162576"/>
      <w:r w:rsidRPr="009D03A0">
        <w:lastRenderedPageBreak/>
        <w:t>U5KI.HTWR.03.004. Recepción Radio.</w:t>
      </w:r>
      <w:bookmarkEnd w:id="251"/>
      <w:bookmarkEnd w:id="252"/>
      <w:bookmarkEnd w:id="253"/>
      <w:bookmarkEnd w:id="254"/>
      <w:bookmarkEnd w:id="255"/>
      <w:bookmarkEnd w:id="256"/>
      <w:bookmarkEnd w:id="257"/>
      <w:bookmarkEnd w:id="25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452405E9"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DA9C62B" w14:textId="77777777" w:rsidR="0003426F" w:rsidRPr="006D61EF" w:rsidRDefault="0003426F" w:rsidP="006939F9">
            <w:pPr>
              <w:pStyle w:val="TextoTabla"/>
            </w:pPr>
          </w:p>
        </w:tc>
      </w:tr>
      <w:tr w:rsidR="0003426F" w:rsidRPr="006D61EF" w14:paraId="6B77FF9D" w14:textId="77777777" w:rsidTr="006939F9">
        <w:trPr>
          <w:trHeight w:val="20"/>
          <w:jc w:val="center"/>
        </w:trPr>
        <w:tc>
          <w:tcPr>
            <w:tcW w:w="1971" w:type="dxa"/>
            <w:gridSpan w:val="2"/>
            <w:shd w:val="clear" w:color="auto" w:fill="D9D9D9" w:themeFill="background1" w:themeFillShade="D9"/>
          </w:tcPr>
          <w:p w14:paraId="12038E85" w14:textId="77777777" w:rsidR="0003426F" w:rsidRPr="006D61EF" w:rsidRDefault="0003426F" w:rsidP="006939F9">
            <w:pPr>
              <w:pStyle w:val="TextoTabla"/>
              <w:rPr>
                <w:b/>
              </w:rPr>
            </w:pPr>
            <w:r w:rsidRPr="006D61EF">
              <w:rPr>
                <w:b/>
              </w:rPr>
              <w:t>Grupo</w:t>
            </w:r>
          </w:p>
        </w:tc>
        <w:tc>
          <w:tcPr>
            <w:tcW w:w="2371" w:type="dxa"/>
            <w:shd w:val="clear" w:color="auto" w:fill="auto"/>
          </w:tcPr>
          <w:p w14:paraId="2D7F33BF" w14:textId="187762CF" w:rsidR="0003426F" w:rsidRPr="006D61EF" w:rsidRDefault="005B0984" w:rsidP="006939F9">
            <w:pPr>
              <w:pStyle w:val="TextoTabla"/>
            </w:pPr>
            <w:r>
              <w:t>Radio</w:t>
            </w:r>
          </w:p>
        </w:tc>
        <w:tc>
          <w:tcPr>
            <w:tcW w:w="2161" w:type="dxa"/>
            <w:shd w:val="clear" w:color="auto" w:fill="D9D9D9" w:themeFill="background1" w:themeFillShade="D9"/>
          </w:tcPr>
          <w:p w14:paraId="03F0FF68"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4F82E42A" w14:textId="47D4F0E0" w:rsidR="0003426F" w:rsidRPr="006D61EF" w:rsidRDefault="005B0984" w:rsidP="006939F9">
            <w:pPr>
              <w:pStyle w:val="TextoTabla"/>
            </w:pPr>
            <w:r w:rsidRPr="005B0984">
              <w:t>U5KI.HTWR.03.004</w:t>
            </w:r>
          </w:p>
        </w:tc>
      </w:tr>
      <w:tr w:rsidR="0003426F" w:rsidRPr="00183B8E" w14:paraId="44ADC2AD" w14:textId="77777777" w:rsidTr="006939F9">
        <w:trPr>
          <w:trHeight w:val="20"/>
          <w:jc w:val="center"/>
        </w:trPr>
        <w:tc>
          <w:tcPr>
            <w:tcW w:w="1971" w:type="dxa"/>
            <w:gridSpan w:val="2"/>
            <w:shd w:val="clear" w:color="auto" w:fill="D9D9D9" w:themeFill="background1" w:themeFillShade="D9"/>
          </w:tcPr>
          <w:p w14:paraId="75961A80"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1A839311" w14:textId="234E1B7E" w:rsidR="0003426F" w:rsidRPr="006D61EF" w:rsidRDefault="005B0984" w:rsidP="006939F9">
            <w:pPr>
              <w:pStyle w:val="TextoTabla"/>
            </w:pPr>
            <w:r>
              <w:t>Recepción Radio.</w:t>
            </w:r>
          </w:p>
        </w:tc>
      </w:tr>
      <w:tr w:rsidR="0003426F" w:rsidRPr="00183B8E" w14:paraId="58E620B2" w14:textId="77777777" w:rsidTr="006939F9">
        <w:trPr>
          <w:trHeight w:val="20"/>
          <w:jc w:val="center"/>
        </w:trPr>
        <w:tc>
          <w:tcPr>
            <w:tcW w:w="1971" w:type="dxa"/>
            <w:gridSpan w:val="2"/>
            <w:shd w:val="clear" w:color="auto" w:fill="D9D9D9" w:themeFill="background1" w:themeFillShade="D9"/>
          </w:tcPr>
          <w:p w14:paraId="591235F9"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2AAD641B" w14:textId="69F10F95" w:rsidR="0003426F" w:rsidRPr="006D61EF" w:rsidRDefault="005B0984" w:rsidP="006939F9">
            <w:pPr>
              <w:pStyle w:val="TextoTabla"/>
            </w:pPr>
            <w:r w:rsidRPr="005B0984">
              <w:t>Establecer el correcto funcionamiento de la operativa de recepción radio y de las indicaciones de actividad y error, que puedan producirse durante la maniobra.</w:t>
            </w:r>
          </w:p>
        </w:tc>
      </w:tr>
      <w:tr w:rsidR="0003426F" w:rsidRPr="006D61EF" w14:paraId="7143B852" w14:textId="77777777" w:rsidTr="006939F9">
        <w:trPr>
          <w:trHeight w:val="20"/>
          <w:jc w:val="center"/>
        </w:trPr>
        <w:tc>
          <w:tcPr>
            <w:tcW w:w="1971" w:type="dxa"/>
            <w:gridSpan w:val="2"/>
            <w:shd w:val="clear" w:color="auto" w:fill="D9D9D9" w:themeFill="background1" w:themeFillShade="D9"/>
            <w:vAlign w:val="center"/>
          </w:tcPr>
          <w:p w14:paraId="0F81320C"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4F6B14A2" w14:textId="77777777" w:rsidR="005B0984" w:rsidRDefault="005B0984" w:rsidP="00A3312E">
            <w:pPr>
              <w:pStyle w:val="TextoTabla"/>
              <w:numPr>
                <w:ilvl w:val="0"/>
                <w:numId w:val="66"/>
              </w:numPr>
            </w:pPr>
            <w:r>
              <w:t xml:space="preserve">Puesto de Operador bajo prueba en modo NORMAL con los JACK Insertados. </w:t>
            </w:r>
          </w:p>
          <w:p w14:paraId="5A03624B" w14:textId="77777777" w:rsidR="005B0984" w:rsidRDefault="005B0984" w:rsidP="00A3312E">
            <w:pPr>
              <w:pStyle w:val="TextoTabla"/>
              <w:numPr>
                <w:ilvl w:val="0"/>
                <w:numId w:val="66"/>
              </w:numPr>
            </w:pPr>
            <w:r>
              <w:t>Al menos dos colaterales Radio, con posición asignada en puesto bajo pruebas y con posibilidad de generar llamada radio al sistema.</w:t>
            </w:r>
          </w:p>
          <w:p w14:paraId="6A69A09E" w14:textId="4EDEB01C" w:rsidR="0003426F" w:rsidRPr="006D61EF" w:rsidRDefault="005B0984" w:rsidP="00A3312E">
            <w:pPr>
              <w:pStyle w:val="TextoTabla"/>
              <w:numPr>
                <w:ilvl w:val="0"/>
                <w:numId w:val="66"/>
              </w:numPr>
            </w:pPr>
            <w:r>
              <w:t>Las posiciones radio en el puesto bajo prueba, relativas a los colaterales radio, deben estar en estado Reposo.</w:t>
            </w:r>
          </w:p>
        </w:tc>
      </w:tr>
      <w:tr w:rsidR="0003426F" w:rsidRPr="006D61EF" w14:paraId="52C60669" w14:textId="77777777" w:rsidTr="006939F9">
        <w:trPr>
          <w:trHeight w:val="20"/>
          <w:jc w:val="center"/>
        </w:trPr>
        <w:tc>
          <w:tcPr>
            <w:tcW w:w="695" w:type="dxa"/>
            <w:shd w:val="clear" w:color="auto" w:fill="BFBFBF" w:themeFill="background1" w:themeFillShade="BF"/>
          </w:tcPr>
          <w:p w14:paraId="4E030358"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4A433FD"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0A6B55C4" w14:textId="77777777" w:rsidR="0003426F" w:rsidRPr="006D61EF" w:rsidRDefault="0003426F" w:rsidP="006939F9">
            <w:pPr>
              <w:pStyle w:val="TextoTabla"/>
              <w:rPr>
                <w:b/>
              </w:rPr>
            </w:pPr>
            <w:r w:rsidRPr="006D61EF">
              <w:rPr>
                <w:b/>
              </w:rPr>
              <w:t>Resultado</w:t>
            </w:r>
          </w:p>
        </w:tc>
      </w:tr>
      <w:tr w:rsidR="0003426F" w:rsidRPr="006D61EF" w14:paraId="6ECD9400" w14:textId="77777777" w:rsidTr="006939F9">
        <w:trPr>
          <w:trHeight w:val="20"/>
          <w:jc w:val="center"/>
        </w:trPr>
        <w:tc>
          <w:tcPr>
            <w:tcW w:w="8188" w:type="dxa"/>
            <w:gridSpan w:val="5"/>
            <w:shd w:val="clear" w:color="auto" w:fill="D9D9D9" w:themeFill="background1" w:themeFillShade="D9"/>
          </w:tcPr>
          <w:p w14:paraId="11F0CB8E" w14:textId="77777777" w:rsidR="0003426F" w:rsidRPr="006D61EF" w:rsidRDefault="0003426F" w:rsidP="006939F9">
            <w:pPr>
              <w:pStyle w:val="TextoTabla"/>
              <w:rPr>
                <w:b/>
              </w:rPr>
            </w:pPr>
          </w:p>
        </w:tc>
        <w:tc>
          <w:tcPr>
            <w:tcW w:w="851" w:type="dxa"/>
            <w:shd w:val="clear" w:color="auto" w:fill="D9D9D9" w:themeFill="background1" w:themeFillShade="D9"/>
          </w:tcPr>
          <w:p w14:paraId="5DBDBF28"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35B40B0" w14:textId="77777777" w:rsidR="0003426F" w:rsidRPr="006D61EF" w:rsidRDefault="0003426F" w:rsidP="006939F9">
            <w:pPr>
              <w:pStyle w:val="TextoTabla"/>
              <w:rPr>
                <w:b/>
              </w:rPr>
            </w:pPr>
            <w:r w:rsidRPr="006D61EF">
              <w:rPr>
                <w:b/>
              </w:rPr>
              <w:t>NO</w:t>
            </w:r>
          </w:p>
        </w:tc>
      </w:tr>
      <w:tr w:rsidR="0003426F" w:rsidRPr="00183B8E" w14:paraId="1F154F7E" w14:textId="77777777" w:rsidTr="006939F9">
        <w:trPr>
          <w:trHeight w:val="20"/>
          <w:jc w:val="center"/>
        </w:trPr>
        <w:tc>
          <w:tcPr>
            <w:tcW w:w="695" w:type="dxa"/>
            <w:tcBorders>
              <w:bottom w:val="single" w:sz="6" w:space="0" w:color="000000"/>
            </w:tcBorders>
            <w:shd w:val="clear" w:color="auto" w:fill="auto"/>
          </w:tcPr>
          <w:p w14:paraId="5FB3ABB3"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38F17274" w14:textId="71A26060" w:rsidR="005B0984" w:rsidRDefault="005B0984" w:rsidP="005B0984">
            <w:pPr>
              <w:pStyle w:val="TextoTabla"/>
            </w:pPr>
            <w:r>
              <w:t>Indicación de SQUELCH.</w:t>
            </w:r>
          </w:p>
          <w:p w14:paraId="21C09798" w14:textId="3E82430B" w:rsidR="005B0984" w:rsidRDefault="005B0984" w:rsidP="00A3312E">
            <w:pPr>
              <w:pStyle w:val="TextoTabla"/>
              <w:numPr>
                <w:ilvl w:val="0"/>
                <w:numId w:val="67"/>
              </w:numPr>
            </w:pPr>
            <w:r>
              <w:t>Iniciar llamada desde un colateral radio.</w:t>
            </w:r>
          </w:p>
          <w:p w14:paraId="748478AF" w14:textId="53FA168D" w:rsidR="005B0984" w:rsidRDefault="005B0984" w:rsidP="00A3312E">
            <w:pPr>
              <w:pStyle w:val="TextoTabla"/>
              <w:numPr>
                <w:ilvl w:val="0"/>
                <w:numId w:val="67"/>
              </w:numPr>
            </w:pPr>
            <w:r>
              <w:t>Comprobar en el puesto de operador, que la posición radio correspondiente al colateral (que debe encontrarse en estado REPOSO), señaliza SQUELCH.</w:t>
            </w:r>
          </w:p>
          <w:p w14:paraId="1916C2F2" w14:textId="7D0EEECF" w:rsidR="005B0984" w:rsidRDefault="005B0984" w:rsidP="00A3312E">
            <w:pPr>
              <w:pStyle w:val="TextoTabla"/>
              <w:numPr>
                <w:ilvl w:val="0"/>
                <w:numId w:val="67"/>
              </w:numPr>
            </w:pPr>
            <w:r>
              <w:t>Comprobar que el audio del colateral radio, no entra en el puesto.</w:t>
            </w:r>
          </w:p>
          <w:p w14:paraId="0ACEDADB" w14:textId="4AD3F556" w:rsidR="0003426F" w:rsidRPr="006D61EF" w:rsidRDefault="005B0984" w:rsidP="00A3312E">
            <w:pPr>
              <w:pStyle w:val="TextoTabla"/>
              <w:numPr>
                <w:ilvl w:val="0"/>
                <w:numId w:val="67"/>
              </w:numPr>
            </w:pPr>
            <w:r>
              <w:t>Deshacer la llamada radio.</w:t>
            </w:r>
          </w:p>
        </w:tc>
        <w:tc>
          <w:tcPr>
            <w:tcW w:w="851" w:type="dxa"/>
            <w:tcBorders>
              <w:bottom w:val="single" w:sz="6" w:space="0" w:color="000000"/>
            </w:tcBorders>
            <w:shd w:val="clear" w:color="auto" w:fill="auto"/>
          </w:tcPr>
          <w:p w14:paraId="3CAEBB7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65A3E50" w14:textId="77777777" w:rsidR="0003426F" w:rsidRPr="006D61EF" w:rsidRDefault="0003426F" w:rsidP="006939F9">
            <w:pPr>
              <w:pStyle w:val="TextoTabla"/>
            </w:pPr>
          </w:p>
        </w:tc>
      </w:tr>
      <w:tr w:rsidR="0003426F" w:rsidRPr="00183B8E" w14:paraId="00DDD29D" w14:textId="77777777" w:rsidTr="006939F9">
        <w:trPr>
          <w:trHeight w:val="20"/>
          <w:jc w:val="center"/>
        </w:trPr>
        <w:tc>
          <w:tcPr>
            <w:tcW w:w="695" w:type="dxa"/>
            <w:tcBorders>
              <w:bottom w:val="single" w:sz="6" w:space="0" w:color="000000"/>
            </w:tcBorders>
            <w:shd w:val="clear" w:color="auto" w:fill="auto"/>
          </w:tcPr>
          <w:p w14:paraId="0F9752BE"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6319A33" w14:textId="772AF7EE" w:rsidR="005B0984" w:rsidRDefault="005B0984" w:rsidP="005B0984">
            <w:pPr>
              <w:pStyle w:val="TextoTabla"/>
            </w:pPr>
            <w:r>
              <w:t>Recepción Simple.</w:t>
            </w:r>
          </w:p>
          <w:p w14:paraId="47F56CD8" w14:textId="4743BB36" w:rsidR="005B0984" w:rsidRDefault="005B0984" w:rsidP="00A3312E">
            <w:pPr>
              <w:pStyle w:val="TextoTabla"/>
              <w:numPr>
                <w:ilvl w:val="0"/>
                <w:numId w:val="68"/>
              </w:numPr>
            </w:pPr>
            <w:r>
              <w:t>En el puesto bajo prueba, asignar la posición radio correspondiente al colateral en RX. Direccionar el audio a Altavoz radio.</w:t>
            </w:r>
          </w:p>
          <w:p w14:paraId="2D5D7DE6" w14:textId="084993D8" w:rsidR="005B0984" w:rsidRDefault="005B0984" w:rsidP="00A3312E">
            <w:pPr>
              <w:pStyle w:val="TextoTabla"/>
              <w:numPr>
                <w:ilvl w:val="0"/>
                <w:numId w:val="68"/>
              </w:numPr>
            </w:pPr>
            <w:r>
              <w:t>Iniciar llamada desde un colateral radio.</w:t>
            </w:r>
          </w:p>
          <w:p w14:paraId="76B3BBD0" w14:textId="29CC5FD3" w:rsidR="005B0984" w:rsidRDefault="005B0984" w:rsidP="00A3312E">
            <w:pPr>
              <w:pStyle w:val="TextoTabla"/>
              <w:numPr>
                <w:ilvl w:val="0"/>
                <w:numId w:val="68"/>
              </w:numPr>
            </w:pPr>
            <w:r>
              <w:t>Comprobar en el puesto de operador, que la posición radio correspondiente al colateral, señaliza SQUELCH.</w:t>
            </w:r>
          </w:p>
          <w:p w14:paraId="683923E7" w14:textId="23B77BBD" w:rsidR="005B0984" w:rsidRDefault="005B0984" w:rsidP="00A3312E">
            <w:pPr>
              <w:pStyle w:val="TextoTabla"/>
              <w:numPr>
                <w:ilvl w:val="0"/>
                <w:numId w:val="68"/>
              </w:numPr>
            </w:pPr>
            <w:r>
              <w:t>Comprobar que el audio del colateral radio aparece en el Altavoz Radio.</w:t>
            </w:r>
          </w:p>
          <w:p w14:paraId="3B4DFED1" w14:textId="590BCB3C" w:rsidR="0003426F" w:rsidRPr="006D61EF" w:rsidRDefault="005B0984" w:rsidP="00A3312E">
            <w:pPr>
              <w:pStyle w:val="TextoTabla"/>
              <w:numPr>
                <w:ilvl w:val="0"/>
                <w:numId w:val="68"/>
              </w:numPr>
            </w:pPr>
            <w:r>
              <w:t>Deshacer la llamada radio.</w:t>
            </w:r>
          </w:p>
        </w:tc>
        <w:tc>
          <w:tcPr>
            <w:tcW w:w="851" w:type="dxa"/>
            <w:tcBorders>
              <w:bottom w:val="single" w:sz="6" w:space="0" w:color="000000"/>
            </w:tcBorders>
            <w:shd w:val="clear" w:color="auto" w:fill="auto"/>
          </w:tcPr>
          <w:p w14:paraId="3A356FD1"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F0F813D" w14:textId="77777777" w:rsidR="0003426F" w:rsidRPr="006D61EF" w:rsidRDefault="0003426F" w:rsidP="006939F9">
            <w:pPr>
              <w:pStyle w:val="TextoTabla"/>
            </w:pPr>
          </w:p>
        </w:tc>
      </w:tr>
      <w:tr w:rsidR="0003426F" w:rsidRPr="00183B8E" w14:paraId="2CEE97A0" w14:textId="77777777" w:rsidTr="006939F9">
        <w:trPr>
          <w:trHeight w:val="20"/>
          <w:jc w:val="center"/>
        </w:trPr>
        <w:tc>
          <w:tcPr>
            <w:tcW w:w="695" w:type="dxa"/>
            <w:tcBorders>
              <w:bottom w:val="single" w:sz="6" w:space="0" w:color="000000"/>
            </w:tcBorders>
            <w:shd w:val="clear" w:color="auto" w:fill="auto"/>
          </w:tcPr>
          <w:p w14:paraId="58E56F28"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69B61155" w14:textId="6CB65032" w:rsidR="005B0984" w:rsidRDefault="005B0984" w:rsidP="005B0984">
            <w:pPr>
              <w:pStyle w:val="TextoTabla"/>
            </w:pPr>
            <w:r>
              <w:t>Recepción en Mezcla.</w:t>
            </w:r>
          </w:p>
          <w:p w14:paraId="08C3D69B" w14:textId="1B81D701" w:rsidR="005B0984" w:rsidRDefault="005B0984" w:rsidP="00A3312E">
            <w:pPr>
              <w:pStyle w:val="TextoTabla"/>
              <w:numPr>
                <w:ilvl w:val="0"/>
                <w:numId w:val="69"/>
              </w:numPr>
            </w:pPr>
            <w:r>
              <w:t xml:space="preserve">En el puesto bajo prueba, asignar las posiciones </w:t>
            </w:r>
            <w:proofErr w:type="gramStart"/>
            <w:r>
              <w:t>radio correspondientes</w:t>
            </w:r>
            <w:proofErr w:type="gramEnd"/>
            <w:r>
              <w:t>, al menos dos colaterales en RX. Direccionar el audio de ambas a Altavoz radio.</w:t>
            </w:r>
          </w:p>
          <w:p w14:paraId="5C0C9AED" w14:textId="38E51DCC" w:rsidR="005B0984" w:rsidRDefault="005B0984" w:rsidP="00A3312E">
            <w:pPr>
              <w:pStyle w:val="TextoTabla"/>
              <w:numPr>
                <w:ilvl w:val="0"/>
                <w:numId w:val="69"/>
              </w:numPr>
            </w:pPr>
            <w:r>
              <w:t>Iniciar llamada desde un colateral radio.</w:t>
            </w:r>
          </w:p>
          <w:p w14:paraId="6AA04CCA" w14:textId="61EC3706" w:rsidR="005B0984" w:rsidRDefault="005B0984" w:rsidP="00A3312E">
            <w:pPr>
              <w:pStyle w:val="TextoTabla"/>
              <w:numPr>
                <w:ilvl w:val="0"/>
                <w:numId w:val="69"/>
              </w:numPr>
            </w:pPr>
            <w:r>
              <w:t>Iniciar llamada desde otro colateral radio.</w:t>
            </w:r>
          </w:p>
          <w:p w14:paraId="22AEC14B" w14:textId="4CEE7A56" w:rsidR="005B0984" w:rsidRDefault="005B0984" w:rsidP="00A3312E">
            <w:pPr>
              <w:pStyle w:val="TextoTabla"/>
              <w:numPr>
                <w:ilvl w:val="0"/>
                <w:numId w:val="69"/>
              </w:numPr>
            </w:pPr>
            <w:r>
              <w:t>Comprobar en el puesto de operador, que las posiciones radio correspondientes a los colaterales, señalizan SQUELCH.</w:t>
            </w:r>
          </w:p>
          <w:p w14:paraId="253A20E8" w14:textId="481BBDE7" w:rsidR="005B0984" w:rsidRDefault="005B0984" w:rsidP="00A3312E">
            <w:pPr>
              <w:pStyle w:val="TextoTabla"/>
              <w:numPr>
                <w:ilvl w:val="0"/>
                <w:numId w:val="69"/>
              </w:numPr>
            </w:pPr>
            <w:r>
              <w:t>Comprobar que el audio de ambos colaterales radio aparece mezclados en el Altavoz Radio.</w:t>
            </w:r>
          </w:p>
          <w:p w14:paraId="74E62C1E" w14:textId="2525A456" w:rsidR="0003426F" w:rsidRPr="006D61EF" w:rsidRDefault="005B0984" w:rsidP="00A3312E">
            <w:pPr>
              <w:pStyle w:val="TextoTabla"/>
              <w:numPr>
                <w:ilvl w:val="0"/>
                <w:numId w:val="69"/>
              </w:numPr>
            </w:pPr>
            <w:r>
              <w:t>Deshacer las llamadas radio.</w:t>
            </w:r>
          </w:p>
        </w:tc>
        <w:tc>
          <w:tcPr>
            <w:tcW w:w="851" w:type="dxa"/>
            <w:tcBorders>
              <w:bottom w:val="single" w:sz="6" w:space="0" w:color="000000"/>
            </w:tcBorders>
            <w:shd w:val="clear" w:color="auto" w:fill="auto"/>
          </w:tcPr>
          <w:p w14:paraId="3D37775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3EAACA9" w14:textId="77777777" w:rsidR="0003426F" w:rsidRPr="006D61EF" w:rsidRDefault="0003426F" w:rsidP="006939F9">
            <w:pPr>
              <w:pStyle w:val="TextoTabla"/>
            </w:pPr>
          </w:p>
        </w:tc>
      </w:tr>
      <w:tr w:rsidR="0003426F" w:rsidRPr="00183B8E" w14:paraId="077F468B" w14:textId="77777777" w:rsidTr="006939F9">
        <w:trPr>
          <w:trHeight w:val="20"/>
          <w:jc w:val="center"/>
        </w:trPr>
        <w:tc>
          <w:tcPr>
            <w:tcW w:w="695" w:type="dxa"/>
            <w:tcBorders>
              <w:bottom w:val="single" w:sz="6" w:space="0" w:color="000000"/>
            </w:tcBorders>
            <w:shd w:val="clear" w:color="auto" w:fill="auto"/>
          </w:tcPr>
          <w:p w14:paraId="583BB2DC" w14:textId="77777777" w:rsidR="0003426F" w:rsidRPr="006D61EF" w:rsidRDefault="0003426F" w:rsidP="006939F9">
            <w:pPr>
              <w:pStyle w:val="TextoTabla"/>
            </w:pPr>
            <w:r w:rsidRPr="006D61EF">
              <w:lastRenderedPageBreak/>
              <w:t>4</w:t>
            </w:r>
          </w:p>
        </w:tc>
        <w:tc>
          <w:tcPr>
            <w:tcW w:w="7493" w:type="dxa"/>
            <w:gridSpan w:val="4"/>
            <w:tcBorders>
              <w:bottom w:val="single" w:sz="6" w:space="0" w:color="000000"/>
            </w:tcBorders>
            <w:shd w:val="clear" w:color="auto" w:fill="auto"/>
          </w:tcPr>
          <w:p w14:paraId="1FAA9846" w14:textId="6AFC5575" w:rsidR="004015EA" w:rsidRDefault="004015EA" w:rsidP="004015EA">
            <w:pPr>
              <w:pStyle w:val="TextoTabla"/>
            </w:pPr>
            <w:proofErr w:type="spellStart"/>
            <w:r>
              <w:t>Redireccionamiento</w:t>
            </w:r>
            <w:proofErr w:type="spellEnd"/>
            <w:r>
              <w:t xml:space="preserve"> de audio.</w:t>
            </w:r>
          </w:p>
          <w:p w14:paraId="6EA07112" w14:textId="31FEC5B5" w:rsidR="004015EA" w:rsidRDefault="004015EA" w:rsidP="00A3312E">
            <w:pPr>
              <w:pStyle w:val="TextoTabla"/>
              <w:numPr>
                <w:ilvl w:val="0"/>
                <w:numId w:val="70"/>
              </w:numPr>
            </w:pPr>
            <w:r>
              <w:t>En el puesto bajo prueba, asignar la posición radio correspondiente al colateral en RX. Direccionar el audio a Altavoz radio.</w:t>
            </w:r>
          </w:p>
          <w:p w14:paraId="1C1EAFDC" w14:textId="3AA5C010" w:rsidR="004015EA" w:rsidRDefault="004015EA" w:rsidP="00A3312E">
            <w:pPr>
              <w:pStyle w:val="TextoTabla"/>
              <w:numPr>
                <w:ilvl w:val="0"/>
                <w:numId w:val="70"/>
              </w:numPr>
            </w:pPr>
            <w:r>
              <w:t>Iniciar llamada desde un colateral radio.</w:t>
            </w:r>
          </w:p>
          <w:p w14:paraId="604D4930" w14:textId="383C6EF4" w:rsidR="004015EA" w:rsidRDefault="004015EA" w:rsidP="00A3312E">
            <w:pPr>
              <w:pStyle w:val="TextoTabla"/>
              <w:numPr>
                <w:ilvl w:val="0"/>
                <w:numId w:val="70"/>
              </w:numPr>
            </w:pPr>
            <w:r>
              <w:t>Comprobar en el puesto de operador, que la posición radio correspondiente al colateral, señaliza SQUELCH y que el audio del colateral radio aparece en el Altavoz Radio.</w:t>
            </w:r>
          </w:p>
          <w:p w14:paraId="0FFD8E1B" w14:textId="24834DE1" w:rsidR="004015EA" w:rsidRDefault="004015EA" w:rsidP="00A3312E">
            <w:pPr>
              <w:pStyle w:val="TextoTabla"/>
              <w:numPr>
                <w:ilvl w:val="0"/>
                <w:numId w:val="70"/>
              </w:numPr>
            </w:pPr>
            <w:r>
              <w:t>Deshacer la llamada radio.</w:t>
            </w:r>
          </w:p>
          <w:p w14:paraId="0D416938" w14:textId="715EFA21" w:rsidR="004015EA" w:rsidRDefault="004015EA" w:rsidP="00A3312E">
            <w:pPr>
              <w:pStyle w:val="TextoTabla"/>
              <w:numPr>
                <w:ilvl w:val="0"/>
                <w:numId w:val="70"/>
              </w:numPr>
            </w:pPr>
            <w:r>
              <w:t>En el puesto bajo prueba, seleccionar la posición radio en cascos.</w:t>
            </w:r>
          </w:p>
          <w:p w14:paraId="216E40CB" w14:textId="3EC9AA3E" w:rsidR="004015EA" w:rsidRDefault="004015EA" w:rsidP="00A3312E">
            <w:pPr>
              <w:pStyle w:val="TextoTabla"/>
              <w:numPr>
                <w:ilvl w:val="0"/>
                <w:numId w:val="70"/>
              </w:numPr>
            </w:pPr>
            <w:r>
              <w:t>Iniciar llamada desde el colateral radio.</w:t>
            </w:r>
          </w:p>
          <w:p w14:paraId="1DB86F1C" w14:textId="3CF51662" w:rsidR="004015EA" w:rsidRDefault="004015EA" w:rsidP="00A3312E">
            <w:pPr>
              <w:pStyle w:val="TextoTabla"/>
              <w:numPr>
                <w:ilvl w:val="0"/>
                <w:numId w:val="70"/>
              </w:numPr>
            </w:pPr>
            <w:r>
              <w:t>Comprobar en el puesto de operador, que la posición radio correspondiente al colateral, señaliza SQUELCH y que el audio del colateral radio aparece en el Micro-casco.</w:t>
            </w:r>
          </w:p>
          <w:p w14:paraId="054984AE" w14:textId="43FB1662" w:rsidR="0003426F" w:rsidRPr="006D61EF" w:rsidRDefault="004015EA" w:rsidP="00A3312E">
            <w:pPr>
              <w:pStyle w:val="TextoTabla"/>
              <w:numPr>
                <w:ilvl w:val="0"/>
                <w:numId w:val="70"/>
              </w:numPr>
            </w:pPr>
            <w:r>
              <w:t>Deshacer la llamada radio.</w:t>
            </w:r>
          </w:p>
        </w:tc>
        <w:tc>
          <w:tcPr>
            <w:tcW w:w="851" w:type="dxa"/>
            <w:tcBorders>
              <w:bottom w:val="single" w:sz="6" w:space="0" w:color="000000"/>
            </w:tcBorders>
            <w:shd w:val="clear" w:color="auto" w:fill="auto"/>
          </w:tcPr>
          <w:p w14:paraId="7073CA1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51DE8F8" w14:textId="77777777" w:rsidR="0003426F" w:rsidRPr="006D61EF" w:rsidRDefault="0003426F" w:rsidP="006939F9">
            <w:pPr>
              <w:pStyle w:val="TextoTabla"/>
            </w:pPr>
          </w:p>
        </w:tc>
      </w:tr>
      <w:tr w:rsidR="0003426F" w:rsidRPr="006D61EF" w14:paraId="38A80B02" w14:textId="77777777" w:rsidTr="006939F9">
        <w:trPr>
          <w:trHeight w:val="20"/>
          <w:jc w:val="center"/>
        </w:trPr>
        <w:tc>
          <w:tcPr>
            <w:tcW w:w="695" w:type="dxa"/>
            <w:tcBorders>
              <w:bottom w:val="single" w:sz="6" w:space="0" w:color="000000"/>
            </w:tcBorders>
            <w:shd w:val="clear" w:color="auto" w:fill="auto"/>
          </w:tcPr>
          <w:p w14:paraId="38C1EACF"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05AD2C3D" w14:textId="55CC1A24" w:rsidR="004015EA" w:rsidRDefault="004015EA" w:rsidP="004015EA">
            <w:pPr>
              <w:pStyle w:val="TextoTabla"/>
            </w:pPr>
            <w:r>
              <w:t>Control de Volumen.</w:t>
            </w:r>
          </w:p>
          <w:p w14:paraId="5F86D548" w14:textId="19E4089F" w:rsidR="004015EA" w:rsidRDefault="004015EA" w:rsidP="00A3312E">
            <w:pPr>
              <w:pStyle w:val="TextoTabla"/>
              <w:numPr>
                <w:ilvl w:val="0"/>
                <w:numId w:val="71"/>
              </w:numPr>
            </w:pPr>
            <w:r>
              <w:t>En el puesto bajo prueba, asignar la posición radio correspondiente al colateral en RX. Direccionar el audio a Altavoz radio.</w:t>
            </w:r>
          </w:p>
          <w:p w14:paraId="52B1230A" w14:textId="0B5411F2" w:rsidR="004015EA" w:rsidRDefault="004015EA" w:rsidP="00A3312E">
            <w:pPr>
              <w:pStyle w:val="TextoTabla"/>
              <w:numPr>
                <w:ilvl w:val="0"/>
                <w:numId w:val="71"/>
              </w:numPr>
            </w:pPr>
            <w:r>
              <w:t>Iniciar llamada desde un colateral radio y comprobar que el audio del colateral radio aparece en el altavoz radio.</w:t>
            </w:r>
          </w:p>
          <w:p w14:paraId="709A2872" w14:textId="64F883AE" w:rsidR="004015EA" w:rsidRDefault="004015EA" w:rsidP="00A3312E">
            <w:pPr>
              <w:pStyle w:val="TextoTabla"/>
              <w:numPr>
                <w:ilvl w:val="0"/>
                <w:numId w:val="71"/>
              </w:numPr>
            </w:pPr>
            <w:r>
              <w:t>Pulsar el control de Volumen de Altavoz Radio en la Zona ‘+’ y comprobar que aumenta el nivel de la señal acústica al tiempo que aumenta también el indicador de la parte inferior del control.</w:t>
            </w:r>
          </w:p>
          <w:p w14:paraId="53F67A7E" w14:textId="6780F65A" w:rsidR="004015EA" w:rsidRDefault="004015EA" w:rsidP="00A3312E">
            <w:pPr>
              <w:pStyle w:val="TextoTabla"/>
              <w:numPr>
                <w:ilvl w:val="0"/>
                <w:numId w:val="71"/>
              </w:numPr>
            </w:pPr>
            <w:r>
              <w:t>Pulsar el control de Volumen de Altavoz Radio en la zona ‘- ‘y comprobar que disminuye el nivel de señal acústica al tiempo que disminuye el indicador de la parte inferior del control. Se comprueba que a mínimo nivel la recepción es audible.</w:t>
            </w:r>
          </w:p>
          <w:p w14:paraId="31C6133C" w14:textId="72A71413" w:rsidR="004015EA" w:rsidRDefault="004015EA" w:rsidP="00A3312E">
            <w:pPr>
              <w:pStyle w:val="TextoTabla"/>
              <w:numPr>
                <w:ilvl w:val="0"/>
                <w:numId w:val="71"/>
              </w:numPr>
            </w:pPr>
            <w:r>
              <w:t>Deshacer la llamada radio y direccionar el audio a Cascos.</w:t>
            </w:r>
          </w:p>
          <w:p w14:paraId="16DCA803" w14:textId="1509C5D6" w:rsidR="004015EA" w:rsidRDefault="004015EA" w:rsidP="00A3312E">
            <w:pPr>
              <w:pStyle w:val="TextoTabla"/>
              <w:numPr>
                <w:ilvl w:val="0"/>
                <w:numId w:val="71"/>
              </w:numPr>
            </w:pPr>
            <w:r>
              <w:t>Iniciar una llamada radio desde el colateral radio y comprobar que el audio aparece en el casco.</w:t>
            </w:r>
          </w:p>
          <w:p w14:paraId="2A262BF2" w14:textId="584B7624" w:rsidR="004015EA" w:rsidRDefault="004015EA" w:rsidP="00A3312E">
            <w:pPr>
              <w:pStyle w:val="TextoTabla"/>
              <w:numPr>
                <w:ilvl w:val="0"/>
                <w:numId w:val="71"/>
              </w:numPr>
            </w:pPr>
            <w:r>
              <w:t>Pulsar el control de Volumen de Cascos Radio en la Zona ‘+’ y comprobar que aumenta el nivel de la señal acústica al tiempo que aumenta también el indicador de la parte inferior del control.</w:t>
            </w:r>
          </w:p>
          <w:p w14:paraId="37617556" w14:textId="35C22B44" w:rsidR="004015EA" w:rsidRDefault="004015EA" w:rsidP="00A3312E">
            <w:pPr>
              <w:pStyle w:val="TextoTabla"/>
              <w:numPr>
                <w:ilvl w:val="0"/>
                <w:numId w:val="71"/>
              </w:numPr>
            </w:pPr>
            <w:r>
              <w:t>Pulsar el control de Volumen de Cascos en la zona ‘-‘y comprobar que disminuye el nivel de señal acústica al tiempo que disminuye el indicador de la parte inferior del control. Se comprueba que a mínimo nivel la recepción es audible.</w:t>
            </w:r>
          </w:p>
          <w:p w14:paraId="0259D667" w14:textId="55FE463C" w:rsidR="0003426F" w:rsidRPr="006D61EF" w:rsidRDefault="004015EA" w:rsidP="00A3312E">
            <w:pPr>
              <w:pStyle w:val="TextoTabla"/>
              <w:numPr>
                <w:ilvl w:val="0"/>
                <w:numId w:val="71"/>
              </w:numPr>
            </w:pPr>
            <w:r>
              <w:t>Deshacer la llamada radio.</w:t>
            </w:r>
          </w:p>
        </w:tc>
        <w:tc>
          <w:tcPr>
            <w:tcW w:w="851" w:type="dxa"/>
            <w:tcBorders>
              <w:bottom w:val="single" w:sz="6" w:space="0" w:color="000000"/>
            </w:tcBorders>
            <w:shd w:val="clear" w:color="auto" w:fill="auto"/>
          </w:tcPr>
          <w:p w14:paraId="4B82E0A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6F1E340" w14:textId="77777777" w:rsidR="0003426F" w:rsidRPr="006D61EF" w:rsidRDefault="0003426F" w:rsidP="006939F9">
            <w:pPr>
              <w:pStyle w:val="TextoTabla"/>
            </w:pPr>
          </w:p>
        </w:tc>
      </w:tr>
      <w:tr w:rsidR="0003426F" w:rsidRPr="00183B8E" w14:paraId="06A75839" w14:textId="77777777" w:rsidTr="006939F9">
        <w:trPr>
          <w:trHeight w:val="20"/>
          <w:jc w:val="center"/>
        </w:trPr>
        <w:tc>
          <w:tcPr>
            <w:tcW w:w="695" w:type="dxa"/>
            <w:tcBorders>
              <w:bottom w:val="single" w:sz="6" w:space="0" w:color="000000"/>
            </w:tcBorders>
            <w:shd w:val="clear" w:color="auto" w:fill="auto"/>
          </w:tcPr>
          <w:p w14:paraId="21BB0FD7"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205B62DB" w14:textId="66876343" w:rsidR="0003426F" w:rsidRPr="006D61EF" w:rsidRDefault="004015EA" w:rsidP="006939F9">
            <w:pPr>
              <w:pStyle w:val="TextoTabla"/>
            </w:pPr>
            <w:r w:rsidRPr="004015EA">
              <w:t>Repetir los pasos anteriores con diferentes posiciones y secuencias.</w:t>
            </w:r>
          </w:p>
        </w:tc>
        <w:tc>
          <w:tcPr>
            <w:tcW w:w="851" w:type="dxa"/>
            <w:tcBorders>
              <w:bottom w:val="single" w:sz="6" w:space="0" w:color="000000"/>
            </w:tcBorders>
            <w:shd w:val="clear" w:color="auto" w:fill="auto"/>
          </w:tcPr>
          <w:p w14:paraId="6CEC246D"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A3E64A1" w14:textId="77777777" w:rsidR="0003426F" w:rsidRPr="006D61EF" w:rsidRDefault="0003426F" w:rsidP="006939F9">
            <w:pPr>
              <w:pStyle w:val="TextoTabla"/>
            </w:pPr>
          </w:p>
        </w:tc>
      </w:tr>
      <w:tr w:rsidR="0003426F" w:rsidRPr="00183B8E" w14:paraId="4D8FDF9A" w14:textId="77777777" w:rsidTr="006939F9">
        <w:trPr>
          <w:trHeight w:val="20"/>
          <w:jc w:val="center"/>
        </w:trPr>
        <w:tc>
          <w:tcPr>
            <w:tcW w:w="695" w:type="dxa"/>
            <w:tcBorders>
              <w:bottom w:val="single" w:sz="6" w:space="0" w:color="000000"/>
            </w:tcBorders>
            <w:shd w:val="clear" w:color="auto" w:fill="auto"/>
          </w:tcPr>
          <w:p w14:paraId="25384577"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7ACDA9D0" w14:textId="77777777" w:rsidR="0003426F" w:rsidRPr="006D61EF" w:rsidRDefault="0003426F" w:rsidP="006939F9">
            <w:pPr>
              <w:pStyle w:val="TextoTabla"/>
            </w:pPr>
          </w:p>
        </w:tc>
        <w:tc>
          <w:tcPr>
            <w:tcW w:w="851" w:type="dxa"/>
            <w:tcBorders>
              <w:bottom w:val="single" w:sz="6" w:space="0" w:color="000000"/>
            </w:tcBorders>
            <w:shd w:val="clear" w:color="auto" w:fill="auto"/>
          </w:tcPr>
          <w:p w14:paraId="3EF88A9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FEACB8E" w14:textId="77777777" w:rsidR="0003426F" w:rsidRPr="006D61EF" w:rsidRDefault="0003426F" w:rsidP="006939F9">
            <w:pPr>
              <w:pStyle w:val="TextoTabla"/>
            </w:pPr>
          </w:p>
        </w:tc>
      </w:tr>
      <w:tr w:rsidR="0003426F" w:rsidRPr="00183B8E" w14:paraId="49C8AEA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381E8B2" w14:textId="72F7FC25" w:rsidR="0003426F" w:rsidRPr="006D61EF" w:rsidRDefault="0003426F" w:rsidP="006939F9">
            <w:pPr>
              <w:pStyle w:val="TextoTabla"/>
            </w:pPr>
          </w:p>
        </w:tc>
      </w:tr>
    </w:tbl>
    <w:p w14:paraId="5A5D99F4" w14:textId="2E910C7B" w:rsidR="0003426F" w:rsidRDefault="0003426F" w:rsidP="0003426F"/>
    <w:p w14:paraId="0D989A09" w14:textId="325A0C75" w:rsidR="004015EA" w:rsidRDefault="004015EA">
      <w:pPr>
        <w:spacing w:before="0" w:after="0" w:line="240" w:lineRule="auto"/>
        <w:jc w:val="left"/>
      </w:pPr>
      <w:r>
        <w:br w:type="page"/>
      </w:r>
    </w:p>
    <w:p w14:paraId="2B798E02" w14:textId="32E15380" w:rsidR="00391171" w:rsidRDefault="00391171" w:rsidP="00391171">
      <w:pPr>
        <w:pStyle w:val="Ttulo2"/>
        <w:spacing w:before="120" w:after="320"/>
      </w:pPr>
      <w:bookmarkStart w:id="259" w:name="_Toc318897608"/>
      <w:bookmarkStart w:id="260" w:name="_Toc357060673"/>
      <w:bookmarkStart w:id="261" w:name="_Toc445195499"/>
      <w:bookmarkStart w:id="262" w:name="_Toc519068337"/>
      <w:bookmarkStart w:id="263" w:name="_Toc2687396"/>
      <w:bookmarkStart w:id="264" w:name="_Ref109713923"/>
      <w:bookmarkStart w:id="265" w:name="_Ref109715059"/>
      <w:bookmarkStart w:id="266" w:name="_Toc131162577"/>
      <w:r w:rsidRPr="009D03A0">
        <w:lastRenderedPageBreak/>
        <w:t>U5KI.HTWR.03.005. Paginación de Recursos Radio.</w:t>
      </w:r>
      <w:bookmarkEnd w:id="259"/>
      <w:bookmarkEnd w:id="260"/>
      <w:bookmarkEnd w:id="261"/>
      <w:bookmarkEnd w:id="262"/>
      <w:bookmarkEnd w:id="263"/>
      <w:bookmarkEnd w:id="264"/>
      <w:bookmarkEnd w:id="265"/>
      <w:bookmarkEnd w:id="26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6D5F845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0AF3A61" w14:textId="77777777" w:rsidR="0003426F" w:rsidRPr="006D61EF" w:rsidRDefault="0003426F" w:rsidP="006939F9">
            <w:pPr>
              <w:pStyle w:val="TextoTabla"/>
            </w:pPr>
          </w:p>
        </w:tc>
      </w:tr>
      <w:tr w:rsidR="0003426F" w:rsidRPr="006D61EF" w14:paraId="1863F9D8" w14:textId="77777777" w:rsidTr="006939F9">
        <w:trPr>
          <w:trHeight w:val="20"/>
          <w:jc w:val="center"/>
        </w:trPr>
        <w:tc>
          <w:tcPr>
            <w:tcW w:w="1971" w:type="dxa"/>
            <w:gridSpan w:val="2"/>
            <w:shd w:val="clear" w:color="auto" w:fill="D9D9D9" w:themeFill="background1" w:themeFillShade="D9"/>
          </w:tcPr>
          <w:p w14:paraId="0465B78F" w14:textId="77777777" w:rsidR="0003426F" w:rsidRPr="006D61EF" w:rsidRDefault="0003426F" w:rsidP="006939F9">
            <w:pPr>
              <w:pStyle w:val="TextoTabla"/>
              <w:rPr>
                <w:b/>
              </w:rPr>
            </w:pPr>
            <w:r w:rsidRPr="006D61EF">
              <w:rPr>
                <w:b/>
              </w:rPr>
              <w:t>Grupo</w:t>
            </w:r>
          </w:p>
        </w:tc>
        <w:tc>
          <w:tcPr>
            <w:tcW w:w="2371" w:type="dxa"/>
            <w:shd w:val="clear" w:color="auto" w:fill="auto"/>
          </w:tcPr>
          <w:p w14:paraId="4D3F9F6C" w14:textId="6AF79A59" w:rsidR="0003426F" w:rsidRPr="006D61EF" w:rsidRDefault="000E1F12" w:rsidP="006939F9">
            <w:pPr>
              <w:pStyle w:val="TextoTabla"/>
            </w:pPr>
            <w:r>
              <w:t>Radio</w:t>
            </w:r>
          </w:p>
        </w:tc>
        <w:tc>
          <w:tcPr>
            <w:tcW w:w="2161" w:type="dxa"/>
            <w:shd w:val="clear" w:color="auto" w:fill="D9D9D9" w:themeFill="background1" w:themeFillShade="D9"/>
          </w:tcPr>
          <w:p w14:paraId="1CD3CE19"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966316" w14:textId="519B173A" w:rsidR="0003426F" w:rsidRPr="006D61EF" w:rsidRDefault="000E1F12" w:rsidP="006939F9">
            <w:pPr>
              <w:pStyle w:val="TextoTabla"/>
            </w:pPr>
            <w:r w:rsidRPr="009D03A0">
              <w:t>U5KI.HTWR.03.005</w:t>
            </w:r>
            <w:r>
              <w:t>.</w:t>
            </w:r>
          </w:p>
        </w:tc>
      </w:tr>
      <w:tr w:rsidR="0003426F" w:rsidRPr="00183B8E" w14:paraId="4200E512" w14:textId="77777777" w:rsidTr="006939F9">
        <w:trPr>
          <w:trHeight w:val="20"/>
          <w:jc w:val="center"/>
        </w:trPr>
        <w:tc>
          <w:tcPr>
            <w:tcW w:w="1971" w:type="dxa"/>
            <w:gridSpan w:val="2"/>
            <w:shd w:val="clear" w:color="auto" w:fill="D9D9D9" w:themeFill="background1" w:themeFillShade="D9"/>
          </w:tcPr>
          <w:p w14:paraId="4E748572"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6730462C" w14:textId="0EF9AE6E" w:rsidR="0003426F" w:rsidRPr="006D61EF" w:rsidRDefault="000E1F12" w:rsidP="006939F9">
            <w:pPr>
              <w:pStyle w:val="TextoTabla"/>
            </w:pPr>
            <w:r>
              <w:t>Paginación de Recursos Radio</w:t>
            </w:r>
          </w:p>
        </w:tc>
      </w:tr>
      <w:tr w:rsidR="0003426F" w:rsidRPr="00183B8E" w14:paraId="14D560EB" w14:textId="77777777" w:rsidTr="006939F9">
        <w:trPr>
          <w:trHeight w:val="20"/>
          <w:jc w:val="center"/>
        </w:trPr>
        <w:tc>
          <w:tcPr>
            <w:tcW w:w="1971" w:type="dxa"/>
            <w:gridSpan w:val="2"/>
            <w:shd w:val="clear" w:color="auto" w:fill="D9D9D9" w:themeFill="background1" w:themeFillShade="D9"/>
          </w:tcPr>
          <w:p w14:paraId="3760AA46"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127104E4" w14:textId="7ADF60AB" w:rsidR="0003426F" w:rsidRPr="006D61EF" w:rsidRDefault="000E1F12" w:rsidP="006939F9">
            <w:pPr>
              <w:pStyle w:val="TextoTabla"/>
            </w:pPr>
            <w:r w:rsidRPr="000E1F12">
              <w:t>Comprobar el correcto funcionamiento de la función de paginación radio.</w:t>
            </w:r>
          </w:p>
        </w:tc>
      </w:tr>
      <w:tr w:rsidR="0003426F" w:rsidRPr="006D61EF" w14:paraId="680FDEA9" w14:textId="77777777" w:rsidTr="006939F9">
        <w:trPr>
          <w:trHeight w:val="20"/>
          <w:jc w:val="center"/>
        </w:trPr>
        <w:tc>
          <w:tcPr>
            <w:tcW w:w="1971" w:type="dxa"/>
            <w:gridSpan w:val="2"/>
            <w:shd w:val="clear" w:color="auto" w:fill="D9D9D9" w:themeFill="background1" w:themeFillShade="D9"/>
            <w:vAlign w:val="center"/>
          </w:tcPr>
          <w:p w14:paraId="58F3D2CA"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437498E9" w14:textId="77777777" w:rsidR="000E1F12" w:rsidRDefault="000E1F12" w:rsidP="00A3312E">
            <w:pPr>
              <w:pStyle w:val="TextoTabla"/>
              <w:numPr>
                <w:ilvl w:val="0"/>
                <w:numId w:val="72"/>
              </w:numPr>
            </w:pPr>
            <w:r>
              <w:t xml:space="preserve">Puesto de Operador bajo prueba en modo NORMAL con los JACK Insertados. </w:t>
            </w:r>
          </w:p>
          <w:p w14:paraId="6B1AF8E2" w14:textId="77777777" w:rsidR="000E1F12" w:rsidRDefault="000E1F12" w:rsidP="00A3312E">
            <w:pPr>
              <w:pStyle w:val="TextoTabla"/>
              <w:numPr>
                <w:ilvl w:val="0"/>
                <w:numId w:val="72"/>
              </w:numPr>
            </w:pPr>
            <w:r>
              <w:t>Al menos dos colaterales Radio, con posición asignada en puesto bajo pruebas y con posibilidad de generar llamada radio al sistema.</w:t>
            </w:r>
          </w:p>
          <w:p w14:paraId="28B51AF1" w14:textId="77777777" w:rsidR="0003426F" w:rsidRDefault="000E1F12" w:rsidP="00A3312E">
            <w:pPr>
              <w:pStyle w:val="TextoTabla"/>
              <w:numPr>
                <w:ilvl w:val="0"/>
                <w:numId w:val="72"/>
              </w:numPr>
            </w:pPr>
            <w:r>
              <w:t>La configuración activa del sistema debe proveer al hasta 9 páginas radio para el puesto de operador bajo prueba.</w:t>
            </w:r>
          </w:p>
          <w:p w14:paraId="1CEA6ACC" w14:textId="0EE8496E" w:rsidR="000E1F12" w:rsidRPr="006D61EF" w:rsidRDefault="000E1F12" w:rsidP="00A3312E">
            <w:pPr>
              <w:pStyle w:val="TextoTabla"/>
              <w:numPr>
                <w:ilvl w:val="0"/>
                <w:numId w:val="72"/>
              </w:numPr>
            </w:pPr>
            <w:r w:rsidRPr="000E1F12">
              <w:t xml:space="preserve">En el fichero de configuración comprobar que la clave </w:t>
            </w:r>
            <w:proofErr w:type="spellStart"/>
            <w:r w:rsidRPr="000E1F12">
              <w:t>ConfCambioPagRad</w:t>
            </w:r>
            <w:proofErr w:type="spellEnd"/>
            <w:r w:rsidRPr="000E1F12">
              <w:t xml:space="preserve"> puesta a </w:t>
            </w:r>
            <w:r w:rsidRPr="000E1F12">
              <w:rPr>
                <w:b/>
                <w:bCs/>
              </w:rPr>
              <w:t>false</w:t>
            </w:r>
            <w:r>
              <w:t>.</w:t>
            </w:r>
          </w:p>
        </w:tc>
      </w:tr>
      <w:tr w:rsidR="0003426F" w:rsidRPr="006D61EF" w14:paraId="35C6B7CF" w14:textId="77777777" w:rsidTr="006939F9">
        <w:trPr>
          <w:trHeight w:val="20"/>
          <w:jc w:val="center"/>
        </w:trPr>
        <w:tc>
          <w:tcPr>
            <w:tcW w:w="695" w:type="dxa"/>
            <w:shd w:val="clear" w:color="auto" w:fill="BFBFBF" w:themeFill="background1" w:themeFillShade="BF"/>
          </w:tcPr>
          <w:p w14:paraId="43DDEF55"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43365F9"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32DBCFFC" w14:textId="77777777" w:rsidR="0003426F" w:rsidRPr="006D61EF" w:rsidRDefault="0003426F" w:rsidP="006939F9">
            <w:pPr>
              <w:pStyle w:val="TextoTabla"/>
              <w:rPr>
                <w:b/>
              </w:rPr>
            </w:pPr>
            <w:r w:rsidRPr="006D61EF">
              <w:rPr>
                <w:b/>
              </w:rPr>
              <w:t>Resultado</w:t>
            </w:r>
          </w:p>
        </w:tc>
      </w:tr>
      <w:tr w:rsidR="0003426F" w:rsidRPr="006D61EF" w14:paraId="0D48537F" w14:textId="77777777" w:rsidTr="006939F9">
        <w:trPr>
          <w:trHeight w:val="20"/>
          <w:jc w:val="center"/>
        </w:trPr>
        <w:tc>
          <w:tcPr>
            <w:tcW w:w="8188" w:type="dxa"/>
            <w:gridSpan w:val="5"/>
            <w:shd w:val="clear" w:color="auto" w:fill="D9D9D9" w:themeFill="background1" w:themeFillShade="D9"/>
          </w:tcPr>
          <w:p w14:paraId="2386620F" w14:textId="77777777" w:rsidR="0003426F" w:rsidRPr="006D61EF" w:rsidRDefault="0003426F" w:rsidP="006939F9">
            <w:pPr>
              <w:pStyle w:val="TextoTabla"/>
              <w:rPr>
                <w:b/>
              </w:rPr>
            </w:pPr>
          </w:p>
        </w:tc>
        <w:tc>
          <w:tcPr>
            <w:tcW w:w="851" w:type="dxa"/>
            <w:shd w:val="clear" w:color="auto" w:fill="D9D9D9" w:themeFill="background1" w:themeFillShade="D9"/>
          </w:tcPr>
          <w:p w14:paraId="756C9577"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61AEE306" w14:textId="77777777" w:rsidR="0003426F" w:rsidRPr="006D61EF" w:rsidRDefault="0003426F" w:rsidP="006939F9">
            <w:pPr>
              <w:pStyle w:val="TextoTabla"/>
              <w:rPr>
                <w:b/>
              </w:rPr>
            </w:pPr>
            <w:r w:rsidRPr="006D61EF">
              <w:rPr>
                <w:b/>
              </w:rPr>
              <w:t>NO</w:t>
            </w:r>
          </w:p>
        </w:tc>
      </w:tr>
      <w:tr w:rsidR="0003426F" w:rsidRPr="00183B8E" w14:paraId="53CFE128" w14:textId="77777777" w:rsidTr="006939F9">
        <w:trPr>
          <w:trHeight w:val="20"/>
          <w:jc w:val="center"/>
        </w:trPr>
        <w:tc>
          <w:tcPr>
            <w:tcW w:w="695" w:type="dxa"/>
            <w:tcBorders>
              <w:bottom w:val="single" w:sz="6" w:space="0" w:color="000000"/>
            </w:tcBorders>
            <w:shd w:val="clear" w:color="auto" w:fill="auto"/>
          </w:tcPr>
          <w:p w14:paraId="2AB7DB59"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5850ECE8" w14:textId="7B9B9EF9" w:rsidR="000E1F12" w:rsidRDefault="000E1F12" w:rsidP="000E1F12">
            <w:pPr>
              <w:pStyle w:val="TextoTabla"/>
            </w:pPr>
            <w:r>
              <w:t>Secuenciación de Páginas Radio.</w:t>
            </w:r>
          </w:p>
          <w:p w14:paraId="339D613D" w14:textId="43FFA37B" w:rsidR="000E1F12" w:rsidRDefault="000E1F12" w:rsidP="00A3312E">
            <w:pPr>
              <w:pStyle w:val="TextoTabla"/>
              <w:numPr>
                <w:ilvl w:val="0"/>
                <w:numId w:val="73"/>
              </w:numPr>
            </w:pPr>
            <w:r>
              <w:t>Pulsar el control de Paginación radio en la parte ‘avanzar’ (zona izquierda).</w:t>
            </w:r>
          </w:p>
          <w:p w14:paraId="3B86F978" w14:textId="28966354" w:rsidR="000E1F12" w:rsidRDefault="000E1F12" w:rsidP="00A3312E">
            <w:pPr>
              <w:pStyle w:val="TextoTabla"/>
              <w:numPr>
                <w:ilvl w:val="0"/>
                <w:numId w:val="73"/>
              </w:numPr>
            </w:pPr>
            <w:r>
              <w:t>Comprobar que cambia la configuración radio (la página) y la indicación de esta en el control de Paginación (zona central).</w:t>
            </w:r>
          </w:p>
          <w:p w14:paraId="441D4710" w14:textId="6C3595CE" w:rsidR="000E1F12" w:rsidRDefault="000E1F12" w:rsidP="00A3312E">
            <w:pPr>
              <w:pStyle w:val="TextoTabla"/>
              <w:numPr>
                <w:ilvl w:val="0"/>
                <w:numId w:val="73"/>
              </w:numPr>
            </w:pPr>
            <w:r>
              <w:t>Repetir los pasos a y b hasta volver a la página 1.</w:t>
            </w:r>
          </w:p>
          <w:p w14:paraId="323BFBD1" w14:textId="2B6245DE" w:rsidR="000E1F12" w:rsidRDefault="000E1F12" w:rsidP="00A3312E">
            <w:pPr>
              <w:pStyle w:val="TextoTabla"/>
              <w:numPr>
                <w:ilvl w:val="0"/>
                <w:numId w:val="73"/>
              </w:numPr>
            </w:pPr>
            <w:r>
              <w:t>Repetir los pasos a, b y c accionado ‘retroceder’ en el control de Paginación.</w:t>
            </w:r>
          </w:p>
          <w:p w14:paraId="6A669F40" w14:textId="6BD23B8E" w:rsidR="0003426F" w:rsidRPr="006D61EF" w:rsidRDefault="000E1F12" w:rsidP="00A3312E">
            <w:pPr>
              <w:pStyle w:val="TextoTabla"/>
              <w:numPr>
                <w:ilvl w:val="0"/>
                <w:numId w:val="73"/>
              </w:numPr>
            </w:pPr>
            <w:r>
              <w:t>Verificar que los pasos a y b, no pasan por las páginas que no tienen asignadas frecuencias.</w:t>
            </w:r>
          </w:p>
        </w:tc>
        <w:tc>
          <w:tcPr>
            <w:tcW w:w="851" w:type="dxa"/>
            <w:tcBorders>
              <w:bottom w:val="single" w:sz="6" w:space="0" w:color="000000"/>
            </w:tcBorders>
            <w:shd w:val="clear" w:color="auto" w:fill="auto"/>
          </w:tcPr>
          <w:p w14:paraId="7DF843B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84BED00" w14:textId="77777777" w:rsidR="0003426F" w:rsidRPr="006D61EF" w:rsidRDefault="0003426F" w:rsidP="006939F9">
            <w:pPr>
              <w:pStyle w:val="TextoTabla"/>
            </w:pPr>
          </w:p>
        </w:tc>
      </w:tr>
      <w:tr w:rsidR="0003426F" w:rsidRPr="00183B8E" w14:paraId="1211FC21" w14:textId="77777777" w:rsidTr="006939F9">
        <w:trPr>
          <w:trHeight w:val="20"/>
          <w:jc w:val="center"/>
        </w:trPr>
        <w:tc>
          <w:tcPr>
            <w:tcW w:w="695" w:type="dxa"/>
            <w:tcBorders>
              <w:bottom w:val="single" w:sz="6" w:space="0" w:color="000000"/>
            </w:tcBorders>
            <w:shd w:val="clear" w:color="auto" w:fill="auto"/>
          </w:tcPr>
          <w:p w14:paraId="68FD924C"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17865FC7" w14:textId="1D82E43F" w:rsidR="000E1F12" w:rsidRDefault="000E1F12" w:rsidP="000E1F12">
            <w:pPr>
              <w:pStyle w:val="TextoTabla"/>
            </w:pPr>
            <w:r>
              <w:t>Gestión de estados de Posiciones Radio en Cambios de Página.</w:t>
            </w:r>
          </w:p>
          <w:p w14:paraId="19150181" w14:textId="28474A7C" w:rsidR="000E1F12" w:rsidRDefault="000E1F12" w:rsidP="00A3312E">
            <w:pPr>
              <w:pStyle w:val="TextoTabla"/>
              <w:numPr>
                <w:ilvl w:val="0"/>
                <w:numId w:val="74"/>
              </w:numPr>
            </w:pPr>
            <w:r>
              <w:t>Desde condiciones iniciales (Página 1 de radio), asignar en RX y en RXTX algunas posiciones radio.</w:t>
            </w:r>
          </w:p>
          <w:p w14:paraId="55E76BC8" w14:textId="1627560C" w:rsidR="000E1F12" w:rsidRDefault="000E1F12" w:rsidP="00A3312E">
            <w:pPr>
              <w:pStyle w:val="TextoTabla"/>
              <w:numPr>
                <w:ilvl w:val="0"/>
                <w:numId w:val="74"/>
              </w:numPr>
            </w:pPr>
            <w:r>
              <w:t>Cambiar a página 2 de radio. Comprobar que todas las posiciones de la página 2 están en REPOSO.</w:t>
            </w:r>
          </w:p>
          <w:p w14:paraId="2A1EC128" w14:textId="30D39F18" w:rsidR="000E1F12" w:rsidRDefault="000E1F12" w:rsidP="00A3312E">
            <w:pPr>
              <w:pStyle w:val="TextoTabla"/>
              <w:numPr>
                <w:ilvl w:val="0"/>
                <w:numId w:val="74"/>
              </w:numPr>
            </w:pPr>
            <w:r>
              <w:t>Cambiar a página 1 de radio. Comprobar que todas las posiciones de la página 1 están en REPOSO.</w:t>
            </w:r>
          </w:p>
          <w:p w14:paraId="62E2547C" w14:textId="1425458A" w:rsidR="0003426F" w:rsidRPr="006D61EF" w:rsidRDefault="000E1F12" w:rsidP="00A3312E">
            <w:pPr>
              <w:pStyle w:val="TextoTabla"/>
              <w:numPr>
                <w:ilvl w:val="0"/>
                <w:numId w:val="74"/>
              </w:numPr>
            </w:pPr>
            <w:r>
              <w:t xml:space="preserve">Iniciar llamadas radio desde </w:t>
            </w:r>
            <w:proofErr w:type="gramStart"/>
            <w:r>
              <w:t>los colaterales radio</w:t>
            </w:r>
            <w:proofErr w:type="gramEnd"/>
            <w:r>
              <w:t>. Comprobar que en ningún caso se presenta audio en el puesto de operador.</w:t>
            </w:r>
          </w:p>
        </w:tc>
        <w:tc>
          <w:tcPr>
            <w:tcW w:w="851" w:type="dxa"/>
            <w:tcBorders>
              <w:bottom w:val="single" w:sz="6" w:space="0" w:color="000000"/>
            </w:tcBorders>
            <w:shd w:val="clear" w:color="auto" w:fill="auto"/>
          </w:tcPr>
          <w:p w14:paraId="1FD001F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9E78625" w14:textId="77777777" w:rsidR="0003426F" w:rsidRPr="006D61EF" w:rsidRDefault="0003426F" w:rsidP="006939F9">
            <w:pPr>
              <w:pStyle w:val="TextoTabla"/>
            </w:pPr>
          </w:p>
        </w:tc>
      </w:tr>
      <w:tr w:rsidR="0003426F" w:rsidRPr="00183B8E" w14:paraId="5DC1EC92" w14:textId="77777777" w:rsidTr="006939F9">
        <w:trPr>
          <w:trHeight w:val="20"/>
          <w:jc w:val="center"/>
        </w:trPr>
        <w:tc>
          <w:tcPr>
            <w:tcW w:w="695" w:type="dxa"/>
            <w:tcBorders>
              <w:bottom w:val="single" w:sz="6" w:space="0" w:color="000000"/>
            </w:tcBorders>
            <w:shd w:val="clear" w:color="auto" w:fill="auto"/>
          </w:tcPr>
          <w:p w14:paraId="57024ACA"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0DFC0832" w14:textId="582AE0A7" w:rsidR="0003426F" w:rsidRPr="006D61EF" w:rsidRDefault="000E1F12" w:rsidP="006939F9">
            <w:pPr>
              <w:pStyle w:val="TextoTabla"/>
            </w:pPr>
            <w:r w:rsidRPr="000E1F12">
              <w:t xml:space="preserve">Repetir los pasos </w:t>
            </w:r>
            <w:r>
              <w:t>1 y 2</w:t>
            </w:r>
            <w:r w:rsidRPr="000E1F12">
              <w:t xml:space="preserve"> en diferentes posiciones y secuencias.</w:t>
            </w:r>
          </w:p>
        </w:tc>
        <w:tc>
          <w:tcPr>
            <w:tcW w:w="851" w:type="dxa"/>
            <w:tcBorders>
              <w:bottom w:val="single" w:sz="6" w:space="0" w:color="000000"/>
            </w:tcBorders>
            <w:shd w:val="clear" w:color="auto" w:fill="auto"/>
          </w:tcPr>
          <w:p w14:paraId="18D30D5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3B40F75" w14:textId="77777777" w:rsidR="0003426F" w:rsidRPr="006D61EF" w:rsidRDefault="0003426F" w:rsidP="006939F9">
            <w:pPr>
              <w:pStyle w:val="TextoTabla"/>
            </w:pPr>
          </w:p>
        </w:tc>
      </w:tr>
      <w:tr w:rsidR="0003426F" w:rsidRPr="00183B8E" w14:paraId="0EC3D3CA" w14:textId="77777777" w:rsidTr="006939F9">
        <w:trPr>
          <w:trHeight w:val="20"/>
          <w:jc w:val="center"/>
        </w:trPr>
        <w:tc>
          <w:tcPr>
            <w:tcW w:w="695" w:type="dxa"/>
            <w:tcBorders>
              <w:bottom w:val="single" w:sz="6" w:space="0" w:color="000000"/>
            </w:tcBorders>
            <w:shd w:val="clear" w:color="auto" w:fill="auto"/>
          </w:tcPr>
          <w:p w14:paraId="739D7A9F"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3D118DCC" w14:textId="77777777" w:rsidR="0003426F" w:rsidRDefault="000E1F12" w:rsidP="006939F9">
            <w:pPr>
              <w:pStyle w:val="TextoTabla"/>
            </w:pPr>
            <w:r w:rsidRPr="000E1F12">
              <w:t xml:space="preserve">En el fichero de configuración </w:t>
            </w:r>
            <w:r>
              <w:t>configurar</w:t>
            </w:r>
            <w:r w:rsidRPr="000E1F12">
              <w:t xml:space="preserve"> la clave </w:t>
            </w:r>
            <w:proofErr w:type="spellStart"/>
            <w:r w:rsidRPr="000E1F12">
              <w:t>ConfCambioPagRad</w:t>
            </w:r>
            <w:proofErr w:type="spellEnd"/>
            <w:r w:rsidRPr="000E1F12">
              <w:t xml:space="preserve"> puesta a </w:t>
            </w:r>
            <w:r w:rsidRPr="000E1F12">
              <w:rPr>
                <w:b/>
                <w:bCs/>
              </w:rPr>
              <w:t>true</w:t>
            </w:r>
            <w:r w:rsidRPr="000E1F12">
              <w:t>.</w:t>
            </w:r>
          </w:p>
          <w:p w14:paraId="7CCCC09D" w14:textId="77777777" w:rsidR="000E1F12" w:rsidRDefault="000E1F12" w:rsidP="006939F9">
            <w:pPr>
              <w:pStyle w:val="TextoTabla"/>
            </w:pPr>
            <w:r>
              <w:t>Reiniciar el puesto.</w:t>
            </w:r>
          </w:p>
          <w:p w14:paraId="7B7620F1" w14:textId="66EAF465" w:rsidR="009801BF" w:rsidRPr="006D61EF" w:rsidRDefault="009801BF" w:rsidP="006939F9">
            <w:pPr>
              <w:pStyle w:val="TextoTabla"/>
            </w:pPr>
            <w:r>
              <w:t>En la página radio activa, seleccionar frecuencias en Recepción y en Transmisión.</w:t>
            </w:r>
          </w:p>
        </w:tc>
        <w:tc>
          <w:tcPr>
            <w:tcW w:w="851" w:type="dxa"/>
            <w:tcBorders>
              <w:bottom w:val="single" w:sz="6" w:space="0" w:color="000000"/>
            </w:tcBorders>
            <w:shd w:val="clear" w:color="auto" w:fill="auto"/>
          </w:tcPr>
          <w:p w14:paraId="7DDAAF1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97B0035" w14:textId="77777777" w:rsidR="0003426F" w:rsidRPr="006D61EF" w:rsidRDefault="0003426F" w:rsidP="006939F9">
            <w:pPr>
              <w:pStyle w:val="TextoTabla"/>
            </w:pPr>
          </w:p>
        </w:tc>
      </w:tr>
      <w:tr w:rsidR="009801BF" w:rsidRPr="006D61EF" w14:paraId="426AEB5F" w14:textId="77777777" w:rsidTr="006939F9">
        <w:trPr>
          <w:trHeight w:val="20"/>
          <w:jc w:val="center"/>
        </w:trPr>
        <w:tc>
          <w:tcPr>
            <w:tcW w:w="695" w:type="dxa"/>
            <w:tcBorders>
              <w:bottom w:val="single" w:sz="6" w:space="0" w:color="000000"/>
            </w:tcBorders>
            <w:shd w:val="clear" w:color="auto" w:fill="auto"/>
          </w:tcPr>
          <w:p w14:paraId="09A09A64" w14:textId="77777777" w:rsidR="009801BF" w:rsidRPr="006D61EF" w:rsidRDefault="009801BF" w:rsidP="009801BF">
            <w:pPr>
              <w:pStyle w:val="TextoTabla"/>
            </w:pPr>
            <w:r w:rsidRPr="006D61EF">
              <w:lastRenderedPageBreak/>
              <w:t>5</w:t>
            </w:r>
          </w:p>
        </w:tc>
        <w:tc>
          <w:tcPr>
            <w:tcW w:w="7493" w:type="dxa"/>
            <w:gridSpan w:val="4"/>
            <w:tcBorders>
              <w:bottom w:val="single" w:sz="6" w:space="0" w:color="000000"/>
            </w:tcBorders>
            <w:shd w:val="clear" w:color="auto" w:fill="auto"/>
          </w:tcPr>
          <w:p w14:paraId="02A0F618" w14:textId="75F46B81" w:rsidR="009801BF" w:rsidRDefault="009801BF" w:rsidP="009801BF">
            <w:pPr>
              <w:pStyle w:val="TextoTabla"/>
            </w:pPr>
            <w:r>
              <w:t>Secuenciación de Páginas Radio</w:t>
            </w:r>
            <w:r w:rsidR="0009283E">
              <w:rPr>
                <w:rStyle w:val="Refdenotaalpie"/>
              </w:rPr>
              <w:footnoteReference w:id="7"/>
            </w:r>
            <w:r>
              <w:t>.</w:t>
            </w:r>
          </w:p>
          <w:p w14:paraId="740D9596" w14:textId="62C5D87C" w:rsidR="009801BF" w:rsidRDefault="009801BF" w:rsidP="00A3312E">
            <w:pPr>
              <w:pStyle w:val="TextoTabla"/>
              <w:numPr>
                <w:ilvl w:val="0"/>
                <w:numId w:val="167"/>
              </w:numPr>
            </w:pPr>
            <w:r>
              <w:t>Pulsar el control de Paginación radio en la parte ‘avanzar’ (zona izquierda).</w:t>
            </w:r>
          </w:p>
          <w:p w14:paraId="5B0EF56C" w14:textId="23E01E87" w:rsidR="00CC6114" w:rsidRDefault="00CC6114" w:rsidP="00A3312E">
            <w:pPr>
              <w:pStyle w:val="TextoTabla"/>
              <w:numPr>
                <w:ilvl w:val="0"/>
                <w:numId w:val="167"/>
              </w:numPr>
            </w:pPr>
            <w:r>
              <w:t xml:space="preserve">Comprobar que </w:t>
            </w:r>
            <w:r w:rsidRPr="00CC6114">
              <w:t>aparece un mensaje de confirmación de cambio de página</w:t>
            </w:r>
            <w:r>
              <w:t>.</w:t>
            </w:r>
          </w:p>
          <w:p w14:paraId="67FFF808" w14:textId="3444067A" w:rsidR="00CC6114" w:rsidRDefault="00CC6114" w:rsidP="00A3312E">
            <w:pPr>
              <w:pStyle w:val="TextoTabla"/>
              <w:numPr>
                <w:ilvl w:val="0"/>
                <w:numId w:val="167"/>
              </w:numPr>
            </w:pPr>
            <w:r>
              <w:t>Pulsar Aceptar.</w:t>
            </w:r>
          </w:p>
          <w:p w14:paraId="48309567" w14:textId="77777777" w:rsidR="009801BF" w:rsidRDefault="009801BF" w:rsidP="00A3312E">
            <w:pPr>
              <w:pStyle w:val="TextoTabla"/>
              <w:numPr>
                <w:ilvl w:val="0"/>
                <w:numId w:val="167"/>
              </w:numPr>
            </w:pPr>
            <w:r>
              <w:t>Comprobar que cambia la configuración radio (la página) y la indicación de esta en el control de Paginación (zona central).</w:t>
            </w:r>
          </w:p>
          <w:p w14:paraId="0AE06F35" w14:textId="01C4B66C" w:rsidR="009801BF" w:rsidRDefault="009801BF" w:rsidP="00A3312E">
            <w:pPr>
              <w:pStyle w:val="TextoTabla"/>
              <w:numPr>
                <w:ilvl w:val="0"/>
                <w:numId w:val="167"/>
              </w:numPr>
            </w:pPr>
            <w:r>
              <w:t xml:space="preserve">Repetir los pasos </w:t>
            </w:r>
            <w:r w:rsidR="00CC6114">
              <w:t>1 a 4</w:t>
            </w:r>
            <w:r>
              <w:t xml:space="preserve"> hasta volver a la página orig</w:t>
            </w:r>
            <w:r w:rsidR="0009283E">
              <w:t>i</w:t>
            </w:r>
            <w:r>
              <w:t>nal</w:t>
            </w:r>
            <w:r w:rsidR="00CC6114">
              <w:t>, comprobando que no vuelve a aparecer el mensaje de confirmación</w:t>
            </w:r>
            <w:r>
              <w:t>.</w:t>
            </w:r>
          </w:p>
          <w:p w14:paraId="4677DAC1" w14:textId="7C9CBF49" w:rsidR="00CC6114" w:rsidRDefault="00CC6114" w:rsidP="00A3312E">
            <w:pPr>
              <w:pStyle w:val="TextoTabla"/>
              <w:numPr>
                <w:ilvl w:val="0"/>
                <w:numId w:val="167"/>
              </w:numPr>
            </w:pPr>
            <w:r>
              <w:t>Dejar transcurrir unos 10 segundos.</w:t>
            </w:r>
          </w:p>
          <w:p w14:paraId="24635539" w14:textId="5F2D844E" w:rsidR="00CC6114" w:rsidRDefault="00CC6114" w:rsidP="00A3312E">
            <w:pPr>
              <w:pStyle w:val="TextoTabla"/>
              <w:numPr>
                <w:ilvl w:val="0"/>
                <w:numId w:val="167"/>
              </w:numPr>
            </w:pPr>
            <w:r>
              <w:t>Repetir los pasos 1 a 4, comprobando que la primera vez aparece el mensaje de confirmación.</w:t>
            </w:r>
          </w:p>
          <w:p w14:paraId="714FB608" w14:textId="7FD6D983" w:rsidR="009801BF" w:rsidRPr="006D61EF" w:rsidRDefault="009801BF" w:rsidP="00A3312E">
            <w:pPr>
              <w:pStyle w:val="TextoTabla"/>
              <w:numPr>
                <w:ilvl w:val="0"/>
                <w:numId w:val="167"/>
              </w:numPr>
            </w:pPr>
            <w:r>
              <w:t xml:space="preserve">Verificar que </w:t>
            </w:r>
            <w:r w:rsidR="003F13B5">
              <w:t>no se presentan</w:t>
            </w:r>
            <w:r>
              <w:t xml:space="preserve"> las páginas que no tienen asignadas frecuencias.</w:t>
            </w:r>
          </w:p>
        </w:tc>
        <w:tc>
          <w:tcPr>
            <w:tcW w:w="851" w:type="dxa"/>
            <w:tcBorders>
              <w:bottom w:val="single" w:sz="6" w:space="0" w:color="000000"/>
            </w:tcBorders>
            <w:shd w:val="clear" w:color="auto" w:fill="auto"/>
          </w:tcPr>
          <w:p w14:paraId="1A074A98" w14:textId="77777777" w:rsidR="009801BF" w:rsidRPr="006D61EF" w:rsidRDefault="009801BF" w:rsidP="009801BF">
            <w:pPr>
              <w:pStyle w:val="TextoTabla"/>
            </w:pPr>
          </w:p>
        </w:tc>
        <w:tc>
          <w:tcPr>
            <w:tcW w:w="850" w:type="dxa"/>
            <w:tcBorders>
              <w:bottom w:val="single" w:sz="6" w:space="0" w:color="000000"/>
            </w:tcBorders>
            <w:shd w:val="clear" w:color="auto" w:fill="auto"/>
          </w:tcPr>
          <w:p w14:paraId="24C55C19" w14:textId="77777777" w:rsidR="009801BF" w:rsidRPr="006D61EF" w:rsidRDefault="009801BF" w:rsidP="009801BF">
            <w:pPr>
              <w:pStyle w:val="TextoTabla"/>
            </w:pPr>
          </w:p>
        </w:tc>
      </w:tr>
      <w:tr w:rsidR="009801BF" w:rsidRPr="00183B8E" w14:paraId="29BB4A5B" w14:textId="77777777" w:rsidTr="006939F9">
        <w:trPr>
          <w:trHeight w:val="20"/>
          <w:jc w:val="center"/>
        </w:trPr>
        <w:tc>
          <w:tcPr>
            <w:tcW w:w="695" w:type="dxa"/>
            <w:tcBorders>
              <w:bottom w:val="single" w:sz="6" w:space="0" w:color="000000"/>
            </w:tcBorders>
            <w:shd w:val="clear" w:color="auto" w:fill="auto"/>
          </w:tcPr>
          <w:p w14:paraId="48440E5D" w14:textId="2FC8FE6A" w:rsidR="009801BF" w:rsidRPr="006D61EF" w:rsidRDefault="003F13B5" w:rsidP="009801BF">
            <w:pPr>
              <w:pStyle w:val="TextoTabla"/>
            </w:pPr>
            <w:r>
              <w:t>6</w:t>
            </w:r>
          </w:p>
        </w:tc>
        <w:tc>
          <w:tcPr>
            <w:tcW w:w="7493" w:type="dxa"/>
            <w:gridSpan w:val="4"/>
            <w:tcBorders>
              <w:bottom w:val="single" w:sz="6" w:space="0" w:color="000000"/>
            </w:tcBorders>
            <w:shd w:val="clear" w:color="auto" w:fill="auto"/>
          </w:tcPr>
          <w:p w14:paraId="076BAFED" w14:textId="77777777" w:rsidR="009801BF" w:rsidRDefault="00704ACC" w:rsidP="009801BF">
            <w:pPr>
              <w:pStyle w:val="TextoTabla"/>
            </w:pPr>
            <w:r>
              <w:t>Cancelación de Selección de Página Radio</w:t>
            </w:r>
          </w:p>
          <w:p w14:paraId="60980DCD" w14:textId="77777777" w:rsidR="00704ACC" w:rsidRDefault="00704ACC" w:rsidP="00A3312E">
            <w:pPr>
              <w:pStyle w:val="TextoTabla"/>
              <w:numPr>
                <w:ilvl w:val="0"/>
                <w:numId w:val="168"/>
              </w:numPr>
            </w:pPr>
            <w:r w:rsidRPr="005B25C5">
              <w:t>Desde condiciones iniciales (Página 1 de radio), asignar en RX y en RXTX algunas posiciones radio.</w:t>
            </w:r>
          </w:p>
          <w:p w14:paraId="21238BE5" w14:textId="045DC644" w:rsidR="003F13B5" w:rsidRDefault="00704ACC" w:rsidP="00A3312E">
            <w:pPr>
              <w:pStyle w:val="TextoTabla"/>
              <w:numPr>
                <w:ilvl w:val="0"/>
                <w:numId w:val="168"/>
              </w:numPr>
            </w:pPr>
            <w:r>
              <w:t xml:space="preserve">Pulsar el control de </w:t>
            </w:r>
            <w:r w:rsidR="003F13B5">
              <w:t>paginación</w:t>
            </w:r>
            <w:r>
              <w:t xml:space="preserve"> radio</w:t>
            </w:r>
            <w:r w:rsidR="003F13B5">
              <w:t>.</w:t>
            </w:r>
          </w:p>
          <w:p w14:paraId="031511EC" w14:textId="77777777" w:rsidR="003F13B5" w:rsidRDefault="003F13B5" w:rsidP="00A3312E">
            <w:pPr>
              <w:pStyle w:val="TextoTabla"/>
              <w:numPr>
                <w:ilvl w:val="0"/>
                <w:numId w:val="168"/>
              </w:numPr>
            </w:pPr>
            <w:r>
              <w:t xml:space="preserve">Comprobar que </w:t>
            </w:r>
            <w:r w:rsidRPr="00CC6114">
              <w:t>aparece un mensaje de confirmación de cambio de página</w:t>
            </w:r>
            <w:r>
              <w:t>.</w:t>
            </w:r>
          </w:p>
          <w:p w14:paraId="70AA02A4" w14:textId="0B5EDAF8" w:rsidR="003F13B5" w:rsidRDefault="003F13B5" w:rsidP="00A3312E">
            <w:pPr>
              <w:pStyle w:val="TextoTabla"/>
              <w:numPr>
                <w:ilvl w:val="0"/>
                <w:numId w:val="168"/>
              </w:numPr>
            </w:pPr>
            <w:r>
              <w:t>Pulsar Cancelar.</w:t>
            </w:r>
          </w:p>
          <w:p w14:paraId="44566516" w14:textId="1C8BCAC3" w:rsidR="00704ACC" w:rsidRDefault="003F13B5" w:rsidP="00A3312E">
            <w:pPr>
              <w:pStyle w:val="TextoTabla"/>
              <w:numPr>
                <w:ilvl w:val="0"/>
                <w:numId w:val="168"/>
              </w:numPr>
            </w:pPr>
            <w:r>
              <w:t>Comprobar que no se cambia de página Radio.</w:t>
            </w:r>
          </w:p>
          <w:p w14:paraId="75E7E5C4" w14:textId="4D1ED836" w:rsidR="00704ACC" w:rsidRPr="006D61EF" w:rsidRDefault="003F13B5" w:rsidP="00A3312E">
            <w:pPr>
              <w:pStyle w:val="TextoTabla"/>
              <w:numPr>
                <w:ilvl w:val="0"/>
                <w:numId w:val="168"/>
              </w:numPr>
            </w:pPr>
            <w:r>
              <w:t>Repetir 2 y comprobar que cada vez se presenta el mensaje de confirmación.</w:t>
            </w:r>
          </w:p>
        </w:tc>
        <w:tc>
          <w:tcPr>
            <w:tcW w:w="851" w:type="dxa"/>
            <w:tcBorders>
              <w:bottom w:val="single" w:sz="6" w:space="0" w:color="000000"/>
            </w:tcBorders>
            <w:shd w:val="clear" w:color="auto" w:fill="auto"/>
          </w:tcPr>
          <w:p w14:paraId="5C668431" w14:textId="77777777" w:rsidR="009801BF" w:rsidRPr="006D61EF" w:rsidRDefault="009801BF" w:rsidP="009801BF">
            <w:pPr>
              <w:pStyle w:val="TextoTabla"/>
            </w:pPr>
          </w:p>
        </w:tc>
        <w:tc>
          <w:tcPr>
            <w:tcW w:w="850" w:type="dxa"/>
            <w:tcBorders>
              <w:bottom w:val="single" w:sz="6" w:space="0" w:color="000000"/>
            </w:tcBorders>
            <w:shd w:val="clear" w:color="auto" w:fill="auto"/>
          </w:tcPr>
          <w:p w14:paraId="63EA2C88" w14:textId="77777777" w:rsidR="009801BF" w:rsidRPr="006D61EF" w:rsidRDefault="009801BF" w:rsidP="009801BF">
            <w:pPr>
              <w:pStyle w:val="TextoTabla"/>
            </w:pPr>
          </w:p>
        </w:tc>
      </w:tr>
      <w:tr w:rsidR="009801BF" w:rsidRPr="00183B8E" w14:paraId="25EF0379" w14:textId="77777777" w:rsidTr="006939F9">
        <w:trPr>
          <w:trHeight w:val="20"/>
          <w:jc w:val="center"/>
        </w:trPr>
        <w:tc>
          <w:tcPr>
            <w:tcW w:w="695" w:type="dxa"/>
            <w:tcBorders>
              <w:bottom w:val="single" w:sz="6" w:space="0" w:color="000000"/>
            </w:tcBorders>
            <w:shd w:val="clear" w:color="auto" w:fill="auto"/>
          </w:tcPr>
          <w:p w14:paraId="11203C95" w14:textId="77777777" w:rsidR="009801BF" w:rsidRPr="006D61EF" w:rsidRDefault="009801BF" w:rsidP="009801BF">
            <w:pPr>
              <w:pStyle w:val="TextoTabla"/>
            </w:pPr>
            <w:r w:rsidRPr="006D61EF">
              <w:t>8</w:t>
            </w:r>
          </w:p>
        </w:tc>
        <w:tc>
          <w:tcPr>
            <w:tcW w:w="7493" w:type="dxa"/>
            <w:gridSpan w:val="4"/>
            <w:tcBorders>
              <w:bottom w:val="single" w:sz="6" w:space="0" w:color="000000"/>
            </w:tcBorders>
            <w:shd w:val="clear" w:color="auto" w:fill="auto"/>
          </w:tcPr>
          <w:p w14:paraId="1CC0EA76" w14:textId="491FEC86" w:rsidR="009801BF" w:rsidRPr="006D61EF" w:rsidRDefault="000976DB" w:rsidP="009801BF">
            <w:pPr>
              <w:pStyle w:val="TextoTabla"/>
            </w:pPr>
            <w:r>
              <w:t>Repetir los pasos 5 a 7 en diferentes posiciones y secuencias.</w:t>
            </w:r>
          </w:p>
        </w:tc>
        <w:tc>
          <w:tcPr>
            <w:tcW w:w="851" w:type="dxa"/>
            <w:tcBorders>
              <w:bottom w:val="single" w:sz="6" w:space="0" w:color="000000"/>
            </w:tcBorders>
            <w:shd w:val="clear" w:color="auto" w:fill="auto"/>
          </w:tcPr>
          <w:p w14:paraId="2FEF6B8A" w14:textId="77777777" w:rsidR="009801BF" w:rsidRPr="006D61EF" w:rsidRDefault="009801BF" w:rsidP="009801BF">
            <w:pPr>
              <w:pStyle w:val="TextoTabla"/>
            </w:pPr>
          </w:p>
        </w:tc>
        <w:tc>
          <w:tcPr>
            <w:tcW w:w="850" w:type="dxa"/>
            <w:tcBorders>
              <w:bottom w:val="single" w:sz="6" w:space="0" w:color="000000"/>
            </w:tcBorders>
            <w:shd w:val="clear" w:color="auto" w:fill="auto"/>
          </w:tcPr>
          <w:p w14:paraId="0EFD493B" w14:textId="77777777" w:rsidR="009801BF" w:rsidRPr="006D61EF" w:rsidRDefault="009801BF" w:rsidP="009801BF">
            <w:pPr>
              <w:pStyle w:val="TextoTabla"/>
            </w:pPr>
          </w:p>
        </w:tc>
      </w:tr>
      <w:tr w:rsidR="009801BF" w:rsidRPr="00183B8E" w14:paraId="6DD74562" w14:textId="77777777" w:rsidTr="006939F9">
        <w:trPr>
          <w:trHeight w:val="20"/>
          <w:jc w:val="center"/>
        </w:trPr>
        <w:tc>
          <w:tcPr>
            <w:tcW w:w="695" w:type="dxa"/>
            <w:tcBorders>
              <w:bottom w:val="single" w:sz="6" w:space="0" w:color="000000"/>
            </w:tcBorders>
            <w:shd w:val="clear" w:color="auto" w:fill="auto"/>
          </w:tcPr>
          <w:p w14:paraId="3DB14C5C" w14:textId="77777777" w:rsidR="009801BF" w:rsidRPr="006D61EF" w:rsidRDefault="009801BF" w:rsidP="009801BF">
            <w:pPr>
              <w:pStyle w:val="TextoTabla"/>
            </w:pPr>
          </w:p>
        </w:tc>
        <w:tc>
          <w:tcPr>
            <w:tcW w:w="7493" w:type="dxa"/>
            <w:gridSpan w:val="4"/>
            <w:tcBorders>
              <w:bottom w:val="single" w:sz="6" w:space="0" w:color="000000"/>
            </w:tcBorders>
            <w:shd w:val="clear" w:color="auto" w:fill="auto"/>
          </w:tcPr>
          <w:p w14:paraId="55CB4148" w14:textId="77777777" w:rsidR="009801BF" w:rsidRPr="006D61EF" w:rsidRDefault="009801BF" w:rsidP="009801BF">
            <w:pPr>
              <w:pStyle w:val="TextoTabla"/>
            </w:pPr>
          </w:p>
        </w:tc>
        <w:tc>
          <w:tcPr>
            <w:tcW w:w="851" w:type="dxa"/>
            <w:tcBorders>
              <w:bottom w:val="single" w:sz="6" w:space="0" w:color="000000"/>
            </w:tcBorders>
            <w:shd w:val="clear" w:color="auto" w:fill="auto"/>
          </w:tcPr>
          <w:p w14:paraId="71945B84" w14:textId="77777777" w:rsidR="009801BF" w:rsidRPr="006D61EF" w:rsidRDefault="009801BF" w:rsidP="009801BF">
            <w:pPr>
              <w:pStyle w:val="TextoTabla"/>
            </w:pPr>
          </w:p>
        </w:tc>
        <w:tc>
          <w:tcPr>
            <w:tcW w:w="850" w:type="dxa"/>
            <w:tcBorders>
              <w:bottom w:val="single" w:sz="6" w:space="0" w:color="000000"/>
            </w:tcBorders>
            <w:shd w:val="clear" w:color="auto" w:fill="auto"/>
          </w:tcPr>
          <w:p w14:paraId="6387DA86" w14:textId="77777777" w:rsidR="009801BF" w:rsidRPr="006D61EF" w:rsidRDefault="009801BF" w:rsidP="009801BF">
            <w:pPr>
              <w:pStyle w:val="TextoTabla"/>
            </w:pPr>
          </w:p>
        </w:tc>
      </w:tr>
      <w:tr w:rsidR="009801BF" w:rsidRPr="00183B8E" w14:paraId="324DC8A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8DA05B" w14:textId="77777777" w:rsidR="009801BF" w:rsidRPr="006D61EF" w:rsidRDefault="009801BF" w:rsidP="009801BF">
            <w:pPr>
              <w:pStyle w:val="TextoTabla"/>
            </w:pPr>
            <w:r w:rsidRPr="006D61EF">
              <w:t xml:space="preserve"> </w:t>
            </w:r>
          </w:p>
        </w:tc>
      </w:tr>
    </w:tbl>
    <w:p w14:paraId="094D21A1" w14:textId="68C1A7F8" w:rsidR="0003426F" w:rsidRDefault="0003426F" w:rsidP="0003426F"/>
    <w:p w14:paraId="6855C662" w14:textId="3DA89004" w:rsidR="000976DB" w:rsidRDefault="000976DB">
      <w:pPr>
        <w:spacing w:before="0" w:after="0" w:line="240" w:lineRule="auto"/>
        <w:jc w:val="left"/>
      </w:pPr>
      <w:r>
        <w:br w:type="page"/>
      </w:r>
    </w:p>
    <w:p w14:paraId="106BC54E" w14:textId="6D17A9C6" w:rsidR="00391171" w:rsidRDefault="00391171" w:rsidP="00391171">
      <w:pPr>
        <w:pStyle w:val="Ttulo2"/>
      </w:pPr>
      <w:bookmarkStart w:id="267" w:name="_Toc318897609"/>
      <w:bookmarkStart w:id="268" w:name="_Toc357060674"/>
      <w:bookmarkStart w:id="269" w:name="_Toc445195500"/>
      <w:bookmarkStart w:id="270" w:name="_Toc519068338"/>
      <w:bookmarkStart w:id="271" w:name="_Toc2687397"/>
      <w:bookmarkStart w:id="272" w:name="_Ref109713928"/>
      <w:bookmarkStart w:id="273" w:name="_Ref109715066"/>
      <w:bookmarkStart w:id="274" w:name="_Toc131162578"/>
      <w:r w:rsidRPr="009D03A0">
        <w:lastRenderedPageBreak/>
        <w:t xml:space="preserve">U5KI.HTWR.03.006. Formacion de </w:t>
      </w:r>
      <w:r>
        <w:t>grupos de</w:t>
      </w:r>
      <w:r w:rsidRPr="009D03A0">
        <w:t xml:space="preserve"> Retransmisión.</w:t>
      </w:r>
      <w:bookmarkEnd w:id="267"/>
      <w:bookmarkEnd w:id="268"/>
      <w:bookmarkEnd w:id="269"/>
      <w:bookmarkEnd w:id="270"/>
      <w:bookmarkEnd w:id="271"/>
      <w:bookmarkEnd w:id="272"/>
      <w:bookmarkEnd w:id="273"/>
      <w:bookmarkEnd w:id="27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0946C4B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CE85D0E" w14:textId="77777777" w:rsidR="0003426F" w:rsidRPr="006D61EF" w:rsidRDefault="0003426F" w:rsidP="006939F9">
            <w:pPr>
              <w:pStyle w:val="TextoTabla"/>
            </w:pPr>
          </w:p>
        </w:tc>
      </w:tr>
      <w:tr w:rsidR="0003426F" w:rsidRPr="006D61EF" w14:paraId="41396340" w14:textId="77777777" w:rsidTr="006939F9">
        <w:trPr>
          <w:trHeight w:val="20"/>
          <w:jc w:val="center"/>
        </w:trPr>
        <w:tc>
          <w:tcPr>
            <w:tcW w:w="1971" w:type="dxa"/>
            <w:gridSpan w:val="2"/>
            <w:shd w:val="clear" w:color="auto" w:fill="D9D9D9" w:themeFill="background1" w:themeFillShade="D9"/>
          </w:tcPr>
          <w:p w14:paraId="7AF495A3" w14:textId="77777777" w:rsidR="0003426F" w:rsidRPr="006D61EF" w:rsidRDefault="0003426F" w:rsidP="006939F9">
            <w:pPr>
              <w:pStyle w:val="TextoTabla"/>
              <w:rPr>
                <w:b/>
              </w:rPr>
            </w:pPr>
            <w:r w:rsidRPr="006D61EF">
              <w:rPr>
                <w:b/>
              </w:rPr>
              <w:t>Grupo</w:t>
            </w:r>
          </w:p>
        </w:tc>
        <w:tc>
          <w:tcPr>
            <w:tcW w:w="2371" w:type="dxa"/>
            <w:shd w:val="clear" w:color="auto" w:fill="auto"/>
          </w:tcPr>
          <w:p w14:paraId="141D782B" w14:textId="50FEFF22" w:rsidR="0003426F" w:rsidRPr="006D61EF" w:rsidRDefault="00235520" w:rsidP="006939F9">
            <w:pPr>
              <w:pStyle w:val="TextoTabla"/>
            </w:pPr>
            <w:r>
              <w:t>Radio</w:t>
            </w:r>
          </w:p>
        </w:tc>
        <w:tc>
          <w:tcPr>
            <w:tcW w:w="2161" w:type="dxa"/>
            <w:shd w:val="clear" w:color="auto" w:fill="D9D9D9" w:themeFill="background1" w:themeFillShade="D9"/>
          </w:tcPr>
          <w:p w14:paraId="4997B71A"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5C584419" w14:textId="653E3B2B" w:rsidR="0003426F" w:rsidRPr="006D61EF" w:rsidRDefault="00235520" w:rsidP="006939F9">
            <w:pPr>
              <w:pStyle w:val="TextoTabla"/>
            </w:pPr>
            <w:r w:rsidRPr="00235520">
              <w:t>U5KI.HTWR.03.006</w:t>
            </w:r>
          </w:p>
        </w:tc>
      </w:tr>
      <w:tr w:rsidR="0003426F" w:rsidRPr="00183B8E" w14:paraId="2DBD78A3" w14:textId="77777777" w:rsidTr="006939F9">
        <w:trPr>
          <w:trHeight w:val="20"/>
          <w:jc w:val="center"/>
        </w:trPr>
        <w:tc>
          <w:tcPr>
            <w:tcW w:w="1971" w:type="dxa"/>
            <w:gridSpan w:val="2"/>
            <w:shd w:val="clear" w:color="auto" w:fill="D9D9D9" w:themeFill="background1" w:themeFillShade="D9"/>
          </w:tcPr>
          <w:p w14:paraId="51A164DE"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37A77197" w14:textId="5BCF29E9" w:rsidR="0003426F" w:rsidRPr="006D61EF" w:rsidRDefault="00235520" w:rsidP="006939F9">
            <w:pPr>
              <w:pStyle w:val="TextoTabla"/>
            </w:pPr>
            <w:r>
              <w:t>Formación de grupos de Retransmisión.</w:t>
            </w:r>
          </w:p>
        </w:tc>
      </w:tr>
      <w:tr w:rsidR="0003426F" w:rsidRPr="00183B8E" w14:paraId="65AEF952" w14:textId="77777777" w:rsidTr="006939F9">
        <w:trPr>
          <w:trHeight w:val="20"/>
          <w:jc w:val="center"/>
        </w:trPr>
        <w:tc>
          <w:tcPr>
            <w:tcW w:w="1971" w:type="dxa"/>
            <w:gridSpan w:val="2"/>
            <w:shd w:val="clear" w:color="auto" w:fill="D9D9D9" w:themeFill="background1" w:themeFillShade="D9"/>
          </w:tcPr>
          <w:p w14:paraId="58C9C354"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4F575D9C" w14:textId="63D6BD89" w:rsidR="0003426F" w:rsidRPr="006D61EF" w:rsidRDefault="00235520" w:rsidP="006939F9">
            <w:pPr>
              <w:pStyle w:val="TextoTabla"/>
            </w:pPr>
            <w:r w:rsidRPr="00235520">
              <w:t>Establecer el correcto funcionamiento de la formación y destrucción de grupos de retransmisión desde los puestos de operador.</w:t>
            </w:r>
          </w:p>
        </w:tc>
      </w:tr>
      <w:tr w:rsidR="0003426F" w:rsidRPr="006D61EF" w14:paraId="55C50995" w14:textId="77777777" w:rsidTr="006939F9">
        <w:trPr>
          <w:trHeight w:val="20"/>
          <w:jc w:val="center"/>
        </w:trPr>
        <w:tc>
          <w:tcPr>
            <w:tcW w:w="1971" w:type="dxa"/>
            <w:gridSpan w:val="2"/>
            <w:shd w:val="clear" w:color="auto" w:fill="D9D9D9" w:themeFill="background1" w:themeFillShade="D9"/>
            <w:vAlign w:val="center"/>
          </w:tcPr>
          <w:p w14:paraId="049F9BDB"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1A51740" w14:textId="77777777" w:rsidR="00235520" w:rsidRDefault="00235520" w:rsidP="00A3312E">
            <w:pPr>
              <w:pStyle w:val="TextoTabla"/>
              <w:numPr>
                <w:ilvl w:val="0"/>
                <w:numId w:val="75"/>
              </w:numPr>
            </w:pPr>
            <w:r>
              <w:t xml:space="preserve">Puesto de Operador bajo prueba en modo NORMAL con los JACK Insertados. </w:t>
            </w:r>
          </w:p>
          <w:p w14:paraId="3579A427" w14:textId="77777777" w:rsidR="00235520" w:rsidRDefault="00235520" w:rsidP="00A3312E">
            <w:pPr>
              <w:pStyle w:val="TextoTabla"/>
              <w:numPr>
                <w:ilvl w:val="0"/>
                <w:numId w:val="75"/>
              </w:numPr>
            </w:pPr>
            <w:r>
              <w:t>Al menos dos colaterales Radio, con posición asignada en puesto bajo pruebas y con posibilidad de generar llamada radio al sistema.</w:t>
            </w:r>
          </w:p>
          <w:p w14:paraId="099017C9" w14:textId="77777777" w:rsidR="0003426F" w:rsidRDefault="00235520" w:rsidP="00A3312E">
            <w:pPr>
              <w:pStyle w:val="TextoTabla"/>
              <w:numPr>
                <w:ilvl w:val="0"/>
                <w:numId w:val="75"/>
              </w:numPr>
            </w:pPr>
            <w:r>
              <w:t>Los colaterales radio configurados en el puesto de operador bajo prueba, estarán en modo REPOSO.</w:t>
            </w:r>
          </w:p>
          <w:p w14:paraId="7A2AC499" w14:textId="6903A29D" w:rsidR="00D13244" w:rsidRPr="006D61EF" w:rsidRDefault="00D13244" w:rsidP="00A3312E">
            <w:pPr>
              <w:pStyle w:val="TextoTabla"/>
              <w:numPr>
                <w:ilvl w:val="0"/>
                <w:numId w:val="75"/>
              </w:numPr>
            </w:pPr>
            <w:r>
              <w:t xml:space="preserve">El Sector asignado al puesto debe tener la opción (de configuración) “Permitido quitar RTX con </w:t>
            </w:r>
            <w:proofErr w:type="spellStart"/>
            <w:r>
              <w:t>Squelch</w:t>
            </w:r>
            <w:proofErr w:type="spellEnd"/>
            <w:r>
              <w:t>’ deshabilitada</w:t>
            </w:r>
            <w:r w:rsidR="00730491">
              <w:t>”</w:t>
            </w:r>
            <w:r>
              <w:t>.</w:t>
            </w:r>
          </w:p>
        </w:tc>
      </w:tr>
      <w:tr w:rsidR="0003426F" w:rsidRPr="006D61EF" w14:paraId="0F8D1D9E" w14:textId="77777777" w:rsidTr="006939F9">
        <w:trPr>
          <w:trHeight w:val="20"/>
          <w:jc w:val="center"/>
        </w:trPr>
        <w:tc>
          <w:tcPr>
            <w:tcW w:w="695" w:type="dxa"/>
            <w:shd w:val="clear" w:color="auto" w:fill="BFBFBF" w:themeFill="background1" w:themeFillShade="BF"/>
          </w:tcPr>
          <w:p w14:paraId="030D7778"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6ACDE02"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0CDBB09" w14:textId="77777777" w:rsidR="0003426F" w:rsidRPr="006D61EF" w:rsidRDefault="0003426F" w:rsidP="006939F9">
            <w:pPr>
              <w:pStyle w:val="TextoTabla"/>
              <w:rPr>
                <w:b/>
              </w:rPr>
            </w:pPr>
            <w:r w:rsidRPr="006D61EF">
              <w:rPr>
                <w:b/>
              </w:rPr>
              <w:t>Resultado</w:t>
            </w:r>
          </w:p>
        </w:tc>
      </w:tr>
      <w:tr w:rsidR="0003426F" w:rsidRPr="006D61EF" w14:paraId="7F13F16A" w14:textId="77777777" w:rsidTr="006939F9">
        <w:trPr>
          <w:trHeight w:val="20"/>
          <w:jc w:val="center"/>
        </w:trPr>
        <w:tc>
          <w:tcPr>
            <w:tcW w:w="8188" w:type="dxa"/>
            <w:gridSpan w:val="5"/>
            <w:shd w:val="clear" w:color="auto" w:fill="D9D9D9" w:themeFill="background1" w:themeFillShade="D9"/>
          </w:tcPr>
          <w:p w14:paraId="33B5E59B" w14:textId="77777777" w:rsidR="0003426F" w:rsidRPr="006D61EF" w:rsidRDefault="0003426F" w:rsidP="006939F9">
            <w:pPr>
              <w:pStyle w:val="TextoTabla"/>
              <w:rPr>
                <w:b/>
              </w:rPr>
            </w:pPr>
          </w:p>
        </w:tc>
        <w:tc>
          <w:tcPr>
            <w:tcW w:w="851" w:type="dxa"/>
            <w:shd w:val="clear" w:color="auto" w:fill="D9D9D9" w:themeFill="background1" w:themeFillShade="D9"/>
          </w:tcPr>
          <w:p w14:paraId="64362F6B"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0DC5F9FC" w14:textId="77777777" w:rsidR="0003426F" w:rsidRPr="006D61EF" w:rsidRDefault="0003426F" w:rsidP="006939F9">
            <w:pPr>
              <w:pStyle w:val="TextoTabla"/>
              <w:rPr>
                <w:b/>
              </w:rPr>
            </w:pPr>
            <w:r w:rsidRPr="006D61EF">
              <w:rPr>
                <w:b/>
              </w:rPr>
              <w:t>NO</w:t>
            </w:r>
          </w:p>
        </w:tc>
      </w:tr>
      <w:tr w:rsidR="0003426F" w:rsidRPr="00183B8E" w14:paraId="7991503A" w14:textId="77777777" w:rsidTr="006939F9">
        <w:trPr>
          <w:trHeight w:val="20"/>
          <w:jc w:val="center"/>
        </w:trPr>
        <w:tc>
          <w:tcPr>
            <w:tcW w:w="695" w:type="dxa"/>
            <w:tcBorders>
              <w:bottom w:val="single" w:sz="6" w:space="0" w:color="000000"/>
            </w:tcBorders>
            <w:shd w:val="clear" w:color="auto" w:fill="auto"/>
          </w:tcPr>
          <w:p w14:paraId="3B216A8A"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4D21FE7C" w14:textId="5D414B0F" w:rsidR="00235520" w:rsidRDefault="00235520" w:rsidP="00235520">
            <w:pPr>
              <w:pStyle w:val="TextoTabla"/>
            </w:pPr>
            <w:r>
              <w:t>Formación de Grupos de Retransmisión.</w:t>
            </w:r>
          </w:p>
          <w:p w14:paraId="2C2CC872" w14:textId="10DE2A2F" w:rsidR="00235520" w:rsidRDefault="00235520" w:rsidP="00A3312E">
            <w:pPr>
              <w:pStyle w:val="TextoTabla"/>
              <w:numPr>
                <w:ilvl w:val="0"/>
                <w:numId w:val="76"/>
              </w:numPr>
            </w:pPr>
            <w:r>
              <w:t>Asigne en RXTX 2 o más posiciones radio.</w:t>
            </w:r>
          </w:p>
          <w:p w14:paraId="4D127862" w14:textId="7B45F81F" w:rsidR="00235520" w:rsidRDefault="00235520" w:rsidP="00A3312E">
            <w:pPr>
              <w:pStyle w:val="TextoTabla"/>
              <w:numPr>
                <w:ilvl w:val="0"/>
                <w:numId w:val="76"/>
              </w:numPr>
            </w:pPr>
            <w:r>
              <w:t xml:space="preserve">Pulse la tecla de Retransmisión (RTX). </w:t>
            </w:r>
          </w:p>
          <w:p w14:paraId="58A11F91" w14:textId="49A68D1D" w:rsidR="00235520" w:rsidRDefault="00235520" w:rsidP="00A3312E">
            <w:pPr>
              <w:pStyle w:val="TextoTabla"/>
              <w:numPr>
                <w:ilvl w:val="1"/>
                <w:numId w:val="76"/>
              </w:numPr>
            </w:pPr>
            <w:r>
              <w:t>La tecla pasa a estado “secuencia de programación” y aparece el indicador del grupo RTX (G).</w:t>
            </w:r>
          </w:p>
          <w:p w14:paraId="3844E0F5" w14:textId="15805DE4" w:rsidR="00235520" w:rsidRDefault="00235520" w:rsidP="00A3312E">
            <w:pPr>
              <w:pStyle w:val="TextoTabla"/>
              <w:numPr>
                <w:ilvl w:val="1"/>
                <w:numId w:val="76"/>
              </w:numPr>
            </w:pPr>
            <w:r>
              <w:t>Las posiciones radio ‘asignables y seleccionadas pasan a estado “Frecuencia implicada en secuencia de programación”.</w:t>
            </w:r>
          </w:p>
          <w:p w14:paraId="4576E454" w14:textId="789EAAD3" w:rsidR="00235520" w:rsidRDefault="00235520" w:rsidP="00A3312E">
            <w:pPr>
              <w:pStyle w:val="TextoTabla"/>
              <w:numPr>
                <w:ilvl w:val="1"/>
                <w:numId w:val="76"/>
              </w:numPr>
            </w:pPr>
            <w:r>
              <w:t>Las posiciones Radio "asignables y no seleccionadas" pasan al estado en que tuvieran.</w:t>
            </w:r>
          </w:p>
          <w:p w14:paraId="7D2255BC" w14:textId="2DCB05FD" w:rsidR="00235520" w:rsidRDefault="00235520" w:rsidP="00A3312E">
            <w:pPr>
              <w:pStyle w:val="TextoTabla"/>
              <w:numPr>
                <w:ilvl w:val="0"/>
                <w:numId w:val="76"/>
              </w:numPr>
            </w:pPr>
            <w:r>
              <w:t>Pulsar las posiciones radio en estado ‘Frecuencia implicada en secuencia de programación’ que se desee incluir en el grupo.</w:t>
            </w:r>
          </w:p>
          <w:p w14:paraId="29400ABB" w14:textId="7A0C46ED" w:rsidR="00235520" w:rsidRDefault="00235520" w:rsidP="00A3312E">
            <w:pPr>
              <w:pStyle w:val="TextoTabla"/>
              <w:numPr>
                <w:ilvl w:val="1"/>
                <w:numId w:val="76"/>
              </w:numPr>
            </w:pPr>
            <w:r>
              <w:t xml:space="preserve">La operación queda marcada en las posiciones radio por el indicador de grupo RTX. </w:t>
            </w:r>
          </w:p>
          <w:p w14:paraId="18E85E1C" w14:textId="5A6CA7EF" w:rsidR="00235520" w:rsidRDefault="00235520" w:rsidP="00A3312E">
            <w:pPr>
              <w:pStyle w:val="TextoTabla"/>
              <w:numPr>
                <w:ilvl w:val="0"/>
                <w:numId w:val="76"/>
              </w:numPr>
            </w:pPr>
            <w:r>
              <w:t>Una vez seleccionadas las frecuencias que componen el grupo, pulsar nuevamente RTX:</w:t>
            </w:r>
          </w:p>
          <w:p w14:paraId="256F182A" w14:textId="4409F00D" w:rsidR="00235520" w:rsidRDefault="00235520" w:rsidP="00A3312E">
            <w:pPr>
              <w:pStyle w:val="TextoTabla"/>
              <w:numPr>
                <w:ilvl w:val="1"/>
                <w:numId w:val="76"/>
              </w:numPr>
            </w:pPr>
            <w:r>
              <w:t>La Tecla Retransmisión pasa a "Reposo"</w:t>
            </w:r>
          </w:p>
          <w:p w14:paraId="31FEBB61" w14:textId="4C4B0999" w:rsidR="00235520" w:rsidRDefault="00235520" w:rsidP="00A3312E">
            <w:pPr>
              <w:pStyle w:val="TextoTabla"/>
              <w:numPr>
                <w:ilvl w:val="1"/>
                <w:numId w:val="76"/>
              </w:numPr>
            </w:pPr>
            <w:r>
              <w:t>Todas las posiciones radio vuelven al estado que presentaban al iniciar la secuencia de programación, salvo que las que se han incluido en el grupo que tendrán el identificativo del grupo de retransmisión.</w:t>
            </w:r>
          </w:p>
          <w:p w14:paraId="0C0113DE" w14:textId="75BC1B7B" w:rsidR="0003426F" w:rsidRPr="006D61EF" w:rsidRDefault="00235520" w:rsidP="00A3312E">
            <w:pPr>
              <w:pStyle w:val="TextoTabla"/>
              <w:numPr>
                <w:ilvl w:val="1"/>
                <w:numId w:val="76"/>
              </w:numPr>
            </w:pPr>
            <w:r>
              <w:t>En otros puestos, los canales incluidos en el grupo de retransmisión presentarán el identificativo “R” en la parte inferior derecha de la zona Id. Canal.</w:t>
            </w:r>
          </w:p>
        </w:tc>
        <w:tc>
          <w:tcPr>
            <w:tcW w:w="851" w:type="dxa"/>
            <w:tcBorders>
              <w:bottom w:val="single" w:sz="6" w:space="0" w:color="000000"/>
            </w:tcBorders>
            <w:shd w:val="clear" w:color="auto" w:fill="auto"/>
          </w:tcPr>
          <w:p w14:paraId="2063D60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117CFF2" w14:textId="77777777" w:rsidR="0003426F" w:rsidRPr="006D61EF" w:rsidRDefault="0003426F" w:rsidP="006939F9">
            <w:pPr>
              <w:pStyle w:val="TextoTabla"/>
            </w:pPr>
          </w:p>
        </w:tc>
      </w:tr>
      <w:tr w:rsidR="0003426F" w:rsidRPr="00183B8E" w14:paraId="0CDFEF8B" w14:textId="77777777" w:rsidTr="006939F9">
        <w:trPr>
          <w:trHeight w:val="20"/>
          <w:jc w:val="center"/>
        </w:trPr>
        <w:tc>
          <w:tcPr>
            <w:tcW w:w="695" w:type="dxa"/>
            <w:tcBorders>
              <w:bottom w:val="single" w:sz="6" w:space="0" w:color="000000"/>
            </w:tcBorders>
            <w:shd w:val="clear" w:color="auto" w:fill="auto"/>
          </w:tcPr>
          <w:p w14:paraId="56BFAEB0"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25B7A9E3" w14:textId="24012C71" w:rsidR="00235520" w:rsidRDefault="00235520" w:rsidP="00235520">
            <w:pPr>
              <w:pStyle w:val="TextoTabla"/>
            </w:pPr>
            <w:r>
              <w:t>Eliminación de Grupos de Retransmisión.</w:t>
            </w:r>
          </w:p>
          <w:p w14:paraId="11FD3A3E" w14:textId="54C80B24" w:rsidR="00235520" w:rsidRDefault="00235520" w:rsidP="00A3312E">
            <w:pPr>
              <w:pStyle w:val="TextoTabla"/>
              <w:numPr>
                <w:ilvl w:val="0"/>
                <w:numId w:val="77"/>
              </w:numPr>
            </w:pPr>
            <w:r>
              <w:t>Partimos del grupo generado en el paso anterior.</w:t>
            </w:r>
          </w:p>
          <w:p w14:paraId="3AB008A8" w14:textId="1CE0AA49" w:rsidR="00235520" w:rsidRDefault="00235520" w:rsidP="00A3312E">
            <w:pPr>
              <w:pStyle w:val="TextoTabla"/>
              <w:numPr>
                <w:ilvl w:val="0"/>
                <w:numId w:val="77"/>
              </w:numPr>
            </w:pPr>
            <w:r>
              <w:lastRenderedPageBreak/>
              <w:t>Pulsamos la tecla RTX.</w:t>
            </w:r>
          </w:p>
          <w:p w14:paraId="0E48EE59" w14:textId="5801D55B" w:rsidR="00235520" w:rsidRDefault="00235520" w:rsidP="00A3312E">
            <w:pPr>
              <w:pStyle w:val="TextoTabla"/>
              <w:numPr>
                <w:ilvl w:val="0"/>
                <w:numId w:val="77"/>
              </w:numPr>
            </w:pPr>
            <w:r>
              <w:t xml:space="preserve">Pulsar las posiciones </w:t>
            </w:r>
            <w:proofErr w:type="gramStart"/>
            <w:r>
              <w:t>radio incluidas</w:t>
            </w:r>
            <w:proofErr w:type="gramEnd"/>
            <w:r>
              <w:t xml:space="preserve"> en el grupo que se desea deseleccionar.</w:t>
            </w:r>
          </w:p>
          <w:p w14:paraId="1EEC9397" w14:textId="55CFAD08" w:rsidR="00235520" w:rsidRDefault="00235520" w:rsidP="00A3312E">
            <w:pPr>
              <w:pStyle w:val="TextoTabla"/>
              <w:numPr>
                <w:ilvl w:val="1"/>
                <w:numId w:val="77"/>
              </w:numPr>
            </w:pPr>
            <w:r>
              <w:t>En la zona Id. Canal de la posición radio desaparece el indicativo alfanumérico del grupo de retransmisión (G).</w:t>
            </w:r>
          </w:p>
          <w:p w14:paraId="74E6D7BA" w14:textId="207C0D77" w:rsidR="00235520" w:rsidRDefault="00235520" w:rsidP="00A3312E">
            <w:pPr>
              <w:pStyle w:val="TextoTabla"/>
              <w:numPr>
                <w:ilvl w:val="0"/>
                <w:numId w:val="77"/>
              </w:numPr>
            </w:pPr>
            <w:r>
              <w:t>Una vez pulsadas todas las componentes del grupo, volvemos a pulsar RTX.</w:t>
            </w:r>
          </w:p>
          <w:p w14:paraId="56EEEC89" w14:textId="1B2DFE2D" w:rsidR="00235520" w:rsidRDefault="00235520" w:rsidP="00A3312E">
            <w:pPr>
              <w:pStyle w:val="TextoTabla"/>
              <w:numPr>
                <w:ilvl w:val="1"/>
                <w:numId w:val="77"/>
              </w:numPr>
            </w:pPr>
            <w:r>
              <w:t>El grupo se deshace y desaparece el indicativo alfanumérico del grupo de canales.</w:t>
            </w:r>
          </w:p>
          <w:p w14:paraId="129D8C41" w14:textId="4E7CB7E6" w:rsidR="0003426F" w:rsidRPr="006D61EF" w:rsidRDefault="00235520" w:rsidP="00A3312E">
            <w:pPr>
              <w:pStyle w:val="TextoTabla"/>
              <w:numPr>
                <w:ilvl w:val="1"/>
                <w:numId w:val="77"/>
              </w:numPr>
            </w:pPr>
            <w:r>
              <w:t>En otras posiciones, los canales deseleccionados del grupo de retransmisión volverán a su estado normal, desapareciendo el identificativo “R” en la parte inferior derecha de la zona Id. Canal.</w:t>
            </w:r>
          </w:p>
        </w:tc>
        <w:tc>
          <w:tcPr>
            <w:tcW w:w="851" w:type="dxa"/>
            <w:tcBorders>
              <w:bottom w:val="single" w:sz="6" w:space="0" w:color="000000"/>
            </w:tcBorders>
            <w:shd w:val="clear" w:color="auto" w:fill="auto"/>
          </w:tcPr>
          <w:p w14:paraId="411A45D2"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7F56993" w14:textId="77777777" w:rsidR="0003426F" w:rsidRPr="006D61EF" w:rsidRDefault="0003426F" w:rsidP="006939F9">
            <w:pPr>
              <w:pStyle w:val="TextoTabla"/>
            </w:pPr>
          </w:p>
        </w:tc>
      </w:tr>
      <w:tr w:rsidR="0003426F" w:rsidRPr="00183B8E" w14:paraId="187213C1" w14:textId="77777777" w:rsidTr="006939F9">
        <w:trPr>
          <w:trHeight w:val="20"/>
          <w:jc w:val="center"/>
        </w:trPr>
        <w:tc>
          <w:tcPr>
            <w:tcW w:w="695" w:type="dxa"/>
            <w:tcBorders>
              <w:bottom w:val="single" w:sz="6" w:space="0" w:color="000000"/>
            </w:tcBorders>
            <w:shd w:val="clear" w:color="auto" w:fill="auto"/>
          </w:tcPr>
          <w:p w14:paraId="05F55163" w14:textId="77777777" w:rsidR="0003426F" w:rsidRPr="006D61EF" w:rsidRDefault="0003426F" w:rsidP="006939F9">
            <w:pPr>
              <w:pStyle w:val="TextoTabla"/>
            </w:pPr>
            <w:r w:rsidRPr="006D61EF">
              <w:lastRenderedPageBreak/>
              <w:t>3</w:t>
            </w:r>
          </w:p>
        </w:tc>
        <w:tc>
          <w:tcPr>
            <w:tcW w:w="7493" w:type="dxa"/>
            <w:gridSpan w:val="4"/>
            <w:tcBorders>
              <w:bottom w:val="single" w:sz="6" w:space="0" w:color="000000"/>
            </w:tcBorders>
            <w:shd w:val="clear" w:color="auto" w:fill="auto"/>
          </w:tcPr>
          <w:p w14:paraId="23504480" w14:textId="78067FBC" w:rsidR="00235520" w:rsidRDefault="00235520" w:rsidP="00235520">
            <w:pPr>
              <w:pStyle w:val="TextoTabla"/>
            </w:pPr>
            <w:r>
              <w:t>Excepciones.</w:t>
            </w:r>
          </w:p>
          <w:p w14:paraId="6B51F360" w14:textId="4205209E" w:rsidR="00235520" w:rsidRDefault="00235520" w:rsidP="00A3312E">
            <w:pPr>
              <w:pStyle w:val="TextoTabla"/>
              <w:numPr>
                <w:ilvl w:val="0"/>
                <w:numId w:val="78"/>
              </w:numPr>
            </w:pPr>
            <w:r>
              <w:t>Número máximo de Frecuencias en Grupo</w:t>
            </w:r>
            <w:r w:rsidR="00D13244">
              <w:t xml:space="preserve">: </w:t>
            </w:r>
            <w:r>
              <w:t>Comprobar que un grupo no puede contener más de 10 frecuencias (posiciones radio).</w:t>
            </w:r>
          </w:p>
          <w:p w14:paraId="13430C29" w14:textId="6C36C79E" w:rsidR="00235520" w:rsidRDefault="00235520" w:rsidP="00A3312E">
            <w:pPr>
              <w:pStyle w:val="TextoTabla"/>
              <w:numPr>
                <w:ilvl w:val="0"/>
                <w:numId w:val="78"/>
              </w:numPr>
            </w:pPr>
            <w:r>
              <w:t>Pertenencia Exclusiva a un Grupo de Retransmisión</w:t>
            </w:r>
            <w:r w:rsidR="00D13244">
              <w:t>:</w:t>
            </w:r>
            <w:r>
              <w:t xml:space="preserve"> Comprobar que un canal solo puede estar implicado en un grupo de retransmisión. Sea este del mismo o diferente operador.</w:t>
            </w:r>
          </w:p>
          <w:p w14:paraId="61F37175" w14:textId="77777777" w:rsidR="00730491" w:rsidRDefault="00235520" w:rsidP="00A3312E">
            <w:pPr>
              <w:pStyle w:val="TextoTabla"/>
              <w:numPr>
                <w:ilvl w:val="0"/>
                <w:numId w:val="78"/>
              </w:numPr>
            </w:pPr>
            <w:r>
              <w:t>PTT durante la programación</w:t>
            </w:r>
            <w:r w:rsidR="00D13244">
              <w:t xml:space="preserve">: </w:t>
            </w:r>
            <w:r>
              <w:t>Comprobar que la acción de PTT antes de confirmar la formación o destrucción de un grupo de retransmisión, aborta el proceso llevando todas las posiciones radio al estado previo al comienzo de la programación.</w:t>
            </w:r>
          </w:p>
          <w:p w14:paraId="2F3FE4AF" w14:textId="38FF4E15" w:rsidR="00D13244" w:rsidRPr="006D61EF" w:rsidRDefault="00D13244" w:rsidP="00A3312E">
            <w:pPr>
              <w:pStyle w:val="TextoTabla"/>
              <w:numPr>
                <w:ilvl w:val="0"/>
                <w:numId w:val="78"/>
              </w:numPr>
            </w:pPr>
            <w:proofErr w:type="spellStart"/>
            <w:r>
              <w:t>Squelch</w:t>
            </w:r>
            <w:proofErr w:type="spellEnd"/>
            <w:r>
              <w:t xml:space="preserve"> durante la programación</w:t>
            </w:r>
            <w:r w:rsidR="00730491">
              <w:t xml:space="preserve">: </w:t>
            </w:r>
            <w:r>
              <w:t xml:space="preserve">Comprobar que durante la retransmisión de un </w:t>
            </w:r>
            <w:proofErr w:type="spellStart"/>
            <w:r>
              <w:t>Squelch</w:t>
            </w:r>
            <w:proofErr w:type="spellEnd"/>
            <w:r>
              <w:t>, no se puede modificar el grupo de retransmisión.</w:t>
            </w:r>
          </w:p>
        </w:tc>
        <w:tc>
          <w:tcPr>
            <w:tcW w:w="851" w:type="dxa"/>
            <w:tcBorders>
              <w:bottom w:val="single" w:sz="6" w:space="0" w:color="000000"/>
            </w:tcBorders>
            <w:shd w:val="clear" w:color="auto" w:fill="auto"/>
          </w:tcPr>
          <w:p w14:paraId="4134DD6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41D7083" w14:textId="77777777" w:rsidR="0003426F" w:rsidRPr="006D61EF" w:rsidRDefault="0003426F" w:rsidP="006939F9">
            <w:pPr>
              <w:pStyle w:val="TextoTabla"/>
            </w:pPr>
          </w:p>
        </w:tc>
      </w:tr>
      <w:tr w:rsidR="0003426F" w:rsidRPr="00183B8E" w14:paraId="59C2C54B" w14:textId="77777777" w:rsidTr="006939F9">
        <w:trPr>
          <w:trHeight w:val="20"/>
          <w:jc w:val="center"/>
        </w:trPr>
        <w:tc>
          <w:tcPr>
            <w:tcW w:w="695" w:type="dxa"/>
            <w:tcBorders>
              <w:bottom w:val="single" w:sz="6" w:space="0" w:color="000000"/>
            </w:tcBorders>
            <w:shd w:val="clear" w:color="auto" w:fill="auto"/>
          </w:tcPr>
          <w:p w14:paraId="6B6C957F"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3FB026CB" w14:textId="49F28CC6" w:rsidR="00730491" w:rsidRPr="006D61EF" w:rsidRDefault="00FA4AC0" w:rsidP="00D13244">
            <w:pPr>
              <w:pStyle w:val="TextoTabla"/>
            </w:pPr>
            <w:r>
              <w:t>Repetir los pasos 1 a 3 con otros grupos y asignaciones.</w:t>
            </w:r>
          </w:p>
        </w:tc>
        <w:tc>
          <w:tcPr>
            <w:tcW w:w="851" w:type="dxa"/>
            <w:tcBorders>
              <w:bottom w:val="single" w:sz="6" w:space="0" w:color="000000"/>
            </w:tcBorders>
            <w:shd w:val="clear" w:color="auto" w:fill="auto"/>
          </w:tcPr>
          <w:p w14:paraId="63CD04B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B3C0CC5" w14:textId="77777777" w:rsidR="0003426F" w:rsidRPr="006D61EF" w:rsidRDefault="0003426F" w:rsidP="006939F9">
            <w:pPr>
              <w:pStyle w:val="TextoTabla"/>
            </w:pPr>
          </w:p>
        </w:tc>
      </w:tr>
      <w:tr w:rsidR="00FA4AC0" w:rsidRPr="006D61EF" w14:paraId="15AE53F0" w14:textId="77777777" w:rsidTr="006939F9">
        <w:trPr>
          <w:trHeight w:val="20"/>
          <w:jc w:val="center"/>
        </w:trPr>
        <w:tc>
          <w:tcPr>
            <w:tcW w:w="695" w:type="dxa"/>
            <w:tcBorders>
              <w:bottom w:val="single" w:sz="6" w:space="0" w:color="000000"/>
            </w:tcBorders>
            <w:shd w:val="clear" w:color="auto" w:fill="auto"/>
          </w:tcPr>
          <w:p w14:paraId="2017C562" w14:textId="77777777" w:rsidR="00FA4AC0" w:rsidRPr="006D61EF" w:rsidRDefault="00FA4AC0" w:rsidP="00FA4AC0">
            <w:pPr>
              <w:pStyle w:val="TextoTabla"/>
            </w:pPr>
            <w:r w:rsidRPr="006D61EF">
              <w:t>5</w:t>
            </w:r>
          </w:p>
        </w:tc>
        <w:tc>
          <w:tcPr>
            <w:tcW w:w="7493" w:type="dxa"/>
            <w:gridSpan w:val="4"/>
            <w:tcBorders>
              <w:bottom w:val="single" w:sz="6" w:space="0" w:color="000000"/>
            </w:tcBorders>
            <w:shd w:val="clear" w:color="auto" w:fill="auto"/>
          </w:tcPr>
          <w:p w14:paraId="3A51C0FE" w14:textId="77777777" w:rsidR="00FA4AC0" w:rsidRDefault="00FA4AC0" w:rsidP="00FA4AC0">
            <w:pPr>
              <w:pStyle w:val="TextoTabla"/>
            </w:pPr>
            <w:r>
              <w:t xml:space="preserve">Activar en el Sector asignado al puesto bajo prueba la opción “Permitido quitar RTX con </w:t>
            </w:r>
            <w:proofErr w:type="spellStart"/>
            <w:r>
              <w:t>Squelch</w:t>
            </w:r>
            <w:proofErr w:type="spellEnd"/>
            <w:r>
              <w:t>”.</w:t>
            </w:r>
          </w:p>
          <w:p w14:paraId="4AFC1319" w14:textId="6D65B19A" w:rsidR="00FA4AC0" w:rsidRPr="006D61EF" w:rsidRDefault="00FA4AC0" w:rsidP="00FA4AC0">
            <w:pPr>
              <w:pStyle w:val="TextoTabla"/>
            </w:pPr>
            <w:r>
              <w:t>Activar la Sectorización.</w:t>
            </w:r>
          </w:p>
        </w:tc>
        <w:tc>
          <w:tcPr>
            <w:tcW w:w="851" w:type="dxa"/>
            <w:tcBorders>
              <w:bottom w:val="single" w:sz="6" w:space="0" w:color="000000"/>
            </w:tcBorders>
            <w:shd w:val="clear" w:color="auto" w:fill="auto"/>
          </w:tcPr>
          <w:p w14:paraId="43757F66" w14:textId="77777777" w:rsidR="00FA4AC0" w:rsidRPr="006D61EF" w:rsidRDefault="00FA4AC0" w:rsidP="00FA4AC0">
            <w:pPr>
              <w:pStyle w:val="TextoTabla"/>
            </w:pPr>
          </w:p>
        </w:tc>
        <w:tc>
          <w:tcPr>
            <w:tcW w:w="850" w:type="dxa"/>
            <w:tcBorders>
              <w:bottom w:val="single" w:sz="6" w:space="0" w:color="000000"/>
            </w:tcBorders>
            <w:shd w:val="clear" w:color="auto" w:fill="auto"/>
          </w:tcPr>
          <w:p w14:paraId="0DA53351" w14:textId="77777777" w:rsidR="00FA4AC0" w:rsidRPr="006D61EF" w:rsidRDefault="00FA4AC0" w:rsidP="00FA4AC0">
            <w:pPr>
              <w:pStyle w:val="TextoTabla"/>
            </w:pPr>
          </w:p>
        </w:tc>
      </w:tr>
      <w:tr w:rsidR="00FA4AC0" w:rsidRPr="00183B8E" w14:paraId="599FC574" w14:textId="77777777" w:rsidTr="006939F9">
        <w:trPr>
          <w:trHeight w:val="20"/>
          <w:jc w:val="center"/>
        </w:trPr>
        <w:tc>
          <w:tcPr>
            <w:tcW w:w="695" w:type="dxa"/>
            <w:tcBorders>
              <w:bottom w:val="single" w:sz="6" w:space="0" w:color="000000"/>
            </w:tcBorders>
            <w:shd w:val="clear" w:color="auto" w:fill="auto"/>
          </w:tcPr>
          <w:p w14:paraId="5BD6E9CA" w14:textId="77777777" w:rsidR="00FA4AC0" w:rsidRPr="006D61EF" w:rsidRDefault="00FA4AC0" w:rsidP="00FA4AC0">
            <w:pPr>
              <w:pStyle w:val="TextoTabla"/>
            </w:pPr>
            <w:r w:rsidRPr="006D61EF">
              <w:t>6</w:t>
            </w:r>
          </w:p>
        </w:tc>
        <w:tc>
          <w:tcPr>
            <w:tcW w:w="7493" w:type="dxa"/>
            <w:gridSpan w:val="4"/>
            <w:tcBorders>
              <w:bottom w:val="single" w:sz="6" w:space="0" w:color="000000"/>
            </w:tcBorders>
            <w:shd w:val="clear" w:color="auto" w:fill="auto"/>
          </w:tcPr>
          <w:p w14:paraId="715B5F46" w14:textId="77777777" w:rsidR="00FA4AC0" w:rsidRDefault="00FA4AC0" w:rsidP="00FA4AC0">
            <w:pPr>
              <w:pStyle w:val="TextoTabla"/>
            </w:pPr>
            <w:r>
              <w:t>Formar un grupo RTX tal y como se indica en 1.</w:t>
            </w:r>
          </w:p>
          <w:p w14:paraId="5ED3CEC9" w14:textId="5962E3DC" w:rsidR="00FA4AC0" w:rsidRPr="006D61EF" w:rsidRDefault="00FA4AC0" w:rsidP="00FA4AC0">
            <w:pPr>
              <w:pStyle w:val="TextoTabla"/>
            </w:pPr>
            <w:r>
              <w:t>Activar una Retransmisión (SQUELCH en un colateral) en el grupo.</w:t>
            </w:r>
          </w:p>
        </w:tc>
        <w:tc>
          <w:tcPr>
            <w:tcW w:w="851" w:type="dxa"/>
            <w:tcBorders>
              <w:bottom w:val="single" w:sz="6" w:space="0" w:color="000000"/>
            </w:tcBorders>
            <w:shd w:val="clear" w:color="auto" w:fill="auto"/>
          </w:tcPr>
          <w:p w14:paraId="7EB0DE24" w14:textId="77777777" w:rsidR="00FA4AC0" w:rsidRPr="006D61EF" w:rsidRDefault="00FA4AC0" w:rsidP="00FA4AC0">
            <w:pPr>
              <w:pStyle w:val="TextoTabla"/>
            </w:pPr>
          </w:p>
        </w:tc>
        <w:tc>
          <w:tcPr>
            <w:tcW w:w="850" w:type="dxa"/>
            <w:tcBorders>
              <w:bottom w:val="single" w:sz="6" w:space="0" w:color="000000"/>
            </w:tcBorders>
            <w:shd w:val="clear" w:color="auto" w:fill="auto"/>
          </w:tcPr>
          <w:p w14:paraId="62470536" w14:textId="77777777" w:rsidR="00FA4AC0" w:rsidRPr="006D61EF" w:rsidRDefault="00FA4AC0" w:rsidP="00FA4AC0">
            <w:pPr>
              <w:pStyle w:val="TextoTabla"/>
            </w:pPr>
          </w:p>
        </w:tc>
      </w:tr>
      <w:tr w:rsidR="00FA4AC0" w:rsidRPr="00183B8E" w14:paraId="59915B94" w14:textId="77777777" w:rsidTr="006939F9">
        <w:trPr>
          <w:trHeight w:val="20"/>
          <w:jc w:val="center"/>
        </w:trPr>
        <w:tc>
          <w:tcPr>
            <w:tcW w:w="695" w:type="dxa"/>
            <w:tcBorders>
              <w:bottom w:val="single" w:sz="6" w:space="0" w:color="000000"/>
            </w:tcBorders>
            <w:shd w:val="clear" w:color="auto" w:fill="auto"/>
          </w:tcPr>
          <w:p w14:paraId="6166CF00" w14:textId="77777777" w:rsidR="00FA4AC0" w:rsidRPr="006D61EF" w:rsidRDefault="00FA4AC0" w:rsidP="00FA4AC0">
            <w:pPr>
              <w:pStyle w:val="TextoTabla"/>
            </w:pPr>
            <w:r w:rsidRPr="006D61EF">
              <w:t>7</w:t>
            </w:r>
          </w:p>
        </w:tc>
        <w:tc>
          <w:tcPr>
            <w:tcW w:w="7493" w:type="dxa"/>
            <w:gridSpan w:val="4"/>
            <w:tcBorders>
              <w:bottom w:val="single" w:sz="6" w:space="0" w:color="000000"/>
            </w:tcBorders>
            <w:shd w:val="clear" w:color="auto" w:fill="auto"/>
          </w:tcPr>
          <w:p w14:paraId="41CC4A42" w14:textId="77777777" w:rsidR="00FA4AC0" w:rsidRDefault="00FA4AC0" w:rsidP="00FA4AC0">
            <w:pPr>
              <w:pStyle w:val="TextoTabla"/>
            </w:pPr>
            <w:r>
              <w:t>Proceder a eliminar un componente del grupo, tal y como se indica en ‘2’.</w:t>
            </w:r>
          </w:p>
          <w:p w14:paraId="4020275D" w14:textId="5549AFED" w:rsidR="00FA4AC0" w:rsidRPr="006D61EF" w:rsidRDefault="00FA4AC0" w:rsidP="00FA4AC0">
            <w:pPr>
              <w:pStyle w:val="TextoTabla"/>
            </w:pPr>
            <w:r>
              <w:t>Comprobar que el sistema permite el cambio.</w:t>
            </w:r>
          </w:p>
        </w:tc>
        <w:tc>
          <w:tcPr>
            <w:tcW w:w="851" w:type="dxa"/>
            <w:tcBorders>
              <w:bottom w:val="single" w:sz="6" w:space="0" w:color="000000"/>
            </w:tcBorders>
            <w:shd w:val="clear" w:color="auto" w:fill="auto"/>
          </w:tcPr>
          <w:p w14:paraId="2C92F7FF" w14:textId="77777777" w:rsidR="00FA4AC0" w:rsidRPr="006D61EF" w:rsidRDefault="00FA4AC0" w:rsidP="00FA4AC0">
            <w:pPr>
              <w:pStyle w:val="TextoTabla"/>
            </w:pPr>
          </w:p>
        </w:tc>
        <w:tc>
          <w:tcPr>
            <w:tcW w:w="850" w:type="dxa"/>
            <w:tcBorders>
              <w:bottom w:val="single" w:sz="6" w:space="0" w:color="000000"/>
            </w:tcBorders>
            <w:shd w:val="clear" w:color="auto" w:fill="auto"/>
          </w:tcPr>
          <w:p w14:paraId="1D40C9FB" w14:textId="77777777" w:rsidR="00FA4AC0" w:rsidRPr="006D61EF" w:rsidRDefault="00FA4AC0" w:rsidP="00FA4AC0">
            <w:pPr>
              <w:pStyle w:val="TextoTabla"/>
            </w:pPr>
          </w:p>
        </w:tc>
      </w:tr>
      <w:tr w:rsidR="00FA4AC0" w:rsidRPr="00183B8E" w14:paraId="7D3D0411" w14:textId="77777777" w:rsidTr="006939F9">
        <w:trPr>
          <w:trHeight w:val="20"/>
          <w:jc w:val="center"/>
        </w:trPr>
        <w:tc>
          <w:tcPr>
            <w:tcW w:w="695" w:type="dxa"/>
            <w:tcBorders>
              <w:bottom w:val="single" w:sz="6" w:space="0" w:color="000000"/>
            </w:tcBorders>
            <w:shd w:val="clear" w:color="auto" w:fill="auto"/>
          </w:tcPr>
          <w:p w14:paraId="38731BDA" w14:textId="77777777" w:rsidR="00FA4AC0" w:rsidRPr="006D61EF" w:rsidRDefault="00FA4AC0" w:rsidP="00FA4AC0">
            <w:pPr>
              <w:pStyle w:val="TextoTabla"/>
            </w:pPr>
            <w:r w:rsidRPr="006D61EF">
              <w:t>8</w:t>
            </w:r>
          </w:p>
        </w:tc>
        <w:tc>
          <w:tcPr>
            <w:tcW w:w="7493" w:type="dxa"/>
            <w:gridSpan w:val="4"/>
            <w:tcBorders>
              <w:bottom w:val="single" w:sz="6" w:space="0" w:color="000000"/>
            </w:tcBorders>
            <w:shd w:val="clear" w:color="auto" w:fill="auto"/>
          </w:tcPr>
          <w:p w14:paraId="330040EE" w14:textId="48AC3888" w:rsidR="00FA4AC0" w:rsidRPr="006D61EF" w:rsidRDefault="00FA4AC0" w:rsidP="00FA4AC0">
            <w:pPr>
              <w:pStyle w:val="TextoTabla"/>
            </w:pPr>
            <w:r>
              <w:t>Repetir los pasos 6 y 7 con otras configuraciones de grupos.</w:t>
            </w:r>
          </w:p>
        </w:tc>
        <w:tc>
          <w:tcPr>
            <w:tcW w:w="851" w:type="dxa"/>
            <w:tcBorders>
              <w:bottom w:val="single" w:sz="6" w:space="0" w:color="000000"/>
            </w:tcBorders>
            <w:shd w:val="clear" w:color="auto" w:fill="auto"/>
          </w:tcPr>
          <w:p w14:paraId="2BC7AFEC" w14:textId="77777777" w:rsidR="00FA4AC0" w:rsidRPr="006D61EF" w:rsidRDefault="00FA4AC0" w:rsidP="00FA4AC0">
            <w:pPr>
              <w:pStyle w:val="TextoTabla"/>
            </w:pPr>
          </w:p>
        </w:tc>
        <w:tc>
          <w:tcPr>
            <w:tcW w:w="850" w:type="dxa"/>
            <w:tcBorders>
              <w:bottom w:val="single" w:sz="6" w:space="0" w:color="000000"/>
            </w:tcBorders>
            <w:shd w:val="clear" w:color="auto" w:fill="auto"/>
          </w:tcPr>
          <w:p w14:paraId="26B4B2D3" w14:textId="77777777" w:rsidR="00FA4AC0" w:rsidRPr="006D61EF" w:rsidRDefault="00FA4AC0" w:rsidP="00FA4AC0">
            <w:pPr>
              <w:pStyle w:val="TextoTabla"/>
            </w:pPr>
          </w:p>
        </w:tc>
      </w:tr>
      <w:tr w:rsidR="00D02795" w:rsidRPr="00183B8E" w14:paraId="6A22A124" w14:textId="77777777" w:rsidTr="00A37578">
        <w:trPr>
          <w:trHeight w:val="20"/>
          <w:jc w:val="center"/>
        </w:trPr>
        <w:tc>
          <w:tcPr>
            <w:tcW w:w="695" w:type="dxa"/>
            <w:tcBorders>
              <w:bottom w:val="single" w:sz="6" w:space="0" w:color="000000"/>
            </w:tcBorders>
            <w:shd w:val="clear" w:color="auto" w:fill="auto"/>
          </w:tcPr>
          <w:p w14:paraId="131361D3" w14:textId="368ED3A1" w:rsidR="00D02795" w:rsidRPr="006D61EF" w:rsidRDefault="00D02795" w:rsidP="00A37578">
            <w:pPr>
              <w:pStyle w:val="TextoTabla"/>
            </w:pPr>
            <w:r>
              <w:t>9</w:t>
            </w:r>
          </w:p>
        </w:tc>
        <w:tc>
          <w:tcPr>
            <w:tcW w:w="7493" w:type="dxa"/>
            <w:gridSpan w:val="4"/>
            <w:tcBorders>
              <w:bottom w:val="single" w:sz="6" w:space="0" w:color="000000"/>
            </w:tcBorders>
            <w:shd w:val="clear" w:color="auto" w:fill="auto"/>
          </w:tcPr>
          <w:p w14:paraId="428B260C" w14:textId="739916CC" w:rsidR="00D02795" w:rsidRDefault="00D02795" w:rsidP="00D02795">
            <w:pPr>
              <w:pStyle w:val="TextoTabla"/>
            </w:pPr>
            <w:r>
              <w:t>Activar en el Sector asignado al puesto bajo prueba, ROL_A, la opción “</w:t>
            </w:r>
            <w:r w:rsidRPr="00D02795">
              <w:t>Permitido mantener RTX en sectorización</w:t>
            </w:r>
            <w:r>
              <w:t>”.</w:t>
            </w:r>
          </w:p>
          <w:p w14:paraId="26AF064C" w14:textId="77777777" w:rsidR="00D02795" w:rsidRDefault="00D02795" w:rsidP="00D02795">
            <w:pPr>
              <w:pStyle w:val="TextoTabla"/>
            </w:pPr>
            <w:r>
              <w:t>Activar la Sectorización.</w:t>
            </w:r>
          </w:p>
          <w:p w14:paraId="699CA77A" w14:textId="778AF8AC" w:rsidR="00D02795" w:rsidRPr="006D61EF" w:rsidRDefault="00D02795" w:rsidP="00D02795">
            <w:pPr>
              <w:pStyle w:val="TextoTabla"/>
            </w:pPr>
            <w:r>
              <w:t>Crear un grupo de RTX en ese Sector, con varios destinos radio, tal y como se indica en ‘1’</w:t>
            </w:r>
          </w:p>
        </w:tc>
        <w:tc>
          <w:tcPr>
            <w:tcW w:w="851" w:type="dxa"/>
            <w:tcBorders>
              <w:bottom w:val="single" w:sz="6" w:space="0" w:color="000000"/>
            </w:tcBorders>
            <w:shd w:val="clear" w:color="auto" w:fill="auto"/>
          </w:tcPr>
          <w:p w14:paraId="39D1ECA1" w14:textId="77777777" w:rsidR="00D02795" w:rsidRPr="006D61EF" w:rsidRDefault="00D02795" w:rsidP="00A37578">
            <w:pPr>
              <w:pStyle w:val="TextoTabla"/>
            </w:pPr>
          </w:p>
        </w:tc>
        <w:tc>
          <w:tcPr>
            <w:tcW w:w="850" w:type="dxa"/>
            <w:tcBorders>
              <w:bottom w:val="single" w:sz="6" w:space="0" w:color="000000"/>
            </w:tcBorders>
            <w:shd w:val="clear" w:color="auto" w:fill="auto"/>
          </w:tcPr>
          <w:p w14:paraId="456FB940" w14:textId="77777777" w:rsidR="00D02795" w:rsidRPr="006D61EF" w:rsidRDefault="00D02795" w:rsidP="00A37578">
            <w:pPr>
              <w:pStyle w:val="TextoTabla"/>
            </w:pPr>
          </w:p>
        </w:tc>
      </w:tr>
      <w:tr w:rsidR="00D02795" w:rsidRPr="00183B8E" w14:paraId="21AD5C7A" w14:textId="77777777" w:rsidTr="00A37578">
        <w:trPr>
          <w:trHeight w:val="20"/>
          <w:jc w:val="center"/>
        </w:trPr>
        <w:tc>
          <w:tcPr>
            <w:tcW w:w="695" w:type="dxa"/>
            <w:tcBorders>
              <w:bottom w:val="single" w:sz="6" w:space="0" w:color="000000"/>
            </w:tcBorders>
            <w:shd w:val="clear" w:color="auto" w:fill="auto"/>
          </w:tcPr>
          <w:p w14:paraId="4D8CDA90" w14:textId="20598E26" w:rsidR="00D02795" w:rsidRPr="006D61EF" w:rsidRDefault="00D02795" w:rsidP="00A37578">
            <w:pPr>
              <w:pStyle w:val="TextoTabla"/>
            </w:pPr>
            <w:r>
              <w:lastRenderedPageBreak/>
              <w:t>10</w:t>
            </w:r>
          </w:p>
        </w:tc>
        <w:tc>
          <w:tcPr>
            <w:tcW w:w="7493" w:type="dxa"/>
            <w:gridSpan w:val="4"/>
            <w:tcBorders>
              <w:bottom w:val="single" w:sz="6" w:space="0" w:color="000000"/>
            </w:tcBorders>
            <w:shd w:val="clear" w:color="auto" w:fill="auto"/>
          </w:tcPr>
          <w:p w14:paraId="07B793CC" w14:textId="77777777" w:rsidR="00D02795" w:rsidRDefault="00D02795" w:rsidP="00A37578">
            <w:pPr>
              <w:pStyle w:val="TextoTabla"/>
            </w:pPr>
            <w:r>
              <w:t>Agrupar en el puesto otro Sector</w:t>
            </w:r>
            <w:r w:rsidRPr="00D02795">
              <w:t>, ROL_B, y sectorizar</w:t>
            </w:r>
            <w:r>
              <w:t>.</w:t>
            </w:r>
          </w:p>
          <w:p w14:paraId="2FA9A326" w14:textId="28ADAC70" w:rsidR="00D02795" w:rsidRPr="006D61EF" w:rsidRDefault="00D02795" w:rsidP="00A37578">
            <w:pPr>
              <w:pStyle w:val="TextoTabla"/>
            </w:pPr>
            <w:r w:rsidRPr="00D02795">
              <w:t>Comprobar que se mantiene el grupo de RTX en el puesto que agrupa ambos roles.</w:t>
            </w:r>
          </w:p>
        </w:tc>
        <w:tc>
          <w:tcPr>
            <w:tcW w:w="851" w:type="dxa"/>
            <w:tcBorders>
              <w:bottom w:val="single" w:sz="6" w:space="0" w:color="000000"/>
            </w:tcBorders>
            <w:shd w:val="clear" w:color="auto" w:fill="auto"/>
          </w:tcPr>
          <w:p w14:paraId="19E4C4AB" w14:textId="77777777" w:rsidR="00D02795" w:rsidRPr="006D61EF" w:rsidRDefault="00D02795" w:rsidP="00A37578">
            <w:pPr>
              <w:pStyle w:val="TextoTabla"/>
            </w:pPr>
          </w:p>
        </w:tc>
        <w:tc>
          <w:tcPr>
            <w:tcW w:w="850" w:type="dxa"/>
            <w:tcBorders>
              <w:bottom w:val="single" w:sz="6" w:space="0" w:color="000000"/>
            </w:tcBorders>
            <w:shd w:val="clear" w:color="auto" w:fill="auto"/>
          </w:tcPr>
          <w:p w14:paraId="7859A21E" w14:textId="77777777" w:rsidR="00D02795" w:rsidRPr="006D61EF" w:rsidRDefault="00D02795" w:rsidP="00A37578">
            <w:pPr>
              <w:pStyle w:val="TextoTabla"/>
            </w:pPr>
          </w:p>
        </w:tc>
      </w:tr>
      <w:tr w:rsidR="00D02795" w:rsidRPr="00183B8E" w14:paraId="3BEC4CDE" w14:textId="77777777" w:rsidTr="00A37578">
        <w:trPr>
          <w:trHeight w:val="20"/>
          <w:jc w:val="center"/>
        </w:trPr>
        <w:tc>
          <w:tcPr>
            <w:tcW w:w="695" w:type="dxa"/>
            <w:tcBorders>
              <w:bottom w:val="single" w:sz="6" w:space="0" w:color="000000"/>
            </w:tcBorders>
            <w:shd w:val="clear" w:color="auto" w:fill="auto"/>
          </w:tcPr>
          <w:p w14:paraId="12C1664D" w14:textId="29BD086D" w:rsidR="00D02795" w:rsidRPr="006D61EF" w:rsidRDefault="00D02795" w:rsidP="00A37578">
            <w:pPr>
              <w:pStyle w:val="TextoTabla"/>
            </w:pPr>
            <w:r>
              <w:t>11</w:t>
            </w:r>
          </w:p>
        </w:tc>
        <w:tc>
          <w:tcPr>
            <w:tcW w:w="7493" w:type="dxa"/>
            <w:gridSpan w:val="4"/>
            <w:tcBorders>
              <w:bottom w:val="single" w:sz="6" w:space="0" w:color="000000"/>
            </w:tcBorders>
            <w:shd w:val="clear" w:color="auto" w:fill="auto"/>
          </w:tcPr>
          <w:p w14:paraId="207E515F" w14:textId="170CE06C" w:rsidR="00D02795" w:rsidRPr="006D61EF" w:rsidRDefault="00D02795" w:rsidP="00A37578">
            <w:pPr>
              <w:pStyle w:val="TextoTabla"/>
            </w:pPr>
            <w:r w:rsidRPr="00D02795">
              <w:t>Añadir al grupo de RTX un destino radio proporcionado por ROL_B, y confirmar su alta.</w:t>
            </w:r>
          </w:p>
        </w:tc>
        <w:tc>
          <w:tcPr>
            <w:tcW w:w="851" w:type="dxa"/>
            <w:tcBorders>
              <w:bottom w:val="single" w:sz="6" w:space="0" w:color="000000"/>
            </w:tcBorders>
            <w:shd w:val="clear" w:color="auto" w:fill="auto"/>
          </w:tcPr>
          <w:p w14:paraId="2904623C" w14:textId="77777777" w:rsidR="00D02795" w:rsidRPr="006D61EF" w:rsidRDefault="00D02795" w:rsidP="00A37578">
            <w:pPr>
              <w:pStyle w:val="TextoTabla"/>
            </w:pPr>
          </w:p>
        </w:tc>
        <w:tc>
          <w:tcPr>
            <w:tcW w:w="850" w:type="dxa"/>
            <w:tcBorders>
              <w:bottom w:val="single" w:sz="6" w:space="0" w:color="000000"/>
            </w:tcBorders>
            <w:shd w:val="clear" w:color="auto" w:fill="auto"/>
          </w:tcPr>
          <w:p w14:paraId="28395E88" w14:textId="77777777" w:rsidR="00D02795" w:rsidRPr="006D61EF" w:rsidRDefault="00D02795" w:rsidP="00A37578">
            <w:pPr>
              <w:pStyle w:val="TextoTabla"/>
            </w:pPr>
          </w:p>
        </w:tc>
      </w:tr>
      <w:tr w:rsidR="00D02795" w:rsidRPr="00183B8E" w14:paraId="080D93AC" w14:textId="77777777" w:rsidTr="00A37578">
        <w:trPr>
          <w:trHeight w:val="20"/>
          <w:jc w:val="center"/>
        </w:trPr>
        <w:tc>
          <w:tcPr>
            <w:tcW w:w="695" w:type="dxa"/>
            <w:tcBorders>
              <w:bottom w:val="single" w:sz="6" w:space="0" w:color="000000"/>
            </w:tcBorders>
            <w:shd w:val="clear" w:color="auto" w:fill="auto"/>
          </w:tcPr>
          <w:p w14:paraId="734DA2BB" w14:textId="640A5E0F" w:rsidR="00D02795" w:rsidRPr="006D61EF" w:rsidRDefault="00D02795" w:rsidP="00A37578">
            <w:pPr>
              <w:pStyle w:val="TextoTabla"/>
            </w:pPr>
            <w:r>
              <w:t>12</w:t>
            </w:r>
          </w:p>
        </w:tc>
        <w:tc>
          <w:tcPr>
            <w:tcW w:w="7493" w:type="dxa"/>
            <w:gridSpan w:val="4"/>
            <w:tcBorders>
              <w:bottom w:val="single" w:sz="6" w:space="0" w:color="000000"/>
            </w:tcBorders>
            <w:shd w:val="clear" w:color="auto" w:fill="auto"/>
          </w:tcPr>
          <w:p w14:paraId="004FFF04" w14:textId="77777777" w:rsidR="00D02795" w:rsidRDefault="00D02795" w:rsidP="00A37578">
            <w:pPr>
              <w:pStyle w:val="TextoTabla"/>
            </w:pPr>
            <w:r w:rsidRPr="00D02795">
              <w:t>Preparar una sectorización, donde ROL_B se lleve a otro puesto, y activar</w:t>
            </w:r>
            <w:r>
              <w:t xml:space="preserve"> </w:t>
            </w:r>
            <w:r w:rsidRPr="00D02795">
              <w:t>la</w:t>
            </w:r>
            <w:r>
              <w:t xml:space="preserve"> Sectorización.</w:t>
            </w:r>
          </w:p>
          <w:p w14:paraId="0468E815" w14:textId="4DA58F08" w:rsidR="00D02795" w:rsidRPr="006D61EF" w:rsidRDefault="00D02795" w:rsidP="00A37578">
            <w:pPr>
              <w:pStyle w:val="TextoTabla"/>
            </w:pPr>
            <w:r w:rsidRPr="00D02795">
              <w:t xml:space="preserve">Verificar que se mantiene el grupo </w:t>
            </w:r>
            <w:r>
              <w:t xml:space="preserve">RTX </w:t>
            </w:r>
            <w:r w:rsidRPr="00D02795">
              <w:t>en el puesto que soporta ROL_A, con excepción del destino radio que aportaba ROL_B.</w:t>
            </w:r>
          </w:p>
        </w:tc>
        <w:tc>
          <w:tcPr>
            <w:tcW w:w="851" w:type="dxa"/>
            <w:tcBorders>
              <w:bottom w:val="single" w:sz="6" w:space="0" w:color="000000"/>
            </w:tcBorders>
            <w:shd w:val="clear" w:color="auto" w:fill="auto"/>
          </w:tcPr>
          <w:p w14:paraId="479C22C1" w14:textId="77777777" w:rsidR="00D02795" w:rsidRPr="006D61EF" w:rsidRDefault="00D02795" w:rsidP="00A37578">
            <w:pPr>
              <w:pStyle w:val="TextoTabla"/>
            </w:pPr>
          </w:p>
        </w:tc>
        <w:tc>
          <w:tcPr>
            <w:tcW w:w="850" w:type="dxa"/>
            <w:tcBorders>
              <w:bottom w:val="single" w:sz="6" w:space="0" w:color="000000"/>
            </w:tcBorders>
            <w:shd w:val="clear" w:color="auto" w:fill="auto"/>
          </w:tcPr>
          <w:p w14:paraId="4BEE17A3" w14:textId="77777777" w:rsidR="00D02795" w:rsidRPr="006D61EF" w:rsidRDefault="00D02795" w:rsidP="00A37578">
            <w:pPr>
              <w:pStyle w:val="TextoTabla"/>
            </w:pPr>
          </w:p>
        </w:tc>
      </w:tr>
      <w:tr w:rsidR="00FA4AC0" w:rsidRPr="00183B8E" w14:paraId="23D4E206" w14:textId="77777777" w:rsidTr="006939F9">
        <w:trPr>
          <w:trHeight w:val="20"/>
          <w:jc w:val="center"/>
        </w:trPr>
        <w:tc>
          <w:tcPr>
            <w:tcW w:w="695" w:type="dxa"/>
            <w:tcBorders>
              <w:bottom w:val="single" w:sz="6" w:space="0" w:color="000000"/>
            </w:tcBorders>
            <w:shd w:val="clear" w:color="auto" w:fill="auto"/>
          </w:tcPr>
          <w:p w14:paraId="335F07D7" w14:textId="77777777" w:rsidR="00FA4AC0" w:rsidRPr="006D61EF" w:rsidRDefault="00FA4AC0" w:rsidP="00FA4AC0">
            <w:pPr>
              <w:pStyle w:val="TextoTabla"/>
            </w:pPr>
          </w:p>
        </w:tc>
        <w:tc>
          <w:tcPr>
            <w:tcW w:w="7493" w:type="dxa"/>
            <w:gridSpan w:val="4"/>
            <w:tcBorders>
              <w:bottom w:val="single" w:sz="6" w:space="0" w:color="000000"/>
            </w:tcBorders>
            <w:shd w:val="clear" w:color="auto" w:fill="auto"/>
          </w:tcPr>
          <w:p w14:paraId="5FBCA4F6" w14:textId="77777777" w:rsidR="00FA4AC0" w:rsidRPr="006D61EF" w:rsidRDefault="00FA4AC0" w:rsidP="00FA4AC0">
            <w:pPr>
              <w:pStyle w:val="TextoTabla"/>
            </w:pPr>
          </w:p>
        </w:tc>
        <w:tc>
          <w:tcPr>
            <w:tcW w:w="851" w:type="dxa"/>
            <w:tcBorders>
              <w:bottom w:val="single" w:sz="6" w:space="0" w:color="000000"/>
            </w:tcBorders>
            <w:shd w:val="clear" w:color="auto" w:fill="auto"/>
          </w:tcPr>
          <w:p w14:paraId="631153BF" w14:textId="77777777" w:rsidR="00FA4AC0" w:rsidRPr="006D61EF" w:rsidRDefault="00FA4AC0" w:rsidP="00FA4AC0">
            <w:pPr>
              <w:pStyle w:val="TextoTabla"/>
            </w:pPr>
          </w:p>
        </w:tc>
        <w:tc>
          <w:tcPr>
            <w:tcW w:w="850" w:type="dxa"/>
            <w:tcBorders>
              <w:bottom w:val="single" w:sz="6" w:space="0" w:color="000000"/>
            </w:tcBorders>
            <w:shd w:val="clear" w:color="auto" w:fill="auto"/>
          </w:tcPr>
          <w:p w14:paraId="2AC6B32F" w14:textId="77777777" w:rsidR="00FA4AC0" w:rsidRPr="006D61EF" w:rsidRDefault="00FA4AC0" w:rsidP="00FA4AC0">
            <w:pPr>
              <w:pStyle w:val="TextoTabla"/>
            </w:pPr>
          </w:p>
        </w:tc>
      </w:tr>
      <w:tr w:rsidR="00FA4AC0" w:rsidRPr="00183B8E" w14:paraId="6374F00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8EFD2C0" w14:textId="77777777" w:rsidR="00FA4AC0" w:rsidRPr="006D61EF" w:rsidRDefault="00FA4AC0" w:rsidP="00FA4AC0">
            <w:pPr>
              <w:pStyle w:val="TextoTabla"/>
            </w:pPr>
            <w:r w:rsidRPr="006D61EF">
              <w:t xml:space="preserve"> </w:t>
            </w:r>
          </w:p>
        </w:tc>
      </w:tr>
    </w:tbl>
    <w:p w14:paraId="3FD8FB7A" w14:textId="77777777" w:rsidR="0003426F" w:rsidRPr="0003426F" w:rsidRDefault="0003426F" w:rsidP="0003426F"/>
    <w:p w14:paraId="6454C8B5" w14:textId="77777777" w:rsidR="00FA4AC0" w:rsidRDefault="00FA4AC0">
      <w:pPr>
        <w:spacing w:before="0" w:after="0" w:line="240" w:lineRule="auto"/>
        <w:jc w:val="left"/>
      </w:pPr>
      <w:r>
        <w:br w:type="page"/>
      </w:r>
    </w:p>
    <w:p w14:paraId="5E26A949" w14:textId="23A4BC92" w:rsidR="00391171" w:rsidRDefault="00391171" w:rsidP="00391171">
      <w:pPr>
        <w:pStyle w:val="Ttulo2"/>
      </w:pPr>
      <w:bookmarkStart w:id="275" w:name="_Toc318897610"/>
      <w:bookmarkStart w:id="276" w:name="_Toc357060675"/>
      <w:bookmarkStart w:id="277" w:name="_Toc445195501"/>
      <w:bookmarkStart w:id="278" w:name="_Toc519068339"/>
      <w:bookmarkStart w:id="279" w:name="_Toc2687398"/>
      <w:bookmarkStart w:id="280" w:name="_Ref109713934"/>
      <w:bookmarkStart w:id="281" w:name="_Ref109715071"/>
      <w:bookmarkStart w:id="282" w:name="_Toc131162579"/>
      <w:r w:rsidRPr="009D03A0">
        <w:lastRenderedPageBreak/>
        <w:t xml:space="preserve">U5KI.HTWR.03.007. </w:t>
      </w:r>
      <w:r>
        <w:t>Operativa de Retransmisión</w:t>
      </w:r>
      <w:r w:rsidRPr="009D03A0">
        <w:t>.</w:t>
      </w:r>
      <w:bookmarkEnd w:id="275"/>
      <w:bookmarkEnd w:id="276"/>
      <w:bookmarkEnd w:id="277"/>
      <w:bookmarkEnd w:id="278"/>
      <w:bookmarkEnd w:id="279"/>
      <w:bookmarkEnd w:id="280"/>
      <w:bookmarkEnd w:id="281"/>
      <w:bookmarkEnd w:id="28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C0D9DE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135E7E2" w14:textId="77777777" w:rsidR="0003426F" w:rsidRPr="006D61EF" w:rsidRDefault="0003426F" w:rsidP="006939F9">
            <w:pPr>
              <w:pStyle w:val="TextoTabla"/>
            </w:pPr>
          </w:p>
        </w:tc>
      </w:tr>
      <w:tr w:rsidR="0003426F" w:rsidRPr="006D61EF" w14:paraId="3AFB9797" w14:textId="77777777" w:rsidTr="006939F9">
        <w:trPr>
          <w:trHeight w:val="20"/>
          <w:jc w:val="center"/>
        </w:trPr>
        <w:tc>
          <w:tcPr>
            <w:tcW w:w="1971" w:type="dxa"/>
            <w:gridSpan w:val="2"/>
            <w:shd w:val="clear" w:color="auto" w:fill="D9D9D9" w:themeFill="background1" w:themeFillShade="D9"/>
          </w:tcPr>
          <w:p w14:paraId="317031E4" w14:textId="77777777" w:rsidR="0003426F" w:rsidRPr="006D61EF" w:rsidRDefault="0003426F" w:rsidP="006939F9">
            <w:pPr>
              <w:pStyle w:val="TextoTabla"/>
              <w:rPr>
                <w:b/>
              </w:rPr>
            </w:pPr>
            <w:r w:rsidRPr="006D61EF">
              <w:rPr>
                <w:b/>
              </w:rPr>
              <w:t>Grupo</w:t>
            </w:r>
          </w:p>
        </w:tc>
        <w:tc>
          <w:tcPr>
            <w:tcW w:w="2371" w:type="dxa"/>
            <w:shd w:val="clear" w:color="auto" w:fill="auto"/>
          </w:tcPr>
          <w:p w14:paraId="3836B27F" w14:textId="411A1CC9" w:rsidR="0003426F" w:rsidRPr="006D61EF" w:rsidRDefault="00486B9E" w:rsidP="006939F9">
            <w:pPr>
              <w:pStyle w:val="TextoTabla"/>
            </w:pPr>
            <w:r>
              <w:t>Radio</w:t>
            </w:r>
          </w:p>
        </w:tc>
        <w:tc>
          <w:tcPr>
            <w:tcW w:w="2161" w:type="dxa"/>
            <w:shd w:val="clear" w:color="auto" w:fill="D9D9D9" w:themeFill="background1" w:themeFillShade="D9"/>
          </w:tcPr>
          <w:p w14:paraId="256A9498"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D358A0" w14:textId="0ADE6768" w:rsidR="0003426F" w:rsidRPr="006D61EF" w:rsidRDefault="00486B9E" w:rsidP="006939F9">
            <w:pPr>
              <w:pStyle w:val="TextoTabla"/>
            </w:pPr>
            <w:r w:rsidRPr="00486B9E">
              <w:t>U5KI.HTWR.03.007</w:t>
            </w:r>
          </w:p>
        </w:tc>
      </w:tr>
      <w:tr w:rsidR="0003426F" w:rsidRPr="00183B8E" w14:paraId="63A731B0" w14:textId="77777777" w:rsidTr="006939F9">
        <w:trPr>
          <w:trHeight w:val="20"/>
          <w:jc w:val="center"/>
        </w:trPr>
        <w:tc>
          <w:tcPr>
            <w:tcW w:w="1971" w:type="dxa"/>
            <w:gridSpan w:val="2"/>
            <w:shd w:val="clear" w:color="auto" w:fill="D9D9D9" w:themeFill="background1" w:themeFillShade="D9"/>
          </w:tcPr>
          <w:p w14:paraId="60F34ECD"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7122EB3B" w14:textId="5643374C" w:rsidR="0003426F" w:rsidRPr="006D61EF" w:rsidRDefault="00486B9E" w:rsidP="006939F9">
            <w:pPr>
              <w:pStyle w:val="TextoTabla"/>
            </w:pPr>
            <w:r>
              <w:t>Operativa de Retransmisión.</w:t>
            </w:r>
          </w:p>
        </w:tc>
      </w:tr>
      <w:tr w:rsidR="0003426F" w:rsidRPr="00183B8E" w14:paraId="2C13614B" w14:textId="77777777" w:rsidTr="006939F9">
        <w:trPr>
          <w:trHeight w:val="20"/>
          <w:jc w:val="center"/>
        </w:trPr>
        <w:tc>
          <w:tcPr>
            <w:tcW w:w="1971" w:type="dxa"/>
            <w:gridSpan w:val="2"/>
            <w:shd w:val="clear" w:color="auto" w:fill="D9D9D9" w:themeFill="background1" w:themeFillShade="D9"/>
          </w:tcPr>
          <w:p w14:paraId="202A2580"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0BED5CF2" w14:textId="16753BE2" w:rsidR="0003426F" w:rsidRPr="006D61EF" w:rsidRDefault="00486B9E" w:rsidP="006939F9">
            <w:pPr>
              <w:pStyle w:val="TextoTabla"/>
            </w:pPr>
            <w:r w:rsidRPr="00486B9E">
              <w:t>Comprobar que los grupos de retransmisión radio formados en el sistema funcionan de acuerdo con las especificaciones de su operativa.</w:t>
            </w:r>
          </w:p>
        </w:tc>
      </w:tr>
      <w:tr w:rsidR="0003426F" w:rsidRPr="006D61EF" w14:paraId="174786F4" w14:textId="77777777" w:rsidTr="006939F9">
        <w:trPr>
          <w:trHeight w:val="20"/>
          <w:jc w:val="center"/>
        </w:trPr>
        <w:tc>
          <w:tcPr>
            <w:tcW w:w="1971" w:type="dxa"/>
            <w:gridSpan w:val="2"/>
            <w:shd w:val="clear" w:color="auto" w:fill="D9D9D9" w:themeFill="background1" w:themeFillShade="D9"/>
            <w:vAlign w:val="center"/>
          </w:tcPr>
          <w:p w14:paraId="7E88489E"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68A728EB" w14:textId="77777777" w:rsidR="00486B9E" w:rsidRDefault="00486B9E" w:rsidP="00A3312E">
            <w:pPr>
              <w:pStyle w:val="TextoTabla"/>
              <w:numPr>
                <w:ilvl w:val="0"/>
                <w:numId w:val="79"/>
              </w:numPr>
            </w:pPr>
            <w:r>
              <w:t>Dos puestos de operador configurados en Modo NORMAL y con JACKS insertados.</w:t>
            </w:r>
          </w:p>
          <w:p w14:paraId="6FD9B442" w14:textId="77777777" w:rsidR="00486B9E" w:rsidRDefault="00486B9E" w:rsidP="00A3312E">
            <w:pPr>
              <w:pStyle w:val="TextoTabla"/>
              <w:numPr>
                <w:ilvl w:val="0"/>
                <w:numId w:val="79"/>
              </w:numPr>
            </w:pPr>
            <w:r>
              <w:t>Dos colaterales radio con posibilidad de generar llamadas en el sistema.</w:t>
            </w:r>
          </w:p>
          <w:p w14:paraId="4D56D573" w14:textId="0DE52F9B" w:rsidR="0003426F" w:rsidRPr="006D61EF" w:rsidRDefault="00486B9E" w:rsidP="00A3312E">
            <w:pPr>
              <w:pStyle w:val="TextoTabla"/>
              <w:numPr>
                <w:ilvl w:val="0"/>
                <w:numId w:val="79"/>
              </w:numPr>
            </w:pPr>
            <w:r>
              <w:t>Los dos puestos en prueba deben tener la misma configuración radio que incluye los dos colaterales radio del entorno de pruebas.</w:t>
            </w:r>
          </w:p>
        </w:tc>
      </w:tr>
      <w:tr w:rsidR="0003426F" w:rsidRPr="006D61EF" w14:paraId="7A1D1E21" w14:textId="77777777" w:rsidTr="006939F9">
        <w:trPr>
          <w:trHeight w:val="20"/>
          <w:jc w:val="center"/>
        </w:trPr>
        <w:tc>
          <w:tcPr>
            <w:tcW w:w="695" w:type="dxa"/>
            <w:shd w:val="clear" w:color="auto" w:fill="BFBFBF" w:themeFill="background1" w:themeFillShade="BF"/>
          </w:tcPr>
          <w:p w14:paraId="2E1100E1"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D5B8117"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1A7448E4" w14:textId="77777777" w:rsidR="0003426F" w:rsidRPr="006D61EF" w:rsidRDefault="0003426F" w:rsidP="006939F9">
            <w:pPr>
              <w:pStyle w:val="TextoTabla"/>
              <w:rPr>
                <w:b/>
              </w:rPr>
            </w:pPr>
            <w:r w:rsidRPr="006D61EF">
              <w:rPr>
                <w:b/>
              </w:rPr>
              <w:t>Resultado</w:t>
            </w:r>
          </w:p>
        </w:tc>
      </w:tr>
      <w:tr w:rsidR="0003426F" w:rsidRPr="006D61EF" w14:paraId="7C1B5DB7" w14:textId="77777777" w:rsidTr="006939F9">
        <w:trPr>
          <w:trHeight w:val="20"/>
          <w:jc w:val="center"/>
        </w:trPr>
        <w:tc>
          <w:tcPr>
            <w:tcW w:w="8188" w:type="dxa"/>
            <w:gridSpan w:val="5"/>
            <w:shd w:val="clear" w:color="auto" w:fill="D9D9D9" w:themeFill="background1" w:themeFillShade="D9"/>
          </w:tcPr>
          <w:p w14:paraId="4A19C6E2" w14:textId="77777777" w:rsidR="0003426F" w:rsidRPr="006D61EF" w:rsidRDefault="0003426F" w:rsidP="006939F9">
            <w:pPr>
              <w:pStyle w:val="TextoTabla"/>
              <w:rPr>
                <w:b/>
              </w:rPr>
            </w:pPr>
          </w:p>
        </w:tc>
        <w:tc>
          <w:tcPr>
            <w:tcW w:w="851" w:type="dxa"/>
            <w:shd w:val="clear" w:color="auto" w:fill="D9D9D9" w:themeFill="background1" w:themeFillShade="D9"/>
          </w:tcPr>
          <w:p w14:paraId="59EF9F58"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8C0EB9A" w14:textId="77777777" w:rsidR="0003426F" w:rsidRPr="006D61EF" w:rsidRDefault="0003426F" w:rsidP="006939F9">
            <w:pPr>
              <w:pStyle w:val="TextoTabla"/>
              <w:rPr>
                <w:b/>
              </w:rPr>
            </w:pPr>
            <w:r w:rsidRPr="006D61EF">
              <w:rPr>
                <w:b/>
              </w:rPr>
              <w:t>NO</w:t>
            </w:r>
          </w:p>
        </w:tc>
      </w:tr>
      <w:tr w:rsidR="0003426F" w:rsidRPr="00183B8E" w14:paraId="72EAC594" w14:textId="77777777" w:rsidTr="006939F9">
        <w:trPr>
          <w:trHeight w:val="20"/>
          <w:jc w:val="center"/>
        </w:trPr>
        <w:tc>
          <w:tcPr>
            <w:tcW w:w="695" w:type="dxa"/>
            <w:tcBorders>
              <w:bottom w:val="single" w:sz="6" w:space="0" w:color="000000"/>
            </w:tcBorders>
            <w:shd w:val="clear" w:color="auto" w:fill="auto"/>
          </w:tcPr>
          <w:p w14:paraId="40E72F77"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0014B6FC" w14:textId="3844266B" w:rsidR="0003426F" w:rsidRPr="006D61EF" w:rsidRDefault="00486B9E" w:rsidP="006939F9">
            <w:pPr>
              <w:pStyle w:val="TextoTabla"/>
            </w:pPr>
            <w:r w:rsidRPr="00486B9E">
              <w:t xml:space="preserve">Asignar en RXTX </w:t>
            </w:r>
            <w:proofErr w:type="gramStart"/>
            <w:r w:rsidRPr="00486B9E">
              <w:t>los colaterales radio</w:t>
            </w:r>
            <w:proofErr w:type="gramEnd"/>
            <w:r w:rsidRPr="00486B9E">
              <w:t xml:space="preserve"> en Puesto 1. En Puesto 2 asignar solo un colateral en RXTX.</w:t>
            </w:r>
          </w:p>
        </w:tc>
        <w:tc>
          <w:tcPr>
            <w:tcW w:w="851" w:type="dxa"/>
            <w:tcBorders>
              <w:bottom w:val="single" w:sz="6" w:space="0" w:color="000000"/>
            </w:tcBorders>
            <w:shd w:val="clear" w:color="auto" w:fill="auto"/>
          </w:tcPr>
          <w:p w14:paraId="35BC915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E20FF31" w14:textId="77777777" w:rsidR="0003426F" w:rsidRPr="006D61EF" w:rsidRDefault="0003426F" w:rsidP="006939F9">
            <w:pPr>
              <w:pStyle w:val="TextoTabla"/>
            </w:pPr>
          </w:p>
        </w:tc>
      </w:tr>
      <w:tr w:rsidR="0003426F" w:rsidRPr="00183B8E" w14:paraId="0B6508D8" w14:textId="77777777" w:rsidTr="006939F9">
        <w:trPr>
          <w:trHeight w:val="20"/>
          <w:jc w:val="center"/>
        </w:trPr>
        <w:tc>
          <w:tcPr>
            <w:tcW w:w="695" w:type="dxa"/>
            <w:tcBorders>
              <w:bottom w:val="single" w:sz="6" w:space="0" w:color="000000"/>
            </w:tcBorders>
            <w:shd w:val="clear" w:color="auto" w:fill="auto"/>
          </w:tcPr>
          <w:p w14:paraId="33AAA33F"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344571B1" w14:textId="259F71E3" w:rsidR="0003426F" w:rsidRPr="006D61EF" w:rsidRDefault="00486B9E" w:rsidP="006939F9">
            <w:pPr>
              <w:pStyle w:val="TextoTabla"/>
            </w:pPr>
            <w:r w:rsidRPr="00486B9E">
              <w:t>Formar el grupo de Retransmisión en Puesto 1 compuesto por el Colateral 1 y el Colateral 2.</w:t>
            </w:r>
          </w:p>
        </w:tc>
        <w:tc>
          <w:tcPr>
            <w:tcW w:w="851" w:type="dxa"/>
            <w:tcBorders>
              <w:bottom w:val="single" w:sz="6" w:space="0" w:color="000000"/>
            </w:tcBorders>
            <w:shd w:val="clear" w:color="auto" w:fill="auto"/>
          </w:tcPr>
          <w:p w14:paraId="672769E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6E17354F" w14:textId="77777777" w:rsidR="0003426F" w:rsidRPr="006D61EF" w:rsidRDefault="0003426F" w:rsidP="006939F9">
            <w:pPr>
              <w:pStyle w:val="TextoTabla"/>
            </w:pPr>
          </w:p>
        </w:tc>
      </w:tr>
      <w:tr w:rsidR="0003426F" w:rsidRPr="00183B8E" w14:paraId="4279E067" w14:textId="77777777" w:rsidTr="006939F9">
        <w:trPr>
          <w:trHeight w:val="20"/>
          <w:jc w:val="center"/>
        </w:trPr>
        <w:tc>
          <w:tcPr>
            <w:tcW w:w="695" w:type="dxa"/>
            <w:tcBorders>
              <w:bottom w:val="single" w:sz="6" w:space="0" w:color="000000"/>
            </w:tcBorders>
            <w:shd w:val="clear" w:color="auto" w:fill="auto"/>
          </w:tcPr>
          <w:p w14:paraId="3E1104BC"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47A8AA12" w14:textId="6FEBB8D6" w:rsidR="0003426F" w:rsidRDefault="00486B9E" w:rsidP="006939F9">
            <w:pPr>
              <w:pStyle w:val="TextoTabla"/>
            </w:pPr>
            <w:r w:rsidRPr="00486B9E">
              <w:t>Iniciar llamada radio desde colateral 1. Comprobar</w:t>
            </w:r>
            <w:r>
              <w:t xml:space="preserve"> que:</w:t>
            </w:r>
          </w:p>
          <w:p w14:paraId="24EFF1D6" w14:textId="77777777" w:rsidR="00486B9E" w:rsidRDefault="00486B9E" w:rsidP="006939F9">
            <w:pPr>
              <w:pStyle w:val="TextoTabla"/>
            </w:pPr>
            <w:r w:rsidRPr="00486B9E">
              <w:t>El sistema inicia una llamada (PTT) sobre colateral 2.</w:t>
            </w:r>
          </w:p>
          <w:p w14:paraId="2DEF77F7" w14:textId="29B4ABB2" w:rsidR="002726C0" w:rsidRPr="006D61EF" w:rsidRDefault="002726C0" w:rsidP="006939F9">
            <w:pPr>
              <w:pStyle w:val="TextoTabla"/>
            </w:pPr>
            <w:r w:rsidRPr="002726C0">
              <w:t>El audio de colateral 1, es reenviado tanto a colateral 2, como a Puesto 1 y Puesto 2.</w:t>
            </w:r>
          </w:p>
        </w:tc>
        <w:tc>
          <w:tcPr>
            <w:tcW w:w="851" w:type="dxa"/>
            <w:tcBorders>
              <w:bottom w:val="single" w:sz="6" w:space="0" w:color="000000"/>
            </w:tcBorders>
            <w:shd w:val="clear" w:color="auto" w:fill="auto"/>
          </w:tcPr>
          <w:p w14:paraId="56DA062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52A4A87" w14:textId="77777777" w:rsidR="0003426F" w:rsidRPr="006D61EF" w:rsidRDefault="0003426F" w:rsidP="006939F9">
            <w:pPr>
              <w:pStyle w:val="TextoTabla"/>
            </w:pPr>
          </w:p>
        </w:tc>
      </w:tr>
      <w:tr w:rsidR="0003426F" w:rsidRPr="00183B8E" w14:paraId="5159144C" w14:textId="77777777" w:rsidTr="006939F9">
        <w:trPr>
          <w:trHeight w:val="20"/>
          <w:jc w:val="center"/>
        </w:trPr>
        <w:tc>
          <w:tcPr>
            <w:tcW w:w="695" w:type="dxa"/>
            <w:tcBorders>
              <w:bottom w:val="single" w:sz="6" w:space="0" w:color="000000"/>
            </w:tcBorders>
            <w:shd w:val="clear" w:color="auto" w:fill="auto"/>
          </w:tcPr>
          <w:p w14:paraId="58A2B492"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74F6271E" w14:textId="3D7D5F0F" w:rsidR="0003426F" w:rsidRPr="006D61EF" w:rsidRDefault="002726C0" w:rsidP="006939F9">
            <w:pPr>
              <w:pStyle w:val="TextoTabla"/>
            </w:pPr>
            <w:r w:rsidRPr="002726C0">
              <w:t>Deshacer la llamada de colateral 1.</w:t>
            </w:r>
          </w:p>
        </w:tc>
        <w:tc>
          <w:tcPr>
            <w:tcW w:w="851" w:type="dxa"/>
            <w:tcBorders>
              <w:bottom w:val="single" w:sz="6" w:space="0" w:color="000000"/>
            </w:tcBorders>
            <w:shd w:val="clear" w:color="auto" w:fill="auto"/>
          </w:tcPr>
          <w:p w14:paraId="2247A13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0FF6882" w14:textId="77777777" w:rsidR="0003426F" w:rsidRPr="006D61EF" w:rsidRDefault="0003426F" w:rsidP="006939F9">
            <w:pPr>
              <w:pStyle w:val="TextoTabla"/>
            </w:pPr>
          </w:p>
        </w:tc>
      </w:tr>
      <w:tr w:rsidR="0003426F" w:rsidRPr="006D61EF" w14:paraId="1A05C5B1" w14:textId="77777777" w:rsidTr="006939F9">
        <w:trPr>
          <w:trHeight w:val="20"/>
          <w:jc w:val="center"/>
        </w:trPr>
        <w:tc>
          <w:tcPr>
            <w:tcW w:w="695" w:type="dxa"/>
            <w:tcBorders>
              <w:bottom w:val="single" w:sz="6" w:space="0" w:color="000000"/>
            </w:tcBorders>
            <w:shd w:val="clear" w:color="auto" w:fill="auto"/>
          </w:tcPr>
          <w:p w14:paraId="616C95FA"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1DC28704" w14:textId="379DD7A9" w:rsidR="0003426F" w:rsidRPr="006D61EF" w:rsidRDefault="002726C0" w:rsidP="006939F9">
            <w:pPr>
              <w:pStyle w:val="TextoTabla"/>
            </w:pPr>
            <w:r w:rsidRPr="002726C0">
              <w:t>Repetir los pasos 3 y 4 iniciando la llamada desde colateral 2.</w:t>
            </w:r>
          </w:p>
        </w:tc>
        <w:tc>
          <w:tcPr>
            <w:tcW w:w="851" w:type="dxa"/>
            <w:tcBorders>
              <w:bottom w:val="single" w:sz="6" w:space="0" w:color="000000"/>
            </w:tcBorders>
            <w:shd w:val="clear" w:color="auto" w:fill="auto"/>
          </w:tcPr>
          <w:p w14:paraId="4AC26D3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FE47268" w14:textId="77777777" w:rsidR="0003426F" w:rsidRPr="006D61EF" w:rsidRDefault="0003426F" w:rsidP="006939F9">
            <w:pPr>
              <w:pStyle w:val="TextoTabla"/>
            </w:pPr>
          </w:p>
        </w:tc>
      </w:tr>
      <w:tr w:rsidR="0003426F" w:rsidRPr="00183B8E" w14:paraId="4F6D6BD5" w14:textId="77777777" w:rsidTr="006939F9">
        <w:trPr>
          <w:trHeight w:val="20"/>
          <w:jc w:val="center"/>
        </w:trPr>
        <w:tc>
          <w:tcPr>
            <w:tcW w:w="695" w:type="dxa"/>
            <w:tcBorders>
              <w:bottom w:val="single" w:sz="6" w:space="0" w:color="000000"/>
            </w:tcBorders>
            <w:shd w:val="clear" w:color="auto" w:fill="auto"/>
          </w:tcPr>
          <w:p w14:paraId="6A7DDCD5"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14F9EE99" w14:textId="02B7B8C8" w:rsidR="002726C0" w:rsidRDefault="002726C0" w:rsidP="002726C0">
            <w:pPr>
              <w:pStyle w:val="TextoTabla"/>
            </w:pPr>
            <w:r>
              <w:t>Trasmisión desde operador.</w:t>
            </w:r>
          </w:p>
          <w:p w14:paraId="534320B9" w14:textId="5CD2D6C8" w:rsidR="002726C0" w:rsidRDefault="002726C0" w:rsidP="00A3312E">
            <w:pPr>
              <w:pStyle w:val="TextoTabla"/>
              <w:numPr>
                <w:ilvl w:val="0"/>
                <w:numId w:val="80"/>
              </w:numPr>
            </w:pPr>
            <w:r>
              <w:t>Iniciar una llamada radio desde operador 1 (propietario del grupo).</w:t>
            </w:r>
          </w:p>
          <w:p w14:paraId="514B3B70" w14:textId="0BAC63EB" w:rsidR="002726C0" w:rsidRDefault="002726C0" w:rsidP="00A3312E">
            <w:pPr>
              <w:pStyle w:val="TextoTabla"/>
              <w:numPr>
                <w:ilvl w:val="0"/>
                <w:numId w:val="80"/>
              </w:numPr>
            </w:pPr>
            <w:r>
              <w:t>Comprobar que el sistema inicia llamadas en colateral 1 y colateral 2.</w:t>
            </w:r>
          </w:p>
          <w:p w14:paraId="4E34168C" w14:textId="67B6117D" w:rsidR="002726C0" w:rsidRDefault="002726C0" w:rsidP="00A3312E">
            <w:pPr>
              <w:pStyle w:val="TextoTabla"/>
              <w:numPr>
                <w:ilvl w:val="0"/>
                <w:numId w:val="80"/>
              </w:numPr>
            </w:pPr>
            <w:r>
              <w:t>Comprobar que el audio de operador se direcciona a ambos colaterales.</w:t>
            </w:r>
          </w:p>
          <w:p w14:paraId="3F51D10D" w14:textId="316C720A" w:rsidR="002726C0" w:rsidRDefault="002726C0" w:rsidP="00A3312E">
            <w:pPr>
              <w:pStyle w:val="TextoTabla"/>
              <w:numPr>
                <w:ilvl w:val="0"/>
                <w:numId w:val="80"/>
              </w:numPr>
            </w:pPr>
            <w:r>
              <w:t>Deshacer la llamada e Iniciar una llamada radio desde operador 2 (el no propietario).</w:t>
            </w:r>
          </w:p>
          <w:p w14:paraId="40CDB18B" w14:textId="794E737E" w:rsidR="002726C0" w:rsidRDefault="002726C0" w:rsidP="00A3312E">
            <w:pPr>
              <w:pStyle w:val="TextoTabla"/>
              <w:numPr>
                <w:ilvl w:val="0"/>
                <w:numId w:val="80"/>
              </w:numPr>
            </w:pPr>
            <w:r>
              <w:t>Comprobar que el colateral asignado en puesto 2 es el único en recibir el audio de puesto 2.</w:t>
            </w:r>
          </w:p>
          <w:p w14:paraId="798DC6CB" w14:textId="274A94F7" w:rsidR="0003426F" w:rsidRPr="006D61EF" w:rsidRDefault="002726C0" w:rsidP="00A3312E">
            <w:pPr>
              <w:pStyle w:val="TextoTabla"/>
              <w:numPr>
                <w:ilvl w:val="0"/>
                <w:numId w:val="80"/>
              </w:numPr>
            </w:pPr>
            <w:r>
              <w:t>Deshacer la llamada.</w:t>
            </w:r>
          </w:p>
        </w:tc>
        <w:tc>
          <w:tcPr>
            <w:tcW w:w="851" w:type="dxa"/>
            <w:tcBorders>
              <w:bottom w:val="single" w:sz="6" w:space="0" w:color="000000"/>
            </w:tcBorders>
            <w:shd w:val="clear" w:color="auto" w:fill="auto"/>
          </w:tcPr>
          <w:p w14:paraId="4F105DC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1EA2A81" w14:textId="77777777" w:rsidR="0003426F" w:rsidRPr="006D61EF" w:rsidRDefault="0003426F" w:rsidP="006939F9">
            <w:pPr>
              <w:pStyle w:val="TextoTabla"/>
            </w:pPr>
          </w:p>
        </w:tc>
      </w:tr>
      <w:tr w:rsidR="0003426F" w:rsidRPr="00183B8E" w14:paraId="30D27EBA" w14:textId="77777777" w:rsidTr="006939F9">
        <w:trPr>
          <w:trHeight w:val="20"/>
          <w:jc w:val="center"/>
        </w:trPr>
        <w:tc>
          <w:tcPr>
            <w:tcW w:w="695" w:type="dxa"/>
            <w:tcBorders>
              <w:bottom w:val="single" w:sz="6" w:space="0" w:color="000000"/>
            </w:tcBorders>
            <w:shd w:val="clear" w:color="auto" w:fill="auto"/>
          </w:tcPr>
          <w:p w14:paraId="33CEA378"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19620B50" w14:textId="6037FCEA" w:rsidR="0003426F" w:rsidRPr="006D61EF" w:rsidRDefault="002726C0" w:rsidP="006939F9">
            <w:pPr>
              <w:pStyle w:val="TextoTabla"/>
            </w:pPr>
            <w:r w:rsidRPr="002726C0">
              <w:t>Repetir los pasos para otros grupos y con otra secuencia</w:t>
            </w:r>
          </w:p>
        </w:tc>
        <w:tc>
          <w:tcPr>
            <w:tcW w:w="851" w:type="dxa"/>
            <w:tcBorders>
              <w:bottom w:val="single" w:sz="6" w:space="0" w:color="000000"/>
            </w:tcBorders>
            <w:shd w:val="clear" w:color="auto" w:fill="auto"/>
          </w:tcPr>
          <w:p w14:paraId="6158B1E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2AF0EAB" w14:textId="77777777" w:rsidR="0003426F" w:rsidRPr="006D61EF" w:rsidRDefault="0003426F" w:rsidP="006939F9">
            <w:pPr>
              <w:pStyle w:val="TextoTabla"/>
            </w:pPr>
          </w:p>
        </w:tc>
      </w:tr>
      <w:tr w:rsidR="0003426F" w:rsidRPr="00183B8E" w14:paraId="3C815BEF" w14:textId="77777777" w:rsidTr="006939F9">
        <w:trPr>
          <w:trHeight w:val="20"/>
          <w:jc w:val="center"/>
        </w:trPr>
        <w:tc>
          <w:tcPr>
            <w:tcW w:w="695" w:type="dxa"/>
            <w:tcBorders>
              <w:bottom w:val="single" w:sz="6" w:space="0" w:color="000000"/>
            </w:tcBorders>
            <w:shd w:val="clear" w:color="auto" w:fill="auto"/>
          </w:tcPr>
          <w:p w14:paraId="3A35CC4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3CEB9205" w14:textId="77777777" w:rsidR="0003426F" w:rsidRPr="006D61EF" w:rsidRDefault="0003426F" w:rsidP="006939F9">
            <w:pPr>
              <w:pStyle w:val="TextoTabla"/>
            </w:pPr>
          </w:p>
        </w:tc>
        <w:tc>
          <w:tcPr>
            <w:tcW w:w="851" w:type="dxa"/>
            <w:tcBorders>
              <w:bottom w:val="single" w:sz="6" w:space="0" w:color="000000"/>
            </w:tcBorders>
            <w:shd w:val="clear" w:color="auto" w:fill="auto"/>
          </w:tcPr>
          <w:p w14:paraId="344DA0C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11EFA9F" w14:textId="77777777" w:rsidR="0003426F" w:rsidRPr="006D61EF" w:rsidRDefault="0003426F" w:rsidP="006939F9">
            <w:pPr>
              <w:pStyle w:val="TextoTabla"/>
            </w:pPr>
          </w:p>
        </w:tc>
      </w:tr>
      <w:tr w:rsidR="0003426F" w:rsidRPr="00183B8E" w14:paraId="1DAF8A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9B0C62D" w14:textId="77777777" w:rsidR="0003426F" w:rsidRPr="006D61EF" w:rsidRDefault="0003426F" w:rsidP="006939F9">
            <w:pPr>
              <w:pStyle w:val="TextoTabla"/>
            </w:pPr>
            <w:r w:rsidRPr="006D61EF">
              <w:t xml:space="preserve"> </w:t>
            </w:r>
          </w:p>
        </w:tc>
      </w:tr>
    </w:tbl>
    <w:p w14:paraId="03650209" w14:textId="77777777" w:rsidR="0003426F" w:rsidRPr="0003426F" w:rsidRDefault="0003426F" w:rsidP="0003426F"/>
    <w:p w14:paraId="015A2614" w14:textId="77777777" w:rsidR="002726C0" w:rsidRDefault="002726C0">
      <w:pPr>
        <w:spacing w:before="0" w:after="0" w:line="240" w:lineRule="auto"/>
        <w:jc w:val="left"/>
        <w:rPr>
          <w:u w:val="single"/>
        </w:rPr>
      </w:pPr>
      <w:r>
        <w:rPr>
          <w:u w:val="single"/>
        </w:rPr>
        <w:br w:type="page"/>
      </w:r>
    </w:p>
    <w:p w14:paraId="280B0C9C" w14:textId="3E8E8EA2" w:rsidR="00391171" w:rsidRDefault="00391171" w:rsidP="00391171">
      <w:pPr>
        <w:pStyle w:val="Ttulo2"/>
      </w:pPr>
      <w:bookmarkStart w:id="283" w:name="_Toc519068340"/>
      <w:bookmarkStart w:id="284" w:name="_Toc2687399"/>
      <w:bookmarkStart w:id="285" w:name="_Ref109713944"/>
      <w:bookmarkStart w:id="286" w:name="_Ref109715076"/>
      <w:bookmarkStart w:id="287" w:name="_Toc131162580"/>
      <w:r>
        <w:lastRenderedPageBreak/>
        <w:t>U5KI.HTWR.03.00</w:t>
      </w:r>
      <w:r w:rsidR="002726C0">
        <w:t>8</w:t>
      </w:r>
      <w:r w:rsidRPr="009D03A0">
        <w:t xml:space="preserve">. </w:t>
      </w:r>
      <w:r w:rsidRPr="00B13D61">
        <w:t>Particular</w:t>
      </w:r>
      <w:r>
        <w:t>idades para doble altavoz radio</w:t>
      </w:r>
      <w:r>
        <w:rPr>
          <w:rStyle w:val="Refdenotaalpie"/>
        </w:rPr>
        <w:footnoteReference w:id="8"/>
      </w:r>
      <w:r w:rsidRPr="009D03A0">
        <w:t>.</w:t>
      </w:r>
      <w:bookmarkEnd w:id="283"/>
      <w:bookmarkEnd w:id="284"/>
      <w:bookmarkEnd w:id="285"/>
      <w:bookmarkEnd w:id="286"/>
      <w:bookmarkEnd w:id="28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B66AF4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FE1FAFD" w14:textId="77777777" w:rsidR="0003426F" w:rsidRPr="006D61EF" w:rsidRDefault="0003426F" w:rsidP="006939F9">
            <w:pPr>
              <w:pStyle w:val="TextoTabla"/>
            </w:pPr>
          </w:p>
        </w:tc>
      </w:tr>
      <w:tr w:rsidR="0003426F" w:rsidRPr="006D61EF" w14:paraId="6D51070D" w14:textId="77777777" w:rsidTr="006939F9">
        <w:trPr>
          <w:trHeight w:val="20"/>
          <w:jc w:val="center"/>
        </w:trPr>
        <w:tc>
          <w:tcPr>
            <w:tcW w:w="1971" w:type="dxa"/>
            <w:gridSpan w:val="2"/>
            <w:shd w:val="clear" w:color="auto" w:fill="D9D9D9" w:themeFill="background1" w:themeFillShade="D9"/>
          </w:tcPr>
          <w:p w14:paraId="2D5FEC53" w14:textId="77777777" w:rsidR="0003426F" w:rsidRPr="006D61EF" w:rsidRDefault="0003426F" w:rsidP="006939F9">
            <w:pPr>
              <w:pStyle w:val="TextoTabla"/>
              <w:rPr>
                <w:b/>
              </w:rPr>
            </w:pPr>
            <w:r w:rsidRPr="006D61EF">
              <w:rPr>
                <w:b/>
              </w:rPr>
              <w:t>Grupo</w:t>
            </w:r>
          </w:p>
        </w:tc>
        <w:tc>
          <w:tcPr>
            <w:tcW w:w="2371" w:type="dxa"/>
            <w:shd w:val="clear" w:color="auto" w:fill="auto"/>
          </w:tcPr>
          <w:p w14:paraId="53F9ED6A" w14:textId="1C644284" w:rsidR="0003426F" w:rsidRPr="006D61EF" w:rsidRDefault="002726C0" w:rsidP="006939F9">
            <w:pPr>
              <w:pStyle w:val="TextoTabla"/>
            </w:pPr>
            <w:r>
              <w:t>Radio</w:t>
            </w:r>
          </w:p>
        </w:tc>
        <w:tc>
          <w:tcPr>
            <w:tcW w:w="2161" w:type="dxa"/>
            <w:shd w:val="clear" w:color="auto" w:fill="D9D9D9" w:themeFill="background1" w:themeFillShade="D9"/>
          </w:tcPr>
          <w:p w14:paraId="3615DD5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7FDA1B2A" w14:textId="71E1B8F2" w:rsidR="0003426F" w:rsidRPr="006D61EF" w:rsidRDefault="002726C0" w:rsidP="006939F9">
            <w:pPr>
              <w:pStyle w:val="TextoTabla"/>
            </w:pPr>
            <w:r w:rsidRPr="002726C0">
              <w:t>U5KI.HTWR.03.008</w:t>
            </w:r>
          </w:p>
        </w:tc>
      </w:tr>
      <w:tr w:rsidR="0003426F" w:rsidRPr="00183B8E" w14:paraId="567EAB42" w14:textId="77777777" w:rsidTr="006939F9">
        <w:trPr>
          <w:trHeight w:val="20"/>
          <w:jc w:val="center"/>
        </w:trPr>
        <w:tc>
          <w:tcPr>
            <w:tcW w:w="1971" w:type="dxa"/>
            <w:gridSpan w:val="2"/>
            <w:shd w:val="clear" w:color="auto" w:fill="D9D9D9" w:themeFill="background1" w:themeFillShade="D9"/>
          </w:tcPr>
          <w:p w14:paraId="58887409"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05D84FEB" w14:textId="632C23F7" w:rsidR="0003426F" w:rsidRPr="006D61EF" w:rsidRDefault="002726C0" w:rsidP="006939F9">
            <w:pPr>
              <w:pStyle w:val="TextoTabla"/>
            </w:pPr>
            <w:r w:rsidRPr="002726C0">
              <w:t>Particularidades Para Doble Altavoz Radio</w:t>
            </w:r>
          </w:p>
        </w:tc>
      </w:tr>
      <w:tr w:rsidR="0003426F" w:rsidRPr="00183B8E" w14:paraId="062EED23" w14:textId="77777777" w:rsidTr="006939F9">
        <w:trPr>
          <w:trHeight w:val="20"/>
          <w:jc w:val="center"/>
        </w:trPr>
        <w:tc>
          <w:tcPr>
            <w:tcW w:w="1971" w:type="dxa"/>
            <w:gridSpan w:val="2"/>
            <w:shd w:val="clear" w:color="auto" w:fill="D9D9D9" w:themeFill="background1" w:themeFillShade="D9"/>
          </w:tcPr>
          <w:p w14:paraId="547CE85B"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56EABBAE" w14:textId="3755F9DA" w:rsidR="0003426F" w:rsidRPr="006D61EF" w:rsidRDefault="002726C0" w:rsidP="006939F9">
            <w:pPr>
              <w:pStyle w:val="TextoTabla"/>
            </w:pPr>
            <w:r w:rsidRPr="002726C0">
              <w:t>Comprobar que la interfaz de usuario ofrecida por el sistema U5KI a la operación radio cumple con las especificaciones establecidas para la utilización de un doble altavoz radio</w:t>
            </w:r>
          </w:p>
        </w:tc>
      </w:tr>
      <w:tr w:rsidR="0003426F" w:rsidRPr="006D61EF" w14:paraId="7BB01E15" w14:textId="77777777" w:rsidTr="006939F9">
        <w:trPr>
          <w:trHeight w:val="20"/>
          <w:jc w:val="center"/>
        </w:trPr>
        <w:tc>
          <w:tcPr>
            <w:tcW w:w="1971" w:type="dxa"/>
            <w:gridSpan w:val="2"/>
            <w:shd w:val="clear" w:color="auto" w:fill="D9D9D9" w:themeFill="background1" w:themeFillShade="D9"/>
            <w:vAlign w:val="center"/>
          </w:tcPr>
          <w:p w14:paraId="514C12E8"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A5D8283" w14:textId="77777777" w:rsidR="002726C0" w:rsidRDefault="002726C0" w:rsidP="00A3312E">
            <w:pPr>
              <w:pStyle w:val="TextoTabla"/>
              <w:numPr>
                <w:ilvl w:val="0"/>
                <w:numId w:val="81"/>
              </w:numPr>
            </w:pPr>
            <w:r>
              <w:t xml:space="preserve">Puesto de Operador bajo prueba con los dos JACK Insertados. </w:t>
            </w:r>
          </w:p>
          <w:p w14:paraId="6E7E3B26" w14:textId="40648D1E" w:rsidR="0003426F" w:rsidRPr="006D61EF" w:rsidRDefault="002726C0" w:rsidP="00A3312E">
            <w:pPr>
              <w:pStyle w:val="TextoTabla"/>
              <w:numPr>
                <w:ilvl w:val="0"/>
                <w:numId w:val="81"/>
              </w:numPr>
            </w:pPr>
            <w:r>
              <w:t>Dos colaterales Radio, con posición asignada en puesto bajo pruebas y con posibilidad de generar llamada radio al sistema.</w:t>
            </w:r>
          </w:p>
        </w:tc>
      </w:tr>
      <w:tr w:rsidR="0003426F" w:rsidRPr="006D61EF" w14:paraId="356CA9D5" w14:textId="77777777" w:rsidTr="006939F9">
        <w:trPr>
          <w:trHeight w:val="20"/>
          <w:jc w:val="center"/>
        </w:trPr>
        <w:tc>
          <w:tcPr>
            <w:tcW w:w="695" w:type="dxa"/>
            <w:shd w:val="clear" w:color="auto" w:fill="BFBFBF" w:themeFill="background1" w:themeFillShade="BF"/>
          </w:tcPr>
          <w:p w14:paraId="2E7F0072"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940CFC8"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670189B" w14:textId="77777777" w:rsidR="0003426F" w:rsidRPr="006D61EF" w:rsidRDefault="0003426F" w:rsidP="006939F9">
            <w:pPr>
              <w:pStyle w:val="TextoTabla"/>
              <w:rPr>
                <w:b/>
              </w:rPr>
            </w:pPr>
            <w:r w:rsidRPr="006D61EF">
              <w:rPr>
                <w:b/>
              </w:rPr>
              <w:t>Resultado</w:t>
            </w:r>
          </w:p>
        </w:tc>
      </w:tr>
      <w:tr w:rsidR="0003426F" w:rsidRPr="006D61EF" w14:paraId="5048F4B8" w14:textId="77777777" w:rsidTr="006939F9">
        <w:trPr>
          <w:trHeight w:val="20"/>
          <w:jc w:val="center"/>
        </w:trPr>
        <w:tc>
          <w:tcPr>
            <w:tcW w:w="8188" w:type="dxa"/>
            <w:gridSpan w:val="5"/>
            <w:shd w:val="clear" w:color="auto" w:fill="D9D9D9" w:themeFill="background1" w:themeFillShade="D9"/>
          </w:tcPr>
          <w:p w14:paraId="24BC1AB6" w14:textId="77777777" w:rsidR="0003426F" w:rsidRPr="006D61EF" w:rsidRDefault="0003426F" w:rsidP="006939F9">
            <w:pPr>
              <w:pStyle w:val="TextoTabla"/>
              <w:rPr>
                <w:b/>
              </w:rPr>
            </w:pPr>
          </w:p>
        </w:tc>
        <w:tc>
          <w:tcPr>
            <w:tcW w:w="851" w:type="dxa"/>
            <w:shd w:val="clear" w:color="auto" w:fill="D9D9D9" w:themeFill="background1" w:themeFillShade="D9"/>
          </w:tcPr>
          <w:p w14:paraId="5F5972C9"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05956B7B" w14:textId="77777777" w:rsidR="0003426F" w:rsidRPr="006D61EF" w:rsidRDefault="0003426F" w:rsidP="006939F9">
            <w:pPr>
              <w:pStyle w:val="TextoTabla"/>
              <w:rPr>
                <w:b/>
              </w:rPr>
            </w:pPr>
            <w:r w:rsidRPr="006D61EF">
              <w:rPr>
                <w:b/>
              </w:rPr>
              <w:t>NO</w:t>
            </w:r>
          </w:p>
        </w:tc>
      </w:tr>
      <w:tr w:rsidR="0003426F" w:rsidRPr="00183B8E" w14:paraId="0E60813D" w14:textId="77777777" w:rsidTr="006939F9">
        <w:trPr>
          <w:trHeight w:val="20"/>
          <w:jc w:val="center"/>
        </w:trPr>
        <w:tc>
          <w:tcPr>
            <w:tcW w:w="695" w:type="dxa"/>
            <w:tcBorders>
              <w:bottom w:val="single" w:sz="6" w:space="0" w:color="000000"/>
            </w:tcBorders>
            <w:shd w:val="clear" w:color="auto" w:fill="auto"/>
          </w:tcPr>
          <w:p w14:paraId="19E1290A"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6DF01136" w14:textId="2434A522" w:rsidR="0003426F" w:rsidRPr="006D61EF" w:rsidRDefault="00CB2D7C" w:rsidP="00CB2D7C">
            <w:pPr>
              <w:pStyle w:val="TextoTabla"/>
            </w:pPr>
            <w:r>
              <w:t>HMI Radio: Comprobar que en la parte superior de la zona radio, aparece el control de volumen de los dos altavoces radio, como se establece en el manual de usuario.</w:t>
            </w:r>
          </w:p>
        </w:tc>
        <w:tc>
          <w:tcPr>
            <w:tcW w:w="851" w:type="dxa"/>
            <w:tcBorders>
              <w:bottom w:val="single" w:sz="6" w:space="0" w:color="000000"/>
            </w:tcBorders>
            <w:shd w:val="clear" w:color="auto" w:fill="auto"/>
          </w:tcPr>
          <w:p w14:paraId="2DD147B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0BA1911" w14:textId="77777777" w:rsidR="0003426F" w:rsidRPr="006D61EF" w:rsidRDefault="0003426F" w:rsidP="006939F9">
            <w:pPr>
              <w:pStyle w:val="TextoTabla"/>
            </w:pPr>
          </w:p>
        </w:tc>
      </w:tr>
      <w:tr w:rsidR="0003426F" w:rsidRPr="00183B8E" w14:paraId="20E758D1" w14:textId="77777777" w:rsidTr="006939F9">
        <w:trPr>
          <w:trHeight w:val="20"/>
          <w:jc w:val="center"/>
        </w:trPr>
        <w:tc>
          <w:tcPr>
            <w:tcW w:w="695" w:type="dxa"/>
            <w:tcBorders>
              <w:bottom w:val="single" w:sz="6" w:space="0" w:color="000000"/>
            </w:tcBorders>
            <w:shd w:val="clear" w:color="auto" w:fill="auto"/>
          </w:tcPr>
          <w:p w14:paraId="274AAF65"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3F77268" w14:textId="6DC35D5C" w:rsidR="00CB2D7C" w:rsidRDefault="00CB2D7C" w:rsidP="00CB2D7C">
            <w:pPr>
              <w:pStyle w:val="TextoTabla"/>
            </w:pPr>
            <w:r>
              <w:t xml:space="preserve">Modos de Asignación. Comprobar que la secuencia de asignación de las posiciones radio, en su zona de recepción, tanto con la transmisión asignada como desasignada, es la siguiente: </w:t>
            </w:r>
          </w:p>
          <w:p w14:paraId="77376BF0" w14:textId="35BC1768" w:rsidR="0003426F" w:rsidRPr="006D61EF" w:rsidRDefault="00CB2D7C" w:rsidP="00CB2D7C">
            <w:pPr>
              <w:pStyle w:val="TextoTabla"/>
              <w:jc w:val="center"/>
            </w:pPr>
            <w:r>
              <w:t xml:space="preserve">Desasignado </w:t>
            </w:r>
            <w:r>
              <w:sym w:font="Wingdings" w:char="F0E0"/>
            </w:r>
            <w:r>
              <w:t xml:space="preserve"> Altavoz 1 </w:t>
            </w:r>
            <w:r>
              <w:sym w:font="Wingdings" w:char="F0E0"/>
            </w:r>
            <w:r>
              <w:t xml:space="preserve"> Altavoz 2 </w:t>
            </w:r>
            <w:r>
              <w:sym w:font="Wingdings" w:char="F0E0"/>
            </w:r>
            <w:r>
              <w:t xml:space="preserve"> Cascos </w:t>
            </w:r>
            <w:r>
              <w:sym w:font="Wingdings" w:char="F0E0"/>
            </w:r>
            <w:r>
              <w:t xml:space="preserve"> Desasignado.</w:t>
            </w:r>
          </w:p>
        </w:tc>
        <w:tc>
          <w:tcPr>
            <w:tcW w:w="851" w:type="dxa"/>
            <w:tcBorders>
              <w:bottom w:val="single" w:sz="6" w:space="0" w:color="000000"/>
            </w:tcBorders>
            <w:shd w:val="clear" w:color="auto" w:fill="auto"/>
          </w:tcPr>
          <w:p w14:paraId="2434C3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73D2CAB" w14:textId="77777777" w:rsidR="0003426F" w:rsidRPr="006D61EF" w:rsidRDefault="0003426F" w:rsidP="006939F9">
            <w:pPr>
              <w:pStyle w:val="TextoTabla"/>
            </w:pPr>
          </w:p>
        </w:tc>
      </w:tr>
      <w:tr w:rsidR="0003426F" w:rsidRPr="00183B8E" w14:paraId="6E152724" w14:textId="77777777" w:rsidTr="006939F9">
        <w:trPr>
          <w:trHeight w:val="20"/>
          <w:jc w:val="center"/>
        </w:trPr>
        <w:tc>
          <w:tcPr>
            <w:tcW w:w="695" w:type="dxa"/>
            <w:tcBorders>
              <w:bottom w:val="single" w:sz="6" w:space="0" w:color="000000"/>
            </w:tcBorders>
            <w:shd w:val="clear" w:color="auto" w:fill="auto"/>
          </w:tcPr>
          <w:p w14:paraId="66470258"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4D31E18E" w14:textId="1A9F52C4" w:rsidR="0003426F" w:rsidRPr="006D61EF" w:rsidRDefault="00CB2D7C" w:rsidP="00CB2D7C">
            <w:pPr>
              <w:pStyle w:val="TextoTabla"/>
            </w:pPr>
            <w:r>
              <w:t>Recepción Radio. Comprobar que el audio de recepción radio, se direcciona a Altavoz 1, Altavoz 2 o Cascos, según la selección efectuada en la posición radio.</w:t>
            </w:r>
          </w:p>
        </w:tc>
        <w:tc>
          <w:tcPr>
            <w:tcW w:w="851" w:type="dxa"/>
            <w:tcBorders>
              <w:bottom w:val="single" w:sz="6" w:space="0" w:color="000000"/>
            </w:tcBorders>
            <w:shd w:val="clear" w:color="auto" w:fill="auto"/>
          </w:tcPr>
          <w:p w14:paraId="0DA6DA88"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51A53FE" w14:textId="77777777" w:rsidR="0003426F" w:rsidRPr="006D61EF" w:rsidRDefault="0003426F" w:rsidP="006939F9">
            <w:pPr>
              <w:pStyle w:val="TextoTabla"/>
            </w:pPr>
          </w:p>
        </w:tc>
      </w:tr>
      <w:tr w:rsidR="0003426F" w:rsidRPr="00183B8E" w14:paraId="6394EF58" w14:textId="77777777" w:rsidTr="006939F9">
        <w:trPr>
          <w:trHeight w:val="20"/>
          <w:jc w:val="center"/>
        </w:trPr>
        <w:tc>
          <w:tcPr>
            <w:tcW w:w="695" w:type="dxa"/>
            <w:tcBorders>
              <w:bottom w:val="single" w:sz="6" w:space="0" w:color="000000"/>
            </w:tcBorders>
            <w:shd w:val="clear" w:color="auto" w:fill="auto"/>
          </w:tcPr>
          <w:p w14:paraId="3C8B7130"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4C82017F" w14:textId="26C46B2D" w:rsidR="0003426F" w:rsidRPr="006D61EF" w:rsidRDefault="00CB2D7C" w:rsidP="00CB2D7C">
            <w:pPr>
              <w:pStyle w:val="TextoTabla"/>
            </w:pPr>
            <w:r>
              <w:t>Operaciones no afectadas. Comprobar que las funciones de Transmisión, Paginación y Retransmisión no se ven afectadas por la inclusión del segundo altavoz radio.</w:t>
            </w:r>
          </w:p>
        </w:tc>
        <w:tc>
          <w:tcPr>
            <w:tcW w:w="851" w:type="dxa"/>
            <w:tcBorders>
              <w:bottom w:val="single" w:sz="6" w:space="0" w:color="000000"/>
            </w:tcBorders>
            <w:shd w:val="clear" w:color="auto" w:fill="auto"/>
          </w:tcPr>
          <w:p w14:paraId="328054C8"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04148DD" w14:textId="77777777" w:rsidR="0003426F" w:rsidRPr="006D61EF" w:rsidRDefault="0003426F" w:rsidP="006939F9">
            <w:pPr>
              <w:pStyle w:val="TextoTabla"/>
            </w:pPr>
          </w:p>
        </w:tc>
      </w:tr>
      <w:tr w:rsidR="0003426F" w:rsidRPr="006D61EF" w14:paraId="64F23577" w14:textId="77777777" w:rsidTr="006939F9">
        <w:trPr>
          <w:trHeight w:val="20"/>
          <w:jc w:val="center"/>
        </w:trPr>
        <w:tc>
          <w:tcPr>
            <w:tcW w:w="695" w:type="dxa"/>
            <w:tcBorders>
              <w:bottom w:val="single" w:sz="6" w:space="0" w:color="000000"/>
            </w:tcBorders>
            <w:shd w:val="clear" w:color="auto" w:fill="auto"/>
          </w:tcPr>
          <w:p w14:paraId="63AEF17D"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49732D90" w14:textId="08F9F496" w:rsidR="0003426F" w:rsidRPr="006D61EF" w:rsidRDefault="00CB2D7C" w:rsidP="00CB2D7C">
            <w:pPr>
              <w:pStyle w:val="TextoTabla"/>
            </w:pPr>
            <w:r>
              <w:t xml:space="preserve">Prioridades de Recepción Radio. Comprobar que se respetan las prioridades de recepción radio en todos los casos, y que las transiciones Cascos </w:t>
            </w:r>
            <w:r>
              <w:sym w:font="Wingdings" w:char="F0E0"/>
            </w:r>
            <w:r>
              <w:t xml:space="preserve"> Altavoz, que originen se efectúen a los altavoces seleccionados en cada posición.</w:t>
            </w:r>
          </w:p>
        </w:tc>
        <w:tc>
          <w:tcPr>
            <w:tcW w:w="851" w:type="dxa"/>
            <w:tcBorders>
              <w:bottom w:val="single" w:sz="6" w:space="0" w:color="000000"/>
            </w:tcBorders>
            <w:shd w:val="clear" w:color="auto" w:fill="auto"/>
          </w:tcPr>
          <w:p w14:paraId="62A7CF6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ACC269D" w14:textId="77777777" w:rsidR="0003426F" w:rsidRPr="006D61EF" w:rsidRDefault="0003426F" w:rsidP="006939F9">
            <w:pPr>
              <w:pStyle w:val="TextoTabla"/>
            </w:pPr>
          </w:p>
        </w:tc>
      </w:tr>
      <w:tr w:rsidR="0003426F" w:rsidRPr="00183B8E" w14:paraId="4B64DA25" w14:textId="77777777" w:rsidTr="006939F9">
        <w:trPr>
          <w:trHeight w:val="20"/>
          <w:jc w:val="center"/>
        </w:trPr>
        <w:tc>
          <w:tcPr>
            <w:tcW w:w="695" w:type="dxa"/>
            <w:tcBorders>
              <w:bottom w:val="single" w:sz="6" w:space="0" w:color="000000"/>
            </w:tcBorders>
            <w:shd w:val="clear" w:color="auto" w:fill="auto"/>
          </w:tcPr>
          <w:p w14:paraId="3AFA0DAB"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3C512D47" w14:textId="61BE38D3" w:rsidR="00CB2D7C" w:rsidRDefault="00CB2D7C" w:rsidP="00CB2D7C">
            <w:pPr>
              <w:pStyle w:val="TextoTabla"/>
            </w:pPr>
            <w:r>
              <w:t>Volumen de altavoces.</w:t>
            </w:r>
          </w:p>
          <w:p w14:paraId="1142D390" w14:textId="222514DA" w:rsidR="00CB2D7C" w:rsidRDefault="00CB2D7C" w:rsidP="00A3312E">
            <w:pPr>
              <w:pStyle w:val="TextoTabla"/>
              <w:numPr>
                <w:ilvl w:val="0"/>
                <w:numId w:val="82"/>
              </w:numPr>
            </w:pPr>
            <w:r>
              <w:t>Comprobar que los controles de volumen asociados a la recepción de ‘Altavoz 1’, se aplican a los audios direccionados a dicho altavoz.</w:t>
            </w:r>
          </w:p>
          <w:p w14:paraId="25EB2121" w14:textId="59BFD807" w:rsidR="0003426F" w:rsidRPr="006D61EF" w:rsidRDefault="00CB2D7C" w:rsidP="00A3312E">
            <w:pPr>
              <w:pStyle w:val="TextoTabla"/>
              <w:numPr>
                <w:ilvl w:val="0"/>
                <w:numId w:val="82"/>
              </w:numPr>
            </w:pPr>
            <w:r>
              <w:t>Comprobar que los controles de volumen asociados a la recepción de ‘Altavoz 2’, se aplican a los audios direccionados a dicho altavoz.</w:t>
            </w:r>
          </w:p>
        </w:tc>
        <w:tc>
          <w:tcPr>
            <w:tcW w:w="851" w:type="dxa"/>
            <w:tcBorders>
              <w:bottom w:val="single" w:sz="6" w:space="0" w:color="000000"/>
            </w:tcBorders>
            <w:shd w:val="clear" w:color="auto" w:fill="auto"/>
          </w:tcPr>
          <w:p w14:paraId="4862B7D2"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E32BC0C" w14:textId="77777777" w:rsidR="0003426F" w:rsidRPr="006D61EF" w:rsidRDefault="0003426F" w:rsidP="006939F9">
            <w:pPr>
              <w:pStyle w:val="TextoTabla"/>
            </w:pPr>
          </w:p>
        </w:tc>
      </w:tr>
      <w:tr w:rsidR="0003426F" w:rsidRPr="00183B8E" w14:paraId="15209D20" w14:textId="77777777" w:rsidTr="006939F9">
        <w:trPr>
          <w:trHeight w:val="20"/>
          <w:jc w:val="center"/>
        </w:trPr>
        <w:tc>
          <w:tcPr>
            <w:tcW w:w="695" w:type="dxa"/>
            <w:tcBorders>
              <w:bottom w:val="single" w:sz="6" w:space="0" w:color="000000"/>
            </w:tcBorders>
            <w:shd w:val="clear" w:color="auto" w:fill="auto"/>
          </w:tcPr>
          <w:p w14:paraId="7711A9B6"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190E2B82" w14:textId="6A3D1A32" w:rsidR="00B4409B" w:rsidRDefault="00B4409B" w:rsidP="00B4409B">
            <w:pPr>
              <w:pStyle w:val="TextoTabla"/>
            </w:pPr>
            <w:r>
              <w:t>Gestión de Presencia de Altavoces.</w:t>
            </w:r>
          </w:p>
          <w:p w14:paraId="4FA7EC59" w14:textId="2BBF623D" w:rsidR="00B4409B" w:rsidRDefault="00B4409B" w:rsidP="00A3312E">
            <w:pPr>
              <w:pStyle w:val="TextoTabla"/>
              <w:numPr>
                <w:ilvl w:val="0"/>
                <w:numId w:val="83"/>
              </w:numPr>
            </w:pPr>
            <w:r>
              <w:t>Seleccionar al menos una posición radio en ‘Altavoz 1’ y desconectar el ‘Altavoz 1’ del sistema.</w:t>
            </w:r>
          </w:p>
          <w:p w14:paraId="7822EF2A" w14:textId="630F5F38" w:rsidR="00B4409B" w:rsidRDefault="00B4409B" w:rsidP="00A3312E">
            <w:pPr>
              <w:pStyle w:val="TextoTabla"/>
              <w:numPr>
                <w:ilvl w:val="1"/>
                <w:numId w:val="83"/>
              </w:numPr>
            </w:pPr>
            <w:r>
              <w:t>Comprobar que se señaliza su ausencia en la interfaz.</w:t>
            </w:r>
          </w:p>
          <w:p w14:paraId="6F3E207B" w14:textId="3CEA2387" w:rsidR="00B4409B" w:rsidRDefault="00B4409B" w:rsidP="00A3312E">
            <w:pPr>
              <w:pStyle w:val="TextoTabla"/>
              <w:numPr>
                <w:ilvl w:val="1"/>
                <w:numId w:val="83"/>
              </w:numPr>
            </w:pPr>
            <w:r>
              <w:lastRenderedPageBreak/>
              <w:t>Comprobar que las posiciones cuya recepción estaba asignada a dicho altavoz pasan al otro altavoz si está disponible o a cascos en caso contrario.</w:t>
            </w:r>
          </w:p>
          <w:p w14:paraId="3D710333" w14:textId="7D61C01D" w:rsidR="00B4409B" w:rsidRDefault="00B4409B" w:rsidP="00A3312E">
            <w:pPr>
              <w:pStyle w:val="TextoTabla"/>
              <w:numPr>
                <w:ilvl w:val="1"/>
                <w:numId w:val="83"/>
              </w:numPr>
            </w:pPr>
            <w:r>
              <w:t>Comprobar que en la secuencia de asignación desaparece el paso por ‘Altavoz 1’.</w:t>
            </w:r>
          </w:p>
          <w:p w14:paraId="160EDF17" w14:textId="77777777" w:rsidR="00B4409B" w:rsidRDefault="00B4409B" w:rsidP="00A3312E">
            <w:pPr>
              <w:pStyle w:val="TextoTabla"/>
              <w:numPr>
                <w:ilvl w:val="0"/>
                <w:numId w:val="83"/>
              </w:numPr>
            </w:pPr>
            <w:r>
              <w:t xml:space="preserve">Conectar ‘altavoz 1’, y comprobar que el funcionamiento respecto a la secuencia de asignación y direccionamiento de audio es el esperado. La asignación automática del paso </w:t>
            </w:r>
            <w:proofErr w:type="spellStart"/>
            <w:r>
              <w:t>a.ii</w:t>
            </w:r>
            <w:proofErr w:type="spellEnd"/>
            <w:r>
              <w:t xml:space="preserve"> anterior se mantiene.</w:t>
            </w:r>
          </w:p>
          <w:p w14:paraId="3644AA3E" w14:textId="77777777" w:rsidR="00B4409B" w:rsidRDefault="00B4409B" w:rsidP="00A3312E">
            <w:pPr>
              <w:pStyle w:val="TextoTabla"/>
              <w:numPr>
                <w:ilvl w:val="0"/>
                <w:numId w:val="83"/>
              </w:numPr>
            </w:pPr>
            <w:r>
              <w:t>Repetir ‘a’ y ‘b’ con ‘altavoz 1’ presente y ‘altavoz 2’ desconectado.</w:t>
            </w:r>
          </w:p>
          <w:p w14:paraId="31E2684B" w14:textId="222D1328" w:rsidR="00B4409B" w:rsidRDefault="00B4409B" w:rsidP="00A3312E">
            <w:pPr>
              <w:pStyle w:val="TextoTabla"/>
              <w:numPr>
                <w:ilvl w:val="0"/>
                <w:numId w:val="83"/>
              </w:numPr>
            </w:pPr>
            <w:r>
              <w:t>Desconectar ambos altavoces y comprobar:</w:t>
            </w:r>
          </w:p>
          <w:p w14:paraId="55C7DDA9" w14:textId="46539D0D" w:rsidR="00B4409B" w:rsidRDefault="00B4409B" w:rsidP="00A3312E">
            <w:pPr>
              <w:pStyle w:val="TextoTabla"/>
              <w:numPr>
                <w:ilvl w:val="1"/>
                <w:numId w:val="83"/>
              </w:numPr>
            </w:pPr>
            <w:r>
              <w:t>Que la interfaz señaliza la ausencia de ambos altavoces.</w:t>
            </w:r>
          </w:p>
          <w:p w14:paraId="6F8F831E" w14:textId="6B143442" w:rsidR="00B4409B" w:rsidRDefault="00B4409B" w:rsidP="00A3312E">
            <w:pPr>
              <w:pStyle w:val="TextoTabla"/>
              <w:numPr>
                <w:ilvl w:val="1"/>
                <w:numId w:val="83"/>
              </w:numPr>
            </w:pPr>
            <w:r>
              <w:t>Que las posiciones con recepción en alguno de los altavoces pasan a cascos.</w:t>
            </w:r>
          </w:p>
          <w:p w14:paraId="6FA61739" w14:textId="0125AAF6" w:rsidR="00B4409B" w:rsidRDefault="00B4409B" w:rsidP="00A3312E">
            <w:pPr>
              <w:pStyle w:val="TextoTabla"/>
              <w:numPr>
                <w:ilvl w:val="1"/>
                <w:numId w:val="83"/>
              </w:numPr>
            </w:pPr>
            <w:r>
              <w:t>Que en la secuencia de asignación desaparecen ambos altavoces.</w:t>
            </w:r>
          </w:p>
          <w:p w14:paraId="35340E44" w14:textId="77777777" w:rsidR="00B4409B" w:rsidRDefault="00B4409B" w:rsidP="00A3312E">
            <w:pPr>
              <w:pStyle w:val="TextoTabla"/>
              <w:numPr>
                <w:ilvl w:val="0"/>
                <w:numId w:val="83"/>
              </w:numPr>
            </w:pPr>
            <w:r>
              <w:t xml:space="preserve">Volver a conectar los altavoces y comprobar que el funcionamiento respecto a la secuencia de asignación y direccionamiento de audio es el mostrad. La asignación automática del paso </w:t>
            </w:r>
            <w:proofErr w:type="spellStart"/>
            <w:r>
              <w:t>a.ii</w:t>
            </w:r>
            <w:proofErr w:type="spellEnd"/>
            <w:r>
              <w:t xml:space="preserve"> anterior se mantiene.</w:t>
            </w:r>
          </w:p>
          <w:p w14:paraId="13190D78" w14:textId="6BA90CD1" w:rsidR="00B4409B" w:rsidRDefault="00B4409B" w:rsidP="00A3312E">
            <w:pPr>
              <w:pStyle w:val="TextoTabla"/>
              <w:numPr>
                <w:ilvl w:val="0"/>
                <w:numId w:val="83"/>
              </w:numPr>
            </w:pPr>
            <w:r>
              <w:t xml:space="preserve">En ausencia de cascos, las frecuencias seleccionadas en cascos pasan al Altavoz 1 si está presente, o si no lo está al Altavoz 2. La selección se mantiene, aunque se conecten los cascos. </w:t>
            </w:r>
          </w:p>
          <w:p w14:paraId="432660CD" w14:textId="0A6F6F1B" w:rsidR="00B4409B" w:rsidRDefault="00B4409B" w:rsidP="00A3312E">
            <w:pPr>
              <w:pStyle w:val="TextoTabla"/>
              <w:numPr>
                <w:ilvl w:val="1"/>
                <w:numId w:val="83"/>
              </w:numPr>
            </w:pPr>
            <w:r>
              <w:t>Seleccionar cascos en una posición radio, con ambos altavoces conectados.</w:t>
            </w:r>
          </w:p>
          <w:p w14:paraId="325C78C2" w14:textId="0FA8ED5C" w:rsidR="00B4409B" w:rsidRDefault="00B4409B" w:rsidP="00A3312E">
            <w:pPr>
              <w:pStyle w:val="TextoTabla"/>
              <w:numPr>
                <w:ilvl w:val="1"/>
                <w:numId w:val="83"/>
              </w:numPr>
            </w:pPr>
            <w:r>
              <w:t>Desconectar los cascos y comprobar que la posición pasa a selección Altavoz 1.</w:t>
            </w:r>
          </w:p>
          <w:p w14:paraId="20916D9D" w14:textId="5EA6A089" w:rsidR="00B4409B" w:rsidRDefault="00B4409B" w:rsidP="00A3312E">
            <w:pPr>
              <w:pStyle w:val="TextoTabla"/>
              <w:numPr>
                <w:ilvl w:val="1"/>
                <w:numId w:val="83"/>
              </w:numPr>
            </w:pPr>
            <w:r>
              <w:t>Desconectar Altavoz 1 y comprobar que la posición pasa a selección Altavoz 2.</w:t>
            </w:r>
          </w:p>
          <w:p w14:paraId="0626F04A" w14:textId="396997DD" w:rsidR="00B4409B" w:rsidRDefault="00B4409B" w:rsidP="00A3312E">
            <w:pPr>
              <w:pStyle w:val="TextoTabla"/>
              <w:numPr>
                <w:ilvl w:val="1"/>
                <w:numId w:val="83"/>
              </w:numPr>
            </w:pPr>
            <w:r>
              <w:t>Conectar Altavoz 1 y cascos y comprobar que no hay cambios.</w:t>
            </w:r>
          </w:p>
          <w:p w14:paraId="1EDCE89A" w14:textId="1A315DBA" w:rsidR="00B4409B" w:rsidRDefault="00B4409B" w:rsidP="00A3312E">
            <w:pPr>
              <w:pStyle w:val="TextoTabla"/>
              <w:numPr>
                <w:ilvl w:val="0"/>
                <w:numId w:val="83"/>
              </w:numPr>
            </w:pPr>
            <w:r>
              <w:t>La selección cascos en una posición radio, pasa automáticamente a Altavoz 1 si está presente o si no lo está a Altavoz 2, cuando hay una llamada telefónica en curso. Esta asignación no es permanente.</w:t>
            </w:r>
          </w:p>
          <w:p w14:paraId="1BD42BBF" w14:textId="1C3180EF" w:rsidR="00B4409B" w:rsidRDefault="00B4409B" w:rsidP="00A3312E">
            <w:pPr>
              <w:pStyle w:val="TextoTabla"/>
              <w:numPr>
                <w:ilvl w:val="1"/>
                <w:numId w:val="83"/>
              </w:numPr>
            </w:pPr>
            <w:r>
              <w:t>Seleccionar cascos en una posición radio, con ambos altavoces conectados.</w:t>
            </w:r>
          </w:p>
          <w:p w14:paraId="359F0306" w14:textId="0C26B34D" w:rsidR="00B4409B" w:rsidRDefault="00B4409B" w:rsidP="00A3312E">
            <w:pPr>
              <w:pStyle w:val="TextoTabla"/>
              <w:numPr>
                <w:ilvl w:val="1"/>
                <w:numId w:val="83"/>
              </w:numPr>
            </w:pPr>
            <w:r>
              <w:t>Realizar una llamada telefónica y comprobar que la posición radio se mantiene en cascos pero el audio sale al Altavoz 1. .</w:t>
            </w:r>
          </w:p>
          <w:p w14:paraId="3043BF58" w14:textId="43B94FEA" w:rsidR="00B4409B" w:rsidRDefault="00B4409B" w:rsidP="00A3312E">
            <w:pPr>
              <w:pStyle w:val="TextoTabla"/>
              <w:numPr>
                <w:ilvl w:val="1"/>
                <w:numId w:val="83"/>
              </w:numPr>
            </w:pPr>
            <w:r>
              <w:t>Desconectar Altavoz 1 y comprobar que el audio de la posición radio pasa a Altavoz 2.</w:t>
            </w:r>
          </w:p>
          <w:p w14:paraId="3210555B" w14:textId="373B8DAA" w:rsidR="00B4409B" w:rsidRDefault="00B4409B" w:rsidP="00A3312E">
            <w:pPr>
              <w:pStyle w:val="TextoTabla"/>
              <w:numPr>
                <w:ilvl w:val="1"/>
                <w:numId w:val="83"/>
              </w:numPr>
            </w:pPr>
            <w:r>
              <w:t>Conectar Altavoz 1 y comprobar que no hay ningún cambio.</w:t>
            </w:r>
          </w:p>
          <w:p w14:paraId="7BA89703" w14:textId="69DC3806" w:rsidR="0003426F" w:rsidRPr="006D61EF" w:rsidRDefault="00B4409B" w:rsidP="00A3312E">
            <w:pPr>
              <w:pStyle w:val="TextoTabla"/>
              <w:numPr>
                <w:ilvl w:val="1"/>
                <w:numId w:val="83"/>
              </w:numPr>
            </w:pPr>
            <w:r>
              <w:t>Terminar la llamada telefónica y comprobar que el audio de la radio vuelve a los cascos.</w:t>
            </w:r>
          </w:p>
        </w:tc>
        <w:tc>
          <w:tcPr>
            <w:tcW w:w="851" w:type="dxa"/>
            <w:tcBorders>
              <w:bottom w:val="single" w:sz="6" w:space="0" w:color="000000"/>
            </w:tcBorders>
            <w:shd w:val="clear" w:color="auto" w:fill="auto"/>
          </w:tcPr>
          <w:p w14:paraId="0DB63D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36281F7" w14:textId="77777777" w:rsidR="0003426F" w:rsidRPr="006D61EF" w:rsidRDefault="0003426F" w:rsidP="006939F9">
            <w:pPr>
              <w:pStyle w:val="TextoTabla"/>
            </w:pPr>
          </w:p>
        </w:tc>
      </w:tr>
      <w:tr w:rsidR="0003426F" w:rsidRPr="00183B8E" w14:paraId="3C83B193" w14:textId="77777777" w:rsidTr="006939F9">
        <w:trPr>
          <w:trHeight w:val="20"/>
          <w:jc w:val="center"/>
        </w:trPr>
        <w:tc>
          <w:tcPr>
            <w:tcW w:w="695" w:type="dxa"/>
            <w:tcBorders>
              <w:bottom w:val="single" w:sz="6" w:space="0" w:color="000000"/>
            </w:tcBorders>
            <w:shd w:val="clear" w:color="auto" w:fill="auto"/>
          </w:tcPr>
          <w:p w14:paraId="44C84AA3"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52E4265B" w14:textId="77777777" w:rsidR="0003426F" w:rsidRPr="006D61EF" w:rsidRDefault="0003426F" w:rsidP="006939F9">
            <w:pPr>
              <w:pStyle w:val="TextoTabla"/>
            </w:pPr>
          </w:p>
        </w:tc>
        <w:tc>
          <w:tcPr>
            <w:tcW w:w="851" w:type="dxa"/>
            <w:tcBorders>
              <w:bottom w:val="single" w:sz="6" w:space="0" w:color="000000"/>
            </w:tcBorders>
            <w:shd w:val="clear" w:color="auto" w:fill="auto"/>
          </w:tcPr>
          <w:p w14:paraId="15A0546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2D33ACD" w14:textId="77777777" w:rsidR="0003426F" w:rsidRPr="006D61EF" w:rsidRDefault="0003426F" w:rsidP="006939F9">
            <w:pPr>
              <w:pStyle w:val="TextoTabla"/>
            </w:pPr>
          </w:p>
        </w:tc>
      </w:tr>
      <w:tr w:rsidR="0003426F" w:rsidRPr="00183B8E" w14:paraId="6FDED65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3402BD9" w14:textId="77777777" w:rsidR="0003426F" w:rsidRPr="006D61EF" w:rsidRDefault="0003426F" w:rsidP="006939F9">
            <w:pPr>
              <w:pStyle w:val="TextoTabla"/>
            </w:pPr>
            <w:r w:rsidRPr="006D61EF">
              <w:lastRenderedPageBreak/>
              <w:t xml:space="preserve"> </w:t>
            </w:r>
          </w:p>
        </w:tc>
      </w:tr>
    </w:tbl>
    <w:p w14:paraId="7D93FDC7" w14:textId="77777777" w:rsidR="0003426F" w:rsidRPr="0003426F" w:rsidRDefault="0003426F" w:rsidP="0003426F"/>
    <w:p w14:paraId="7B533C00" w14:textId="77777777" w:rsidR="00CA4E2C" w:rsidRDefault="00CA4E2C">
      <w:pPr>
        <w:spacing w:before="0" w:after="0" w:line="240" w:lineRule="auto"/>
        <w:jc w:val="left"/>
        <w:rPr>
          <w:u w:val="single"/>
        </w:rPr>
      </w:pPr>
      <w:r>
        <w:rPr>
          <w:u w:val="single"/>
        </w:rPr>
        <w:br w:type="page"/>
      </w:r>
    </w:p>
    <w:p w14:paraId="12D4C9C9" w14:textId="14EE1144" w:rsidR="00D1050D" w:rsidRDefault="00D1050D" w:rsidP="00D1050D">
      <w:pPr>
        <w:pStyle w:val="Ttulo2"/>
      </w:pPr>
      <w:bookmarkStart w:id="288" w:name="_Toc444597353"/>
      <w:bookmarkStart w:id="289" w:name="_Toc444597354"/>
      <w:bookmarkStart w:id="290" w:name="_Toc444597355"/>
      <w:bookmarkStart w:id="291" w:name="_Toc444597356"/>
      <w:bookmarkStart w:id="292" w:name="_Toc444597357"/>
      <w:bookmarkStart w:id="293" w:name="_Toc444597358"/>
      <w:bookmarkStart w:id="294" w:name="_Toc444597359"/>
      <w:bookmarkStart w:id="295" w:name="_Toc444597360"/>
      <w:bookmarkStart w:id="296" w:name="_Toc444597361"/>
      <w:bookmarkStart w:id="297" w:name="_Toc444597362"/>
      <w:bookmarkStart w:id="298" w:name="_Toc444597363"/>
      <w:bookmarkStart w:id="299" w:name="_Toc444597364"/>
      <w:bookmarkStart w:id="300" w:name="_Toc444597365"/>
      <w:bookmarkStart w:id="301" w:name="_Toc444597366"/>
      <w:bookmarkStart w:id="302" w:name="_Toc444597367"/>
      <w:bookmarkStart w:id="303" w:name="_Toc444597368"/>
      <w:bookmarkStart w:id="304" w:name="_Toc444597369"/>
      <w:bookmarkStart w:id="305" w:name="_Toc444597370"/>
      <w:bookmarkStart w:id="306" w:name="_Toc444597371"/>
      <w:bookmarkStart w:id="307" w:name="_Toc444597372"/>
      <w:bookmarkStart w:id="308" w:name="_Toc444597373"/>
      <w:bookmarkStart w:id="309" w:name="_Toc444597374"/>
      <w:bookmarkStart w:id="310" w:name="_Toc444597375"/>
      <w:bookmarkStart w:id="311" w:name="_Toc444597376"/>
      <w:bookmarkStart w:id="312" w:name="_Toc444597377"/>
      <w:bookmarkStart w:id="313" w:name="_Toc444597378"/>
      <w:bookmarkStart w:id="314" w:name="_Toc444597379"/>
      <w:bookmarkStart w:id="315" w:name="_Ref109713954"/>
      <w:bookmarkStart w:id="316" w:name="_Ref109715082"/>
      <w:bookmarkStart w:id="317" w:name="_Toc131162581"/>
      <w:bookmarkStart w:id="318" w:name="_Toc318897611"/>
      <w:bookmarkStart w:id="319" w:name="_Toc357060676"/>
      <w:bookmarkStart w:id="320" w:name="_Toc445195502"/>
      <w:bookmarkStart w:id="321" w:name="_Toc519068341"/>
      <w:bookmarkStart w:id="322" w:name="_Toc2687400"/>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r>
        <w:lastRenderedPageBreak/>
        <w:t>U5KI.HTWR.03.0</w:t>
      </w:r>
      <w:r w:rsidR="000856AA">
        <w:t>09</w:t>
      </w:r>
      <w:r>
        <w:t>. Reproducción de última comunicación Radio.</w:t>
      </w:r>
      <w:bookmarkEnd w:id="315"/>
      <w:bookmarkEnd w:id="316"/>
      <w:bookmarkEnd w:id="317"/>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0B19B14"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D1D862E" w14:textId="77777777" w:rsidR="0003426F" w:rsidRPr="006D61EF" w:rsidRDefault="0003426F" w:rsidP="006939F9">
            <w:pPr>
              <w:pStyle w:val="TextoTabla"/>
            </w:pPr>
          </w:p>
        </w:tc>
      </w:tr>
      <w:tr w:rsidR="0003426F" w:rsidRPr="006D61EF" w14:paraId="35879CA5" w14:textId="77777777" w:rsidTr="006939F9">
        <w:trPr>
          <w:trHeight w:val="20"/>
          <w:jc w:val="center"/>
        </w:trPr>
        <w:tc>
          <w:tcPr>
            <w:tcW w:w="1971" w:type="dxa"/>
            <w:gridSpan w:val="2"/>
            <w:shd w:val="clear" w:color="auto" w:fill="D9D9D9" w:themeFill="background1" w:themeFillShade="D9"/>
          </w:tcPr>
          <w:p w14:paraId="68973E95" w14:textId="77777777" w:rsidR="0003426F" w:rsidRPr="006D61EF" w:rsidRDefault="0003426F" w:rsidP="006939F9">
            <w:pPr>
              <w:pStyle w:val="TextoTabla"/>
              <w:rPr>
                <w:b/>
              </w:rPr>
            </w:pPr>
            <w:r w:rsidRPr="006D61EF">
              <w:rPr>
                <w:b/>
              </w:rPr>
              <w:t>Grupo</w:t>
            </w:r>
          </w:p>
        </w:tc>
        <w:tc>
          <w:tcPr>
            <w:tcW w:w="2371" w:type="dxa"/>
            <w:shd w:val="clear" w:color="auto" w:fill="auto"/>
          </w:tcPr>
          <w:p w14:paraId="0D48BEC3" w14:textId="580AC6CD" w:rsidR="0003426F" w:rsidRPr="006D61EF" w:rsidRDefault="000856AA" w:rsidP="006939F9">
            <w:pPr>
              <w:pStyle w:val="TextoTabla"/>
            </w:pPr>
            <w:r>
              <w:t>Radio</w:t>
            </w:r>
          </w:p>
        </w:tc>
        <w:tc>
          <w:tcPr>
            <w:tcW w:w="2161" w:type="dxa"/>
            <w:shd w:val="clear" w:color="auto" w:fill="D9D9D9" w:themeFill="background1" w:themeFillShade="D9"/>
          </w:tcPr>
          <w:p w14:paraId="3ACAF025"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166B82DA" w14:textId="2102D033" w:rsidR="0003426F" w:rsidRPr="006D61EF" w:rsidRDefault="000856AA" w:rsidP="006939F9">
            <w:pPr>
              <w:pStyle w:val="TextoTabla"/>
            </w:pPr>
            <w:r w:rsidRPr="000856AA">
              <w:t>U5KI.HTWR.03.009</w:t>
            </w:r>
          </w:p>
        </w:tc>
      </w:tr>
      <w:tr w:rsidR="0003426F" w:rsidRPr="00183B8E" w14:paraId="65AA31B4" w14:textId="77777777" w:rsidTr="006939F9">
        <w:trPr>
          <w:trHeight w:val="20"/>
          <w:jc w:val="center"/>
        </w:trPr>
        <w:tc>
          <w:tcPr>
            <w:tcW w:w="1971" w:type="dxa"/>
            <w:gridSpan w:val="2"/>
            <w:shd w:val="clear" w:color="auto" w:fill="D9D9D9" w:themeFill="background1" w:themeFillShade="D9"/>
          </w:tcPr>
          <w:p w14:paraId="2E91294E"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11EA5421" w14:textId="716D243E" w:rsidR="0003426F" w:rsidRPr="006D61EF" w:rsidRDefault="000856AA" w:rsidP="006939F9">
            <w:pPr>
              <w:pStyle w:val="TextoTabla"/>
            </w:pPr>
            <w:r w:rsidRPr="000856AA">
              <w:t>Reproducción De Última Comunicación Radio</w:t>
            </w:r>
          </w:p>
        </w:tc>
      </w:tr>
      <w:tr w:rsidR="0003426F" w:rsidRPr="00183B8E" w14:paraId="6EC4793A" w14:textId="77777777" w:rsidTr="006939F9">
        <w:trPr>
          <w:trHeight w:val="20"/>
          <w:jc w:val="center"/>
        </w:trPr>
        <w:tc>
          <w:tcPr>
            <w:tcW w:w="1971" w:type="dxa"/>
            <w:gridSpan w:val="2"/>
            <w:shd w:val="clear" w:color="auto" w:fill="D9D9D9" w:themeFill="background1" w:themeFillShade="D9"/>
          </w:tcPr>
          <w:p w14:paraId="4D41BDAD"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6E167647" w14:textId="2D21CCDB" w:rsidR="0003426F" w:rsidRPr="006D61EF" w:rsidRDefault="000856AA" w:rsidP="006939F9">
            <w:pPr>
              <w:pStyle w:val="TextoTabla"/>
            </w:pPr>
            <w:r w:rsidRPr="000856AA">
              <w:t>Comprobar que cuando ser recibe una comunicación radio esta queda almacenada localmente en el puesto y se puede escuchar varias veces</w:t>
            </w:r>
          </w:p>
        </w:tc>
      </w:tr>
      <w:tr w:rsidR="0003426F" w:rsidRPr="006D61EF" w14:paraId="796F0982" w14:textId="77777777" w:rsidTr="006939F9">
        <w:trPr>
          <w:trHeight w:val="20"/>
          <w:jc w:val="center"/>
        </w:trPr>
        <w:tc>
          <w:tcPr>
            <w:tcW w:w="1971" w:type="dxa"/>
            <w:gridSpan w:val="2"/>
            <w:shd w:val="clear" w:color="auto" w:fill="D9D9D9" w:themeFill="background1" w:themeFillShade="D9"/>
            <w:vAlign w:val="center"/>
          </w:tcPr>
          <w:p w14:paraId="026B9498"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6004278D" w14:textId="58593F75" w:rsidR="007D7EA9" w:rsidRDefault="000856AA" w:rsidP="00A3312E">
            <w:pPr>
              <w:pStyle w:val="TextoTabla"/>
              <w:numPr>
                <w:ilvl w:val="0"/>
                <w:numId w:val="84"/>
              </w:numPr>
            </w:pPr>
            <w:r>
              <w:t xml:space="preserve">Un puesto de operador </w:t>
            </w:r>
            <w:r w:rsidR="007D7EA9">
              <w:t xml:space="preserve">con un sector asignado, el cual tiene </w:t>
            </w:r>
            <w:r>
              <w:t xml:space="preserve">configurado el parámetro </w:t>
            </w:r>
            <w:r w:rsidR="007D7EA9">
              <w:t>“R</w:t>
            </w:r>
            <w:r>
              <w:t xml:space="preserve">epetición de la </w:t>
            </w:r>
            <w:r w:rsidR="00292275">
              <w:t xml:space="preserve">última llamada </w:t>
            </w:r>
            <w:r w:rsidR="00687310">
              <w:t>radio. “</w:t>
            </w:r>
          </w:p>
          <w:p w14:paraId="4752F808" w14:textId="77777777" w:rsidR="007D7EA9" w:rsidRDefault="007D7EA9" w:rsidP="00A3312E">
            <w:pPr>
              <w:pStyle w:val="TextoTabla"/>
              <w:numPr>
                <w:ilvl w:val="0"/>
                <w:numId w:val="84"/>
              </w:numPr>
            </w:pPr>
            <w:r>
              <w:t>E</w:t>
            </w:r>
            <w:r w:rsidR="000856AA">
              <w:t>l puesto de operador está configurado en modo NORMAL con JACKS insertados</w:t>
            </w:r>
            <w:r>
              <w:t>.</w:t>
            </w:r>
          </w:p>
          <w:p w14:paraId="1F4BBC84" w14:textId="4D14F2E5" w:rsidR="000856AA" w:rsidRDefault="007D7EA9" w:rsidP="00A3312E">
            <w:pPr>
              <w:pStyle w:val="TextoTabla"/>
              <w:numPr>
                <w:ilvl w:val="0"/>
                <w:numId w:val="84"/>
              </w:numPr>
            </w:pPr>
            <w:r>
              <w:t>E</w:t>
            </w:r>
            <w:r w:rsidR="000856AA">
              <w:t xml:space="preserve">l botón |&gt; que llamaremos PLAY está presente en el panel de radio y esta </w:t>
            </w:r>
            <w:proofErr w:type="spellStart"/>
            <w:r w:rsidR="000856AA">
              <w:t>deshabililtado</w:t>
            </w:r>
            <w:proofErr w:type="spellEnd"/>
            <w:r w:rsidR="000856AA">
              <w:t>,</w:t>
            </w:r>
          </w:p>
          <w:p w14:paraId="74303BB2" w14:textId="5A3E6611" w:rsidR="0003426F" w:rsidRPr="006D61EF" w:rsidRDefault="000856AA" w:rsidP="00A3312E">
            <w:pPr>
              <w:pStyle w:val="TextoTabla"/>
              <w:numPr>
                <w:ilvl w:val="0"/>
                <w:numId w:val="84"/>
              </w:numPr>
            </w:pPr>
            <w:r>
              <w:t xml:space="preserve">Al menos dos equipos de radio disponibles o simuladores para provocar </w:t>
            </w:r>
            <w:proofErr w:type="spellStart"/>
            <w:r>
              <w:t>Squelch</w:t>
            </w:r>
            <w:proofErr w:type="spellEnd"/>
            <w:r>
              <w:t>.</w:t>
            </w:r>
          </w:p>
        </w:tc>
      </w:tr>
      <w:tr w:rsidR="0003426F" w:rsidRPr="006D61EF" w14:paraId="41292BE1" w14:textId="77777777" w:rsidTr="006939F9">
        <w:trPr>
          <w:trHeight w:val="20"/>
          <w:jc w:val="center"/>
        </w:trPr>
        <w:tc>
          <w:tcPr>
            <w:tcW w:w="695" w:type="dxa"/>
            <w:shd w:val="clear" w:color="auto" w:fill="BFBFBF" w:themeFill="background1" w:themeFillShade="BF"/>
          </w:tcPr>
          <w:p w14:paraId="33CCBC16"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0585535"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67C9BB73" w14:textId="77777777" w:rsidR="0003426F" w:rsidRPr="006D61EF" w:rsidRDefault="0003426F" w:rsidP="006939F9">
            <w:pPr>
              <w:pStyle w:val="TextoTabla"/>
              <w:rPr>
                <w:b/>
              </w:rPr>
            </w:pPr>
            <w:r w:rsidRPr="006D61EF">
              <w:rPr>
                <w:b/>
              </w:rPr>
              <w:t>Resultado</w:t>
            </w:r>
          </w:p>
        </w:tc>
      </w:tr>
      <w:tr w:rsidR="0003426F" w:rsidRPr="006D61EF" w14:paraId="17A57B0C" w14:textId="77777777" w:rsidTr="006939F9">
        <w:trPr>
          <w:trHeight w:val="20"/>
          <w:jc w:val="center"/>
        </w:trPr>
        <w:tc>
          <w:tcPr>
            <w:tcW w:w="8188" w:type="dxa"/>
            <w:gridSpan w:val="5"/>
            <w:shd w:val="clear" w:color="auto" w:fill="D9D9D9" w:themeFill="background1" w:themeFillShade="D9"/>
          </w:tcPr>
          <w:p w14:paraId="63852F4D" w14:textId="77777777" w:rsidR="0003426F" w:rsidRPr="006D61EF" w:rsidRDefault="0003426F" w:rsidP="006939F9">
            <w:pPr>
              <w:pStyle w:val="TextoTabla"/>
              <w:rPr>
                <w:b/>
              </w:rPr>
            </w:pPr>
          </w:p>
        </w:tc>
        <w:tc>
          <w:tcPr>
            <w:tcW w:w="851" w:type="dxa"/>
            <w:shd w:val="clear" w:color="auto" w:fill="D9D9D9" w:themeFill="background1" w:themeFillShade="D9"/>
          </w:tcPr>
          <w:p w14:paraId="077491A4"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1E03ECF0" w14:textId="77777777" w:rsidR="0003426F" w:rsidRPr="006D61EF" w:rsidRDefault="0003426F" w:rsidP="006939F9">
            <w:pPr>
              <w:pStyle w:val="TextoTabla"/>
              <w:rPr>
                <w:b/>
              </w:rPr>
            </w:pPr>
            <w:r w:rsidRPr="006D61EF">
              <w:rPr>
                <w:b/>
              </w:rPr>
              <w:t>NO</w:t>
            </w:r>
          </w:p>
        </w:tc>
      </w:tr>
      <w:tr w:rsidR="0003426F" w:rsidRPr="00183B8E" w14:paraId="1713EEF1" w14:textId="77777777" w:rsidTr="006939F9">
        <w:trPr>
          <w:trHeight w:val="20"/>
          <w:jc w:val="center"/>
        </w:trPr>
        <w:tc>
          <w:tcPr>
            <w:tcW w:w="695" w:type="dxa"/>
            <w:tcBorders>
              <w:bottom w:val="single" w:sz="6" w:space="0" w:color="000000"/>
            </w:tcBorders>
            <w:shd w:val="clear" w:color="auto" w:fill="auto"/>
          </w:tcPr>
          <w:p w14:paraId="426E3641"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2904F1D3" w14:textId="77777777" w:rsidR="0003426F" w:rsidRDefault="00292275" w:rsidP="006939F9">
            <w:pPr>
              <w:pStyle w:val="TextoTabla"/>
            </w:pPr>
            <w:r>
              <w:t>Grabación de una Frecuencia.</w:t>
            </w:r>
          </w:p>
          <w:p w14:paraId="6E0759A7" w14:textId="1A7E27C6" w:rsidR="00292275" w:rsidRDefault="00292275" w:rsidP="00A3312E">
            <w:pPr>
              <w:pStyle w:val="TextoTabla"/>
              <w:numPr>
                <w:ilvl w:val="0"/>
                <w:numId w:val="85"/>
              </w:numPr>
            </w:pPr>
            <w:r>
              <w:t>Provocar un SQUELCH desde un equipo de radio, durante 5 segundos.</w:t>
            </w:r>
          </w:p>
          <w:p w14:paraId="2B074817" w14:textId="604EF427" w:rsidR="00292275" w:rsidRDefault="00292275" w:rsidP="00A3312E">
            <w:pPr>
              <w:pStyle w:val="TextoTabla"/>
              <w:numPr>
                <w:ilvl w:val="0"/>
                <w:numId w:val="85"/>
              </w:numPr>
            </w:pPr>
            <w:r>
              <w:t>Esperar unos segundos.</w:t>
            </w:r>
          </w:p>
          <w:p w14:paraId="19242C9D" w14:textId="509459DC" w:rsidR="00292275" w:rsidRPr="006D61EF" w:rsidRDefault="00292275" w:rsidP="00A3312E">
            <w:pPr>
              <w:pStyle w:val="TextoTabla"/>
              <w:numPr>
                <w:ilvl w:val="0"/>
                <w:numId w:val="85"/>
              </w:numPr>
            </w:pPr>
            <w:r>
              <w:t>Comprobar que la tecla PLAY se ha puesto habilitada.</w:t>
            </w:r>
          </w:p>
        </w:tc>
        <w:tc>
          <w:tcPr>
            <w:tcW w:w="851" w:type="dxa"/>
            <w:tcBorders>
              <w:bottom w:val="single" w:sz="6" w:space="0" w:color="000000"/>
            </w:tcBorders>
            <w:shd w:val="clear" w:color="auto" w:fill="auto"/>
          </w:tcPr>
          <w:p w14:paraId="1BD0441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FD059DB" w14:textId="77777777" w:rsidR="0003426F" w:rsidRPr="006D61EF" w:rsidRDefault="0003426F" w:rsidP="006939F9">
            <w:pPr>
              <w:pStyle w:val="TextoTabla"/>
            </w:pPr>
          </w:p>
        </w:tc>
      </w:tr>
      <w:tr w:rsidR="0003426F" w:rsidRPr="00183B8E" w14:paraId="316C563C" w14:textId="77777777" w:rsidTr="006939F9">
        <w:trPr>
          <w:trHeight w:val="20"/>
          <w:jc w:val="center"/>
        </w:trPr>
        <w:tc>
          <w:tcPr>
            <w:tcW w:w="695" w:type="dxa"/>
            <w:tcBorders>
              <w:bottom w:val="single" w:sz="6" w:space="0" w:color="000000"/>
            </w:tcBorders>
            <w:shd w:val="clear" w:color="auto" w:fill="auto"/>
          </w:tcPr>
          <w:p w14:paraId="72C258DB"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74F6118F" w14:textId="77777777" w:rsidR="00292275" w:rsidRDefault="00687310" w:rsidP="00687310">
            <w:pPr>
              <w:pStyle w:val="TextoTabla"/>
            </w:pPr>
            <w:r>
              <w:t>Reproducción de la grabación de una frecuencia.</w:t>
            </w:r>
          </w:p>
          <w:p w14:paraId="61514012" w14:textId="4AF5213F" w:rsidR="00687310" w:rsidRDefault="00687310" w:rsidP="00A3312E">
            <w:pPr>
              <w:pStyle w:val="TextoTabla"/>
              <w:numPr>
                <w:ilvl w:val="0"/>
                <w:numId w:val="87"/>
              </w:numPr>
            </w:pPr>
            <w:r>
              <w:t>Pulsar la tecla PLAY</w:t>
            </w:r>
          </w:p>
          <w:p w14:paraId="0513E050" w14:textId="28B4AD42" w:rsidR="00687310" w:rsidRDefault="00687310" w:rsidP="00A3312E">
            <w:pPr>
              <w:pStyle w:val="TextoTabla"/>
              <w:numPr>
                <w:ilvl w:val="0"/>
                <w:numId w:val="87"/>
              </w:numPr>
            </w:pPr>
            <w:r>
              <w:t xml:space="preserve">Comprobar que la tecla se pone en reproducción, cambia de estado, </w:t>
            </w:r>
          </w:p>
          <w:p w14:paraId="66911482" w14:textId="33DADEB3" w:rsidR="00687310" w:rsidRDefault="00687310" w:rsidP="00A3312E">
            <w:pPr>
              <w:pStyle w:val="TextoTabla"/>
              <w:numPr>
                <w:ilvl w:val="0"/>
                <w:numId w:val="87"/>
              </w:numPr>
            </w:pPr>
            <w:r>
              <w:t xml:space="preserve">Comprobar que marca los segundos que le quedan de reproducción y estos van </w:t>
            </w:r>
            <w:proofErr w:type="spellStart"/>
            <w:r>
              <w:t>decrementándose</w:t>
            </w:r>
            <w:proofErr w:type="spellEnd"/>
            <w:r>
              <w:t xml:space="preserve"> hasta llegar a cero.</w:t>
            </w:r>
          </w:p>
          <w:p w14:paraId="66CCA8F3" w14:textId="18D82B87" w:rsidR="00687310" w:rsidRDefault="00687310" w:rsidP="00A3312E">
            <w:pPr>
              <w:pStyle w:val="TextoTabla"/>
              <w:numPr>
                <w:ilvl w:val="0"/>
                <w:numId w:val="87"/>
              </w:numPr>
            </w:pPr>
            <w:r>
              <w:t>Comprobar que aparece una barra indicando el tiempo que le queda de reproducción.</w:t>
            </w:r>
          </w:p>
          <w:p w14:paraId="547A576E" w14:textId="4B08FE61" w:rsidR="00687310" w:rsidRDefault="00687310" w:rsidP="00A3312E">
            <w:pPr>
              <w:pStyle w:val="TextoTabla"/>
              <w:numPr>
                <w:ilvl w:val="0"/>
                <w:numId w:val="87"/>
              </w:numPr>
            </w:pPr>
            <w:r>
              <w:t>Comprobar que el audio introducido por la radio se escucha en el altavoz INTERCOM.</w:t>
            </w:r>
          </w:p>
          <w:p w14:paraId="24D7CA70" w14:textId="44B6DBB7" w:rsidR="00687310" w:rsidRPr="006D61EF" w:rsidRDefault="00687310" w:rsidP="00A3312E">
            <w:pPr>
              <w:pStyle w:val="TextoTabla"/>
              <w:numPr>
                <w:ilvl w:val="0"/>
                <w:numId w:val="87"/>
              </w:numPr>
            </w:pPr>
            <w:r>
              <w:t>Comprobar que cuando finaliza la reproducción desaparece el audio.</w:t>
            </w:r>
          </w:p>
        </w:tc>
        <w:tc>
          <w:tcPr>
            <w:tcW w:w="851" w:type="dxa"/>
            <w:tcBorders>
              <w:bottom w:val="single" w:sz="6" w:space="0" w:color="000000"/>
            </w:tcBorders>
            <w:shd w:val="clear" w:color="auto" w:fill="auto"/>
          </w:tcPr>
          <w:p w14:paraId="057DEE5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B2DA6FF" w14:textId="77777777" w:rsidR="0003426F" w:rsidRPr="006D61EF" w:rsidRDefault="0003426F" w:rsidP="006939F9">
            <w:pPr>
              <w:pStyle w:val="TextoTabla"/>
            </w:pPr>
          </w:p>
        </w:tc>
      </w:tr>
      <w:tr w:rsidR="00292275" w:rsidRPr="00183B8E" w14:paraId="490C443E" w14:textId="77777777" w:rsidTr="006939F9">
        <w:trPr>
          <w:trHeight w:val="20"/>
          <w:jc w:val="center"/>
        </w:trPr>
        <w:tc>
          <w:tcPr>
            <w:tcW w:w="695" w:type="dxa"/>
            <w:tcBorders>
              <w:bottom w:val="single" w:sz="6" w:space="0" w:color="000000"/>
            </w:tcBorders>
            <w:shd w:val="clear" w:color="auto" w:fill="auto"/>
          </w:tcPr>
          <w:p w14:paraId="24350E38" w14:textId="77777777" w:rsidR="00292275" w:rsidRPr="006D61EF" w:rsidRDefault="00292275" w:rsidP="00292275">
            <w:pPr>
              <w:pStyle w:val="TextoTabla"/>
            </w:pPr>
            <w:r w:rsidRPr="006D61EF">
              <w:t>3</w:t>
            </w:r>
          </w:p>
        </w:tc>
        <w:tc>
          <w:tcPr>
            <w:tcW w:w="7493" w:type="dxa"/>
            <w:gridSpan w:val="4"/>
            <w:tcBorders>
              <w:bottom w:val="single" w:sz="6" w:space="0" w:color="000000"/>
            </w:tcBorders>
            <w:shd w:val="clear" w:color="auto" w:fill="auto"/>
          </w:tcPr>
          <w:p w14:paraId="7DC3C8E0" w14:textId="77777777" w:rsidR="00292275" w:rsidRDefault="00292275" w:rsidP="00292275">
            <w:pPr>
              <w:pStyle w:val="TextoTabla"/>
            </w:pPr>
            <w:r>
              <w:t>Grabación de 2 Frecuencias.</w:t>
            </w:r>
          </w:p>
          <w:p w14:paraId="5AFE3EF9" w14:textId="77777777" w:rsidR="00292275" w:rsidRDefault="00292275" w:rsidP="00A3312E">
            <w:pPr>
              <w:pStyle w:val="TextoTabla"/>
              <w:numPr>
                <w:ilvl w:val="0"/>
                <w:numId w:val="86"/>
              </w:numPr>
            </w:pPr>
            <w:r>
              <w:t>Partir de Condiciones Iniciales.</w:t>
            </w:r>
          </w:p>
          <w:p w14:paraId="66C2AB33" w14:textId="77777777" w:rsidR="00292275" w:rsidRDefault="00292275" w:rsidP="00A3312E">
            <w:pPr>
              <w:pStyle w:val="TextoTabla"/>
              <w:numPr>
                <w:ilvl w:val="0"/>
                <w:numId w:val="86"/>
              </w:numPr>
            </w:pPr>
            <w:r>
              <w:t>Provocar un SQUELCH desde el equipo1 de radio</w:t>
            </w:r>
          </w:p>
          <w:p w14:paraId="552EAE13" w14:textId="77777777" w:rsidR="00292275" w:rsidRDefault="00292275" w:rsidP="00A3312E">
            <w:pPr>
              <w:pStyle w:val="TextoTabla"/>
              <w:numPr>
                <w:ilvl w:val="0"/>
                <w:numId w:val="86"/>
              </w:numPr>
            </w:pPr>
            <w:r>
              <w:t>Esperar unos segundos</w:t>
            </w:r>
          </w:p>
          <w:p w14:paraId="7AD8F3FA" w14:textId="77777777" w:rsidR="00292275" w:rsidRDefault="00292275" w:rsidP="00A3312E">
            <w:pPr>
              <w:pStyle w:val="TextoTabla"/>
              <w:numPr>
                <w:ilvl w:val="0"/>
                <w:numId w:val="86"/>
              </w:numPr>
            </w:pPr>
            <w:r>
              <w:t>Provocar un SQUELCH desde el equipo2 de radio</w:t>
            </w:r>
          </w:p>
          <w:p w14:paraId="7014BF4B" w14:textId="77777777" w:rsidR="00292275" w:rsidRDefault="00292275" w:rsidP="00A3312E">
            <w:pPr>
              <w:pStyle w:val="TextoTabla"/>
              <w:numPr>
                <w:ilvl w:val="0"/>
                <w:numId w:val="86"/>
              </w:numPr>
            </w:pPr>
            <w:r>
              <w:t>Esperar unos segundos</w:t>
            </w:r>
          </w:p>
          <w:p w14:paraId="66FB9BA7" w14:textId="77777777" w:rsidR="00292275" w:rsidRDefault="00292275" w:rsidP="00A3312E">
            <w:pPr>
              <w:pStyle w:val="TextoTabla"/>
              <w:numPr>
                <w:ilvl w:val="0"/>
                <w:numId w:val="86"/>
              </w:numPr>
            </w:pPr>
            <w:r>
              <w:t>Quitar el SQUELCH del equipo1 de radio</w:t>
            </w:r>
          </w:p>
          <w:p w14:paraId="4372CF16" w14:textId="77777777" w:rsidR="00292275" w:rsidRDefault="00292275" w:rsidP="00A3312E">
            <w:pPr>
              <w:pStyle w:val="TextoTabla"/>
              <w:numPr>
                <w:ilvl w:val="0"/>
                <w:numId w:val="86"/>
              </w:numPr>
            </w:pPr>
            <w:r>
              <w:t>Quitar el SQUELCH del equipo2 de radio</w:t>
            </w:r>
          </w:p>
          <w:p w14:paraId="226F4CB1" w14:textId="55DABC33" w:rsidR="00292275" w:rsidRPr="006D61EF" w:rsidRDefault="00292275" w:rsidP="00A3312E">
            <w:pPr>
              <w:pStyle w:val="TextoTabla"/>
              <w:numPr>
                <w:ilvl w:val="0"/>
                <w:numId w:val="86"/>
              </w:numPr>
            </w:pPr>
            <w:r>
              <w:lastRenderedPageBreak/>
              <w:t>Comprobar que la tecla PLAY se ha puesto habilitada.</w:t>
            </w:r>
          </w:p>
        </w:tc>
        <w:tc>
          <w:tcPr>
            <w:tcW w:w="851" w:type="dxa"/>
            <w:tcBorders>
              <w:bottom w:val="single" w:sz="6" w:space="0" w:color="000000"/>
            </w:tcBorders>
            <w:shd w:val="clear" w:color="auto" w:fill="auto"/>
          </w:tcPr>
          <w:p w14:paraId="22DDEDAE" w14:textId="77777777" w:rsidR="00292275" w:rsidRPr="006D61EF" w:rsidRDefault="00292275" w:rsidP="00292275">
            <w:pPr>
              <w:pStyle w:val="TextoTabla"/>
            </w:pPr>
          </w:p>
        </w:tc>
        <w:tc>
          <w:tcPr>
            <w:tcW w:w="850" w:type="dxa"/>
            <w:tcBorders>
              <w:bottom w:val="single" w:sz="6" w:space="0" w:color="000000"/>
            </w:tcBorders>
            <w:shd w:val="clear" w:color="auto" w:fill="auto"/>
          </w:tcPr>
          <w:p w14:paraId="36F3FBB6" w14:textId="77777777" w:rsidR="00292275" w:rsidRPr="006D61EF" w:rsidRDefault="00292275" w:rsidP="00292275">
            <w:pPr>
              <w:pStyle w:val="TextoTabla"/>
            </w:pPr>
          </w:p>
        </w:tc>
      </w:tr>
      <w:tr w:rsidR="00292275" w:rsidRPr="00183B8E" w14:paraId="52B06DFB" w14:textId="77777777" w:rsidTr="006939F9">
        <w:trPr>
          <w:trHeight w:val="20"/>
          <w:jc w:val="center"/>
        </w:trPr>
        <w:tc>
          <w:tcPr>
            <w:tcW w:w="695" w:type="dxa"/>
            <w:tcBorders>
              <w:bottom w:val="single" w:sz="6" w:space="0" w:color="000000"/>
            </w:tcBorders>
            <w:shd w:val="clear" w:color="auto" w:fill="auto"/>
          </w:tcPr>
          <w:p w14:paraId="76A2D12B" w14:textId="77777777" w:rsidR="00292275" w:rsidRPr="006D61EF" w:rsidRDefault="00292275" w:rsidP="00292275">
            <w:pPr>
              <w:pStyle w:val="TextoTabla"/>
            </w:pPr>
            <w:r w:rsidRPr="006D61EF">
              <w:lastRenderedPageBreak/>
              <w:t>4</w:t>
            </w:r>
          </w:p>
        </w:tc>
        <w:tc>
          <w:tcPr>
            <w:tcW w:w="7493" w:type="dxa"/>
            <w:gridSpan w:val="4"/>
            <w:tcBorders>
              <w:bottom w:val="single" w:sz="6" w:space="0" w:color="000000"/>
            </w:tcBorders>
            <w:shd w:val="clear" w:color="auto" w:fill="auto"/>
          </w:tcPr>
          <w:p w14:paraId="03966556" w14:textId="77777777" w:rsidR="00292275" w:rsidRDefault="00687310" w:rsidP="00292275">
            <w:pPr>
              <w:pStyle w:val="TextoTabla"/>
            </w:pPr>
            <w:r>
              <w:t>Reproducción de la grabación de dos frecuencias.</w:t>
            </w:r>
          </w:p>
          <w:p w14:paraId="11D5292E" w14:textId="607EA39C" w:rsidR="00687310" w:rsidRDefault="00687310" w:rsidP="00A3312E">
            <w:pPr>
              <w:pStyle w:val="TextoTabla"/>
              <w:numPr>
                <w:ilvl w:val="0"/>
                <w:numId w:val="88"/>
              </w:numPr>
            </w:pPr>
            <w:r>
              <w:t>Pulsar la tecla PLAY</w:t>
            </w:r>
          </w:p>
          <w:p w14:paraId="5F3F45DF" w14:textId="75578FEE" w:rsidR="00687310" w:rsidRPr="006D61EF" w:rsidRDefault="00687310" w:rsidP="00A3312E">
            <w:pPr>
              <w:pStyle w:val="TextoTabla"/>
              <w:numPr>
                <w:ilvl w:val="0"/>
                <w:numId w:val="88"/>
              </w:numPr>
            </w:pPr>
            <w:r>
              <w:t>Comprobar que en la reproducción se oye el equipo primero el equipo1 luego el equipo1 y equipo2 y finalmente solo el equipo2.</w:t>
            </w:r>
          </w:p>
        </w:tc>
        <w:tc>
          <w:tcPr>
            <w:tcW w:w="851" w:type="dxa"/>
            <w:tcBorders>
              <w:bottom w:val="single" w:sz="6" w:space="0" w:color="000000"/>
            </w:tcBorders>
            <w:shd w:val="clear" w:color="auto" w:fill="auto"/>
          </w:tcPr>
          <w:p w14:paraId="1968618B" w14:textId="77777777" w:rsidR="00292275" w:rsidRPr="006D61EF" w:rsidRDefault="00292275" w:rsidP="00292275">
            <w:pPr>
              <w:pStyle w:val="TextoTabla"/>
            </w:pPr>
          </w:p>
        </w:tc>
        <w:tc>
          <w:tcPr>
            <w:tcW w:w="850" w:type="dxa"/>
            <w:tcBorders>
              <w:bottom w:val="single" w:sz="6" w:space="0" w:color="000000"/>
            </w:tcBorders>
            <w:shd w:val="clear" w:color="auto" w:fill="auto"/>
          </w:tcPr>
          <w:p w14:paraId="5472C9B1" w14:textId="77777777" w:rsidR="00292275" w:rsidRPr="006D61EF" w:rsidRDefault="00292275" w:rsidP="00292275">
            <w:pPr>
              <w:pStyle w:val="TextoTabla"/>
            </w:pPr>
          </w:p>
        </w:tc>
      </w:tr>
      <w:tr w:rsidR="00292275" w:rsidRPr="006D61EF" w14:paraId="36909E09" w14:textId="77777777" w:rsidTr="006939F9">
        <w:trPr>
          <w:trHeight w:val="20"/>
          <w:jc w:val="center"/>
        </w:trPr>
        <w:tc>
          <w:tcPr>
            <w:tcW w:w="695" w:type="dxa"/>
            <w:tcBorders>
              <w:bottom w:val="single" w:sz="6" w:space="0" w:color="000000"/>
            </w:tcBorders>
            <w:shd w:val="clear" w:color="auto" w:fill="auto"/>
          </w:tcPr>
          <w:p w14:paraId="5578187D" w14:textId="77777777" w:rsidR="00292275" w:rsidRPr="006D61EF" w:rsidRDefault="00292275" w:rsidP="00292275">
            <w:pPr>
              <w:pStyle w:val="TextoTabla"/>
            </w:pPr>
            <w:r w:rsidRPr="006D61EF">
              <w:t>5</w:t>
            </w:r>
          </w:p>
        </w:tc>
        <w:tc>
          <w:tcPr>
            <w:tcW w:w="7493" w:type="dxa"/>
            <w:gridSpan w:val="4"/>
            <w:tcBorders>
              <w:bottom w:val="single" w:sz="6" w:space="0" w:color="000000"/>
            </w:tcBorders>
            <w:shd w:val="clear" w:color="auto" w:fill="auto"/>
          </w:tcPr>
          <w:p w14:paraId="1F81399A" w14:textId="055616A4" w:rsidR="00292275" w:rsidRDefault="00687310" w:rsidP="00292275">
            <w:pPr>
              <w:pStyle w:val="TextoTabla"/>
            </w:pPr>
            <w:r>
              <w:t>Excepciones a la Reproducción.</w:t>
            </w:r>
          </w:p>
          <w:p w14:paraId="695FF9AD" w14:textId="2B948E5A" w:rsidR="00687310" w:rsidRDefault="00687310" w:rsidP="00A3312E">
            <w:pPr>
              <w:pStyle w:val="TextoTabla"/>
              <w:numPr>
                <w:ilvl w:val="0"/>
                <w:numId w:val="89"/>
              </w:numPr>
            </w:pPr>
            <w:r>
              <w:t xml:space="preserve">Comprobar que, una vez reproduciendo una llamada, si se pulsa en cualquier momento el botón </w:t>
            </w:r>
            <w:r w:rsidR="00C7162C">
              <w:t xml:space="preserve">PLAY </w:t>
            </w:r>
            <w:r>
              <w:t>finaliza la reproducción</w:t>
            </w:r>
          </w:p>
          <w:p w14:paraId="1BC752F6" w14:textId="0CF59F29" w:rsidR="00687310" w:rsidRDefault="00687310" w:rsidP="00A3312E">
            <w:pPr>
              <w:pStyle w:val="TextoTabla"/>
              <w:numPr>
                <w:ilvl w:val="0"/>
                <w:numId w:val="89"/>
              </w:numPr>
            </w:pPr>
            <w:r>
              <w:t>Comprobar que</w:t>
            </w:r>
            <w:r w:rsidR="00C7162C">
              <w:t xml:space="preserve">, una vez reproduciendo una llamada, </w:t>
            </w:r>
            <w:r>
              <w:t>al pulsar PTT finaliza la reproducción</w:t>
            </w:r>
          </w:p>
          <w:p w14:paraId="7CFC7D9C" w14:textId="5BA9B8C7" w:rsidR="00687310" w:rsidRDefault="00687310" w:rsidP="00A3312E">
            <w:pPr>
              <w:pStyle w:val="TextoTabla"/>
              <w:numPr>
                <w:ilvl w:val="0"/>
                <w:numId w:val="89"/>
              </w:numPr>
            </w:pPr>
            <w:r>
              <w:t>Comprobar que</w:t>
            </w:r>
            <w:r w:rsidR="00C7162C">
              <w:t>, una vez reproduciendo una llamada,</w:t>
            </w:r>
            <w:r>
              <w:t xml:space="preserve"> si entra un</w:t>
            </w:r>
            <w:r w:rsidR="00C7162C">
              <w:t>a</w:t>
            </w:r>
            <w:r>
              <w:t xml:space="preserve"> llamada de línea caliente finaliza la reproducción</w:t>
            </w:r>
          </w:p>
          <w:p w14:paraId="7B50593C" w14:textId="03403718" w:rsidR="00687310" w:rsidRPr="006D61EF" w:rsidRDefault="00687310" w:rsidP="00A3312E">
            <w:pPr>
              <w:pStyle w:val="TextoTabla"/>
              <w:numPr>
                <w:ilvl w:val="0"/>
                <w:numId w:val="89"/>
              </w:numPr>
            </w:pPr>
            <w:r>
              <w:t>Comprobar que</w:t>
            </w:r>
            <w:r w:rsidR="00C7162C">
              <w:t>, una vez reproduciendo una llamada,</w:t>
            </w:r>
            <w:r>
              <w:t xml:space="preserve"> si entra una llamada telefónica no finaliza la reproducción mientras esta no sea atendida.</w:t>
            </w:r>
          </w:p>
        </w:tc>
        <w:tc>
          <w:tcPr>
            <w:tcW w:w="851" w:type="dxa"/>
            <w:tcBorders>
              <w:bottom w:val="single" w:sz="6" w:space="0" w:color="000000"/>
            </w:tcBorders>
            <w:shd w:val="clear" w:color="auto" w:fill="auto"/>
          </w:tcPr>
          <w:p w14:paraId="547C4D3B" w14:textId="77777777" w:rsidR="00292275" w:rsidRPr="006D61EF" w:rsidRDefault="00292275" w:rsidP="00292275">
            <w:pPr>
              <w:pStyle w:val="TextoTabla"/>
            </w:pPr>
          </w:p>
        </w:tc>
        <w:tc>
          <w:tcPr>
            <w:tcW w:w="850" w:type="dxa"/>
            <w:tcBorders>
              <w:bottom w:val="single" w:sz="6" w:space="0" w:color="000000"/>
            </w:tcBorders>
            <w:shd w:val="clear" w:color="auto" w:fill="auto"/>
          </w:tcPr>
          <w:p w14:paraId="3FABA2C8" w14:textId="77777777" w:rsidR="00292275" w:rsidRPr="006D61EF" w:rsidRDefault="00292275" w:rsidP="00292275">
            <w:pPr>
              <w:pStyle w:val="TextoTabla"/>
            </w:pPr>
          </w:p>
        </w:tc>
      </w:tr>
      <w:tr w:rsidR="00292275" w:rsidRPr="00183B8E" w14:paraId="4BC125D9" w14:textId="77777777" w:rsidTr="006939F9">
        <w:trPr>
          <w:trHeight w:val="20"/>
          <w:jc w:val="center"/>
        </w:trPr>
        <w:tc>
          <w:tcPr>
            <w:tcW w:w="695" w:type="dxa"/>
            <w:tcBorders>
              <w:bottom w:val="single" w:sz="6" w:space="0" w:color="000000"/>
            </w:tcBorders>
            <w:shd w:val="clear" w:color="auto" w:fill="auto"/>
          </w:tcPr>
          <w:p w14:paraId="2CACD848" w14:textId="77777777" w:rsidR="00292275" w:rsidRPr="006D61EF" w:rsidRDefault="00292275" w:rsidP="00292275">
            <w:pPr>
              <w:pStyle w:val="TextoTabla"/>
            </w:pPr>
          </w:p>
        </w:tc>
        <w:tc>
          <w:tcPr>
            <w:tcW w:w="7493" w:type="dxa"/>
            <w:gridSpan w:val="4"/>
            <w:tcBorders>
              <w:bottom w:val="single" w:sz="6" w:space="0" w:color="000000"/>
            </w:tcBorders>
            <w:shd w:val="clear" w:color="auto" w:fill="auto"/>
          </w:tcPr>
          <w:p w14:paraId="7DF200CB" w14:textId="77777777" w:rsidR="00292275" w:rsidRPr="006D61EF" w:rsidRDefault="00292275" w:rsidP="00292275">
            <w:pPr>
              <w:pStyle w:val="TextoTabla"/>
            </w:pPr>
          </w:p>
        </w:tc>
        <w:tc>
          <w:tcPr>
            <w:tcW w:w="851" w:type="dxa"/>
            <w:tcBorders>
              <w:bottom w:val="single" w:sz="6" w:space="0" w:color="000000"/>
            </w:tcBorders>
            <w:shd w:val="clear" w:color="auto" w:fill="auto"/>
          </w:tcPr>
          <w:p w14:paraId="48156641" w14:textId="77777777" w:rsidR="00292275" w:rsidRPr="006D61EF" w:rsidRDefault="00292275" w:rsidP="00292275">
            <w:pPr>
              <w:pStyle w:val="TextoTabla"/>
            </w:pPr>
          </w:p>
        </w:tc>
        <w:tc>
          <w:tcPr>
            <w:tcW w:w="850" w:type="dxa"/>
            <w:tcBorders>
              <w:bottom w:val="single" w:sz="6" w:space="0" w:color="000000"/>
            </w:tcBorders>
            <w:shd w:val="clear" w:color="auto" w:fill="auto"/>
          </w:tcPr>
          <w:p w14:paraId="7800A4DA" w14:textId="77777777" w:rsidR="00292275" w:rsidRPr="006D61EF" w:rsidRDefault="00292275" w:rsidP="00292275">
            <w:pPr>
              <w:pStyle w:val="TextoTabla"/>
            </w:pPr>
          </w:p>
        </w:tc>
      </w:tr>
      <w:tr w:rsidR="00292275" w:rsidRPr="00183B8E" w14:paraId="63B254FC"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BD5C9FA" w14:textId="77777777" w:rsidR="00292275" w:rsidRPr="006D61EF" w:rsidRDefault="00292275" w:rsidP="00292275">
            <w:pPr>
              <w:pStyle w:val="TextoTabla"/>
            </w:pPr>
            <w:r w:rsidRPr="006D61EF">
              <w:t xml:space="preserve"> </w:t>
            </w:r>
          </w:p>
        </w:tc>
      </w:tr>
    </w:tbl>
    <w:p w14:paraId="2A1E797E" w14:textId="6998C30A" w:rsidR="00AB3A55" w:rsidRDefault="00AB3A55" w:rsidP="00AB3A55">
      <w:pPr>
        <w:pStyle w:val="Ttulo2"/>
      </w:pPr>
      <w:bookmarkStart w:id="323" w:name="_Ref109713968"/>
      <w:bookmarkStart w:id="324" w:name="_Ref109715087"/>
      <w:bookmarkStart w:id="325" w:name="_Toc131162582"/>
      <w:r>
        <w:t>U5KI.HTWR.03.010. Frecuencia no desasignable.</w:t>
      </w:r>
      <w:bookmarkEnd w:id="323"/>
      <w:bookmarkEnd w:id="324"/>
      <w:bookmarkEnd w:id="325"/>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B3A55" w:rsidRPr="006D61EF" w14:paraId="0192E10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E27A286" w14:textId="77777777" w:rsidR="00AB3A55" w:rsidRPr="00AB3A55" w:rsidRDefault="00AB3A55" w:rsidP="006939F9">
            <w:pPr>
              <w:pStyle w:val="TextoTabla"/>
              <w:rPr>
                <w:lang w:val="es-ES_tradnl"/>
              </w:rPr>
            </w:pPr>
          </w:p>
        </w:tc>
      </w:tr>
      <w:tr w:rsidR="006939F9" w:rsidRPr="006D61EF" w14:paraId="3BCA328B" w14:textId="77777777" w:rsidTr="006939F9">
        <w:trPr>
          <w:cantSplit/>
          <w:trHeight w:val="20"/>
          <w:tblHeader/>
          <w:jc w:val="center"/>
        </w:trPr>
        <w:tc>
          <w:tcPr>
            <w:tcW w:w="9889" w:type="dxa"/>
            <w:gridSpan w:val="7"/>
            <w:tcBorders>
              <w:top w:val="single" w:sz="12" w:space="0" w:color="000000"/>
              <w:left w:val="single" w:sz="12" w:space="0" w:color="000000"/>
              <w:bottom w:val="single" w:sz="12" w:space="0" w:color="000000"/>
              <w:right w:val="single" w:sz="12" w:space="0" w:color="000000"/>
            </w:tcBorders>
            <w:shd w:val="clear" w:color="auto" w:fill="BFBFBF" w:themeFill="background1" w:themeFillShade="BF"/>
          </w:tcPr>
          <w:p w14:paraId="3948E01B" w14:textId="77777777" w:rsidR="006939F9" w:rsidRPr="006939F9" w:rsidRDefault="006939F9" w:rsidP="006939F9">
            <w:pPr>
              <w:pStyle w:val="TextoTabla"/>
              <w:rPr>
                <w:lang w:val="es-ES_tradnl"/>
              </w:rPr>
            </w:pPr>
          </w:p>
        </w:tc>
      </w:tr>
      <w:tr w:rsidR="006939F9" w:rsidRPr="006D61EF" w14:paraId="21BE927D" w14:textId="77777777" w:rsidTr="006939F9">
        <w:trPr>
          <w:trHeight w:val="20"/>
          <w:jc w:val="center"/>
        </w:trPr>
        <w:tc>
          <w:tcPr>
            <w:tcW w:w="1971" w:type="dxa"/>
            <w:gridSpan w:val="2"/>
            <w:shd w:val="clear" w:color="auto" w:fill="D9D9D9" w:themeFill="background1" w:themeFillShade="D9"/>
          </w:tcPr>
          <w:p w14:paraId="5701C3F4" w14:textId="77777777" w:rsidR="006939F9" w:rsidRPr="006D61EF" w:rsidRDefault="006939F9" w:rsidP="006939F9">
            <w:pPr>
              <w:pStyle w:val="TextoTabla"/>
              <w:rPr>
                <w:b/>
              </w:rPr>
            </w:pPr>
            <w:r w:rsidRPr="006D61EF">
              <w:rPr>
                <w:b/>
              </w:rPr>
              <w:t>Grupo</w:t>
            </w:r>
          </w:p>
        </w:tc>
        <w:tc>
          <w:tcPr>
            <w:tcW w:w="2371" w:type="dxa"/>
            <w:shd w:val="clear" w:color="auto" w:fill="auto"/>
          </w:tcPr>
          <w:p w14:paraId="79C75016" w14:textId="77777777" w:rsidR="006939F9" w:rsidRPr="006D61EF" w:rsidRDefault="006939F9" w:rsidP="006939F9">
            <w:pPr>
              <w:pStyle w:val="TextoTabla"/>
            </w:pPr>
            <w:r>
              <w:t>Radio</w:t>
            </w:r>
          </w:p>
        </w:tc>
        <w:tc>
          <w:tcPr>
            <w:tcW w:w="2161" w:type="dxa"/>
            <w:shd w:val="clear" w:color="auto" w:fill="D9D9D9" w:themeFill="background1" w:themeFillShade="D9"/>
          </w:tcPr>
          <w:p w14:paraId="6E586422" w14:textId="77777777" w:rsidR="006939F9" w:rsidRPr="006D61EF" w:rsidRDefault="006939F9" w:rsidP="006939F9">
            <w:pPr>
              <w:pStyle w:val="TextoTabla"/>
              <w:rPr>
                <w:b/>
              </w:rPr>
            </w:pPr>
            <w:r w:rsidRPr="006D61EF">
              <w:rPr>
                <w:b/>
              </w:rPr>
              <w:t>Caso de Prueba</w:t>
            </w:r>
          </w:p>
        </w:tc>
        <w:tc>
          <w:tcPr>
            <w:tcW w:w="3386" w:type="dxa"/>
            <w:gridSpan w:val="3"/>
            <w:shd w:val="clear" w:color="auto" w:fill="auto"/>
          </w:tcPr>
          <w:p w14:paraId="50066E34" w14:textId="7F522059" w:rsidR="006939F9" w:rsidRPr="006D61EF" w:rsidRDefault="006939F9" w:rsidP="006939F9">
            <w:pPr>
              <w:pStyle w:val="TextoTabla"/>
            </w:pPr>
            <w:r>
              <w:t>U5KI.HTWR.03.010</w:t>
            </w:r>
          </w:p>
        </w:tc>
      </w:tr>
      <w:tr w:rsidR="006939F9" w:rsidRPr="006D61EF" w14:paraId="491EE2F3" w14:textId="77777777" w:rsidTr="006939F9">
        <w:trPr>
          <w:trHeight w:val="20"/>
          <w:jc w:val="center"/>
        </w:trPr>
        <w:tc>
          <w:tcPr>
            <w:tcW w:w="1971" w:type="dxa"/>
            <w:gridSpan w:val="2"/>
            <w:shd w:val="clear" w:color="auto" w:fill="D9D9D9" w:themeFill="background1" w:themeFillShade="D9"/>
          </w:tcPr>
          <w:p w14:paraId="270697D5" w14:textId="77777777" w:rsidR="006939F9" w:rsidRPr="006D61EF" w:rsidRDefault="006939F9" w:rsidP="006939F9">
            <w:pPr>
              <w:pStyle w:val="TextoTabla"/>
              <w:rPr>
                <w:b/>
              </w:rPr>
            </w:pPr>
            <w:r w:rsidRPr="006D61EF">
              <w:rPr>
                <w:b/>
              </w:rPr>
              <w:t>Título</w:t>
            </w:r>
          </w:p>
        </w:tc>
        <w:tc>
          <w:tcPr>
            <w:tcW w:w="7918" w:type="dxa"/>
            <w:gridSpan w:val="5"/>
            <w:shd w:val="clear" w:color="auto" w:fill="auto"/>
          </w:tcPr>
          <w:p w14:paraId="42FB98BA" w14:textId="4D687082" w:rsidR="006939F9" w:rsidRPr="006D61EF" w:rsidRDefault="006939F9" w:rsidP="006939F9">
            <w:pPr>
              <w:pStyle w:val="TextoTabla"/>
            </w:pPr>
            <w:r>
              <w:t xml:space="preserve">Frecuencia no </w:t>
            </w:r>
            <w:proofErr w:type="spellStart"/>
            <w:r>
              <w:t>desasignable</w:t>
            </w:r>
            <w:proofErr w:type="spellEnd"/>
            <w:r>
              <w:t>.</w:t>
            </w:r>
          </w:p>
        </w:tc>
      </w:tr>
      <w:tr w:rsidR="006939F9" w:rsidRPr="006D61EF" w14:paraId="59648384" w14:textId="77777777" w:rsidTr="006939F9">
        <w:trPr>
          <w:trHeight w:val="20"/>
          <w:jc w:val="center"/>
        </w:trPr>
        <w:tc>
          <w:tcPr>
            <w:tcW w:w="1971" w:type="dxa"/>
            <w:gridSpan w:val="2"/>
            <w:shd w:val="clear" w:color="auto" w:fill="D9D9D9" w:themeFill="background1" w:themeFillShade="D9"/>
          </w:tcPr>
          <w:p w14:paraId="40F553C7" w14:textId="77777777" w:rsidR="006939F9" w:rsidRPr="006D61EF" w:rsidRDefault="006939F9" w:rsidP="006939F9">
            <w:pPr>
              <w:pStyle w:val="TextoTabla"/>
              <w:rPr>
                <w:b/>
              </w:rPr>
            </w:pPr>
            <w:r w:rsidRPr="006D61EF">
              <w:rPr>
                <w:b/>
              </w:rPr>
              <w:t>Objetivos</w:t>
            </w:r>
          </w:p>
        </w:tc>
        <w:tc>
          <w:tcPr>
            <w:tcW w:w="7918" w:type="dxa"/>
            <w:gridSpan w:val="5"/>
            <w:shd w:val="clear" w:color="auto" w:fill="auto"/>
          </w:tcPr>
          <w:p w14:paraId="1E9BC86B" w14:textId="390FF395" w:rsidR="006939F9" w:rsidRPr="006D61EF" w:rsidRDefault="006939F9" w:rsidP="006939F9">
            <w:pPr>
              <w:pStyle w:val="TextoTabla"/>
            </w:pPr>
            <w:r>
              <w:t>Comprobar que una frecuencia no puede ser desasignada en RX si está configurada de este modo</w:t>
            </w:r>
            <w:r w:rsidRPr="00235520">
              <w:t>.</w:t>
            </w:r>
          </w:p>
        </w:tc>
      </w:tr>
      <w:tr w:rsidR="006939F9" w:rsidRPr="006D61EF" w14:paraId="695DE49E" w14:textId="77777777" w:rsidTr="006939F9">
        <w:trPr>
          <w:trHeight w:val="20"/>
          <w:jc w:val="center"/>
        </w:trPr>
        <w:tc>
          <w:tcPr>
            <w:tcW w:w="1971" w:type="dxa"/>
            <w:gridSpan w:val="2"/>
            <w:shd w:val="clear" w:color="auto" w:fill="D9D9D9" w:themeFill="background1" w:themeFillShade="D9"/>
            <w:vAlign w:val="center"/>
          </w:tcPr>
          <w:p w14:paraId="00164635" w14:textId="77777777" w:rsidR="006939F9" w:rsidRPr="006D61EF" w:rsidRDefault="006939F9" w:rsidP="006939F9">
            <w:pPr>
              <w:pStyle w:val="TextoTabla"/>
              <w:rPr>
                <w:b/>
              </w:rPr>
            </w:pPr>
            <w:r w:rsidRPr="006D61EF">
              <w:rPr>
                <w:b/>
              </w:rPr>
              <w:t>Condiciones Iniciales</w:t>
            </w:r>
          </w:p>
        </w:tc>
        <w:tc>
          <w:tcPr>
            <w:tcW w:w="7918" w:type="dxa"/>
            <w:gridSpan w:val="5"/>
            <w:shd w:val="clear" w:color="auto" w:fill="auto"/>
          </w:tcPr>
          <w:p w14:paraId="489CF501" w14:textId="77777777" w:rsidR="006939F9" w:rsidRDefault="006939F9" w:rsidP="00A3312E">
            <w:pPr>
              <w:pStyle w:val="TextoTabla"/>
              <w:numPr>
                <w:ilvl w:val="0"/>
                <w:numId w:val="169"/>
              </w:numPr>
            </w:pPr>
            <w:r>
              <w:t>Puesto de Operador bajo prueba en modo NORMAL con los JACK Insertados.</w:t>
            </w:r>
          </w:p>
          <w:p w14:paraId="1AB0947F" w14:textId="0E40DEAB" w:rsidR="006939F9" w:rsidRDefault="006939F9" w:rsidP="00A3312E">
            <w:pPr>
              <w:pStyle w:val="TextoTabla"/>
              <w:numPr>
                <w:ilvl w:val="0"/>
                <w:numId w:val="169"/>
              </w:numPr>
            </w:pPr>
            <w:r>
              <w:t xml:space="preserve">Al menos dos colaterales Radio, con posición asignada en puesto bajo pruebas y con posibilidad de recibir </w:t>
            </w:r>
            <w:proofErr w:type="spellStart"/>
            <w:r>
              <w:t>Squelch</w:t>
            </w:r>
            <w:proofErr w:type="spellEnd"/>
          </w:p>
          <w:p w14:paraId="6E2DAD4A" w14:textId="7C704FB2" w:rsidR="006939F9" w:rsidRPr="006D61EF" w:rsidRDefault="006939F9" w:rsidP="00A3312E">
            <w:pPr>
              <w:pStyle w:val="TextoTabla"/>
              <w:numPr>
                <w:ilvl w:val="0"/>
                <w:numId w:val="169"/>
              </w:numPr>
            </w:pPr>
            <w:r>
              <w:t xml:space="preserve">Al menos una frecuencia de radio no </w:t>
            </w:r>
            <w:proofErr w:type="spellStart"/>
            <w:r>
              <w:t>desasignable</w:t>
            </w:r>
            <w:proofErr w:type="spellEnd"/>
            <w:r>
              <w:t xml:space="preserve"> en RX.</w:t>
            </w:r>
          </w:p>
        </w:tc>
      </w:tr>
      <w:tr w:rsidR="006939F9" w:rsidRPr="006D61EF" w14:paraId="193D7335" w14:textId="77777777" w:rsidTr="006939F9">
        <w:trPr>
          <w:trHeight w:val="20"/>
          <w:jc w:val="center"/>
        </w:trPr>
        <w:tc>
          <w:tcPr>
            <w:tcW w:w="695" w:type="dxa"/>
            <w:shd w:val="clear" w:color="auto" w:fill="BFBFBF" w:themeFill="background1" w:themeFillShade="BF"/>
          </w:tcPr>
          <w:p w14:paraId="52188173" w14:textId="793FB916" w:rsidR="006939F9" w:rsidRPr="006D61EF" w:rsidRDefault="006939F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12B02E1" w14:textId="77777777" w:rsidR="006939F9" w:rsidRPr="006D61EF" w:rsidRDefault="006939F9" w:rsidP="006939F9">
            <w:pPr>
              <w:pStyle w:val="TextoTabla"/>
              <w:rPr>
                <w:b/>
              </w:rPr>
            </w:pPr>
            <w:r w:rsidRPr="006D61EF">
              <w:rPr>
                <w:b/>
              </w:rPr>
              <w:t>Descripción</w:t>
            </w:r>
          </w:p>
        </w:tc>
        <w:tc>
          <w:tcPr>
            <w:tcW w:w="1701" w:type="dxa"/>
            <w:gridSpan w:val="2"/>
            <w:shd w:val="clear" w:color="auto" w:fill="BFBFBF" w:themeFill="background1" w:themeFillShade="BF"/>
          </w:tcPr>
          <w:p w14:paraId="3A1A2D02" w14:textId="77777777" w:rsidR="006939F9" w:rsidRPr="006D61EF" w:rsidRDefault="006939F9" w:rsidP="006939F9">
            <w:pPr>
              <w:pStyle w:val="TextoTabla"/>
              <w:rPr>
                <w:b/>
              </w:rPr>
            </w:pPr>
            <w:r w:rsidRPr="006D61EF">
              <w:rPr>
                <w:b/>
              </w:rPr>
              <w:t>Resultado</w:t>
            </w:r>
          </w:p>
        </w:tc>
      </w:tr>
      <w:tr w:rsidR="006939F9" w:rsidRPr="006D61EF" w14:paraId="38F824C8" w14:textId="77777777" w:rsidTr="006939F9">
        <w:trPr>
          <w:trHeight w:val="20"/>
          <w:jc w:val="center"/>
        </w:trPr>
        <w:tc>
          <w:tcPr>
            <w:tcW w:w="695" w:type="dxa"/>
            <w:tcBorders>
              <w:bottom w:val="single" w:sz="6" w:space="0" w:color="000000"/>
            </w:tcBorders>
            <w:shd w:val="clear" w:color="auto" w:fill="auto"/>
          </w:tcPr>
          <w:p w14:paraId="13B63ACA" w14:textId="77777777" w:rsidR="006939F9" w:rsidRPr="006D61EF" w:rsidRDefault="006939F9" w:rsidP="006939F9">
            <w:pPr>
              <w:pStyle w:val="TextoTabla"/>
            </w:pPr>
            <w:r w:rsidRPr="006D61EF">
              <w:t>1</w:t>
            </w:r>
          </w:p>
        </w:tc>
        <w:tc>
          <w:tcPr>
            <w:tcW w:w="7493" w:type="dxa"/>
            <w:gridSpan w:val="4"/>
            <w:tcBorders>
              <w:bottom w:val="single" w:sz="6" w:space="0" w:color="000000"/>
            </w:tcBorders>
            <w:shd w:val="clear" w:color="auto" w:fill="auto"/>
          </w:tcPr>
          <w:p w14:paraId="50FA00E4" w14:textId="399D1343" w:rsidR="006939F9" w:rsidRDefault="004772B3" w:rsidP="006939F9">
            <w:pPr>
              <w:pStyle w:val="TextoTabla"/>
            </w:pPr>
            <w:r>
              <w:t xml:space="preserve">Comprobar </w:t>
            </w:r>
            <w:proofErr w:type="spellStart"/>
            <w:r>
              <w:t>squelch</w:t>
            </w:r>
            <w:proofErr w:type="spellEnd"/>
            <w:r>
              <w:t xml:space="preserve"> en cada frecuencia</w:t>
            </w:r>
            <w:r w:rsidR="006939F9">
              <w:t>.</w:t>
            </w:r>
          </w:p>
          <w:p w14:paraId="22011CCC" w14:textId="2AB9AA83" w:rsidR="006939F9" w:rsidRDefault="004772B3" w:rsidP="00A3312E">
            <w:pPr>
              <w:pStyle w:val="TextoTabla"/>
              <w:numPr>
                <w:ilvl w:val="0"/>
                <w:numId w:val="76"/>
              </w:numPr>
            </w:pPr>
            <w:r>
              <w:t xml:space="preserve">Intentar desasignar la frecuencia no </w:t>
            </w:r>
            <w:proofErr w:type="spellStart"/>
            <w:r>
              <w:t>desasignable</w:t>
            </w:r>
            <w:proofErr w:type="spellEnd"/>
            <w:r>
              <w:t xml:space="preserve"> en recepción</w:t>
            </w:r>
            <w:r w:rsidR="006939F9">
              <w:t>.</w:t>
            </w:r>
          </w:p>
          <w:p w14:paraId="2FCF27A0" w14:textId="4F75EE75" w:rsidR="004772B3" w:rsidRDefault="004772B3" w:rsidP="00A3312E">
            <w:pPr>
              <w:pStyle w:val="TextoTabla"/>
              <w:numPr>
                <w:ilvl w:val="0"/>
                <w:numId w:val="76"/>
              </w:numPr>
            </w:pPr>
            <w:r>
              <w:t>Se puede cambiar de cascos a altavoz pero no se podrá desasignar</w:t>
            </w:r>
          </w:p>
          <w:p w14:paraId="103CFADF" w14:textId="77777777" w:rsidR="004772B3" w:rsidRDefault="004772B3" w:rsidP="00A3312E">
            <w:pPr>
              <w:pStyle w:val="TextoTabla"/>
              <w:numPr>
                <w:ilvl w:val="0"/>
                <w:numId w:val="76"/>
              </w:numPr>
            </w:pPr>
            <w:r>
              <w:t>Se podrá poner y quitar en TX</w:t>
            </w:r>
            <w:r w:rsidR="006939F9">
              <w:t>.</w:t>
            </w:r>
          </w:p>
          <w:p w14:paraId="1FBA7C27" w14:textId="441E85B4" w:rsidR="006939F9" w:rsidRDefault="004772B3" w:rsidP="00A3312E">
            <w:pPr>
              <w:pStyle w:val="TextoTabla"/>
              <w:numPr>
                <w:ilvl w:val="0"/>
                <w:numId w:val="76"/>
              </w:numPr>
            </w:pPr>
            <w:r>
              <w:t>No se podrá disminuir el volumen de recepción a un nivel menor de 3.</w:t>
            </w:r>
            <w:r w:rsidR="006939F9">
              <w:t xml:space="preserve"> </w:t>
            </w:r>
          </w:p>
          <w:p w14:paraId="1C45493A" w14:textId="61FC261A" w:rsidR="006939F9" w:rsidRPr="006D61EF" w:rsidRDefault="006939F9" w:rsidP="004772B3">
            <w:pPr>
              <w:pStyle w:val="TextoTabla"/>
            </w:pPr>
          </w:p>
        </w:tc>
        <w:tc>
          <w:tcPr>
            <w:tcW w:w="851" w:type="dxa"/>
            <w:tcBorders>
              <w:bottom w:val="single" w:sz="6" w:space="0" w:color="000000"/>
            </w:tcBorders>
            <w:shd w:val="clear" w:color="auto" w:fill="auto"/>
          </w:tcPr>
          <w:p w14:paraId="291709C4" w14:textId="77777777" w:rsidR="006939F9" w:rsidRPr="006D61EF" w:rsidRDefault="006939F9" w:rsidP="006939F9">
            <w:pPr>
              <w:pStyle w:val="TextoTabla"/>
            </w:pPr>
          </w:p>
        </w:tc>
        <w:tc>
          <w:tcPr>
            <w:tcW w:w="850" w:type="dxa"/>
            <w:tcBorders>
              <w:bottom w:val="single" w:sz="6" w:space="0" w:color="000000"/>
            </w:tcBorders>
            <w:shd w:val="clear" w:color="auto" w:fill="auto"/>
          </w:tcPr>
          <w:p w14:paraId="73DE79EB" w14:textId="77777777" w:rsidR="006939F9" w:rsidRPr="006D61EF" w:rsidRDefault="006939F9" w:rsidP="006939F9">
            <w:pPr>
              <w:pStyle w:val="TextoTabla"/>
            </w:pPr>
          </w:p>
        </w:tc>
      </w:tr>
    </w:tbl>
    <w:p w14:paraId="7ACF5DB2" w14:textId="1B1E6B03" w:rsidR="00AB3A55" w:rsidRDefault="00AB3A55" w:rsidP="004772B3">
      <w:pPr>
        <w:pStyle w:val="Ttulo2"/>
      </w:pPr>
      <w:bookmarkStart w:id="326" w:name="_Ref109713973"/>
      <w:bookmarkStart w:id="327" w:name="_Ref109715092"/>
      <w:bookmarkStart w:id="328" w:name="_Toc131162583"/>
      <w:r>
        <w:lastRenderedPageBreak/>
        <w:t>U5KI.HTWR.03.011. Retransmisión radio con frecuencia pasiva en RTX.</w:t>
      </w:r>
      <w:bookmarkEnd w:id="326"/>
      <w:bookmarkEnd w:id="327"/>
      <w:bookmarkEnd w:id="328"/>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B3A55" w:rsidRPr="006D61EF" w14:paraId="4E0CF8C2" w14:textId="77777777" w:rsidTr="006939F9">
        <w:trPr>
          <w:trHeight w:val="20"/>
          <w:jc w:val="center"/>
        </w:trPr>
        <w:tc>
          <w:tcPr>
            <w:tcW w:w="1971" w:type="dxa"/>
            <w:gridSpan w:val="2"/>
            <w:shd w:val="clear" w:color="auto" w:fill="D9D9D9" w:themeFill="background1" w:themeFillShade="D9"/>
          </w:tcPr>
          <w:p w14:paraId="24658444" w14:textId="77777777" w:rsidR="00AB3A55" w:rsidRPr="006D61EF" w:rsidRDefault="00AB3A55" w:rsidP="006939F9">
            <w:pPr>
              <w:pStyle w:val="TextoTabla"/>
              <w:rPr>
                <w:b/>
              </w:rPr>
            </w:pPr>
            <w:r w:rsidRPr="006D61EF">
              <w:rPr>
                <w:b/>
              </w:rPr>
              <w:t>Grupo</w:t>
            </w:r>
          </w:p>
        </w:tc>
        <w:tc>
          <w:tcPr>
            <w:tcW w:w="2371" w:type="dxa"/>
            <w:shd w:val="clear" w:color="auto" w:fill="auto"/>
          </w:tcPr>
          <w:p w14:paraId="658FD9C0" w14:textId="77777777" w:rsidR="00AB3A55" w:rsidRPr="006D61EF" w:rsidRDefault="00AB3A55" w:rsidP="006939F9">
            <w:pPr>
              <w:pStyle w:val="TextoTabla"/>
            </w:pPr>
            <w:r>
              <w:t>Radio</w:t>
            </w:r>
          </w:p>
        </w:tc>
        <w:tc>
          <w:tcPr>
            <w:tcW w:w="2161" w:type="dxa"/>
            <w:shd w:val="clear" w:color="auto" w:fill="D9D9D9" w:themeFill="background1" w:themeFillShade="D9"/>
          </w:tcPr>
          <w:p w14:paraId="5AA18BAA" w14:textId="77777777" w:rsidR="00AB3A55" w:rsidRPr="006D61EF" w:rsidRDefault="00AB3A55" w:rsidP="006939F9">
            <w:pPr>
              <w:pStyle w:val="TextoTabla"/>
              <w:rPr>
                <w:b/>
              </w:rPr>
            </w:pPr>
            <w:r w:rsidRPr="006D61EF">
              <w:rPr>
                <w:b/>
              </w:rPr>
              <w:t>Caso de Prueba</w:t>
            </w:r>
          </w:p>
        </w:tc>
        <w:tc>
          <w:tcPr>
            <w:tcW w:w="3386" w:type="dxa"/>
            <w:gridSpan w:val="3"/>
            <w:shd w:val="clear" w:color="auto" w:fill="auto"/>
          </w:tcPr>
          <w:p w14:paraId="0277EEB3" w14:textId="3FC33398" w:rsidR="00AB3A55" w:rsidRPr="006D61EF" w:rsidRDefault="00AB3A55" w:rsidP="006939F9">
            <w:pPr>
              <w:pStyle w:val="TextoTabla"/>
            </w:pPr>
            <w:r>
              <w:t>U5KI.HTWR.03.011</w:t>
            </w:r>
          </w:p>
        </w:tc>
      </w:tr>
      <w:tr w:rsidR="00AB3A55" w:rsidRPr="006D61EF" w14:paraId="0A90C048" w14:textId="77777777" w:rsidTr="006939F9">
        <w:trPr>
          <w:trHeight w:val="20"/>
          <w:jc w:val="center"/>
        </w:trPr>
        <w:tc>
          <w:tcPr>
            <w:tcW w:w="1971" w:type="dxa"/>
            <w:gridSpan w:val="2"/>
            <w:shd w:val="clear" w:color="auto" w:fill="D9D9D9" w:themeFill="background1" w:themeFillShade="D9"/>
          </w:tcPr>
          <w:p w14:paraId="62AFF901" w14:textId="77777777" w:rsidR="00AB3A55" w:rsidRPr="006D61EF" w:rsidRDefault="00AB3A55" w:rsidP="006939F9">
            <w:pPr>
              <w:pStyle w:val="TextoTabla"/>
              <w:rPr>
                <w:b/>
              </w:rPr>
            </w:pPr>
            <w:r w:rsidRPr="006D61EF">
              <w:rPr>
                <w:b/>
              </w:rPr>
              <w:t>Título</w:t>
            </w:r>
          </w:p>
        </w:tc>
        <w:tc>
          <w:tcPr>
            <w:tcW w:w="7918" w:type="dxa"/>
            <w:gridSpan w:val="5"/>
            <w:shd w:val="clear" w:color="auto" w:fill="auto"/>
          </w:tcPr>
          <w:p w14:paraId="13F073A2" w14:textId="750A5E8B" w:rsidR="00AB3A55" w:rsidRPr="006D61EF" w:rsidRDefault="00AB3A55" w:rsidP="00AB3A55">
            <w:pPr>
              <w:pStyle w:val="TextoTabla"/>
            </w:pPr>
            <w:r>
              <w:t>Retransmisión radio con frecuencia pasiva en RTX.</w:t>
            </w:r>
          </w:p>
        </w:tc>
      </w:tr>
      <w:tr w:rsidR="00AB3A55" w:rsidRPr="006D61EF" w14:paraId="3C1A3F7A" w14:textId="77777777" w:rsidTr="006939F9">
        <w:trPr>
          <w:trHeight w:val="20"/>
          <w:jc w:val="center"/>
        </w:trPr>
        <w:tc>
          <w:tcPr>
            <w:tcW w:w="1971" w:type="dxa"/>
            <w:gridSpan w:val="2"/>
            <w:shd w:val="clear" w:color="auto" w:fill="D9D9D9" w:themeFill="background1" w:themeFillShade="D9"/>
          </w:tcPr>
          <w:p w14:paraId="6E2D46FF" w14:textId="77777777" w:rsidR="00AB3A55" w:rsidRPr="006D61EF" w:rsidRDefault="00AB3A55" w:rsidP="006939F9">
            <w:pPr>
              <w:pStyle w:val="TextoTabla"/>
              <w:rPr>
                <w:b/>
              </w:rPr>
            </w:pPr>
            <w:r w:rsidRPr="006D61EF">
              <w:rPr>
                <w:b/>
              </w:rPr>
              <w:t>Objetivos</w:t>
            </w:r>
          </w:p>
        </w:tc>
        <w:tc>
          <w:tcPr>
            <w:tcW w:w="7918" w:type="dxa"/>
            <w:gridSpan w:val="5"/>
            <w:shd w:val="clear" w:color="auto" w:fill="auto"/>
          </w:tcPr>
          <w:p w14:paraId="5A09915B" w14:textId="77777777" w:rsidR="00AB3A55" w:rsidRPr="006D61EF" w:rsidRDefault="00AB3A55" w:rsidP="006939F9">
            <w:pPr>
              <w:pStyle w:val="TextoTabla"/>
            </w:pPr>
            <w:r w:rsidRPr="00235520">
              <w:t>Establecer el correcto funcionamiento de la formación y destrucción de grupos de retransmisión desde los puestos de operador.</w:t>
            </w:r>
          </w:p>
        </w:tc>
      </w:tr>
      <w:tr w:rsidR="00AB3A55" w:rsidRPr="006D61EF" w14:paraId="50450C23" w14:textId="77777777" w:rsidTr="006939F9">
        <w:trPr>
          <w:trHeight w:val="20"/>
          <w:jc w:val="center"/>
        </w:trPr>
        <w:tc>
          <w:tcPr>
            <w:tcW w:w="1971" w:type="dxa"/>
            <w:gridSpan w:val="2"/>
            <w:shd w:val="clear" w:color="auto" w:fill="D9D9D9" w:themeFill="background1" w:themeFillShade="D9"/>
            <w:vAlign w:val="center"/>
          </w:tcPr>
          <w:p w14:paraId="560208FB" w14:textId="77777777" w:rsidR="00AB3A55" w:rsidRPr="006D61EF" w:rsidRDefault="00AB3A55" w:rsidP="006939F9">
            <w:pPr>
              <w:pStyle w:val="TextoTabla"/>
              <w:rPr>
                <w:b/>
              </w:rPr>
            </w:pPr>
            <w:r w:rsidRPr="006D61EF">
              <w:rPr>
                <w:b/>
              </w:rPr>
              <w:t>Condiciones Iniciales</w:t>
            </w:r>
          </w:p>
        </w:tc>
        <w:tc>
          <w:tcPr>
            <w:tcW w:w="7918" w:type="dxa"/>
            <w:gridSpan w:val="5"/>
            <w:shd w:val="clear" w:color="auto" w:fill="auto"/>
          </w:tcPr>
          <w:p w14:paraId="271F60F9" w14:textId="2F7CDDD3" w:rsidR="00AB3A55" w:rsidRDefault="00AB3A55" w:rsidP="00A3312E">
            <w:pPr>
              <w:pStyle w:val="TextoTabla"/>
              <w:numPr>
                <w:ilvl w:val="0"/>
                <w:numId w:val="170"/>
              </w:numPr>
            </w:pPr>
            <w:r>
              <w:t xml:space="preserve">Puesto de Operador bajo prueba en modo NORMAL con los JACK Insertados. </w:t>
            </w:r>
          </w:p>
          <w:p w14:paraId="79D7F77C" w14:textId="57D7DB2A" w:rsidR="00AB3A55" w:rsidRDefault="00AB3A55" w:rsidP="00A3312E">
            <w:pPr>
              <w:pStyle w:val="TextoTabla"/>
              <w:numPr>
                <w:ilvl w:val="0"/>
                <w:numId w:val="170"/>
              </w:numPr>
            </w:pPr>
            <w:r>
              <w:t>Al menos dos colaterales Radio, con posición asignada en puesto bajo pruebas y con posibilidad de generar llamada radio al sistema.</w:t>
            </w:r>
          </w:p>
          <w:p w14:paraId="6D3E57BD" w14:textId="79E872BF" w:rsidR="00AB3A55" w:rsidRDefault="004772B3" w:rsidP="00A3312E">
            <w:pPr>
              <w:pStyle w:val="TextoTabla"/>
              <w:numPr>
                <w:ilvl w:val="0"/>
                <w:numId w:val="170"/>
              </w:numPr>
            </w:pPr>
            <w:r>
              <w:t>Los c</w:t>
            </w:r>
            <w:r w:rsidR="00AB3A55">
              <w:t>olaterales radio configurados en el puesto de operador bajo prueba, estarán en modo REPOSO.</w:t>
            </w:r>
          </w:p>
          <w:p w14:paraId="29D9F6E1" w14:textId="24C8F2B4" w:rsidR="00AB3A55" w:rsidRDefault="00AB3A55" w:rsidP="00A3312E">
            <w:pPr>
              <w:pStyle w:val="TextoTabla"/>
              <w:numPr>
                <w:ilvl w:val="0"/>
                <w:numId w:val="170"/>
              </w:numPr>
            </w:pPr>
            <w:r>
              <w:t xml:space="preserve">Sector asignado al puesto debe tener la opción (de configuración) “Permitido quitar RTX con </w:t>
            </w:r>
            <w:proofErr w:type="spellStart"/>
            <w:r>
              <w:t>Squelch</w:t>
            </w:r>
            <w:proofErr w:type="spellEnd"/>
            <w:r>
              <w:t>’ deshabilitada”.</w:t>
            </w:r>
          </w:p>
          <w:p w14:paraId="0BB8EC11" w14:textId="0033C983" w:rsidR="00AB3A55" w:rsidRPr="006D61EF" w:rsidRDefault="004772B3" w:rsidP="00A3312E">
            <w:pPr>
              <w:pStyle w:val="TextoTabla"/>
              <w:numPr>
                <w:ilvl w:val="0"/>
                <w:numId w:val="170"/>
              </w:numPr>
            </w:pPr>
            <w:r>
              <w:t>U</w:t>
            </w:r>
            <w:r w:rsidR="00AB3A55">
              <w:t>no de los dos colaterales radio tendrá habilitada al característica pasivo en RTX</w:t>
            </w:r>
          </w:p>
        </w:tc>
      </w:tr>
      <w:tr w:rsidR="00AB3A55" w:rsidRPr="006D61EF" w14:paraId="0C7F0838" w14:textId="77777777" w:rsidTr="006939F9">
        <w:trPr>
          <w:trHeight w:val="20"/>
          <w:jc w:val="center"/>
        </w:trPr>
        <w:tc>
          <w:tcPr>
            <w:tcW w:w="695" w:type="dxa"/>
            <w:shd w:val="clear" w:color="auto" w:fill="BFBFBF" w:themeFill="background1" w:themeFillShade="BF"/>
          </w:tcPr>
          <w:p w14:paraId="03EF6AE4" w14:textId="77777777" w:rsidR="00AB3A55" w:rsidRPr="006D61EF" w:rsidRDefault="00AB3A5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2E46DF2" w14:textId="77777777" w:rsidR="00AB3A55" w:rsidRPr="006D61EF" w:rsidRDefault="00AB3A55" w:rsidP="006939F9">
            <w:pPr>
              <w:pStyle w:val="TextoTabla"/>
              <w:rPr>
                <w:b/>
              </w:rPr>
            </w:pPr>
            <w:r w:rsidRPr="006D61EF">
              <w:rPr>
                <w:b/>
              </w:rPr>
              <w:t>Descripción</w:t>
            </w:r>
          </w:p>
        </w:tc>
        <w:tc>
          <w:tcPr>
            <w:tcW w:w="1701" w:type="dxa"/>
            <w:gridSpan w:val="2"/>
            <w:shd w:val="clear" w:color="auto" w:fill="BFBFBF" w:themeFill="background1" w:themeFillShade="BF"/>
          </w:tcPr>
          <w:p w14:paraId="605A8A78" w14:textId="77777777" w:rsidR="00AB3A55" w:rsidRPr="006D61EF" w:rsidRDefault="00AB3A55" w:rsidP="006939F9">
            <w:pPr>
              <w:pStyle w:val="TextoTabla"/>
              <w:rPr>
                <w:b/>
              </w:rPr>
            </w:pPr>
            <w:r w:rsidRPr="006D61EF">
              <w:rPr>
                <w:b/>
              </w:rPr>
              <w:t>Resultado</w:t>
            </w:r>
          </w:p>
        </w:tc>
      </w:tr>
      <w:tr w:rsidR="00AB3A55" w:rsidRPr="006D61EF" w14:paraId="43A6777A" w14:textId="77777777" w:rsidTr="006939F9">
        <w:trPr>
          <w:trHeight w:val="20"/>
          <w:jc w:val="center"/>
        </w:trPr>
        <w:tc>
          <w:tcPr>
            <w:tcW w:w="8188" w:type="dxa"/>
            <w:gridSpan w:val="5"/>
            <w:shd w:val="clear" w:color="auto" w:fill="D9D9D9" w:themeFill="background1" w:themeFillShade="D9"/>
          </w:tcPr>
          <w:p w14:paraId="006B1208" w14:textId="77777777" w:rsidR="00AB3A55" w:rsidRPr="006D61EF" w:rsidRDefault="00AB3A55" w:rsidP="006939F9">
            <w:pPr>
              <w:pStyle w:val="TextoTabla"/>
              <w:rPr>
                <w:b/>
              </w:rPr>
            </w:pPr>
          </w:p>
        </w:tc>
        <w:tc>
          <w:tcPr>
            <w:tcW w:w="851" w:type="dxa"/>
            <w:shd w:val="clear" w:color="auto" w:fill="D9D9D9" w:themeFill="background1" w:themeFillShade="D9"/>
          </w:tcPr>
          <w:p w14:paraId="269F6D89" w14:textId="77777777" w:rsidR="00AB3A55" w:rsidRPr="006D61EF" w:rsidRDefault="00AB3A55" w:rsidP="006939F9">
            <w:pPr>
              <w:pStyle w:val="TextoTabla"/>
              <w:rPr>
                <w:b/>
              </w:rPr>
            </w:pPr>
            <w:r w:rsidRPr="006D61EF">
              <w:rPr>
                <w:b/>
              </w:rPr>
              <w:t>SI</w:t>
            </w:r>
          </w:p>
        </w:tc>
        <w:tc>
          <w:tcPr>
            <w:tcW w:w="850" w:type="dxa"/>
            <w:shd w:val="clear" w:color="auto" w:fill="D9D9D9" w:themeFill="background1" w:themeFillShade="D9"/>
          </w:tcPr>
          <w:p w14:paraId="4D39F630" w14:textId="77777777" w:rsidR="00AB3A55" w:rsidRPr="006D61EF" w:rsidRDefault="00AB3A55" w:rsidP="006939F9">
            <w:pPr>
              <w:pStyle w:val="TextoTabla"/>
              <w:rPr>
                <w:b/>
              </w:rPr>
            </w:pPr>
            <w:r w:rsidRPr="006D61EF">
              <w:rPr>
                <w:b/>
              </w:rPr>
              <w:t>NO</w:t>
            </w:r>
          </w:p>
        </w:tc>
      </w:tr>
      <w:tr w:rsidR="00AB3A55" w:rsidRPr="006D61EF" w14:paraId="2DB67875" w14:textId="77777777" w:rsidTr="006939F9">
        <w:trPr>
          <w:trHeight w:val="20"/>
          <w:jc w:val="center"/>
        </w:trPr>
        <w:tc>
          <w:tcPr>
            <w:tcW w:w="695" w:type="dxa"/>
            <w:tcBorders>
              <w:bottom w:val="single" w:sz="6" w:space="0" w:color="000000"/>
            </w:tcBorders>
            <w:shd w:val="clear" w:color="auto" w:fill="auto"/>
          </w:tcPr>
          <w:p w14:paraId="644251FE" w14:textId="77777777" w:rsidR="00AB3A55" w:rsidRPr="006D61EF" w:rsidRDefault="00AB3A55" w:rsidP="006939F9">
            <w:pPr>
              <w:pStyle w:val="TextoTabla"/>
            </w:pPr>
            <w:r w:rsidRPr="006D61EF">
              <w:t>1</w:t>
            </w:r>
          </w:p>
        </w:tc>
        <w:tc>
          <w:tcPr>
            <w:tcW w:w="7493" w:type="dxa"/>
            <w:gridSpan w:val="4"/>
            <w:tcBorders>
              <w:bottom w:val="single" w:sz="6" w:space="0" w:color="000000"/>
            </w:tcBorders>
            <w:shd w:val="clear" w:color="auto" w:fill="auto"/>
          </w:tcPr>
          <w:p w14:paraId="5F5072D6" w14:textId="77777777" w:rsidR="00AB3A55" w:rsidRDefault="00AB3A55" w:rsidP="006939F9">
            <w:pPr>
              <w:pStyle w:val="TextoTabla"/>
            </w:pPr>
            <w:r>
              <w:t>Formación de Grupos de Retransmisión.</w:t>
            </w:r>
          </w:p>
          <w:p w14:paraId="2C52555C" w14:textId="3842FD1A" w:rsidR="00AB3A55" w:rsidRDefault="00AB3A55" w:rsidP="00A3312E">
            <w:pPr>
              <w:pStyle w:val="TextoTabla"/>
              <w:numPr>
                <w:ilvl w:val="0"/>
                <w:numId w:val="76"/>
              </w:numPr>
            </w:pPr>
            <w:r>
              <w:t>Asigne en RXTX 2 posiciones radio.</w:t>
            </w:r>
          </w:p>
          <w:p w14:paraId="6DA16730" w14:textId="77777777" w:rsidR="00AB3A55" w:rsidRDefault="00AB3A55" w:rsidP="00A3312E">
            <w:pPr>
              <w:pStyle w:val="TextoTabla"/>
              <w:numPr>
                <w:ilvl w:val="0"/>
                <w:numId w:val="76"/>
              </w:numPr>
            </w:pPr>
            <w:r>
              <w:t xml:space="preserve">Pulse la tecla de Retransmisión (RTX). </w:t>
            </w:r>
          </w:p>
          <w:p w14:paraId="64008230" w14:textId="77777777" w:rsidR="00AB3A55" w:rsidRDefault="00AB3A55" w:rsidP="00A3312E">
            <w:pPr>
              <w:pStyle w:val="TextoTabla"/>
              <w:numPr>
                <w:ilvl w:val="1"/>
                <w:numId w:val="76"/>
              </w:numPr>
            </w:pPr>
            <w:r>
              <w:t>La tecla pasa a estado “secuencia de programación” y aparece el indicador del grupo RTX (G).</w:t>
            </w:r>
          </w:p>
          <w:p w14:paraId="028F5EE8" w14:textId="77777777" w:rsidR="00AB3A55" w:rsidRDefault="00AB3A55" w:rsidP="00A3312E">
            <w:pPr>
              <w:pStyle w:val="TextoTabla"/>
              <w:numPr>
                <w:ilvl w:val="1"/>
                <w:numId w:val="76"/>
              </w:numPr>
            </w:pPr>
            <w:r>
              <w:t>Las posiciones radio ‘asignables y seleccionadas pasan a estado “Frecuencia implicada en secuencia de programación”.</w:t>
            </w:r>
          </w:p>
          <w:p w14:paraId="51389A3C" w14:textId="77777777" w:rsidR="00AB3A55" w:rsidRDefault="00AB3A55" w:rsidP="00A3312E">
            <w:pPr>
              <w:pStyle w:val="TextoTabla"/>
              <w:numPr>
                <w:ilvl w:val="1"/>
                <w:numId w:val="76"/>
              </w:numPr>
            </w:pPr>
            <w:r>
              <w:t>Las posiciones Radio "asignables y no seleccionadas" pasan al estado en que tuvieran.</w:t>
            </w:r>
          </w:p>
          <w:p w14:paraId="0381D33C" w14:textId="77777777" w:rsidR="00AB3A55" w:rsidRDefault="00AB3A55" w:rsidP="00A3312E">
            <w:pPr>
              <w:pStyle w:val="TextoTabla"/>
              <w:numPr>
                <w:ilvl w:val="0"/>
                <w:numId w:val="76"/>
              </w:numPr>
            </w:pPr>
            <w:r>
              <w:t>Pulsar las posiciones radio en estado ‘Frecuencia implicada en secuencia de programación’ que se desee incluir en el grupo.</w:t>
            </w:r>
          </w:p>
          <w:p w14:paraId="26914A56" w14:textId="77777777" w:rsidR="00AB3A55" w:rsidRDefault="00AB3A55" w:rsidP="00A3312E">
            <w:pPr>
              <w:pStyle w:val="TextoTabla"/>
              <w:numPr>
                <w:ilvl w:val="1"/>
                <w:numId w:val="76"/>
              </w:numPr>
            </w:pPr>
            <w:r>
              <w:t xml:space="preserve">La operación queda marcada en las posiciones radio por el indicador de grupo RTX. </w:t>
            </w:r>
          </w:p>
          <w:p w14:paraId="7CF49BB1" w14:textId="3525D9AF" w:rsidR="00AB3A55" w:rsidRDefault="00AB3A55" w:rsidP="00A3312E">
            <w:pPr>
              <w:pStyle w:val="TextoTabla"/>
              <w:numPr>
                <w:ilvl w:val="1"/>
                <w:numId w:val="76"/>
              </w:numPr>
            </w:pPr>
            <w:r>
              <w:t>Seleccionar una frecuencia de ellas “pasiva en RTX”</w:t>
            </w:r>
          </w:p>
          <w:p w14:paraId="2EDD9F28" w14:textId="77777777" w:rsidR="00AB3A55" w:rsidRDefault="00AB3A55" w:rsidP="00A3312E">
            <w:pPr>
              <w:pStyle w:val="TextoTabla"/>
              <w:numPr>
                <w:ilvl w:val="0"/>
                <w:numId w:val="76"/>
              </w:numPr>
            </w:pPr>
            <w:r>
              <w:t>Una vez seleccionadas las frecuencias que componen el grupo, pulsar nuevamente RTX:</w:t>
            </w:r>
          </w:p>
          <w:p w14:paraId="072F9A2D" w14:textId="77777777" w:rsidR="00AB3A55" w:rsidRDefault="00AB3A55" w:rsidP="00A3312E">
            <w:pPr>
              <w:pStyle w:val="TextoTabla"/>
              <w:numPr>
                <w:ilvl w:val="1"/>
                <w:numId w:val="76"/>
              </w:numPr>
            </w:pPr>
            <w:r>
              <w:t>La Tecla Retransmisión pasa a "Reposo"</w:t>
            </w:r>
          </w:p>
          <w:p w14:paraId="483A5F41" w14:textId="77777777" w:rsidR="00AB3A55" w:rsidRDefault="00AB3A55" w:rsidP="00A3312E">
            <w:pPr>
              <w:pStyle w:val="TextoTabla"/>
              <w:numPr>
                <w:ilvl w:val="1"/>
                <w:numId w:val="76"/>
              </w:numPr>
            </w:pPr>
            <w:r>
              <w:t>Todas las posiciones radio vuelven al estado que presentaban al iniciar la secuencia de programación, salvo que las que se han incluido en el grupo que tendrán el identificativo del grupo de retransmisión.</w:t>
            </w:r>
          </w:p>
          <w:p w14:paraId="02650F38" w14:textId="77777777" w:rsidR="00AB3A55" w:rsidRPr="006D61EF" w:rsidRDefault="00AB3A55" w:rsidP="00A3312E">
            <w:pPr>
              <w:pStyle w:val="TextoTabla"/>
              <w:numPr>
                <w:ilvl w:val="1"/>
                <w:numId w:val="76"/>
              </w:numPr>
            </w:pPr>
            <w:r>
              <w:t>En otros puestos, los canales incluidos en el grupo de retransmisión presentarán el identificativo “R” en la parte inferior derecha de la zona Id. Canal.</w:t>
            </w:r>
          </w:p>
        </w:tc>
        <w:tc>
          <w:tcPr>
            <w:tcW w:w="851" w:type="dxa"/>
            <w:tcBorders>
              <w:bottom w:val="single" w:sz="6" w:space="0" w:color="000000"/>
            </w:tcBorders>
            <w:shd w:val="clear" w:color="auto" w:fill="auto"/>
          </w:tcPr>
          <w:p w14:paraId="7A057935" w14:textId="77777777" w:rsidR="00AB3A55" w:rsidRPr="006D61EF" w:rsidRDefault="00AB3A55" w:rsidP="006939F9">
            <w:pPr>
              <w:pStyle w:val="TextoTabla"/>
            </w:pPr>
          </w:p>
        </w:tc>
        <w:tc>
          <w:tcPr>
            <w:tcW w:w="850" w:type="dxa"/>
            <w:tcBorders>
              <w:bottom w:val="single" w:sz="6" w:space="0" w:color="000000"/>
            </w:tcBorders>
            <w:shd w:val="clear" w:color="auto" w:fill="auto"/>
          </w:tcPr>
          <w:p w14:paraId="3F07EA5B" w14:textId="77777777" w:rsidR="00AB3A55" w:rsidRPr="006D61EF" w:rsidRDefault="00AB3A55" w:rsidP="006939F9">
            <w:pPr>
              <w:pStyle w:val="TextoTabla"/>
            </w:pPr>
          </w:p>
        </w:tc>
      </w:tr>
      <w:tr w:rsidR="00AB3A55" w:rsidRPr="006D61EF" w14:paraId="57336A11" w14:textId="77777777" w:rsidTr="006939F9">
        <w:trPr>
          <w:trHeight w:val="20"/>
          <w:jc w:val="center"/>
        </w:trPr>
        <w:tc>
          <w:tcPr>
            <w:tcW w:w="695" w:type="dxa"/>
            <w:tcBorders>
              <w:bottom w:val="single" w:sz="6" w:space="0" w:color="000000"/>
            </w:tcBorders>
            <w:shd w:val="clear" w:color="auto" w:fill="auto"/>
          </w:tcPr>
          <w:p w14:paraId="42AFC02C" w14:textId="558ED8E4" w:rsidR="00AB3A55" w:rsidRPr="006D61EF" w:rsidRDefault="00AB3A55" w:rsidP="006939F9">
            <w:pPr>
              <w:pStyle w:val="TextoTabla"/>
            </w:pPr>
            <w:r>
              <w:lastRenderedPageBreak/>
              <w:t>2</w:t>
            </w:r>
          </w:p>
        </w:tc>
        <w:tc>
          <w:tcPr>
            <w:tcW w:w="7493" w:type="dxa"/>
            <w:gridSpan w:val="4"/>
            <w:tcBorders>
              <w:bottom w:val="single" w:sz="6" w:space="0" w:color="000000"/>
            </w:tcBorders>
            <w:shd w:val="clear" w:color="auto" w:fill="auto"/>
          </w:tcPr>
          <w:p w14:paraId="6B6C1DBE" w14:textId="6B1F9EEA" w:rsidR="00AB3A55" w:rsidRPr="006D61EF" w:rsidRDefault="00AB3A55" w:rsidP="00AB3A55">
            <w:pPr>
              <w:pStyle w:val="TextoTabla"/>
            </w:pPr>
            <w:r>
              <w:t xml:space="preserve">Activar </w:t>
            </w:r>
            <w:proofErr w:type="spellStart"/>
            <w:r>
              <w:t>Sque</w:t>
            </w:r>
            <w:r w:rsidR="006939F9">
              <w:t>l</w:t>
            </w:r>
            <w:r>
              <w:t>ch</w:t>
            </w:r>
            <w:proofErr w:type="spellEnd"/>
            <w:r>
              <w:t xml:space="preserve"> en la frecuencia “pasiva en RTX” y comprobar que no genera PTT</w:t>
            </w:r>
          </w:p>
          <w:p w14:paraId="2DBDDFFC" w14:textId="6E8F384E" w:rsidR="00AB3A55" w:rsidRPr="006D61EF" w:rsidRDefault="00AB3A55" w:rsidP="006939F9">
            <w:pPr>
              <w:pStyle w:val="TextoTabla"/>
            </w:pPr>
          </w:p>
        </w:tc>
        <w:tc>
          <w:tcPr>
            <w:tcW w:w="851" w:type="dxa"/>
            <w:tcBorders>
              <w:bottom w:val="single" w:sz="6" w:space="0" w:color="000000"/>
            </w:tcBorders>
            <w:shd w:val="clear" w:color="auto" w:fill="auto"/>
          </w:tcPr>
          <w:p w14:paraId="684697D8" w14:textId="77777777" w:rsidR="00AB3A55" w:rsidRPr="006D61EF" w:rsidRDefault="00AB3A55" w:rsidP="006939F9">
            <w:pPr>
              <w:pStyle w:val="TextoTabla"/>
            </w:pPr>
          </w:p>
        </w:tc>
        <w:tc>
          <w:tcPr>
            <w:tcW w:w="850" w:type="dxa"/>
            <w:tcBorders>
              <w:bottom w:val="single" w:sz="6" w:space="0" w:color="000000"/>
            </w:tcBorders>
            <w:shd w:val="clear" w:color="auto" w:fill="auto"/>
          </w:tcPr>
          <w:p w14:paraId="773C1660" w14:textId="77777777" w:rsidR="00AB3A55" w:rsidRPr="006D61EF" w:rsidRDefault="00AB3A55" w:rsidP="006939F9">
            <w:pPr>
              <w:pStyle w:val="TextoTabla"/>
            </w:pPr>
          </w:p>
        </w:tc>
      </w:tr>
      <w:tr w:rsidR="00AB3A55" w:rsidRPr="006D61EF" w14:paraId="483C18A4" w14:textId="77777777" w:rsidTr="006939F9">
        <w:trPr>
          <w:trHeight w:val="20"/>
          <w:jc w:val="center"/>
        </w:trPr>
        <w:tc>
          <w:tcPr>
            <w:tcW w:w="695" w:type="dxa"/>
            <w:tcBorders>
              <w:bottom w:val="single" w:sz="6" w:space="0" w:color="000000"/>
            </w:tcBorders>
            <w:shd w:val="clear" w:color="auto" w:fill="auto"/>
          </w:tcPr>
          <w:p w14:paraId="6A78FE7E" w14:textId="626681A0" w:rsidR="00AB3A55" w:rsidRPr="006D61EF" w:rsidRDefault="006939F9" w:rsidP="006939F9">
            <w:pPr>
              <w:pStyle w:val="TextoTabla"/>
            </w:pPr>
            <w:r>
              <w:t>3</w:t>
            </w:r>
          </w:p>
        </w:tc>
        <w:tc>
          <w:tcPr>
            <w:tcW w:w="7493" w:type="dxa"/>
            <w:gridSpan w:val="4"/>
            <w:tcBorders>
              <w:bottom w:val="single" w:sz="6" w:space="0" w:color="000000"/>
            </w:tcBorders>
            <w:shd w:val="clear" w:color="auto" w:fill="auto"/>
          </w:tcPr>
          <w:p w14:paraId="60661CC4" w14:textId="0C9BE441" w:rsidR="00AB3A55" w:rsidRPr="006D61EF" w:rsidRDefault="00AB3A55" w:rsidP="00AB3A55">
            <w:pPr>
              <w:pStyle w:val="TextoTabla"/>
            </w:pPr>
            <w:r>
              <w:t xml:space="preserve">Activar </w:t>
            </w:r>
            <w:proofErr w:type="spellStart"/>
            <w:r w:rsidR="006939F9">
              <w:t>Squelch</w:t>
            </w:r>
            <w:proofErr w:type="spellEnd"/>
            <w:r w:rsidR="006939F9">
              <w:t xml:space="preserve"> </w:t>
            </w:r>
            <w:r>
              <w:t xml:space="preserve">en la </w:t>
            </w:r>
            <w:r w:rsidR="006939F9">
              <w:t xml:space="preserve">otra </w:t>
            </w:r>
            <w:r>
              <w:t>frecuencia y comprobar que genera PTT</w:t>
            </w:r>
          </w:p>
          <w:p w14:paraId="1B8DC337" w14:textId="7B32A162" w:rsidR="00AB3A55" w:rsidRPr="006D61EF" w:rsidRDefault="00AB3A55" w:rsidP="006939F9">
            <w:pPr>
              <w:pStyle w:val="TextoTabla"/>
            </w:pPr>
          </w:p>
        </w:tc>
        <w:tc>
          <w:tcPr>
            <w:tcW w:w="851" w:type="dxa"/>
            <w:tcBorders>
              <w:bottom w:val="single" w:sz="6" w:space="0" w:color="000000"/>
            </w:tcBorders>
            <w:shd w:val="clear" w:color="auto" w:fill="auto"/>
          </w:tcPr>
          <w:p w14:paraId="2886E083" w14:textId="77777777" w:rsidR="00AB3A55" w:rsidRPr="006D61EF" w:rsidRDefault="00AB3A55" w:rsidP="006939F9">
            <w:pPr>
              <w:pStyle w:val="TextoTabla"/>
            </w:pPr>
          </w:p>
        </w:tc>
        <w:tc>
          <w:tcPr>
            <w:tcW w:w="850" w:type="dxa"/>
            <w:tcBorders>
              <w:bottom w:val="single" w:sz="6" w:space="0" w:color="000000"/>
            </w:tcBorders>
            <w:shd w:val="clear" w:color="auto" w:fill="auto"/>
          </w:tcPr>
          <w:p w14:paraId="595FB8A9" w14:textId="77777777" w:rsidR="00AB3A55" w:rsidRPr="006D61EF" w:rsidRDefault="00AB3A55" w:rsidP="006939F9">
            <w:pPr>
              <w:pStyle w:val="TextoTabla"/>
            </w:pPr>
          </w:p>
        </w:tc>
      </w:tr>
      <w:tr w:rsidR="00AB3A55" w:rsidRPr="006D61EF" w14:paraId="0BA745BE" w14:textId="77777777" w:rsidTr="006939F9">
        <w:trPr>
          <w:trHeight w:val="20"/>
          <w:jc w:val="center"/>
        </w:trPr>
        <w:tc>
          <w:tcPr>
            <w:tcW w:w="695" w:type="dxa"/>
            <w:tcBorders>
              <w:bottom w:val="single" w:sz="6" w:space="0" w:color="000000"/>
            </w:tcBorders>
            <w:shd w:val="clear" w:color="auto" w:fill="auto"/>
          </w:tcPr>
          <w:p w14:paraId="7DA60AEB" w14:textId="77777777" w:rsidR="00AB3A55" w:rsidRPr="006D61EF" w:rsidRDefault="00AB3A55" w:rsidP="006939F9">
            <w:pPr>
              <w:pStyle w:val="TextoTabla"/>
            </w:pPr>
          </w:p>
        </w:tc>
        <w:tc>
          <w:tcPr>
            <w:tcW w:w="7493" w:type="dxa"/>
            <w:gridSpan w:val="4"/>
            <w:tcBorders>
              <w:bottom w:val="single" w:sz="6" w:space="0" w:color="000000"/>
            </w:tcBorders>
            <w:shd w:val="clear" w:color="auto" w:fill="auto"/>
          </w:tcPr>
          <w:p w14:paraId="65FDE63C" w14:textId="77777777" w:rsidR="00AB3A55" w:rsidRPr="006D61EF" w:rsidRDefault="00AB3A55" w:rsidP="006939F9">
            <w:pPr>
              <w:pStyle w:val="TextoTabla"/>
            </w:pPr>
          </w:p>
        </w:tc>
        <w:tc>
          <w:tcPr>
            <w:tcW w:w="851" w:type="dxa"/>
            <w:tcBorders>
              <w:bottom w:val="single" w:sz="6" w:space="0" w:color="000000"/>
            </w:tcBorders>
            <w:shd w:val="clear" w:color="auto" w:fill="auto"/>
          </w:tcPr>
          <w:p w14:paraId="58767838" w14:textId="77777777" w:rsidR="00AB3A55" w:rsidRPr="006D61EF" w:rsidRDefault="00AB3A55" w:rsidP="006939F9">
            <w:pPr>
              <w:pStyle w:val="TextoTabla"/>
            </w:pPr>
          </w:p>
        </w:tc>
        <w:tc>
          <w:tcPr>
            <w:tcW w:w="850" w:type="dxa"/>
            <w:tcBorders>
              <w:bottom w:val="single" w:sz="6" w:space="0" w:color="000000"/>
            </w:tcBorders>
            <w:shd w:val="clear" w:color="auto" w:fill="auto"/>
          </w:tcPr>
          <w:p w14:paraId="53EECFD0" w14:textId="77777777" w:rsidR="00AB3A55" w:rsidRPr="006D61EF" w:rsidRDefault="00AB3A55" w:rsidP="006939F9">
            <w:pPr>
              <w:pStyle w:val="TextoTabla"/>
            </w:pPr>
          </w:p>
        </w:tc>
      </w:tr>
      <w:tr w:rsidR="00AB3A55" w:rsidRPr="006D61EF" w14:paraId="3592814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B2B4212" w14:textId="77777777" w:rsidR="00AB3A55" w:rsidRPr="006D61EF" w:rsidRDefault="00AB3A55" w:rsidP="006939F9">
            <w:pPr>
              <w:pStyle w:val="TextoTabla"/>
            </w:pPr>
            <w:r w:rsidRPr="006D61EF">
              <w:t xml:space="preserve"> </w:t>
            </w:r>
          </w:p>
        </w:tc>
      </w:tr>
    </w:tbl>
    <w:p w14:paraId="461E8C66" w14:textId="77777777" w:rsidR="0003426F" w:rsidRPr="0003426F" w:rsidRDefault="0003426F" w:rsidP="0003426F"/>
    <w:p w14:paraId="141E69F9" w14:textId="6D163AD0" w:rsidR="005F7898" w:rsidRDefault="00C7162C" w:rsidP="005F7898">
      <w:pPr>
        <w:pStyle w:val="Ttulo2"/>
      </w:pPr>
      <w:r>
        <w:rPr>
          <w:u w:val="single"/>
        </w:rPr>
        <w:br w:type="page"/>
      </w:r>
    </w:p>
    <w:p w14:paraId="71CCF8BB" w14:textId="0B8C8278" w:rsidR="00B47171" w:rsidRPr="00B47171" w:rsidRDefault="005F7898" w:rsidP="004C26E0">
      <w:pPr>
        <w:pStyle w:val="Ttulo2"/>
        <w:rPr>
          <w:rFonts w:ascii="Verdana" w:hAnsi="Verdana"/>
          <w:sz w:val="18"/>
        </w:rPr>
      </w:pPr>
      <w:r w:rsidRPr="0011726D">
        <w:lastRenderedPageBreak/>
        <w:t xml:space="preserve"> </w:t>
      </w:r>
      <w:bookmarkStart w:id="329" w:name="_Toc131162584"/>
      <w:bookmarkEnd w:id="329"/>
      <w:r w:rsidR="004C26E0" w:rsidRPr="004C26E0">
        <w:t>Función</w:t>
      </w:r>
      <w:r w:rsidR="004C26E0">
        <w:t xml:space="preserve"> de Sintonización en PO.</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B47171" w:rsidRPr="006D61EF" w14:paraId="5E3A6B75" w14:textId="77777777" w:rsidTr="00B47171">
        <w:trPr>
          <w:trHeight w:val="20"/>
          <w:jc w:val="center"/>
        </w:trPr>
        <w:tc>
          <w:tcPr>
            <w:tcW w:w="1971" w:type="dxa"/>
            <w:gridSpan w:val="2"/>
            <w:tcBorders>
              <w:top w:val="single" w:sz="12" w:space="0" w:color="000000"/>
              <w:left w:val="single" w:sz="12" w:space="0" w:color="000000"/>
              <w:bottom w:val="single" w:sz="6" w:space="0" w:color="000000"/>
              <w:right w:val="single" w:sz="6" w:space="0" w:color="000000"/>
            </w:tcBorders>
            <w:shd w:val="clear" w:color="auto" w:fill="D9D9D9" w:themeFill="background1" w:themeFillShade="D9"/>
          </w:tcPr>
          <w:p w14:paraId="5F6F1405" w14:textId="77777777" w:rsidR="00B47171" w:rsidRPr="00B47171" w:rsidRDefault="00B47171" w:rsidP="0088214D">
            <w:pPr>
              <w:pStyle w:val="TextoTabla"/>
              <w:rPr>
                <w:b/>
              </w:rPr>
            </w:pPr>
          </w:p>
        </w:tc>
        <w:tc>
          <w:tcPr>
            <w:tcW w:w="2371" w:type="dxa"/>
            <w:tcBorders>
              <w:top w:val="single" w:sz="12" w:space="0" w:color="000000"/>
              <w:left w:val="single" w:sz="6" w:space="0" w:color="000000"/>
              <w:bottom w:val="single" w:sz="6" w:space="0" w:color="000000"/>
              <w:right w:val="single" w:sz="6" w:space="0" w:color="000000"/>
            </w:tcBorders>
            <w:shd w:val="clear" w:color="auto" w:fill="auto"/>
          </w:tcPr>
          <w:p w14:paraId="435FE7D9" w14:textId="77777777" w:rsidR="00B47171" w:rsidRDefault="00B47171" w:rsidP="0088214D">
            <w:pPr>
              <w:pStyle w:val="TextoTabla"/>
            </w:pPr>
          </w:p>
        </w:tc>
        <w:tc>
          <w:tcPr>
            <w:tcW w:w="2161" w:type="dxa"/>
            <w:tcBorders>
              <w:top w:val="single" w:sz="12" w:space="0" w:color="000000"/>
              <w:left w:val="single" w:sz="6" w:space="0" w:color="000000"/>
              <w:bottom w:val="single" w:sz="6" w:space="0" w:color="000000"/>
              <w:right w:val="single" w:sz="6" w:space="0" w:color="000000"/>
            </w:tcBorders>
            <w:shd w:val="clear" w:color="auto" w:fill="D9D9D9" w:themeFill="background1" w:themeFillShade="D9"/>
          </w:tcPr>
          <w:p w14:paraId="514E361D" w14:textId="77777777" w:rsidR="00B47171" w:rsidRPr="00B47171" w:rsidRDefault="00B47171" w:rsidP="0088214D">
            <w:pPr>
              <w:pStyle w:val="TextoTabla"/>
              <w:rPr>
                <w:b/>
              </w:rPr>
            </w:pPr>
          </w:p>
        </w:tc>
        <w:tc>
          <w:tcPr>
            <w:tcW w:w="3386" w:type="dxa"/>
            <w:gridSpan w:val="3"/>
            <w:tcBorders>
              <w:top w:val="single" w:sz="12" w:space="0" w:color="000000"/>
              <w:left w:val="single" w:sz="6" w:space="0" w:color="000000"/>
              <w:bottom w:val="single" w:sz="6" w:space="0" w:color="000000"/>
              <w:right w:val="single" w:sz="12" w:space="0" w:color="000000"/>
            </w:tcBorders>
            <w:shd w:val="clear" w:color="auto" w:fill="auto"/>
          </w:tcPr>
          <w:p w14:paraId="407EDEE9" w14:textId="77777777" w:rsidR="00B47171" w:rsidRPr="006D61EF" w:rsidRDefault="00B47171" w:rsidP="0088214D">
            <w:pPr>
              <w:pStyle w:val="TextoTabla"/>
            </w:pPr>
          </w:p>
        </w:tc>
      </w:tr>
      <w:tr w:rsidR="00B47171" w:rsidRPr="006D61EF" w14:paraId="0C8F77E3" w14:textId="77777777" w:rsidTr="00B47171">
        <w:trPr>
          <w:trHeight w:val="20"/>
          <w:jc w:val="center"/>
        </w:trPr>
        <w:tc>
          <w:tcPr>
            <w:tcW w:w="1971" w:type="dxa"/>
            <w:gridSpan w:val="2"/>
            <w:tcBorders>
              <w:top w:val="single" w:sz="6" w:space="0" w:color="000000"/>
              <w:left w:val="single" w:sz="12" w:space="0" w:color="000000"/>
              <w:bottom w:val="single" w:sz="6" w:space="0" w:color="000000"/>
              <w:right w:val="single" w:sz="6" w:space="0" w:color="000000"/>
            </w:tcBorders>
            <w:shd w:val="clear" w:color="auto" w:fill="D9D9D9" w:themeFill="background1" w:themeFillShade="D9"/>
          </w:tcPr>
          <w:p w14:paraId="0239470B" w14:textId="77777777" w:rsidR="00B47171" w:rsidRPr="00B47171" w:rsidRDefault="00B47171" w:rsidP="0088214D">
            <w:pPr>
              <w:pStyle w:val="TextoTabla"/>
              <w:rPr>
                <w:b/>
              </w:rPr>
            </w:pPr>
          </w:p>
        </w:tc>
        <w:tc>
          <w:tcPr>
            <w:tcW w:w="2371" w:type="dxa"/>
            <w:tcBorders>
              <w:top w:val="single" w:sz="6" w:space="0" w:color="000000"/>
              <w:left w:val="single" w:sz="6" w:space="0" w:color="000000"/>
              <w:bottom w:val="single" w:sz="6" w:space="0" w:color="000000"/>
              <w:right w:val="single" w:sz="6" w:space="0" w:color="000000"/>
            </w:tcBorders>
            <w:shd w:val="clear" w:color="auto" w:fill="auto"/>
          </w:tcPr>
          <w:p w14:paraId="6A6714CF" w14:textId="77777777" w:rsidR="00B47171" w:rsidRDefault="00B47171" w:rsidP="0088214D">
            <w:pPr>
              <w:pStyle w:val="TextoTabla"/>
            </w:pPr>
          </w:p>
        </w:tc>
        <w:tc>
          <w:tcPr>
            <w:tcW w:w="216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F9642AA" w14:textId="77777777" w:rsidR="00B47171" w:rsidRPr="00B47171" w:rsidRDefault="00B47171" w:rsidP="0088214D">
            <w:pPr>
              <w:pStyle w:val="TextoTabla"/>
              <w:rPr>
                <w:b/>
              </w:rPr>
            </w:pPr>
          </w:p>
        </w:tc>
        <w:tc>
          <w:tcPr>
            <w:tcW w:w="3386" w:type="dxa"/>
            <w:gridSpan w:val="3"/>
            <w:tcBorders>
              <w:top w:val="single" w:sz="6" w:space="0" w:color="000000"/>
              <w:left w:val="single" w:sz="6" w:space="0" w:color="000000"/>
              <w:bottom w:val="single" w:sz="6" w:space="0" w:color="000000"/>
              <w:right w:val="single" w:sz="12" w:space="0" w:color="000000"/>
            </w:tcBorders>
            <w:shd w:val="clear" w:color="auto" w:fill="auto"/>
          </w:tcPr>
          <w:p w14:paraId="128828BC" w14:textId="77777777" w:rsidR="00B47171" w:rsidRPr="006D61EF" w:rsidRDefault="00B47171" w:rsidP="0088214D">
            <w:pPr>
              <w:pStyle w:val="TextoTabla"/>
            </w:pPr>
          </w:p>
        </w:tc>
      </w:tr>
      <w:tr w:rsidR="00B47171" w:rsidRPr="006D61EF" w14:paraId="6ACD8010" w14:textId="77777777" w:rsidTr="00B47171">
        <w:trPr>
          <w:trHeight w:val="20"/>
          <w:jc w:val="center"/>
        </w:trPr>
        <w:tc>
          <w:tcPr>
            <w:tcW w:w="1971" w:type="dxa"/>
            <w:gridSpan w:val="2"/>
            <w:tcBorders>
              <w:top w:val="single" w:sz="6" w:space="0" w:color="000000"/>
              <w:left w:val="single" w:sz="12" w:space="0" w:color="000000"/>
              <w:bottom w:val="single" w:sz="6" w:space="0" w:color="000000"/>
              <w:right w:val="single" w:sz="6" w:space="0" w:color="000000"/>
            </w:tcBorders>
            <w:shd w:val="clear" w:color="auto" w:fill="D9D9D9" w:themeFill="background1" w:themeFillShade="D9"/>
          </w:tcPr>
          <w:p w14:paraId="76F6ECCB" w14:textId="77777777" w:rsidR="00B47171" w:rsidRPr="00B47171" w:rsidRDefault="00B47171" w:rsidP="0088214D">
            <w:pPr>
              <w:pStyle w:val="TextoTabla"/>
              <w:rPr>
                <w:b/>
              </w:rPr>
            </w:pPr>
          </w:p>
        </w:tc>
        <w:tc>
          <w:tcPr>
            <w:tcW w:w="2371" w:type="dxa"/>
            <w:tcBorders>
              <w:top w:val="single" w:sz="6" w:space="0" w:color="000000"/>
              <w:left w:val="single" w:sz="6" w:space="0" w:color="000000"/>
              <w:bottom w:val="single" w:sz="6" w:space="0" w:color="000000"/>
              <w:right w:val="single" w:sz="6" w:space="0" w:color="000000"/>
            </w:tcBorders>
            <w:shd w:val="clear" w:color="auto" w:fill="auto"/>
          </w:tcPr>
          <w:p w14:paraId="79E723D3" w14:textId="77777777" w:rsidR="00B47171" w:rsidRDefault="00B47171" w:rsidP="0088214D">
            <w:pPr>
              <w:pStyle w:val="TextoTabla"/>
            </w:pPr>
          </w:p>
        </w:tc>
        <w:tc>
          <w:tcPr>
            <w:tcW w:w="216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3564E10" w14:textId="77777777" w:rsidR="00B47171" w:rsidRPr="00B47171" w:rsidRDefault="00B47171" w:rsidP="0088214D">
            <w:pPr>
              <w:pStyle w:val="TextoTabla"/>
              <w:rPr>
                <w:b/>
              </w:rPr>
            </w:pPr>
          </w:p>
        </w:tc>
        <w:tc>
          <w:tcPr>
            <w:tcW w:w="3386" w:type="dxa"/>
            <w:gridSpan w:val="3"/>
            <w:tcBorders>
              <w:top w:val="single" w:sz="6" w:space="0" w:color="000000"/>
              <w:left w:val="single" w:sz="6" w:space="0" w:color="000000"/>
              <w:bottom w:val="single" w:sz="6" w:space="0" w:color="000000"/>
              <w:right w:val="single" w:sz="12" w:space="0" w:color="000000"/>
            </w:tcBorders>
            <w:shd w:val="clear" w:color="auto" w:fill="auto"/>
          </w:tcPr>
          <w:p w14:paraId="10FD91C2" w14:textId="77777777" w:rsidR="00B47171" w:rsidRPr="006D61EF" w:rsidRDefault="00B47171" w:rsidP="0088214D">
            <w:pPr>
              <w:pStyle w:val="TextoTabla"/>
            </w:pPr>
          </w:p>
        </w:tc>
      </w:tr>
      <w:tr w:rsidR="005F7898" w:rsidRPr="006D61EF" w14:paraId="3BA793DA" w14:textId="77777777" w:rsidTr="0088214D">
        <w:trPr>
          <w:trHeight w:val="20"/>
          <w:jc w:val="center"/>
        </w:trPr>
        <w:tc>
          <w:tcPr>
            <w:tcW w:w="1971" w:type="dxa"/>
            <w:gridSpan w:val="2"/>
            <w:shd w:val="clear" w:color="auto" w:fill="D9D9D9" w:themeFill="background1" w:themeFillShade="D9"/>
          </w:tcPr>
          <w:p w14:paraId="64B1F315" w14:textId="77777777" w:rsidR="005F7898" w:rsidRPr="006D61EF" w:rsidRDefault="005F7898" w:rsidP="0088214D">
            <w:pPr>
              <w:pStyle w:val="TextoTabla"/>
              <w:rPr>
                <w:b/>
              </w:rPr>
            </w:pPr>
            <w:r w:rsidRPr="006D61EF">
              <w:rPr>
                <w:b/>
              </w:rPr>
              <w:t>Grupo</w:t>
            </w:r>
          </w:p>
        </w:tc>
        <w:tc>
          <w:tcPr>
            <w:tcW w:w="2371" w:type="dxa"/>
            <w:shd w:val="clear" w:color="auto" w:fill="auto"/>
          </w:tcPr>
          <w:p w14:paraId="19C74965" w14:textId="77777777" w:rsidR="005F7898" w:rsidRPr="006D61EF" w:rsidRDefault="005F7898" w:rsidP="0088214D">
            <w:pPr>
              <w:pStyle w:val="TextoTabla"/>
            </w:pPr>
            <w:r>
              <w:t>Radio</w:t>
            </w:r>
          </w:p>
        </w:tc>
        <w:tc>
          <w:tcPr>
            <w:tcW w:w="2161" w:type="dxa"/>
            <w:shd w:val="clear" w:color="auto" w:fill="D9D9D9" w:themeFill="background1" w:themeFillShade="D9"/>
          </w:tcPr>
          <w:p w14:paraId="0D57563A" w14:textId="77777777" w:rsidR="005F7898" w:rsidRPr="006D61EF" w:rsidRDefault="005F7898" w:rsidP="0088214D">
            <w:pPr>
              <w:pStyle w:val="TextoTabla"/>
              <w:rPr>
                <w:b/>
              </w:rPr>
            </w:pPr>
            <w:r w:rsidRPr="006D61EF">
              <w:rPr>
                <w:b/>
              </w:rPr>
              <w:t>Caso de Prueba</w:t>
            </w:r>
          </w:p>
        </w:tc>
        <w:tc>
          <w:tcPr>
            <w:tcW w:w="3386" w:type="dxa"/>
            <w:gridSpan w:val="3"/>
            <w:shd w:val="clear" w:color="auto" w:fill="auto"/>
          </w:tcPr>
          <w:p w14:paraId="6A939AD3" w14:textId="55CBF3C1" w:rsidR="005F7898" w:rsidRPr="006D61EF" w:rsidRDefault="005F7898" w:rsidP="0088214D">
            <w:pPr>
              <w:pStyle w:val="TextoTabla"/>
            </w:pPr>
            <w:r>
              <w:t>U5KI.HTWR.03.012</w:t>
            </w:r>
          </w:p>
        </w:tc>
      </w:tr>
      <w:tr w:rsidR="005F7898" w:rsidRPr="006D61EF" w14:paraId="160BAFFE" w14:textId="77777777" w:rsidTr="0088214D">
        <w:trPr>
          <w:trHeight w:val="20"/>
          <w:jc w:val="center"/>
        </w:trPr>
        <w:tc>
          <w:tcPr>
            <w:tcW w:w="1971" w:type="dxa"/>
            <w:gridSpan w:val="2"/>
            <w:shd w:val="clear" w:color="auto" w:fill="D9D9D9" w:themeFill="background1" w:themeFillShade="D9"/>
          </w:tcPr>
          <w:p w14:paraId="26DFEE0F" w14:textId="77777777" w:rsidR="005F7898" w:rsidRPr="006D61EF" w:rsidRDefault="005F7898" w:rsidP="0088214D">
            <w:pPr>
              <w:pStyle w:val="TextoTabla"/>
              <w:rPr>
                <w:b/>
              </w:rPr>
            </w:pPr>
            <w:r w:rsidRPr="006D61EF">
              <w:rPr>
                <w:b/>
              </w:rPr>
              <w:t>Título</w:t>
            </w:r>
          </w:p>
        </w:tc>
        <w:tc>
          <w:tcPr>
            <w:tcW w:w="7918" w:type="dxa"/>
            <w:gridSpan w:val="5"/>
            <w:shd w:val="clear" w:color="auto" w:fill="auto"/>
          </w:tcPr>
          <w:p w14:paraId="77BC8372" w14:textId="2666B41F" w:rsidR="005F7898" w:rsidRPr="006D61EF" w:rsidRDefault="005F7898" w:rsidP="0088214D">
            <w:pPr>
              <w:pStyle w:val="TextoTabla"/>
            </w:pPr>
            <w:r w:rsidRPr="005F7898">
              <w:t>FUNCIÓN DE SINTONIZACIÓN EN PO</w:t>
            </w:r>
          </w:p>
        </w:tc>
      </w:tr>
      <w:tr w:rsidR="005F7898" w:rsidRPr="006D61EF" w14:paraId="25E723D0" w14:textId="77777777" w:rsidTr="0088214D">
        <w:trPr>
          <w:trHeight w:val="20"/>
          <w:jc w:val="center"/>
        </w:trPr>
        <w:tc>
          <w:tcPr>
            <w:tcW w:w="1971" w:type="dxa"/>
            <w:gridSpan w:val="2"/>
            <w:shd w:val="clear" w:color="auto" w:fill="D9D9D9" w:themeFill="background1" w:themeFillShade="D9"/>
          </w:tcPr>
          <w:p w14:paraId="596B5540" w14:textId="77777777" w:rsidR="005F7898" w:rsidRPr="006D61EF" w:rsidRDefault="005F7898" w:rsidP="0088214D">
            <w:pPr>
              <w:pStyle w:val="TextoTabla"/>
              <w:rPr>
                <w:b/>
              </w:rPr>
            </w:pPr>
            <w:r w:rsidRPr="006D61EF">
              <w:rPr>
                <w:b/>
              </w:rPr>
              <w:t>Objetivos</w:t>
            </w:r>
          </w:p>
        </w:tc>
        <w:tc>
          <w:tcPr>
            <w:tcW w:w="7918" w:type="dxa"/>
            <w:gridSpan w:val="5"/>
            <w:shd w:val="clear" w:color="auto" w:fill="auto"/>
          </w:tcPr>
          <w:p w14:paraId="05B25803" w14:textId="7F8A6FBC" w:rsidR="005F7898" w:rsidRPr="006D61EF" w:rsidRDefault="005F7898" w:rsidP="005F7898">
            <w:pPr>
              <w:pStyle w:val="TextoTabla"/>
            </w:pPr>
            <w:r>
              <w:t>Cambiar la frecuencia en un destino de radio.</w:t>
            </w:r>
          </w:p>
        </w:tc>
      </w:tr>
      <w:tr w:rsidR="005F7898" w:rsidRPr="006D61EF" w14:paraId="501DB6EB" w14:textId="77777777" w:rsidTr="0088214D">
        <w:trPr>
          <w:trHeight w:val="20"/>
          <w:jc w:val="center"/>
        </w:trPr>
        <w:tc>
          <w:tcPr>
            <w:tcW w:w="1971" w:type="dxa"/>
            <w:gridSpan w:val="2"/>
            <w:shd w:val="clear" w:color="auto" w:fill="D9D9D9" w:themeFill="background1" w:themeFillShade="D9"/>
            <w:vAlign w:val="center"/>
          </w:tcPr>
          <w:p w14:paraId="2F55A94C" w14:textId="77777777" w:rsidR="005F7898" w:rsidRPr="006D61EF" w:rsidRDefault="005F7898" w:rsidP="0088214D">
            <w:pPr>
              <w:pStyle w:val="TextoTabla"/>
              <w:rPr>
                <w:b/>
              </w:rPr>
            </w:pPr>
            <w:r w:rsidRPr="006D61EF">
              <w:rPr>
                <w:b/>
              </w:rPr>
              <w:t>Condiciones Iniciales</w:t>
            </w:r>
          </w:p>
        </w:tc>
        <w:tc>
          <w:tcPr>
            <w:tcW w:w="7918" w:type="dxa"/>
            <w:gridSpan w:val="5"/>
            <w:shd w:val="clear" w:color="auto" w:fill="auto"/>
          </w:tcPr>
          <w:p w14:paraId="044C8E12" w14:textId="1482C89C" w:rsidR="005F7898" w:rsidRDefault="005F7898" w:rsidP="002B1CBD">
            <w:pPr>
              <w:pStyle w:val="TextoTabla"/>
              <w:numPr>
                <w:ilvl w:val="0"/>
                <w:numId w:val="171"/>
              </w:numPr>
            </w:pPr>
            <w:r>
              <w:t xml:space="preserve">Puesto de Operador bajo prueba en modo NORMAL con los JACK Insertados. </w:t>
            </w:r>
          </w:p>
          <w:p w14:paraId="07F30AA1" w14:textId="23727107" w:rsidR="005F7898" w:rsidRDefault="002B1CBD" w:rsidP="002B1CBD">
            <w:pPr>
              <w:pStyle w:val="TextoTabla"/>
              <w:numPr>
                <w:ilvl w:val="0"/>
                <w:numId w:val="171"/>
              </w:numPr>
            </w:pPr>
            <w:r>
              <w:t xml:space="preserve">Un desino de Radio, configurado como </w:t>
            </w:r>
            <w:proofErr w:type="spellStart"/>
            <w:r>
              <w:t>multi</w:t>
            </w:r>
            <w:proofErr w:type="spellEnd"/>
            <w:r>
              <w:t>-frecuencia con al menos dos frecuencias asignadas</w:t>
            </w:r>
            <w:r w:rsidR="005F7898">
              <w:t>.</w:t>
            </w:r>
          </w:p>
          <w:p w14:paraId="11EB7DE9" w14:textId="77777777" w:rsidR="005F7898" w:rsidRDefault="005F7898" w:rsidP="002B1CBD">
            <w:pPr>
              <w:pStyle w:val="TextoTabla"/>
              <w:numPr>
                <w:ilvl w:val="0"/>
                <w:numId w:val="171"/>
              </w:numPr>
            </w:pPr>
            <w:r>
              <w:t>Los colaterales radio configurados en el puesto de operador bajo prueba, estarán en modo REPOSO.</w:t>
            </w:r>
          </w:p>
          <w:p w14:paraId="3D3C5F38" w14:textId="7866F10E" w:rsidR="005F7898" w:rsidRPr="006D61EF" w:rsidRDefault="005F7898" w:rsidP="002B1CBD">
            <w:pPr>
              <w:pStyle w:val="TextoTabla"/>
              <w:ind w:left="720"/>
            </w:pPr>
          </w:p>
        </w:tc>
      </w:tr>
      <w:tr w:rsidR="005F7898" w:rsidRPr="006D61EF" w14:paraId="1AA5AD85" w14:textId="77777777" w:rsidTr="0088214D">
        <w:trPr>
          <w:trHeight w:val="20"/>
          <w:jc w:val="center"/>
        </w:trPr>
        <w:tc>
          <w:tcPr>
            <w:tcW w:w="695" w:type="dxa"/>
            <w:shd w:val="clear" w:color="auto" w:fill="BFBFBF" w:themeFill="background1" w:themeFillShade="BF"/>
          </w:tcPr>
          <w:p w14:paraId="1EFF2B77" w14:textId="77777777" w:rsidR="005F7898" w:rsidRPr="006D61EF" w:rsidRDefault="005F7898" w:rsidP="0088214D">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E3342C1" w14:textId="77777777" w:rsidR="005F7898" w:rsidRPr="006D61EF" w:rsidRDefault="005F7898" w:rsidP="0088214D">
            <w:pPr>
              <w:pStyle w:val="TextoTabla"/>
              <w:rPr>
                <w:b/>
              </w:rPr>
            </w:pPr>
            <w:r w:rsidRPr="006D61EF">
              <w:rPr>
                <w:b/>
              </w:rPr>
              <w:t>Descripción</w:t>
            </w:r>
          </w:p>
        </w:tc>
        <w:tc>
          <w:tcPr>
            <w:tcW w:w="1701" w:type="dxa"/>
            <w:gridSpan w:val="2"/>
            <w:shd w:val="clear" w:color="auto" w:fill="BFBFBF" w:themeFill="background1" w:themeFillShade="BF"/>
          </w:tcPr>
          <w:p w14:paraId="4F94CDBD" w14:textId="77777777" w:rsidR="005F7898" w:rsidRPr="006D61EF" w:rsidRDefault="005F7898" w:rsidP="0088214D">
            <w:pPr>
              <w:pStyle w:val="TextoTabla"/>
              <w:rPr>
                <w:b/>
              </w:rPr>
            </w:pPr>
            <w:r w:rsidRPr="006D61EF">
              <w:rPr>
                <w:b/>
              </w:rPr>
              <w:t>Resultado</w:t>
            </w:r>
          </w:p>
        </w:tc>
      </w:tr>
      <w:tr w:rsidR="005F7898" w:rsidRPr="006D61EF" w14:paraId="3C60F0AE" w14:textId="77777777" w:rsidTr="0088214D">
        <w:trPr>
          <w:trHeight w:val="20"/>
          <w:jc w:val="center"/>
        </w:trPr>
        <w:tc>
          <w:tcPr>
            <w:tcW w:w="8188" w:type="dxa"/>
            <w:gridSpan w:val="5"/>
            <w:shd w:val="clear" w:color="auto" w:fill="D9D9D9" w:themeFill="background1" w:themeFillShade="D9"/>
          </w:tcPr>
          <w:p w14:paraId="60FE8355" w14:textId="77777777" w:rsidR="005F7898" w:rsidRPr="006D61EF" w:rsidRDefault="005F7898" w:rsidP="0088214D">
            <w:pPr>
              <w:pStyle w:val="TextoTabla"/>
              <w:rPr>
                <w:b/>
              </w:rPr>
            </w:pPr>
          </w:p>
        </w:tc>
        <w:tc>
          <w:tcPr>
            <w:tcW w:w="851" w:type="dxa"/>
            <w:shd w:val="clear" w:color="auto" w:fill="D9D9D9" w:themeFill="background1" w:themeFillShade="D9"/>
          </w:tcPr>
          <w:p w14:paraId="1F0140AD" w14:textId="77777777" w:rsidR="005F7898" w:rsidRPr="006D61EF" w:rsidRDefault="005F7898" w:rsidP="0088214D">
            <w:pPr>
              <w:pStyle w:val="TextoTabla"/>
              <w:rPr>
                <w:b/>
              </w:rPr>
            </w:pPr>
            <w:r w:rsidRPr="006D61EF">
              <w:rPr>
                <w:b/>
              </w:rPr>
              <w:t>SI</w:t>
            </w:r>
          </w:p>
        </w:tc>
        <w:tc>
          <w:tcPr>
            <w:tcW w:w="850" w:type="dxa"/>
            <w:shd w:val="clear" w:color="auto" w:fill="D9D9D9" w:themeFill="background1" w:themeFillShade="D9"/>
          </w:tcPr>
          <w:p w14:paraId="0E1AFCCD" w14:textId="77777777" w:rsidR="005F7898" w:rsidRPr="006D61EF" w:rsidRDefault="005F7898" w:rsidP="0088214D">
            <w:pPr>
              <w:pStyle w:val="TextoTabla"/>
              <w:rPr>
                <w:b/>
              </w:rPr>
            </w:pPr>
            <w:r w:rsidRPr="006D61EF">
              <w:rPr>
                <w:b/>
              </w:rPr>
              <w:t>NO</w:t>
            </w:r>
          </w:p>
        </w:tc>
      </w:tr>
      <w:tr w:rsidR="005F7898" w:rsidRPr="006D61EF" w14:paraId="183A8824" w14:textId="77777777" w:rsidTr="0088214D">
        <w:trPr>
          <w:trHeight w:val="20"/>
          <w:jc w:val="center"/>
        </w:trPr>
        <w:tc>
          <w:tcPr>
            <w:tcW w:w="695" w:type="dxa"/>
            <w:tcBorders>
              <w:bottom w:val="single" w:sz="6" w:space="0" w:color="000000"/>
            </w:tcBorders>
            <w:shd w:val="clear" w:color="auto" w:fill="auto"/>
          </w:tcPr>
          <w:p w14:paraId="6DFE237E" w14:textId="77777777" w:rsidR="005F7898" w:rsidRPr="006D61EF" w:rsidRDefault="005F7898" w:rsidP="0088214D">
            <w:pPr>
              <w:pStyle w:val="TextoTabla"/>
            </w:pPr>
            <w:r w:rsidRPr="006D61EF">
              <w:t>1</w:t>
            </w:r>
          </w:p>
        </w:tc>
        <w:tc>
          <w:tcPr>
            <w:tcW w:w="7493" w:type="dxa"/>
            <w:gridSpan w:val="4"/>
            <w:tcBorders>
              <w:bottom w:val="single" w:sz="6" w:space="0" w:color="000000"/>
            </w:tcBorders>
            <w:shd w:val="clear" w:color="auto" w:fill="auto"/>
          </w:tcPr>
          <w:p w14:paraId="49A48246" w14:textId="3B2455D2" w:rsidR="002B1CBD" w:rsidRDefault="002B1CBD" w:rsidP="002B1CBD">
            <w:pPr>
              <w:pStyle w:val="TextoTabla"/>
            </w:pPr>
            <w:r>
              <w:t xml:space="preserve">Comprobar que el destino  configurado como </w:t>
            </w:r>
            <w:proofErr w:type="spellStart"/>
            <w:r>
              <w:t>multifrecuencia</w:t>
            </w:r>
            <w:proofErr w:type="spellEnd"/>
            <w:r>
              <w:t xml:space="preserve"> señaliza en el titulo el identificador de la frecuencia, </w:t>
            </w:r>
            <w:proofErr w:type="gramStart"/>
            <w:r>
              <w:t>un</w:t>
            </w:r>
            <w:proofErr w:type="gramEnd"/>
            <w:r>
              <w:t xml:space="preserve"> línea horizontal y la frecuencia seleccionada.</w:t>
            </w:r>
          </w:p>
          <w:p w14:paraId="4CF2F8CA" w14:textId="06490A7F" w:rsidR="005F7898" w:rsidRPr="006D61EF" w:rsidRDefault="005F7898" w:rsidP="002B1CBD">
            <w:pPr>
              <w:pStyle w:val="TextoTabla"/>
            </w:pPr>
          </w:p>
        </w:tc>
        <w:tc>
          <w:tcPr>
            <w:tcW w:w="851" w:type="dxa"/>
            <w:tcBorders>
              <w:bottom w:val="single" w:sz="6" w:space="0" w:color="000000"/>
            </w:tcBorders>
            <w:shd w:val="clear" w:color="auto" w:fill="auto"/>
          </w:tcPr>
          <w:p w14:paraId="203F2BE9" w14:textId="77777777" w:rsidR="005F7898" w:rsidRPr="006D61EF" w:rsidRDefault="005F7898" w:rsidP="0088214D">
            <w:pPr>
              <w:pStyle w:val="TextoTabla"/>
            </w:pPr>
          </w:p>
        </w:tc>
        <w:tc>
          <w:tcPr>
            <w:tcW w:w="850" w:type="dxa"/>
            <w:tcBorders>
              <w:bottom w:val="single" w:sz="6" w:space="0" w:color="000000"/>
            </w:tcBorders>
            <w:shd w:val="clear" w:color="auto" w:fill="auto"/>
          </w:tcPr>
          <w:p w14:paraId="32844AE9" w14:textId="77777777" w:rsidR="005F7898" w:rsidRPr="006D61EF" w:rsidRDefault="005F7898" w:rsidP="0088214D">
            <w:pPr>
              <w:pStyle w:val="TextoTabla"/>
            </w:pPr>
          </w:p>
        </w:tc>
      </w:tr>
      <w:tr w:rsidR="005F7898" w:rsidRPr="006D61EF" w14:paraId="476A0BCD" w14:textId="77777777" w:rsidTr="0088214D">
        <w:trPr>
          <w:trHeight w:val="20"/>
          <w:jc w:val="center"/>
        </w:trPr>
        <w:tc>
          <w:tcPr>
            <w:tcW w:w="695" w:type="dxa"/>
            <w:tcBorders>
              <w:bottom w:val="single" w:sz="6" w:space="0" w:color="000000"/>
            </w:tcBorders>
            <w:shd w:val="clear" w:color="auto" w:fill="auto"/>
          </w:tcPr>
          <w:p w14:paraId="18858919" w14:textId="2F9F6A8F" w:rsidR="005F7898" w:rsidRPr="006D61EF" w:rsidRDefault="005F7898" w:rsidP="0088214D">
            <w:pPr>
              <w:pStyle w:val="TextoTabla"/>
            </w:pPr>
            <w:r>
              <w:t>2</w:t>
            </w:r>
          </w:p>
        </w:tc>
        <w:tc>
          <w:tcPr>
            <w:tcW w:w="7493" w:type="dxa"/>
            <w:gridSpan w:val="4"/>
            <w:tcBorders>
              <w:bottom w:val="single" w:sz="6" w:space="0" w:color="000000"/>
            </w:tcBorders>
            <w:shd w:val="clear" w:color="auto" w:fill="auto"/>
          </w:tcPr>
          <w:p w14:paraId="71DC79E6" w14:textId="51D53B84" w:rsidR="005F7898" w:rsidRPr="006D61EF" w:rsidRDefault="002B1CBD" w:rsidP="002B1CBD">
            <w:pPr>
              <w:pStyle w:val="TextoTabla"/>
            </w:pPr>
            <w:r>
              <w:t xml:space="preserve">Pulsar durante 2 segundos en el </w:t>
            </w:r>
            <w:proofErr w:type="spellStart"/>
            <w:r>
              <w:t>titulo</w:t>
            </w:r>
            <w:proofErr w:type="spellEnd"/>
            <w:r>
              <w:t xml:space="preserve"> del destino y comprobar que aparece en el panel de radio una nueva pantalla para seleccionar una nueva frecuencia</w:t>
            </w:r>
          </w:p>
        </w:tc>
        <w:tc>
          <w:tcPr>
            <w:tcW w:w="851" w:type="dxa"/>
            <w:tcBorders>
              <w:bottom w:val="single" w:sz="6" w:space="0" w:color="000000"/>
            </w:tcBorders>
            <w:shd w:val="clear" w:color="auto" w:fill="auto"/>
          </w:tcPr>
          <w:p w14:paraId="323D657D" w14:textId="77777777" w:rsidR="005F7898" w:rsidRPr="006D61EF" w:rsidRDefault="005F7898" w:rsidP="0088214D">
            <w:pPr>
              <w:pStyle w:val="TextoTabla"/>
            </w:pPr>
          </w:p>
        </w:tc>
        <w:tc>
          <w:tcPr>
            <w:tcW w:w="850" w:type="dxa"/>
            <w:tcBorders>
              <w:bottom w:val="single" w:sz="6" w:space="0" w:color="000000"/>
            </w:tcBorders>
            <w:shd w:val="clear" w:color="auto" w:fill="auto"/>
          </w:tcPr>
          <w:p w14:paraId="786B4CB1" w14:textId="77777777" w:rsidR="005F7898" w:rsidRPr="006D61EF" w:rsidRDefault="005F7898" w:rsidP="0088214D">
            <w:pPr>
              <w:pStyle w:val="TextoTabla"/>
            </w:pPr>
          </w:p>
        </w:tc>
      </w:tr>
      <w:tr w:rsidR="005F7898" w:rsidRPr="006D61EF" w14:paraId="6E669441" w14:textId="77777777" w:rsidTr="0088214D">
        <w:trPr>
          <w:trHeight w:val="20"/>
          <w:jc w:val="center"/>
        </w:trPr>
        <w:tc>
          <w:tcPr>
            <w:tcW w:w="695" w:type="dxa"/>
            <w:tcBorders>
              <w:bottom w:val="single" w:sz="6" w:space="0" w:color="000000"/>
            </w:tcBorders>
            <w:shd w:val="clear" w:color="auto" w:fill="auto"/>
          </w:tcPr>
          <w:p w14:paraId="4A5387B8" w14:textId="54A7A9FC" w:rsidR="005F7898" w:rsidRPr="006D61EF" w:rsidRDefault="00D24B60" w:rsidP="00D24B60">
            <w:pPr>
              <w:pStyle w:val="TextoTabla"/>
            </w:pPr>
            <w:r>
              <w:t>3.1</w:t>
            </w:r>
          </w:p>
        </w:tc>
        <w:tc>
          <w:tcPr>
            <w:tcW w:w="7493" w:type="dxa"/>
            <w:gridSpan w:val="4"/>
            <w:tcBorders>
              <w:bottom w:val="single" w:sz="6" w:space="0" w:color="000000"/>
            </w:tcBorders>
            <w:shd w:val="clear" w:color="auto" w:fill="auto"/>
          </w:tcPr>
          <w:p w14:paraId="018A8C4B" w14:textId="4DC99017" w:rsidR="005F7898" w:rsidRPr="006D61EF" w:rsidRDefault="002B1CBD" w:rsidP="0088214D">
            <w:pPr>
              <w:pStyle w:val="TextoTabla"/>
            </w:pPr>
            <w:r>
              <w:t>Pulsar una frecuencia dis</w:t>
            </w:r>
            <w:r w:rsidR="00D24B60">
              <w:t>t</w:t>
            </w:r>
            <w:r>
              <w:t>inta de la actual</w:t>
            </w:r>
            <w:r w:rsidR="00D24B60">
              <w:t>, seguidamente ACEPTAR</w:t>
            </w:r>
          </w:p>
          <w:p w14:paraId="3B34C2AF" w14:textId="77777777" w:rsidR="005F7898" w:rsidRPr="006D61EF" w:rsidRDefault="005F7898" w:rsidP="0088214D">
            <w:pPr>
              <w:pStyle w:val="TextoTabla"/>
            </w:pPr>
          </w:p>
        </w:tc>
        <w:tc>
          <w:tcPr>
            <w:tcW w:w="851" w:type="dxa"/>
            <w:tcBorders>
              <w:bottom w:val="single" w:sz="6" w:space="0" w:color="000000"/>
            </w:tcBorders>
            <w:shd w:val="clear" w:color="auto" w:fill="auto"/>
          </w:tcPr>
          <w:p w14:paraId="721D7835" w14:textId="77777777" w:rsidR="005F7898" w:rsidRPr="006D61EF" w:rsidRDefault="005F7898" w:rsidP="0088214D">
            <w:pPr>
              <w:pStyle w:val="TextoTabla"/>
            </w:pPr>
          </w:p>
        </w:tc>
        <w:tc>
          <w:tcPr>
            <w:tcW w:w="850" w:type="dxa"/>
            <w:tcBorders>
              <w:bottom w:val="single" w:sz="6" w:space="0" w:color="000000"/>
            </w:tcBorders>
            <w:shd w:val="clear" w:color="auto" w:fill="auto"/>
          </w:tcPr>
          <w:p w14:paraId="6F997D3E" w14:textId="77777777" w:rsidR="005F7898" w:rsidRPr="006D61EF" w:rsidRDefault="005F7898" w:rsidP="0088214D">
            <w:pPr>
              <w:pStyle w:val="TextoTabla"/>
            </w:pPr>
          </w:p>
        </w:tc>
      </w:tr>
      <w:tr w:rsidR="005F7898" w:rsidRPr="006D61EF" w14:paraId="1146BCF6" w14:textId="77777777" w:rsidTr="0088214D">
        <w:trPr>
          <w:trHeight w:val="20"/>
          <w:jc w:val="center"/>
        </w:trPr>
        <w:tc>
          <w:tcPr>
            <w:tcW w:w="695" w:type="dxa"/>
            <w:tcBorders>
              <w:bottom w:val="single" w:sz="6" w:space="0" w:color="000000"/>
            </w:tcBorders>
            <w:shd w:val="clear" w:color="auto" w:fill="auto"/>
          </w:tcPr>
          <w:p w14:paraId="70526EA2" w14:textId="54D99149" w:rsidR="005F7898" w:rsidRPr="006D61EF" w:rsidRDefault="00D24B60" w:rsidP="0088214D">
            <w:pPr>
              <w:pStyle w:val="TextoTabla"/>
            </w:pPr>
            <w:r>
              <w:t>3.2</w:t>
            </w:r>
          </w:p>
        </w:tc>
        <w:tc>
          <w:tcPr>
            <w:tcW w:w="7493" w:type="dxa"/>
            <w:gridSpan w:val="4"/>
            <w:tcBorders>
              <w:bottom w:val="single" w:sz="6" w:space="0" w:color="000000"/>
            </w:tcBorders>
            <w:shd w:val="clear" w:color="auto" w:fill="auto"/>
          </w:tcPr>
          <w:p w14:paraId="256B21C8" w14:textId="568B055B" w:rsidR="00D24B60" w:rsidRPr="006D61EF" w:rsidRDefault="00D24B60" w:rsidP="0088214D">
            <w:pPr>
              <w:pStyle w:val="TextoTabla"/>
            </w:pPr>
            <w:r>
              <w:t xml:space="preserve">Comprobar que en la parte inferior del </w:t>
            </w:r>
            <w:proofErr w:type="spellStart"/>
            <w:r>
              <w:t>titulo</w:t>
            </w:r>
            <w:proofErr w:type="spellEnd"/>
            <w:r>
              <w:t xml:space="preserve"> </w:t>
            </w:r>
            <w:proofErr w:type="spellStart"/>
            <w:r>
              <w:t>aparedce</w:t>
            </w:r>
            <w:proofErr w:type="spellEnd"/>
            <w:r>
              <w:t xml:space="preserve"> la frecuencia seleccionada.</w:t>
            </w:r>
          </w:p>
        </w:tc>
        <w:tc>
          <w:tcPr>
            <w:tcW w:w="851" w:type="dxa"/>
            <w:tcBorders>
              <w:bottom w:val="single" w:sz="6" w:space="0" w:color="000000"/>
            </w:tcBorders>
            <w:shd w:val="clear" w:color="auto" w:fill="auto"/>
          </w:tcPr>
          <w:p w14:paraId="19FBC2E9" w14:textId="77777777" w:rsidR="005F7898" w:rsidRPr="006D61EF" w:rsidRDefault="005F7898" w:rsidP="0088214D">
            <w:pPr>
              <w:pStyle w:val="TextoTabla"/>
            </w:pPr>
          </w:p>
        </w:tc>
        <w:tc>
          <w:tcPr>
            <w:tcW w:w="850" w:type="dxa"/>
            <w:tcBorders>
              <w:bottom w:val="single" w:sz="6" w:space="0" w:color="000000"/>
            </w:tcBorders>
            <w:shd w:val="clear" w:color="auto" w:fill="auto"/>
          </w:tcPr>
          <w:p w14:paraId="6A712288" w14:textId="77777777" w:rsidR="005F7898" w:rsidRPr="006D61EF" w:rsidRDefault="005F7898" w:rsidP="0088214D">
            <w:pPr>
              <w:pStyle w:val="TextoTabla"/>
            </w:pPr>
          </w:p>
        </w:tc>
      </w:tr>
      <w:tr w:rsidR="00D24B60" w:rsidRPr="006D61EF" w14:paraId="398F773B" w14:textId="77777777" w:rsidTr="0088214D">
        <w:trPr>
          <w:trHeight w:val="20"/>
          <w:jc w:val="center"/>
        </w:trPr>
        <w:tc>
          <w:tcPr>
            <w:tcW w:w="695" w:type="dxa"/>
            <w:tcBorders>
              <w:bottom w:val="single" w:sz="6" w:space="0" w:color="000000"/>
            </w:tcBorders>
            <w:shd w:val="clear" w:color="auto" w:fill="auto"/>
          </w:tcPr>
          <w:p w14:paraId="18F4598A" w14:textId="6AB3A544" w:rsidR="00D24B60" w:rsidRDefault="00D24B60" w:rsidP="0088214D">
            <w:pPr>
              <w:pStyle w:val="TextoTabla"/>
            </w:pPr>
            <w:r>
              <w:t>4.1</w:t>
            </w:r>
          </w:p>
        </w:tc>
        <w:tc>
          <w:tcPr>
            <w:tcW w:w="7493" w:type="dxa"/>
            <w:gridSpan w:val="4"/>
            <w:tcBorders>
              <w:bottom w:val="single" w:sz="6" w:space="0" w:color="000000"/>
            </w:tcBorders>
            <w:shd w:val="clear" w:color="auto" w:fill="auto"/>
          </w:tcPr>
          <w:p w14:paraId="711BC657" w14:textId="686B216A" w:rsidR="00D24B60" w:rsidRDefault="00D24B60" w:rsidP="00D24B60">
            <w:pPr>
              <w:pStyle w:val="TextoTabla"/>
            </w:pPr>
            <w:r>
              <w:t>Volver al punto 2.</w:t>
            </w:r>
          </w:p>
        </w:tc>
        <w:tc>
          <w:tcPr>
            <w:tcW w:w="851" w:type="dxa"/>
            <w:tcBorders>
              <w:bottom w:val="single" w:sz="6" w:space="0" w:color="000000"/>
            </w:tcBorders>
            <w:shd w:val="clear" w:color="auto" w:fill="auto"/>
          </w:tcPr>
          <w:p w14:paraId="5194F52F" w14:textId="77777777" w:rsidR="00D24B60" w:rsidRPr="006D61EF" w:rsidRDefault="00D24B60" w:rsidP="0088214D">
            <w:pPr>
              <w:pStyle w:val="TextoTabla"/>
            </w:pPr>
          </w:p>
        </w:tc>
        <w:tc>
          <w:tcPr>
            <w:tcW w:w="850" w:type="dxa"/>
            <w:tcBorders>
              <w:bottom w:val="single" w:sz="6" w:space="0" w:color="000000"/>
            </w:tcBorders>
            <w:shd w:val="clear" w:color="auto" w:fill="auto"/>
          </w:tcPr>
          <w:p w14:paraId="5A8EF665" w14:textId="77777777" w:rsidR="00D24B60" w:rsidRPr="006D61EF" w:rsidRDefault="00D24B60" w:rsidP="0088214D">
            <w:pPr>
              <w:pStyle w:val="TextoTabla"/>
            </w:pPr>
          </w:p>
        </w:tc>
      </w:tr>
      <w:tr w:rsidR="00D24B60" w:rsidRPr="006D61EF" w14:paraId="02AAF23F" w14:textId="77777777" w:rsidTr="0088214D">
        <w:trPr>
          <w:trHeight w:val="20"/>
          <w:jc w:val="center"/>
        </w:trPr>
        <w:tc>
          <w:tcPr>
            <w:tcW w:w="695" w:type="dxa"/>
            <w:tcBorders>
              <w:bottom w:val="single" w:sz="6" w:space="0" w:color="000000"/>
            </w:tcBorders>
            <w:shd w:val="clear" w:color="auto" w:fill="auto"/>
          </w:tcPr>
          <w:p w14:paraId="6E934E14" w14:textId="7055DEAB" w:rsidR="00D24B60" w:rsidRDefault="00D24B60" w:rsidP="0088214D">
            <w:pPr>
              <w:pStyle w:val="TextoTabla"/>
            </w:pPr>
            <w:r>
              <w:t>4.2</w:t>
            </w:r>
          </w:p>
        </w:tc>
        <w:tc>
          <w:tcPr>
            <w:tcW w:w="7493" w:type="dxa"/>
            <w:gridSpan w:val="4"/>
            <w:tcBorders>
              <w:bottom w:val="single" w:sz="6" w:space="0" w:color="000000"/>
            </w:tcBorders>
            <w:shd w:val="clear" w:color="auto" w:fill="auto"/>
          </w:tcPr>
          <w:p w14:paraId="242747E8" w14:textId="70EDDD76" w:rsidR="00D24B60" w:rsidRDefault="00D24B60" w:rsidP="0088214D">
            <w:pPr>
              <w:pStyle w:val="TextoTabla"/>
            </w:pPr>
            <w:r>
              <w:t xml:space="preserve">Esperar a que la ventana se cierre. La ventana sin actividad debe cerrarse automáticamente </w:t>
            </w:r>
            <w:proofErr w:type="spellStart"/>
            <w:r>
              <w:t>ala</w:t>
            </w:r>
            <w:proofErr w:type="spellEnd"/>
            <w:r>
              <w:t xml:space="preserve"> cabo de unos </w:t>
            </w:r>
            <w:proofErr w:type="gramStart"/>
            <w:r>
              <w:t>segundos(</w:t>
            </w:r>
            <w:proofErr w:type="gramEnd"/>
            <w:r>
              <w:t>5).</w:t>
            </w:r>
          </w:p>
        </w:tc>
        <w:tc>
          <w:tcPr>
            <w:tcW w:w="851" w:type="dxa"/>
            <w:tcBorders>
              <w:bottom w:val="single" w:sz="6" w:space="0" w:color="000000"/>
            </w:tcBorders>
            <w:shd w:val="clear" w:color="auto" w:fill="auto"/>
          </w:tcPr>
          <w:p w14:paraId="11FE65AD" w14:textId="77777777" w:rsidR="00D24B60" w:rsidRPr="006D61EF" w:rsidRDefault="00D24B60" w:rsidP="0088214D">
            <w:pPr>
              <w:pStyle w:val="TextoTabla"/>
            </w:pPr>
          </w:p>
        </w:tc>
        <w:tc>
          <w:tcPr>
            <w:tcW w:w="850" w:type="dxa"/>
            <w:tcBorders>
              <w:bottom w:val="single" w:sz="6" w:space="0" w:color="000000"/>
            </w:tcBorders>
            <w:shd w:val="clear" w:color="auto" w:fill="auto"/>
          </w:tcPr>
          <w:p w14:paraId="678F61E1" w14:textId="77777777" w:rsidR="00D24B60" w:rsidRPr="006D61EF" w:rsidRDefault="00D24B60" w:rsidP="0088214D">
            <w:pPr>
              <w:pStyle w:val="TextoTabla"/>
            </w:pPr>
          </w:p>
        </w:tc>
      </w:tr>
      <w:tr w:rsidR="00D24B60" w:rsidRPr="006D61EF" w14:paraId="701BB4A7" w14:textId="77777777" w:rsidTr="0088214D">
        <w:trPr>
          <w:trHeight w:val="20"/>
          <w:jc w:val="center"/>
        </w:trPr>
        <w:tc>
          <w:tcPr>
            <w:tcW w:w="695" w:type="dxa"/>
            <w:tcBorders>
              <w:bottom w:val="single" w:sz="6" w:space="0" w:color="000000"/>
            </w:tcBorders>
            <w:shd w:val="clear" w:color="auto" w:fill="auto"/>
          </w:tcPr>
          <w:p w14:paraId="1E5F47EC" w14:textId="294C280E" w:rsidR="00D24B60" w:rsidRDefault="00D24B60" w:rsidP="0088214D">
            <w:pPr>
              <w:pStyle w:val="TextoTabla"/>
            </w:pPr>
            <w:r>
              <w:t>5.1</w:t>
            </w:r>
          </w:p>
        </w:tc>
        <w:tc>
          <w:tcPr>
            <w:tcW w:w="7493" w:type="dxa"/>
            <w:gridSpan w:val="4"/>
            <w:tcBorders>
              <w:bottom w:val="single" w:sz="6" w:space="0" w:color="000000"/>
            </w:tcBorders>
            <w:shd w:val="clear" w:color="auto" w:fill="auto"/>
          </w:tcPr>
          <w:p w14:paraId="4856EC78" w14:textId="2273CF16" w:rsidR="00D24B60" w:rsidRDefault="00D24B60" w:rsidP="0088214D">
            <w:pPr>
              <w:pStyle w:val="TextoTabla"/>
            </w:pPr>
            <w:r>
              <w:t>Volver al punto 2</w:t>
            </w:r>
          </w:p>
        </w:tc>
        <w:tc>
          <w:tcPr>
            <w:tcW w:w="851" w:type="dxa"/>
            <w:tcBorders>
              <w:bottom w:val="single" w:sz="6" w:space="0" w:color="000000"/>
            </w:tcBorders>
            <w:shd w:val="clear" w:color="auto" w:fill="auto"/>
          </w:tcPr>
          <w:p w14:paraId="49BA993A" w14:textId="77777777" w:rsidR="00D24B60" w:rsidRPr="006D61EF" w:rsidRDefault="00D24B60" w:rsidP="0088214D">
            <w:pPr>
              <w:pStyle w:val="TextoTabla"/>
            </w:pPr>
          </w:p>
        </w:tc>
        <w:tc>
          <w:tcPr>
            <w:tcW w:w="850" w:type="dxa"/>
            <w:tcBorders>
              <w:bottom w:val="single" w:sz="6" w:space="0" w:color="000000"/>
            </w:tcBorders>
            <w:shd w:val="clear" w:color="auto" w:fill="auto"/>
          </w:tcPr>
          <w:p w14:paraId="1695138D" w14:textId="77777777" w:rsidR="00D24B60" w:rsidRPr="006D61EF" w:rsidRDefault="00D24B60" w:rsidP="0088214D">
            <w:pPr>
              <w:pStyle w:val="TextoTabla"/>
            </w:pPr>
          </w:p>
        </w:tc>
      </w:tr>
      <w:tr w:rsidR="00D24B60" w:rsidRPr="006D61EF" w14:paraId="68B83EBF" w14:textId="77777777" w:rsidTr="0088214D">
        <w:trPr>
          <w:trHeight w:val="20"/>
          <w:jc w:val="center"/>
        </w:trPr>
        <w:tc>
          <w:tcPr>
            <w:tcW w:w="695" w:type="dxa"/>
            <w:tcBorders>
              <w:bottom w:val="single" w:sz="6" w:space="0" w:color="000000"/>
            </w:tcBorders>
            <w:shd w:val="clear" w:color="auto" w:fill="auto"/>
          </w:tcPr>
          <w:p w14:paraId="64440667" w14:textId="626D28EF" w:rsidR="00D24B60" w:rsidRDefault="00D24B60" w:rsidP="0088214D">
            <w:pPr>
              <w:pStyle w:val="TextoTabla"/>
            </w:pPr>
            <w:r>
              <w:t>5.2</w:t>
            </w:r>
          </w:p>
        </w:tc>
        <w:tc>
          <w:tcPr>
            <w:tcW w:w="7493" w:type="dxa"/>
            <w:gridSpan w:val="4"/>
            <w:tcBorders>
              <w:bottom w:val="single" w:sz="6" w:space="0" w:color="000000"/>
            </w:tcBorders>
            <w:shd w:val="clear" w:color="auto" w:fill="auto"/>
          </w:tcPr>
          <w:p w14:paraId="20B68E7D" w14:textId="3575FBD1" w:rsidR="00D24B60" w:rsidRDefault="00D24B60" w:rsidP="0088214D">
            <w:pPr>
              <w:pStyle w:val="TextoTabla"/>
            </w:pPr>
            <w:r>
              <w:t xml:space="preserve">Pulsar PTT, o hacer </w:t>
            </w:r>
            <w:proofErr w:type="spellStart"/>
            <w:r>
              <w:t>ptt</w:t>
            </w:r>
            <w:proofErr w:type="spellEnd"/>
            <w:r>
              <w:t xml:space="preserve"> desde otro puesto</w:t>
            </w:r>
          </w:p>
        </w:tc>
        <w:tc>
          <w:tcPr>
            <w:tcW w:w="851" w:type="dxa"/>
            <w:tcBorders>
              <w:bottom w:val="single" w:sz="6" w:space="0" w:color="000000"/>
            </w:tcBorders>
            <w:shd w:val="clear" w:color="auto" w:fill="auto"/>
          </w:tcPr>
          <w:p w14:paraId="1685088F" w14:textId="77777777" w:rsidR="00D24B60" w:rsidRPr="006D61EF" w:rsidRDefault="00D24B60" w:rsidP="0088214D">
            <w:pPr>
              <w:pStyle w:val="TextoTabla"/>
            </w:pPr>
          </w:p>
        </w:tc>
        <w:tc>
          <w:tcPr>
            <w:tcW w:w="850" w:type="dxa"/>
            <w:tcBorders>
              <w:bottom w:val="single" w:sz="6" w:space="0" w:color="000000"/>
            </w:tcBorders>
            <w:shd w:val="clear" w:color="auto" w:fill="auto"/>
          </w:tcPr>
          <w:p w14:paraId="08A623CE" w14:textId="77777777" w:rsidR="00D24B60" w:rsidRPr="006D61EF" w:rsidRDefault="00D24B60" w:rsidP="0088214D">
            <w:pPr>
              <w:pStyle w:val="TextoTabla"/>
            </w:pPr>
          </w:p>
        </w:tc>
      </w:tr>
      <w:tr w:rsidR="00D24B60" w:rsidRPr="006D61EF" w14:paraId="714E51FB" w14:textId="77777777" w:rsidTr="0088214D">
        <w:trPr>
          <w:trHeight w:val="20"/>
          <w:jc w:val="center"/>
        </w:trPr>
        <w:tc>
          <w:tcPr>
            <w:tcW w:w="695" w:type="dxa"/>
            <w:tcBorders>
              <w:bottom w:val="single" w:sz="6" w:space="0" w:color="000000"/>
            </w:tcBorders>
            <w:shd w:val="clear" w:color="auto" w:fill="auto"/>
          </w:tcPr>
          <w:p w14:paraId="69DBBA42" w14:textId="10C841E0" w:rsidR="00D24B60" w:rsidRDefault="00D24B60" w:rsidP="0088214D">
            <w:pPr>
              <w:pStyle w:val="TextoTabla"/>
            </w:pPr>
            <w:r>
              <w:t>5.3</w:t>
            </w:r>
          </w:p>
        </w:tc>
        <w:tc>
          <w:tcPr>
            <w:tcW w:w="7493" w:type="dxa"/>
            <w:gridSpan w:val="4"/>
            <w:tcBorders>
              <w:bottom w:val="single" w:sz="6" w:space="0" w:color="000000"/>
            </w:tcBorders>
            <w:shd w:val="clear" w:color="auto" w:fill="auto"/>
          </w:tcPr>
          <w:p w14:paraId="2D855B5B" w14:textId="1AA90D3A" w:rsidR="00D24B60" w:rsidRDefault="00D24B60" w:rsidP="0088214D">
            <w:pPr>
              <w:pStyle w:val="TextoTabla"/>
            </w:pPr>
            <w:r>
              <w:t>Comprobar que la ventana se cierra.</w:t>
            </w:r>
          </w:p>
        </w:tc>
        <w:tc>
          <w:tcPr>
            <w:tcW w:w="851" w:type="dxa"/>
            <w:tcBorders>
              <w:bottom w:val="single" w:sz="6" w:space="0" w:color="000000"/>
            </w:tcBorders>
            <w:shd w:val="clear" w:color="auto" w:fill="auto"/>
          </w:tcPr>
          <w:p w14:paraId="700E82AE" w14:textId="77777777" w:rsidR="00D24B60" w:rsidRPr="006D61EF" w:rsidRDefault="00D24B60" w:rsidP="0088214D">
            <w:pPr>
              <w:pStyle w:val="TextoTabla"/>
            </w:pPr>
          </w:p>
        </w:tc>
        <w:tc>
          <w:tcPr>
            <w:tcW w:w="850" w:type="dxa"/>
            <w:tcBorders>
              <w:bottom w:val="single" w:sz="6" w:space="0" w:color="000000"/>
            </w:tcBorders>
            <w:shd w:val="clear" w:color="auto" w:fill="auto"/>
          </w:tcPr>
          <w:p w14:paraId="77B83821" w14:textId="77777777" w:rsidR="00D24B60" w:rsidRPr="006D61EF" w:rsidRDefault="00D24B60" w:rsidP="0088214D">
            <w:pPr>
              <w:pStyle w:val="TextoTabla"/>
            </w:pPr>
          </w:p>
        </w:tc>
      </w:tr>
      <w:tr w:rsidR="00D24B60" w:rsidRPr="006D61EF" w14:paraId="4E7BD4FE" w14:textId="77777777" w:rsidTr="0088214D">
        <w:trPr>
          <w:trHeight w:val="20"/>
          <w:jc w:val="center"/>
        </w:trPr>
        <w:tc>
          <w:tcPr>
            <w:tcW w:w="695" w:type="dxa"/>
            <w:tcBorders>
              <w:bottom w:val="single" w:sz="6" w:space="0" w:color="000000"/>
            </w:tcBorders>
            <w:shd w:val="clear" w:color="auto" w:fill="auto"/>
          </w:tcPr>
          <w:p w14:paraId="241FA294" w14:textId="79470ACB" w:rsidR="00D24B60" w:rsidRDefault="00D24B60" w:rsidP="0088214D">
            <w:pPr>
              <w:pStyle w:val="TextoTabla"/>
            </w:pPr>
            <w:r>
              <w:t>6.1</w:t>
            </w:r>
          </w:p>
        </w:tc>
        <w:tc>
          <w:tcPr>
            <w:tcW w:w="7493" w:type="dxa"/>
            <w:gridSpan w:val="4"/>
            <w:tcBorders>
              <w:bottom w:val="single" w:sz="6" w:space="0" w:color="000000"/>
            </w:tcBorders>
            <w:shd w:val="clear" w:color="auto" w:fill="auto"/>
          </w:tcPr>
          <w:p w14:paraId="6CACD949" w14:textId="6091ADFF" w:rsidR="00D24B60" w:rsidRDefault="00D24B60" w:rsidP="0088214D">
            <w:pPr>
              <w:pStyle w:val="TextoTabla"/>
            </w:pPr>
            <w:r>
              <w:t>Volver al punto 2</w:t>
            </w:r>
          </w:p>
        </w:tc>
        <w:tc>
          <w:tcPr>
            <w:tcW w:w="851" w:type="dxa"/>
            <w:tcBorders>
              <w:bottom w:val="single" w:sz="6" w:space="0" w:color="000000"/>
            </w:tcBorders>
            <w:shd w:val="clear" w:color="auto" w:fill="auto"/>
          </w:tcPr>
          <w:p w14:paraId="3E18B756" w14:textId="77777777" w:rsidR="00D24B60" w:rsidRPr="006D61EF" w:rsidRDefault="00D24B60" w:rsidP="0088214D">
            <w:pPr>
              <w:pStyle w:val="TextoTabla"/>
            </w:pPr>
          </w:p>
        </w:tc>
        <w:tc>
          <w:tcPr>
            <w:tcW w:w="850" w:type="dxa"/>
            <w:tcBorders>
              <w:bottom w:val="single" w:sz="6" w:space="0" w:color="000000"/>
            </w:tcBorders>
            <w:shd w:val="clear" w:color="auto" w:fill="auto"/>
          </w:tcPr>
          <w:p w14:paraId="553E34C9" w14:textId="77777777" w:rsidR="00D24B60" w:rsidRPr="006D61EF" w:rsidRDefault="00D24B60" w:rsidP="0088214D">
            <w:pPr>
              <w:pStyle w:val="TextoTabla"/>
            </w:pPr>
          </w:p>
        </w:tc>
      </w:tr>
      <w:tr w:rsidR="00D24B60" w:rsidRPr="006D61EF" w14:paraId="78553E61" w14:textId="77777777" w:rsidTr="0088214D">
        <w:trPr>
          <w:trHeight w:val="20"/>
          <w:jc w:val="center"/>
        </w:trPr>
        <w:tc>
          <w:tcPr>
            <w:tcW w:w="695" w:type="dxa"/>
            <w:tcBorders>
              <w:bottom w:val="single" w:sz="6" w:space="0" w:color="000000"/>
            </w:tcBorders>
            <w:shd w:val="clear" w:color="auto" w:fill="auto"/>
          </w:tcPr>
          <w:p w14:paraId="43CF8B80" w14:textId="4FCCF22B" w:rsidR="00D24B60" w:rsidRDefault="00D24B60" w:rsidP="0088214D">
            <w:pPr>
              <w:pStyle w:val="TextoTabla"/>
            </w:pPr>
            <w:r>
              <w:t>6.2</w:t>
            </w:r>
          </w:p>
        </w:tc>
        <w:tc>
          <w:tcPr>
            <w:tcW w:w="7493" w:type="dxa"/>
            <w:gridSpan w:val="4"/>
            <w:tcBorders>
              <w:bottom w:val="single" w:sz="6" w:space="0" w:color="000000"/>
            </w:tcBorders>
            <w:shd w:val="clear" w:color="auto" w:fill="auto"/>
          </w:tcPr>
          <w:p w14:paraId="0C278997" w14:textId="21B77282" w:rsidR="00D24B60" w:rsidRDefault="00D24B60" w:rsidP="0088214D">
            <w:pPr>
              <w:pStyle w:val="TextoTabla"/>
            </w:pPr>
            <w:r>
              <w:t xml:space="preserve">Poner en otro puesto la frecuencia en </w:t>
            </w:r>
            <w:proofErr w:type="spellStart"/>
            <w:r>
              <w:t>tX</w:t>
            </w:r>
            <w:proofErr w:type="spellEnd"/>
          </w:p>
        </w:tc>
        <w:tc>
          <w:tcPr>
            <w:tcW w:w="851" w:type="dxa"/>
            <w:tcBorders>
              <w:bottom w:val="single" w:sz="6" w:space="0" w:color="000000"/>
            </w:tcBorders>
            <w:shd w:val="clear" w:color="auto" w:fill="auto"/>
          </w:tcPr>
          <w:p w14:paraId="63D62265" w14:textId="77777777" w:rsidR="00D24B60" w:rsidRPr="006D61EF" w:rsidRDefault="00D24B60" w:rsidP="0088214D">
            <w:pPr>
              <w:pStyle w:val="TextoTabla"/>
            </w:pPr>
          </w:p>
        </w:tc>
        <w:tc>
          <w:tcPr>
            <w:tcW w:w="850" w:type="dxa"/>
            <w:tcBorders>
              <w:bottom w:val="single" w:sz="6" w:space="0" w:color="000000"/>
            </w:tcBorders>
            <w:shd w:val="clear" w:color="auto" w:fill="auto"/>
          </w:tcPr>
          <w:p w14:paraId="28F273E7" w14:textId="77777777" w:rsidR="00D24B60" w:rsidRPr="006D61EF" w:rsidRDefault="00D24B60" w:rsidP="0088214D">
            <w:pPr>
              <w:pStyle w:val="TextoTabla"/>
            </w:pPr>
          </w:p>
        </w:tc>
      </w:tr>
      <w:tr w:rsidR="00D24B60" w:rsidRPr="006D61EF" w14:paraId="36992223" w14:textId="77777777" w:rsidTr="0088214D">
        <w:trPr>
          <w:trHeight w:val="20"/>
          <w:jc w:val="center"/>
        </w:trPr>
        <w:tc>
          <w:tcPr>
            <w:tcW w:w="695" w:type="dxa"/>
            <w:tcBorders>
              <w:bottom w:val="single" w:sz="6" w:space="0" w:color="000000"/>
            </w:tcBorders>
            <w:shd w:val="clear" w:color="auto" w:fill="auto"/>
          </w:tcPr>
          <w:p w14:paraId="1318F64A" w14:textId="15B0981B" w:rsidR="00D24B60" w:rsidRDefault="00D24B60" w:rsidP="0088214D">
            <w:pPr>
              <w:pStyle w:val="TextoTabla"/>
            </w:pPr>
            <w:r>
              <w:t>6.3</w:t>
            </w:r>
          </w:p>
        </w:tc>
        <w:tc>
          <w:tcPr>
            <w:tcW w:w="7493" w:type="dxa"/>
            <w:gridSpan w:val="4"/>
            <w:tcBorders>
              <w:bottom w:val="single" w:sz="6" w:space="0" w:color="000000"/>
            </w:tcBorders>
            <w:shd w:val="clear" w:color="auto" w:fill="auto"/>
          </w:tcPr>
          <w:p w14:paraId="3FAD213E" w14:textId="2D3560CC" w:rsidR="00D24B60" w:rsidRDefault="00D24B60" w:rsidP="00B47171">
            <w:pPr>
              <w:pStyle w:val="TextoTabla"/>
            </w:pPr>
            <w:r>
              <w:t xml:space="preserve">Comprobar que si la frecuencia </w:t>
            </w:r>
            <w:proofErr w:type="spellStart"/>
            <w:r>
              <w:t>esta</w:t>
            </w:r>
            <w:proofErr w:type="spellEnd"/>
            <w:r>
              <w:t xml:space="preserve"> asignada en TX/RX en otro puesto no se podrá modif</w:t>
            </w:r>
            <w:r w:rsidR="00B47171">
              <w:t>i</w:t>
            </w:r>
            <w:r>
              <w:t>car.</w:t>
            </w:r>
          </w:p>
        </w:tc>
        <w:tc>
          <w:tcPr>
            <w:tcW w:w="851" w:type="dxa"/>
            <w:tcBorders>
              <w:bottom w:val="single" w:sz="6" w:space="0" w:color="000000"/>
            </w:tcBorders>
            <w:shd w:val="clear" w:color="auto" w:fill="auto"/>
          </w:tcPr>
          <w:p w14:paraId="6FE10F61" w14:textId="77777777" w:rsidR="00D24B60" w:rsidRPr="006D61EF" w:rsidRDefault="00D24B60" w:rsidP="0088214D">
            <w:pPr>
              <w:pStyle w:val="TextoTabla"/>
            </w:pPr>
          </w:p>
        </w:tc>
        <w:tc>
          <w:tcPr>
            <w:tcW w:w="850" w:type="dxa"/>
            <w:tcBorders>
              <w:bottom w:val="single" w:sz="6" w:space="0" w:color="000000"/>
            </w:tcBorders>
            <w:shd w:val="clear" w:color="auto" w:fill="auto"/>
          </w:tcPr>
          <w:p w14:paraId="2817DD7F" w14:textId="77777777" w:rsidR="00D24B60" w:rsidRPr="006D61EF" w:rsidRDefault="00D24B60" w:rsidP="0088214D">
            <w:pPr>
              <w:pStyle w:val="TextoTabla"/>
            </w:pPr>
          </w:p>
        </w:tc>
      </w:tr>
      <w:tr w:rsidR="00D24B60" w:rsidRPr="006D61EF" w14:paraId="168AEEAA" w14:textId="77777777" w:rsidTr="0088214D">
        <w:trPr>
          <w:trHeight w:val="20"/>
          <w:jc w:val="center"/>
        </w:trPr>
        <w:tc>
          <w:tcPr>
            <w:tcW w:w="695" w:type="dxa"/>
            <w:tcBorders>
              <w:bottom w:val="single" w:sz="6" w:space="0" w:color="000000"/>
            </w:tcBorders>
            <w:shd w:val="clear" w:color="auto" w:fill="auto"/>
          </w:tcPr>
          <w:p w14:paraId="3E58E36C" w14:textId="48264750" w:rsidR="00D24B60" w:rsidRDefault="00B47171" w:rsidP="0088214D">
            <w:pPr>
              <w:pStyle w:val="TextoTabla"/>
            </w:pPr>
            <w:r>
              <w:t>7.1</w:t>
            </w:r>
          </w:p>
        </w:tc>
        <w:tc>
          <w:tcPr>
            <w:tcW w:w="7493" w:type="dxa"/>
            <w:gridSpan w:val="4"/>
            <w:tcBorders>
              <w:bottom w:val="single" w:sz="6" w:space="0" w:color="000000"/>
            </w:tcBorders>
            <w:shd w:val="clear" w:color="auto" w:fill="auto"/>
          </w:tcPr>
          <w:p w14:paraId="73197249" w14:textId="6C7E3634" w:rsidR="00D24B60" w:rsidRDefault="00B47171" w:rsidP="0088214D">
            <w:pPr>
              <w:pStyle w:val="TextoTabla"/>
            </w:pPr>
            <w:r>
              <w:t>Variar por configuración las frecuencias posibles para ese destino</w:t>
            </w:r>
          </w:p>
        </w:tc>
        <w:tc>
          <w:tcPr>
            <w:tcW w:w="851" w:type="dxa"/>
            <w:tcBorders>
              <w:bottom w:val="single" w:sz="6" w:space="0" w:color="000000"/>
            </w:tcBorders>
            <w:shd w:val="clear" w:color="auto" w:fill="auto"/>
          </w:tcPr>
          <w:p w14:paraId="3242425F" w14:textId="77777777" w:rsidR="00D24B60" w:rsidRPr="006D61EF" w:rsidRDefault="00D24B60" w:rsidP="0088214D">
            <w:pPr>
              <w:pStyle w:val="TextoTabla"/>
            </w:pPr>
          </w:p>
        </w:tc>
        <w:tc>
          <w:tcPr>
            <w:tcW w:w="850" w:type="dxa"/>
            <w:tcBorders>
              <w:bottom w:val="single" w:sz="6" w:space="0" w:color="000000"/>
            </w:tcBorders>
            <w:shd w:val="clear" w:color="auto" w:fill="auto"/>
          </w:tcPr>
          <w:p w14:paraId="32F906E9" w14:textId="77777777" w:rsidR="00D24B60" w:rsidRPr="006D61EF" w:rsidRDefault="00D24B60" w:rsidP="0088214D">
            <w:pPr>
              <w:pStyle w:val="TextoTabla"/>
            </w:pPr>
          </w:p>
        </w:tc>
      </w:tr>
      <w:tr w:rsidR="00D24B60" w:rsidRPr="006D61EF" w14:paraId="340D2631" w14:textId="77777777" w:rsidTr="0088214D">
        <w:trPr>
          <w:trHeight w:val="20"/>
          <w:jc w:val="center"/>
        </w:trPr>
        <w:tc>
          <w:tcPr>
            <w:tcW w:w="695" w:type="dxa"/>
            <w:tcBorders>
              <w:bottom w:val="single" w:sz="6" w:space="0" w:color="000000"/>
            </w:tcBorders>
            <w:shd w:val="clear" w:color="auto" w:fill="auto"/>
          </w:tcPr>
          <w:p w14:paraId="6E8AC264" w14:textId="5857C7B1" w:rsidR="00D24B60" w:rsidRDefault="00B47171" w:rsidP="0088214D">
            <w:pPr>
              <w:pStyle w:val="TextoTabla"/>
            </w:pPr>
            <w:r>
              <w:lastRenderedPageBreak/>
              <w:t>7.2</w:t>
            </w:r>
          </w:p>
        </w:tc>
        <w:tc>
          <w:tcPr>
            <w:tcW w:w="7493" w:type="dxa"/>
            <w:gridSpan w:val="4"/>
            <w:tcBorders>
              <w:bottom w:val="single" w:sz="6" w:space="0" w:color="000000"/>
            </w:tcBorders>
            <w:shd w:val="clear" w:color="auto" w:fill="auto"/>
          </w:tcPr>
          <w:p w14:paraId="5C507A33" w14:textId="4CA80527" w:rsidR="00D24B60" w:rsidRDefault="00B47171" w:rsidP="00B47171">
            <w:pPr>
              <w:pStyle w:val="TextoTabla"/>
            </w:pPr>
            <w:r>
              <w:t>Comprobar que una vez realizada la sectorización las frecuencias posibles aparecen en la pantalla de selección de frecuencias</w:t>
            </w:r>
          </w:p>
        </w:tc>
        <w:tc>
          <w:tcPr>
            <w:tcW w:w="851" w:type="dxa"/>
            <w:tcBorders>
              <w:bottom w:val="single" w:sz="6" w:space="0" w:color="000000"/>
            </w:tcBorders>
            <w:shd w:val="clear" w:color="auto" w:fill="auto"/>
          </w:tcPr>
          <w:p w14:paraId="166CEABE" w14:textId="77777777" w:rsidR="00D24B60" w:rsidRPr="006D61EF" w:rsidRDefault="00D24B60" w:rsidP="0088214D">
            <w:pPr>
              <w:pStyle w:val="TextoTabla"/>
            </w:pPr>
          </w:p>
        </w:tc>
        <w:tc>
          <w:tcPr>
            <w:tcW w:w="850" w:type="dxa"/>
            <w:tcBorders>
              <w:bottom w:val="single" w:sz="6" w:space="0" w:color="000000"/>
            </w:tcBorders>
            <w:shd w:val="clear" w:color="auto" w:fill="auto"/>
          </w:tcPr>
          <w:p w14:paraId="6B764A4C" w14:textId="77777777" w:rsidR="00D24B60" w:rsidRPr="006D61EF" w:rsidRDefault="00D24B60" w:rsidP="0088214D">
            <w:pPr>
              <w:pStyle w:val="TextoTabla"/>
            </w:pPr>
          </w:p>
        </w:tc>
      </w:tr>
      <w:tr w:rsidR="005F7898" w:rsidRPr="006D61EF" w14:paraId="65377863" w14:textId="77777777" w:rsidTr="0088214D">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1CBDF04" w14:textId="2816481D" w:rsidR="005F7898" w:rsidRPr="006D61EF" w:rsidRDefault="005F7898" w:rsidP="0088214D">
            <w:pPr>
              <w:pStyle w:val="TextoTabla"/>
            </w:pPr>
            <w:r w:rsidRPr="006D61EF">
              <w:t xml:space="preserve"> </w:t>
            </w:r>
          </w:p>
        </w:tc>
      </w:tr>
    </w:tbl>
    <w:p w14:paraId="1C12694D" w14:textId="77777777" w:rsidR="005F7898" w:rsidRPr="0003426F" w:rsidRDefault="005F7898" w:rsidP="005F7898"/>
    <w:p w14:paraId="1B468BCE" w14:textId="095E61B4" w:rsidR="005F7898" w:rsidRDefault="005F7898" w:rsidP="005F7898">
      <w:pPr>
        <w:pStyle w:val="Ttulo2"/>
        <w:numPr>
          <w:ilvl w:val="0"/>
          <w:numId w:val="0"/>
        </w:numPr>
        <w:ind w:left="680"/>
      </w:pPr>
      <w:r>
        <w:rPr>
          <w:u w:val="single"/>
        </w:rPr>
        <w:br w:type="page"/>
      </w:r>
    </w:p>
    <w:p w14:paraId="5CAF7876" w14:textId="77777777" w:rsidR="00C7162C" w:rsidRPr="00A37578" w:rsidRDefault="00C7162C">
      <w:pPr>
        <w:spacing w:before="0" w:after="0" w:line="240" w:lineRule="auto"/>
        <w:jc w:val="left"/>
        <w:rPr>
          <w:u w:val="single"/>
          <w:lang w:val="es-ES_tradnl"/>
        </w:rPr>
      </w:pPr>
    </w:p>
    <w:p w14:paraId="77CFA9D3" w14:textId="77777777" w:rsidR="00391171" w:rsidRPr="009D03A0" w:rsidRDefault="00391171" w:rsidP="00391171">
      <w:pPr>
        <w:pStyle w:val="Ttulo1"/>
      </w:pPr>
      <w:bookmarkStart w:id="330" w:name="_Toc131162585"/>
      <w:r w:rsidRPr="009D03A0">
        <w:lastRenderedPageBreak/>
        <w:t>Casos de Prueba. Grupo 4. Operación LC.</w:t>
      </w:r>
      <w:bookmarkEnd w:id="318"/>
      <w:bookmarkEnd w:id="319"/>
      <w:bookmarkEnd w:id="320"/>
      <w:bookmarkEnd w:id="321"/>
      <w:bookmarkEnd w:id="322"/>
      <w:bookmarkEnd w:id="330"/>
    </w:p>
    <w:p w14:paraId="74B30B92" w14:textId="77777777" w:rsidR="00391171" w:rsidRPr="009D03A0" w:rsidRDefault="00391171" w:rsidP="00391171">
      <w:r w:rsidRPr="009D03A0">
        <w:t>El objeto de este grupo de pruebas es comprobar que la operativa de acceso instantáneo (Línea Caliente) implementada en la aplicación de Operación TWR, se atiene a las especificaciones establecidas en el documento “CNSA-09-SPE-006-1.0, REQUISITOS OPERATIVOS PARA LAS COMUNICACIONES DE VOZ DE TORRE DE CONTROL”.</w:t>
      </w:r>
    </w:p>
    <w:p w14:paraId="13CFCD10" w14:textId="087FA84E" w:rsidR="00391171" w:rsidRPr="009D03A0"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945296" w:rsidRPr="009D03A0">
        <w:t>siguientes</w:t>
      </w:r>
      <w:r w:rsidRPr="009D03A0">
        <w:t xml:space="preserve"> se llevarán a cabo sobre uno de los puestos de operador configurados</w:t>
      </w:r>
    </w:p>
    <w:p w14:paraId="25FA9D61" w14:textId="521937BF" w:rsidR="00391171" w:rsidRDefault="00391171" w:rsidP="00391171">
      <w:pPr>
        <w:pStyle w:val="Ttulo2"/>
      </w:pPr>
      <w:bookmarkStart w:id="331" w:name="_Toc318897612"/>
      <w:bookmarkStart w:id="332" w:name="_Toc357060677"/>
      <w:bookmarkStart w:id="333" w:name="_Toc445195503"/>
      <w:bookmarkStart w:id="334" w:name="_Toc519068342"/>
      <w:bookmarkStart w:id="335" w:name="_Toc2687401"/>
      <w:bookmarkStart w:id="336" w:name="_Ref109714021"/>
      <w:bookmarkStart w:id="337" w:name="_Ref109715132"/>
      <w:bookmarkStart w:id="338" w:name="_Toc131162586"/>
      <w:r w:rsidRPr="009D03A0">
        <w:t>U5KI.HTWR.04.001. HMI Línea Caliente.</w:t>
      </w:r>
      <w:bookmarkEnd w:id="331"/>
      <w:bookmarkEnd w:id="332"/>
      <w:bookmarkEnd w:id="333"/>
      <w:bookmarkEnd w:id="334"/>
      <w:bookmarkEnd w:id="335"/>
      <w:bookmarkEnd w:id="336"/>
      <w:bookmarkEnd w:id="337"/>
      <w:bookmarkEnd w:id="33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50CC8F4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20BFBEC" w14:textId="77777777" w:rsidR="00945296" w:rsidRPr="006D61EF" w:rsidRDefault="00945296" w:rsidP="006939F9">
            <w:pPr>
              <w:pStyle w:val="TextoTabla"/>
            </w:pPr>
          </w:p>
        </w:tc>
      </w:tr>
      <w:tr w:rsidR="00945296" w:rsidRPr="006D61EF" w14:paraId="6F0157E6" w14:textId="77777777" w:rsidTr="006939F9">
        <w:trPr>
          <w:trHeight w:val="20"/>
          <w:jc w:val="center"/>
        </w:trPr>
        <w:tc>
          <w:tcPr>
            <w:tcW w:w="1971" w:type="dxa"/>
            <w:gridSpan w:val="2"/>
            <w:shd w:val="clear" w:color="auto" w:fill="D9D9D9" w:themeFill="background1" w:themeFillShade="D9"/>
          </w:tcPr>
          <w:p w14:paraId="52A0C100" w14:textId="77777777" w:rsidR="00945296" w:rsidRPr="006D61EF" w:rsidRDefault="00945296" w:rsidP="006939F9">
            <w:pPr>
              <w:pStyle w:val="TextoTabla"/>
              <w:rPr>
                <w:b/>
              </w:rPr>
            </w:pPr>
            <w:r w:rsidRPr="006D61EF">
              <w:rPr>
                <w:b/>
              </w:rPr>
              <w:t>Grupo</w:t>
            </w:r>
          </w:p>
        </w:tc>
        <w:tc>
          <w:tcPr>
            <w:tcW w:w="2371" w:type="dxa"/>
            <w:shd w:val="clear" w:color="auto" w:fill="auto"/>
          </w:tcPr>
          <w:p w14:paraId="7C18F7A9" w14:textId="64AC580B" w:rsidR="00945296" w:rsidRPr="006D61EF" w:rsidRDefault="00945296" w:rsidP="006939F9">
            <w:pPr>
              <w:pStyle w:val="TextoTabla"/>
            </w:pPr>
            <w:r>
              <w:t>Línea Caliente</w:t>
            </w:r>
          </w:p>
        </w:tc>
        <w:tc>
          <w:tcPr>
            <w:tcW w:w="2161" w:type="dxa"/>
            <w:shd w:val="clear" w:color="auto" w:fill="D9D9D9" w:themeFill="background1" w:themeFillShade="D9"/>
          </w:tcPr>
          <w:p w14:paraId="64E2065A"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4E1AA38E" w14:textId="040C0CF2" w:rsidR="00945296" w:rsidRPr="006D61EF" w:rsidRDefault="00945296" w:rsidP="006939F9">
            <w:pPr>
              <w:pStyle w:val="TextoTabla"/>
            </w:pPr>
            <w:r w:rsidRPr="00945296">
              <w:t>U5KI.HTWR.04.001</w:t>
            </w:r>
          </w:p>
        </w:tc>
      </w:tr>
      <w:tr w:rsidR="00945296" w:rsidRPr="00183B8E" w14:paraId="750CCC2D" w14:textId="77777777" w:rsidTr="006939F9">
        <w:trPr>
          <w:trHeight w:val="20"/>
          <w:jc w:val="center"/>
        </w:trPr>
        <w:tc>
          <w:tcPr>
            <w:tcW w:w="1971" w:type="dxa"/>
            <w:gridSpan w:val="2"/>
            <w:shd w:val="clear" w:color="auto" w:fill="D9D9D9" w:themeFill="background1" w:themeFillShade="D9"/>
          </w:tcPr>
          <w:p w14:paraId="2196002D"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12918E4D" w14:textId="4C9B00F4" w:rsidR="00945296" w:rsidRPr="006D61EF" w:rsidRDefault="00945296" w:rsidP="006939F9">
            <w:pPr>
              <w:pStyle w:val="TextoTabla"/>
            </w:pPr>
            <w:r>
              <w:t>HMI Línea caliente.</w:t>
            </w:r>
          </w:p>
        </w:tc>
      </w:tr>
      <w:tr w:rsidR="00945296" w:rsidRPr="00183B8E" w14:paraId="1080B10D" w14:textId="77777777" w:rsidTr="006939F9">
        <w:trPr>
          <w:trHeight w:val="20"/>
          <w:jc w:val="center"/>
        </w:trPr>
        <w:tc>
          <w:tcPr>
            <w:tcW w:w="1971" w:type="dxa"/>
            <w:gridSpan w:val="2"/>
            <w:shd w:val="clear" w:color="auto" w:fill="D9D9D9" w:themeFill="background1" w:themeFillShade="D9"/>
          </w:tcPr>
          <w:p w14:paraId="0701E0FF"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6E2159D8" w14:textId="2C7DD993" w:rsidR="00945296" w:rsidRPr="006D61EF" w:rsidRDefault="00945296" w:rsidP="006939F9">
            <w:pPr>
              <w:pStyle w:val="TextoTabla"/>
            </w:pPr>
            <w:r w:rsidRPr="00945296">
              <w:t>Comprobar que la interfaz de usuario ofrecida por el sistema U5KI a la operación de acceso instantáneo (LC) cumple con las especificaciones establecidas</w:t>
            </w:r>
          </w:p>
        </w:tc>
      </w:tr>
      <w:tr w:rsidR="00945296" w:rsidRPr="006D61EF" w14:paraId="686426DC" w14:textId="77777777" w:rsidTr="006939F9">
        <w:trPr>
          <w:trHeight w:val="20"/>
          <w:jc w:val="center"/>
        </w:trPr>
        <w:tc>
          <w:tcPr>
            <w:tcW w:w="1971" w:type="dxa"/>
            <w:gridSpan w:val="2"/>
            <w:shd w:val="clear" w:color="auto" w:fill="D9D9D9" w:themeFill="background1" w:themeFillShade="D9"/>
            <w:vAlign w:val="center"/>
          </w:tcPr>
          <w:p w14:paraId="341503AF"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253B20C0" w14:textId="323444A8" w:rsidR="00945296" w:rsidRPr="006D61EF" w:rsidRDefault="00945296" w:rsidP="006939F9">
            <w:pPr>
              <w:pStyle w:val="TextoTabla"/>
            </w:pPr>
            <w:r w:rsidRPr="00945296">
              <w:t>Puesto de Operador bajo prueba con los dos JACK Insertados.</w:t>
            </w:r>
          </w:p>
        </w:tc>
      </w:tr>
      <w:tr w:rsidR="00945296" w:rsidRPr="006D61EF" w14:paraId="0ACC5A36" w14:textId="77777777" w:rsidTr="006939F9">
        <w:trPr>
          <w:trHeight w:val="20"/>
          <w:jc w:val="center"/>
        </w:trPr>
        <w:tc>
          <w:tcPr>
            <w:tcW w:w="695" w:type="dxa"/>
            <w:shd w:val="clear" w:color="auto" w:fill="BFBFBF" w:themeFill="background1" w:themeFillShade="BF"/>
          </w:tcPr>
          <w:p w14:paraId="6533C034"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D617584"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6EE60EA2" w14:textId="77777777" w:rsidR="00945296" w:rsidRPr="006D61EF" w:rsidRDefault="00945296" w:rsidP="006939F9">
            <w:pPr>
              <w:pStyle w:val="TextoTabla"/>
              <w:rPr>
                <w:b/>
              </w:rPr>
            </w:pPr>
            <w:r w:rsidRPr="006D61EF">
              <w:rPr>
                <w:b/>
              </w:rPr>
              <w:t>Resultado</w:t>
            </w:r>
          </w:p>
        </w:tc>
      </w:tr>
      <w:tr w:rsidR="00945296" w:rsidRPr="006D61EF" w14:paraId="2AC9414F" w14:textId="77777777" w:rsidTr="006939F9">
        <w:trPr>
          <w:trHeight w:val="20"/>
          <w:jc w:val="center"/>
        </w:trPr>
        <w:tc>
          <w:tcPr>
            <w:tcW w:w="8188" w:type="dxa"/>
            <w:gridSpan w:val="5"/>
            <w:shd w:val="clear" w:color="auto" w:fill="D9D9D9" w:themeFill="background1" w:themeFillShade="D9"/>
          </w:tcPr>
          <w:p w14:paraId="5CAD78BF" w14:textId="77777777" w:rsidR="00945296" w:rsidRPr="006D61EF" w:rsidRDefault="00945296" w:rsidP="006939F9">
            <w:pPr>
              <w:pStyle w:val="TextoTabla"/>
              <w:rPr>
                <w:b/>
              </w:rPr>
            </w:pPr>
          </w:p>
        </w:tc>
        <w:tc>
          <w:tcPr>
            <w:tcW w:w="851" w:type="dxa"/>
            <w:shd w:val="clear" w:color="auto" w:fill="D9D9D9" w:themeFill="background1" w:themeFillShade="D9"/>
          </w:tcPr>
          <w:p w14:paraId="05FE1AE5"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005A7F10" w14:textId="77777777" w:rsidR="00945296" w:rsidRPr="006D61EF" w:rsidRDefault="00945296" w:rsidP="006939F9">
            <w:pPr>
              <w:pStyle w:val="TextoTabla"/>
              <w:rPr>
                <w:b/>
              </w:rPr>
            </w:pPr>
            <w:r w:rsidRPr="006D61EF">
              <w:rPr>
                <w:b/>
              </w:rPr>
              <w:t>NO</w:t>
            </w:r>
          </w:p>
        </w:tc>
      </w:tr>
      <w:tr w:rsidR="00945296" w:rsidRPr="00183B8E" w14:paraId="723AC752" w14:textId="77777777" w:rsidTr="006939F9">
        <w:trPr>
          <w:trHeight w:val="20"/>
          <w:jc w:val="center"/>
        </w:trPr>
        <w:tc>
          <w:tcPr>
            <w:tcW w:w="695" w:type="dxa"/>
            <w:tcBorders>
              <w:bottom w:val="single" w:sz="6" w:space="0" w:color="000000"/>
            </w:tcBorders>
            <w:shd w:val="clear" w:color="auto" w:fill="auto"/>
          </w:tcPr>
          <w:p w14:paraId="05DB4BE5"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7434D53A" w14:textId="77777777" w:rsidR="00945296" w:rsidRDefault="00945296" w:rsidP="006939F9">
            <w:pPr>
              <w:pStyle w:val="TextoTabla"/>
            </w:pPr>
            <w:r w:rsidRPr="00945296">
              <w:t>Comprobar que el formato de la zona de operación LC responde al esquema mostrado.</w:t>
            </w:r>
          </w:p>
          <w:p w14:paraId="48FB4A09" w14:textId="7F38AB74" w:rsidR="00945296" w:rsidRPr="006D61EF" w:rsidRDefault="00945296" w:rsidP="00945296">
            <w:pPr>
              <w:pStyle w:val="TextoTabla"/>
              <w:jc w:val="center"/>
            </w:pPr>
            <w:r w:rsidRPr="009D03A0">
              <w:rPr>
                <w:noProof/>
                <w:lang w:val="en-US" w:eastAsia="en-US"/>
              </w:rPr>
              <w:drawing>
                <wp:inline distT="0" distB="0" distL="0" distR="0" wp14:anchorId="3C168DA2" wp14:editId="1239BE0C">
                  <wp:extent cx="2676525" cy="527699"/>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1336" cy="530619"/>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6B541DCC"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50815D8" w14:textId="77777777" w:rsidR="00945296" w:rsidRPr="006D61EF" w:rsidRDefault="00945296" w:rsidP="006939F9">
            <w:pPr>
              <w:pStyle w:val="TextoTabla"/>
            </w:pPr>
          </w:p>
        </w:tc>
      </w:tr>
      <w:tr w:rsidR="00945296" w:rsidRPr="00183B8E" w14:paraId="3ED90E00" w14:textId="77777777" w:rsidTr="006939F9">
        <w:trPr>
          <w:trHeight w:val="20"/>
          <w:jc w:val="center"/>
        </w:trPr>
        <w:tc>
          <w:tcPr>
            <w:tcW w:w="695" w:type="dxa"/>
            <w:tcBorders>
              <w:bottom w:val="single" w:sz="6" w:space="0" w:color="000000"/>
            </w:tcBorders>
            <w:shd w:val="clear" w:color="auto" w:fill="auto"/>
          </w:tcPr>
          <w:p w14:paraId="53FD9C69"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4366394B" w14:textId="1E39A619" w:rsidR="00945296" w:rsidRPr="006D61EF" w:rsidRDefault="00945296" w:rsidP="006939F9">
            <w:pPr>
              <w:pStyle w:val="TextoTabla"/>
            </w:pPr>
            <w:r w:rsidRPr="00945296">
              <w:t>Comprobar que esta área puede acoger al menos 18 Posiciones de LC</w:t>
            </w:r>
          </w:p>
        </w:tc>
        <w:tc>
          <w:tcPr>
            <w:tcW w:w="851" w:type="dxa"/>
            <w:tcBorders>
              <w:bottom w:val="single" w:sz="6" w:space="0" w:color="000000"/>
            </w:tcBorders>
            <w:shd w:val="clear" w:color="auto" w:fill="auto"/>
          </w:tcPr>
          <w:p w14:paraId="43B0C138"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EF16C6A" w14:textId="77777777" w:rsidR="00945296" w:rsidRPr="006D61EF" w:rsidRDefault="00945296" w:rsidP="006939F9">
            <w:pPr>
              <w:pStyle w:val="TextoTabla"/>
            </w:pPr>
          </w:p>
        </w:tc>
      </w:tr>
      <w:tr w:rsidR="00945296" w:rsidRPr="00183B8E" w14:paraId="038AC35D" w14:textId="77777777" w:rsidTr="006939F9">
        <w:trPr>
          <w:trHeight w:val="20"/>
          <w:jc w:val="center"/>
        </w:trPr>
        <w:tc>
          <w:tcPr>
            <w:tcW w:w="695" w:type="dxa"/>
            <w:tcBorders>
              <w:bottom w:val="single" w:sz="6" w:space="0" w:color="000000"/>
            </w:tcBorders>
            <w:shd w:val="clear" w:color="auto" w:fill="auto"/>
          </w:tcPr>
          <w:p w14:paraId="27FAFAA1"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767DC5B9" w14:textId="05C03A01" w:rsidR="00945296" w:rsidRDefault="00945296" w:rsidP="00945296">
            <w:pPr>
              <w:pStyle w:val="TextoTabla"/>
            </w:pPr>
            <w:r>
              <w:t>Comprobar que cada Posición LC reserva áreas para:</w:t>
            </w:r>
          </w:p>
          <w:p w14:paraId="1FA04899" w14:textId="0A68F8D1" w:rsidR="00945296" w:rsidRDefault="00945296" w:rsidP="00A3312E">
            <w:pPr>
              <w:pStyle w:val="TextoTabla"/>
              <w:numPr>
                <w:ilvl w:val="0"/>
                <w:numId w:val="90"/>
              </w:numPr>
            </w:pPr>
            <w:r>
              <w:t>Zona de Estado TX: ocupa la parte superior de la posición, en ella se encuentra un texto identificativo del colateral (en dos líneas de al menos 5 caracteres cada una).</w:t>
            </w:r>
          </w:p>
          <w:p w14:paraId="626DCA27" w14:textId="368E6851" w:rsidR="00945296" w:rsidRPr="006D61EF" w:rsidRDefault="00945296" w:rsidP="00A3312E">
            <w:pPr>
              <w:pStyle w:val="TextoTabla"/>
              <w:numPr>
                <w:ilvl w:val="0"/>
                <w:numId w:val="90"/>
              </w:numPr>
            </w:pPr>
            <w:r>
              <w:t>Zona de Estado RX: ocupa la parte inferior de la posición.</w:t>
            </w:r>
          </w:p>
        </w:tc>
        <w:tc>
          <w:tcPr>
            <w:tcW w:w="851" w:type="dxa"/>
            <w:tcBorders>
              <w:bottom w:val="single" w:sz="6" w:space="0" w:color="000000"/>
            </w:tcBorders>
            <w:shd w:val="clear" w:color="auto" w:fill="auto"/>
          </w:tcPr>
          <w:p w14:paraId="28F127F1" w14:textId="77777777" w:rsidR="00945296" w:rsidRPr="006D61EF" w:rsidRDefault="00945296" w:rsidP="006939F9">
            <w:pPr>
              <w:pStyle w:val="TextoTabla"/>
            </w:pPr>
          </w:p>
        </w:tc>
        <w:tc>
          <w:tcPr>
            <w:tcW w:w="850" w:type="dxa"/>
            <w:tcBorders>
              <w:bottom w:val="single" w:sz="6" w:space="0" w:color="000000"/>
            </w:tcBorders>
            <w:shd w:val="clear" w:color="auto" w:fill="auto"/>
          </w:tcPr>
          <w:p w14:paraId="4695FFFF" w14:textId="77777777" w:rsidR="00945296" w:rsidRPr="006D61EF" w:rsidRDefault="00945296" w:rsidP="006939F9">
            <w:pPr>
              <w:pStyle w:val="TextoTabla"/>
            </w:pPr>
          </w:p>
        </w:tc>
      </w:tr>
      <w:tr w:rsidR="00945296" w:rsidRPr="00183B8E" w14:paraId="5A738701" w14:textId="77777777" w:rsidTr="006939F9">
        <w:trPr>
          <w:trHeight w:val="20"/>
          <w:jc w:val="center"/>
        </w:trPr>
        <w:tc>
          <w:tcPr>
            <w:tcW w:w="695" w:type="dxa"/>
            <w:tcBorders>
              <w:bottom w:val="single" w:sz="6" w:space="0" w:color="000000"/>
            </w:tcBorders>
            <w:shd w:val="clear" w:color="auto" w:fill="auto"/>
          </w:tcPr>
          <w:p w14:paraId="7D758592" w14:textId="77777777" w:rsidR="00945296" w:rsidRPr="006D61EF" w:rsidRDefault="00945296" w:rsidP="006939F9">
            <w:pPr>
              <w:pStyle w:val="TextoTabla"/>
            </w:pPr>
            <w:r w:rsidRPr="006D61EF">
              <w:t>4</w:t>
            </w:r>
          </w:p>
        </w:tc>
        <w:tc>
          <w:tcPr>
            <w:tcW w:w="7493" w:type="dxa"/>
            <w:gridSpan w:val="4"/>
            <w:tcBorders>
              <w:bottom w:val="single" w:sz="6" w:space="0" w:color="000000"/>
            </w:tcBorders>
            <w:shd w:val="clear" w:color="auto" w:fill="auto"/>
          </w:tcPr>
          <w:p w14:paraId="20923A7C" w14:textId="1044B8D4" w:rsidR="00945296" w:rsidRPr="006D61EF" w:rsidRDefault="00945296" w:rsidP="006939F9">
            <w:pPr>
              <w:pStyle w:val="TextoTabla"/>
            </w:pPr>
            <w:r w:rsidRPr="00945296">
              <w:t>Comprobar la existencia del control de volumen de altavoz LC, que se encuentra en la parte media, superior derecha</w:t>
            </w:r>
          </w:p>
        </w:tc>
        <w:tc>
          <w:tcPr>
            <w:tcW w:w="851" w:type="dxa"/>
            <w:tcBorders>
              <w:bottom w:val="single" w:sz="6" w:space="0" w:color="000000"/>
            </w:tcBorders>
            <w:shd w:val="clear" w:color="auto" w:fill="auto"/>
          </w:tcPr>
          <w:p w14:paraId="24DA780C"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C3C2565" w14:textId="77777777" w:rsidR="00945296" w:rsidRPr="006D61EF" w:rsidRDefault="00945296" w:rsidP="006939F9">
            <w:pPr>
              <w:pStyle w:val="TextoTabla"/>
            </w:pPr>
          </w:p>
        </w:tc>
      </w:tr>
      <w:tr w:rsidR="00945296" w:rsidRPr="00183B8E" w14:paraId="2AB362AE" w14:textId="77777777" w:rsidTr="006939F9">
        <w:trPr>
          <w:trHeight w:val="20"/>
          <w:jc w:val="center"/>
        </w:trPr>
        <w:tc>
          <w:tcPr>
            <w:tcW w:w="695" w:type="dxa"/>
            <w:tcBorders>
              <w:bottom w:val="single" w:sz="6" w:space="0" w:color="000000"/>
            </w:tcBorders>
            <w:shd w:val="clear" w:color="auto" w:fill="auto"/>
          </w:tcPr>
          <w:p w14:paraId="121C3A70"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5FFA9FFF" w14:textId="77777777" w:rsidR="00945296" w:rsidRPr="006D61EF" w:rsidRDefault="00945296" w:rsidP="006939F9">
            <w:pPr>
              <w:pStyle w:val="TextoTabla"/>
            </w:pPr>
          </w:p>
        </w:tc>
        <w:tc>
          <w:tcPr>
            <w:tcW w:w="851" w:type="dxa"/>
            <w:tcBorders>
              <w:bottom w:val="single" w:sz="6" w:space="0" w:color="000000"/>
            </w:tcBorders>
            <w:shd w:val="clear" w:color="auto" w:fill="auto"/>
          </w:tcPr>
          <w:p w14:paraId="2CD8D427"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54F9FD5" w14:textId="77777777" w:rsidR="00945296" w:rsidRPr="006D61EF" w:rsidRDefault="00945296" w:rsidP="006939F9">
            <w:pPr>
              <w:pStyle w:val="TextoTabla"/>
            </w:pPr>
          </w:p>
        </w:tc>
      </w:tr>
      <w:tr w:rsidR="00945296" w:rsidRPr="00183B8E" w14:paraId="52569D9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EDD7ECF" w14:textId="77777777" w:rsidR="00945296" w:rsidRPr="006D61EF" w:rsidRDefault="00945296" w:rsidP="006939F9">
            <w:pPr>
              <w:pStyle w:val="TextoTabla"/>
            </w:pPr>
            <w:r w:rsidRPr="006D61EF">
              <w:t xml:space="preserve"> </w:t>
            </w:r>
          </w:p>
        </w:tc>
      </w:tr>
    </w:tbl>
    <w:p w14:paraId="2C7C853C" w14:textId="77777777" w:rsidR="008E1EB9" w:rsidRPr="008E1EB9" w:rsidRDefault="008E1EB9" w:rsidP="008E1EB9"/>
    <w:p w14:paraId="6189F96A" w14:textId="77777777" w:rsidR="00796E99" w:rsidRDefault="00796E99">
      <w:pPr>
        <w:spacing w:before="0" w:after="0" w:line="240" w:lineRule="auto"/>
        <w:jc w:val="left"/>
        <w:rPr>
          <w:u w:val="single"/>
        </w:rPr>
      </w:pPr>
      <w:r>
        <w:rPr>
          <w:u w:val="single"/>
        </w:rPr>
        <w:br w:type="page"/>
      </w:r>
    </w:p>
    <w:p w14:paraId="5BAFA13C" w14:textId="05323446" w:rsidR="00391171" w:rsidRDefault="00391171" w:rsidP="00391171">
      <w:pPr>
        <w:pStyle w:val="Ttulo2"/>
      </w:pPr>
      <w:bookmarkStart w:id="339" w:name="_Toc318897613"/>
      <w:bookmarkStart w:id="340" w:name="_Toc357060678"/>
      <w:bookmarkStart w:id="341" w:name="_Toc445195504"/>
      <w:bookmarkStart w:id="342" w:name="_Toc519068343"/>
      <w:bookmarkStart w:id="343" w:name="_Toc2687402"/>
      <w:bookmarkStart w:id="344" w:name="_Ref109714026"/>
      <w:bookmarkStart w:id="345" w:name="_Ref109715137"/>
      <w:bookmarkStart w:id="346" w:name="_Toc131162587"/>
      <w:r w:rsidRPr="009D03A0">
        <w:lastRenderedPageBreak/>
        <w:t>U5KI.HTWR.04.002. Transmisión por Línea caliente.</w:t>
      </w:r>
      <w:bookmarkEnd w:id="339"/>
      <w:bookmarkEnd w:id="340"/>
      <w:bookmarkEnd w:id="341"/>
      <w:bookmarkEnd w:id="342"/>
      <w:bookmarkEnd w:id="343"/>
      <w:bookmarkEnd w:id="344"/>
      <w:bookmarkEnd w:id="345"/>
      <w:bookmarkEnd w:id="34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45EFA7B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E322CDB" w14:textId="77777777" w:rsidR="00945296" w:rsidRPr="006D61EF" w:rsidRDefault="00945296" w:rsidP="006939F9">
            <w:pPr>
              <w:pStyle w:val="TextoTabla"/>
            </w:pPr>
          </w:p>
        </w:tc>
      </w:tr>
      <w:tr w:rsidR="00945296" w:rsidRPr="006D61EF" w14:paraId="6A15E20F" w14:textId="77777777" w:rsidTr="006939F9">
        <w:trPr>
          <w:trHeight w:val="20"/>
          <w:jc w:val="center"/>
        </w:trPr>
        <w:tc>
          <w:tcPr>
            <w:tcW w:w="1971" w:type="dxa"/>
            <w:gridSpan w:val="2"/>
            <w:shd w:val="clear" w:color="auto" w:fill="D9D9D9" w:themeFill="background1" w:themeFillShade="D9"/>
          </w:tcPr>
          <w:p w14:paraId="16014536" w14:textId="77777777" w:rsidR="00945296" w:rsidRPr="006D61EF" w:rsidRDefault="00945296" w:rsidP="006939F9">
            <w:pPr>
              <w:pStyle w:val="TextoTabla"/>
              <w:rPr>
                <w:b/>
              </w:rPr>
            </w:pPr>
            <w:r w:rsidRPr="006D61EF">
              <w:rPr>
                <w:b/>
              </w:rPr>
              <w:t>Grupo</w:t>
            </w:r>
          </w:p>
        </w:tc>
        <w:tc>
          <w:tcPr>
            <w:tcW w:w="2371" w:type="dxa"/>
            <w:shd w:val="clear" w:color="auto" w:fill="auto"/>
          </w:tcPr>
          <w:p w14:paraId="49C8F186" w14:textId="324A15A6" w:rsidR="00945296" w:rsidRPr="006D61EF" w:rsidRDefault="00796E99" w:rsidP="006939F9">
            <w:pPr>
              <w:pStyle w:val="TextoTabla"/>
            </w:pPr>
            <w:r>
              <w:t>Línea Caliente</w:t>
            </w:r>
          </w:p>
        </w:tc>
        <w:tc>
          <w:tcPr>
            <w:tcW w:w="2161" w:type="dxa"/>
            <w:shd w:val="clear" w:color="auto" w:fill="D9D9D9" w:themeFill="background1" w:themeFillShade="D9"/>
          </w:tcPr>
          <w:p w14:paraId="3CE67167"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6F996072" w14:textId="6EF283D5" w:rsidR="00945296" w:rsidRPr="006D61EF" w:rsidRDefault="00796E99" w:rsidP="006939F9">
            <w:pPr>
              <w:pStyle w:val="TextoTabla"/>
            </w:pPr>
            <w:r w:rsidRPr="00796E99">
              <w:t>U5KI.HTWR.04.002</w:t>
            </w:r>
          </w:p>
        </w:tc>
      </w:tr>
      <w:tr w:rsidR="00945296" w:rsidRPr="00183B8E" w14:paraId="6977868B" w14:textId="77777777" w:rsidTr="006939F9">
        <w:trPr>
          <w:trHeight w:val="20"/>
          <w:jc w:val="center"/>
        </w:trPr>
        <w:tc>
          <w:tcPr>
            <w:tcW w:w="1971" w:type="dxa"/>
            <w:gridSpan w:val="2"/>
            <w:shd w:val="clear" w:color="auto" w:fill="D9D9D9" w:themeFill="background1" w:themeFillShade="D9"/>
          </w:tcPr>
          <w:p w14:paraId="648E41F9"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4085D635" w14:textId="62D4A070" w:rsidR="00945296" w:rsidRPr="006D61EF" w:rsidRDefault="00796E99" w:rsidP="006939F9">
            <w:pPr>
              <w:pStyle w:val="TextoTabla"/>
            </w:pPr>
            <w:r>
              <w:t>Transmisión por Línea Caliente.</w:t>
            </w:r>
          </w:p>
        </w:tc>
      </w:tr>
      <w:tr w:rsidR="00945296" w:rsidRPr="00183B8E" w14:paraId="7743022C" w14:textId="77777777" w:rsidTr="006939F9">
        <w:trPr>
          <w:trHeight w:val="20"/>
          <w:jc w:val="center"/>
        </w:trPr>
        <w:tc>
          <w:tcPr>
            <w:tcW w:w="1971" w:type="dxa"/>
            <w:gridSpan w:val="2"/>
            <w:shd w:val="clear" w:color="auto" w:fill="D9D9D9" w:themeFill="background1" w:themeFillShade="D9"/>
          </w:tcPr>
          <w:p w14:paraId="297173CA"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0073D870" w14:textId="4279224E" w:rsidR="00945296" w:rsidRPr="006D61EF" w:rsidRDefault="00796E99" w:rsidP="006939F9">
            <w:pPr>
              <w:pStyle w:val="TextoTabla"/>
            </w:pPr>
            <w:r w:rsidRPr="00796E99">
              <w:t>Comprobar que el sistema implementa correctamente la operativa de transmisión sobre un servicio de LC.</w:t>
            </w:r>
          </w:p>
        </w:tc>
      </w:tr>
      <w:tr w:rsidR="00945296" w:rsidRPr="006D61EF" w14:paraId="1A56F24B" w14:textId="77777777" w:rsidTr="006939F9">
        <w:trPr>
          <w:trHeight w:val="20"/>
          <w:jc w:val="center"/>
        </w:trPr>
        <w:tc>
          <w:tcPr>
            <w:tcW w:w="1971" w:type="dxa"/>
            <w:gridSpan w:val="2"/>
            <w:shd w:val="clear" w:color="auto" w:fill="D9D9D9" w:themeFill="background1" w:themeFillShade="D9"/>
            <w:vAlign w:val="center"/>
          </w:tcPr>
          <w:p w14:paraId="60B748BF"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63D93F17" w14:textId="77777777" w:rsidR="00796E99" w:rsidRDefault="00796E99" w:rsidP="00A3312E">
            <w:pPr>
              <w:pStyle w:val="TextoTabla"/>
              <w:numPr>
                <w:ilvl w:val="0"/>
                <w:numId w:val="91"/>
              </w:numPr>
            </w:pPr>
            <w:r>
              <w:t>Tres puestos de operador en modo NORMAL con los JACKS insertados.</w:t>
            </w:r>
          </w:p>
          <w:p w14:paraId="726EA904" w14:textId="20563FAE" w:rsidR="00945296" w:rsidRPr="006D61EF" w:rsidRDefault="00796E99" w:rsidP="00A3312E">
            <w:pPr>
              <w:pStyle w:val="TextoTabla"/>
              <w:numPr>
                <w:ilvl w:val="0"/>
                <w:numId w:val="91"/>
              </w:numPr>
            </w:pPr>
            <w:r>
              <w:t>Los tres puestos deben tener configurado un enlace LC entre ellos.</w:t>
            </w:r>
          </w:p>
        </w:tc>
      </w:tr>
      <w:tr w:rsidR="00945296" w:rsidRPr="006D61EF" w14:paraId="4BBD9E73" w14:textId="77777777" w:rsidTr="006939F9">
        <w:trPr>
          <w:trHeight w:val="20"/>
          <w:jc w:val="center"/>
        </w:trPr>
        <w:tc>
          <w:tcPr>
            <w:tcW w:w="695" w:type="dxa"/>
            <w:shd w:val="clear" w:color="auto" w:fill="BFBFBF" w:themeFill="background1" w:themeFillShade="BF"/>
          </w:tcPr>
          <w:p w14:paraId="1499FA32"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220068F"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51A89735" w14:textId="77777777" w:rsidR="00945296" w:rsidRPr="006D61EF" w:rsidRDefault="00945296" w:rsidP="006939F9">
            <w:pPr>
              <w:pStyle w:val="TextoTabla"/>
              <w:rPr>
                <w:b/>
              </w:rPr>
            </w:pPr>
            <w:r w:rsidRPr="006D61EF">
              <w:rPr>
                <w:b/>
              </w:rPr>
              <w:t>Resultado</w:t>
            </w:r>
          </w:p>
        </w:tc>
      </w:tr>
      <w:tr w:rsidR="00945296" w:rsidRPr="006D61EF" w14:paraId="2EE6C0A8" w14:textId="77777777" w:rsidTr="006939F9">
        <w:trPr>
          <w:trHeight w:val="20"/>
          <w:jc w:val="center"/>
        </w:trPr>
        <w:tc>
          <w:tcPr>
            <w:tcW w:w="8188" w:type="dxa"/>
            <w:gridSpan w:val="5"/>
            <w:shd w:val="clear" w:color="auto" w:fill="D9D9D9" w:themeFill="background1" w:themeFillShade="D9"/>
          </w:tcPr>
          <w:p w14:paraId="44748595" w14:textId="77777777" w:rsidR="00945296" w:rsidRPr="006D61EF" w:rsidRDefault="00945296" w:rsidP="006939F9">
            <w:pPr>
              <w:pStyle w:val="TextoTabla"/>
              <w:rPr>
                <w:b/>
              </w:rPr>
            </w:pPr>
          </w:p>
        </w:tc>
        <w:tc>
          <w:tcPr>
            <w:tcW w:w="851" w:type="dxa"/>
            <w:shd w:val="clear" w:color="auto" w:fill="D9D9D9" w:themeFill="background1" w:themeFillShade="D9"/>
          </w:tcPr>
          <w:p w14:paraId="45357CDF"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30044563" w14:textId="77777777" w:rsidR="00945296" w:rsidRPr="006D61EF" w:rsidRDefault="00945296" w:rsidP="006939F9">
            <w:pPr>
              <w:pStyle w:val="TextoTabla"/>
              <w:rPr>
                <w:b/>
              </w:rPr>
            </w:pPr>
            <w:r w:rsidRPr="006D61EF">
              <w:rPr>
                <w:b/>
              </w:rPr>
              <w:t>NO</w:t>
            </w:r>
          </w:p>
        </w:tc>
      </w:tr>
      <w:tr w:rsidR="00945296" w:rsidRPr="00183B8E" w14:paraId="07CB35E8" w14:textId="77777777" w:rsidTr="006939F9">
        <w:trPr>
          <w:trHeight w:val="20"/>
          <w:jc w:val="center"/>
        </w:trPr>
        <w:tc>
          <w:tcPr>
            <w:tcW w:w="695" w:type="dxa"/>
            <w:tcBorders>
              <w:bottom w:val="single" w:sz="6" w:space="0" w:color="000000"/>
            </w:tcBorders>
            <w:shd w:val="clear" w:color="auto" w:fill="auto"/>
          </w:tcPr>
          <w:p w14:paraId="6579B0C4"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583385FE" w14:textId="0A6A65B3" w:rsidR="00796E99" w:rsidRDefault="00796E99" w:rsidP="00796E99">
            <w:pPr>
              <w:pStyle w:val="TextoTabla"/>
            </w:pPr>
            <w:r>
              <w:t>Transmisión simple.</w:t>
            </w:r>
          </w:p>
          <w:p w14:paraId="4BA858B5" w14:textId="6BD61D65" w:rsidR="00796E99" w:rsidRDefault="00796E99" w:rsidP="00A3312E">
            <w:pPr>
              <w:pStyle w:val="TextoTabla"/>
              <w:numPr>
                <w:ilvl w:val="0"/>
                <w:numId w:val="92"/>
              </w:numPr>
            </w:pPr>
            <w:r>
              <w:t>En Puesto 1, pulsar y mantener pulsada la tecla correspondiente al enlace LC con puesto 2.</w:t>
            </w:r>
          </w:p>
          <w:p w14:paraId="14600620" w14:textId="0F596057" w:rsidR="00796E99" w:rsidRDefault="00796E99" w:rsidP="00A3312E">
            <w:pPr>
              <w:pStyle w:val="TextoTabla"/>
              <w:numPr>
                <w:ilvl w:val="0"/>
                <w:numId w:val="92"/>
              </w:numPr>
            </w:pPr>
            <w:r>
              <w:t>Comprobar que:</w:t>
            </w:r>
          </w:p>
          <w:p w14:paraId="42D7C275" w14:textId="0A0FE612" w:rsidR="00796E99" w:rsidRDefault="00796E99" w:rsidP="00A3312E">
            <w:pPr>
              <w:pStyle w:val="TextoTabla"/>
              <w:numPr>
                <w:ilvl w:val="1"/>
                <w:numId w:val="92"/>
              </w:numPr>
            </w:pPr>
            <w:r>
              <w:t>En Puesto 1 la tecla pasa a estado SALIENTE.</w:t>
            </w:r>
          </w:p>
          <w:p w14:paraId="6A4BCB42" w14:textId="1EEADA55" w:rsidR="00796E99" w:rsidRDefault="00796E99" w:rsidP="00A3312E">
            <w:pPr>
              <w:pStyle w:val="TextoTabla"/>
              <w:numPr>
                <w:ilvl w:val="1"/>
                <w:numId w:val="92"/>
              </w:numPr>
            </w:pPr>
            <w:r>
              <w:t>En Puesto 2 la tecla pasa a estado ENTRANTE.</w:t>
            </w:r>
          </w:p>
          <w:p w14:paraId="78C18B20" w14:textId="74DF7CF6" w:rsidR="00796E99" w:rsidRDefault="00796E99" w:rsidP="00A3312E">
            <w:pPr>
              <w:pStyle w:val="TextoTabla"/>
              <w:numPr>
                <w:ilvl w:val="1"/>
                <w:numId w:val="92"/>
              </w:numPr>
            </w:pPr>
            <w:r>
              <w:t>El audio de operador de puesto 1 está dirigido al Altavoz LC del puesto 2.</w:t>
            </w:r>
          </w:p>
          <w:p w14:paraId="087F30D7" w14:textId="26189A22" w:rsidR="00945296" w:rsidRPr="006D61EF" w:rsidRDefault="00796E99" w:rsidP="00A3312E">
            <w:pPr>
              <w:pStyle w:val="TextoTabla"/>
              <w:numPr>
                <w:ilvl w:val="0"/>
                <w:numId w:val="92"/>
              </w:numPr>
            </w:pPr>
            <w:r>
              <w:t>Liberar la Llamada.</w:t>
            </w:r>
          </w:p>
        </w:tc>
        <w:tc>
          <w:tcPr>
            <w:tcW w:w="851" w:type="dxa"/>
            <w:tcBorders>
              <w:bottom w:val="single" w:sz="6" w:space="0" w:color="000000"/>
            </w:tcBorders>
            <w:shd w:val="clear" w:color="auto" w:fill="auto"/>
          </w:tcPr>
          <w:p w14:paraId="12814F39" w14:textId="77777777" w:rsidR="00945296" w:rsidRPr="006D61EF" w:rsidRDefault="00945296" w:rsidP="006939F9">
            <w:pPr>
              <w:pStyle w:val="TextoTabla"/>
            </w:pPr>
          </w:p>
        </w:tc>
        <w:tc>
          <w:tcPr>
            <w:tcW w:w="850" w:type="dxa"/>
            <w:tcBorders>
              <w:bottom w:val="single" w:sz="6" w:space="0" w:color="000000"/>
            </w:tcBorders>
            <w:shd w:val="clear" w:color="auto" w:fill="auto"/>
          </w:tcPr>
          <w:p w14:paraId="05C8EA25" w14:textId="77777777" w:rsidR="00945296" w:rsidRPr="006D61EF" w:rsidRDefault="00945296" w:rsidP="006939F9">
            <w:pPr>
              <w:pStyle w:val="TextoTabla"/>
            </w:pPr>
          </w:p>
        </w:tc>
      </w:tr>
      <w:tr w:rsidR="00945296" w:rsidRPr="00183B8E" w14:paraId="10353752" w14:textId="77777777" w:rsidTr="006939F9">
        <w:trPr>
          <w:trHeight w:val="20"/>
          <w:jc w:val="center"/>
        </w:trPr>
        <w:tc>
          <w:tcPr>
            <w:tcW w:w="695" w:type="dxa"/>
            <w:tcBorders>
              <w:bottom w:val="single" w:sz="6" w:space="0" w:color="000000"/>
            </w:tcBorders>
            <w:shd w:val="clear" w:color="auto" w:fill="auto"/>
          </w:tcPr>
          <w:p w14:paraId="19DFBC0E"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1C22E3D1" w14:textId="2A785CDB" w:rsidR="00796E99" w:rsidRDefault="00796E99" w:rsidP="00796E99">
            <w:pPr>
              <w:pStyle w:val="TextoTabla"/>
            </w:pPr>
            <w:r>
              <w:t>Destino ocupado o no accesible.</w:t>
            </w:r>
          </w:p>
          <w:p w14:paraId="018A7D88" w14:textId="190EA66A" w:rsidR="00796E99" w:rsidRDefault="00796E99" w:rsidP="00A3312E">
            <w:pPr>
              <w:pStyle w:val="TextoTabla"/>
              <w:numPr>
                <w:ilvl w:val="0"/>
                <w:numId w:val="93"/>
              </w:numPr>
            </w:pPr>
            <w:r>
              <w:t>Establecer y mantener una llamada LC entre los puestos 2 y 3.</w:t>
            </w:r>
          </w:p>
          <w:p w14:paraId="38FE6B27" w14:textId="08DDF670" w:rsidR="00796E99" w:rsidRDefault="00796E99" w:rsidP="00A3312E">
            <w:pPr>
              <w:pStyle w:val="TextoTabla"/>
              <w:numPr>
                <w:ilvl w:val="0"/>
                <w:numId w:val="93"/>
              </w:numPr>
            </w:pPr>
            <w:r>
              <w:t>Desde puesto 1, iniciar una llamada LC a uno de los otros puestos</w:t>
            </w:r>
          </w:p>
          <w:p w14:paraId="1361791C" w14:textId="36CFCF81" w:rsidR="00796E99" w:rsidRDefault="00796E99" w:rsidP="00A3312E">
            <w:pPr>
              <w:pStyle w:val="TextoTabla"/>
              <w:numPr>
                <w:ilvl w:val="0"/>
                <w:numId w:val="93"/>
              </w:numPr>
            </w:pPr>
            <w:r>
              <w:t>Comprobar que:</w:t>
            </w:r>
          </w:p>
          <w:p w14:paraId="1D6FE01F" w14:textId="21FF6FB2" w:rsidR="00796E99" w:rsidRDefault="00796E99" w:rsidP="00A3312E">
            <w:pPr>
              <w:pStyle w:val="TextoTabla"/>
              <w:numPr>
                <w:ilvl w:val="1"/>
                <w:numId w:val="93"/>
              </w:numPr>
            </w:pPr>
            <w:r>
              <w:t>En Puesto 1 la tecla pasa a estado de BLOQUEO.</w:t>
            </w:r>
          </w:p>
          <w:p w14:paraId="67F5BA89" w14:textId="6A014826" w:rsidR="00796E99" w:rsidRDefault="00796E99" w:rsidP="00A3312E">
            <w:pPr>
              <w:pStyle w:val="TextoTabla"/>
              <w:numPr>
                <w:ilvl w:val="1"/>
                <w:numId w:val="93"/>
              </w:numPr>
            </w:pPr>
            <w:r>
              <w:t>No se direcciona audio desde el Puesto 1 al colateral llamado.</w:t>
            </w:r>
          </w:p>
          <w:p w14:paraId="373E3675" w14:textId="1CB52D2B" w:rsidR="00945296" w:rsidRPr="006D61EF" w:rsidRDefault="00796E99" w:rsidP="00A3312E">
            <w:pPr>
              <w:pStyle w:val="TextoTabla"/>
              <w:numPr>
                <w:ilvl w:val="0"/>
                <w:numId w:val="93"/>
              </w:numPr>
            </w:pPr>
            <w:r>
              <w:t>Liberar las llamadas.</w:t>
            </w:r>
          </w:p>
        </w:tc>
        <w:tc>
          <w:tcPr>
            <w:tcW w:w="851" w:type="dxa"/>
            <w:tcBorders>
              <w:bottom w:val="single" w:sz="6" w:space="0" w:color="000000"/>
            </w:tcBorders>
            <w:shd w:val="clear" w:color="auto" w:fill="auto"/>
          </w:tcPr>
          <w:p w14:paraId="68BC0A6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0E73050" w14:textId="77777777" w:rsidR="00945296" w:rsidRPr="006D61EF" w:rsidRDefault="00945296" w:rsidP="006939F9">
            <w:pPr>
              <w:pStyle w:val="TextoTabla"/>
            </w:pPr>
          </w:p>
        </w:tc>
      </w:tr>
      <w:tr w:rsidR="00945296" w:rsidRPr="00183B8E" w14:paraId="03ABE053" w14:textId="77777777" w:rsidTr="006939F9">
        <w:trPr>
          <w:trHeight w:val="20"/>
          <w:jc w:val="center"/>
        </w:trPr>
        <w:tc>
          <w:tcPr>
            <w:tcW w:w="695" w:type="dxa"/>
            <w:tcBorders>
              <w:bottom w:val="single" w:sz="6" w:space="0" w:color="000000"/>
            </w:tcBorders>
            <w:shd w:val="clear" w:color="auto" w:fill="auto"/>
          </w:tcPr>
          <w:p w14:paraId="6497F87D"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2F08A474" w14:textId="191CE2BA" w:rsidR="00796E99" w:rsidRDefault="00796E99" w:rsidP="00796E99">
            <w:pPr>
              <w:pStyle w:val="TextoTabla"/>
            </w:pPr>
            <w:r>
              <w:t>Avería en Línea.</w:t>
            </w:r>
          </w:p>
          <w:p w14:paraId="7999C663" w14:textId="2A3BF378" w:rsidR="00796E99" w:rsidRDefault="00796E99" w:rsidP="00A3312E">
            <w:pPr>
              <w:pStyle w:val="TextoTabla"/>
              <w:numPr>
                <w:ilvl w:val="0"/>
                <w:numId w:val="94"/>
              </w:numPr>
            </w:pPr>
            <w:r>
              <w:t>Desconectar uno de los puestos del sistema.</w:t>
            </w:r>
          </w:p>
          <w:p w14:paraId="1B5CB269" w14:textId="1CDFD0CB" w:rsidR="00796E99" w:rsidRDefault="00796E99" w:rsidP="00A3312E">
            <w:pPr>
              <w:pStyle w:val="TextoTabla"/>
              <w:numPr>
                <w:ilvl w:val="0"/>
                <w:numId w:val="94"/>
              </w:numPr>
            </w:pPr>
            <w:r>
              <w:t>Comprobar que, en las teclas correspondientes al colateral desconectado en los otros puestos, el botón de LC correspondiente indica AVERIA.</w:t>
            </w:r>
          </w:p>
          <w:p w14:paraId="4E353618" w14:textId="675CD862" w:rsidR="00796E99" w:rsidRDefault="00796E99" w:rsidP="00A3312E">
            <w:pPr>
              <w:pStyle w:val="TextoTabla"/>
              <w:numPr>
                <w:ilvl w:val="0"/>
                <w:numId w:val="94"/>
              </w:numPr>
            </w:pPr>
            <w:r>
              <w:t>Volver a conectar el puesto al sistema.</w:t>
            </w:r>
          </w:p>
          <w:p w14:paraId="3524B9FD" w14:textId="6955D53E" w:rsidR="00945296" w:rsidRPr="006D61EF" w:rsidRDefault="00796E99" w:rsidP="00A3312E">
            <w:pPr>
              <w:pStyle w:val="TextoTabla"/>
              <w:numPr>
                <w:ilvl w:val="0"/>
                <w:numId w:val="94"/>
              </w:numPr>
            </w:pPr>
            <w:r>
              <w:t>Comprobar que las teclas vuelven a estado de reposo.</w:t>
            </w:r>
          </w:p>
        </w:tc>
        <w:tc>
          <w:tcPr>
            <w:tcW w:w="851" w:type="dxa"/>
            <w:tcBorders>
              <w:bottom w:val="single" w:sz="6" w:space="0" w:color="000000"/>
            </w:tcBorders>
            <w:shd w:val="clear" w:color="auto" w:fill="auto"/>
          </w:tcPr>
          <w:p w14:paraId="5CFFEBE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10B2589" w14:textId="77777777" w:rsidR="00945296" w:rsidRPr="006D61EF" w:rsidRDefault="00945296" w:rsidP="006939F9">
            <w:pPr>
              <w:pStyle w:val="TextoTabla"/>
            </w:pPr>
          </w:p>
        </w:tc>
      </w:tr>
      <w:tr w:rsidR="00945296" w:rsidRPr="00183B8E" w14:paraId="0D923842" w14:textId="77777777" w:rsidTr="006939F9">
        <w:trPr>
          <w:trHeight w:val="20"/>
          <w:jc w:val="center"/>
        </w:trPr>
        <w:tc>
          <w:tcPr>
            <w:tcW w:w="695" w:type="dxa"/>
            <w:tcBorders>
              <w:bottom w:val="single" w:sz="6" w:space="0" w:color="000000"/>
            </w:tcBorders>
            <w:shd w:val="clear" w:color="auto" w:fill="auto"/>
          </w:tcPr>
          <w:p w14:paraId="59DF4696"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65A3DD4E" w14:textId="77777777" w:rsidR="00945296" w:rsidRPr="006D61EF" w:rsidRDefault="00945296" w:rsidP="006939F9">
            <w:pPr>
              <w:pStyle w:val="TextoTabla"/>
            </w:pPr>
          </w:p>
        </w:tc>
        <w:tc>
          <w:tcPr>
            <w:tcW w:w="851" w:type="dxa"/>
            <w:tcBorders>
              <w:bottom w:val="single" w:sz="6" w:space="0" w:color="000000"/>
            </w:tcBorders>
            <w:shd w:val="clear" w:color="auto" w:fill="auto"/>
          </w:tcPr>
          <w:p w14:paraId="5A6DD9FE" w14:textId="77777777" w:rsidR="00945296" w:rsidRPr="006D61EF" w:rsidRDefault="00945296" w:rsidP="006939F9">
            <w:pPr>
              <w:pStyle w:val="TextoTabla"/>
            </w:pPr>
          </w:p>
        </w:tc>
        <w:tc>
          <w:tcPr>
            <w:tcW w:w="850" w:type="dxa"/>
            <w:tcBorders>
              <w:bottom w:val="single" w:sz="6" w:space="0" w:color="000000"/>
            </w:tcBorders>
            <w:shd w:val="clear" w:color="auto" w:fill="auto"/>
          </w:tcPr>
          <w:p w14:paraId="4350CB40" w14:textId="77777777" w:rsidR="00945296" w:rsidRPr="006D61EF" w:rsidRDefault="00945296" w:rsidP="006939F9">
            <w:pPr>
              <w:pStyle w:val="TextoTabla"/>
            </w:pPr>
          </w:p>
        </w:tc>
      </w:tr>
      <w:tr w:rsidR="00945296" w:rsidRPr="00183B8E" w14:paraId="3341600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D8505EE" w14:textId="77777777" w:rsidR="00945296" w:rsidRPr="006D61EF" w:rsidRDefault="00945296" w:rsidP="006939F9">
            <w:pPr>
              <w:pStyle w:val="TextoTabla"/>
            </w:pPr>
            <w:r w:rsidRPr="006D61EF">
              <w:t xml:space="preserve"> </w:t>
            </w:r>
          </w:p>
        </w:tc>
      </w:tr>
    </w:tbl>
    <w:p w14:paraId="436A4051" w14:textId="77777777" w:rsidR="00945296" w:rsidRPr="00945296" w:rsidRDefault="00945296" w:rsidP="00796E99"/>
    <w:p w14:paraId="7B7E0E87" w14:textId="77777777" w:rsidR="00796E99" w:rsidRDefault="00796E99">
      <w:pPr>
        <w:spacing w:before="0" w:after="0" w:line="240" w:lineRule="auto"/>
        <w:jc w:val="left"/>
        <w:rPr>
          <w:u w:val="single"/>
        </w:rPr>
      </w:pPr>
      <w:r>
        <w:rPr>
          <w:u w:val="single"/>
        </w:rPr>
        <w:br w:type="page"/>
      </w:r>
    </w:p>
    <w:p w14:paraId="2B222306" w14:textId="3232B4CB" w:rsidR="00391171" w:rsidRDefault="00391171" w:rsidP="00391171">
      <w:pPr>
        <w:pStyle w:val="Ttulo2"/>
      </w:pPr>
      <w:bookmarkStart w:id="347" w:name="_Toc318897614"/>
      <w:bookmarkStart w:id="348" w:name="_Toc357060679"/>
      <w:bookmarkStart w:id="349" w:name="_Toc445195505"/>
      <w:bookmarkStart w:id="350" w:name="_Toc519068344"/>
      <w:bookmarkStart w:id="351" w:name="_Toc2687403"/>
      <w:bookmarkStart w:id="352" w:name="_Ref109714031"/>
      <w:bookmarkStart w:id="353" w:name="_Ref109715143"/>
      <w:bookmarkStart w:id="354" w:name="_Toc131162588"/>
      <w:r w:rsidRPr="009D03A0">
        <w:lastRenderedPageBreak/>
        <w:t>U5KI.HTWR.04.00</w:t>
      </w:r>
      <w:r>
        <w:t>3</w:t>
      </w:r>
      <w:r w:rsidRPr="009D03A0">
        <w:t>. Recepción por Línea Caliente.</w:t>
      </w:r>
      <w:bookmarkEnd w:id="347"/>
      <w:bookmarkEnd w:id="348"/>
      <w:bookmarkEnd w:id="349"/>
      <w:bookmarkEnd w:id="350"/>
      <w:bookmarkEnd w:id="351"/>
      <w:bookmarkEnd w:id="352"/>
      <w:bookmarkEnd w:id="353"/>
      <w:bookmarkEnd w:id="35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67D29FD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F2F6215" w14:textId="77777777" w:rsidR="00945296" w:rsidRPr="006D61EF" w:rsidRDefault="00945296" w:rsidP="006939F9">
            <w:pPr>
              <w:pStyle w:val="TextoTabla"/>
            </w:pPr>
          </w:p>
        </w:tc>
      </w:tr>
      <w:tr w:rsidR="00945296" w:rsidRPr="006D61EF" w14:paraId="758C6025" w14:textId="77777777" w:rsidTr="006939F9">
        <w:trPr>
          <w:trHeight w:val="20"/>
          <w:jc w:val="center"/>
        </w:trPr>
        <w:tc>
          <w:tcPr>
            <w:tcW w:w="1971" w:type="dxa"/>
            <w:gridSpan w:val="2"/>
            <w:shd w:val="clear" w:color="auto" w:fill="D9D9D9" w:themeFill="background1" w:themeFillShade="D9"/>
          </w:tcPr>
          <w:p w14:paraId="164AB747" w14:textId="77777777" w:rsidR="00945296" w:rsidRPr="006D61EF" w:rsidRDefault="00945296" w:rsidP="006939F9">
            <w:pPr>
              <w:pStyle w:val="TextoTabla"/>
              <w:rPr>
                <w:b/>
              </w:rPr>
            </w:pPr>
            <w:r w:rsidRPr="006D61EF">
              <w:rPr>
                <w:b/>
              </w:rPr>
              <w:t>Grupo</w:t>
            </w:r>
          </w:p>
        </w:tc>
        <w:tc>
          <w:tcPr>
            <w:tcW w:w="2371" w:type="dxa"/>
            <w:shd w:val="clear" w:color="auto" w:fill="auto"/>
          </w:tcPr>
          <w:p w14:paraId="4B65CCCC" w14:textId="009159D4" w:rsidR="00945296" w:rsidRPr="006D61EF" w:rsidRDefault="009F4835" w:rsidP="006939F9">
            <w:pPr>
              <w:pStyle w:val="TextoTabla"/>
            </w:pPr>
            <w:r>
              <w:t>Línea Caliente</w:t>
            </w:r>
          </w:p>
        </w:tc>
        <w:tc>
          <w:tcPr>
            <w:tcW w:w="2161" w:type="dxa"/>
            <w:shd w:val="clear" w:color="auto" w:fill="D9D9D9" w:themeFill="background1" w:themeFillShade="D9"/>
          </w:tcPr>
          <w:p w14:paraId="1B6E9C2E"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7D6A6407" w14:textId="7BE4DA41" w:rsidR="00945296" w:rsidRPr="006D61EF" w:rsidRDefault="009F4835" w:rsidP="006939F9">
            <w:pPr>
              <w:pStyle w:val="TextoTabla"/>
            </w:pPr>
            <w:r w:rsidRPr="009F4835">
              <w:t>U5KI.HTWR.04.003</w:t>
            </w:r>
          </w:p>
        </w:tc>
      </w:tr>
      <w:tr w:rsidR="00945296" w:rsidRPr="00183B8E" w14:paraId="52D41F78" w14:textId="77777777" w:rsidTr="006939F9">
        <w:trPr>
          <w:trHeight w:val="20"/>
          <w:jc w:val="center"/>
        </w:trPr>
        <w:tc>
          <w:tcPr>
            <w:tcW w:w="1971" w:type="dxa"/>
            <w:gridSpan w:val="2"/>
            <w:shd w:val="clear" w:color="auto" w:fill="D9D9D9" w:themeFill="background1" w:themeFillShade="D9"/>
          </w:tcPr>
          <w:p w14:paraId="2551522C"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3BCA16A9" w14:textId="47AB0F9D" w:rsidR="00945296" w:rsidRPr="006D61EF" w:rsidRDefault="00AE27E5" w:rsidP="006939F9">
            <w:pPr>
              <w:pStyle w:val="TextoTabla"/>
            </w:pPr>
            <w:r>
              <w:t>Recepción por Línea Caliente.</w:t>
            </w:r>
          </w:p>
        </w:tc>
      </w:tr>
      <w:tr w:rsidR="00945296" w:rsidRPr="00183B8E" w14:paraId="22BFC3F1" w14:textId="77777777" w:rsidTr="006939F9">
        <w:trPr>
          <w:trHeight w:val="20"/>
          <w:jc w:val="center"/>
        </w:trPr>
        <w:tc>
          <w:tcPr>
            <w:tcW w:w="1971" w:type="dxa"/>
            <w:gridSpan w:val="2"/>
            <w:shd w:val="clear" w:color="auto" w:fill="D9D9D9" w:themeFill="background1" w:themeFillShade="D9"/>
          </w:tcPr>
          <w:p w14:paraId="2EC822C6"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4EEADA26" w14:textId="09FEFF92" w:rsidR="00945296" w:rsidRPr="006D61EF" w:rsidRDefault="00AE27E5" w:rsidP="006939F9">
            <w:pPr>
              <w:pStyle w:val="TextoTabla"/>
            </w:pPr>
            <w:r w:rsidRPr="00AE27E5">
              <w:t>Comprobar que el sistema implementa correctamente la operativa de recepción sobre un servicio de LC.</w:t>
            </w:r>
          </w:p>
        </w:tc>
      </w:tr>
      <w:tr w:rsidR="00945296" w:rsidRPr="006D61EF" w14:paraId="701E28DA" w14:textId="77777777" w:rsidTr="006939F9">
        <w:trPr>
          <w:trHeight w:val="20"/>
          <w:jc w:val="center"/>
        </w:trPr>
        <w:tc>
          <w:tcPr>
            <w:tcW w:w="1971" w:type="dxa"/>
            <w:gridSpan w:val="2"/>
            <w:shd w:val="clear" w:color="auto" w:fill="D9D9D9" w:themeFill="background1" w:themeFillShade="D9"/>
            <w:vAlign w:val="center"/>
          </w:tcPr>
          <w:p w14:paraId="31CCA9C0"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426450A7" w14:textId="77777777" w:rsidR="00AE27E5" w:rsidRDefault="00AE27E5" w:rsidP="00A3312E">
            <w:pPr>
              <w:pStyle w:val="TextoTabla"/>
              <w:numPr>
                <w:ilvl w:val="0"/>
                <w:numId w:val="95"/>
              </w:numPr>
            </w:pPr>
            <w:r>
              <w:t>Tres puestos de operador en modo NORMAL con los JACKS insertados.</w:t>
            </w:r>
          </w:p>
          <w:p w14:paraId="1399033E" w14:textId="1D76F7A1" w:rsidR="00945296" w:rsidRPr="006D61EF" w:rsidRDefault="00AE27E5" w:rsidP="00A3312E">
            <w:pPr>
              <w:pStyle w:val="TextoTabla"/>
              <w:numPr>
                <w:ilvl w:val="0"/>
                <w:numId w:val="95"/>
              </w:numPr>
            </w:pPr>
            <w:r>
              <w:t>Los tres puestos deben tener configurado un enlace LC entre ellos.</w:t>
            </w:r>
          </w:p>
        </w:tc>
      </w:tr>
      <w:tr w:rsidR="00945296" w:rsidRPr="006D61EF" w14:paraId="2E1BCE60" w14:textId="77777777" w:rsidTr="006939F9">
        <w:trPr>
          <w:trHeight w:val="20"/>
          <w:jc w:val="center"/>
        </w:trPr>
        <w:tc>
          <w:tcPr>
            <w:tcW w:w="695" w:type="dxa"/>
            <w:shd w:val="clear" w:color="auto" w:fill="BFBFBF" w:themeFill="background1" w:themeFillShade="BF"/>
          </w:tcPr>
          <w:p w14:paraId="50123066"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4D7A6F9"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402D8A34" w14:textId="77777777" w:rsidR="00945296" w:rsidRPr="006D61EF" w:rsidRDefault="00945296" w:rsidP="006939F9">
            <w:pPr>
              <w:pStyle w:val="TextoTabla"/>
              <w:rPr>
                <w:b/>
              </w:rPr>
            </w:pPr>
            <w:r w:rsidRPr="006D61EF">
              <w:rPr>
                <w:b/>
              </w:rPr>
              <w:t>Resultado</w:t>
            </w:r>
          </w:p>
        </w:tc>
      </w:tr>
      <w:tr w:rsidR="00945296" w:rsidRPr="006D61EF" w14:paraId="52EF79E0" w14:textId="77777777" w:rsidTr="006939F9">
        <w:trPr>
          <w:trHeight w:val="20"/>
          <w:jc w:val="center"/>
        </w:trPr>
        <w:tc>
          <w:tcPr>
            <w:tcW w:w="8188" w:type="dxa"/>
            <w:gridSpan w:val="5"/>
            <w:shd w:val="clear" w:color="auto" w:fill="D9D9D9" w:themeFill="background1" w:themeFillShade="D9"/>
          </w:tcPr>
          <w:p w14:paraId="7BC8F869" w14:textId="77777777" w:rsidR="00945296" w:rsidRPr="006D61EF" w:rsidRDefault="00945296" w:rsidP="006939F9">
            <w:pPr>
              <w:pStyle w:val="TextoTabla"/>
              <w:rPr>
                <w:b/>
              </w:rPr>
            </w:pPr>
          </w:p>
        </w:tc>
        <w:tc>
          <w:tcPr>
            <w:tcW w:w="851" w:type="dxa"/>
            <w:shd w:val="clear" w:color="auto" w:fill="D9D9D9" w:themeFill="background1" w:themeFillShade="D9"/>
          </w:tcPr>
          <w:p w14:paraId="67EED58B"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50832A02" w14:textId="77777777" w:rsidR="00945296" w:rsidRPr="006D61EF" w:rsidRDefault="00945296" w:rsidP="006939F9">
            <w:pPr>
              <w:pStyle w:val="TextoTabla"/>
              <w:rPr>
                <w:b/>
              </w:rPr>
            </w:pPr>
            <w:r w:rsidRPr="006D61EF">
              <w:rPr>
                <w:b/>
              </w:rPr>
              <w:t>NO</w:t>
            </w:r>
          </w:p>
        </w:tc>
      </w:tr>
      <w:tr w:rsidR="00945296" w:rsidRPr="00183B8E" w14:paraId="2D9E9EC8" w14:textId="77777777" w:rsidTr="006939F9">
        <w:trPr>
          <w:trHeight w:val="20"/>
          <w:jc w:val="center"/>
        </w:trPr>
        <w:tc>
          <w:tcPr>
            <w:tcW w:w="695" w:type="dxa"/>
            <w:tcBorders>
              <w:bottom w:val="single" w:sz="6" w:space="0" w:color="000000"/>
            </w:tcBorders>
            <w:shd w:val="clear" w:color="auto" w:fill="auto"/>
          </w:tcPr>
          <w:p w14:paraId="48235679"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4C0FB91A" w14:textId="641E8D31" w:rsidR="00AE27E5" w:rsidRDefault="00AE27E5" w:rsidP="00AE27E5">
            <w:pPr>
              <w:pStyle w:val="TextoTabla"/>
            </w:pPr>
            <w:r>
              <w:t>Recepción Simple.</w:t>
            </w:r>
          </w:p>
          <w:p w14:paraId="123CF93C" w14:textId="517FFD17" w:rsidR="00AE27E5" w:rsidRDefault="00AE27E5" w:rsidP="00A3312E">
            <w:pPr>
              <w:pStyle w:val="TextoTabla"/>
              <w:numPr>
                <w:ilvl w:val="0"/>
                <w:numId w:val="96"/>
              </w:numPr>
            </w:pPr>
            <w:r>
              <w:t>Desde el Puesto 2 iniciar una llamada de LC a Puesto 1.</w:t>
            </w:r>
          </w:p>
          <w:p w14:paraId="48321DA8" w14:textId="2FF10439" w:rsidR="00AE27E5" w:rsidRDefault="00AE27E5" w:rsidP="00A3312E">
            <w:pPr>
              <w:pStyle w:val="TextoTabla"/>
              <w:numPr>
                <w:ilvl w:val="0"/>
                <w:numId w:val="96"/>
              </w:numPr>
            </w:pPr>
            <w:r>
              <w:t>Comprobar que:</w:t>
            </w:r>
          </w:p>
          <w:p w14:paraId="45A88BF9" w14:textId="2E346CF0" w:rsidR="00AE27E5" w:rsidRDefault="00AE27E5" w:rsidP="00A3312E">
            <w:pPr>
              <w:pStyle w:val="TextoTabla"/>
              <w:numPr>
                <w:ilvl w:val="1"/>
                <w:numId w:val="96"/>
              </w:numPr>
            </w:pPr>
            <w:r>
              <w:t>La tecla en puesto 1 correspondiente al enlace pasa a estado ENTRANTE.</w:t>
            </w:r>
          </w:p>
          <w:p w14:paraId="6E0EB668" w14:textId="49897928" w:rsidR="00AE27E5" w:rsidRDefault="00AE27E5" w:rsidP="00A3312E">
            <w:pPr>
              <w:pStyle w:val="TextoTabla"/>
              <w:numPr>
                <w:ilvl w:val="1"/>
                <w:numId w:val="96"/>
              </w:numPr>
            </w:pPr>
            <w:r>
              <w:t>El audio del puesto 2 está direccionado al Altavoz LC de puesto 1.</w:t>
            </w:r>
          </w:p>
          <w:p w14:paraId="4578A3A6" w14:textId="3CFB41B2" w:rsidR="00AE27E5" w:rsidRDefault="00AE27E5" w:rsidP="00A3312E">
            <w:pPr>
              <w:pStyle w:val="TextoTabla"/>
              <w:numPr>
                <w:ilvl w:val="0"/>
                <w:numId w:val="96"/>
              </w:numPr>
            </w:pPr>
            <w:r>
              <w:t>Deshacer la llamada LC desde el puesto 2 al puesto 1.</w:t>
            </w:r>
          </w:p>
          <w:p w14:paraId="0EB94078" w14:textId="35B13CE4" w:rsidR="00945296" w:rsidRPr="006D61EF" w:rsidRDefault="00AE27E5" w:rsidP="00A3312E">
            <w:pPr>
              <w:pStyle w:val="TextoTabla"/>
              <w:numPr>
                <w:ilvl w:val="0"/>
                <w:numId w:val="96"/>
              </w:numPr>
            </w:pPr>
            <w:r>
              <w:t>Comprobar que la señalización ENTRANTE permanece un tiempo después de finalizada la llamada. Establecer este tiempo.</w:t>
            </w:r>
          </w:p>
        </w:tc>
        <w:tc>
          <w:tcPr>
            <w:tcW w:w="851" w:type="dxa"/>
            <w:tcBorders>
              <w:bottom w:val="single" w:sz="6" w:space="0" w:color="000000"/>
            </w:tcBorders>
            <w:shd w:val="clear" w:color="auto" w:fill="auto"/>
          </w:tcPr>
          <w:p w14:paraId="73EAED45"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69D5A51" w14:textId="77777777" w:rsidR="00945296" w:rsidRPr="006D61EF" w:rsidRDefault="00945296" w:rsidP="006939F9">
            <w:pPr>
              <w:pStyle w:val="TextoTabla"/>
            </w:pPr>
          </w:p>
        </w:tc>
      </w:tr>
      <w:tr w:rsidR="00945296" w:rsidRPr="00183B8E" w14:paraId="4E50A78B" w14:textId="77777777" w:rsidTr="006939F9">
        <w:trPr>
          <w:trHeight w:val="20"/>
          <w:jc w:val="center"/>
        </w:trPr>
        <w:tc>
          <w:tcPr>
            <w:tcW w:w="695" w:type="dxa"/>
            <w:tcBorders>
              <w:bottom w:val="single" w:sz="6" w:space="0" w:color="000000"/>
            </w:tcBorders>
            <w:shd w:val="clear" w:color="auto" w:fill="auto"/>
          </w:tcPr>
          <w:p w14:paraId="393E31D4"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5AB64573" w14:textId="2BF9E234" w:rsidR="00AE27E5" w:rsidRDefault="00AE27E5" w:rsidP="00AE27E5">
            <w:pPr>
              <w:pStyle w:val="TextoTabla"/>
            </w:pPr>
            <w:r>
              <w:t>Memorización de Llamada.</w:t>
            </w:r>
          </w:p>
          <w:p w14:paraId="1D933947" w14:textId="20947A0F" w:rsidR="00AE27E5" w:rsidRDefault="00AE27E5" w:rsidP="00A3312E">
            <w:pPr>
              <w:pStyle w:val="TextoTabla"/>
              <w:numPr>
                <w:ilvl w:val="0"/>
                <w:numId w:val="97"/>
              </w:numPr>
            </w:pPr>
            <w:r>
              <w:t>Establecer una llamada LC desde puesto 2 a puesto 1.</w:t>
            </w:r>
          </w:p>
          <w:p w14:paraId="34090CDF" w14:textId="63C220A4" w:rsidR="00AE27E5" w:rsidRDefault="00AE27E5" w:rsidP="00A3312E">
            <w:pPr>
              <w:pStyle w:val="TextoTabla"/>
              <w:numPr>
                <w:ilvl w:val="0"/>
                <w:numId w:val="97"/>
              </w:numPr>
            </w:pPr>
            <w:r>
              <w:t>Sin deshacer esta llamada, establecer una llamada desde el puesto 3 al puesto 1.</w:t>
            </w:r>
          </w:p>
          <w:p w14:paraId="5A3F83B4" w14:textId="0FB15CB6" w:rsidR="00AE27E5" w:rsidRDefault="00AE27E5" w:rsidP="00A3312E">
            <w:pPr>
              <w:pStyle w:val="TextoTabla"/>
              <w:numPr>
                <w:ilvl w:val="0"/>
                <w:numId w:val="97"/>
              </w:numPr>
            </w:pPr>
            <w:r>
              <w:t>Comprobar que:</w:t>
            </w:r>
          </w:p>
          <w:p w14:paraId="51AC6F2D" w14:textId="5155ECAA" w:rsidR="00AE27E5" w:rsidRDefault="00AE27E5" w:rsidP="00A3312E">
            <w:pPr>
              <w:pStyle w:val="TextoTabla"/>
              <w:numPr>
                <w:ilvl w:val="1"/>
                <w:numId w:val="97"/>
              </w:numPr>
            </w:pPr>
            <w:r>
              <w:t>Se rechaza la llamada (bloqueo) en el puesto 3.</w:t>
            </w:r>
          </w:p>
          <w:p w14:paraId="5F31E291" w14:textId="066AC566" w:rsidR="00AE27E5" w:rsidRDefault="00AE27E5" w:rsidP="00A3312E">
            <w:pPr>
              <w:pStyle w:val="TextoTabla"/>
              <w:numPr>
                <w:ilvl w:val="1"/>
                <w:numId w:val="97"/>
              </w:numPr>
            </w:pPr>
            <w:r>
              <w:t>La tecla de puesto 1 que tenía que recibir la llamada pasa a estado ‘Llamada Perdida’ (Memorización).</w:t>
            </w:r>
          </w:p>
          <w:p w14:paraId="17CDD0FC" w14:textId="7352B394" w:rsidR="00AE27E5" w:rsidRDefault="00AE27E5" w:rsidP="00A3312E">
            <w:pPr>
              <w:pStyle w:val="TextoTabla"/>
              <w:numPr>
                <w:ilvl w:val="0"/>
                <w:numId w:val="97"/>
              </w:numPr>
            </w:pPr>
            <w:r>
              <w:t>Comprobar que la tecla ‘con memorización’ permanece en este estado hasta que es aceptada por el operador (o un tiempo configurable).</w:t>
            </w:r>
          </w:p>
          <w:p w14:paraId="220A5D52" w14:textId="523F1392" w:rsidR="00945296" w:rsidRPr="006D61EF" w:rsidRDefault="00AE27E5" w:rsidP="00A3312E">
            <w:pPr>
              <w:pStyle w:val="TextoTabla"/>
              <w:numPr>
                <w:ilvl w:val="0"/>
                <w:numId w:val="97"/>
              </w:numPr>
            </w:pPr>
            <w:r>
              <w:t>Deshacer las llamadas pendientes.</w:t>
            </w:r>
          </w:p>
        </w:tc>
        <w:tc>
          <w:tcPr>
            <w:tcW w:w="851" w:type="dxa"/>
            <w:tcBorders>
              <w:bottom w:val="single" w:sz="6" w:space="0" w:color="000000"/>
            </w:tcBorders>
            <w:shd w:val="clear" w:color="auto" w:fill="auto"/>
          </w:tcPr>
          <w:p w14:paraId="02AADB53"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FACAC08" w14:textId="77777777" w:rsidR="00945296" w:rsidRPr="006D61EF" w:rsidRDefault="00945296" w:rsidP="006939F9">
            <w:pPr>
              <w:pStyle w:val="TextoTabla"/>
            </w:pPr>
          </w:p>
        </w:tc>
      </w:tr>
      <w:tr w:rsidR="00945296" w:rsidRPr="00183B8E" w14:paraId="28D95A07" w14:textId="77777777" w:rsidTr="006939F9">
        <w:trPr>
          <w:trHeight w:val="20"/>
          <w:jc w:val="center"/>
        </w:trPr>
        <w:tc>
          <w:tcPr>
            <w:tcW w:w="695" w:type="dxa"/>
            <w:tcBorders>
              <w:bottom w:val="single" w:sz="6" w:space="0" w:color="000000"/>
            </w:tcBorders>
            <w:shd w:val="clear" w:color="auto" w:fill="auto"/>
          </w:tcPr>
          <w:p w14:paraId="07385AFD"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0DA27E45" w14:textId="3645BD1F" w:rsidR="00AE27E5" w:rsidRDefault="00AE27E5" w:rsidP="00AE27E5">
            <w:pPr>
              <w:pStyle w:val="TextoTabla"/>
            </w:pPr>
            <w:r>
              <w:t>Modo FULL-DUPLEX.</w:t>
            </w:r>
          </w:p>
          <w:p w14:paraId="2DD2D976" w14:textId="25092533" w:rsidR="00AE27E5" w:rsidRDefault="00AE27E5" w:rsidP="00A3312E">
            <w:pPr>
              <w:pStyle w:val="TextoTabla"/>
              <w:numPr>
                <w:ilvl w:val="0"/>
                <w:numId w:val="98"/>
              </w:numPr>
            </w:pPr>
            <w:r>
              <w:t>Establecer una llamada de Puesto 1 a Puesto 2.</w:t>
            </w:r>
          </w:p>
          <w:p w14:paraId="0CED46C8" w14:textId="66369A93" w:rsidR="00AE27E5" w:rsidRDefault="00AE27E5" w:rsidP="00A3312E">
            <w:pPr>
              <w:pStyle w:val="TextoTabla"/>
              <w:numPr>
                <w:ilvl w:val="0"/>
                <w:numId w:val="98"/>
              </w:numPr>
            </w:pPr>
            <w:r>
              <w:t>Establecer una llamada de Puesto 2 a Puesto 1.</w:t>
            </w:r>
          </w:p>
          <w:p w14:paraId="05C12201" w14:textId="202DC458" w:rsidR="00AE27E5" w:rsidRDefault="00AE27E5" w:rsidP="00A3312E">
            <w:pPr>
              <w:pStyle w:val="TextoTabla"/>
              <w:numPr>
                <w:ilvl w:val="0"/>
                <w:numId w:val="98"/>
              </w:numPr>
            </w:pPr>
            <w:r>
              <w:t>Comprobar que:</w:t>
            </w:r>
          </w:p>
          <w:p w14:paraId="5D422E71" w14:textId="19580E5C" w:rsidR="00AE27E5" w:rsidRDefault="00AE27E5" w:rsidP="00A3312E">
            <w:pPr>
              <w:pStyle w:val="TextoTabla"/>
              <w:numPr>
                <w:ilvl w:val="1"/>
                <w:numId w:val="98"/>
              </w:numPr>
            </w:pPr>
            <w:r>
              <w:t>Las teclas correspondientes de ambos puestos marcan estado SALIENTE y ENTRANTE simultáneamente.</w:t>
            </w:r>
          </w:p>
          <w:p w14:paraId="4EFC9A17" w14:textId="3CCC11EF" w:rsidR="00AE27E5" w:rsidRDefault="00AE27E5" w:rsidP="00A3312E">
            <w:pPr>
              <w:pStyle w:val="TextoTabla"/>
              <w:numPr>
                <w:ilvl w:val="1"/>
                <w:numId w:val="98"/>
              </w:numPr>
            </w:pPr>
            <w:r>
              <w:t>El audio de puesto 1 esta direccionado al altavoz LC de Puesto 2.</w:t>
            </w:r>
          </w:p>
          <w:p w14:paraId="4BB0338E" w14:textId="4857EC1F" w:rsidR="00AE27E5" w:rsidRDefault="00AE27E5" w:rsidP="00A3312E">
            <w:pPr>
              <w:pStyle w:val="TextoTabla"/>
              <w:numPr>
                <w:ilvl w:val="1"/>
                <w:numId w:val="98"/>
              </w:numPr>
            </w:pPr>
            <w:r>
              <w:lastRenderedPageBreak/>
              <w:t>El audio de puesto 2 esta direccionado al altavoz LC de Puesto 1.</w:t>
            </w:r>
          </w:p>
          <w:p w14:paraId="18074712" w14:textId="51EC38BD" w:rsidR="00945296" w:rsidRPr="006D61EF" w:rsidRDefault="00AE27E5" w:rsidP="00A3312E">
            <w:pPr>
              <w:pStyle w:val="TextoTabla"/>
              <w:numPr>
                <w:ilvl w:val="0"/>
                <w:numId w:val="98"/>
              </w:numPr>
            </w:pPr>
            <w:r>
              <w:t>Deshacer las llamadas.</w:t>
            </w:r>
          </w:p>
        </w:tc>
        <w:tc>
          <w:tcPr>
            <w:tcW w:w="851" w:type="dxa"/>
            <w:tcBorders>
              <w:bottom w:val="single" w:sz="6" w:space="0" w:color="000000"/>
            </w:tcBorders>
            <w:shd w:val="clear" w:color="auto" w:fill="auto"/>
          </w:tcPr>
          <w:p w14:paraId="6A3E48FD"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2830EBD" w14:textId="77777777" w:rsidR="00945296" w:rsidRPr="006D61EF" w:rsidRDefault="00945296" w:rsidP="006939F9">
            <w:pPr>
              <w:pStyle w:val="TextoTabla"/>
            </w:pPr>
          </w:p>
        </w:tc>
      </w:tr>
      <w:tr w:rsidR="00945296" w:rsidRPr="00183B8E" w14:paraId="42636D7F" w14:textId="77777777" w:rsidTr="006939F9">
        <w:trPr>
          <w:trHeight w:val="20"/>
          <w:jc w:val="center"/>
        </w:trPr>
        <w:tc>
          <w:tcPr>
            <w:tcW w:w="695" w:type="dxa"/>
            <w:tcBorders>
              <w:bottom w:val="single" w:sz="6" w:space="0" w:color="000000"/>
            </w:tcBorders>
            <w:shd w:val="clear" w:color="auto" w:fill="auto"/>
          </w:tcPr>
          <w:p w14:paraId="355F91A4" w14:textId="77777777" w:rsidR="00945296" w:rsidRPr="006D61EF" w:rsidRDefault="00945296" w:rsidP="006939F9">
            <w:pPr>
              <w:pStyle w:val="TextoTabla"/>
            </w:pPr>
            <w:r w:rsidRPr="006D61EF">
              <w:lastRenderedPageBreak/>
              <w:t>4</w:t>
            </w:r>
          </w:p>
        </w:tc>
        <w:tc>
          <w:tcPr>
            <w:tcW w:w="7493" w:type="dxa"/>
            <w:gridSpan w:val="4"/>
            <w:tcBorders>
              <w:bottom w:val="single" w:sz="6" w:space="0" w:color="000000"/>
            </w:tcBorders>
            <w:shd w:val="clear" w:color="auto" w:fill="auto"/>
          </w:tcPr>
          <w:p w14:paraId="6ADA7D81" w14:textId="46357076" w:rsidR="00AE27E5" w:rsidRDefault="00AE27E5" w:rsidP="00AE27E5">
            <w:pPr>
              <w:pStyle w:val="TextoTabla"/>
            </w:pPr>
            <w:r>
              <w:t>Control de Volumen de Altavoz LC.</w:t>
            </w:r>
          </w:p>
          <w:p w14:paraId="5B0DB021" w14:textId="2039D342" w:rsidR="00AE27E5" w:rsidRDefault="00AE27E5" w:rsidP="00A3312E">
            <w:pPr>
              <w:pStyle w:val="TextoTabla"/>
              <w:numPr>
                <w:ilvl w:val="0"/>
                <w:numId w:val="99"/>
              </w:numPr>
            </w:pPr>
            <w:r>
              <w:t>Establecer una llamada LC de Puesto 2 a Puesto 1.</w:t>
            </w:r>
          </w:p>
          <w:p w14:paraId="372ABBFA" w14:textId="38CAEFBA" w:rsidR="00AE27E5" w:rsidRDefault="00AE27E5" w:rsidP="00A3312E">
            <w:pPr>
              <w:pStyle w:val="TextoTabla"/>
              <w:numPr>
                <w:ilvl w:val="0"/>
                <w:numId w:val="99"/>
              </w:numPr>
            </w:pPr>
            <w:r>
              <w:t>Pulsar el control de Volumen de Altavoz LC en la Zona ‘+’ y comprobar que aumenta el nivel de la señal acústica al tiempo que aumenta también el indicador de la parte inferior del control.</w:t>
            </w:r>
          </w:p>
          <w:p w14:paraId="7D7A456D" w14:textId="3CE783AF" w:rsidR="00AE27E5" w:rsidRDefault="00AE27E5" w:rsidP="00A3312E">
            <w:pPr>
              <w:pStyle w:val="TextoTabla"/>
              <w:numPr>
                <w:ilvl w:val="0"/>
                <w:numId w:val="99"/>
              </w:numPr>
            </w:pPr>
            <w:r>
              <w:t>Pulsar el control de Volumen de Altavoz en la zona ‘-</w:t>
            </w:r>
            <w:proofErr w:type="gramStart"/>
            <w:r>
              <w:t>‘ y</w:t>
            </w:r>
            <w:proofErr w:type="gramEnd"/>
            <w:r>
              <w:t xml:space="preserve"> comprobar que disminuye el nivel de señal acústica al tiempo que disminuye el indicador de la parte inferior del control. </w:t>
            </w:r>
          </w:p>
          <w:p w14:paraId="56C65E1B" w14:textId="3C955919" w:rsidR="00AE27E5" w:rsidRDefault="00AE27E5" w:rsidP="00A3312E">
            <w:pPr>
              <w:pStyle w:val="TextoTabla"/>
              <w:numPr>
                <w:ilvl w:val="0"/>
                <w:numId w:val="99"/>
              </w:numPr>
            </w:pPr>
            <w:r>
              <w:t>Comprobar que a nivel mínimo la señal acústica es audible.</w:t>
            </w:r>
          </w:p>
          <w:p w14:paraId="2E6304EA" w14:textId="21B3C8ED" w:rsidR="00945296" w:rsidRPr="006D61EF" w:rsidRDefault="00AE27E5" w:rsidP="00A3312E">
            <w:pPr>
              <w:pStyle w:val="TextoTabla"/>
              <w:numPr>
                <w:ilvl w:val="0"/>
                <w:numId w:val="99"/>
              </w:numPr>
            </w:pPr>
            <w:r>
              <w:t>Deshacer la llamada LC.</w:t>
            </w:r>
          </w:p>
        </w:tc>
        <w:tc>
          <w:tcPr>
            <w:tcW w:w="851" w:type="dxa"/>
            <w:tcBorders>
              <w:bottom w:val="single" w:sz="6" w:space="0" w:color="000000"/>
            </w:tcBorders>
            <w:shd w:val="clear" w:color="auto" w:fill="auto"/>
          </w:tcPr>
          <w:p w14:paraId="27C051A9"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8099345" w14:textId="77777777" w:rsidR="00945296" w:rsidRPr="006D61EF" w:rsidRDefault="00945296" w:rsidP="006939F9">
            <w:pPr>
              <w:pStyle w:val="TextoTabla"/>
            </w:pPr>
          </w:p>
        </w:tc>
      </w:tr>
      <w:tr w:rsidR="00945296" w:rsidRPr="00183B8E" w14:paraId="7418D00C" w14:textId="77777777" w:rsidTr="006939F9">
        <w:trPr>
          <w:trHeight w:val="20"/>
          <w:jc w:val="center"/>
        </w:trPr>
        <w:tc>
          <w:tcPr>
            <w:tcW w:w="695" w:type="dxa"/>
            <w:tcBorders>
              <w:bottom w:val="single" w:sz="6" w:space="0" w:color="000000"/>
            </w:tcBorders>
            <w:shd w:val="clear" w:color="auto" w:fill="auto"/>
          </w:tcPr>
          <w:p w14:paraId="04F26375"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61DE2C29" w14:textId="77777777" w:rsidR="00945296" w:rsidRPr="006D61EF" w:rsidRDefault="00945296" w:rsidP="006939F9">
            <w:pPr>
              <w:pStyle w:val="TextoTabla"/>
            </w:pPr>
          </w:p>
        </w:tc>
        <w:tc>
          <w:tcPr>
            <w:tcW w:w="851" w:type="dxa"/>
            <w:tcBorders>
              <w:bottom w:val="single" w:sz="6" w:space="0" w:color="000000"/>
            </w:tcBorders>
            <w:shd w:val="clear" w:color="auto" w:fill="auto"/>
          </w:tcPr>
          <w:p w14:paraId="235104A0"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62B3EE5" w14:textId="77777777" w:rsidR="00945296" w:rsidRPr="006D61EF" w:rsidRDefault="00945296" w:rsidP="006939F9">
            <w:pPr>
              <w:pStyle w:val="TextoTabla"/>
            </w:pPr>
          </w:p>
        </w:tc>
      </w:tr>
      <w:tr w:rsidR="00945296" w:rsidRPr="00183B8E" w14:paraId="4AC492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F25C1C" w14:textId="77777777" w:rsidR="00945296" w:rsidRPr="006D61EF" w:rsidRDefault="00945296" w:rsidP="006939F9">
            <w:pPr>
              <w:pStyle w:val="TextoTabla"/>
            </w:pPr>
            <w:r w:rsidRPr="006D61EF">
              <w:t xml:space="preserve"> </w:t>
            </w:r>
          </w:p>
        </w:tc>
      </w:tr>
    </w:tbl>
    <w:p w14:paraId="152E27AC" w14:textId="26B4A064" w:rsidR="00AE27E5" w:rsidRDefault="00AE27E5">
      <w:pPr>
        <w:spacing w:before="0" w:after="0" w:line="240" w:lineRule="auto"/>
        <w:jc w:val="left"/>
        <w:rPr>
          <w:u w:val="single"/>
        </w:rPr>
      </w:pPr>
    </w:p>
    <w:p w14:paraId="17BED43B" w14:textId="77777777" w:rsidR="00391171" w:rsidRPr="009D03A0" w:rsidRDefault="00391171" w:rsidP="00391171">
      <w:pPr>
        <w:pStyle w:val="Ttulo1"/>
      </w:pPr>
      <w:bookmarkStart w:id="355" w:name="_Toc318897615"/>
      <w:bookmarkStart w:id="356" w:name="_Toc357060680"/>
      <w:bookmarkStart w:id="357" w:name="_Toc445195506"/>
      <w:bookmarkStart w:id="358" w:name="_Toc519068345"/>
      <w:bookmarkStart w:id="359" w:name="_Toc2687404"/>
      <w:bookmarkStart w:id="360" w:name="_Toc131162589"/>
      <w:r w:rsidRPr="009D03A0">
        <w:lastRenderedPageBreak/>
        <w:t>Casos de Prueba. Grupo 5. Operación Telefonía.</w:t>
      </w:r>
      <w:bookmarkEnd w:id="355"/>
      <w:bookmarkEnd w:id="356"/>
      <w:bookmarkEnd w:id="357"/>
      <w:bookmarkEnd w:id="358"/>
      <w:bookmarkEnd w:id="359"/>
      <w:bookmarkEnd w:id="360"/>
    </w:p>
    <w:p w14:paraId="0EE0ABD6" w14:textId="77777777" w:rsidR="00391171" w:rsidRPr="009D03A0" w:rsidRDefault="00391171" w:rsidP="00391171">
      <w:r w:rsidRPr="009D03A0">
        <w:t>El objeto de este grupo de pruebas es comprobar que la operativa de telefonía mediante Acceso Directo y Acceso Indirecto (AD/AI) implementada en la aplicación de Operación TWR, se atiene a las especificaciones establecidas en el documento “CNSA-09-SPE-006-1.0, REQUISITOS OPERATIVOS PARA LAS COMUNICACIONES DE VOZ DE TORRE DE CONTROL”.</w:t>
      </w:r>
    </w:p>
    <w:p w14:paraId="5C2CE065" w14:textId="406CCD2B" w:rsidR="00391171" w:rsidRPr="009D03A0"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5170CD" w:rsidRPr="009D03A0">
        <w:t>siguientes</w:t>
      </w:r>
      <w:r w:rsidRPr="009D03A0">
        <w:t xml:space="preserve"> se llevarán a cabo sobre uno de los puestos de operador configurados.</w:t>
      </w:r>
    </w:p>
    <w:p w14:paraId="40A9709D" w14:textId="0B5121D0" w:rsidR="00391171" w:rsidRDefault="00391171" w:rsidP="00391171">
      <w:pPr>
        <w:pStyle w:val="Ttulo2"/>
        <w:spacing w:before="120" w:after="320"/>
      </w:pPr>
      <w:bookmarkStart w:id="361" w:name="_Toc318897616"/>
      <w:bookmarkStart w:id="362" w:name="_Toc357060681"/>
      <w:bookmarkStart w:id="363" w:name="_Toc445195507"/>
      <w:bookmarkStart w:id="364" w:name="_Toc519068346"/>
      <w:bookmarkStart w:id="365" w:name="_Toc2687405"/>
      <w:bookmarkStart w:id="366" w:name="_Ref109714114"/>
      <w:bookmarkStart w:id="367" w:name="_Ref109715228"/>
      <w:bookmarkStart w:id="368" w:name="_Toc131162590"/>
      <w:r w:rsidRPr="009D03A0">
        <w:t>U5KI.HTWR.05.001. HMI de Telefonía.</w:t>
      </w:r>
      <w:bookmarkEnd w:id="361"/>
      <w:bookmarkEnd w:id="362"/>
      <w:bookmarkEnd w:id="363"/>
      <w:bookmarkEnd w:id="364"/>
      <w:bookmarkEnd w:id="365"/>
      <w:bookmarkEnd w:id="366"/>
      <w:bookmarkEnd w:id="367"/>
      <w:bookmarkEnd w:id="36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08A9B26D"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9A922D3" w14:textId="77777777" w:rsidR="00945296" w:rsidRPr="006D61EF" w:rsidRDefault="00945296" w:rsidP="006939F9">
            <w:pPr>
              <w:pStyle w:val="TextoTabla"/>
            </w:pPr>
          </w:p>
        </w:tc>
      </w:tr>
      <w:tr w:rsidR="00945296" w:rsidRPr="006D61EF" w14:paraId="0C1AE997" w14:textId="77777777" w:rsidTr="006939F9">
        <w:trPr>
          <w:trHeight w:val="20"/>
          <w:jc w:val="center"/>
        </w:trPr>
        <w:tc>
          <w:tcPr>
            <w:tcW w:w="1971" w:type="dxa"/>
            <w:gridSpan w:val="2"/>
            <w:shd w:val="clear" w:color="auto" w:fill="D9D9D9" w:themeFill="background1" w:themeFillShade="D9"/>
          </w:tcPr>
          <w:p w14:paraId="712EB4CB" w14:textId="77777777" w:rsidR="00945296" w:rsidRPr="006D61EF" w:rsidRDefault="00945296" w:rsidP="006939F9">
            <w:pPr>
              <w:pStyle w:val="TextoTabla"/>
              <w:rPr>
                <w:b/>
              </w:rPr>
            </w:pPr>
            <w:r w:rsidRPr="006D61EF">
              <w:rPr>
                <w:b/>
              </w:rPr>
              <w:t>Grupo</w:t>
            </w:r>
          </w:p>
        </w:tc>
        <w:tc>
          <w:tcPr>
            <w:tcW w:w="2371" w:type="dxa"/>
            <w:shd w:val="clear" w:color="auto" w:fill="auto"/>
          </w:tcPr>
          <w:p w14:paraId="27DACE9A" w14:textId="2583D053" w:rsidR="00945296" w:rsidRPr="006D61EF" w:rsidRDefault="005170CD" w:rsidP="006939F9">
            <w:pPr>
              <w:pStyle w:val="TextoTabla"/>
            </w:pPr>
            <w:r>
              <w:t>Telefonía</w:t>
            </w:r>
          </w:p>
        </w:tc>
        <w:tc>
          <w:tcPr>
            <w:tcW w:w="2161" w:type="dxa"/>
            <w:shd w:val="clear" w:color="auto" w:fill="D9D9D9" w:themeFill="background1" w:themeFillShade="D9"/>
          </w:tcPr>
          <w:p w14:paraId="1034B15B"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5084A781" w14:textId="15DB6475" w:rsidR="00945296" w:rsidRPr="006D61EF" w:rsidRDefault="005170CD" w:rsidP="006939F9">
            <w:pPr>
              <w:pStyle w:val="TextoTabla"/>
            </w:pPr>
            <w:r w:rsidRPr="005170CD">
              <w:t>U5KI.HTWR.05.001</w:t>
            </w:r>
          </w:p>
        </w:tc>
      </w:tr>
      <w:tr w:rsidR="00945296" w:rsidRPr="00183B8E" w14:paraId="2756872E" w14:textId="77777777" w:rsidTr="006939F9">
        <w:trPr>
          <w:trHeight w:val="20"/>
          <w:jc w:val="center"/>
        </w:trPr>
        <w:tc>
          <w:tcPr>
            <w:tcW w:w="1971" w:type="dxa"/>
            <w:gridSpan w:val="2"/>
            <w:shd w:val="clear" w:color="auto" w:fill="D9D9D9" w:themeFill="background1" w:themeFillShade="D9"/>
          </w:tcPr>
          <w:p w14:paraId="7F8004A4"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6D3F1005" w14:textId="0468DE37" w:rsidR="00945296" w:rsidRPr="006D61EF" w:rsidRDefault="005170CD" w:rsidP="006939F9">
            <w:pPr>
              <w:pStyle w:val="TextoTabla"/>
            </w:pPr>
            <w:r>
              <w:t>HMI de Telefonía.</w:t>
            </w:r>
          </w:p>
        </w:tc>
      </w:tr>
      <w:tr w:rsidR="00945296" w:rsidRPr="00183B8E" w14:paraId="149A65AA" w14:textId="77777777" w:rsidTr="006939F9">
        <w:trPr>
          <w:trHeight w:val="20"/>
          <w:jc w:val="center"/>
        </w:trPr>
        <w:tc>
          <w:tcPr>
            <w:tcW w:w="1971" w:type="dxa"/>
            <w:gridSpan w:val="2"/>
            <w:shd w:val="clear" w:color="auto" w:fill="D9D9D9" w:themeFill="background1" w:themeFillShade="D9"/>
          </w:tcPr>
          <w:p w14:paraId="3D8CB0D3"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59686292" w14:textId="3C449D09" w:rsidR="00945296" w:rsidRPr="006D61EF" w:rsidRDefault="005170CD" w:rsidP="006939F9">
            <w:pPr>
              <w:pStyle w:val="TextoTabla"/>
            </w:pPr>
            <w:r w:rsidRPr="005170CD">
              <w:t>Comprobar que la interfaz de usuario ofrecida por el sistema U5KI a la operación de acceso a recursos de telefonía (AD y AI) cumple con las especificaciones establecidas.</w:t>
            </w:r>
          </w:p>
        </w:tc>
      </w:tr>
      <w:tr w:rsidR="00945296" w:rsidRPr="006D61EF" w14:paraId="33B9D96B" w14:textId="77777777" w:rsidTr="006939F9">
        <w:trPr>
          <w:trHeight w:val="20"/>
          <w:jc w:val="center"/>
        </w:trPr>
        <w:tc>
          <w:tcPr>
            <w:tcW w:w="1971" w:type="dxa"/>
            <w:gridSpan w:val="2"/>
            <w:shd w:val="clear" w:color="auto" w:fill="D9D9D9" w:themeFill="background1" w:themeFillShade="D9"/>
            <w:vAlign w:val="center"/>
          </w:tcPr>
          <w:p w14:paraId="023AF072"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2A26F60B" w14:textId="7942CA09" w:rsidR="00945296" w:rsidRPr="006D61EF" w:rsidRDefault="005170CD" w:rsidP="006939F9">
            <w:pPr>
              <w:pStyle w:val="TextoTabla"/>
            </w:pPr>
            <w:r w:rsidRPr="005170CD">
              <w:t>Puesto de Operador bajo prueba con los dos JACK Insertados.</w:t>
            </w:r>
          </w:p>
        </w:tc>
      </w:tr>
      <w:tr w:rsidR="00945296" w:rsidRPr="006D61EF" w14:paraId="4688EFD5" w14:textId="77777777" w:rsidTr="006939F9">
        <w:trPr>
          <w:trHeight w:val="20"/>
          <w:jc w:val="center"/>
        </w:trPr>
        <w:tc>
          <w:tcPr>
            <w:tcW w:w="695" w:type="dxa"/>
            <w:shd w:val="clear" w:color="auto" w:fill="BFBFBF" w:themeFill="background1" w:themeFillShade="BF"/>
          </w:tcPr>
          <w:p w14:paraId="7BD6AB0B"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56CC8A4"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695A4153" w14:textId="77777777" w:rsidR="00945296" w:rsidRPr="006D61EF" w:rsidRDefault="00945296" w:rsidP="006939F9">
            <w:pPr>
              <w:pStyle w:val="TextoTabla"/>
              <w:rPr>
                <w:b/>
              </w:rPr>
            </w:pPr>
            <w:r w:rsidRPr="006D61EF">
              <w:rPr>
                <w:b/>
              </w:rPr>
              <w:t>Resultado</w:t>
            </w:r>
          </w:p>
        </w:tc>
      </w:tr>
      <w:tr w:rsidR="00945296" w:rsidRPr="006D61EF" w14:paraId="07EC5BC3" w14:textId="77777777" w:rsidTr="006939F9">
        <w:trPr>
          <w:trHeight w:val="20"/>
          <w:jc w:val="center"/>
        </w:trPr>
        <w:tc>
          <w:tcPr>
            <w:tcW w:w="8188" w:type="dxa"/>
            <w:gridSpan w:val="5"/>
            <w:shd w:val="clear" w:color="auto" w:fill="D9D9D9" w:themeFill="background1" w:themeFillShade="D9"/>
          </w:tcPr>
          <w:p w14:paraId="0E65A0B0" w14:textId="77777777" w:rsidR="00945296" w:rsidRPr="006D61EF" w:rsidRDefault="00945296" w:rsidP="006939F9">
            <w:pPr>
              <w:pStyle w:val="TextoTabla"/>
              <w:rPr>
                <w:b/>
              </w:rPr>
            </w:pPr>
          </w:p>
        </w:tc>
        <w:tc>
          <w:tcPr>
            <w:tcW w:w="851" w:type="dxa"/>
            <w:shd w:val="clear" w:color="auto" w:fill="D9D9D9" w:themeFill="background1" w:themeFillShade="D9"/>
          </w:tcPr>
          <w:p w14:paraId="6BD23F66"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7BD7267C" w14:textId="77777777" w:rsidR="00945296" w:rsidRPr="006D61EF" w:rsidRDefault="00945296" w:rsidP="006939F9">
            <w:pPr>
              <w:pStyle w:val="TextoTabla"/>
              <w:rPr>
                <w:b/>
              </w:rPr>
            </w:pPr>
            <w:r w:rsidRPr="006D61EF">
              <w:rPr>
                <w:b/>
              </w:rPr>
              <w:t>NO</w:t>
            </w:r>
          </w:p>
        </w:tc>
      </w:tr>
      <w:tr w:rsidR="00945296" w:rsidRPr="00183B8E" w14:paraId="40458BFB" w14:textId="77777777" w:rsidTr="006939F9">
        <w:trPr>
          <w:trHeight w:val="20"/>
          <w:jc w:val="center"/>
        </w:trPr>
        <w:tc>
          <w:tcPr>
            <w:tcW w:w="695" w:type="dxa"/>
            <w:tcBorders>
              <w:bottom w:val="single" w:sz="6" w:space="0" w:color="000000"/>
            </w:tcBorders>
            <w:shd w:val="clear" w:color="auto" w:fill="auto"/>
          </w:tcPr>
          <w:p w14:paraId="1188ECEF"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6197E7EF" w14:textId="55A877DE" w:rsidR="00945296" w:rsidRDefault="005170CD" w:rsidP="006939F9">
            <w:pPr>
              <w:pStyle w:val="TextoTabla"/>
            </w:pPr>
            <w:r w:rsidRPr="005170CD">
              <w:t xml:space="preserve">Comprobar que el formato de la zona de operación de telefonía responde al </w:t>
            </w:r>
            <w:r>
              <w:t xml:space="preserve">siguiente </w:t>
            </w:r>
            <w:r w:rsidRPr="005170CD">
              <w:t>esquema</w:t>
            </w:r>
            <w:r>
              <w:t>:</w:t>
            </w:r>
          </w:p>
          <w:p w14:paraId="4CF63CED" w14:textId="263C5006" w:rsidR="005170CD" w:rsidRPr="006D61EF" w:rsidRDefault="005170CD" w:rsidP="005170CD">
            <w:pPr>
              <w:pStyle w:val="TextoTabla"/>
              <w:jc w:val="center"/>
            </w:pPr>
            <w:r>
              <w:rPr>
                <w:noProof/>
                <w:lang w:val="en-US" w:eastAsia="en-US"/>
              </w:rPr>
              <w:drawing>
                <wp:inline distT="0" distB="0" distL="0" distR="0" wp14:anchorId="69133681" wp14:editId="17FCDE57">
                  <wp:extent cx="1981200" cy="2322787"/>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aTlf.png"/>
                          <pic:cNvPicPr/>
                        </pic:nvPicPr>
                        <pic:blipFill>
                          <a:blip r:embed="rId22">
                            <a:extLst>
                              <a:ext uri="{28A0092B-C50C-407E-A947-70E740481C1C}">
                                <a14:useLocalDpi xmlns:a14="http://schemas.microsoft.com/office/drawing/2010/main" val="0"/>
                              </a:ext>
                            </a:extLst>
                          </a:blip>
                          <a:stretch>
                            <a:fillRect/>
                          </a:stretch>
                        </pic:blipFill>
                        <pic:spPr>
                          <a:xfrm>
                            <a:off x="0" y="0"/>
                            <a:ext cx="1986683" cy="2329216"/>
                          </a:xfrm>
                          <a:prstGeom prst="rect">
                            <a:avLst/>
                          </a:prstGeom>
                        </pic:spPr>
                      </pic:pic>
                    </a:graphicData>
                  </a:graphic>
                </wp:inline>
              </w:drawing>
            </w:r>
          </w:p>
        </w:tc>
        <w:tc>
          <w:tcPr>
            <w:tcW w:w="851" w:type="dxa"/>
            <w:tcBorders>
              <w:bottom w:val="single" w:sz="6" w:space="0" w:color="000000"/>
            </w:tcBorders>
            <w:shd w:val="clear" w:color="auto" w:fill="auto"/>
          </w:tcPr>
          <w:p w14:paraId="1D8C4177"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8B84541" w14:textId="77777777" w:rsidR="00945296" w:rsidRPr="006D61EF" w:rsidRDefault="00945296" w:rsidP="006939F9">
            <w:pPr>
              <w:pStyle w:val="TextoTabla"/>
            </w:pPr>
          </w:p>
        </w:tc>
      </w:tr>
      <w:tr w:rsidR="00945296" w:rsidRPr="00183B8E" w14:paraId="009AC7F4" w14:textId="77777777" w:rsidTr="006939F9">
        <w:trPr>
          <w:trHeight w:val="20"/>
          <w:jc w:val="center"/>
        </w:trPr>
        <w:tc>
          <w:tcPr>
            <w:tcW w:w="695" w:type="dxa"/>
            <w:tcBorders>
              <w:bottom w:val="single" w:sz="6" w:space="0" w:color="000000"/>
            </w:tcBorders>
            <w:shd w:val="clear" w:color="auto" w:fill="auto"/>
          </w:tcPr>
          <w:p w14:paraId="4717ECF5"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4FAD0AEF" w14:textId="7448B676" w:rsidR="005170CD" w:rsidRDefault="005170CD" w:rsidP="005170CD">
            <w:pPr>
              <w:pStyle w:val="TextoTabla"/>
            </w:pPr>
            <w:r>
              <w:t>Comprobar que esta área acoge los siguientes elementos:</w:t>
            </w:r>
          </w:p>
          <w:p w14:paraId="3C894A91" w14:textId="4836C233" w:rsidR="005170CD" w:rsidRDefault="005170CD" w:rsidP="00A3312E">
            <w:pPr>
              <w:pStyle w:val="TextoTabla"/>
              <w:numPr>
                <w:ilvl w:val="0"/>
                <w:numId w:val="100"/>
              </w:numPr>
            </w:pPr>
            <w:r>
              <w:t>Control de Volumen de Altavoz de Línea Caliente.</w:t>
            </w:r>
          </w:p>
          <w:p w14:paraId="79FE6B0C" w14:textId="5BEBCF23" w:rsidR="005170CD" w:rsidRDefault="005170CD" w:rsidP="00A3312E">
            <w:pPr>
              <w:pStyle w:val="TextoTabla"/>
              <w:numPr>
                <w:ilvl w:val="0"/>
                <w:numId w:val="100"/>
              </w:numPr>
            </w:pPr>
            <w:r>
              <w:t>Control de Volumen de Cascos de Telefonía.</w:t>
            </w:r>
          </w:p>
          <w:p w14:paraId="305DAB6A" w14:textId="5600CF76" w:rsidR="005170CD" w:rsidRDefault="005170CD" w:rsidP="00A3312E">
            <w:pPr>
              <w:pStyle w:val="TextoTabla"/>
              <w:numPr>
                <w:ilvl w:val="0"/>
                <w:numId w:val="100"/>
              </w:numPr>
            </w:pPr>
            <w:r>
              <w:t>Control de Paginación de Posiciones de Telefonía.</w:t>
            </w:r>
          </w:p>
          <w:p w14:paraId="1485C552" w14:textId="11D2FEA1" w:rsidR="005170CD" w:rsidRDefault="005170CD" w:rsidP="00A3312E">
            <w:pPr>
              <w:pStyle w:val="TextoTabla"/>
              <w:numPr>
                <w:ilvl w:val="0"/>
                <w:numId w:val="100"/>
              </w:numPr>
            </w:pPr>
            <w:r>
              <w:lastRenderedPageBreak/>
              <w:t xml:space="preserve">Área de accesos directos. Puede acoger al menos 19 Posiciones AD organizadas en una matriz de 5 x 4 reservando la última posición de la matriz para la gestión de las llamadas de los colaterales que no forman parte de los Accesos Directos de la Posición. </w:t>
            </w:r>
          </w:p>
          <w:p w14:paraId="6AEF9D06" w14:textId="36221E3F" w:rsidR="005170CD" w:rsidRDefault="005170CD" w:rsidP="00A3312E">
            <w:pPr>
              <w:pStyle w:val="TextoTabla"/>
              <w:numPr>
                <w:ilvl w:val="0"/>
                <w:numId w:val="100"/>
              </w:numPr>
            </w:pPr>
            <w:r>
              <w:t>Esta última posición de la matriz de teclas AD no paginable, se conoce como la tecla 19+1.</w:t>
            </w:r>
          </w:p>
          <w:p w14:paraId="0567DEE7" w14:textId="538C287C" w:rsidR="005170CD" w:rsidRDefault="005170CD" w:rsidP="00A3312E">
            <w:pPr>
              <w:pStyle w:val="TextoTabla"/>
              <w:numPr>
                <w:ilvl w:val="0"/>
                <w:numId w:val="100"/>
              </w:numPr>
            </w:pPr>
            <w:r>
              <w:t>Teclas de Acceso a Facilidades Telefónicas.</w:t>
            </w:r>
          </w:p>
          <w:p w14:paraId="7CDEF0CC" w14:textId="0A86F3E2" w:rsidR="005170CD" w:rsidRDefault="005170CD" w:rsidP="00A3312E">
            <w:pPr>
              <w:pStyle w:val="TextoTabla"/>
              <w:numPr>
                <w:ilvl w:val="0"/>
                <w:numId w:val="100"/>
              </w:numPr>
            </w:pPr>
            <w:r>
              <w:t>Tecla de Acceso a la Pantalla de Accesos Indirectos.</w:t>
            </w:r>
          </w:p>
          <w:p w14:paraId="7BEA457F" w14:textId="15A20671" w:rsidR="00945296" w:rsidRPr="006D61EF" w:rsidRDefault="005170CD" w:rsidP="00A3312E">
            <w:pPr>
              <w:pStyle w:val="TextoTabla"/>
              <w:numPr>
                <w:ilvl w:val="0"/>
                <w:numId w:val="100"/>
              </w:numPr>
            </w:pPr>
            <w:r>
              <w:t>Tecla de Anular.</w:t>
            </w:r>
          </w:p>
        </w:tc>
        <w:tc>
          <w:tcPr>
            <w:tcW w:w="851" w:type="dxa"/>
            <w:tcBorders>
              <w:bottom w:val="single" w:sz="6" w:space="0" w:color="000000"/>
            </w:tcBorders>
            <w:shd w:val="clear" w:color="auto" w:fill="auto"/>
          </w:tcPr>
          <w:p w14:paraId="657918D0"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1B9D12E" w14:textId="77777777" w:rsidR="00945296" w:rsidRPr="006D61EF" w:rsidRDefault="00945296" w:rsidP="006939F9">
            <w:pPr>
              <w:pStyle w:val="TextoTabla"/>
            </w:pPr>
          </w:p>
        </w:tc>
      </w:tr>
      <w:tr w:rsidR="00945296" w:rsidRPr="00183B8E" w14:paraId="0E1A63B5" w14:textId="77777777" w:rsidTr="006939F9">
        <w:trPr>
          <w:trHeight w:val="20"/>
          <w:jc w:val="center"/>
        </w:trPr>
        <w:tc>
          <w:tcPr>
            <w:tcW w:w="695" w:type="dxa"/>
            <w:tcBorders>
              <w:bottom w:val="single" w:sz="6" w:space="0" w:color="000000"/>
            </w:tcBorders>
            <w:shd w:val="clear" w:color="auto" w:fill="auto"/>
          </w:tcPr>
          <w:p w14:paraId="4CF58108" w14:textId="77777777" w:rsidR="00945296" w:rsidRPr="006D61EF" w:rsidRDefault="00945296" w:rsidP="006939F9">
            <w:pPr>
              <w:pStyle w:val="TextoTabla"/>
            </w:pPr>
            <w:r w:rsidRPr="006D61EF">
              <w:lastRenderedPageBreak/>
              <w:t>3</w:t>
            </w:r>
          </w:p>
        </w:tc>
        <w:tc>
          <w:tcPr>
            <w:tcW w:w="7493" w:type="dxa"/>
            <w:gridSpan w:val="4"/>
            <w:tcBorders>
              <w:bottom w:val="single" w:sz="6" w:space="0" w:color="000000"/>
            </w:tcBorders>
            <w:shd w:val="clear" w:color="auto" w:fill="auto"/>
          </w:tcPr>
          <w:p w14:paraId="0163DBE4" w14:textId="774EB5E4" w:rsidR="00945296" w:rsidRPr="006D61EF" w:rsidRDefault="005170CD" w:rsidP="006939F9">
            <w:pPr>
              <w:pStyle w:val="TextoTabla"/>
            </w:pPr>
            <w:r w:rsidRPr="005170CD">
              <w:t>Comprobar que cada tecla AD está definida por 2 líneas de texto con un máximo de 10 caracteres, con información relativa a la identificación del destino.</w:t>
            </w:r>
          </w:p>
        </w:tc>
        <w:tc>
          <w:tcPr>
            <w:tcW w:w="851" w:type="dxa"/>
            <w:tcBorders>
              <w:bottom w:val="single" w:sz="6" w:space="0" w:color="000000"/>
            </w:tcBorders>
            <w:shd w:val="clear" w:color="auto" w:fill="auto"/>
          </w:tcPr>
          <w:p w14:paraId="6EF7597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22F5D48" w14:textId="77777777" w:rsidR="00945296" w:rsidRPr="006D61EF" w:rsidRDefault="00945296" w:rsidP="006939F9">
            <w:pPr>
              <w:pStyle w:val="TextoTabla"/>
            </w:pPr>
          </w:p>
        </w:tc>
      </w:tr>
      <w:tr w:rsidR="00945296" w:rsidRPr="00183B8E" w14:paraId="16A7B8C2" w14:textId="77777777" w:rsidTr="006939F9">
        <w:trPr>
          <w:trHeight w:val="20"/>
          <w:jc w:val="center"/>
        </w:trPr>
        <w:tc>
          <w:tcPr>
            <w:tcW w:w="695" w:type="dxa"/>
            <w:tcBorders>
              <w:bottom w:val="single" w:sz="6" w:space="0" w:color="000000"/>
            </w:tcBorders>
            <w:shd w:val="clear" w:color="auto" w:fill="auto"/>
          </w:tcPr>
          <w:p w14:paraId="256FD459" w14:textId="77777777" w:rsidR="00945296" w:rsidRPr="006D61EF" w:rsidRDefault="00945296" w:rsidP="006939F9">
            <w:pPr>
              <w:pStyle w:val="TextoTabla"/>
            </w:pPr>
            <w:r w:rsidRPr="006D61EF">
              <w:t>4</w:t>
            </w:r>
          </w:p>
        </w:tc>
        <w:tc>
          <w:tcPr>
            <w:tcW w:w="7493" w:type="dxa"/>
            <w:gridSpan w:val="4"/>
            <w:tcBorders>
              <w:bottom w:val="single" w:sz="6" w:space="0" w:color="000000"/>
            </w:tcBorders>
            <w:shd w:val="clear" w:color="auto" w:fill="auto"/>
          </w:tcPr>
          <w:p w14:paraId="080AF2D8" w14:textId="77777777" w:rsidR="00945296" w:rsidRDefault="005170CD" w:rsidP="006939F9">
            <w:pPr>
              <w:pStyle w:val="TextoTabla"/>
            </w:pPr>
            <w:r w:rsidRPr="005170CD">
              <w:t>Pulsar Tecla AI. Debe aparecer la página de accesos indirectos. Comprobar que responde al esquema mostrado</w:t>
            </w:r>
            <w:r>
              <w:t>:</w:t>
            </w:r>
          </w:p>
          <w:p w14:paraId="4E3219A5" w14:textId="34E22AD9" w:rsidR="005170CD" w:rsidRPr="006D61EF" w:rsidRDefault="005170CD" w:rsidP="005170CD">
            <w:pPr>
              <w:pStyle w:val="TextoTabla"/>
              <w:jc w:val="center"/>
            </w:pPr>
            <w:r>
              <w:rPr>
                <w:noProof/>
                <w:lang w:val="en-US" w:eastAsia="en-US"/>
              </w:rPr>
              <w:drawing>
                <wp:inline distT="0" distB="0" distL="0" distR="0" wp14:anchorId="63928459" wp14:editId="50E86FA7">
                  <wp:extent cx="1980000" cy="2296800"/>
                  <wp:effectExtent l="0" t="0" r="127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eaTlfAI.png"/>
                          <pic:cNvPicPr/>
                        </pic:nvPicPr>
                        <pic:blipFill>
                          <a:blip r:embed="rId23">
                            <a:extLst>
                              <a:ext uri="{28A0092B-C50C-407E-A947-70E740481C1C}">
                                <a14:useLocalDpi xmlns:a14="http://schemas.microsoft.com/office/drawing/2010/main" val="0"/>
                              </a:ext>
                            </a:extLst>
                          </a:blip>
                          <a:stretch>
                            <a:fillRect/>
                          </a:stretch>
                        </pic:blipFill>
                        <pic:spPr>
                          <a:xfrm>
                            <a:off x="0" y="0"/>
                            <a:ext cx="1980000" cy="2296800"/>
                          </a:xfrm>
                          <a:prstGeom prst="rect">
                            <a:avLst/>
                          </a:prstGeom>
                        </pic:spPr>
                      </pic:pic>
                    </a:graphicData>
                  </a:graphic>
                </wp:inline>
              </w:drawing>
            </w:r>
          </w:p>
        </w:tc>
        <w:tc>
          <w:tcPr>
            <w:tcW w:w="851" w:type="dxa"/>
            <w:tcBorders>
              <w:bottom w:val="single" w:sz="6" w:space="0" w:color="000000"/>
            </w:tcBorders>
            <w:shd w:val="clear" w:color="auto" w:fill="auto"/>
          </w:tcPr>
          <w:p w14:paraId="730EBB6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7399221" w14:textId="77777777" w:rsidR="00945296" w:rsidRPr="006D61EF" w:rsidRDefault="00945296" w:rsidP="006939F9">
            <w:pPr>
              <w:pStyle w:val="TextoTabla"/>
            </w:pPr>
          </w:p>
        </w:tc>
      </w:tr>
      <w:tr w:rsidR="00945296" w:rsidRPr="006D61EF" w14:paraId="06DF3293" w14:textId="77777777" w:rsidTr="006939F9">
        <w:trPr>
          <w:trHeight w:val="20"/>
          <w:jc w:val="center"/>
        </w:trPr>
        <w:tc>
          <w:tcPr>
            <w:tcW w:w="695" w:type="dxa"/>
            <w:tcBorders>
              <w:bottom w:val="single" w:sz="6" w:space="0" w:color="000000"/>
            </w:tcBorders>
            <w:shd w:val="clear" w:color="auto" w:fill="auto"/>
          </w:tcPr>
          <w:p w14:paraId="3B67A9DE" w14:textId="77777777" w:rsidR="00945296" w:rsidRPr="006D61EF" w:rsidRDefault="00945296" w:rsidP="006939F9">
            <w:pPr>
              <w:pStyle w:val="TextoTabla"/>
            </w:pPr>
            <w:r w:rsidRPr="006D61EF">
              <w:t>5</w:t>
            </w:r>
          </w:p>
        </w:tc>
        <w:tc>
          <w:tcPr>
            <w:tcW w:w="7493" w:type="dxa"/>
            <w:gridSpan w:val="4"/>
            <w:tcBorders>
              <w:bottom w:val="single" w:sz="6" w:space="0" w:color="000000"/>
            </w:tcBorders>
            <w:shd w:val="clear" w:color="auto" w:fill="auto"/>
          </w:tcPr>
          <w:p w14:paraId="4903A15F" w14:textId="00B4F982" w:rsidR="005170CD" w:rsidRDefault="005170CD" w:rsidP="005170CD">
            <w:pPr>
              <w:pStyle w:val="TextoTabla"/>
            </w:pPr>
            <w:r>
              <w:t>Comprobar que esta área acoge los siguientes controles:</w:t>
            </w:r>
          </w:p>
          <w:p w14:paraId="2B5284AB" w14:textId="2FF4A6E8" w:rsidR="005170CD" w:rsidRDefault="005170CD" w:rsidP="00A3312E">
            <w:pPr>
              <w:pStyle w:val="TextoTabla"/>
              <w:numPr>
                <w:ilvl w:val="0"/>
                <w:numId w:val="101"/>
              </w:numPr>
            </w:pPr>
            <w:r>
              <w:t>Ventana de Presentación del Identificador del destino involucrado en la operación AI.</w:t>
            </w:r>
          </w:p>
          <w:p w14:paraId="17B84EB8" w14:textId="2AE6A4E9" w:rsidR="005170CD" w:rsidRDefault="005170CD" w:rsidP="00A3312E">
            <w:pPr>
              <w:pStyle w:val="TextoTabla"/>
              <w:numPr>
                <w:ilvl w:val="0"/>
                <w:numId w:val="101"/>
              </w:numPr>
            </w:pPr>
            <w:r>
              <w:t>Teclas de control de memorización y colgar / descolgar.</w:t>
            </w:r>
          </w:p>
          <w:p w14:paraId="14B09DF9" w14:textId="64468405" w:rsidR="005170CD" w:rsidRDefault="005170CD" w:rsidP="00A3312E">
            <w:pPr>
              <w:pStyle w:val="TextoTabla"/>
              <w:numPr>
                <w:ilvl w:val="0"/>
                <w:numId w:val="101"/>
              </w:numPr>
            </w:pPr>
            <w:r>
              <w:t>Teclado telefónico de introducción de identificador de destino.</w:t>
            </w:r>
          </w:p>
          <w:p w14:paraId="56A9049D" w14:textId="3CE2DD94" w:rsidR="005170CD" w:rsidRDefault="005170CD" w:rsidP="00A3312E">
            <w:pPr>
              <w:pStyle w:val="TextoTabla"/>
              <w:numPr>
                <w:ilvl w:val="0"/>
                <w:numId w:val="101"/>
              </w:numPr>
            </w:pPr>
            <w:r>
              <w:t>Teclas de destinos memorizados.</w:t>
            </w:r>
          </w:p>
          <w:p w14:paraId="2D22ECDA" w14:textId="59D9973A" w:rsidR="005170CD" w:rsidRDefault="005170CD" w:rsidP="00A3312E">
            <w:pPr>
              <w:pStyle w:val="TextoTabla"/>
              <w:numPr>
                <w:ilvl w:val="0"/>
                <w:numId w:val="101"/>
              </w:numPr>
            </w:pPr>
            <w:r>
              <w:t>Teclas de acceso a facilidades telefónicas.</w:t>
            </w:r>
          </w:p>
          <w:p w14:paraId="2FE53DAA" w14:textId="7D9DAFA4" w:rsidR="005170CD" w:rsidRDefault="005170CD" w:rsidP="00A3312E">
            <w:pPr>
              <w:pStyle w:val="TextoTabla"/>
              <w:numPr>
                <w:ilvl w:val="0"/>
                <w:numId w:val="101"/>
              </w:numPr>
            </w:pPr>
            <w:r>
              <w:t>Tecla de acceso a la pantalla de accesos directos.</w:t>
            </w:r>
          </w:p>
          <w:p w14:paraId="12EC76C1" w14:textId="27319D94" w:rsidR="00945296" w:rsidRPr="006D61EF" w:rsidRDefault="005170CD" w:rsidP="00A3312E">
            <w:pPr>
              <w:pStyle w:val="TextoTabla"/>
              <w:numPr>
                <w:ilvl w:val="0"/>
                <w:numId w:val="101"/>
              </w:numPr>
            </w:pPr>
            <w:r>
              <w:t>Tecla de Anular.</w:t>
            </w:r>
          </w:p>
        </w:tc>
        <w:tc>
          <w:tcPr>
            <w:tcW w:w="851" w:type="dxa"/>
            <w:tcBorders>
              <w:bottom w:val="single" w:sz="6" w:space="0" w:color="000000"/>
            </w:tcBorders>
            <w:shd w:val="clear" w:color="auto" w:fill="auto"/>
          </w:tcPr>
          <w:p w14:paraId="14947A1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F1BC19C" w14:textId="77777777" w:rsidR="00945296" w:rsidRPr="006D61EF" w:rsidRDefault="00945296" w:rsidP="006939F9">
            <w:pPr>
              <w:pStyle w:val="TextoTabla"/>
            </w:pPr>
          </w:p>
        </w:tc>
      </w:tr>
      <w:tr w:rsidR="00945296" w:rsidRPr="00183B8E" w14:paraId="538ACA65" w14:textId="77777777" w:rsidTr="006939F9">
        <w:trPr>
          <w:trHeight w:val="20"/>
          <w:jc w:val="center"/>
        </w:trPr>
        <w:tc>
          <w:tcPr>
            <w:tcW w:w="695" w:type="dxa"/>
            <w:tcBorders>
              <w:bottom w:val="single" w:sz="6" w:space="0" w:color="000000"/>
            </w:tcBorders>
            <w:shd w:val="clear" w:color="auto" w:fill="auto"/>
          </w:tcPr>
          <w:p w14:paraId="20C33731"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7C2914E2" w14:textId="77777777" w:rsidR="00945296" w:rsidRPr="006D61EF" w:rsidRDefault="00945296" w:rsidP="006939F9">
            <w:pPr>
              <w:pStyle w:val="TextoTabla"/>
            </w:pPr>
          </w:p>
        </w:tc>
        <w:tc>
          <w:tcPr>
            <w:tcW w:w="851" w:type="dxa"/>
            <w:tcBorders>
              <w:bottom w:val="single" w:sz="6" w:space="0" w:color="000000"/>
            </w:tcBorders>
            <w:shd w:val="clear" w:color="auto" w:fill="auto"/>
          </w:tcPr>
          <w:p w14:paraId="4F132A3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D488E60" w14:textId="77777777" w:rsidR="00945296" w:rsidRPr="006D61EF" w:rsidRDefault="00945296" w:rsidP="006939F9">
            <w:pPr>
              <w:pStyle w:val="TextoTabla"/>
            </w:pPr>
          </w:p>
        </w:tc>
      </w:tr>
      <w:tr w:rsidR="00945296" w:rsidRPr="00183B8E" w14:paraId="64662FB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E837683" w14:textId="77777777" w:rsidR="00945296" w:rsidRPr="006D61EF" w:rsidRDefault="00945296" w:rsidP="006939F9">
            <w:pPr>
              <w:pStyle w:val="TextoTabla"/>
            </w:pPr>
            <w:r w:rsidRPr="006D61EF">
              <w:t xml:space="preserve"> </w:t>
            </w:r>
          </w:p>
        </w:tc>
      </w:tr>
    </w:tbl>
    <w:p w14:paraId="428AD9F1" w14:textId="77777777" w:rsidR="00945296" w:rsidRPr="00945296" w:rsidRDefault="00945296" w:rsidP="00945296"/>
    <w:p w14:paraId="07C1D11F" w14:textId="77777777" w:rsidR="00DB54A9" w:rsidRDefault="00DB54A9">
      <w:pPr>
        <w:spacing w:before="0" w:after="0" w:line="240" w:lineRule="auto"/>
        <w:jc w:val="left"/>
        <w:rPr>
          <w:u w:val="single"/>
        </w:rPr>
      </w:pPr>
      <w:r>
        <w:rPr>
          <w:u w:val="single"/>
        </w:rPr>
        <w:br w:type="page"/>
      </w:r>
    </w:p>
    <w:p w14:paraId="75B68CFE" w14:textId="31804092" w:rsidR="00391171" w:rsidRDefault="00391171" w:rsidP="00391171">
      <w:pPr>
        <w:pStyle w:val="Ttulo2"/>
        <w:spacing w:before="120" w:after="320"/>
      </w:pPr>
      <w:bookmarkStart w:id="369" w:name="_Toc318897617"/>
      <w:bookmarkStart w:id="370" w:name="_Toc357060682"/>
      <w:bookmarkStart w:id="371" w:name="_Toc445195508"/>
      <w:bookmarkStart w:id="372" w:name="_Toc519068347"/>
      <w:bookmarkStart w:id="373" w:name="_Toc2687406"/>
      <w:bookmarkStart w:id="374" w:name="_Ref109714120"/>
      <w:bookmarkStart w:id="375" w:name="_Ref109715237"/>
      <w:bookmarkStart w:id="376" w:name="_Toc131162591"/>
      <w:r w:rsidRPr="009D03A0">
        <w:lastRenderedPageBreak/>
        <w:t>U5KI.HTWR.05.002. Inicio de Llamada AD.</w:t>
      </w:r>
      <w:bookmarkEnd w:id="369"/>
      <w:bookmarkEnd w:id="370"/>
      <w:bookmarkEnd w:id="371"/>
      <w:bookmarkEnd w:id="372"/>
      <w:bookmarkEnd w:id="373"/>
      <w:bookmarkEnd w:id="374"/>
      <w:bookmarkEnd w:id="375"/>
      <w:bookmarkEnd w:id="37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670FC" w:rsidRPr="006D61EF" w14:paraId="71745368"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068D9B2" w14:textId="77777777" w:rsidR="004670FC" w:rsidRPr="006D61EF" w:rsidRDefault="004670FC" w:rsidP="006939F9">
            <w:pPr>
              <w:pStyle w:val="TextoTabla"/>
            </w:pPr>
          </w:p>
        </w:tc>
      </w:tr>
      <w:tr w:rsidR="004670FC" w:rsidRPr="006D61EF" w14:paraId="4769CDF1" w14:textId="77777777" w:rsidTr="006939F9">
        <w:trPr>
          <w:trHeight w:val="20"/>
          <w:jc w:val="center"/>
        </w:trPr>
        <w:tc>
          <w:tcPr>
            <w:tcW w:w="1971" w:type="dxa"/>
            <w:gridSpan w:val="2"/>
            <w:shd w:val="clear" w:color="auto" w:fill="D9D9D9" w:themeFill="background1" w:themeFillShade="D9"/>
          </w:tcPr>
          <w:p w14:paraId="16B0C381" w14:textId="77777777" w:rsidR="004670FC" w:rsidRPr="006D61EF" w:rsidRDefault="004670FC" w:rsidP="006939F9">
            <w:pPr>
              <w:pStyle w:val="TextoTabla"/>
              <w:rPr>
                <w:b/>
              </w:rPr>
            </w:pPr>
            <w:r w:rsidRPr="006D61EF">
              <w:rPr>
                <w:b/>
              </w:rPr>
              <w:t>Grupo</w:t>
            </w:r>
          </w:p>
        </w:tc>
        <w:tc>
          <w:tcPr>
            <w:tcW w:w="2371" w:type="dxa"/>
            <w:shd w:val="clear" w:color="auto" w:fill="auto"/>
          </w:tcPr>
          <w:p w14:paraId="1648F61F" w14:textId="6758AD47" w:rsidR="004670FC" w:rsidRPr="006D61EF" w:rsidRDefault="00730EFA" w:rsidP="006939F9">
            <w:pPr>
              <w:pStyle w:val="TextoTabla"/>
            </w:pPr>
            <w:r>
              <w:t>Telefonía</w:t>
            </w:r>
          </w:p>
        </w:tc>
        <w:tc>
          <w:tcPr>
            <w:tcW w:w="2161" w:type="dxa"/>
            <w:shd w:val="clear" w:color="auto" w:fill="D9D9D9" w:themeFill="background1" w:themeFillShade="D9"/>
          </w:tcPr>
          <w:p w14:paraId="0816B6F7" w14:textId="77777777" w:rsidR="004670FC" w:rsidRPr="006D61EF" w:rsidRDefault="004670FC" w:rsidP="006939F9">
            <w:pPr>
              <w:pStyle w:val="TextoTabla"/>
              <w:rPr>
                <w:b/>
              </w:rPr>
            </w:pPr>
            <w:r w:rsidRPr="006D61EF">
              <w:rPr>
                <w:b/>
              </w:rPr>
              <w:t>Caso de Prueba</w:t>
            </w:r>
          </w:p>
        </w:tc>
        <w:tc>
          <w:tcPr>
            <w:tcW w:w="3386" w:type="dxa"/>
            <w:gridSpan w:val="3"/>
            <w:shd w:val="clear" w:color="auto" w:fill="auto"/>
          </w:tcPr>
          <w:p w14:paraId="6A75E1F1" w14:textId="5DA47BC7" w:rsidR="004670FC" w:rsidRPr="006D61EF" w:rsidRDefault="00730EFA" w:rsidP="006939F9">
            <w:pPr>
              <w:pStyle w:val="TextoTabla"/>
            </w:pPr>
            <w:r w:rsidRPr="00730EFA">
              <w:t>U5KI.HTWR.05.002</w:t>
            </w:r>
          </w:p>
        </w:tc>
      </w:tr>
      <w:tr w:rsidR="004670FC" w:rsidRPr="00183B8E" w14:paraId="133EB6B3" w14:textId="77777777" w:rsidTr="006939F9">
        <w:trPr>
          <w:trHeight w:val="20"/>
          <w:jc w:val="center"/>
        </w:trPr>
        <w:tc>
          <w:tcPr>
            <w:tcW w:w="1971" w:type="dxa"/>
            <w:gridSpan w:val="2"/>
            <w:shd w:val="clear" w:color="auto" w:fill="D9D9D9" w:themeFill="background1" w:themeFillShade="D9"/>
          </w:tcPr>
          <w:p w14:paraId="410E65E6" w14:textId="77777777" w:rsidR="004670FC" w:rsidRPr="006D61EF" w:rsidRDefault="004670FC" w:rsidP="006939F9">
            <w:pPr>
              <w:pStyle w:val="TextoTabla"/>
              <w:rPr>
                <w:b/>
              </w:rPr>
            </w:pPr>
            <w:r w:rsidRPr="006D61EF">
              <w:rPr>
                <w:b/>
              </w:rPr>
              <w:t>Título</w:t>
            </w:r>
          </w:p>
        </w:tc>
        <w:tc>
          <w:tcPr>
            <w:tcW w:w="7918" w:type="dxa"/>
            <w:gridSpan w:val="5"/>
            <w:shd w:val="clear" w:color="auto" w:fill="auto"/>
          </w:tcPr>
          <w:p w14:paraId="6068101B" w14:textId="1EDF90E8" w:rsidR="004670FC" w:rsidRPr="006D61EF" w:rsidRDefault="00730EFA" w:rsidP="006939F9">
            <w:pPr>
              <w:pStyle w:val="TextoTabla"/>
            </w:pPr>
            <w:r>
              <w:t>Inicio de Llamada AD</w:t>
            </w:r>
          </w:p>
        </w:tc>
      </w:tr>
      <w:tr w:rsidR="004670FC" w:rsidRPr="00183B8E" w14:paraId="624EDAAE" w14:textId="77777777" w:rsidTr="006939F9">
        <w:trPr>
          <w:trHeight w:val="20"/>
          <w:jc w:val="center"/>
        </w:trPr>
        <w:tc>
          <w:tcPr>
            <w:tcW w:w="1971" w:type="dxa"/>
            <w:gridSpan w:val="2"/>
            <w:shd w:val="clear" w:color="auto" w:fill="D9D9D9" w:themeFill="background1" w:themeFillShade="D9"/>
          </w:tcPr>
          <w:p w14:paraId="67F3B12A" w14:textId="77777777" w:rsidR="004670FC" w:rsidRPr="006D61EF" w:rsidRDefault="004670FC" w:rsidP="006939F9">
            <w:pPr>
              <w:pStyle w:val="TextoTabla"/>
              <w:rPr>
                <w:b/>
              </w:rPr>
            </w:pPr>
            <w:r w:rsidRPr="006D61EF">
              <w:rPr>
                <w:b/>
              </w:rPr>
              <w:t>Objetivos</w:t>
            </w:r>
          </w:p>
        </w:tc>
        <w:tc>
          <w:tcPr>
            <w:tcW w:w="7918" w:type="dxa"/>
            <w:gridSpan w:val="5"/>
            <w:shd w:val="clear" w:color="auto" w:fill="auto"/>
          </w:tcPr>
          <w:p w14:paraId="0AE084AF" w14:textId="1C9477CC" w:rsidR="004670FC" w:rsidRPr="006D61EF" w:rsidRDefault="00730EFA" w:rsidP="006939F9">
            <w:pPr>
              <w:pStyle w:val="TextoTabla"/>
            </w:pPr>
            <w:r w:rsidRPr="00730EFA">
              <w:t>Comprobar que el sistema es capaz de generar llamadas salientes a través de los recursos AD programados.</w:t>
            </w:r>
          </w:p>
        </w:tc>
      </w:tr>
      <w:tr w:rsidR="004670FC" w:rsidRPr="006D61EF" w14:paraId="62EA279E" w14:textId="77777777" w:rsidTr="006939F9">
        <w:trPr>
          <w:trHeight w:val="20"/>
          <w:jc w:val="center"/>
        </w:trPr>
        <w:tc>
          <w:tcPr>
            <w:tcW w:w="1971" w:type="dxa"/>
            <w:gridSpan w:val="2"/>
            <w:shd w:val="clear" w:color="auto" w:fill="D9D9D9" w:themeFill="background1" w:themeFillShade="D9"/>
            <w:vAlign w:val="center"/>
          </w:tcPr>
          <w:p w14:paraId="06282C64" w14:textId="77777777" w:rsidR="004670FC" w:rsidRPr="006D61EF" w:rsidRDefault="004670FC" w:rsidP="006939F9">
            <w:pPr>
              <w:pStyle w:val="TextoTabla"/>
              <w:rPr>
                <w:b/>
              </w:rPr>
            </w:pPr>
            <w:r w:rsidRPr="006D61EF">
              <w:rPr>
                <w:b/>
              </w:rPr>
              <w:t>Condiciones Iniciales</w:t>
            </w:r>
          </w:p>
        </w:tc>
        <w:tc>
          <w:tcPr>
            <w:tcW w:w="7918" w:type="dxa"/>
            <w:gridSpan w:val="5"/>
            <w:shd w:val="clear" w:color="auto" w:fill="auto"/>
          </w:tcPr>
          <w:p w14:paraId="6C0ABB7C" w14:textId="77777777" w:rsidR="00730EFA" w:rsidRDefault="00730EFA" w:rsidP="00730EFA">
            <w:pPr>
              <w:pStyle w:val="TextoTabla"/>
            </w:pPr>
            <w:r>
              <w:t>Dos puestos de operador configurados en modo NORMAL con JACKS insertados.</w:t>
            </w:r>
          </w:p>
          <w:p w14:paraId="72C77569" w14:textId="77777777" w:rsidR="00730EFA" w:rsidRDefault="00730EFA" w:rsidP="00A3312E">
            <w:pPr>
              <w:pStyle w:val="TextoTabla"/>
              <w:numPr>
                <w:ilvl w:val="0"/>
                <w:numId w:val="102"/>
              </w:numPr>
            </w:pPr>
            <w:r>
              <w:t>Colaterales de Telefonía.</w:t>
            </w:r>
          </w:p>
          <w:p w14:paraId="68F0369A" w14:textId="77777777" w:rsidR="00730EFA" w:rsidRDefault="00730EFA" w:rsidP="00A3312E">
            <w:pPr>
              <w:pStyle w:val="TextoTabla"/>
              <w:numPr>
                <w:ilvl w:val="0"/>
                <w:numId w:val="102"/>
              </w:numPr>
            </w:pPr>
            <w:r>
              <w:t>Teléfono BL.</w:t>
            </w:r>
          </w:p>
          <w:p w14:paraId="626B9CB7" w14:textId="77777777" w:rsidR="00730EFA" w:rsidRDefault="00730EFA" w:rsidP="00A3312E">
            <w:pPr>
              <w:pStyle w:val="TextoTabla"/>
              <w:numPr>
                <w:ilvl w:val="0"/>
                <w:numId w:val="102"/>
              </w:numPr>
            </w:pPr>
            <w:r>
              <w:t>Teléfono BC.</w:t>
            </w:r>
          </w:p>
          <w:p w14:paraId="55681276" w14:textId="77777777" w:rsidR="00730EFA" w:rsidRDefault="00730EFA" w:rsidP="00A3312E">
            <w:pPr>
              <w:pStyle w:val="TextoTabla"/>
              <w:numPr>
                <w:ilvl w:val="0"/>
                <w:numId w:val="102"/>
              </w:numPr>
            </w:pPr>
            <w:r>
              <w:t>Teléfono SIP. (Opcional)</w:t>
            </w:r>
          </w:p>
          <w:p w14:paraId="14992DFC" w14:textId="77777777" w:rsidR="00730EFA" w:rsidRDefault="00730EFA" w:rsidP="00A3312E">
            <w:pPr>
              <w:pStyle w:val="TextoTabla"/>
              <w:numPr>
                <w:ilvl w:val="0"/>
                <w:numId w:val="102"/>
              </w:numPr>
            </w:pPr>
            <w:r>
              <w:t>Línea PABX.</w:t>
            </w:r>
          </w:p>
          <w:p w14:paraId="5385CC5A" w14:textId="77777777" w:rsidR="00730EFA" w:rsidRDefault="00730EFA" w:rsidP="00A3312E">
            <w:pPr>
              <w:pStyle w:val="TextoTabla"/>
              <w:numPr>
                <w:ilvl w:val="0"/>
                <w:numId w:val="102"/>
              </w:numPr>
            </w:pPr>
            <w:r>
              <w:t>Colateral R2 (Equipo ETM).</w:t>
            </w:r>
          </w:p>
          <w:p w14:paraId="4EFD6E30" w14:textId="77777777" w:rsidR="00730EFA" w:rsidRDefault="00730EFA" w:rsidP="00A3312E">
            <w:pPr>
              <w:pStyle w:val="TextoTabla"/>
              <w:numPr>
                <w:ilvl w:val="0"/>
                <w:numId w:val="102"/>
              </w:numPr>
            </w:pPr>
            <w:r>
              <w:t>Colateral N5 (Equipo ETM).</w:t>
            </w:r>
          </w:p>
          <w:p w14:paraId="6B790AF1" w14:textId="77777777" w:rsidR="00730EFA" w:rsidRDefault="00730EFA" w:rsidP="00A3312E">
            <w:pPr>
              <w:pStyle w:val="TextoTabla"/>
              <w:numPr>
                <w:ilvl w:val="0"/>
                <w:numId w:val="102"/>
              </w:numPr>
            </w:pPr>
            <w:r>
              <w:t>Colateral QSIG (Equipo PUMA).</w:t>
            </w:r>
          </w:p>
          <w:p w14:paraId="4E3BB060" w14:textId="1DA5A1C9" w:rsidR="004670FC" w:rsidRPr="006D61EF" w:rsidRDefault="00730EFA" w:rsidP="00A3312E">
            <w:pPr>
              <w:pStyle w:val="TextoTabla"/>
              <w:numPr>
                <w:ilvl w:val="0"/>
                <w:numId w:val="102"/>
              </w:numPr>
            </w:pPr>
            <w:r>
              <w:t>Configuración del sistema de forma que todos los colaterales sean accesibles desde los puestos (incluidas entre ellos mismos) a través de teclas de Acceso directo.</w:t>
            </w:r>
          </w:p>
        </w:tc>
      </w:tr>
      <w:tr w:rsidR="004670FC" w:rsidRPr="006D61EF" w14:paraId="71273C01" w14:textId="77777777" w:rsidTr="006939F9">
        <w:trPr>
          <w:trHeight w:val="20"/>
          <w:jc w:val="center"/>
        </w:trPr>
        <w:tc>
          <w:tcPr>
            <w:tcW w:w="695" w:type="dxa"/>
            <w:shd w:val="clear" w:color="auto" w:fill="BFBFBF" w:themeFill="background1" w:themeFillShade="BF"/>
          </w:tcPr>
          <w:p w14:paraId="4BFEC2F2" w14:textId="77777777" w:rsidR="004670FC" w:rsidRPr="006D61EF" w:rsidRDefault="004670F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789A2FF" w14:textId="77777777" w:rsidR="004670FC" w:rsidRPr="006D61EF" w:rsidRDefault="004670FC" w:rsidP="006939F9">
            <w:pPr>
              <w:pStyle w:val="TextoTabla"/>
              <w:rPr>
                <w:b/>
              </w:rPr>
            </w:pPr>
            <w:r w:rsidRPr="006D61EF">
              <w:rPr>
                <w:b/>
              </w:rPr>
              <w:t>Descripción</w:t>
            </w:r>
          </w:p>
        </w:tc>
        <w:tc>
          <w:tcPr>
            <w:tcW w:w="1701" w:type="dxa"/>
            <w:gridSpan w:val="2"/>
            <w:shd w:val="clear" w:color="auto" w:fill="BFBFBF" w:themeFill="background1" w:themeFillShade="BF"/>
          </w:tcPr>
          <w:p w14:paraId="463EC563" w14:textId="77777777" w:rsidR="004670FC" w:rsidRPr="006D61EF" w:rsidRDefault="004670FC" w:rsidP="006939F9">
            <w:pPr>
              <w:pStyle w:val="TextoTabla"/>
              <w:rPr>
                <w:b/>
              </w:rPr>
            </w:pPr>
            <w:r w:rsidRPr="006D61EF">
              <w:rPr>
                <w:b/>
              </w:rPr>
              <w:t>Resultado</w:t>
            </w:r>
          </w:p>
        </w:tc>
      </w:tr>
      <w:tr w:rsidR="004670FC" w:rsidRPr="006D61EF" w14:paraId="518A1531" w14:textId="77777777" w:rsidTr="006939F9">
        <w:trPr>
          <w:trHeight w:val="20"/>
          <w:jc w:val="center"/>
        </w:trPr>
        <w:tc>
          <w:tcPr>
            <w:tcW w:w="8188" w:type="dxa"/>
            <w:gridSpan w:val="5"/>
            <w:shd w:val="clear" w:color="auto" w:fill="D9D9D9" w:themeFill="background1" w:themeFillShade="D9"/>
          </w:tcPr>
          <w:p w14:paraId="0935F8CA" w14:textId="77777777" w:rsidR="004670FC" w:rsidRPr="006D61EF" w:rsidRDefault="004670FC" w:rsidP="006939F9">
            <w:pPr>
              <w:pStyle w:val="TextoTabla"/>
              <w:rPr>
                <w:b/>
              </w:rPr>
            </w:pPr>
          </w:p>
        </w:tc>
        <w:tc>
          <w:tcPr>
            <w:tcW w:w="851" w:type="dxa"/>
            <w:shd w:val="clear" w:color="auto" w:fill="D9D9D9" w:themeFill="background1" w:themeFillShade="D9"/>
          </w:tcPr>
          <w:p w14:paraId="76960BC3" w14:textId="77777777" w:rsidR="004670FC" w:rsidRPr="006D61EF" w:rsidRDefault="004670FC" w:rsidP="006939F9">
            <w:pPr>
              <w:pStyle w:val="TextoTabla"/>
              <w:rPr>
                <w:b/>
              </w:rPr>
            </w:pPr>
            <w:r w:rsidRPr="006D61EF">
              <w:rPr>
                <w:b/>
              </w:rPr>
              <w:t>SI</w:t>
            </w:r>
          </w:p>
        </w:tc>
        <w:tc>
          <w:tcPr>
            <w:tcW w:w="850" w:type="dxa"/>
            <w:shd w:val="clear" w:color="auto" w:fill="D9D9D9" w:themeFill="background1" w:themeFillShade="D9"/>
          </w:tcPr>
          <w:p w14:paraId="754E2263" w14:textId="77777777" w:rsidR="004670FC" w:rsidRPr="006D61EF" w:rsidRDefault="004670FC" w:rsidP="006939F9">
            <w:pPr>
              <w:pStyle w:val="TextoTabla"/>
              <w:rPr>
                <w:b/>
              </w:rPr>
            </w:pPr>
            <w:r w:rsidRPr="006D61EF">
              <w:rPr>
                <w:b/>
              </w:rPr>
              <w:t>NO</w:t>
            </w:r>
          </w:p>
        </w:tc>
      </w:tr>
      <w:tr w:rsidR="004670FC" w:rsidRPr="00183B8E" w14:paraId="34B6E1DD" w14:textId="77777777" w:rsidTr="006939F9">
        <w:trPr>
          <w:trHeight w:val="20"/>
          <w:jc w:val="center"/>
        </w:trPr>
        <w:tc>
          <w:tcPr>
            <w:tcW w:w="695" w:type="dxa"/>
            <w:tcBorders>
              <w:bottom w:val="single" w:sz="6" w:space="0" w:color="000000"/>
            </w:tcBorders>
            <w:shd w:val="clear" w:color="auto" w:fill="auto"/>
          </w:tcPr>
          <w:p w14:paraId="395BE1ED" w14:textId="77777777" w:rsidR="004670FC" w:rsidRPr="006D61EF" w:rsidRDefault="004670FC" w:rsidP="006939F9">
            <w:pPr>
              <w:pStyle w:val="TextoTabla"/>
            </w:pPr>
            <w:r w:rsidRPr="006D61EF">
              <w:t>1</w:t>
            </w:r>
          </w:p>
        </w:tc>
        <w:tc>
          <w:tcPr>
            <w:tcW w:w="7493" w:type="dxa"/>
            <w:gridSpan w:val="4"/>
            <w:tcBorders>
              <w:bottom w:val="single" w:sz="6" w:space="0" w:color="000000"/>
            </w:tcBorders>
            <w:shd w:val="clear" w:color="auto" w:fill="auto"/>
          </w:tcPr>
          <w:p w14:paraId="14F714DF" w14:textId="18C8E6EC" w:rsidR="004670FC" w:rsidRPr="006D61EF" w:rsidRDefault="00730EFA" w:rsidP="006939F9">
            <w:pPr>
              <w:pStyle w:val="TextoTabla"/>
            </w:pPr>
            <w:r w:rsidRPr="00730EFA">
              <w:t>Desde Puesto 1, pulsar la tecla AD del enlace con Puesto 2.</w:t>
            </w:r>
          </w:p>
        </w:tc>
        <w:tc>
          <w:tcPr>
            <w:tcW w:w="851" w:type="dxa"/>
            <w:tcBorders>
              <w:bottom w:val="single" w:sz="6" w:space="0" w:color="000000"/>
            </w:tcBorders>
            <w:shd w:val="clear" w:color="auto" w:fill="auto"/>
          </w:tcPr>
          <w:p w14:paraId="65E86555" w14:textId="77777777" w:rsidR="004670FC" w:rsidRPr="006D61EF" w:rsidRDefault="004670FC" w:rsidP="006939F9">
            <w:pPr>
              <w:pStyle w:val="TextoTabla"/>
            </w:pPr>
          </w:p>
        </w:tc>
        <w:tc>
          <w:tcPr>
            <w:tcW w:w="850" w:type="dxa"/>
            <w:tcBorders>
              <w:bottom w:val="single" w:sz="6" w:space="0" w:color="000000"/>
            </w:tcBorders>
            <w:shd w:val="clear" w:color="auto" w:fill="auto"/>
          </w:tcPr>
          <w:p w14:paraId="1F84622B" w14:textId="77777777" w:rsidR="004670FC" w:rsidRPr="006D61EF" w:rsidRDefault="004670FC" w:rsidP="006939F9">
            <w:pPr>
              <w:pStyle w:val="TextoTabla"/>
            </w:pPr>
          </w:p>
        </w:tc>
      </w:tr>
      <w:tr w:rsidR="004670FC" w:rsidRPr="00183B8E" w14:paraId="54387FBD" w14:textId="77777777" w:rsidTr="006939F9">
        <w:trPr>
          <w:trHeight w:val="20"/>
          <w:jc w:val="center"/>
        </w:trPr>
        <w:tc>
          <w:tcPr>
            <w:tcW w:w="695" w:type="dxa"/>
            <w:tcBorders>
              <w:bottom w:val="single" w:sz="6" w:space="0" w:color="000000"/>
            </w:tcBorders>
            <w:shd w:val="clear" w:color="auto" w:fill="auto"/>
          </w:tcPr>
          <w:p w14:paraId="6703B7BF" w14:textId="77777777" w:rsidR="004670FC" w:rsidRPr="006D61EF" w:rsidRDefault="004670FC" w:rsidP="006939F9">
            <w:pPr>
              <w:pStyle w:val="TextoTabla"/>
            </w:pPr>
            <w:r w:rsidRPr="006D61EF">
              <w:t>2</w:t>
            </w:r>
          </w:p>
        </w:tc>
        <w:tc>
          <w:tcPr>
            <w:tcW w:w="7493" w:type="dxa"/>
            <w:gridSpan w:val="4"/>
            <w:tcBorders>
              <w:bottom w:val="single" w:sz="6" w:space="0" w:color="000000"/>
            </w:tcBorders>
            <w:shd w:val="clear" w:color="auto" w:fill="auto"/>
          </w:tcPr>
          <w:p w14:paraId="14ACF9C6" w14:textId="07D40F75" w:rsidR="004670FC" w:rsidRPr="006D61EF" w:rsidRDefault="00730EFA" w:rsidP="006939F9">
            <w:pPr>
              <w:pStyle w:val="TextoTabla"/>
            </w:pPr>
            <w:r w:rsidRPr="00730EFA">
              <w:t>Comprobar que la tecla AD de puesto 1 refleja el estado “LLAMADA SALIENTE”. En casco de Operador debe aparecer el tono de progresión de Llamada.</w:t>
            </w:r>
          </w:p>
        </w:tc>
        <w:tc>
          <w:tcPr>
            <w:tcW w:w="851" w:type="dxa"/>
            <w:tcBorders>
              <w:bottom w:val="single" w:sz="6" w:space="0" w:color="000000"/>
            </w:tcBorders>
            <w:shd w:val="clear" w:color="auto" w:fill="auto"/>
          </w:tcPr>
          <w:p w14:paraId="4AF6DD2C"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B8FBC52" w14:textId="77777777" w:rsidR="004670FC" w:rsidRPr="006D61EF" w:rsidRDefault="004670FC" w:rsidP="006939F9">
            <w:pPr>
              <w:pStyle w:val="TextoTabla"/>
            </w:pPr>
          </w:p>
        </w:tc>
      </w:tr>
      <w:tr w:rsidR="004670FC" w:rsidRPr="00183B8E" w14:paraId="632768AD" w14:textId="77777777" w:rsidTr="006939F9">
        <w:trPr>
          <w:trHeight w:val="20"/>
          <w:jc w:val="center"/>
        </w:trPr>
        <w:tc>
          <w:tcPr>
            <w:tcW w:w="695" w:type="dxa"/>
            <w:tcBorders>
              <w:bottom w:val="single" w:sz="6" w:space="0" w:color="000000"/>
            </w:tcBorders>
            <w:shd w:val="clear" w:color="auto" w:fill="auto"/>
          </w:tcPr>
          <w:p w14:paraId="16894982" w14:textId="77777777" w:rsidR="004670FC" w:rsidRPr="006D61EF" w:rsidRDefault="004670FC" w:rsidP="006939F9">
            <w:pPr>
              <w:pStyle w:val="TextoTabla"/>
            </w:pPr>
            <w:r w:rsidRPr="006D61EF">
              <w:t>3</w:t>
            </w:r>
          </w:p>
        </w:tc>
        <w:tc>
          <w:tcPr>
            <w:tcW w:w="7493" w:type="dxa"/>
            <w:gridSpan w:val="4"/>
            <w:tcBorders>
              <w:bottom w:val="single" w:sz="6" w:space="0" w:color="000000"/>
            </w:tcBorders>
            <w:shd w:val="clear" w:color="auto" w:fill="auto"/>
          </w:tcPr>
          <w:p w14:paraId="1E075ADB" w14:textId="5DE2FF48" w:rsidR="00730EFA" w:rsidRDefault="00730EFA" w:rsidP="00730EFA">
            <w:pPr>
              <w:pStyle w:val="TextoTabla"/>
            </w:pPr>
            <w:r>
              <w:t>Recoger la llamada en Puesto 2. Comprobar en puesto 1 que:</w:t>
            </w:r>
          </w:p>
          <w:p w14:paraId="1B354BB8" w14:textId="54DC95D8" w:rsidR="00730EFA" w:rsidRDefault="00730EFA" w:rsidP="00A3312E">
            <w:pPr>
              <w:pStyle w:val="TextoTabla"/>
              <w:numPr>
                <w:ilvl w:val="0"/>
                <w:numId w:val="103"/>
              </w:numPr>
            </w:pPr>
            <w:r>
              <w:t>La tecla AD pasa a estado “CONVERSACION”.</w:t>
            </w:r>
          </w:p>
          <w:p w14:paraId="66A6823F" w14:textId="2F765757" w:rsidR="00730EFA" w:rsidRDefault="00730EFA" w:rsidP="00A3312E">
            <w:pPr>
              <w:pStyle w:val="TextoTabla"/>
              <w:numPr>
                <w:ilvl w:val="0"/>
                <w:numId w:val="103"/>
              </w:numPr>
            </w:pPr>
            <w:r>
              <w:t>Aparece en la línea de mensajes “Conversa con” + Destino.</w:t>
            </w:r>
          </w:p>
          <w:p w14:paraId="2BD5BD85" w14:textId="5A469B84" w:rsidR="004670FC" w:rsidRPr="006D61EF" w:rsidRDefault="00730EFA" w:rsidP="00A3312E">
            <w:pPr>
              <w:pStyle w:val="TextoTabla"/>
              <w:numPr>
                <w:ilvl w:val="0"/>
                <w:numId w:val="103"/>
              </w:numPr>
            </w:pPr>
            <w:r>
              <w:t>Se establece comunicación de audio bidireccional con el colateral a través del MICROCASCO.</w:t>
            </w:r>
          </w:p>
        </w:tc>
        <w:tc>
          <w:tcPr>
            <w:tcW w:w="851" w:type="dxa"/>
            <w:tcBorders>
              <w:bottom w:val="single" w:sz="6" w:space="0" w:color="000000"/>
            </w:tcBorders>
            <w:shd w:val="clear" w:color="auto" w:fill="auto"/>
          </w:tcPr>
          <w:p w14:paraId="41D4611F" w14:textId="77777777" w:rsidR="004670FC" w:rsidRPr="006D61EF" w:rsidRDefault="004670FC" w:rsidP="006939F9">
            <w:pPr>
              <w:pStyle w:val="TextoTabla"/>
            </w:pPr>
          </w:p>
        </w:tc>
        <w:tc>
          <w:tcPr>
            <w:tcW w:w="850" w:type="dxa"/>
            <w:tcBorders>
              <w:bottom w:val="single" w:sz="6" w:space="0" w:color="000000"/>
            </w:tcBorders>
            <w:shd w:val="clear" w:color="auto" w:fill="auto"/>
          </w:tcPr>
          <w:p w14:paraId="0B9EB8E2" w14:textId="77777777" w:rsidR="004670FC" w:rsidRPr="006D61EF" w:rsidRDefault="004670FC" w:rsidP="006939F9">
            <w:pPr>
              <w:pStyle w:val="TextoTabla"/>
            </w:pPr>
          </w:p>
        </w:tc>
      </w:tr>
      <w:tr w:rsidR="004670FC" w:rsidRPr="00183B8E" w14:paraId="7A74AA08" w14:textId="77777777" w:rsidTr="006939F9">
        <w:trPr>
          <w:trHeight w:val="20"/>
          <w:jc w:val="center"/>
        </w:trPr>
        <w:tc>
          <w:tcPr>
            <w:tcW w:w="695" w:type="dxa"/>
            <w:tcBorders>
              <w:bottom w:val="single" w:sz="6" w:space="0" w:color="000000"/>
            </w:tcBorders>
            <w:shd w:val="clear" w:color="auto" w:fill="auto"/>
          </w:tcPr>
          <w:p w14:paraId="79E7A5FC" w14:textId="77777777" w:rsidR="004670FC" w:rsidRPr="006D61EF" w:rsidRDefault="004670FC" w:rsidP="006939F9">
            <w:pPr>
              <w:pStyle w:val="TextoTabla"/>
            </w:pPr>
            <w:r w:rsidRPr="006D61EF">
              <w:t>4</w:t>
            </w:r>
          </w:p>
        </w:tc>
        <w:tc>
          <w:tcPr>
            <w:tcW w:w="7493" w:type="dxa"/>
            <w:gridSpan w:val="4"/>
            <w:tcBorders>
              <w:bottom w:val="single" w:sz="6" w:space="0" w:color="000000"/>
            </w:tcBorders>
            <w:shd w:val="clear" w:color="auto" w:fill="auto"/>
          </w:tcPr>
          <w:p w14:paraId="46D7BF64" w14:textId="3729BB56" w:rsidR="004670FC" w:rsidRPr="006D61EF" w:rsidRDefault="00730EFA" w:rsidP="006939F9">
            <w:pPr>
              <w:pStyle w:val="TextoTabla"/>
            </w:pPr>
            <w:r w:rsidRPr="00730EFA">
              <w:t>Liberar la Llamada.</w:t>
            </w:r>
          </w:p>
        </w:tc>
        <w:tc>
          <w:tcPr>
            <w:tcW w:w="851" w:type="dxa"/>
            <w:tcBorders>
              <w:bottom w:val="single" w:sz="6" w:space="0" w:color="000000"/>
            </w:tcBorders>
            <w:shd w:val="clear" w:color="auto" w:fill="auto"/>
          </w:tcPr>
          <w:p w14:paraId="5DD62922"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BF4D3F7" w14:textId="77777777" w:rsidR="004670FC" w:rsidRPr="006D61EF" w:rsidRDefault="004670FC" w:rsidP="006939F9">
            <w:pPr>
              <w:pStyle w:val="TextoTabla"/>
            </w:pPr>
          </w:p>
        </w:tc>
      </w:tr>
      <w:tr w:rsidR="004670FC" w:rsidRPr="006D61EF" w14:paraId="6B79BCF5" w14:textId="77777777" w:rsidTr="006939F9">
        <w:trPr>
          <w:trHeight w:val="20"/>
          <w:jc w:val="center"/>
        </w:trPr>
        <w:tc>
          <w:tcPr>
            <w:tcW w:w="695" w:type="dxa"/>
            <w:tcBorders>
              <w:bottom w:val="single" w:sz="6" w:space="0" w:color="000000"/>
            </w:tcBorders>
            <w:shd w:val="clear" w:color="auto" w:fill="auto"/>
          </w:tcPr>
          <w:p w14:paraId="68ABE61F" w14:textId="77777777" w:rsidR="004670FC" w:rsidRPr="006D61EF" w:rsidRDefault="004670FC" w:rsidP="006939F9">
            <w:pPr>
              <w:pStyle w:val="TextoTabla"/>
            </w:pPr>
            <w:r w:rsidRPr="006D61EF">
              <w:t>5</w:t>
            </w:r>
          </w:p>
        </w:tc>
        <w:tc>
          <w:tcPr>
            <w:tcW w:w="7493" w:type="dxa"/>
            <w:gridSpan w:val="4"/>
            <w:tcBorders>
              <w:bottom w:val="single" w:sz="6" w:space="0" w:color="000000"/>
            </w:tcBorders>
            <w:shd w:val="clear" w:color="auto" w:fill="auto"/>
          </w:tcPr>
          <w:p w14:paraId="25A81EC9" w14:textId="070CC0EB" w:rsidR="004670FC" w:rsidRPr="006D61EF" w:rsidRDefault="00730EFA" w:rsidP="006939F9">
            <w:pPr>
              <w:pStyle w:val="TextoTabla"/>
            </w:pPr>
            <w:r w:rsidRPr="00730EFA">
              <w:t>Repetir los pasos 1 a 4 con los demás tipos de colateral.</w:t>
            </w:r>
          </w:p>
        </w:tc>
        <w:tc>
          <w:tcPr>
            <w:tcW w:w="851" w:type="dxa"/>
            <w:tcBorders>
              <w:bottom w:val="single" w:sz="6" w:space="0" w:color="000000"/>
            </w:tcBorders>
            <w:shd w:val="clear" w:color="auto" w:fill="auto"/>
          </w:tcPr>
          <w:p w14:paraId="3DB1D199"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9C2A67B" w14:textId="77777777" w:rsidR="004670FC" w:rsidRPr="006D61EF" w:rsidRDefault="004670FC" w:rsidP="006939F9">
            <w:pPr>
              <w:pStyle w:val="TextoTabla"/>
            </w:pPr>
          </w:p>
        </w:tc>
      </w:tr>
      <w:tr w:rsidR="004670FC" w:rsidRPr="00183B8E" w14:paraId="14C31A45" w14:textId="77777777" w:rsidTr="006939F9">
        <w:trPr>
          <w:trHeight w:val="20"/>
          <w:jc w:val="center"/>
        </w:trPr>
        <w:tc>
          <w:tcPr>
            <w:tcW w:w="695" w:type="dxa"/>
            <w:tcBorders>
              <w:bottom w:val="single" w:sz="6" w:space="0" w:color="000000"/>
            </w:tcBorders>
            <w:shd w:val="clear" w:color="auto" w:fill="auto"/>
          </w:tcPr>
          <w:p w14:paraId="38530202" w14:textId="77777777" w:rsidR="004670FC" w:rsidRPr="006D61EF" w:rsidRDefault="004670FC" w:rsidP="006939F9">
            <w:pPr>
              <w:pStyle w:val="TextoTabla"/>
            </w:pPr>
            <w:r w:rsidRPr="006D61EF">
              <w:t>6</w:t>
            </w:r>
          </w:p>
        </w:tc>
        <w:tc>
          <w:tcPr>
            <w:tcW w:w="7493" w:type="dxa"/>
            <w:gridSpan w:val="4"/>
            <w:tcBorders>
              <w:bottom w:val="single" w:sz="6" w:space="0" w:color="000000"/>
            </w:tcBorders>
            <w:shd w:val="clear" w:color="auto" w:fill="auto"/>
          </w:tcPr>
          <w:p w14:paraId="651650F4" w14:textId="2E1F0FD5" w:rsidR="00730EFA" w:rsidRDefault="00730EFA" w:rsidP="00730EFA">
            <w:pPr>
              <w:pStyle w:val="TextoTabla"/>
            </w:pPr>
            <w:r>
              <w:t>Excepciones.</w:t>
            </w:r>
            <w:r w:rsidR="002E3E2C">
              <w:t xml:space="preserve"> </w:t>
            </w:r>
            <w:r>
              <w:t>Destino Ocupado.</w:t>
            </w:r>
          </w:p>
          <w:p w14:paraId="242C9D79" w14:textId="747714BD" w:rsidR="00730EFA" w:rsidRDefault="00730EFA" w:rsidP="00A3312E">
            <w:pPr>
              <w:pStyle w:val="TextoTabla"/>
              <w:numPr>
                <w:ilvl w:val="0"/>
                <w:numId w:val="104"/>
              </w:numPr>
            </w:pPr>
            <w:r>
              <w:t>Programar al colateral R2 (Equipo ETM) para respuesta ‘Ocupado’.</w:t>
            </w:r>
          </w:p>
          <w:p w14:paraId="5EA1F5F5" w14:textId="603289F7" w:rsidR="00730EFA" w:rsidRDefault="00730EFA" w:rsidP="00A3312E">
            <w:pPr>
              <w:pStyle w:val="TextoTabla"/>
              <w:numPr>
                <w:ilvl w:val="0"/>
                <w:numId w:val="104"/>
              </w:numPr>
            </w:pPr>
            <w:r>
              <w:t>Iniciar desde Puesto 1 llamada a colateral R2.</w:t>
            </w:r>
          </w:p>
          <w:p w14:paraId="0665B164" w14:textId="73059402" w:rsidR="00730EFA" w:rsidRDefault="00730EFA" w:rsidP="00A3312E">
            <w:pPr>
              <w:pStyle w:val="TextoTabla"/>
              <w:numPr>
                <w:ilvl w:val="0"/>
                <w:numId w:val="104"/>
              </w:numPr>
            </w:pPr>
            <w:r>
              <w:t>Comprobar que la tecla AD para a reflejar el estado “OCUPADO” y que aparece el tono correspondiente en el casco de operador.</w:t>
            </w:r>
          </w:p>
          <w:p w14:paraId="065306B3" w14:textId="3EE74F2E" w:rsidR="00730EFA" w:rsidRDefault="00730EFA" w:rsidP="00A3312E">
            <w:pPr>
              <w:pStyle w:val="TextoTabla"/>
              <w:numPr>
                <w:ilvl w:val="0"/>
                <w:numId w:val="104"/>
              </w:numPr>
            </w:pPr>
            <w:r>
              <w:t>Liberar la llamada.</w:t>
            </w:r>
          </w:p>
          <w:p w14:paraId="6380DC11" w14:textId="7A04994C" w:rsidR="004670FC" w:rsidRPr="006D61EF" w:rsidRDefault="00730EFA" w:rsidP="00A3312E">
            <w:pPr>
              <w:pStyle w:val="TextoTabla"/>
              <w:numPr>
                <w:ilvl w:val="0"/>
                <w:numId w:val="104"/>
              </w:numPr>
            </w:pPr>
            <w:r>
              <w:t xml:space="preserve">Para obtener ocupado en teléfonos SIP, asegurarse de que la llamada </w:t>
            </w:r>
            <w:r>
              <w:lastRenderedPageBreak/>
              <w:t xml:space="preserve">en espera está deshabilitada en el teléfono o esperar el tiempo máximo de ring sin atender la llamada (90 </w:t>
            </w:r>
            <w:proofErr w:type="spellStart"/>
            <w:r>
              <w:t>seg</w:t>
            </w:r>
            <w:proofErr w:type="spellEnd"/>
            <w:r>
              <w:t xml:space="preserve"> configurable).</w:t>
            </w:r>
          </w:p>
        </w:tc>
        <w:tc>
          <w:tcPr>
            <w:tcW w:w="851" w:type="dxa"/>
            <w:tcBorders>
              <w:bottom w:val="single" w:sz="6" w:space="0" w:color="000000"/>
            </w:tcBorders>
            <w:shd w:val="clear" w:color="auto" w:fill="auto"/>
          </w:tcPr>
          <w:p w14:paraId="6187741B" w14:textId="77777777" w:rsidR="004670FC" w:rsidRPr="006D61EF" w:rsidRDefault="004670FC" w:rsidP="006939F9">
            <w:pPr>
              <w:pStyle w:val="TextoTabla"/>
            </w:pPr>
          </w:p>
        </w:tc>
        <w:tc>
          <w:tcPr>
            <w:tcW w:w="850" w:type="dxa"/>
            <w:tcBorders>
              <w:bottom w:val="single" w:sz="6" w:space="0" w:color="000000"/>
            </w:tcBorders>
            <w:shd w:val="clear" w:color="auto" w:fill="auto"/>
          </w:tcPr>
          <w:p w14:paraId="247E1A49" w14:textId="77777777" w:rsidR="004670FC" w:rsidRPr="006D61EF" w:rsidRDefault="004670FC" w:rsidP="006939F9">
            <w:pPr>
              <w:pStyle w:val="TextoTabla"/>
            </w:pPr>
          </w:p>
        </w:tc>
      </w:tr>
      <w:tr w:rsidR="004670FC" w:rsidRPr="00183B8E" w14:paraId="2B357BBF" w14:textId="77777777" w:rsidTr="006939F9">
        <w:trPr>
          <w:trHeight w:val="20"/>
          <w:jc w:val="center"/>
        </w:trPr>
        <w:tc>
          <w:tcPr>
            <w:tcW w:w="695" w:type="dxa"/>
            <w:tcBorders>
              <w:bottom w:val="single" w:sz="6" w:space="0" w:color="000000"/>
            </w:tcBorders>
            <w:shd w:val="clear" w:color="auto" w:fill="auto"/>
          </w:tcPr>
          <w:p w14:paraId="1BD381F1" w14:textId="77777777" w:rsidR="004670FC" w:rsidRPr="006D61EF" w:rsidRDefault="004670FC" w:rsidP="006939F9">
            <w:pPr>
              <w:pStyle w:val="TextoTabla"/>
            </w:pPr>
            <w:r w:rsidRPr="006D61EF">
              <w:lastRenderedPageBreak/>
              <w:t>7</w:t>
            </w:r>
          </w:p>
        </w:tc>
        <w:tc>
          <w:tcPr>
            <w:tcW w:w="7493" w:type="dxa"/>
            <w:gridSpan w:val="4"/>
            <w:tcBorders>
              <w:bottom w:val="single" w:sz="6" w:space="0" w:color="000000"/>
            </w:tcBorders>
            <w:shd w:val="clear" w:color="auto" w:fill="auto"/>
          </w:tcPr>
          <w:p w14:paraId="1327750A" w14:textId="39F102DD" w:rsidR="002E3E2C" w:rsidRDefault="002E3E2C" w:rsidP="002E3E2C">
            <w:pPr>
              <w:pStyle w:val="TextoTabla"/>
            </w:pPr>
            <w:r>
              <w:t>Excepciones. Línea en Avería.</w:t>
            </w:r>
          </w:p>
          <w:p w14:paraId="6BC1C44A" w14:textId="365DBD6A" w:rsidR="002E3E2C" w:rsidRDefault="002E3E2C" w:rsidP="00A3312E">
            <w:pPr>
              <w:pStyle w:val="TextoTabla"/>
              <w:numPr>
                <w:ilvl w:val="0"/>
                <w:numId w:val="105"/>
              </w:numPr>
            </w:pPr>
            <w:r>
              <w:t>Desconectar la interfaz correspondiente al teléfono BC (desconectar IA4).</w:t>
            </w:r>
          </w:p>
          <w:p w14:paraId="03944BEA" w14:textId="1BE6036D" w:rsidR="002E3E2C" w:rsidRDefault="002E3E2C" w:rsidP="00A3312E">
            <w:pPr>
              <w:pStyle w:val="TextoTabla"/>
              <w:numPr>
                <w:ilvl w:val="0"/>
                <w:numId w:val="105"/>
              </w:numPr>
            </w:pPr>
            <w:r>
              <w:t>Comprobar que la tecla AD de enlace a este colateral, refleja el estado ‘AVERIA’.</w:t>
            </w:r>
          </w:p>
          <w:p w14:paraId="6B30FB64" w14:textId="3A08FBD5" w:rsidR="002E3E2C" w:rsidRDefault="002E3E2C" w:rsidP="00A3312E">
            <w:pPr>
              <w:pStyle w:val="TextoTabla"/>
              <w:numPr>
                <w:ilvl w:val="0"/>
                <w:numId w:val="105"/>
              </w:numPr>
            </w:pPr>
            <w:r>
              <w:t>Conectar la interfaz.</w:t>
            </w:r>
          </w:p>
          <w:p w14:paraId="51290BAF" w14:textId="15776B17" w:rsidR="002E3E2C" w:rsidRDefault="002E3E2C" w:rsidP="00A3312E">
            <w:pPr>
              <w:pStyle w:val="TextoTabla"/>
              <w:numPr>
                <w:ilvl w:val="0"/>
                <w:numId w:val="105"/>
              </w:numPr>
            </w:pPr>
            <w:r>
              <w:t>Comprobar que la tecla AD vuelve a reflejar el estado de disponibilidad.</w:t>
            </w:r>
          </w:p>
          <w:p w14:paraId="1C2CA8DC" w14:textId="304165EE" w:rsidR="004670FC" w:rsidRPr="006D61EF" w:rsidRDefault="002E3E2C" w:rsidP="00A3312E">
            <w:pPr>
              <w:pStyle w:val="TextoTabla"/>
              <w:numPr>
                <w:ilvl w:val="0"/>
                <w:numId w:val="105"/>
              </w:numPr>
            </w:pPr>
            <w:r>
              <w:t>Repetir los pasos con otros tipos de interfaz. Para teléfonos SIP, desconectar directamente el teléfono, para R2 y N5, desconectar la IA4.</w:t>
            </w:r>
          </w:p>
        </w:tc>
        <w:tc>
          <w:tcPr>
            <w:tcW w:w="851" w:type="dxa"/>
            <w:tcBorders>
              <w:bottom w:val="single" w:sz="6" w:space="0" w:color="000000"/>
            </w:tcBorders>
            <w:shd w:val="clear" w:color="auto" w:fill="auto"/>
          </w:tcPr>
          <w:p w14:paraId="7856BD23" w14:textId="77777777" w:rsidR="004670FC" w:rsidRPr="006D61EF" w:rsidRDefault="004670FC" w:rsidP="006939F9">
            <w:pPr>
              <w:pStyle w:val="TextoTabla"/>
            </w:pPr>
          </w:p>
        </w:tc>
        <w:tc>
          <w:tcPr>
            <w:tcW w:w="850" w:type="dxa"/>
            <w:tcBorders>
              <w:bottom w:val="single" w:sz="6" w:space="0" w:color="000000"/>
            </w:tcBorders>
            <w:shd w:val="clear" w:color="auto" w:fill="auto"/>
          </w:tcPr>
          <w:p w14:paraId="32A2D0EA" w14:textId="77777777" w:rsidR="004670FC" w:rsidRPr="006D61EF" w:rsidRDefault="004670FC" w:rsidP="006939F9">
            <w:pPr>
              <w:pStyle w:val="TextoTabla"/>
            </w:pPr>
          </w:p>
        </w:tc>
      </w:tr>
      <w:tr w:rsidR="004670FC" w:rsidRPr="00183B8E" w14:paraId="215F2EC7" w14:textId="77777777" w:rsidTr="006939F9">
        <w:trPr>
          <w:trHeight w:val="20"/>
          <w:jc w:val="center"/>
        </w:trPr>
        <w:tc>
          <w:tcPr>
            <w:tcW w:w="695" w:type="dxa"/>
            <w:tcBorders>
              <w:bottom w:val="single" w:sz="6" w:space="0" w:color="000000"/>
            </w:tcBorders>
            <w:shd w:val="clear" w:color="auto" w:fill="auto"/>
          </w:tcPr>
          <w:p w14:paraId="3DD926F4" w14:textId="77777777" w:rsidR="004670FC" w:rsidRPr="006D61EF" w:rsidRDefault="004670FC" w:rsidP="006939F9">
            <w:pPr>
              <w:pStyle w:val="TextoTabla"/>
            </w:pPr>
            <w:r w:rsidRPr="006D61EF">
              <w:t>8</w:t>
            </w:r>
          </w:p>
        </w:tc>
        <w:tc>
          <w:tcPr>
            <w:tcW w:w="7493" w:type="dxa"/>
            <w:gridSpan w:val="4"/>
            <w:tcBorders>
              <w:bottom w:val="single" w:sz="6" w:space="0" w:color="000000"/>
            </w:tcBorders>
            <w:shd w:val="clear" w:color="auto" w:fill="auto"/>
          </w:tcPr>
          <w:p w14:paraId="1D3D5609" w14:textId="24F86C6B" w:rsidR="002E3E2C" w:rsidRDefault="002E3E2C" w:rsidP="002E3E2C">
            <w:pPr>
              <w:pStyle w:val="TextoTabla"/>
            </w:pPr>
            <w:r>
              <w:t>Excepciones. Llamada con Llamada Previa en conversación.</w:t>
            </w:r>
          </w:p>
          <w:p w14:paraId="551A68A4" w14:textId="3F76EF40" w:rsidR="002E3E2C" w:rsidRDefault="002E3E2C" w:rsidP="00A3312E">
            <w:pPr>
              <w:pStyle w:val="TextoTabla"/>
              <w:numPr>
                <w:ilvl w:val="0"/>
                <w:numId w:val="106"/>
              </w:numPr>
            </w:pPr>
            <w:r>
              <w:t>Desde puesto 1 iniciar y completar una llamada a colateral BC.</w:t>
            </w:r>
          </w:p>
          <w:p w14:paraId="712D3F74" w14:textId="37E3B9C8" w:rsidR="002E3E2C" w:rsidRDefault="002E3E2C" w:rsidP="00A3312E">
            <w:pPr>
              <w:pStyle w:val="TextoTabla"/>
              <w:numPr>
                <w:ilvl w:val="0"/>
                <w:numId w:val="106"/>
              </w:numPr>
            </w:pPr>
            <w:r>
              <w:t>Desde puesto 1 iniciar una llamada a Puesto 2.</w:t>
            </w:r>
          </w:p>
          <w:p w14:paraId="6FE84A36" w14:textId="5D60C320" w:rsidR="002E3E2C" w:rsidRDefault="002E3E2C" w:rsidP="00A3312E">
            <w:pPr>
              <w:pStyle w:val="TextoTabla"/>
              <w:numPr>
                <w:ilvl w:val="0"/>
                <w:numId w:val="106"/>
              </w:numPr>
            </w:pPr>
            <w:r>
              <w:t xml:space="preserve">Comprobar que la llamada previa (Puesto 1 </w:t>
            </w:r>
            <w:r>
              <w:t> BC) se cuelga y la tecla correspondiente refleja estado “REPOSO”.</w:t>
            </w:r>
          </w:p>
          <w:p w14:paraId="3D73EA3C" w14:textId="505CABB7" w:rsidR="002E3E2C" w:rsidRDefault="002E3E2C" w:rsidP="00A3312E">
            <w:pPr>
              <w:pStyle w:val="TextoTabla"/>
              <w:numPr>
                <w:ilvl w:val="0"/>
                <w:numId w:val="106"/>
              </w:numPr>
            </w:pPr>
            <w:r>
              <w:t>Finalizar la llamada con Puesto 2.</w:t>
            </w:r>
          </w:p>
          <w:p w14:paraId="4EB82CF1" w14:textId="0DA68F5E" w:rsidR="004670FC" w:rsidRPr="006D61EF" w:rsidRDefault="002E3E2C" w:rsidP="00A3312E">
            <w:pPr>
              <w:pStyle w:val="TextoTabla"/>
              <w:numPr>
                <w:ilvl w:val="0"/>
                <w:numId w:val="106"/>
              </w:numPr>
            </w:pPr>
            <w:r>
              <w:t>Repetir los pasos con diferentes colaterales.</w:t>
            </w:r>
          </w:p>
        </w:tc>
        <w:tc>
          <w:tcPr>
            <w:tcW w:w="851" w:type="dxa"/>
            <w:tcBorders>
              <w:bottom w:val="single" w:sz="6" w:space="0" w:color="000000"/>
            </w:tcBorders>
            <w:shd w:val="clear" w:color="auto" w:fill="auto"/>
          </w:tcPr>
          <w:p w14:paraId="0AA0EC46" w14:textId="77777777" w:rsidR="004670FC" w:rsidRPr="006D61EF" w:rsidRDefault="004670FC" w:rsidP="006939F9">
            <w:pPr>
              <w:pStyle w:val="TextoTabla"/>
            </w:pPr>
          </w:p>
        </w:tc>
        <w:tc>
          <w:tcPr>
            <w:tcW w:w="850" w:type="dxa"/>
            <w:tcBorders>
              <w:bottom w:val="single" w:sz="6" w:space="0" w:color="000000"/>
            </w:tcBorders>
            <w:shd w:val="clear" w:color="auto" w:fill="auto"/>
          </w:tcPr>
          <w:p w14:paraId="5A950149" w14:textId="77777777" w:rsidR="004670FC" w:rsidRPr="006D61EF" w:rsidRDefault="004670FC" w:rsidP="006939F9">
            <w:pPr>
              <w:pStyle w:val="TextoTabla"/>
            </w:pPr>
          </w:p>
        </w:tc>
      </w:tr>
      <w:tr w:rsidR="004670FC" w:rsidRPr="00183B8E" w14:paraId="3123068D" w14:textId="77777777" w:rsidTr="006939F9">
        <w:trPr>
          <w:trHeight w:val="20"/>
          <w:jc w:val="center"/>
        </w:trPr>
        <w:tc>
          <w:tcPr>
            <w:tcW w:w="695" w:type="dxa"/>
            <w:tcBorders>
              <w:bottom w:val="single" w:sz="6" w:space="0" w:color="000000"/>
            </w:tcBorders>
            <w:shd w:val="clear" w:color="auto" w:fill="auto"/>
          </w:tcPr>
          <w:p w14:paraId="19EAEF99" w14:textId="77777777" w:rsidR="004670FC" w:rsidRPr="006D61EF" w:rsidRDefault="004670FC" w:rsidP="006939F9">
            <w:pPr>
              <w:pStyle w:val="TextoTabla"/>
            </w:pPr>
          </w:p>
        </w:tc>
        <w:tc>
          <w:tcPr>
            <w:tcW w:w="7493" w:type="dxa"/>
            <w:gridSpan w:val="4"/>
            <w:tcBorders>
              <w:bottom w:val="single" w:sz="6" w:space="0" w:color="000000"/>
            </w:tcBorders>
            <w:shd w:val="clear" w:color="auto" w:fill="auto"/>
          </w:tcPr>
          <w:p w14:paraId="64F68B35" w14:textId="77777777" w:rsidR="004670FC" w:rsidRPr="006D61EF" w:rsidRDefault="004670FC" w:rsidP="006939F9">
            <w:pPr>
              <w:pStyle w:val="TextoTabla"/>
            </w:pPr>
          </w:p>
        </w:tc>
        <w:tc>
          <w:tcPr>
            <w:tcW w:w="851" w:type="dxa"/>
            <w:tcBorders>
              <w:bottom w:val="single" w:sz="6" w:space="0" w:color="000000"/>
            </w:tcBorders>
            <w:shd w:val="clear" w:color="auto" w:fill="auto"/>
          </w:tcPr>
          <w:p w14:paraId="61476D28" w14:textId="77777777" w:rsidR="004670FC" w:rsidRPr="006D61EF" w:rsidRDefault="004670FC" w:rsidP="006939F9">
            <w:pPr>
              <w:pStyle w:val="TextoTabla"/>
            </w:pPr>
          </w:p>
        </w:tc>
        <w:tc>
          <w:tcPr>
            <w:tcW w:w="850" w:type="dxa"/>
            <w:tcBorders>
              <w:bottom w:val="single" w:sz="6" w:space="0" w:color="000000"/>
            </w:tcBorders>
            <w:shd w:val="clear" w:color="auto" w:fill="auto"/>
          </w:tcPr>
          <w:p w14:paraId="0C338FDF" w14:textId="77777777" w:rsidR="004670FC" w:rsidRPr="006D61EF" w:rsidRDefault="004670FC" w:rsidP="006939F9">
            <w:pPr>
              <w:pStyle w:val="TextoTabla"/>
            </w:pPr>
          </w:p>
        </w:tc>
      </w:tr>
      <w:tr w:rsidR="004670FC" w:rsidRPr="00183B8E" w14:paraId="67612CFB"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7BF0CF7" w14:textId="77777777" w:rsidR="004670FC" w:rsidRPr="006D61EF" w:rsidRDefault="004670FC" w:rsidP="006939F9">
            <w:pPr>
              <w:pStyle w:val="TextoTabla"/>
            </w:pPr>
            <w:r w:rsidRPr="006D61EF">
              <w:t xml:space="preserve"> </w:t>
            </w:r>
          </w:p>
        </w:tc>
      </w:tr>
    </w:tbl>
    <w:p w14:paraId="42401E5A" w14:textId="77777777" w:rsidR="004670FC" w:rsidRPr="004670FC" w:rsidRDefault="004670FC" w:rsidP="004670FC"/>
    <w:p w14:paraId="7852D3D2" w14:textId="77777777" w:rsidR="002E3E2C" w:rsidRDefault="002E3E2C">
      <w:pPr>
        <w:spacing w:before="0" w:after="0" w:line="240" w:lineRule="auto"/>
        <w:jc w:val="left"/>
        <w:rPr>
          <w:u w:val="single"/>
        </w:rPr>
      </w:pPr>
      <w:r>
        <w:rPr>
          <w:u w:val="single"/>
        </w:rPr>
        <w:br w:type="page"/>
      </w:r>
    </w:p>
    <w:p w14:paraId="6E68545C" w14:textId="1C951681" w:rsidR="00391171" w:rsidRDefault="00391171" w:rsidP="00391171">
      <w:pPr>
        <w:pStyle w:val="Ttulo2"/>
      </w:pPr>
      <w:bookmarkStart w:id="377" w:name="_Toc318897618"/>
      <w:bookmarkStart w:id="378" w:name="_Toc357060683"/>
      <w:bookmarkStart w:id="379" w:name="_Toc445195509"/>
      <w:bookmarkStart w:id="380" w:name="_Toc519068348"/>
      <w:bookmarkStart w:id="381" w:name="_Toc2687407"/>
      <w:bookmarkStart w:id="382" w:name="_Ref109714124"/>
      <w:bookmarkStart w:id="383" w:name="_Ref109715242"/>
      <w:bookmarkStart w:id="384" w:name="_Toc131162592"/>
      <w:r w:rsidRPr="009D03A0">
        <w:lastRenderedPageBreak/>
        <w:t>U5KI.HTWR.05.003. Recepción de Llamada AD.</w:t>
      </w:r>
      <w:bookmarkEnd w:id="377"/>
      <w:bookmarkEnd w:id="378"/>
      <w:bookmarkEnd w:id="379"/>
      <w:bookmarkEnd w:id="380"/>
      <w:bookmarkEnd w:id="381"/>
      <w:bookmarkEnd w:id="382"/>
      <w:bookmarkEnd w:id="383"/>
      <w:bookmarkEnd w:id="38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670FC" w:rsidRPr="006D61EF" w14:paraId="3598FC0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1744C1F" w14:textId="77777777" w:rsidR="004670FC" w:rsidRPr="006D61EF" w:rsidRDefault="004670FC" w:rsidP="006939F9">
            <w:pPr>
              <w:pStyle w:val="TextoTabla"/>
            </w:pPr>
          </w:p>
        </w:tc>
      </w:tr>
      <w:tr w:rsidR="004670FC" w:rsidRPr="006D61EF" w14:paraId="13E6ADE8" w14:textId="77777777" w:rsidTr="006939F9">
        <w:trPr>
          <w:trHeight w:val="20"/>
          <w:jc w:val="center"/>
        </w:trPr>
        <w:tc>
          <w:tcPr>
            <w:tcW w:w="1971" w:type="dxa"/>
            <w:gridSpan w:val="2"/>
            <w:shd w:val="clear" w:color="auto" w:fill="D9D9D9" w:themeFill="background1" w:themeFillShade="D9"/>
          </w:tcPr>
          <w:p w14:paraId="49089BCA" w14:textId="77777777" w:rsidR="004670FC" w:rsidRPr="006D61EF" w:rsidRDefault="004670FC" w:rsidP="006939F9">
            <w:pPr>
              <w:pStyle w:val="TextoTabla"/>
              <w:rPr>
                <w:b/>
              </w:rPr>
            </w:pPr>
            <w:r w:rsidRPr="006D61EF">
              <w:rPr>
                <w:b/>
              </w:rPr>
              <w:t>Grupo</w:t>
            </w:r>
          </w:p>
        </w:tc>
        <w:tc>
          <w:tcPr>
            <w:tcW w:w="2371" w:type="dxa"/>
            <w:shd w:val="clear" w:color="auto" w:fill="auto"/>
          </w:tcPr>
          <w:p w14:paraId="6A4D5DA9" w14:textId="51278F60" w:rsidR="004670FC" w:rsidRPr="006D61EF" w:rsidRDefault="00E6711D" w:rsidP="006939F9">
            <w:pPr>
              <w:pStyle w:val="TextoTabla"/>
            </w:pPr>
            <w:r>
              <w:t>Telefonía</w:t>
            </w:r>
          </w:p>
        </w:tc>
        <w:tc>
          <w:tcPr>
            <w:tcW w:w="2161" w:type="dxa"/>
            <w:shd w:val="clear" w:color="auto" w:fill="D9D9D9" w:themeFill="background1" w:themeFillShade="D9"/>
          </w:tcPr>
          <w:p w14:paraId="350F0EF6" w14:textId="77777777" w:rsidR="004670FC" w:rsidRPr="006D61EF" w:rsidRDefault="004670FC" w:rsidP="006939F9">
            <w:pPr>
              <w:pStyle w:val="TextoTabla"/>
              <w:rPr>
                <w:b/>
              </w:rPr>
            </w:pPr>
            <w:r w:rsidRPr="006D61EF">
              <w:rPr>
                <w:b/>
              </w:rPr>
              <w:t>Caso de Prueba</w:t>
            </w:r>
          </w:p>
        </w:tc>
        <w:tc>
          <w:tcPr>
            <w:tcW w:w="3386" w:type="dxa"/>
            <w:gridSpan w:val="3"/>
            <w:shd w:val="clear" w:color="auto" w:fill="auto"/>
          </w:tcPr>
          <w:p w14:paraId="1DBDC2CB" w14:textId="672E5B90" w:rsidR="004670FC" w:rsidRPr="006D61EF" w:rsidRDefault="00E6711D" w:rsidP="006939F9">
            <w:pPr>
              <w:pStyle w:val="TextoTabla"/>
            </w:pPr>
            <w:r w:rsidRPr="00E6711D">
              <w:t>U5KI.HTWR.05.003</w:t>
            </w:r>
          </w:p>
        </w:tc>
      </w:tr>
      <w:tr w:rsidR="004670FC" w:rsidRPr="00183B8E" w14:paraId="65A439AD" w14:textId="77777777" w:rsidTr="006939F9">
        <w:trPr>
          <w:trHeight w:val="20"/>
          <w:jc w:val="center"/>
        </w:trPr>
        <w:tc>
          <w:tcPr>
            <w:tcW w:w="1971" w:type="dxa"/>
            <w:gridSpan w:val="2"/>
            <w:shd w:val="clear" w:color="auto" w:fill="D9D9D9" w:themeFill="background1" w:themeFillShade="D9"/>
          </w:tcPr>
          <w:p w14:paraId="13AA4DB0" w14:textId="77777777" w:rsidR="004670FC" w:rsidRPr="006D61EF" w:rsidRDefault="004670FC" w:rsidP="006939F9">
            <w:pPr>
              <w:pStyle w:val="TextoTabla"/>
              <w:rPr>
                <w:b/>
              </w:rPr>
            </w:pPr>
            <w:r w:rsidRPr="006D61EF">
              <w:rPr>
                <w:b/>
              </w:rPr>
              <w:t>Título</w:t>
            </w:r>
          </w:p>
        </w:tc>
        <w:tc>
          <w:tcPr>
            <w:tcW w:w="7918" w:type="dxa"/>
            <w:gridSpan w:val="5"/>
            <w:shd w:val="clear" w:color="auto" w:fill="auto"/>
          </w:tcPr>
          <w:p w14:paraId="07731974" w14:textId="7BC9F26F" w:rsidR="004670FC" w:rsidRPr="006D61EF" w:rsidRDefault="00E6711D" w:rsidP="006939F9">
            <w:pPr>
              <w:pStyle w:val="TextoTabla"/>
            </w:pPr>
            <w:r>
              <w:t>Recepción de Llamada AD</w:t>
            </w:r>
          </w:p>
        </w:tc>
      </w:tr>
      <w:tr w:rsidR="004670FC" w:rsidRPr="00183B8E" w14:paraId="32D27971" w14:textId="77777777" w:rsidTr="006939F9">
        <w:trPr>
          <w:trHeight w:val="20"/>
          <w:jc w:val="center"/>
        </w:trPr>
        <w:tc>
          <w:tcPr>
            <w:tcW w:w="1971" w:type="dxa"/>
            <w:gridSpan w:val="2"/>
            <w:shd w:val="clear" w:color="auto" w:fill="D9D9D9" w:themeFill="background1" w:themeFillShade="D9"/>
          </w:tcPr>
          <w:p w14:paraId="68458713" w14:textId="77777777" w:rsidR="004670FC" w:rsidRPr="006D61EF" w:rsidRDefault="004670FC" w:rsidP="006939F9">
            <w:pPr>
              <w:pStyle w:val="TextoTabla"/>
              <w:rPr>
                <w:b/>
              </w:rPr>
            </w:pPr>
            <w:r w:rsidRPr="006D61EF">
              <w:rPr>
                <w:b/>
              </w:rPr>
              <w:t>Objetivos</w:t>
            </w:r>
          </w:p>
        </w:tc>
        <w:tc>
          <w:tcPr>
            <w:tcW w:w="7918" w:type="dxa"/>
            <w:gridSpan w:val="5"/>
            <w:shd w:val="clear" w:color="auto" w:fill="auto"/>
          </w:tcPr>
          <w:p w14:paraId="4E5BCCF4" w14:textId="532F1E2C" w:rsidR="004670FC" w:rsidRPr="006D61EF" w:rsidRDefault="00E6711D" w:rsidP="006939F9">
            <w:pPr>
              <w:pStyle w:val="TextoTabla"/>
            </w:pPr>
            <w:r w:rsidRPr="00E6711D">
              <w:t>Comprobar que el sistema es capaz de recibir llamadas entrantes a través de los recursos AD programados.</w:t>
            </w:r>
          </w:p>
        </w:tc>
      </w:tr>
      <w:tr w:rsidR="004670FC" w:rsidRPr="006D61EF" w14:paraId="2ADC70B9" w14:textId="77777777" w:rsidTr="006939F9">
        <w:trPr>
          <w:trHeight w:val="20"/>
          <w:jc w:val="center"/>
        </w:trPr>
        <w:tc>
          <w:tcPr>
            <w:tcW w:w="1971" w:type="dxa"/>
            <w:gridSpan w:val="2"/>
            <w:shd w:val="clear" w:color="auto" w:fill="D9D9D9" w:themeFill="background1" w:themeFillShade="D9"/>
            <w:vAlign w:val="center"/>
          </w:tcPr>
          <w:p w14:paraId="4F89C4DC" w14:textId="77777777" w:rsidR="004670FC" w:rsidRPr="006D61EF" w:rsidRDefault="004670FC" w:rsidP="006939F9">
            <w:pPr>
              <w:pStyle w:val="TextoTabla"/>
              <w:rPr>
                <w:b/>
              </w:rPr>
            </w:pPr>
            <w:r w:rsidRPr="006D61EF">
              <w:rPr>
                <w:b/>
              </w:rPr>
              <w:t>Condiciones Iniciales</w:t>
            </w:r>
          </w:p>
        </w:tc>
        <w:tc>
          <w:tcPr>
            <w:tcW w:w="7918" w:type="dxa"/>
            <w:gridSpan w:val="5"/>
            <w:shd w:val="clear" w:color="auto" w:fill="auto"/>
          </w:tcPr>
          <w:p w14:paraId="55DAC3EE" w14:textId="77777777" w:rsidR="00E6711D" w:rsidRDefault="00E6711D" w:rsidP="00A3312E">
            <w:pPr>
              <w:pStyle w:val="TextoTabla"/>
              <w:numPr>
                <w:ilvl w:val="0"/>
                <w:numId w:val="107"/>
              </w:numPr>
            </w:pPr>
            <w:r>
              <w:t>Dos puestos de operador configurados en modo NORMAL con JACKS insertados.</w:t>
            </w:r>
          </w:p>
          <w:p w14:paraId="449B7561" w14:textId="77777777" w:rsidR="00E6711D" w:rsidRDefault="00E6711D" w:rsidP="00A3312E">
            <w:pPr>
              <w:pStyle w:val="TextoTabla"/>
              <w:numPr>
                <w:ilvl w:val="0"/>
                <w:numId w:val="107"/>
              </w:numPr>
            </w:pPr>
            <w:r>
              <w:t>Colaterales de Telefonía.</w:t>
            </w:r>
          </w:p>
          <w:p w14:paraId="1AF2D4A5" w14:textId="77777777" w:rsidR="00E6711D" w:rsidRDefault="00E6711D" w:rsidP="00A3312E">
            <w:pPr>
              <w:pStyle w:val="TextoTabla"/>
              <w:numPr>
                <w:ilvl w:val="1"/>
                <w:numId w:val="107"/>
              </w:numPr>
            </w:pPr>
            <w:r>
              <w:t>Teléfono BL.</w:t>
            </w:r>
          </w:p>
          <w:p w14:paraId="70D47F93" w14:textId="77777777" w:rsidR="00E6711D" w:rsidRDefault="00E6711D" w:rsidP="00A3312E">
            <w:pPr>
              <w:pStyle w:val="TextoTabla"/>
              <w:numPr>
                <w:ilvl w:val="1"/>
                <w:numId w:val="107"/>
              </w:numPr>
            </w:pPr>
            <w:r>
              <w:t>Teléfono BC.</w:t>
            </w:r>
          </w:p>
          <w:p w14:paraId="232F2F1A" w14:textId="77777777" w:rsidR="00E6711D" w:rsidRDefault="00E6711D" w:rsidP="00A3312E">
            <w:pPr>
              <w:pStyle w:val="TextoTabla"/>
              <w:numPr>
                <w:ilvl w:val="1"/>
                <w:numId w:val="107"/>
              </w:numPr>
            </w:pPr>
            <w:r>
              <w:t>Teléfono SIP. (Opcional)</w:t>
            </w:r>
          </w:p>
          <w:p w14:paraId="642EC64B" w14:textId="77777777" w:rsidR="00E6711D" w:rsidRDefault="00E6711D" w:rsidP="00A3312E">
            <w:pPr>
              <w:pStyle w:val="TextoTabla"/>
              <w:numPr>
                <w:ilvl w:val="1"/>
                <w:numId w:val="107"/>
              </w:numPr>
            </w:pPr>
            <w:r>
              <w:t>Línea PABX.</w:t>
            </w:r>
          </w:p>
          <w:p w14:paraId="717A20E1" w14:textId="77777777" w:rsidR="00E6711D" w:rsidRDefault="00E6711D" w:rsidP="00A3312E">
            <w:pPr>
              <w:pStyle w:val="TextoTabla"/>
              <w:numPr>
                <w:ilvl w:val="1"/>
                <w:numId w:val="107"/>
              </w:numPr>
            </w:pPr>
            <w:r>
              <w:t>Colateral R2 (Equipo ETM).</w:t>
            </w:r>
          </w:p>
          <w:p w14:paraId="754C5EAE" w14:textId="77777777" w:rsidR="00E6711D" w:rsidRDefault="00E6711D" w:rsidP="00A3312E">
            <w:pPr>
              <w:pStyle w:val="TextoTabla"/>
              <w:numPr>
                <w:ilvl w:val="1"/>
                <w:numId w:val="107"/>
              </w:numPr>
            </w:pPr>
            <w:r>
              <w:t>Colateral N5 (Equipo ETM).</w:t>
            </w:r>
          </w:p>
          <w:p w14:paraId="7351F978" w14:textId="6245A033" w:rsidR="004670FC" w:rsidRPr="006D61EF" w:rsidRDefault="00E6711D" w:rsidP="00A3312E">
            <w:pPr>
              <w:pStyle w:val="TextoTabla"/>
              <w:numPr>
                <w:ilvl w:val="0"/>
                <w:numId w:val="107"/>
              </w:numPr>
            </w:pPr>
            <w:r>
              <w:t>Configuración del sistema de forma que todos los colaterales sean accesibles desde los puestos (incluidas entre ellos mismos) a través de teclas de Acceso directo.</w:t>
            </w:r>
          </w:p>
        </w:tc>
      </w:tr>
      <w:tr w:rsidR="004670FC" w:rsidRPr="006D61EF" w14:paraId="6F26425B" w14:textId="77777777" w:rsidTr="006939F9">
        <w:trPr>
          <w:trHeight w:val="20"/>
          <w:jc w:val="center"/>
        </w:trPr>
        <w:tc>
          <w:tcPr>
            <w:tcW w:w="695" w:type="dxa"/>
            <w:shd w:val="clear" w:color="auto" w:fill="BFBFBF" w:themeFill="background1" w:themeFillShade="BF"/>
          </w:tcPr>
          <w:p w14:paraId="65DD340F" w14:textId="77777777" w:rsidR="004670FC" w:rsidRPr="006D61EF" w:rsidRDefault="004670F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2230EE5" w14:textId="77777777" w:rsidR="004670FC" w:rsidRPr="006D61EF" w:rsidRDefault="004670FC" w:rsidP="006939F9">
            <w:pPr>
              <w:pStyle w:val="TextoTabla"/>
              <w:rPr>
                <w:b/>
              </w:rPr>
            </w:pPr>
            <w:r w:rsidRPr="006D61EF">
              <w:rPr>
                <w:b/>
              </w:rPr>
              <w:t>Descripción</w:t>
            </w:r>
          </w:p>
        </w:tc>
        <w:tc>
          <w:tcPr>
            <w:tcW w:w="1701" w:type="dxa"/>
            <w:gridSpan w:val="2"/>
            <w:shd w:val="clear" w:color="auto" w:fill="BFBFBF" w:themeFill="background1" w:themeFillShade="BF"/>
          </w:tcPr>
          <w:p w14:paraId="45FF532A" w14:textId="77777777" w:rsidR="004670FC" w:rsidRPr="006D61EF" w:rsidRDefault="004670FC" w:rsidP="006939F9">
            <w:pPr>
              <w:pStyle w:val="TextoTabla"/>
              <w:rPr>
                <w:b/>
              </w:rPr>
            </w:pPr>
            <w:r w:rsidRPr="006D61EF">
              <w:rPr>
                <w:b/>
              </w:rPr>
              <w:t>Resultado</w:t>
            </w:r>
          </w:p>
        </w:tc>
      </w:tr>
      <w:tr w:rsidR="004670FC" w:rsidRPr="006D61EF" w14:paraId="51292023" w14:textId="77777777" w:rsidTr="006939F9">
        <w:trPr>
          <w:trHeight w:val="20"/>
          <w:jc w:val="center"/>
        </w:trPr>
        <w:tc>
          <w:tcPr>
            <w:tcW w:w="8188" w:type="dxa"/>
            <w:gridSpan w:val="5"/>
            <w:shd w:val="clear" w:color="auto" w:fill="D9D9D9" w:themeFill="background1" w:themeFillShade="D9"/>
          </w:tcPr>
          <w:p w14:paraId="29CC7D91" w14:textId="77777777" w:rsidR="004670FC" w:rsidRPr="006D61EF" w:rsidRDefault="004670FC" w:rsidP="006939F9">
            <w:pPr>
              <w:pStyle w:val="TextoTabla"/>
              <w:rPr>
                <w:b/>
              </w:rPr>
            </w:pPr>
          </w:p>
        </w:tc>
        <w:tc>
          <w:tcPr>
            <w:tcW w:w="851" w:type="dxa"/>
            <w:shd w:val="clear" w:color="auto" w:fill="D9D9D9" w:themeFill="background1" w:themeFillShade="D9"/>
          </w:tcPr>
          <w:p w14:paraId="24F9FBB8" w14:textId="77777777" w:rsidR="004670FC" w:rsidRPr="006D61EF" w:rsidRDefault="004670FC" w:rsidP="006939F9">
            <w:pPr>
              <w:pStyle w:val="TextoTabla"/>
              <w:rPr>
                <w:b/>
              </w:rPr>
            </w:pPr>
            <w:r w:rsidRPr="006D61EF">
              <w:rPr>
                <w:b/>
              </w:rPr>
              <w:t>SI</w:t>
            </w:r>
          </w:p>
        </w:tc>
        <w:tc>
          <w:tcPr>
            <w:tcW w:w="850" w:type="dxa"/>
            <w:shd w:val="clear" w:color="auto" w:fill="D9D9D9" w:themeFill="background1" w:themeFillShade="D9"/>
          </w:tcPr>
          <w:p w14:paraId="253A85BB" w14:textId="77777777" w:rsidR="004670FC" w:rsidRPr="006D61EF" w:rsidRDefault="004670FC" w:rsidP="006939F9">
            <w:pPr>
              <w:pStyle w:val="TextoTabla"/>
              <w:rPr>
                <w:b/>
              </w:rPr>
            </w:pPr>
            <w:r w:rsidRPr="006D61EF">
              <w:rPr>
                <w:b/>
              </w:rPr>
              <w:t>NO</w:t>
            </w:r>
          </w:p>
        </w:tc>
      </w:tr>
      <w:tr w:rsidR="004670FC" w:rsidRPr="00183B8E" w14:paraId="64357F14" w14:textId="77777777" w:rsidTr="006939F9">
        <w:trPr>
          <w:trHeight w:val="20"/>
          <w:jc w:val="center"/>
        </w:trPr>
        <w:tc>
          <w:tcPr>
            <w:tcW w:w="695" w:type="dxa"/>
            <w:tcBorders>
              <w:bottom w:val="single" w:sz="6" w:space="0" w:color="000000"/>
            </w:tcBorders>
            <w:shd w:val="clear" w:color="auto" w:fill="auto"/>
          </w:tcPr>
          <w:p w14:paraId="31C2CA50" w14:textId="77777777" w:rsidR="004670FC" w:rsidRPr="006D61EF" w:rsidRDefault="004670FC" w:rsidP="006939F9">
            <w:pPr>
              <w:pStyle w:val="TextoTabla"/>
            </w:pPr>
            <w:r w:rsidRPr="006D61EF">
              <w:t>1</w:t>
            </w:r>
          </w:p>
        </w:tc>
        <w:tc>
          <w:tcPr>
            <w:tcW w:w="7493" w:type="dxa"/>
            <w:gridSpan w:val="4"/>
            <w:tcBorders>
              <w:bottom w:val="single" w:sz="6" w:space="0" w:color="000000"/>
            </w:tcBorders>
            <w:shd w:val="clear" w:color="auto" w:fill="auto"/>
          </w:tcPr>
          <w:p w14:paraId="771A42D9" w14:textId="1C729D84" w:rsidR="00E6711D" w:rsidRDefault="00E6711D" w:rsidP="00E6711D">
            <w:pPr>
              <w:pStyle w:val="TextoTabla"/>
            </w:pPr>
            <w:r>
              <w:t>Desde Puesto 2, generar una llamada AD a puesto 1.</w:t>
            </w:r>
          </w:p>
          <w:p w14:paraId="458386E7" w14:textId="582881EE" w:rsidR="00E6711D" w:rsidRDefault="00E6711D" w:rsidP="00E6711D">
            <w:pPr>
              <w:pStyle w:val="TextoTabla"/>
            </w:pPr>
            <w:r>
              <w:t>Comprobar en puesto 1.</w:t>
            </w:r>
          </w:p>
          <w:p w14:paraId="61DB205C" w14:textId="0FD5DC11" w:rsidR="00E6711D" w:rsidRDefault="00E6711D" w:rsidP="00A3312E">
            <w:pPr>
              <w:pStyle w:val="TextoTabla"/>
              <w:numPr>
                <w:ilvl w:val="0"/>
                <w:numId w:val="108"/>
              </w:numPr>
            </w:pPr>
            <w:r>
              <w:t>La tecla AD correspondiente, pasa a reflejar el estado “LLAMADA ENTRANTE”.</w:t>
            </w:r>
          </w:p>
          <w:p w14:paraId="18D8329C" w14:textId="2ACC86EB" w:rsidR="004670FC" w:rsidRPr="006D61EF" w:rsidRDefault="00E6711D" w:rsidP="00A3312E">
            <w:pPr>
              <w:pStyle w:val="TextoTabla"/>
              <w:numPr>
                <w:ilvl w:val="0"/>
                <w:numId w:val="108"/>
              </w:numPr>
            </w:pPr>
            <w:r>
              <w:t>Aparece la señalización acústica de llamada.</w:t>
            </w:r>
          </w:p>
        </w:tc>
        <w:tc>
          <w:tcPr>
            <w:tcW w:w="851" w:type="dxa"/>
            <w:tcBorders>
              <w:bottom w:val="single" w:sz="6" w:space="0" w:color="000000"/>
            </w:tcBorders>
            <w:shd w:val="clear" w:color="auto" w:fill="auto"/>
          </w:tcPr>
          <w:p w14:paraId="391A5274" w14:textId="77777777" w:rsidR="004670FC" w:rsidRPr="006D61EF" w:rsidRDefault="004670FC" w:rsidP="006939F9">
            <w:pPr>
              <w:pStyle w:val="TextoTabla"/>
            </w:pPr>
          </w:p>
        </w:tc>
        <w:tc>
          <w:tcPr>
            <w:tcW w:w="850" w:type="dxa"/>
            <w:tcBorders>
              <w:bottom w:val="single" w:sz="6" w:space="0" w:color="000000"/>
            </w:tcBorders>
            <w:shd w:val="clear" w:color="auto" w:fill="auto"/>
          </w:tcPr>
          <w:p w14:paraId="41DA066E" w14:textId="77777777" w:rsidR="004670FC" w:rsidRPr="006D61EF" w:rsidRDefault="004670FC" w:rsidP="006939F9">
            <w:pPr>
              <w:pStyle w:val="TextoTabla"/>
            </w:pPr>
          </w:p>
        </w:tc>
      </w:tr>
      <w:tr w:rsidR="004670FC" w:rsidRPr="00183B8E" w14:paraId="1D69E278" w14:textId="77777777" w:rsidTr="006939F9">
        <w:trPr>
          <w:trHeight w:val="20"/>
          <w:jc w:val="center"/>
        </w:trPr>
        <w:tc>
          <w:tcPr>
            <w:tcW w:w="695" w:type="dxa"/>
            <w:tcBorders>
              <w:bottom w:val="single" w:sz="6" w:space="0" w:color="000000"/>
            </w:tcBorders>
            <w:shd w:val="clear" w:color="auto" w:fill="auto"/>
          </w:tcPr>
          <w:p w14:paraId="7359094A" w14:textId="77777777" w:rsidR="004670FC" w:rsidRPr="006D61EF" w:rsidRDefault="004670FC" w:rsidP="006939F9">
            <w:pPr>
              <w:pStyle w:val="TextoTabla"/>
            </w:pPr>
            <w:r w:rsidRPr="006D61EF">
              <w:t>2</w:t>
            </w:r>
          </w:p>
        </w:tc>
        <w:tc>
          <w:tcPr>
            <w:tcW w:w="7493" w:type="dxa"/>
            <w:gridSpan w:val="4"/>
            <w:tcBorders>
              <w:bottom w:val="single" w:sz="6" w:space="0" w:color="000000"/>
            </w:tcBorders>
            <w:shd w:val="clear" w:color="auto" w:fill="auto"/>
          </w:tcPr>
          <w:p w14:paraId="58BEB198" w14:textId="278C4210" w:rsidR="00E6711D" w:rsidRDefault="00E6711D" w:rsidP="00E6711D">
            <w:pPr>
              <w:pStyle w:val="TextoTabla"/>
            </w:pPr>
            <w:r>
              <w:t>Desde puesto 1, se acepta la llamada. Comprobar que:</w:t>
            </w:r>
          </w:p>
          <w:p w14:paraId="26AFF986" w14:textId="08400BBC" w:rsidR="00E6711D" w:rsidRDefault="00E6711D" w:rsidP="00A3312E">
            <w:pPr>
              <w:pStyle w:val="TextoTabla"/>
              <w:numPr>
                <w:ilvl w:val="0"/>
                <w:numId w:val="109"/>
              </w:numPr>
            </w:pPr>
            <w:r>
              <w:t>La tecla AD pasa a estado “CONVERSACION”.</w:t>
            </w:r>
          </w:p>
          <w:p w14:paraId="48045356" w14:textId="02DB3437" w:rsidR="00E6711D" w:rsidRDefault="00E6711D" w:rsidP="00A3312E">
            <w:pPr>
              <w:pStyle w:val="TextoTabla"/>
              <w:numPr>
                <w:ilvl w:val="0"/>
                <w:numId w:val="109"/>
              </w:numPr>
            </w:pPr>
            <w:r>
              <w:t>Aparece en la línea de mensajes “Conversa con” + Destino.</w:t>
            </w:r>
          </w:p>
          <w:p w14:paraId="68FDD2EC" w14:textId="6E2D8D99" w:rsidR="00E6711D" w:rsidRDefault="00E6711D" w:rsidP="00A3312E">
            <w:pPr>
              <w:pStyle w:val="TextoTabla"/>
              <w:numPr>
                <w:ilvl w:val="0"/>
                <w:numId w:val="109"/>
              </w:numPr>
            </w:pPr>
            <w:r>
              <w:t>Cesa la señalización acústica de llamada.</w:t>
            </w:r>
          </w:p>
          <w:p w14:paraId="39C652B8" w14:textId="1E492C8D" w:rsidR="004670FC" w:rsidRPr="006D61EF" w:rsidRDefault="00E6711D" w:rsidP="00A3312E">
            <w:pPr>
              <w:pStyle w:val="TextoTabla"/>
              <w:numPr>
                <w:ilvl w:val="0"/>
                <w:numId w:val="109"/>
              </w:numPr>
            </w:pPr>
            <w:r>
              <w:t>Se establece comunicación de audio bidireccional con el colateral a través del micro-casco.</w:t>
            </w:r>
          </w:p>
        </w:tc>
        <w:tc>
          <w:tcPr>
            <w:tcW w:w="851" w:type="dxa"/>
            <w:tcBorders>
              <w:bottom w:val="single" w:sz="6" w:space="0" w:color="000000"/>
            </w:tcBorders>
            <w:shd w:val="clear" w:color="auto" w:fill="auto"/>
          </w:tcPr>
          <w:p w14:paraId="086039FC"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E9D238E" w14:textId="77777777" w:rsidR="004670FC" w:rsidRPr="006D61EF" w:rsidRDefault="004670FC" w:rsidP="006939F9">
            <w:pPr>
              <w:pStyle w:val="TextoTabla"/>
            </w:pPr>
          </w:p>
        </w:tc>
      </w:tr>
      <w:tr w:rsidR="004670FC" w:rsidRPr="00183B8E" w14:paraId="09F9B30C" w14:textId="77777777" w:rsidTr="006939F9">
        <w:trPr>
          <w:trHeight w:val="20"/>
          <w:jc w:val="center"/>
        </w:trPr>
        <w:tc>
          <w:tcPr>
            <w:tcW w:w="695" w:type="dxa"/>
            <w:tcBorders>
              <w:bottom w:val="single" w:sz="6" w:space="0" w:color="000000"/>
            </w:tcBorders>
            <w:shd w:val="clear" w:color="auto" w:fill="auto"/>
          </w:tcPr>
          <w:p w14:paraId="0221CE05" w14:textId="77777777" w:rsidR="004670FC" w:rsidRPr="006D61EF" w:rsidRDefault="004670FC" w:rsidP="006939F9">
            <w:pPr>
              <w:pStyle w:val="TextoTabla"/>
            </w:pPr>
            <w:r w:rsidRPr="006D61EF">
              <w:t>3</w:t>
            </w:r>
          </w:p>
        </w:tc>
        <w:tc>
          <w:tcPr>
            <w:tcW w:w="7493" w:type="dxa"/>
            <w:gridSpan w:val="4"/>
            <w:tcBorders>
              <w:bottom w:val="single" w:sz="6" w:space="0" w:color="000000"/>
            </w:tcBorders>
            <w:shd w:val="clear" w:color="auto" w:fill="auto"/>
          </w:tcPr>
          <w:p w14:paraId="65E940AC" w14:textId="4D60DACC" w:rsidR="004670FC" w:rsidRPr="006D61EF" w:rsidRDefault="00E6711D" w:rsidP="006939F9">
            <w:pPr>
              <w:pStyle w:val="TextoTabla"/>
            </w:pPr>
            <w:r w:rsidRPr="00E6711D">
              <w:t>Liberar la llamada.</w:t>
            </w:r>
          </w:p>
        </w:tc>
        <w:tc>
          <w:tcPr>
            <w:tcW w:w="851" w:type="dxa"/>
            <w:tcBorders>
              <w:bottom w:val="single" w:sz="6" w:space="0" w:color="000000"/>
            </w:tcBorders>
            <w:shd w:val="clear" w:color="auto" w:fill="auto"/>
          </w:tcPr>
          <w:p w14:paraId="406302CB" w14:textId="77777777" w:rsidR="004670FC" w:rsidRPr="006D61EF" w:rsidRDefault="004670FC" w:rsidP="006939F9">
            <w:pPr>
              <w:pStyle w:val="TextoTabla"/>
            </w:pPr>
          </w:p>
        </w:tc>
        <w:tc>
          <w:tcPr>
            <w:tcW w:w="850" w:type="dxa"/>
            <w:tcBorders>
              <w:bottom w:val="single" w:sz="6" w:space="0" w:color="000000"/>
            </w:tcBorders>
            <w:shd w:val="clear" w:color="auto" w:fill="auto"/>
          </w:tcPr>
          <w:p w14:paraId="316EFD57" w14:textId="77777777" w:rsidR="004670FC" w:rsidRPr="006D61EF" w:rsidRDefault="004670FC" w:rsidP="006939F9">
            <w:pPr>
              <w:pStyle w:val="TextoTabla"/>
            </w:pPr>
          </w:p>
        </w:tc>
      </w:tr>
      <w:tr w:rsidR="004670FC" w:rsidRPr="00183B8E" w14:paraId="13D35943" w14:textId="77777777" w:rsidTr="006939F9">
        <w:trPr>
          <w:trHeight w:val="20"/>
          <w:jc w:val="center"/>
        </w:trPr>
        <w:tc>
          <w:tcPr>
            <w:tcW w:w="695" w:type="dxa"/>
            <w:tcBorders>
              <w:bottom w:val="single" w:sz="6" w:space="0" w:color="000000"/>
            </w:tcBorders>
            <w:shd w:val="clear" w:color="auto" w:fill="auto"/>
          </w:tcPr>
          <w:p w14:paraId="4B568EED" w14:textId="77777777" w:rsidR="004670FC" w:rsidRPr="006D61EF" w:rsidRDefault="004670FC" w:rsidP="006939F9">
            <w:pPr>
              <w:pStyle w:val="TextoTabla"/>
            </w:pPr>
            <w:r w:rsidRPr="006D61EF">
              <w:t>4</w:t>
            </w:r>
          </w:p>
        </w:tc>
        <w:tc>
          <w:tcPr>
            <w:tcW w:w="7493" w:type="dxa"/>
            <w:gridSpan w:val="4"/>
            <w:tcBorders>
              <w:bottom w:val="single" w:sz="6" w:space="0" w:color="000000"/>
            </w:tcBorders>
            <w:shd w:val="clear" w:color="auto" w:fill="auto"/>
          </w:tcPr>
          <w:p w14:paraId="52B60372" w14:textId="50A8602F" w:rsidR="004670FC" w:rsidRPr="006D61EF" w:rsidRDefault="00356525" w:rsidP="006939F9">
            <w:pPr>
              <w:pStyle w:val="TextoTabla"/>
            </w:pPr>
            <w:r w:rsidRPr="00356525">
              <w:t xml:space="preserve">Repetir los pasos 1 a </w:t>
            </w:r>
            <w:r>
              <w:t>3</w:t>
            </w:r>
            <w:r w:rsidRPr="00356525">
              <w:t xml:space="preserve"> con otros colaterales origen.</w:t>
            </w:r>
          </w:p>
        </w:tc>
        <w:tc>
          <w:tcPr>
            <w:tcW w:w="851" w:type="dxa"/>
            <w:tcBorders>
              <w:bottom w:val="single" w:sz="6" w:space="0" w:color="000000"/>
            </w:tcBorders>
            <w:shd w:val="clear" w:color="auto" w:fill="auto"/>
          </w:tcPr>
          <w:p w14:paraId="2BAF1517"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6C8E3AD" w14:textId="77777777" w:rsidR="004670FC" w:rsidRPr="006D61EF" w:rsidRDefault="004670FC" w:rsidP="006939F9">
            <w:pPr>
              <w:pStyle w:val="TextoTabla"/>
            </w:pPr>
          </w:p>
        </w:tc>
      </w:tr>
      <w:tr w:rsidR="004670FC" w:rsidRPr="006D61EF" w14:paraId="107A55E2" w14:textId="77777777" w:rsidTr="006939F9">
        <w:trPr>
          <w:trHeight w:val="20"/>
          <w:jc w:val="center"/>
        </w:trPr>
        <w:tc>
          <w:tcPr>
            <w:tcW w:w="695" w:type="dxa"/>
            <w:tcBorders>
              <w:bottom w:val="single" w:sz="6" w:space="0" w:color="000000"/>
            </w:tcBorders>
            <w:shd w:val="clear" w:color="auto" w:fill="auto"/>
          </w:tcPr>
          <w:p w14:paraId="2E142B18" w14:textId="77777777" w:rsidR="004670FC" w:rsidRPr="006D61EF" w:rsidRDefault="004670FC" w:rsidP="006939F9">
            <w:pPr>
              <w:pStyle w:val="TextoTabla"/>
            </w:pPr>
            <w:r w:rsidRPr="006D61EF">
              <w:t>5</w:t>
            </w:r>
          </w:p>
        </w:tc>
        <w:tc>
          <w:tcPr>
            <w:tcW w:w="7493" w:type="dxa"/>
            <w:gridSpan w:val="4"/>
            <w:tcBorders>
              <w:bottom w:val="single" w:sz="6" w:space="0" w:color="000000"/>
            </w:tcBorders>
            <w:shd w:val="clear" w:color="auto" w:fill="auto"/>
          </w:tcPr>
          <w:p w14:paraId="46DAC5EE" w14:textId="11346D8A" w:rsidR="00356525" w:rsidRDefault="00356525" w:rsidP="00356525">
            <w:pPr>
              <w:pStyle w:val="TextoTabla"/>
            </w:pPr>
            <w:r>
              <w:t>Casos Especiales. Llamada Entrante en Página no Activa.</w:t>
            </w:r>
          </w:p>
          <w:p w14:paraId="51E815AD" w14:textId="778E9ED6" w:rsidR="00356525" w:rsidRDefault="00356525" w:rsidP="00A3312E">
            <w:pPr>
              <w:pStyle w:val="TextoTabla"/>
              <w:numPr>
                <w:ilvl w:val="0"/>
                <w:numId w:val="110"/>
              </w:numPr>
            </w:pPr>
            <w:r>
              <w:t>En puesto 1 seleccionar una página de telefonía AD donde no esté el enlace a puesto 2.</w:t>
            </w:r>
          </w:p>
          <w:p w14:paraId="4F945BFF" w14:textId="35C4DB86" w:rsidR="00356525" w:rsidRDefault="00356525" w:rsidP="00A3312E">
            <w:pPr>
              <w:pStyle w:val="TextoTabla"/>
              <w:numPr>
                <w:ilvl w:val="0"/>
                <w:numId w:val="110"/>
              </w:numPr>
            </w:pPr>
            <w:r>
              <w:t>Iniciar una llamada desde puesto 2.</w:t>
            </w:r>
          </w:p>
          <w:p w14:paraId="099A30CA" w14:textId="4CC6BC2F" w:rsidR="00356525" w:rsidRDefault="00356525" w:rsidP="00A3312E">
            <w:pPr>
              <w:pStyle w:val="TextoTabla"/>
              <w:numPr>
                <w:ilvl w:val="0"/>
                <w:numId w:val="110"/>
              </w:numPr>
            </w:pPr>
            <w:r>
              <w:t xml:space="preserve">Comprobar que la tecla de Paginación correspondiente a la página donde se encuentra el enlace refleja estado “LLAMADA ENTRANTE”. </w:t>
            </w:r>
            <w:r>
              <w:lastRenderedPageBreak/>
              <w:t>Comienza la señalización acústica.</w:t>
            </w:r>
          </w:p>
          <w:p w14:paraId="7B4E5F1D" w14:textId="2C1F9B46" w:rsidR="00356525" w:rsidRDefault="00356525" w:rsidP="00A3312E">
            <w:pPr>
              <w:pStyle w:val="TextoTabla"/>
              <w:numPr>
                <w:ilvl w:val="0"/>
                <w:numId w:val="110"/>
              </w:numPr>
            </w:pPr>
            <w:r>
              <w:t>Pulsar la tecla correspondiente a la página con llamada activa y completar y/o liberar la llamada.</w:t>
            </w:r>
          </w:p>
          <w:p w14:paraId="56C603B2" w14:textId="534DEC97" w:rsidR="004670FC" w:rsidRPr="006D61EF" w:rsidRDefault="00356525" w:rsidP="00A3312E">
            <w:pPr>
              <w:pStyle w:val="TextoTabla"/>
              <w:numPr>
                <w:ilvl w:val="0"/>
                <w:numId w:val="110"/>
              </w:numPr>
            </w:pPr>
            <w:r>
              <w:t>Repetir con los demás tipos de colateral.</w:t>
            </w:r>
          </w:p>
        </w:tc>
        <w:tc>
          <w:tcPr>
            <w:tcW w:w="851" w:type="dxa"/>
            <w:tcBorders>
              <w:bottom w:val="single" w:sz="6" w:space="0" w:color="000000"/>
            </w:tcBorders>
            <w:shd w:val="clear" w:color="auto" w:fill="auto"/>
          </w:tcPr>
          <w:p w14:paraId="0588A48D"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61D6360" w14:textId="77777777" w:rsidR="004670FC" w:rsidRPr="006D61EF" w:rsidRDefault="004670FC" w:rsidP="006939F9">
            <w:pPr>
              <w:pStyle w:val="TextoTabla"/>
            </w:pPr>
          </w:p>
        </w:tc>
      </w:tr>
      <w:tr w:rsidR="00356525" w:rsidRPr="00183B8E" w14:paraId="700166C2" w14:textId="77777777" w:rsidTr="006939F9">
        <w:trPr>
          <w:trHeight w:val="20"/>
          <w:jc w:val="center"/>
        </w:trPr>
        <w:tc>
          <w:tcPr>
            <w:tcW w:w="695" w:type="dxa"/>
            <w:tcBorders>
              <w:bottom w:val="single" w:sz="6" w:space="0" w:color="000000"/>
            </w:tcBorders>
            <w:shd w:val="clear" w:color="auto" w:fill="auto"/>
          </w:tcPr>
          <w:p w14:paraId="403D8A2E" w14:textId="77777777" w:rsidR="00356525" w:rsidRPr="006D61EF" w:rsidRDefault="00356525" w:rsidP="00356525">
            <w:pPr>
              <w:pStyle w:val="TextoTabla"/>
            </w:pPr>
            <w:r w:rsidRPr="006D61EF">
              <w:lastRenderedPageBreak/>
              <w:t>6</w:t>
            </w:r>
          </w:p>
        </w:tc>
        <w:tc>
          <w:tcPr>
            <w:tcW w:w="7493" w:type="dxa"/>
            <w:gridSpan w:val="4"/>
            <w:tcBorders>
              <w:bottom w:val="single" w:sz="6" w:space="0" w:color="000000"/>
            </w:tcBorders>
            <w:shd w:val="clear" w:color="auto" w:fill="auto"/>
          </w:tcPr>
          <w:p w14:paraId="7E2AD674" w14:textId="44A9F638" w:rsidR="00356525" w:rsidRDefault="00356525" w:rsidP="00356525">
            <w:pPr>
              <w:pStyle w:val="TextoTabla"/>
            </w:pPr>
            <w:r>
              <w:t>Casos Especiales. Llamada Entrante en Página AI.</w:t>
            </w:r>
          </w:p>
          <w:p w14:paraId="4C72218B" w14:textId="04916576" w:rsidR="00356525" w:rsidRDefault="00356525" w:rsidP="00A3312E">
            <w:pPr>
              <w:pStyle w:val="TextoTabla"/>
              <w:numPr>
                <w:ilvl w:val="0"/>
                <w:numId w:val="111"/>
              </w:numPr>
            </w:pPr>
            <w:r>
              <w:t>En puesto 1 activar la página de telefonía AI.</w:t>
            </w:r>
          </w:p>
          <w:p w14:paraId="517D9FA5" w14:textId="3F777381" w:rsidR="00356525" w:rsidRDefault="00356525" w:rsidP="00A3312E">
            <w:pPr>
              <w:pStyle w:val="TextoTabla"/>
              <w:numPr>
                <w:ilvl w:val="0"/>
                <w:numId w:val="111"/>
              </w:numPr>
            </w:pPr>
            <w:r>
              <w:t>Iniciar una llamada a Puesto 1 desde puesto 2.</w:t>
            </w:r>
          </w:p>
          <w:p w14:paraId="5B626816" w14:textId="0E6E0B4A" w:rsidR="00356525" w:rsidRDefault="00356525" w:rsidP="00A3312E">
            <w:pPr>
              <w:pStyle w:val="TextoTabla"/>
              <w:numPr>
                <w:ilvl w:val="0"/>
                <w:numId w:val="111"/>
              </w:numPr>
            </w:pPr>
            <w:r>
              <w:t>Comprobar que se señaliza la llamada entrante en la tecla de AD. Al pulsar sobre la tecla de AD, muestra la página donde está la tecla del AD de la llamada entrante.</w:t>
            </w:r>
          </w:p>
          <w:p w14:paraId="69400A74" w14:textId="443A8955" w:rsidR="00356525" w:rsidRDefault="00356525" w:rsidP="00A3312E">
            <w:pPr>
              <w:pStyle w:val="TextoTabla"/>
              <w:numPr>
                <w:ilvl w:val="0"/>
                <w:numId w:val="111"/>
              </w:numPr>
            </w:pPr>
            <w:r>
              <w:t>Completar y/o liberar la llamada.</w:t>
            </w:r>
          </w:p>
          <w:p w14:paraId="13EAE0B4" w14:textId="404B2E16" w:rsidR="00356525" w:rsidRPr="006D61EF" w:rsidRDefault="00356525" w:rsidP="00A3312E">
            <w:pPr>
              <w:pStyle w:val="TextoTabla"/>
              <w:numPr>
                <w:ilvl w:val="0"/>
                <w:numId w:val="111"/>
              </w:numPr>
            </w:pPr>
            <w:r>
              <w:t>Repetir con los demás tipos de colaterales.</w:t>
            </w:r>
          </w:p>
        </w:tc>
        <w:tc>
          <w:tcPr>
            <w:tcW w:w="851" w:type="dxa"/>
            <w:tcBorders>
              <w:bottom w:val="single" w:sz="6" w:space="0" w:color="000000"/>
            </w:tcBorders>
            <w:shd w:val="clear" w:color="auto" w:fill="auto"/>
          </w:tcPr>
          <w:p w14:paraId="34BB12A3" w14:textId="77777777" w:rsidR="00356525" w:rsidRPr="006D61EF" w:rsidRDefault="00356525" w:rsidP="00356525">
            <w:pPr>
              <w:pStyle w:val="TextoTabla"/>
            </w:pPr>
          </w:p>
        </w:tc>
        <w:tc>
          <w:tcPr>
            <w:tcW w:w="850" w:type="dxa"/>
            <w:tcBorders>
              <w:bottom w:val="single" w:sz="6" w:space="0" w:color="000000"/>
            </w:tcBorders>
            <w:shd w:val="clear" w:color="auto" w:fill="auto"/>
          </w:tcPr>
          <w:p w14:paraId="07C6C85E" w14:textId="77777777" w:rsidR="00356525" w:rsidRPr="006D61EF" w:rsidRDefault="00356525" w:rsidP="00356525">
            <w:pPr>
              <w:pStyle w:val="TextoTabla"/>
            </w:pPr>
          </w:p>
        </w:tc>
      </w:tr>
      <w:tr w:rsidR="00356525" w:rsidRPr="00183B8E" w14:paraId="7BFBDD1C" w14:textId="77777777" w:rsidTr="006939F9">
        <w:trPr>
          <w:trHeight w:val="20"/>
          <w:jc w:val="center"/>
        </w:trPr>
        <w:tc>
          <w:tcPr>
            <w:tcW w:w="695" w:type="dxa"/>
            <w:tcBorders>
              <w:bottom w:val="single" w:sz="6" w:space="0" w:color="000000"/>
            </w:tcBorders>
            <w:shd w:val="clear" w:color="auto" w:fill="auto"/>
          </w:tcPr>
          <w:p w14:paraId="00D00B8E" w14:textId="77777777" w:rsidR="00356525" w:rsidRPr="006D61EF" w:rsidRDefault="00356525" w:rsidP="00356525">
            <w:pPr>
              <w:pStyle w:val="TextoTabla"/>
            </w:pPr>
            <w:r w:rsidRPr="006D61EF">
              <w:t>7</w:t>
            </w:r>
          </w:p>
        </w:tc>
        <w:tc>
          <w:tcPr>
            <w:tcW w:w="7493" w:type="dxa"/>
            <w:gridSpan w:val="4"/>
            <w:tcBorders>
              <w:bottom w:val="single" w:sz="6" w:space="0" w:color="000000"/>
            </w:tcBorders>
            <w:shd w:val="clear" w:color="auto" w:fill="auto"/>
          </w:tcPr>
          <w:p w14:paraId="76484B96" w14:textId="6B9A90B7" w:rsidR="00356525" w:rsidRDefault="00356525" w:rsidP="00356525">
            <w:pPr>
              <w:pStyle w:val="TextoTabla"/>
            </w:pPr>
            <w:r>
              <w:t>Casos Especiales. Aceptación de Llamada con Conversación en Curso.</w:t>
            </w:r>
          </w:p>
          <w:p w14:paraId="4E88BA38" w14:textId="0194D6CF" w:rsidR="00356525" w:rsidRDefault="00356525" w:rsidP="00A3312E">
            <w:pPr>
              <w:pStyle w:val="TextoTabla"/>
              <w:numPr>
                <w:ilvl w:val="0"/>
                <w:numId w:val="112"/>
              </w:numPr>
            </w:pPr>
            <w:r>
              <w:t>Iniciar y completar una llamada desde puesto 1 a puesto 2.</w:t>
            </w:r>
          </w:p>
          <w:p w14:paraId="6E5CD294" w14:textId="3FB44DB9" w:rsidR="00356525" w:rsidRDefault="00356525" w:rsidP="00A3312E">
            <w:pPr>
              <w:pStyle w:val="TextoTabla"/>
              <w:numPr>
                <w:ilvl w:val="0"/>
                <w:numId w:val="112"/>
              </w:numPr>
            </w:pPr>
            <w:r>
              <w:t>Iniciar una llamada desde colateral BC a puesto 1.</w:t>
            </w:r>
          </w:p>
          <w:p w14:paraId="7A07689B" w14:textId="1094D63A" w:rsidR="00356525" w:rsidRDefault="00356525" w:rsidP="00A3312E">
            <w:pPr>
              <w:pStyle w:val="TextoTabla"/>
              <w:numPr>
                <w:ilvl w:val="0"/>
                <w:numId w:val="112"/>
              </w:numPr>
            </w:pPr>
            <w:r>
              <w:t>Aceptar la llamada de BC.</w:t>
            </w:r>
          </w:p>
          <w:p w14:paraId="0944F16E" w14:textId="31EF22A3" w:rsidR="00356525" w:rsidRDefault="00356525" w:rsidP="00A3312E">
            <w:pPr>
              <w:pStyle w:val="TextoTabla"/>
              <w:numPr>
                <w:ilvl w:val="0"/>
                <w:numId w:val="112"/>
              </w:numPr>
            </w:pPr>
            <w:r>
              <w:t>Comprobar que la llamada P1</w:t>
            </w:r>
            <w:r>
              <w:t>P2 pasa a reposo.</w:t>
            </w:r>
          </w:p>
          <w:p w14:paraId="34EECAD3" w14:textId="1B986EF2" w:rsidR="00356525" w:rsidRDefault="00356525" w:rsidP="00A3312E">
            <w:pPr>
              <w:pStyle w:val="TextoTabla"/>
              <w:numPr>
                <w:ilvl w:val="0"/>
                <w:numId w:val="112"/>
              </w:numPr>
            </w:pPr>
            <w:r>
              <w:t>Liberar la llamada pendiente.</w:t>
            </w:r>
          </w:p>
          <w:p w14:paraId="4857E96D" w14:textId="098A6370" w:rsidR="00356525" w:rsidRPr="006D61EF" w:rsidRDefault="00356525" w:rsidP="00A3312E">
            <w:pPr>
              <w:pStyle w:val="TextoTabla"/>
              <w:numPr>
                <w:ilvl w:val="0"/>
                <w:numId w:val="112"/>
              </w:numPr>
            </w:pPr>
            <w:r>
              <w:t>Repetir para otros tipos de colateral.</w:t>
            </w:r>
          </w:p>
        </w:tc>
        <w:tc>
          <w:tcPr>
            <w:tcW w:w="851" w:type="dxa"/>
            <w:tcBorders>
              <w:bottom w:val="single" w:sz="6" w:space="0" w:color="000000"/>
            </w:tcBorders>
            <w:shd w:val="clear" w:color="auto" w:fill="auto"/>
          </w:tcPr>
          <w:p w14:paraId="6FA2E631" w14:textId="77777777" w:rsidR="00356525" w:rsidRPr="006D61EF" w:rsidRDefault="00356525" w:rsidP="00356525">
            <w:pPr>
              <w:pStyle w:val="TextoTabla"/>
            </w:pPr>
          </w:p>
        </w:tc>
        <w:tc>
          <w:tcPr>
            <w:tcW w:w="850" w:type="dxa"/>
            <w:tcBorders>
              <w:bottom w:val="single" w:sz="6" w:space="0" w:color="000000"/>
            </w:tcBorders>
            <w:shd w:val="clear" w:color="auto" w:fill="auto"/>
          </w:tcPr>
          <w:p w14:paraId="5765EB2C" w14:textId="77777777" w:rsidR="00356525" w:rsidRPr="006D61EF" w:rsidRDefault="00356525" w:rsidP="00356525">
            <w:pPr>
              <w:pStyle w:val="TextoTabla"/>
            </w:pPr>
          </w:p>
        </w:tc>
      </w:tr>
      <w:tr w:rsidR="00356525" w:rsidRPr="00183B8E" w14:paraId="7D5CB967" w14:textId="77777777" w:rsidTr="006939F9">
        <w:trPr>
          <w:trHeight w:val="20"/>
          <w:jc w:val="center"/>
        </w:trPr>
        <w:tc>
          <w:tcPr>
            <w:tcW w:w="695" w:type="dxa"/>
            <w:tcBorders>
              <w:bottom w:val="single" w:sz="6" w:space="0" w:color="000000"/>
            </w:tcBorders>
            <w:shd w:val="clear" w:color="auto" w:fill="auto"/>
          </w:tcPr>
          <w:p w14:paraId="085E6B1E" w14:textId="77777777" w:rsidR="00356525" w:rsidRPr="006D61EF" w:rsidRDefault="00356525" w:rsidP="00356525">
            <w:pPr>
              <w:pStyle w:val="TextoTabla"/>
            </w:pPr>
            <w:r w:rsidRPr="006D61EF">
              <w:t>8</w:t>
            </w:r>
          </w:p>
        </w:tc>
        <w:tc>
          <w:tcPr>
            <w:tcW w:w="7493" w:type="dxa"/>
            <w:gridSpan w:val="4"/>
            <w:tcBorders>
              <w:bottom w:val="single" w:sz="6" w:space="0" w:color="000000"/>
            </w:tcBorders>
            <w:shd w:val="clear" w:color="auto" w:fill="auto"/>
          </w:tcPr>
          <w:p w14:paraId="3C944FD3" w14:textId="4A0529D7" w:rsidR="00356525" w:rsidRDefault="00356525" w:rsidP="00356525">
            <w:pPr>
              <w:pStyle w:val="TextoTabla"/>
            </w:pPr>
            <w:r>
              <w:t>Casos Especiales. Llamadas entrantes simultáneas.</w:t>
            </w:r>
          </w:p>
          <w:p w14:paraId="20C715C4" w14:textId="2E3AA12B" w:rsidR="00356525" w:rsidRDefault="00356525" w:rsidP="00A3312E">
            <w:pPr>
              <w:pStyle w:val="TextoTabla"/>
              <w:numPr>
                <w:ilvl w:val="0"/>
                <w:numId w:val="113"/>
              </w:numPr>
            </w:pPr>
            <w:r>
              <w:t>Iniciar una llamada a puesto 1 desde puesto 2.</w:t>
            </w:r>
          </w:p>
          <w:p w14:paraId="109AB7F4" w14:textId="7DF23908" w:rsidR="00356525" w:rsidRDefault="00356525" w:rsidP="00A3312E">
            <w:pPr>
              <w:pStyle w:val="TextoTabla"/>
              <w:numPr>
                <w:ilvl w:val="0"/>
                <w:numId w:val="113"/>
              </w:numPr>
            </w:pPr>
            <w:r>
              <w:t>Comprobar que aparece la señalización visual y acústica de LLAMADA ENTRANTE.</w:t>
            </w:r>
          </w:p>
          <w:p w14:paraId="1A8FC484" w14:textId="4A9EDA04" w:rsidR="00356525" w:rsidRDefault="00356525" w:rsidP="00A3312E">
            <w:pPr>
              <w:pStyle w:val="TextoTabla"/>
              <w:numPr>
                <w:ilvl w:val="0"/>
                <w:numId w:val="113"/>
              </w:numPr>
            </w:pPr>
            <w:r>
              <w:t>Iniciar una llamada a puesto 1 desde colateral BC.</w:t>
            </w:r>
          </w:p>
          <w:p w14:paraId="1872AA43" w14:textId="7422041C" w:rsidR="00356525" w:rsidRDefault="00356525" w:rsidP="00A3312E">
            <w:pPr>
              <w:pStyle w:val="TextoTabla"/>
              <w:numPr>
                <w:ilvl w:val="0"/>
                <w:numId w:val="113"/>
              </w:numPr>
            </w:pPr>
            <w:r>
              <w:t>Comprobar que hay señalización visual de ambas llamadas y que continúa la señalización acústica.</w:t>
            </w:r>
          </w:p>
          <w:p w14:paraId="01FA898F" w14:textId="44D169A9" w:rsidR="00356525" w:rsidRDefault="00356525" w:rsidP="00A3312E">
            <w:pPr>
              <w:pStyle w:val="TextoTabla"/>
              <w:numPr>
                <w:ilvl w:val="0"/>
                <w:numId w:val="113"/>
              </w:numPr>
            </w:pPr>
            <w:r>
              <w:t>Recoger una de las llamadas.</w:t>
            </w:r>
          </w:p>
          <w:p w14:paraId="037BF5CA" w14:textId="1BFA4053" w:rsidR="00356525" w:rsidRDefault="00356525" w:rsidP="00A3312E">
            <w:pPr>
              <w:pStyle w:val="TextoTabla"/>
              <w:numPr>
                <w:ilvl w:val="0"/>
                <w:numId w:val="113"/>
              </w:numPr>
            </w:pPr>
            <w:r>
              <w:t>Comprobar que continúa la señalización visual de la llamada no recogida y la señalización acústica.</w:t>
            </w:r>
          </w:p>
          <w:p w14:paraId="4590FAC3" w14:textId="2B201C07" w:rsidR="00356525" w:rsidRDefault="00356525" w:rsidP="00A3312E">
            <w:pPr>
              <w:pStyle w:val="TextoTabla"/>
              <w:numPr>
                <w:ilvl w:val="0"/>
                <w:numId w:val="113"/>
              </w:numPr>
            </w:pPr>
            <w:r>
              <w:t>Recoger la segunda llamada.</w:t>
            </w:r>
          </w:p>
          <w:p w14:paraId="65F0D409" w14:textId="714B4C82" w:rsidR="00356525" w:rsidRDefault="00356525" w:rsidP="00A3312E">
            <w:pPr>
              <w:pStyle w:val="TextoTabla"/>
              <w:numPr>
                <w:ilvl w:val="0"/>
                <w:numId w:val="113"/>
              </w:numPr>
            </w:pPr>
            <w:r>
              <w:t>Comprobar que se libera automáticamente la primera llamada, la segunda pasa a CONVERSACION y desaparece la señalización acústica.</w:t>
            </w:r>
          </w:p>
          <w:p w14:paraId="63033994" w14:textId="0513A368" w:rsidR="00356525" w:rsidRDefault="00356525" w:rsidP="00A3312E">
            <w:pPr>
              <w:pStyle w:val="TextoTabla"/>
              <w:numPr>
                <w:ilvl w:val="0"/>
                <w:numId w:val="113"/>
              </w:numPr>
            </w:pPr>
            <w:r>
              <w:t>Liberar la llamada en curso.</w:t>
            </w:r>
          </w:p>
          <w:p w14:paraId="29401FC3" w14:textId="4142A6A6" w:rsidR="00356525" w:rsidRPr="006D61EF" w:rsidRDefault="00356525" w:rsidP="00A3312E">
            <w:pPr>
              <w:pStyle w:val="TextoTabla"/>
              <w:numPr>
                <w:ilvl w:val="0"/>
                <w:numId w:val="113"/>
              </w:numPr>
            </w:pPr>
            <w:r>
              <w:t>Repetir con otro número de llamadas simultáneas y otros tipos de colaterales.</w:t>
            </w:r>
          </w:p>
        </w:tc>
        <w:tc>
          <w:tcPr>
            <w:tcW w:w="851" w:type="dxa"/>
            <w:tcBorders>
              <w:bottom w:val="single" w:sz="6" w:space="0" w:color="000000"/>
            </w:tcBorders>
            <w:shd w:val="clear" w:color="auto" w:fill="auto"/>
          </w:tcPr>
          <w:p w14:paraId="1C0F48B8" w14:textId="77777777" w:rsidR="00356525" w:rsidRPr="006D61EF" w:rsidRDefault="00356525" w:rsidP="00356525">
            <w:pPr>
              <w:pStyle w:val="TextoTabla"/>
            </w:pPr>
          </w:p>
        </w:tc>
        <w:tc>
          <w:tcPr>
            <w:tcW w:w="850" w:type="dxa"/>
            <w:tcBorders>
              <w:bottom w:val="single" w:sz="6" w:space="0" w:color="000000"/>
            </w:tcBorders>
            <w:shd w:val="clear" w:color="auto" w:fill="auto"/>
          </w:tcPr>
          <w:p w14:paraId="11657C42" w14:textId="77777777" w:rsidR="00356525" w:rsidRPr="006D61EF" w:rsidRDefault="00356525" w:rsidP="00356525">
            <w:pPr>
              <w:pStyle w:val="TextoTabla"/>
            </w:pPr>
          </w:p>
        </w:tc>
      </w:tr>
      <w:tr w:rsidR="00356525" w:rsidRPr="00183B8E" w14:paraId="61575B2F" w14:textId="77777777" w:rsidTr="006939F9">
        <w:trPr>
          <w:trHeight w:val="20"/>
          <w:jc w:val="center"/>
        </w:trPr>
        <w:tc>
          <w:tcPr>
            <w:tcW w:w="695" w:type="dxa"/>
            <w:tcBorders>
              <w:bottom w:val="single" w:sz="6" w:space="0" w:color="000000"/>
            </w:tcBorders>
            <w:shd w:val="clear" w:color="auto" w:fill="auto"/>
          </w:tcPr>
          <w:p w14:paraId="6941A4EB" w14:textId="77777777" w:rsidR="00356525" w:rsidRPr="006D61EF" w:rsidRDefault="00356525" w:rsidP="00356525">
            <w:pPr>
              <w:pStyle w:val="TextoTabla"/>
            </w:pPr>
            <w:r w:rsidRPr="006D61EF">
              <w:t>9</w:t>
            </w:r>
          </w:p>
        </w:tc>
        <w:tc>
          <w:tcPr>
            <w:tcW w:w="7493" w:type="dxa"/>
            <w:gridSpan w:val="4"/>
            <w:tcBorders>
              <w:bottom w:val="single" w:sz="6" w:space="0" w:color="000000"/>
            </w:tcBorders>
            <w:shd w:val="clear" w:color="auto" w:fill="auto"/>
          </w:tcPr>
          <w:p w14:paraId="68589F90" w14:textId="0CE280BB" w:rsidR="00356525" w:rsidRDefault="00356525" w:rsidP="00356525">
            <w:pPr>
              <w:pStyle w:val="TextoTabla"/>
            </w:pPr>
            <w:r>
              <w:t>Casos Especiales. Llamada no aceptada.</w:t>
            </w:r>
          </w:p>
          <w:p w14:paraId="2AEE3EA4" w14:textId="5B7D79C3" w:rsidR="00356525" w:rsidRDefault="00356525" w:rsidP="00A3312E">
            <w:pPr>
              <w:pStyle w:val="TextoTabla"/>
              <w:numPr>
                <w:ilvl w:val="0"/>
                <w:numId w:val="114"/>
              </w:numPr>
            </w:pPr>
            <w:r>
              <w:t>Iniciar una llamada a puesto 1 desde puesto 2.</w:t>
            </w:r>
          </w:p>
          <w:p w14:paraId="10E5DF90" w14:textId="79A650D7" w:rsidR="00356525" w:rsidRDefault="00356525" w:rsidP="00A3312E">
            <w:pPr>
              <w:pStyle w:val="TextoTabla"/>
              <w:numPr>
                <w:ilvl w:val="0"/>
                <w:numId w:val="114"/>
              </w:numPr>
            </w:pPr>
            <w:r>
              <w:t>Comprobar que aparece la señalización visual y acústica de LLAMADA ENTRANTE.</w:t>
            </w:r>
          </w:p>
          <w:p w14:paraId="5DBE63D0" w14:textId="2EB1427B" w:rsidR="00356525" w:rsidRDefault="00356525" w:rsidP="00A3312E">
            <w:pPr>
              <w:pStyle w:val="TextoTabla"/>
              <w:numPr>
                <w:ilvl w:val="0"/>
                <w:numId w:val="114"/>
              </w:numPr>
            </w:pPr>
            <w:r>
              <w:lastRenderedPageBreak/>
              <w:t>En puesto 1 se pulsa la tecla ANULAR.</w:t>
            </w:r>
          </w:p>
          <w:p w14:paraId="6C080DDC" w14:textId="5C9C7CCD" w:rsidR="00356525" w:rsidRDefault="00356525" w:rsidP="00A3312E">
            <w:pPr>
              <w:pStyle w:val="TextoTabla"/>
              <w:numPr>
                <w:ilvl w:val="0"/>
                <w:numId w:val="114"/>
              </w:numPr>
            </w:pPr>
            <w:r>
              <w:t>Comprobar que la tecla AD correspondiente pasa a reflejar estado de MEMORIZADA y desaparece la señalización acústica.</w:t>
            </w:r>
          </w:p>
          <w:p w14:paraId="1660B8FE" w14:textId="37944B9C" w:rsidR="00356525" w:rsidRPr="006D61EF" w:rsidRDefault="00356525" w:rsidP="00A3312E">
            <w:pPr>
              <w:pStyle w:val="TextoTabla"/>
              <w:numPr>
                <w:ilvl w:val="0"/>
                <w:numId w:val="114"/>
              </w:numPr>
            </w:pPr>
            <w:r>
              <w:t>Repetir para los demás tipos de colaterales.</w:t>
            </w:r>
          </w:p>
        </w:tc>
        <w:tc>
          <w:tcPr>
            <w:tcW w:w="851" w:type="dxa"/>
            <w:tcBorders>
              <w:bottom w:val="single" w:sz="6" w:space="0" w:color="000000"/>
            </w:tcBorders>
            <w:shd w:val="clear" w:color="auto" w:fill="auto"/>
          </w:tcPr>
          <w:p w14:paraId="17A5B826" w14:textId="77777777" w:rsidR="00356525" w:rsidRPr="006D61EF" w:rsidRDefault="00356525" w:rsidP="00356525">
            <w:pPr>
              <w:pStyle w:val="TextoTabla"/>
            </w:pPr>
          </w:p>
        </w:tc>
        <w:tc>
          <w:tcPr>
            <w:tcW w:w="850" w:type="dxa"/>
            <w:tcBorders>
              <w:bottom w:val="single" w:sz="6" w:space="0" w:color="000000"/>
            </w:tcBorders>
            <w:shd w:val="clear" w:color="auto" w:fill="auto"/>
          </w:tcPr>
          <w:p w14:paraId="4B965568" w14:textId="77777777" w:rsidR="00356525" w:rsidRPr="006D61EF" w:rsidRDefault="00356525" w:rsidP="00356525">
            <w:pPr>
              <w:pStyle w:val="TextoTabla"/>
            </w:pPr>
          </w:p>
        </w:tc>
      </w:tr>
      <w:tr w:rsidR="00356525" w:rsidRPr="00183B8E" w14:paraId="1DF2F4C2" w14:textId="77777777" w:rsidTr="006939F9">
        <w:trPr>
          <w:trHeight w:val="20"/>
          <w:jc w:val="center"/>
        </w:trPr>
        <w:tc>
          <w:tcPr>
            <w:tcW w:w="695" w:type="dxa"/>
            <w:tcBorders>
              <w:bottom w:val="single" w:sz="6" w:space="0" w:color="000000"/>
            </w:tcBorders>
            <w:shd w:val="clear" w:color="auto" w:fill="auto"/>
          </w:tcPr>
          <w:p w14:paraId="343B99EC" w14:textId="1E69DA4F" w:rsidR="00356525" w:rsidRPr="006D61EF" w:rsidRDefault="00356525" w:rsidP="00356525">
            <w:pPr>
              <w:pStyle w:val="TextoTabla"/>
            </w:pPr>
            <w:r>
              <w:lastRenderedPageBreak/>
              <w:t>10</w:t>
            </w:r>
          </w:p>
        </w:tc>
        <w:tc>
          <w:tcPr>
            <w:tcW w:w="7493" w:type="dxa"/>
            <w:gridSpan w:val="4"/>
            <w:tcBorders>
              <w:bottom w:val="single" w:sz="6" w:space="0" w:color="000000"/>
            </w:tcBorders>
            <w:shd w:val="clear" w:color="auto" w:fill="auto"/>
          </w:tcPr>
          <w:p w14:paraId="1FF31B3E" w14:textId="5074052F" w:rsidR="00356525" w:rsidRDefault="00356525" w:rsidP="00356525">
            <w:pPr>
              <w:pStyle w:val="TextoTabla"/>
            </w:pPr>
            <w:r>
              <w:t>Casos Especiales. Llamada Anulada.</w:t>
            </w:r>
          </w:p>
          <w:p w14:paraId="4C68EC65" w14:textId="76C218DF" w:rsidR="00356525" w:rsidRDefault="00356525" w:rsidP="00A3312E">
            <w:pPr>
              <w:pStyle w:val="TextoTabla"/>
              <w:numPr>
                <w:ilvl w:val="0"/>
                <w:numId w:val="115"/>
              </w:numPr>
            </w:pPr>
            <w:r>
              <w:t>Iniciar una llamada a puesto 1 desde puesto 2.</w:t>
            </w:r>
          </w:p>
          <w:p w14:paraId="7041B47B" w14:textId="4DAC4C49" w:rsidR="00356525" w:rsidRDefault="00356525" w:rsidP="00A3312E">
            <w:pPr>
              <w:pStyle w:val="TextoTabla"/>
              <w:numPr>
                <w:ilvl w:val="0"/>
                <w:numId w:val="115"/>
              </w:numPr>
            </w:pPr>
            <w:r>
              <w:t>Comprobar que aparece la señalización visual y acústica de LLAMADA ENTRANTE.</w:t>
            </w:r>
          </w:p>
          <w:p w14:paraId="23B5D210" w14:textId="608BB8AB" w:rsidR="00356525" w:rsidRDefault="00356525" w:rsidP="00A3312E">
            <w:pPr>
              <w:pStyle w:val="TextoTabla"/>
              <w:numPr>
                <w:ilvl w:val="0"/>
                <w:numId w:val="115"/>
              </w:numPr>
            </w:pPr>
            <w:r>
              <w:t>Anular la llamada desde puesto 2.</w:t>
            </w:r>
          </w:p>
          <w:p w14:paraId="11488190" w14:textId="6CA9E525" w:rsidR="00356525" w:rsidRDefault="00356525" w:rsidP="00A3312E">
            <w:pPr>
              <w:pStyle w:val="TextoTabla"/>
              <w:numPr>
                <w:ilvl w:val="0"/>
                <w:numId w:val="115"/>
              </w:numPr>
            </w:pPr>
            <w:r>
              <w:t>Comprobar que la AD correspondiente pasa a reflejar el estado de MEMORIZACION DE LLAMADA y desaparece la señalización acústica.</w:t>
            </w:r>
          </w:p>
          <w:p w14:paraId="259F2B4F" w14:textId="4BD7593D" w:rsidR="00356525" w:rsidRDefault="00356525" w:rsidP="00A3312E">
            <w:pPr>
              <w:pStyle w:val="TextoTabla"/>
              <w:numPr>
                <w:ilvl w:val="0"/>
                <w:numId w:val="115"/>
              </w:numPr>
            </w:pPr>
            <w:r>
              <w:t>Comprobar que el estado de MEMORIZACION DE LLAMADA desaparece al cabo de 2 minutos pasando a estado de REPOSO.</w:t>
            </w:r>
          </w:p>
          <w:p w14:paraId="6D8CC78D" w14:textId="282B7A48" w:rsidR="00356525" w:rsidRDefault="00356525" w:rsidP="00A3312E">
            <w:pPr>
              <w:pStyle w:val="TextoTabla"/>
              <w:numPr>
                <w:ilvl w:val="0"/>
                <w:numId w:val="115"/>
              </w:numPr>
            </w:pPr>
            <w:r>
              <w:t>Repetir para los demás tipos de colaterales.</w:t>
            </w:r>
          </w:p>
        </w:tc>
        <w:tc>
          <w:tcPr>
            <w:tcW w:w="851" w:type="dxa"/>
            <w:tcBorders>
              <w:bottom w:val="single" w:sz="6" w:space="0" w:color="000000"/>
            </w:tcBorders>
            <w:shd w:val="clear" w:color="auto" w:fill="auto"/>
          </w:tcPr>
          <w:p w14:paraId="4CD05DBD" w14:textId="77777777" w:rsidR="00356525" w:rsidRPr="006D61EF" w:rsidRDefault="00356525" w:rsidP="00356525">
            <w:pPr>
              <w:pStyle w:val="TextoTabla"/>
            </w:pPr>
          </w:p>
        </w:tc>
        <w:tc>
          <w:tcPr>
            <w:tcW w:w="850" w:type="dxa"/>
            <w:tcBorders>
              <w:bottom w:val="single" w:sz="6" w:space="0" w:color="000000"/>
            </w:tcBorders>
            <w:shd w:val="clear" w:color="auto" w:fill="auto"/>
          </w:tcPr>
          <w:p w14:paraId="70A8FCB1" w14:textId="77777777" w:rsidR="00356525" w:rsidRPr="006D61EF" w:rsidRDefault="00356525" w:rsidP="00356525">
            <w:pPr>
              <w:pStyle w:val="TextoTabla"/>
            </w:pPr>
          </w:p>
        </w:tc>
      </w:tr>
      <w:tr w:rsidR="00356525" w:rsidRPr="00183B8E" w14:paraId="025809CC" w14:textId="77777777" w:rsidTr="006939F9">
        <w:trPr>
          <w:trHeight w:val="20"/>
          <w:jc w:val="center"/>
        </w:trPr>
        <w:tc>
          <w:tcPr>
            <w:tcW w:w="695" w:type="dxa"/>
            <w:tcBorders>
              <w:bottom w:val="single" w:sz="6" w:space="0" w:color="000000"/>
            </w:tcBorders>
            <w:shd w:val="clear" w:color="auto" w:fill="auto"/>
          </w:tcPr>
          <w:p w14:paraId="6F520332" w14:textId="77777777" w:rsidR="00356525" w:rsidRPr="006D61EF" w:rsidRDefault="00356525" w:rsidP="00356525">
            <w:pPr>
              <w:pStyle w:val="TextoTabla"/>
            </w:pPr>
          </w:p>
        </w:tc>
        <w:tc>
          <w:tcPr>
            <w:tcW w:w="7493" w:type="dxa"/>
            <w:gridSpan w:val="4"/>
            <w:tcBorders>
              <w:bottom w:val="single" w:sz="6" w:space="0" w:color="000000"/>
            </w:tcBorders>
            <w:shd w:val="clear" w:color="auto" w:fill="auto"/>
          </w:tcPr>
          <w:p w14:paraId="38518F4C" w14:textId="77777777" w:rsidR="00356525" w:rsidRPr="006D61EF" w:rsidRDefault="00356525" w:rsidP="00356525">
            <w:pPr>
              <w:pStyle w:val="TextoTabla"/>
            </w:pPr>
          </w:p>
        </w:tc>
        <w:tc>
          <w:tcPr>
            <w:tcW w:w="851" w:type="dxa"/>
            <w:tcBorders>
              <w:bottom w:val="single" w:sz="6" w:space="0" w:color="000000"/>
            </w:tcBorders>
            <w:shd w:val="clear" w:color="auto" w:fill="auto"/>
          </w:tcPr>
          <w:p w14:paraId="2BF33372" w14:textId="77777777" w:rsidR="00356525" w:rsidRPr="006D61EF" w:rsidRDefault="00356525" w:rsidP="00356525">
            <w:pPr>
              <w:pStyle w:val="TextoTabla"/>
            </w:pPr>
          </w:p>
        </w:tc>
        <w:tc>
          <w:tcPr>
            <w:tcW w:w="850" w:type="dxa"/>
            <w:tcBorders>
              <w:bottom w:val="single" w:sz="6" w:space="0" w:color="000000"/>
            </w:tcBorders>
            <w:shd w:val="clear" w:color="auto" w:fill="auto"/>
          </w:tcPr>
          <w:p w14:paraId="2C097847" w14:textId="77777777" w:rsidR="00356525" w:rsidRPr="006D61EF" w:rsidRDefault="00356525" w:rsidP="00356525">
            <w:pPr>
              <w:pStyle w:val="TextoTabla"/>
            </w:pPr>
          </w:p>
        </w:tc>
      </w:tr>
      <w:tr w:rsidR="00356525" w:rsidRPr="00183B8E" w14:paraId="735EC85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67C8DF6" w14:textId="77777777" w:rsidR="00356525" w:rsidRPr="006D61EF" w:rsidRDefault="00356525" w:rsidP="00356525">
            <w:pPr>
              <w:pStyle w:val="TextoTabla"/>
            </w:pPr>
            <w:r w:rsidRPr="006D61EF">
              <w:t xml:space="preserve"> </w:t>
            </w:r>
          </w:p>
        </w:tc>
      </w:tr>
    </w:tbl>
    <w:p w14:paraId="38640CE0" w14:textId="77777777" w:rsidR="004670FC" w:rsidRPr="004670FC" w:rsidRDefault="004670FC" w:rsidP="004670FC"/>
    <w:p w14:paraId="58FCA6E2" w14:textId="77777777" w:rsidR="00877BBF" w:rsidRDefault="00877BBF">
      <w:pPr>
        <w:spacing w:before="0" w:after="0" w:line="240" w:lineRule="auto"/>
        <w:jc w:val="left"/>
        <w:rPr>
          <w:u w:val="single"/>
        </w:rPr>
      </w:pPr>
      <w:r>
        <w:rPr>
          <w:u w:val="single"/>
        </w:rPr>
        <w:br w:type="page"/>
      </w:r>
    </w:p>
    <w:p w14:paraId="64408FF5" w14:textId="6F9B088F" w:rsidR="00391171" w:rsidRDefault="00391171" w:rsidP="00391171">
      <w:pPr>
        <w:pStyle w:val="Ttulo2"/>
      </w:pPr>
      <w:bookmarkStart w:id="385" w:name="_Toc318897619"/>
      <w:bookmarkStart w:id="386" w:name="_Toc357060684"/>
      <w:bookmarkStart w:id="387" w:name="_Toc445195510"/>
      <w:bookmarkStart w:id="388" w:name="_Toc519068349"/>
      <w:bookmarkStart w:id="389" w:name="_Toc2687408"/>
      <w:bookmarkStart w:id="390" w:name="_Ref109714134"/>
      <w:bookmarkStart w:id="391" w:name="_Ref109715246"/>
      <w:bookmarkStart w:id="392" w:name="_Toc131162593"/>
      <w:r w:rsidRPr="009D03A0">
        <w:lastRenderedPageBreak/>
        <w:t>U5KI.HTWR.05.004. Liberación de Llamada AD.</w:t>
      </w:r>
      <w:bookmarkEnd w:id="385"/>
      <w:bookmarkEnd w:id="386"/>
      <w:bookmarkEnd w:id="387"/>
      <w:bookmarkEnd w:id="388"/>
      <w:bookmarkEnd w:id="389"/>
      <w:bookmarkEnd w:id="390"/>
      <w:bookmarkEnd w:id="391"/>
      <w:bookmarkEnd w:id="39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2F18608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47E5F3B" w14:textId="77777777" w:rsidR="00887B35" w:rsidRPr="006D61EF" w:rsidRDefault="00887B35" w:rsidP="006939F9">
            <w:pPr>
              <w:pStyle w:val="TextoTabla"/>
            </w:pPr>
          </w:p>
        </w:tc>
      </w:tr>
      <w:tr w:rsidR="00887B35" w:rsidRPr="006D61EF" w14:paraId="3C11E642" w14:textId="77777777" w:rsidTr="006939F9">
        <w:trPr>
          <w:trHeight w:val="20"/>
          <w:jc w:val="center"/>
        </w:trPr>
        <w:tc>
          <w:tcPr>
            <w:tcW w:w="1971" w:type="dxa"/>
            <w:gridSpan w:val="2"/>
            <w:shd w:val="clear" w:color="auto" w:fill="D9D9D9" w:themeFill="background1" w:themeFillShade="D9"/>
          </w:tcPr>
          <w:p w14:paraId="553D06D2" w14:textId="77777777" w:rsidR="00887B35" w:rsidRPr="006D61EF" w:rsidRDefault="00887B35" w:rsidP="006939F9">
            <w:pPr>
              <w:pStyle w:val="TextoTabla"/>
              <w:rPr>
                <w:b/>
              </w:rPr>
            </w:pPr>
            <w:r w:rsidRPr="006D61EF">
              <w:rPr>
                <w:b/>
              </w:rPr>
              <w:t>Grupo</w:t>
            </w:r>
          </w:p>
        </w:tc>
        <w:tc>
          <w:tcPr>
            <w:tcW w:w="2371" w:type="dxa"/>
            <w:shd w:val="clear" w:color="auto" w:fill="auto"/>
          </w:tcPr>
          <w:p w14:paraId="213B7AF6" w14:textId="146F931E" w:rsidR="00887B35" w:rsidRPr="006D61EF" w:rsidRDefault="00F5532D" w:rsidP="006939F9">
            <w:pPr>
              <w:pStyle w:val="TextoTabla"/>
            </w:pPr>
            <w:r>
              <w:t>Telefonía</w:t>
            </w:r>
          </w:p>
        </w:tc>
        <w:tc>
          <w:tcPr>
            <w:tcW w:w="2161" w:type="dxa"/>
            <w:shd w:val="clear" w:color="auto" w:fill="D9D9D9" w:themeFill="background1" w:themeFillShade="D9"/>
          </w:tcPr>
          <w:p w14:paraId="01E8EC96"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5FC8F954" w14:textId="05A8530D" w:rsidR="00887B35" w:rsidRPr="006D61EF" w:rsidRDefault="00F5532D" w:rsidP="006939F9">
            <w:pPr>
              <w:pStyle w:val="TextoTabla"/>
            </w:pPr>
            <w:r w:rsidRPr="00F5532D">
              <w:t>U5KI.HTWR.05.004</w:t>
            </w:r>
          </w:p>
        </w:tc>
      </w:tr>
      <w:tr w:rsidR="00887B35" w:rsidRPr="00183B8E" w14:paraId="31BB8D3F" w14:textId="77777777" w:rsidTr="006939F9">
        <w:trPr>
          <w:trHeight w:val="20"/>
          <w:jc w:val="center"/>
        </w:trPr>
        <w:tc>
          <w:tcPr>
            <w:tcW w:w="1971" w:type="dxa"/>
            <w:gridSpan w:val="2"/>
            <w:shd w:val="clear" w:color="auto" w:fill="D9D9D9" w:themeFill="background1" w:themeFillShade="D9"/>
          </w:tcPr>
          <w:p w14:paraId="15BB3B2F"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4ADA3F4F" w14:textId="2CCE768D" w:rsidR="00887B35" w:rsidRPr="006D61EF" w:rsidRDefault="00F5532D" w:rsidP="006939F9">
            <w:pPr>
              <w:pStyle w:val="TextoTabla"/>
            </w:pPr>
            <w:r>
              <w:t>Liberación de Llamada AD</w:t>
            </w:r>
          </w:p>
        </w:tc>
      </w:tr>
      <w:tr w:rsidR="00887B35" w:rsidRPr="00183B8E" w14:paraId="57CE9C44" w14:textId="77777777" w:rsidTr="006939F9">
        <w:trPr>
          <w:trHeight w:val="20"/>
          <w:jc w:val="center"/>
        </w:trPr>
        <w:tc>
          <w:tcPr>
            <w:tcW w:w="1971" w:type="dxa"/>
            <w:gridSpan w:val="2"/>
            <w:shd w:val="clear" w:color="auto" w:fill="D9D9D9" w:themeFill="background1" w:themeFillShade="D9"/>
          </w:tcPr>
          <w:p w14:paraId="032671AC"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74E38768" w14:textId="511DB900" w:rsidR="00887B35" w:rsidRPr="006D61EF" w:rsidRDefault="00F5532D" w:rsidP="006939F9">
            <w:pPr>
              <w:pStyle w:val="TextoTabla"/>
            </w:pPr>
            <w:r w:rsidRPr="00F5532D">
              <w:t>Comprobar que el sistema es capaz de liberar llamadas entrantes o salientes a través de los recursos AD programados.</w:t>
            </w:r>
          </w:p>
        </w:tc>
      </w:tr>
      <w:tr w:rsidR="00887B35" w:rsidRPr="006D61EF" w14:paraId="579EEA12" w14:textId="77777777" w:rsidTr="006939F9">
        <w:trPr>
          <w:trHeight w:val="20"/>
          <w:jc w:val="center"/>
        </w:trPr>
        <w:tc>
          <w:tcPr>
            <w:tcW w:w="1971" w:type="dxa"/>
            <w:gridSpan w:val="2"/>
            <w:shd w:val="clear" w:color="auto" w:fill="D9D9D9" w:themeFill="background1" w:themeFillShade="D9"/>
            <w:vAlign w:val="center"/>
          </w:tcPr>
          <w:p w14:paraId="2C4DB472"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6C69A4F3" w14:textId="77777777" w:rsidR="00F5532D" w:rsidRDefault="00F5532D" w:rsidP="00F5532D">
            <w:pPr>
              <w:pStyle w:val="TextoTabla"/>
            </w:pPr>
            <w:r>
              <w:t>Dos puestos de operador configurados en modo NORMAL con JACKS insertados.</w:t>
            </w:r>
          </w:p>
          <w:p w14:paraId="2BE9F5B7" w14:textId="77777777" w:rsidR="00F5532D" w:rsidRDefault="00F5532D" w:rsidP="00A3312E">
            <w:pPr>
              <w:pStyle w:val="TextoTabla"/>
              <w:numPr>
                <w:ilvl w:val="0"/>
                <w:numId w:val="116"/>
              </w:numPr>
            </w:pPr>
            <w:r>
              <w:t>Colaterales de Telefonía.</w:t>
            </w:r>
          </w:p>
          <w:p w14:paraId="498435A3" w14:textId="77777777" w:rsidR="00F5532D" w:rsidRDefault="00F5532D" w:rsidP="00A3312E">
            <w:pPr>
              <w:pStyle w:val="TextoTabla"/>
              <w:numPr>
                <w:ilvl w:val="1"/>
                <w:numId w:val="116"/>
              </w:numPr>
            </w:pPr>
            <w:r>
              <w:t>Teléfono BL.</w:t>
            </w:r>
          </w:p>
          <w:p w14:paraId="700A84FB" w14:textId="77777777" w:rsidR="00F5532D" w:rsidRDefault="00F5532D" w:rsidP="00A3312E">
            <w:pPr>
              <w:pStyle w:val="TextoTabla"/>
              <w:numPr>
                <w:ilvl w:val="1"/>
                <w:numId w:val="116"/>
              </w:numPr>
            </w:pPr>
            <w:r>
              <w:t>Teléfono BC.</w:t>
            </w:r>
          </w:p>
          <w:p w14:paraId="5E9C780F" w14:textId="77777777" w:rsidR="00F5532D" w:rsidRDefault="00F5532D" w:rsidP="00A3312E">
            <w:pPr>
              <w:pStyle w:val="TextoTabla"/>
              <w:numPr>
                <w:ilvl w:val="1"/>
                <w:numId w:val="116"/>
              </w:numPr>
            </w:pPr>
            <w:r>
              <w:t>Teléfono SIP. (Opcional)</w:t>
            </w:r>
          </w:p>
          <w:p w14:paraId="33B6C06D" w14:textId="77777777" w:rsidR="00F5532D" w:rsidRDefault="00F5532D" w:rsidP="00A3312E">
            <w:pPr>
              <w:pStyle w:val="TextoTabla"/>
              <w:numPr>
                <w:ilvl w:val="1"/>
                <w:numId w:val="116"/>
              </w:numPr>
            </w:pPr>
            <w:r>
              <w:t>Línea PABX.</w:t>
            </w:r>
          </w:p>
          <w:p w14:paraId="0500DB6F" w14:textId="77777777" w:rsidR="00F5532D" w:rsidRDefault="00F5532D" w:rsidP="00A3312E">
            <w:pPr>
              <w:pStyle w:val="TextoTabla"/>
              <w:numPr>
                <w:ilvl w:val="1"/>
                <w:numId w:val="116"/>
              </w:numPr>
            </w:pPr>
            <w:r>
              <w:t>Colateral R2 (Equipo ETM).</w:t>
            </w:r>
          </w:p>
          <w:p w14:paraId="0CEEEFE5" w14:textId="77777777" w:rsidR="00F5532D" w:rsidRDefault="00F5532D" w:rsidP="00A3312E">
            <w:pPr>
              <w:pStyle w:val="TextoTabla"/>
              <w:numPr>
                <w:ilvl w:val="1"/>
                <w:numId w:val="116"/>
              </w:numPr>
            </w:pPr>
            <w:r>
              <w:t>Colateral N5 (Equipo ETM).</w:t>
            </w:r>
          </w:p>
          <w:p w14:paraId="3C1047CA" w14:textId="52F9C2A6" w:rsidR="00887B35" w:rsidRPr="006D61EF" w:rsidRDefault="00F5532D" w:rsidP="00A3312E">
            <w:pPr>
              <w:pStyle w:val="TextoTabla"/>
              <w:numPr>
                <w:ilvl w:val="0"/>
                <w:numId w:val="116"/>
              </w:numPr>
            </w:pPr>
            <w:r>
              <w:t>Configuración del sistema de forma que todos los colaterales sean accesibles desde los puestos (incluidas entre ellos mismos) a través de teclas de Acceso directo.</w:t>
            </w:r>
          </w:p>
        </w:tc>
      </w:tr>
      <w:tr w:rsidR="00887B35" w:rsidRPr="006D61EF" w14:paraId="47ACC7A5" w14:textId="77777777" w:rsidTr="006939F9">
        <w:trPr>
          <w:trHeight w:val="20"/>
          <w:jc w:val="center"/>
        </w:trPr>
        <w:tc>
          <w:tcPr>
            <w:tcW w:w="695" w:type="dxa"/>
            <w:shd w:val="clear" w:color="auto" w:fill="BFBFBF" w:themeFill="background1" w:themeFillShade="BF"/>
          </w:tcPr>
          <w:p w14:paraId="06869EA4"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580B4D8"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65A6B64E" w14:textId="77777777" w:rsidR="00887B35" w:rsidRPr="006D61EF" w:rsidRDefault="00887B35" w:rsidP="006939F9">
            <w:pPr>
              <w:pStyle w:val="TextoTabla"/>
              <w:rPr>
                <w:b/>
              </w:rPr>
            </w:pPr>
            <w:r w:rsidRPr="006D61EF">
              <w:rPr>
                <w:b/>
              </w:rPr>
              <w:t>Resultado</w:t>
            </w:r>
          </w:p>
        </w:tc>
      </w:tr>
      <w:tr w:rsidR="00887B35" w:rsidRPr="006D61EF" w14:paraId="4FF50D6A" w14:textId="77777777" w:rsidTr="006939F9">
        <w:trPr>
          <w:trHeight w:val="20"/>
          <w:jc w:val="center"/>
        </w:trPr>
        <w:tc>
          <w:tcPr>
            <w:tcW w:w="8188" w:type="dxa"/>
            <w:gridSpan w:val="5"/>
            <w:shd w:val="clear" w:color="auto" w:fill="D9D9D9" w:themeFill="background1" w:themeFillShade="D9"/>
          </w:tcPr>
          <w:p w14:paraId="4A73E1B4" w14:textId="77777777" w:rsidR="00887B35" w:rsidRPr="006D61EF" w:rsidRDefault="00887B35" w:rsidP="006939F9">
            <w:pPr>
              <w:pStyle w:val="TextoTabla"/>
              <w:rPr>
                <w:b/>
              </w:rPr>
            </w:pPr>
          </w:p>
        </w:tc>
        <w:tc>
          <w:tcPr>
            <w:tcW w:w="851" w:type="dxa"/>
            <w:shd w:val="clear" w:color="auto" w:fill="D9D9D9" w:themeFill="background1" w:themeFillShade="D9"/>
          </w:tcPr>
          <w:p w14:paraId="5AA68B48"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423A41A4" w14:textId="77777777" w:rsidR="00887B35" w:rsidRPr="006D61EF" w:rsidRDefault="00887B35" w:rsidP="006939F9">
            <w:pPr>
              <w:pStyle w:val="TextoTabla"/>
              <w:rPr>
                <w:b/>
              </w:rPr>
            </w:pPr>
            <w:r w:rsidRPr="006D61EF">
              <w:rPr>
                <w:b/>
              </w:rPr>
              <w:t>NO</w:t>
            </w:r>
          </w:p>
        </w:tc>
      </w:tr>
      <w:tr w:rsidR="00887B35" w:rsidRPr="00183B8E" w14:paraId="6691A265" w14:textId="77777777" w:rsidTr="006939F9">
        <w:trPr>
          <w:trHeight w:val="20"/>
          <w:jc w:val="center"/>
        </w:trPr>
        <w:tc>
          <w:tcPr>
            <w:tcW w:w="695" w:type="dxa"/>
            <w:tcBorders>
              <w:bottom w:val="single" w:sz="6" w:space="0" w:color="000000"/>
            </w:tcBorders>
            <w:shd w:val="clear" w:color="auto" w:fill="auto"/>
          </w:tcPr>
          <w:p w14:paraId="07107760"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7D7FEB56" w14:textId="5FCCF653" w:rsidR="00F5532D" w:rsidRDefault="00F5532D" w:rsidP="00F5532D">
            <w:pPr>
              <w:pStyle w:val="TextoTabla"/>
            </w:pPr>
            <w:r>
              <w:t>Iniciar y completar una llamada desde Puesto 1 a Puesto 2.</w:t>
            </w:r>
          </w:p>
          <w:p w14:paraId="1DC04584" w14:textId="0671C73C" w:rsidR="00887B35" w:rsidRPr="006D61EF" w:rsidRDefault="00F5532D" w:rsidP="00A3312E">
            <w:pPr>
              <w:pStyle w:val="TextoTabla"/>
              <w:numPr>
                <w:ilvl w:val="0"/>
                <w:numId w:val="117"/>
              </w:numPr>
            </w:pPr>
            <w:r>
              <w:t>Comprobar que la tecla AD asociada refleja el estado de CONVERSACION.</w:t>
            </w:r>
          </w:p>
        </w:tc>
        <w:tc>
          <w:tcPr>
            <w:tcW w:w="851" w:type="dxa"/>
            <w:tcBorders>
              <w:bottom w:val="single" w:sz="6" w:space="0" w:color="000000"/>
            </w:tcBorders>
            <w:shd w:val="clear" w:color="auto" w:fill="auto"/>
          </w:tcPr>
          <w:p w14:paraId="74378FCC"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29483D1" w14:textId="77777777" w:rsidR="00887B35" w:rsidRPr="006D61EF" w:rsidRDefault="00887B35" w:rsidP="006939F9">
            <w:pPr>
              <w:pStyle w:val="TextoTabla"/>
            </w:pPr>
          </w:p>
        </w:tc>
      </w:tr>
      <w:tr w:rsidR="00887B35" w:rsidRPr="00183B8E" w14:paraId="4442B6C4" w14:textId="77777777" w:rsidTr="006939F9">
        <w:trPr>
          <w:trHeight w:val="20"/>
          <w:jc w:val="center"/>
        </w:trPr>
        <w:tc>
          <w:tcPr>
            <w:tcW w:w="695" w:type="dxa"/>
            <w:tcBorders>
              <w:bottom w:val="single" w:sz="6" w:space="0" w:color="000000"/>
            </w:tcBorders>
            <w:shd w:val="clear" w:color="auto" w:fill="auto"/>
          </w:tcPr>
          <w:p w14:paraId="7C0FE2BE"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781D3BE6" w14:textId="7565D14F" w:rsidR="00F5532D" w:rsidRDefault="00F5532D" w:rsidP="00F5532D">
            <w:pPr>
              <w:pStyle w:val="TextoTabla"/>
            </w:pPr>
            <w:r>
              <w:t>Pulsar la tecla AD asociada.</w:t>
            </w:r>
          </w:p>
          <w:p w14:paraId="087A7C00" w14:textId="7FEFB734" w:rsidR="00887B35" w:rsidRPr="006D61EF" w:rsidRDefault="00F5532D" w:rsidP="00A3312E">
            <w:pPr>
              <w:pStyle w:val="TextoTabla"/>
              <w:numPr>
                <w:ilvl w:val="0"/>
                <w:numId w:val="117"/>
              </w:numPr>
            </w:pPr>
            <w:r>
              <w:t>Comprobar que se libera la llamada y la tecla refleja el estado de REPOSO.</w:t>
            </w:r>
          </w:p>
        </w:tc>
        <w:tc>
          <w:tcPr>
            <w:tcW w:w="851" w:type="dxa"/>
            <w:tcBorders>
              <w:bottom w:val="single" w:sz="6" w:space="0" w:color="000000"/>
            </w:tcBorders>
            <w:shd w:val="clear" w:color="auto" w:fill="auto"/>
          </w:tcPr>
          <w:p w14:paraId="5DF3D1E8"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DC89D2D" w14:textId="77777777" w:rsidR="00887B35" w:rsidRPr="006D61EF" w:rsidRDefault="00887B35" w:rsidP="006939F9">
            <w:pPr>
              <w:pStyle w:val="TextoTabla"/>
            </w:pPr>
          </w:p>
        </w:tc>
      </w:tr>
      <w:tr w:rsidR="00887B35" w:rsidRPr="00183B8E" w14:paraId="35B68ADE" w14:textId="77777777" w:rsidTr="006939F9">
        <w:trPr>
          <w:trHeight w:val="20"/>
          <w:jc w:val="center"/>
        </w:trPr>
        <w:tc>
          <w:tcPr>
            <w:tcW w:w="695" w:type="dxa"/>
            <w:tcBorders>
              <w:bottom w:val="single" w:sz="6" w:space="0" w:color="000000"/>
            </w:tcBorders>
            <w:shd w:val="clear" w:color="auto" w:fill="auto"/>
          </w:tcPr>
          <w:p w14:paraId="4E6A5AF0"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612F8BF1" w14:textId="16A5D92B" w:rsidR="00887B35" w:rsidRPr="006D61EF" w:rsidRDefault="00F5532D" w:rsidP="006939F9">
            <w:pPr>
              <w:pStyle w:val="TextoTabla"/>
            </w:pPr>
            <w:r w:rsidRPr="00F5532D">
              <w:t>Repetir con Llamadas Entrantes y otros tipos de colateral.</w:t>
            </w:r>
          </w:p>
        </w:tc>
        <w:tc>
          <w:tcPr>
            <w:tcW w:w="851" w:type="dxa"/>
            <w:tcBorders>
              <w:bottom w:val="single" w:sz="6" w:space="0" w:color="000000"/>
            </w:tcBorders>
            <w:shd w:val="clear" w:color="auto" w:fill="auto"/>
          </w:tcPr>
          <w:p w14:paraId="781885D2" w14:textId="77777777" w:rsidR="00887B35" w:rsidRPr="006D61EF" w:rsidRDefault="00887B35" w:rsidP="006939F9">
            <w:pPr>
              <w:pStyle w:val="TextoTabla"/>
            </w:pPr>
          </w:p>
        </w:tc>
        <w:tc>
          <w:tcPr>
            <w:tcW w:w="850" w:type="dxa"/>
            <w:tcBorders>
              <w:bottom w:val="single" w:sz="6" w:space="0" w:color="000000"/>
            </w:tcBorders>
            <w:shd w:val="clear" w:color="auto" w:fill="auto"/>
          </w:tcPr>
          <w:p w14:paraId="5FD2D15B" w14:textId="77777777" w:rsidR="00887B35" w:rsidRPr="006D61EF" w:rsidRDefault="00887B35" w:rsidP="006939F9">
            <w:pPr>
              <w:pStyle w:val="TextoTabla"/>
            </w:pPr>
          </w:p>
        </w:tc>
      </w:tr>
      <w:tr w:rsidR="00887B35" w:rsidRPr="00183B8E" w14:paraId="1654A28F" w14:textId="77777777" w:rsidTr="006939F9">
        <w:trPr>
          <w:trHeight w:val="20"/>
          <w:jc w:val="center"/>
        </w:trPr>
        <w:tc>
          <w:tcPr>
            <w:tcW w:w="695" w:type="dxa"/>
            <w:tcBorders>
              <w:bottom w:val="single" w:sz="6" w:space="0" w:color="000000"/>
            </w:tcBorders>
            <w:shd w:val="clear" w:color="auto" w:fill="auto"/>
          </w:tcPr>
          <w:p w14:paraId="43F07965"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7B6DFD24" w14:textId="77777777" w:rsidR="00887B35" w:rsidRPr="006D61EF" w:rsidRDefault="00887B35" w:rsidP="006939F9">
            <w:pPr>
              <w:pStyle w:val="TextoTabla"/>
            </w:pPr>
          </w:p>
        </w:tc>
        <w:tc>
          <w:tcPr>
            <w:tcW w:w="851" w:type="dxa"/>
            <w:tcBorders>
              <w:bottom w:val="single" w:sz="6" w:space="0" w:color="000000"/>
            </w:tcBorders>
            <w:shd w:val="clear" w:color="auto" w:fill="auto"/>
          </w:tcPr>
          <w:p w14:paraId="45954C08"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B92B5C9" w14:textId="77777777" w:rsidR="00887B35" w:rsidRPr="006D61EF" w:rsidRDefault="00887B35" w:rsidP="006939F9">
            <w:pPr>
              <w:pStyle w:val="TextoTabla"/>
            </w:pPr>
          </w:p>
        </w:tc>
      </w:tr>
      <w:tr w:rsidR="00887B35" w:rsidRPr="00183B8E" w14:paraId="6B2B429C"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7ED06D0" w14:textId="77777777" w:rsidR="00887B35" w:rsidRPr="006D61EF" w:rsidRDefault="00887B35" w:rsidP="006939F9">
            <w:pPr>
              <w:pStyle w:val="TextoTabla"/>
            </w:pPr>
            <w:r w:rsidRPr="006D61EF">
              <w:t xml:space="preserve"> </w:t>
            </w:r>
          </w:p>
        </w:tc>
      </w:tr>
    </w:tbl>
    <w:p w14:paraId="01C26724" w14:textId="77777777" w:rsidR="00887B35" w:rsidRPr="00887B35" w:rsidRDefault="00887B35" w:rsidP="00887B35"/>
    <w:p w14:paraId="6C9B5876" w14:textId="77777777" w:rsidR="00F5532D" w:rsidRDefault="00F5532D">
      <w:pPr>
        <w:spacing w:before="0" w:after="0" w:line="240" w:lineRule="auto"/>
        <w:jc w:val="left"/>
        <w:rPr>
          <w:u w:val="single"/>
        </w:rPr>
      </w:pPr>
      <w:r>
        <w:rPr>
          <w:u w:val="single"/>
        </w:rPr>
        <w:br w:type="page"/>
      </w:r>
    </w:p>
    <w:p w14:paraId="40E18842" w14:textId="1E9DA1D4" w:rsidR="00391171" w:rsidRDefault="00391171" w:rsidP="00391171">
      <w:pPr>
        <w:pStyle w:val="Ttulo2"/>
      </w:pPr>
      <w:bookmarkStart w:id="393" w:name="_Toc318897620"/>
      <w:bookmarkStart w:id="394" w:name="_Toc357060685"/>
      <w:bookmarkStart w:id="395" w:name="_Toc445195511"/>
      <w:bookmarkStart w:id="396" w:name="_Toc519068350"/>
      <w:bookmarkStart w:id="397" w:name="_Toc2687409"/>
      <w:bookmarkStart w:id="398" w:name="_Ref109714138"/>
      <w:bookmarkStart w:id="399" w:name="_Ref109715252"/>
      <w:bookmarkStart w:id="400" w:name="_Toc131162594"/>
      <w:r w:rsidRPr="009D03A0">
        <w:lastRenderedPageBreak/>
        <w:t>U5KI.HTWR.05.005. Anulación de Llamada AD.</w:t>
      </w:r>
      <w:bookmarkEnd w:id="393"/>
      <w:bookmarkEnd w:id="394"/>
      <w:bookmarkEnd w:id="395"/>
      <w:bookmarkEnd w:id="396"/>
      <w:bookmarkEnd w:id="397"/>
      <w:bookmarkEnd w:id="398"/>
      <w:bookmarkEnd w:id="399"/>
      <w:bookmarkEnd w:id="40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1B328C5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26B5897" w14:textId="77777777" w:rsidR="00887B35" w:rsidRPr="006D61EF" w:rsidRDefault="00887B35" w:rsidP="006939F9">
            <w:pPr>
              <w:pStyle w:val="TextoTabla"/>
            </w:pPr>
          </w:p>
        </w:tc>
      </w:tr>
      <w:tr w:rsidR="00887B35" w:rsidRPr="006D61EF" w14:paraId="7D851550" w14:textId="77777777" w:rsidTr="006939F9">
        <w:trPr>
          <w:trHeight w:val="20"/>
          <w:jc w:val="center"/>
        </w:trPr>
        <w:tc>
          <w:tcPr>
            <w:tcW w:w="1971" w:type="dxa"/>
            <w:gridSpan w:val="2"/>
            <w:shd w:val="clear" w:color="auto" w:fill="D9D9D9" w:themeFill="background1" w:themeFillShade="D9"/>
          </w:tcPr>
          <w:p w14:paraId="7D3DFC2E" w14:textId="77777777" w:rsidR="00887B35" w:rsidRPr="006D61EF" w:rsidRDefault="00887B35" w:rsidP="006939F9">
            <w:pPr>
              <w:pStyle w:val="TextoTabla"/>
              <w:rPr>
                <w:b/>
              </w:rPr>
            </w:pPr>
            <w:r w:rsidRPr="006D61EF">
              <w:rPr>
                <w:b/>
              </w:rPr>
              <w:t>Grupo</w:t>
            </w:r>
          </w:p>
        </w:tc>
        <w:tc>
          <w:tcPr>
            <w:tcW w:w="2371" w:type="dxa"/>
            <w:shd w:val="clear" w:color="auto" w:fill="auto"/>
          </w:tcPr>
          <w:p w14:paraId="4E005B1C" w14:textId="03D494FD" w:rsidR="00887B35" w:rsidRPr="006D61EF" w:rsidRDefault="00F5532D" w:rsidP="006939F9">
            <w:pPr>
              <w:pStyle w:val="TextoTabla"/>
            </w:pPr>
            <w:r>
              <w:t>Telefonía</w:t>
            </w:r>
          </w:p>
        </w:tc>
        <w:tc>
          <w:tcPr>
            <w:tcW w:w="2161" w:type="dxa"/>
            <w:shd w:val="clear" w:color="auto" w:fill="D9D9D9" w:themeFill="background1" w:themeFillShade="D9"/>
          </w:tcPr>
          <w:p w14:paraId="7EB4184F"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5E15986A" w14:textId="61062E5C" w:rsidR="00887B35" w:rsidRPr="006D61EF" w:rsidRDefault="00F5532D" w:rsidP="006939F9">
            <w:pPr>
              <w:pStyle w:val="TextoTabla"/>
            </w:pPr>
            <w:r w:rsidRPr="00F5532D">
              <w:t>U5KI.HTWR.05.005</w:t>
            </w:r>
          </w:p>
        </w:tc>
      </w:tr>
      <w:tr w:rsidR="00887B35" w:rsidRPr="00183B8E" w14:paraId="6536225F" w14:textId="77777777" w:rsidTr="006939F9">
        <w:trPr>
          <w:trHeight w:val="20"/>
          <w:jc w:val="center"/>
        </w:trPr>
        <w:tc>
          <w:tcPr>
            <w:tcW w:w="1971" w:type="dxa"/>
            <w:gridSpan w:val="2"/>
            <w:shd w:val="clear" w:color="auto" w:fill="D9D9D9" w:themeFill="background1" w:themeFillShade="D9"/>
          </w:tcPr>
          <w:p w14:paraId="758F9319"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200B1BCC" w14:textId="66F05D9D" w:rsidR="00887B35" w:rsidRPr="006D61EF" w:rsidRDefault="00F5532D" w:rsidP="006939F9">
            <w:pPr>
              <w:pStyle w:val="TextoTabla"/>
            </w:pPr>
            <w:r>
              <w:t>Anulación de Llamadas AD</w:t>
            </w:r>
          </w:p>
        </w:tc>
      </w:tr>
      <w:tr w:rsidR="00887B35" w:rsidRPr="00183B8E" w14:paraId="6ECC77D6" w14:textId="77777777" w:rsidTr="006939F9">
        <w:trPr>
          <w:trHeight w:val="20"/>
          <w:jc w:val="center"/>
        </w:trPr>
        <w:tc>
          <w:tcPr>
            <w:tcW w:w="1971" w:type="dxa"/>
            <w:gridSpan w:val="2"/>
            <w:shd w:val="clear" w:color="auto" w:fill="D9D9D9" w:themeFill="background1" w:themeFillShade="D9"/>
          </w:tcPr>
          <w:p w14:paraId="68D1785E"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47039087" w14:textId="2D3D0179" w:rsidR="00887B35" w:rsidRPr="006D61EF" w:rsidRDefault="00F5532D" w:rsidP="006939F9">
            <w:pPr>
              <w:pStyle w:val="TextoTabla"/>
            </w:pPr>
            <w:r w:rsidRPr="00F5532D">
              <w:t>Comprobar que el sistema es capaz de anular llamadas entrantes a través de los recursos AD programados.</w:t>
            </w:r>
          </w:p>
        </w:tc>
      </w:tr>
      <w:tr w:rsidR="00F5532D" w:rsidRPr="006D61EF" w14:paraId="2FAFE730" w14:textId="77777777" w:rsidTr="006939F9">
        <w:trPr>
          <w:trHeight w:val="20"/>
          <w:jc w:val="center"/>
        </w:trPr>
        <w:tc>
          <w:tcPr>
            <w:tcW w:w="1971" w:type="dxa"/>
            <w:gridSpan w:val="2"/>
            <w:shd w:val="clear" w:color="auto" w:fill="D9D9D9" w:themeFill="background1" w:themeFillShade="D9"/>
            <w:vAlign w:val="center"/>
          </w:tcPr>
          <w:p w14:paraId="351E430E" w14:textId="77777777" w:rsidR="00F5532D" w:rsidRPr="006D61EF" w:rsidRDefault="00F5532D" w:rsidP="00F5532D">
            <w:pPr>
              <w:pStyle w:val="TextoTabla"/>
              <w:rPr>
                <w:b/>
              </w:rPr>
            </w:pPr>
            <w:r w:rsidRPr="006D61EF">
              <w:rPr>
                <w:b/>
              </w:rPr>
              <w:t>Condiciones Iniciales</w:t>
            </w:r>
          </w:p>
        </w:tc>
        <w:tc>
          <w:tcPr>
            <w:tcW w:w="7918" w:type="dxa"/>
            <w:gridSpan w:val="5"/>
            <w:shd w:val="clear" w:color="auto" w:fill="auto"/>
          </w:tcPr>
          <w:p w14:paraId="7D013FB8" w14:textId="77777777" w:rsidR="00F5532D" w:rsidRDefault="00F5532D" w:rsidP="00F5532D">
            <w:pPr>
              <w:pStyle w:val="TextoTabla"/>
            </w:pPr>
            <w:r>
              <w:t>Dos puestos de operador configurados en modo NORMAL con JACKS insertados.</w:t>
            </w:r>
          </w:p>
          <w:p w14:paraId="33F673A6" w14:textId="77777777" w:rsidR="00F5532D" w:rsidRDefault="00F5532D" w:rsidP="00A3312E">
            <w:pPr>
              <w:pStyle w:val="TextoTabla"/>
              <w:numPr>
                <w:ilvl w:val="0"/>
                <w:numId w:val="118"/>
              </w:numPr>
            </w:pPr>
            <w:r>
              <w:t>Colaterales de Telefonía.</w:t>
            </w:r>
          </w:p>
          <w:p w14:paraId="10BF803F" w14:textId="77777777" w:rsidR="00F5532D" w:rsidRDefault="00F5532D" w:rsidP="00A3312E">
            <w:pPr>
              <w:pStyle w:val="TextoTabla"/>
              <w:numPr>
                <w:ilvl w:val="1"/>
                <w:numId w:val="118"/>
              </w:numPr>
            </w:pPr>
            <w:r>
              <w:t>Teléfono BL.</w:t>
            </w:r>
          </w:p>
          <w:p w14:paraId="1DA7BBAB" w14:textId="77777777" w:rsidR="00F5532D" w:rsidRDefault="00F5532D" w:rsidP="00A3312E">
            <w:pPr>
              <w:pStyle w:val="TextoTabla"/>
              <w:numPr>
                <w:ilvl w:val="1"/>
                <w:numId w:val="118"/>
              </w:numPr>
            </w:pPr>
            <w:r>
              <w:t>Teléfono BC.</w:t>
            </w:r>
          </w:p>
          <w:p w14:paraId="46D74D3D" w14:textId="77777777" w:rsidR="00F5532D" w:rsidRDefault="00F5532D" w:rsidP="00A3312E">
            <w:pPr>
              <w:pStyle w:val="TextoTabla"/>
              <w:numPr>
                <w:ilvl w:val="1"/>
                <w:numId w:val="118"/>
              </w:numPr>
            </w:pPr>
            <w:r>
              <w:t>Teléfono SIP. (Opcional)</w:t>
            </w:r>
          </w:p>
          <w:p w14:paraId="4CBAE6E4" w14:textId="77777777" w:rsidR="00F5532D" w:rsidRDefault="00F5532D" w:rsidP="00A3312E">
            <w:pPr>
              <w:pStyle w:val="TextoTabla"/>
              <w:numPr>
                <w:ilvl w:val="1"/>
                <w:numId w:val="118"/>
              </w:numPr>
            </w:pPr>
            <w:r>
              <w:t>Línea PABX.</w:t>
            </w:r>
          </w:p>
          <w:p w14:paraId="3938887A" w14:textId="77777777" w:rsidR="00F5532D" w:rsidRDefault="00F5532D" w:rsidP="00A3312E">
            <w:pPr>
              <w:pStyle w:val="TextoTabla"/>
              <w:numPr>
                <w:ilvl w:val="1"/>
                <w:numId w:val="118"/>
              </w:numPr>
            </w:pPr>
            <w:r>
              <w:t>Colateral R2 (Equipo ETM).</w:t>
            </w:r>
          </w:p>
          <w:p w14:paraId="48D88D62" w14:textId="77777777" w:rsidR="00F5532D" w:rsidRDefault="00F5532D" w:rsidP="00A3312E">
            <w:pPr>
              <w:pStyle w:val="TextoTabla"/>
              <w:numPr>
                <w:ilvl w:val="1"/>
                <w:numId w:val="118"/>
              </w:numPr>
            </w:pPr>
            <w:r>
              <w:t>Colateral N5 (Equipo ETM).</w:t>
            </w:r>
          </w:p>
          <w:p w14:paraId="64FF42BB" w14:textId="36B4B302" w:rsidR="00F5532D" w:rsidRPr="006D61EF" w:rsidRDefault="00F5532D" w:rsidP="00A3312E">
            <w:pPr>
              <w:pStyle w:val="TextoTabla"/>
              <w:numPr>
                <w:ilvl w:val="0"/>
                <w:numId w:val="118"/>
              </w:numPr>
            </w:pPr>
            <w:r>
              <w:t>Configuración del sistema de forma que todos los colaterales sean accesibles desde los puestos (incluidas entre ellos mismos) a través de teclas de Acceso directo.</w:t>
            </w:r>
          </w:p>
        </w:tc>
      </w:tr>
      <w:tr w:rsidR="00F5532D" w:rsidRPr="006D61EF" w14:paraId="1DBA5A66" w14:textId="77777777" w:rsidTr="006939F9">
        <w:trPr>
          <w:trHeight w:val="20"/>
          <w:jc w:val="center"/>
        </w:trPr>
        <w:tc>
          <w:tcPr>
            <w:tcW w:w="695" w:type="dxa"/>
            <w:shd w:val="clear" w:color="auto" w:fill="BFBFBF" w:themeFill="background1" w:themeFillShade="BF"/>
          </w:tcPr>
          <w:p w14:paraId="0A44DB75" w14:textId="77777777" w:rsidR="00F5532D" w:rsidRPr="006D61EF" w:rsidRDefault="00F5532D" w:rsidP="00F5532D">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EA3C1C4" w14:textId="77777777" w:rsidR="00F5532D" w:rsidRPr="006D61EF" w:rsidRDefault="00F5532D" w:rsidP="00F5532D">
            <w:pPr>
              <w:pStyle w:val="TextoTabla"/>
              <w:rPr>
                <w:b/>
              </w:rPr>
            </w:pPr>
            <w:r w:rsidRPr="006D61EF">
              <w:rPr>
                <w:b/>
              </w:rPr>
              <w:t>Descripción</w:t>
            </w:r>
          </w:p>
        </w:tc>
        <w:tc>
          <w:tcPr>
            <w:tcW w:w="1701" w:type="dxa"/>
            <w:gridSpan w:val="2"/>
            <w:shd w:val="clear" w:color="auto" w:fill="BFBFBF" w:themeFill="background1" w:themeFillShade="BF"/>
          </w:tcPr>
          <w:p w14:paraId="3B4D40C3" w14:textId="77777777" w:rsidR="00F5532D" w:rsidRPr="006D61EF" w:rsidRDefault="00F5532D" w:rsidP="00F5532D">
            <w:pPr>
              <w:pStyle w:val="TextoTabla"/>
              <w:rPr>
                <w:b/>
              </w:rPr>
            </w:pPr>
            <w:r w:rsidRPr="006D61EF">
              <w:rPr>
                <w:b/>
              </w:rPr>
              <w:t>Resultado</w:t>
            </w:r>
          </w:p>
        </w:tc>
      </w:tr>
      <w:tr w:rsidR="00F5532D" w:rsidRPr="006D61EF" w14:paraId="042C77C3" w14:textId="77777777" w:rsidTr="006939F9">
        <w:trPr>
          <w:trHeight w:val="20"/>
          <w:jc w:val="center"/>
        </w:trPr>
        <w:tc>
          <w:tcPr>
            <w:tcW w:w="8188" w:type="dxa"/>
            <w:gridSpan w:val="5"/>
            <w:shd w:val="clear" w:color="auto" w:fill="D9D9D9" w:themeFill="background1" w:themeFillShade="D9"/>
          </w:tcPr>
          <w:p w14:paraId="112AC191" w14:textId="77777777" w:rsidR="00F5532D" w:rsidRPr="006D61EF" w:rsidRDefault="00F5532D" w:rsidP="00F5532D">
            <w:pPr>
              <w:pStyle w:val="TextoTabla"/>
              <w:rPr>
                <w:b/>
              </w:rPr>
            </w:pPr>
          </w:p>
        </w:tc>
        <w:tc>
          <w:tcPr>
            <w:tcW w:w="851" w:type="dxa"/>
            <w:shd w:val="clear" w:color="auto" w:fill="D9D9D9" w:themeFill="background1" w:themeFillShade="D9"/>
          </w:tcPr>
          <w:p w14:paraId="3050883B" w14:textId="77777777" w:rsidR="00F5532D" w:rsidRPr="006D61EF" w:rsidRDefault="00F5532D" w:rsidP="00F5532D">
            <w:pPr>
              <w:pStyle w:val="TextoTabla"/>
              <w:rPr>
                <w:b/>
              </w:rPr>
            </w:pPr>
            <w:r w:rsidRPr="006D61EF">
              <w:rPr>
                <w:b/>
              </w:rPr>
              <w:t>SI</w:t>
            </w:r>
          </w:p>
        </w:tc>
        <w:tc>
          <w:tcPr>
            <w:tcW w:w="850" w:type="dxa"/>
            <w:shd w:val="clear" w:color="auto" w:fill="D9D9D9" w:themeFill="background1" w:themeFillShade="D9"/>
          </w:tcPr>
          <w:p w14:paraId="1C870DE3" w14:textId="77777777" w:rsidR="00F5532D" w:rsidRPr="006D61EF" w:rsidRDefault="00F5532D" w:rsidP="00F5532D">
            <w:pPr>
              <w:pStyle w:val="TextoTabla"/>
              <w:rPr>
                <w:b/>
              </w:rPr>
            </w:pPr>
            <w:r w:rsidRPr="006D61EF">
              <w:rPr>
                <w:b/>
              </w:rPr>
              <w:t>NO</w:t>
            </w:r>
          </w:p>
        </w:tc>
      </w:tr>
      <w:tr w:rsidR="00F5532D" w:rsidRPr="00183B8E" w14:paraId="0E99489B" w14:textId="77777777" w:rsidTr="006939F9">
        <w:trPr>
          <w:trHeight w:val="20"/>
          <w:jc w:val="center"/>
        </w:trPr>
        <w:tc>
          <w:tcPr>
            <w:tcW w:w="695" w:type="dxa"/>
            <w:tcBorders>
              <w:bottom w:val="single" w:sz="6" w:space="0" w:color="000000"/>
            </w:tcBorders>
            <w:shd w:val="clear" w:color="auto" w:fill="auto"/>
          </w:tcPr>
          <w:p w14:paraId="38FB3374" w14:textId="77777777" w:rsidR="00F5532D" w:rsidRPr="006D61EF" w:rsidRDefault="00F5532D" w:rsidP="00F5532D">
            <w:pPr>
              <w:pStyle w:val="TextoTabla"/>
            </w:pPr>
            <w:r w:rsidRPr="006D61EF">
              <w:t>1</w:t>
            </w:r>
          </w:p>
        </w:tc>
        <w:tc>
          <w:tcPr>
            <w:tcW w:w="7493" w:type="dxa"/>
            <w:gridSpan w:val="4"/>
            <w:tcBorders>
              <w:bottom w:val="single" w:sz="6" w:space="0" w:color="000000"/>
            </w:tcBorders>
            <w:shd w:val="clear" w:color="auto" w:fill="auto"/>
          </w:tcPr>
          <w:p w14:paraId="0916BD52" w14:textId="7039810C" w:rsidR="00F5532D" w:rsidRDefault="00F5532D" w:rsidP="00F5532D">
            <w:pPr>
              <w:pStyle w:val="TextoTabla"/>
            </w:pPr>
            <w:r>
              <w:t>Iniciar desde Puesto 2 una llamada a Puesto 1.</w:t>
            </w:r>
          </w:p>
          <w:p w14:paraId="17F1CB26" w14:textId="09CF81CC" w:rsidR="00F5532D" w:rsidRPr="006D61EF" w:rsidRDefault="00F5532D" w:rsidP="00A3312E">
            <w:pPr>
              <w:pStyle w:val="TextoTabla"/>
              <w:numPr>
                <w:ilvl w:val="0"/>
                <w:numId w:val="117"/>
              </w:numPr>
            </w:pPr>
            <w:r>
              <w:t>Comprobar que la tecla AD asociada refleja el estado de LLAMADA ENTRANTE, y que existe señalización acústica.</w:t>
            </w:r>
          </w:p>
        </w:tc>
        <w:tc>
          <w:tcPr>
            <w:tcW w:w="851" w:type="dxa"/>
            <w:tcBorders>
              <w:bottom w:val="single" w:sz="6" w:space="0" w:color="000000"/>
            </w:tcBorders>
            <w:shd w:val="clear" w:color="auto" w:fill="auto"/>
          </w:tcPr>
          <w:p w14:paraId="320B3AC3" w14:textId="77777777" w:rsidR="00F5532D" w:rsidRPr="006D61EF" w:rsidRDefault="00F5532D" w:rsidP="00F5532D">
            <w:pPr>
              <w:pStyle w:val="TextoTabla"/>
            </w:pPr>
          </w:p>
        </w:tc>
        <w:tc>
          <w:tcPr>
            <w:tcW w:w="850" w:type="dxa"/>
            <w:tcBorders>
              <w:bottom w:val="single" w:sz="6" w:space="0" w:color="000000"/>
            </w:tcBorders>
            <w:shd w:val="clear" w:color="auto" w:fill="auto"/>
          </w:tcPr>
          <w:p w14:paraId="73DA0907" w14:textId="77777777" w:rsidR="00F5532D" w:rsidRPr="006D61EF" w:rsidRDefault="00F5532D" w:rsidP="00F5532D">
            <w:pPr>
              <w:pStyle w:val="TextoTabla"/>
            </w:pPr>
          </w:p>
        </w:tc>
      </w:tr>
      <w:tr w:rsidR="00F5532D" w:rsidRPr="00183B8E" w14:paraId="0E0BDB9E" w14:textId="77777777" w:rsidTr="006939F9">
        <w:trPr>
          <w:trHeight w:val="20"/>
          <w:jc w:val="center"/>
        </w:trPr>
        <w:tc>
          <w:tcPr>
            <w:tcW w:w="695" w:type="dxa"/>
            <w:tcBorders>
              <w:bottom w:val="single" w:sz="6" w:space="0" w:color="000000"/>
            </w:tcBorders>
            <w:shd w:val="clear" w:color="auto" w:fill="auto"/>
          </w:tcPr>
          <w:p w14:paraId="29832DEA" w14:textId="77777777" w:rsidR="00F5532D" w:rsidRPr="006D61EF" w:rsidRDefault="00F5532D" w:rsidP="00F5532D">
            <w:pPr>
              <w:pStyle w:val="TextoTabla"/>
            </w:pPr>
            <w:r w:rsidRPr="006D61EF">
              <w:t>2</w:t>
            </w:r>
          </w:p>
        </w:tc>
        <w:tc>
          <w:tcPr>
            <w:tcW w:w="7493" w:type="dxa"/>
            <w:gridSpan w:val="4"/>
            <w:tcBorders>
              <w:bottom w:val="single" w:sz="6" w:space="0" w:color="000000"/>
            </w:tcBorders>
            <w:shd w:val="clear" w:color="auto" w:fill="auto"/>
          </w:tcPr>
          <w:p w14:paraId="1CE6B695" w14:textId="736F5FFA" w:rsidR="00F5532D" w:rsidRDefault="00F5532D" w:rsidP="00F5532D">
            <w:pPr>
              <w:pStyle w:val="TextoTabla"/>
            </w:pPr>
            <w:r>
              <w:t>Pulsar la tecla ANUL.</w:t>
            </w:r>
          </w:p>
          <w:p w14:paraId="2885280D" w14:textId="41014EB4" w:rsidR="00F5532D" w:rsidRPr="006D61EF" w:rsidRDefault="00F5532D" w:rsidP="00A3312E">
            <w:pPr>
              <w:pStyle w:val="TextoTabla"/>
              <w:numPr>
                <w:ilvl w:val="0"/>
                <w:numId w:val="117"/>
              </w:numPr>
            </w:pPr>
            <w:r>
              <w:t>Comprobar que se libera la llamada y la tecla refleja el estado de MEMORIA. Desaparece la señalización acústica.</w:t>
            </w:r>
          </w:p>
        </w:tc>
        <w:tc>
          <w:tcPr>
            <w:tcW w:w="851" w:type="dxa"/>
            <w:tcBorders>
              <w:bottom w:val="single" w:sz="6" w:space="0" w:color="000000"/>
            </w:tcBorders>
            <w:shd w:val="clear" w:color="auto" w:fill="auto"/>
          </w:tcPr>
          <w:p w14:paraId="175E3D7D" w14:textId="77777777" w:rsidR="00F5532D" w:rsidRPr="006D61EF" w:rsidRDefault="00F5532D" w:rsidP="00F5532D">
            <w:pPr>
              <w:pStyle w:val="TextoTabla"/>
            </w:pPr>
          </w:p>
        </w:tc>
        <w:tc>
          <w:tcPr>
            <w:tcW w:w="850" w:type="dxa"/>
            <w:tcBorders>
              <w:bottom w:val="single" w:sz="6" w:space="0" w:color="000000"/>
            </w:tcBorders>
            <w:shd w:val="clear" w:color="auto" w:fill="auto"/>
          </w:tcPr>
          <w:p w14:paraId="156991D2" w14:textId="77777777" w:rsidR="00F5532D" w:rsidRPr="006D61EF" w:rsidRDefault="00F5532D" w:rsidP="00F5532D">
            <w:pPr>
              <w:pStyle w:val="TextoTabla"/>
            </w:pPr>
          </w:p>
        </w:tc>
      </w:tr>
      <w:tr w:rsidR="00F5532D" w:rsidRPr="00183B8E" w14:paraId="582FEACB" w14:textId="77777777" w:rsidTr="006939F9">
        <w:trPr>
          <w:trHeight w:val="20"/>
          <w:jc w:val="center"/>
        </w:trPr>
        <w:tc>
          <w:tcPr>
            <w:tcW w:w="695" w:type="dxa"/>
            <w:tcBorders>
              <w:bottom w:val="single" w:sz="6" w:space="0" w:color="000000"/>
            </w:tcBorders>
            <w:shd w:val="clear" w:color="auto" w:fill="auto"/>
          </w:tcPr>
          <w:p w14:paraId="77F4E3F5" w14:textId="77777777" w:rsidR="00F5532D" w:rsidRPr="006D61EF" w:rsidRDefault="00F5532D" w:rsidP="00F5532D">
            <w:pPr>
              <w:pStyle w:val="TextoTabla"/>
            </w:pPr>
            <w:r w:rsidRPr="006D61EF">
              <w:t>3</w:t>
            </w:r>
          </w:p>
        </w:tc>
        <w:tc>
          <w:tcPr>
            <w:tcW w:w="7493" w:type="dxa"/>
            <w:gridSpan w:val="4"/>
            <w:tcBorders>
              <w:bottom w:val="single" w:sz="6" w:space="0" w:color="000000"/>
            </w:tcBorders>
            <w:shd w:val="clear" w:color="auto" w:fill="auto"/>
          </w:tcPr>
          <w:p w14:paraId="08DA2A9D" w14:textId="3E814CBE" w:rsidR="00F5532D" w:rsidRPr="006D61EF" w:rsidRDefault="00F5532D" w:rsidP="00F5532D">
            <w:pPr>
              <w:pStyle w:val="TextoTabla"/>
            </w:pPr>
            <w:r w:rsidRPr="00F5532D">
              <w:t>Repetir con otros tipos de colateral</w:t>
            </w:r>
          </w:p>
        </w:tc>
        <w:tc>
          <w:tcPr>
            <w:tcW w:w="851" w:type="dxa"/>
            <w:tcBorders>
              <w:bottom w:val="single" w:sz="6" w:space="0" w:color="000000"/>
            </w:tcBorders>
            <w:shd w:val="clear" w:color="auto" w:fill="auto"/>
          </w:tcPr>
          <w:p w14:paraId="34A17F36" w14:textId="77777777" w:rsidR="00F5532D" w:rsidRPr="006D61EF" w:rsidRDefault="00F5532D" w:rsidP="00F5532D">
            <w:pPr>
              <w:pStyle w:val="TextoTabla"/>
            </w:pPr>
          </w:p>
        </w:tc>
        <w:tc>
          <w:tcPr>
            <w:tcW w:w="850" w:type="dxa"/>
            <w:tcBorders>
              <w:bottom w:val="single" w:sz="6" w:space="0" w:color="000000"/>
            </w:tcBorders>
            <w:shd w:val="clear" w:color="auto" w:fill="auto"/>
          </w:tcPr>
          <w:p w14:paraId="3299FA9B" w14:textId="77777777" w:rsidR="00F5532D" w:rsidRPr="006D61EF" w:rsidRDefault="00F5532D" w:rsidP="00F5532D">
            <w:pPr>
              <w:pStyle w:val="TextoTabla"/>
            </w:pPr>
          </w:p>
        </w:tc>
      </w:tr>
      <w:tr w:rsidR="00F5532D" w:rsidRPr="00183B8E" w14:paraId="06E38D4C" w14:textId="77777777" w:rsidTr="006939F9">
        <w:trPr>
          <w:trHeight w:val="20"/>
          <w:jc w:val="center"/>
        </w:trPr>
        <w:tc>
          <w:tcPr>
            <w:tcW w:w="695" w:type="dxa"/>
            <w:tcBorders>
              <w:bottom w:val="single" w:sz="6" w:space="0" w:color="000000"/>
            </w:tcBorders>
            <w:shd w:val="clear" w:color="auto" w:fill="auto"/>
          </w:tcPr>
          <w:p w14:paraId="670543FB" w14:textId="77777777" w:rsidR="00F5532D" w:rsidRPr="006D61EF" w:rsidRDefault="00F5532D" w:rsidP="00F5532D">
            <w:pPr>
              <w:pStyle w:val="TextoTabla"/>
            </w:pPr>
          </w:p>
        </w:tc>
        <w:tc>
          <w:tcPr>
            <w:tcW w:w="7493" w:type="dxa"/>
            <w:gridSpan w:val="4"/>
            <w:tcBorders>
              <w:bottom w:val="single" w:sz="6" w:space="0" w:color="000000"/>
            </w:tcBorders>
            <w:shd w:val="clear" w:color="auto" w:fill="auto"/>
          </w:tcPr>
          <w:p w14:paraId="500DD836" w14:textId="77777777" w:rsidR="00F5532D" w:rsidRPr="006D61EF" w:rsidRDefault="00F5532D" w:rsidP="00F5532D">
            <w:pPr>
              <w:pStyle w:val="TextoTabla"/>
            </w:pPr>
          </w:p>
        </w:tc>
        <w:tc>
          <w:tcPr>
            <w:tcW w:w="851" w:type="dxa"/>
            <w:tcBorders>
              <w:bottom w:val="single" w:sz="6" w:space="0" w:color="000000"/>
            </w:tcBorders>
            <w:shd w:val="clear" w:color="auto" w:fill="auto"/>
          </w:tcPr>
          <w:p w14:paraId="3E2C7C43" w14:textId="77777777" w:rsidR="00F5532D" w:rsidRPr="006D61EF" w:rsidRDefault="00F5532D" w:rsidP="00F5532D">
            <w:pPr>
              <w:pStyle w:val="TextoTabla"/>
            </w:pPr>
          </w:p>
        </w:tc>
        <w:tc>
          <w:tcPr>
            <w:tcW w:w="850" w:type="dxa"/>
            <w:tcBorders>
              <w:bottom w:val="single" w:sz="6" w:space="0" w:color="000000"/>
            </w:tcBorders>
            <w:shd w:val="clear" w:color="auto" w:fill="auto"/>
          </w:tcPr>
          <w:p w14:paraId="4BA7FEB7" w14:textId="77777777" w:rsidR="00F5532D" w:rsidRPr="006D61EF" w:rsidRDefault="00F5532D" w:rsidP="00F5532D">
            <w:pPr>
              <w:pStyle w:val="TextoTabla"/>
            </w:pPr>
          </w:p>
        </w:tc>
      </w:tr>
      <w:tr w:rsidR="00F5532D" w:rsidRPr="00183B8E" w14:paraId="21D7A3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2B055C7" w14:textId="77777777" w:rsidR="00F5532D" w:rsidRPr="006D61EF" w:rsidRDefault="00F5532D" w:rsidP="00F5532D">
            <w:pPr>
              <w:pStyle w:val="TextoTabla"/>
            </w:pPr>
            <w:r w:rsidRPr="006D61EF">
              <w:t xml:space="preserve"> </w:t>
            </w:r>
          </w:p>
        </w:tc>
      </w:tr>
    </w:tbl>
    <w:p w14:paraId="2E61EBA0" w14:textId="77777777" w:rsidR="00887B35" w:rsidRPr="00887B35" w:rsidRDefault="00887B35" w:rsidP="00887B35"/>
    <w:p w14:paraId="59FFEECE" w14:textId="77777777" w:rsidR="00857F67" w:rsidRDefault="00857F67">
      <w:pPr>
        <w:spacing w:before="0" w:after="0" w:line="240" w:lineRule="auto"/>
        <w:jc w:val="left"/>
        <w:rPr>
          <w:u w:val="single"/>
        </w:rPr>
      </w:pPr>
      <w:r>
        <w:rPr>
          <w:u w:val="single"/>
        </w:rPr>
        <w:br w:type="page"/>
      </w:r>
    </w:p>
    <w:p w14:paraId="74CAF03E" w14:textId="4A794BD3" w:rsidR="00391171" w:rsidRDefault="00391171" w:rsidP="00391171">
      <w:pPr>
        <w:pStyle w:val="Ttulo2"/>
      </w:pPr>
      <w:bookmarkStart w:id="401" w:name="_Toc318897621"/>
      <w:bookmarkStart w:id="402" w:name="_Toc357060686"/>
      <w:bookmarkStart w:id="403" w:name="_Toc445195512"/>
      <w:bookmarkStart w:id="404" w:name="_Toc519068351"/>
      <w:bookmarkStart w:id="405" w:name="_Toc2687410"/>
      <w:bookmarkStart w:id="406" w:name="_Ref109714143"/>
      <w:bookmarkStart w:id="407" w:name="_Ref109715257"/>
      <w:bookmarkStart w:id="408" w:name="_Toc131162595"/>
      <w:r w:rsidRPr="009D03A0">
        <w:lastRenderedPageBreak/>
        <w:t>U5KI.HTWR.05.006. Inicio de Llamada AI.</w:t>
      </w:r>
      <w:bookmarkEnd w:id="401"/>
      <w:bookmarkEnd w:id="402"/>
      <w:bookmarkEnd w:id="403"/>
      <w:bookmarkEnd w:id="404"/>
      <w:bookmarkEnd w:id="405"/>
      <w:bookmarkEnd w:id="406"/>
      <w:bookmarkEnd w:id="407"/>
      <w:bookmarkEnd w:id="40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6ABBFAD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E46BC8B" w14:textId="77777777" w:rsidR="00887B35" w:rsidRPr="006D61EF" w:rsidRDefault="00887B35" w:rsidP="006939F9">
            <w:pPr>
              <w:pStyle w:val="TextoTabla"/>
            </w:pPr>
          </w:p>
        </w:tc>
      </w:tr>
      <w:tr w:rsidR="00887B35" w:rsidRPr="006D61EF" w14:paraId="3079B2F8" w14:textId="77777777" w:rsidTr="006939F9">
        <w:trPr>
          <w:trHeight w:val="20"/>
          <w:jc w:val="center"/>
        </w:trPr>
        <w:tc>
          <w:tcPr>
            <w:tcW w:w="1971" w:type="dxa"/>
            <w:gridSpan w:val="2"/>
            <w:shd w:val="clear" w:color="auto" w:fill="D9D9D9" w:themeFill="background1" w:themeFillShade="D9"/>
          </w:tcPr>
          <w:p w14:paraId="4893A602" w14:textId="77777777" w:rsidR="00887B35" w:rsidRPr="006D61EF" w:rsidRDefault="00887B35" w:rsidP="006939F9">
            <w:pPr>
              <w:pStyle w:val="TextoTabla"/>
              <w:rPr>
                <w:b/>
              </w:rPr>
            </w:pPr>
            <w:r w:rsidRPr="006D61EF">
              <w:rPr>
                <w:b/>
              </w:rPr>
              <w:t>Grupo</w:t>
            </w:r>
          </w:p>
        </w:tc>
        <w:tc>
          <w:tcPr>
            <w:tcW w:w="2371" w:type="dxa"/>
            <w:shd w:val="clear" w:color="auto" w:fill="auto"/>
          </w:tcPr>
          <w:p w14:paraId="63547DA1" w14:textId="1A53BAAC" w:rsidR="00887B35" w:rsidRPr="006D61EF" w:rsidRDefault="00857F67" w:rsidP="006939F9">
            <w:pPr>
              <w:pStyle w:val="TextoTabla"/>
            </w:pPr>
            <w:r>
              <w:t>Telefonía</w:t>
            </w:r>
          </w:p>
        </w:tc>
        <w:tc>
          <w:tcPr>
            <w:tcW w:w="2161" w:type="dxa"/>
            <w:shd w:val="clear" w:color="auto" w:fill="D9D9D9" w:themeFill="background1" w:themeFillShade="D9"/>
          </w:tcPr>
          <w:p w14:paraId="3B6480B3"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19AA2C7F" w14:textId="57165E07" w:rsidR="00887B35" w:rsidRPr="006D61EF" w:rsidRDefault="00857F67" w:rsidP="006939F9">
            <w:pPr>
              <w:pStyle w:val="TextoTabla"/>
            </w:pPr>
            <w:r w:rsidRPr="00857F67">
              <w:t>U5KI.HTWR.05.006</w:t>
            </w:r>
          </w:p>
        </w:tc>
      </w:tr>
      <w:tr w:rsidR="00887B35" w:rsidRPr="00183B8E" w14:paraId="45EC0D18" w14:textId="77777777" w:rsidTr="006939F9">
        <w:trPr>
          <w:trHeight w:val="20"/>
          <w:jc w:val="center"/>
        </w:trPr>
        <w:tc>
          <w:tcPr>
            <w:tcW w:w="1971" w:type="dxa"/>
            <w:gridSpan w:val="2"/>
            <w:shd w:val="clear" w:color="auto" w:fill="D9D9D9" w:themeFill="background1" w:themeFillShade="D9"/>
          </w:tcPr>
          <w:p w14:paraId="47D39BBA"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1C09FAED" w14:textId="350B0F15" w:rsidR="00887B35" w:rsidRPr="006D61EF" w:rsidRDefault="00857F67" w:rsidP="006939F9">
            <w:pPr>
              <w:pStyle w:val="TextoTabla"/>
            </w:pPr>
            <w:r>
              <w:t>Inicio de Llamada AI.</w:t>
            </w:r>
          </w:p>
        </w:tc>
      </w:tr>
      <w:tr w:rsidR="00887B35" w:rsidRPr="00183B8E" w14:paraId="7E6FFCFF" w14:textId="77777777" w:rsidTr="006939F9">
        <w:trPr>
          <w:trHeight w:val="20"/>
          <w:jc w:val="center"/>
        </w:trPr>
        <w:tc>
          <w:tcPr>
            <w:tcW w:w="1971" w:type="dxa"/>
            <w:gridSpan w:val="2"/>
            <w:shd w:val="clear" w:color="auto" w:fill="D9D9D9" w:themeFill="background1" w:themeFillShade="D9"/>
          </w:tcPr>
          <w:p w14:paraId="0BBF3800"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41D40927" w14:textId="3CE0AEFA" w:rsidR="00887B35" w:rsidRPr="006D61EF" w:rsidRDefault="00857F67" w:rsidP="006939F9">
            <w:pPr>
              <w:pStyle w:val="TextoTabla"/>
            </w:pPr>
            <w:r w:rsidRPr="00857F67">
              <w:t>Comprobar que el sistema es capaz de generar llamadas salientes a través de los recursos AI programados.</w:t>
            </w:r>
          </w:p>
        </w:tc>
      </w:tr>
      <w:tr w:rsidR="00887B35" w:rsidRPr="006D61EF" w14:paraId="7DDB6E99" w14:textId="77777777" w:rsidTr="006939F9">
        <w:trPr>
          <w:trHeight w:val="20"/>
          <w:jc w:val="center"/>
        </w:trPr>
        <w:tc>
          <w:tcPr>
            <w:tcW w:w="1971" w:type="dxa"/>
            <w:gridSpan w:val="2"/>
            <w:shd w:val="clear" w:color="auto" w:fill="D9D9D9" w:themeFill="background1" w:themeFillShade="D9"/>
            <w:vAlign w:val="center"/>
          </w:tcPr>
          <w:p w14:paraId="2949CF0E"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5A6C1FEF" w14:textId="77777777" w:rsidR="00857F67" w:rsidRDefault="00857F67" w:rsidP="00A3312E">
            <w:pPr>
              <w:pStyle w:val="TextoTabla"/>
              <w:numPr>
                <w:ilvl w:val="0"/>
                <w:numId w:val="119"/>
              </w:numPr>
            </w:pPr>
            <w:r>
              <w:t>Dos puestos de operador configurados en modo NORMAL con JACKS insertados.</w:t>
            </w:r>
          </w:p>
          <w:p w14:paraId="01120C03" w14:textId="77777777" w:rsidR="00857F67" w:rsidRDefault="00857F67" w:rsidP="00A3312E">
            <w:pPr>
              <w:pStyle w:val="TextoTabla"/>
              <w:numPr>
                <w:ilvl w:val="0"/>
                <w:numId w:val="119"/>
              </w:numPr>
            </w:pPr>
            <w:r>
              <w:t>Colaterales de Telefonía.</w:t>
            </w:r>
          </w:p>
          <w:p w14:paraId="2C63900E" w14:textId="77777777" w:rsidR="00857F67" w:rsidRDefault="00857F67" w:rsidP="00A3312E">
            <w:pPr>
              <w:pStyle w:val="TextoTabla"/>
              <w:numPr>
                <w:ilvl w:val="1"/>
                <w:numId w:val="119"/>
              </w:numPr>
            </w:pPr>
            <w:r>
              <w:t>Teléfono SIP. (Opcional)</w:t>
            </w:r>
          </w:p>
          <w:p w14:paraId="029A2F13" w14:textId="77777777" w:rsidR="00857F67" w:rsidRDefault="00857F67" w:rsidP="00A3312E">
            <w:pPr>
              <w:pStyle w:val="TextoTabla"/>
              <w:numPr>
                <w:ilvl w:val="1"/>
                <w:numId w:val="119"/>
              </w:numPr>
            </w:pPr>
            <w:r>
              <w:t>Línea PABX.</w:t>
            </w:r>
          </w:p>
          <w:p w14:paraId="700C9D8A" w14:textId="77777777" w:rsidR="00857F67" w:rsidRDefault="00857F67" w:rsidP="00A3312E">
            <w:pPr>
              <w:pStyle w:val="TextoTabla"/>
              <w:numPr>
                <w:ilvl w:val="1"/>
                <w:numId w:val="119"/>
              </w:numPr>
            </w:pPr>
            <w:r>
              <w:t>Colateral R2 (Equipo ETM).</w:t>
            </w:r>
          </w:p>
          <w:p w14:paraId="2F04B115" w14:textId="77777777" w:rsidR="00857F67" w:rsidRDefault="00857F67" w:rsidP="00A3312E">
            <w:pPr>
              <w:pStyle w:val="TextoTabla"/>
              <w:numPr>
                <w:ilvl w:val="1"/>
                <w:numId w:val="119"/>
              </w:numPr>
            </w:pPr>
            <w:r>
              <w:t>Colateral N5 (Equipo ETM).</w:t>
            </w:r>
          </w:p>
          <w:p w14:paraId="3E8C3BA1" w14:textId="77777777" w:rsidR="00857F67" w:rsidRDefault="00857F67" w:rsidP="00A3312E">
            <w:pPr>
              <w:pStyle w:val="TextoTabla"/>
              <w:numPr>
                <w:ilvl w:val="0"/>
                <w:numId w:val="119"/>
              </w:numPr>
            </w:pPr>
            <w:r>
              <w:t>Número de AI de colaterales conocidos. [Este número consiste en el nº del Prefijo de la Red a la que pertenece seguido del nº de abonado dentro de su red.  Para el caso de la Red ATS no es necesario introducir prefijo de Red]</w:t>
            </w:r>
          </w:p>
          <w:p w14:paraId="0F990EDA" w14:textId="24D8729F" w:rsidR="00887B35" w:rsidRPr="006D61EF" w:rsidRDefault="00857F67" w:rsidP="00A3312E">
            <w:pPr>
              <w:pStyle w:val="TextoTabla"/>
              <w:numPr>
                <w:ilvl w:val="0"/>
                <w:numId w:val="119"/>
              </w:numPr>
            </w:pPr>
            <w:r>
              <w:t>Configuración del sistema de forma que los colaterales sean accesibles desde los puestos a través de teclas de Acceso directo.</w:t>
            </w:r>
          </w:p>
        </w:tc>
      </w:tr>
      <w:tr w:rsidR="00887B35" w:rsidRPr="006D61EF" w14:paraId="0D520820" w14:textId="77777777" w:rsidTr="006939F9">
        <w:trPr>
          <w:trHeight w:val="20"/>
          <w:jc w:val="center"/>
        </w:trPr>
        <w:tc>
          <w:tcPr>
            <w:tcW w:w="695" w:type="dxa"/>
            <w:shd w:val="clear" w:color="auto" w:fill="BFBFBF" w:themeFill="background1" w:themeFillShade="BF"/>
          </w:tcPr>
          <w:p w14:paraId="662EE6A1"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052A2DA"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6D3E6267" w14:textId="77777777" w:rsidR="00887B35" w:rsidRPr="006D61EF" w:rsidRDefault="00887B35" w:rsidP="006939F9">
            <w:pPr>
              <w:pStyle w:val="TextoTabla"/>
              <w:rPr>
                <w:b/>
              </w:rPr>
            </w:pPr>
            <w:r w:rsidRPr="006D61EF">
              <w:rPr>
                <w:b/>
              </w:rPr>
              <w:t>Resultado</w:t>
            </w:r>
          </w:p>
        </w:tc>
      </w:tr>
      <w:tr w:rsidR="00887B35" w:rsidRPr="006D61EF" w14:paraId="6C489F54" w14:textId="77777777" w:rsidTr="006939F9">
        <w:trPr>
          <w:trHeight w:val="20"/>
          <w:jc w:val="center"/>
        </w:trPr>
        <w:tc>
          <w:tcPr>
            <w:tcW w:w="8188" w:type="dxa"/>
            <w:gridSpan w:val="5"/>
            <w:shd w:val="clear" w:color="auto" w:fill="D9D9D9" w:themeFill="background1" w:themeFillShade="D9"/>
          </w:tcPr>
          <w:p w14:paraId="1F0E6D19" w14:textId="77777777" w:rsidR="00887B35" w:rsidRPr="006D61EF" w:rsidRDefault="00887B35" w:rsidP="006939F9">
            <w:pPr>
              <w:pStyle w:val="TextoTabla"/>
              <w:rPr>
                <w:b/>
              </w:rPr>
            </w:pPr>
          </w:p>
        </w:tc>
        <w:tc>
          <w:tcPr>
            <w:tcW w:w="851" w:type="dxa"/>
            <w:shd w:val="clear" w:color="auto" w:fill="D9D9D9" w:themeFill="background1" w:themeFillShade="D9"/>
          </w:tcPr>
          <w:p w14:paraId="077C17C6"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3EA8C98B" w14:textId="77777777" w:rsidR="00887B35" w:rsidRPr="006D61EF" w:rsidRDefault="00887B35" w:rsidP="006939F9">
            <w:pPr>
              <w:pStyle w:val="TextoTabla"/>
              <w:rPr>
                <w:b/>
              </w:rPr>
            </w:pPr>
            <w:r w:rsidRPr="006D61EF">
              <w:rPr>
                <w:b/>
              </w:rPr>
              <w:t>NO</w:t>
            </w:r>
          </w:p>
        </w:tc>
      </w:tr>
      <w:tr w:rsidR="00887B35" w:rsidRPr="00183B8E" w14:paraId="3B7B6B8C" w14:textId="77777777" w:rsidTr="006939F9">
        <w:trPr>
          <w:trHeight w:val="20"/>
          <w:jc w:val="center"/>
        </w:trPr>
        <w:tc>
          <w:tcPr>
            <w:tcW w:w="695" w:type="dxa"/>
            <w:tcBorders>
              <w:bottom w:val="single" w:sz="6" w:space="0" w:color="000000"/>
            </w:tcBorders>
            <w:shd w:val="clear" w:color="auto" w:fill="auto"/>
          </w:tcPr>
          <w:p w14:paraId="39153E72"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1B9E4537" w14:textId="56765392" w:rsidR="00857F67" w:rsidRDefault="00857F67" w:rsidP="00857F67">
            <w:pPr>
              <w:pStyle w:val="TextoTabla"/>
            </w:pPr>
            <w:r>
              <w:t>Llamada Saliente AI a Destino Configurado en AD (ATS-R2, ATS-N5, ATS-QSIG, PABX, Teléfono-SIP, opcional)</w:t>
            </w:r>
          </w:p>
          <w:p w14:paraId="21D21B2F" w14:textId="4DC3964D" w:rsidR="00857F67" w:rsidRDefault="00857F67" w:rsidP="00A3312E">
            <w:pPr>
              <w:pStyle w:val="TextoTabla"/>
              <w:numPr>
                <w:ilvl w:val="0"/>
                <w:numId w:val="117"/>
              </w:numPr>
            </w:pPr>
            <w:r>
              <w:t>En puesto 1 pulsar tecla AI. Comprobar que se despliega la página de gestión de accesos indirectos.</w:t>
            </w:r>
          </w:p>
          <w:p w14:paraId="1469A980" w14:textId="0C458794" w:rsidR="00857F67" w:rsidRDefault="00857F67" w:rsidP="00A3312E">
            <w:pPr>
              <w:pStyle w:val="TextoTabla"/>
              <w:numPr>
                <w:ilvl w:val="0"/>
                <w:numId w:val="117"/>
              </w:numPr>
            </w:pPr>
            <w:r>
              <w:t>Pulsar la tecla COLGAR / DESCOLGAR. Comprobar que se habilita el marcador y aparece el tono de invitación a marcar</w:t>
            </w:r>
          </w:p>
          <w:p w14:paraId="34985BA8" w14:textId="5774D526" w:rsidR="00857F67" w:rsidRDefault="00857F67" w:rsidP="00A3312E">
            <w:pPr>
              <w:pStyle w:val="TextoTabla"/>
              <w:numPr>
                <w:ilvl w:val="0"/>
                <w:numId w:val="117"/>
              </w:numPr>
            </w:pPr>
            <w:r>
              <w:t xml:space="preserve">Introducir a través del marcador el identificador de destino correspondiente a Puesto 2. Comprobar que los números van presentándose en el DISPLAY. </w:t>
            </w:r>
          </w:p>
          <w:p w14:paraId="540112CC" w14:textId="07CB2FC4" w:rsidR="00857F67" w:rsidRDefault="00857F67" w:rsidP="00A3312E">
            <w:pPr>
              <w:pStyle w:val="TextoTabla"/>
              <w:numPr>
                <w:ilvl w:val="0"/>
                <w:numId w:val="117"/>
              </w:numPr>
            </w:pPr>
            <w:r>
              <w:t>Comprobar que al terminar de marcar los dígitos se inicia la llamada y</w:t>
            </w:r>
          </w:p>
          <w:p w14:paraId="483B02FC" w14:textId="67EF060C" w:rsidR="00857F67" w:rsidRDefault="00857F67" w:rsidP="00A3312E">
            <w:pPr>
              <w:pStyle w:val="TextoTabla"/>
              <w:numPr>
                <w:ilvl w:val="1"/>
                <w:numId w:val="117"/>
              </w:numPr>
            </w:pPr>
            <w:r>
              <w:t>Se conmuta automáticamente a la página AD correspondiente al destino marcado y se señaliza en la tecla correspondiente el estado de LLAMADA SALIENTE.</w:t>
            </w:r>
          </w:p>
          <w:p w14:paraId="1AEE6673" w14:textId="2A88BEA8" w:rsidR="00857F67" w:rsidRDefault="00857F67" w:rsidP="00A3312E">
            <w:pPr>
              <w:pStyle w:val="TextoTabla"/>
              <w:numPr>
                <w:ilvl w:val="1"/>
                <w:numId w:val="117"/>
              </w:numPr>
            </w:pPr>
            <w:r>
              <w:t>Aparecen los tonos de progresión de Llamada.</w:t>
            </w:r>
          </w:p>
          <w:p w14:paraId="46DD08A4" w14:textId="3363F3C9" w:rsidR="00857F67" w:rsidRDefault="00857F67" w:rsidP="00A3312E">
            <w:pPr>
              <w:pStyle w:val="TextoTabla"/>
              <w:numPr>
                <w:ilvl w:val="0"/>
                <w:numId w:val="117"/>
              </w:numPr>
            </w:pPr>
            <w:r>
              <w:t>Recoger la llamada en Puesto 2. Comprobar que:</w:t>
            </w:r>
          </w:p>
          <w:p w14:paraId="28A164A1" w14:textId="4BF0874A" w:rsidR="00857F67" w:rsidRDefault="00857F67" w:rsidP="00A3312E">
            <w:pPr>
              <w:pStyle w:val="TextoTabla"/>
              <w:numPr>
                <w:ilvl w:val="1"/>
                <w:numId w:val="117"/>
              </w:numPr>
            </w:pPr>
            <w:r>
              <w:t>La tecla AD correspondiente pasa a estado CONVERSACION.</w:t>
            </w:r>
          </w:p>
          <w:p w14:paraId="529E414A" w14:textId="705B3335" w:rsidR="00857F67" w:rsidRDefault="00857F67" w:rsidP="00A3312E">
            <w:pPr>
              <w:pStyle w:val="TextoTabla"/>
              <w:numPr>
                <w:ilvl w:val="1"/>
                <w:numId w:val="117"/>
              </w:numPr>
            </w:pPr>
            <w:r>
              <w:t>Cesa el tono de progresión de Llamada.</w:t>
            </w:r>
          </w:p>
          <w:p w14:paraId="1C3B94B1" w14:textId="309AF13B" w:rsidR="00857F67" w:rsidRDefault="00857F67" w:rsidP="00A3312E">
            <w:pPr>
              <w:pStyle w:val="TextoTabla"/>
              <w:numPr>
                <w:ilvl w:val="1"/>
                <w:numId w:val="117"/>
              </w:numPr>
            </w:pPr>
            <w:r>
              <w:t xml:space="preserve">Se establece comunicación bidireccional de audio a través del </w:t>
            </w:r>
            <w:r w:rsidR="00011A58">
              <w:t>micro casco</w:t>
            </w:r>
            <w:r>
              <w:t>.</w:t>
            </w:r>
          </w:p>
          <w:p w14:paraId="34C417DA" w14:textId="28ABE02C" w:rsidR="00857F67" w:rsidRDefault="00857F67" w:rsidP="00A3312E">
            <w:pPr>
              <w:pStyle w:val="TextoTabla"/>
              <w:numPr>
                <w:ilvl w:val="0"/>
                <w:numId w:val="117"/>
              </w:numPr>
            </w:pPr>
            <w:r>
              <w:t xml:space="preserve">Liberar la llamada. </w:t>
            </w:r>
          </w:p>
          <w:p w14:paraId="7F0968A9" w14:textId="457832CB" w:rsidR="00887B35" w:rsidRPr="006D61EF" w:rsidRDefault="00857F67" w:rsidP="00A3312E">
            <w:pPr>
              <w:pStyle w:val="TextoTabla"/>
              <w:numPr>
                <w:ilvl w:val="0"/>
                <w:numId w:val="117"/>
              </w:numPr>
            </w:pPr>
            <w:r>
              <w:t>Repetir con otros colaterales que tengan posición AD programada.</w:t>
            </w:r>
          </w:p>
        </w:tc>
        <w:tc>
          <w:tcPr>
            <w:tcW w:w="851" w:type="dxa"/>
            <w:tcBorders>
              <w:bottom w:val="single" w:sz="6" w:space="0" w:color="000000"/>
            </w:tcBorders>
            <w:shd w:val="clear" w:color="auto" w:fill="auto"/>
          </w:tcPr>
          <w:p w14:paraId="27012604" w14:textId="77777777" w:rsidR="00887B35" w:rsidRPr="006D61EF" w:rsidRDefault="00887B35" w:rsidP="006939F9">
            <w:pPr>
              <w:pStyle w:val="TextoTabla"/>
            </w:pPr>
          </w:p>
        </w:tc>
        <w:tc>
          <w:tcPr>
            <w:tcW w:w="850" w:type="dxa"/>
            <w:tcBorders>
              <w:bottom w:val="single" w:sz="6" w:space="0" w:color="000000"/>
            </w:tcBorders>
            <w:shd w:val="clear" w:color="auto" w:fill="auto"/>
          </w:tcPr>
          <w:p w14:paraId="721C1C6D" w14:textId="77777777" w:rsidR="00887B35" w:rsidRPr="006D61EF" w:rsidRDefault="00887B35" w:rsidP="006939F9">
            <w:pPr>
              <w:pStyle w:val="TextoTabla"/>
            </w:pPr>
          </w:p>
        </w:tc>
      </w:tr>
      <w:tr w:rsidR="00887B35" w:rsidRPr="00183B8E" w14:paraId="76F9BB50" w14:textId="77777777" w:rsidTr="006939F9">
        <w:trPr>
          <w:trHeight w:val="20"/>
          <w:jc w:val="center"/>
        </w:trPr>
        <w:tc>
          <w:tcPr>
            <w:tcW w:w="695" w:type="dxa"/>
            <w:tcBorders>
              <w:bottom w:val="single" w:sz="6" w:space="0" w:color="000000"/>
            </w:tcBorders>
            <w:shd w:val="clear" w:color="auto" w:fill="auto"/>
          </w:tcPr>
          <w:p w14:paraId="08D9ADB5" w14:textId="77777777" w:rsidR="00887B35" w:rsidRPr="006D61EF" w:rsidRDefault="00887B35" w:rsidP="006939F9">
            <w:pPr>
              <w:pStyle w:val="TextoTabla"/>
            </w:pPr>
            <w:r w:rsidRPr="006D61EF">
              <w:lastRenderedPageBreak/>
              <w:t>2</w:t>
            </w:r>
          </w:p>
        </w:tc>
        <w:tc>
          <w:tcPr>
            <w:tcW w:w="7493" w:type="dxa"/>
            <w:gridSpan w:val="4"/>
            <w:tcBorders>
              <w:bottom w:val="single" w:sz="6" w:space="0" w:color="000000"/>
            </w:tcBorders>
            <w:shd w:val="clear" w:color="auto" w:fill="auto"/>
          </w:tcPr>
          <w:p w14:paraId="46383D79" w14:textId="54F24F8A" w:rsidR="00857F67" w:rsidRDefault="00857F67" w:rsidP="00857F67">
            <w:pPr>
              <w:pStyle w:val="TextoTabla"/>
            </w:pPr>
            <w:r>
              <w:t>Llamada Saliente AI a Destino no configurado en AD.</w:t>
            </w:r>
          </w:p>
          <w:p w14:paraId="769B17D5" w14:textId="79EB9DE2" w:rsidR="00857F67" w:rsidRDefault="00857F67" w:rsidP="00A3312E">
            <w:pPr>
              <w:pStyle w:val="TextoTabla"/>
              <w:numPr>
                <w:ilvl w:val="0"/>
                <w:numId w:val="120"/>
              </w:numPr>
            </w:pPr>
            <w:r>
              <w:t>En puesto 1 pulsar tecla AI. Comprobar que se despliega la página de gestión de accesos indirectos.</w:t>
            </w:r>
          </w:p>
          <w:p w14:paraId="36EE2E28" w14:textId="3D318D28" w:rsidR="00857F67" w:rsidRDefault="00857F67" w:rsidP="00A3312E">
            <w:pPr>
              <w:pStyle w:val="TextoTabla"/>
              <w:numPr>
                <w:ilvl w:val="0"/>
                <w:numId w:val="120"/>
              </w:numPr>
            </w:pPr>
            <w:r>
              <w:t>Pulsar la tecla COLGAR / DESCOLGAR. Comprobar que se habilita el marcador y aparece el tono de invitación a marcar</w:t>
            </w:r>
          </w:p>
          <w:p w14:paraId="6A6D7E09" w14:textId="0FED67BB" w:rsidR="00857F67" w:rsidRDefault="00857F67" w:rsidP="00A3312E">
            <w:pPr>
              <w:pStyle w:val="TextoTabla"/>
              <w:numPr>
                <w:ilvl w:val="0"/>
                <w:numId w:val="120"/>
              </w:numPr>
            </w:pPr>
            <w:r>
              <w:t xml:space="preserve">Introducir a través del marcador el número de AI identificador de destino correspondiente al colateral sin posición AD programada. Comprobar que los números van presentándose en el DISPLAY. </w:t>
            </w:r>
          </w:p>
          <w:p w14:paraId="05890061" w14:textId="6DB92913" w:rsidR="00857F67" w:rsidRDefault="00857F67" w:rsidP="00A3312E">
            <w:pPr>
              <w:pStyle w:val="TextoTabla"/>
              <w:numPr>
                <w:ilvl w:val="0"/>
                <w:numId w:val="120"/>
              </w:numPr>
            </w:pPr>
            <w:r>
              <w:t xml:space="preserve">Comprobar que al terminar de marcar los </w:t>
            </w:r>
            <w:r w:rsidR="00737D00">
              <w:t>dígitos que</w:t>
            </w:r>
            <w:r>
              <w:t>:</w:t>
            </w:r>
          </w:p>
          <w:p w14:paraId="73E04C4C" w14:textId="6A891B8A" w:rsidR="00857F67" w:rsidRDefault="00857F67" w:rsidP="00A3312E">
            <w:pPr>
              <w:pStyle w:val="TextoTabla"/>
              <w:numPr>
                <w:ilvl w:val="1"/>
                <w:numId w:val="120"/>
              </w:numPr>
            </w:pPr>
            <w:r>
              <w:t>La tecla COLGAR / DESCOLGAR pasa a LLAMADA SALIENTE.</w:t>
            </w:r>
          </w:p>
          <w:p w14:paraId="7EDBEF40" w14:textId="7632DDC8" w:rsidR="00857F67" w:rsidRDefault="00857F67" w:rsidP="00A3312E">
            <w:pPr>
              <w:pStyle w:val="TextoTabla"/>
              <w:numPr>
                <w:ilvl w:val="1"/>
                <w:numId w:val="120"/>
              </w:numPr>
            </w:pPr>
            <w:r>
              <w:t>Aparecen los tonos de progresión de Llamada.</w:t>
            </w:r>
          </w:p>
          <w:p w14:paraId="56765CF7" w14:textId="16F4DAA4" w:rsidR="00857F67" w:rsidRDefault="00857F67" w:rsidP="00A3312E">
            <w:pPr>
              <w:pStyle w:val="TextoTabla"/>
              <w:numPr>
                <w:ilvl w:val="0"/>
                <w:numId w:val="120"/>
              </w:numPr>
            </w:pPr>
            <w:r>
              <w:t>Recoger la llamada en destino No Configurado. Comprobar que:</w:t>
            </w:r>
          </w:p>
          <w:p w14:paraId="15D94D2B" w14:textId="7500D577" w:rsidR="00857F67" w:rsidRDefault="00857F67" w:rsidP="00A3312E">
            <w:pPr>
              <w:pStyle w:val="TextoTabla"/>
              <w:numPr>
                <w:ilvl w:val="1"/>
                <w:numId w:val="120"/>
              </w:numPr>
            </w:pPr>
            <w:r>
              <w:t>La tecla COLGAR / DESCOLGAR pasa a estado CONVERSACION.</w:t>
            </w:r>
          </w:p>
          <w:p w14:paraId="4C723181" w14:textId="6E0AFB2D" w:rsidR="00857F67" w:rsidRDefault="00857F67" w:rsidP="00A3312E">
            <w:pPr>
              <w:pStyle w:val="TextoTabla"/>
              <w:numPr>
                <w:ilvl w:val="1"/>
                <w:numId w:val="120"/>
              </w:numPr>
            </w:pPr>
            <w:r>
              <w:t>Cesa el tono de progresión de Llamada.</w:t>
            </w:r>
          </w:p>
          <w:p w14:paraId="53E1F542" w14:textId="07B5EAE3" w:rsidR="00857F67" w:rsidRDefault="00857F67" w:rsidP="00A3312E">
            <w:pPr>
              <w:pStyle w:val="TextoTabla"/>
              <w:numPr>
                <w:ilvl w:val="1"/>
                <w:numId w:val="120"/>
              </w:numPr>
            </w:pPr>
            <w:r>
              <w:t>Se establece comunicación bidireccional de audio a través del micro</w:t>
            </w:r>
            <w:r w:rsidR="00011A58">
              <w:t xml:space="preserve"> </w:t>
            </w:r>
            <w:r>
              <w:t>casco.</w:t>
            </w:r>
          </w:p>
          <w:p w14:paraId="1E8AC530" w14:textId="696C2330" w:rsidR="00857F67" w:rsidRDefault="00857F67" w:rsidP="00A3312E">
            <w:pPr>
              <w:pStyle w:val="TextoTabla"/>
              <w:numPr>
                <w:ilvl w:val="0"/>
                <w:numId w:val="120"/>
              </w:numPr>
            </w:pPr>
            <w:r>
              <w:t>Pulsar la tecla AI/AD. Comprobar que se despliega la página AD. En la posición AD inferior derecha (tecla 19+1) aparece reflejando el estado de CONVERSACION y el identificador del colateral marcado.</w:t>
            </w:r>
          </w:p>
          <w:p w14:paraId="4CBB7E9B" w14:textId="27FB9EB6" w:rsidR="00857F67" w:rsidRDefault="00857F67" w:rsidP="00A3312E">
            <w:pPr>
              <w:pStyle w:val="TextoTabla"/>
              <w:numPr>
                <w:ilvl w:val="0"/>
                <w:numId w:val="120"/>
              </w:numPr>
            </w:pPr>
            <w:r>
              <w:t>Liberar la llamada. Comprobar que la llamada se incorpora al “histórico de llamadas AI”.</w:t>
            </w:r>
          </w:p>
          <w:p w14:paraId="21E9B60C" w14:textId="74A87B4C" w:rsidR="00887B35" w:rsidRPr="006D61EF" w:rsidRDefault="00857F67" w:rsidP="00A3312E">
            <w:pPr>
              <w:pStyle w:val="TextoTabla"/>
              <w:numPr>
                <w:ilvl w:val="0"/>
                <w:numId w:val="120"/>
              </w:numPr>
            </w:pPr>
            <w:r>
              <w:t>Repetir con otros colaterales que no tengan posición AD programada.</w:t>
            </w:r>
          </w:p>
        </w:tc>
        <w:tc>
          <w:tcPr>
            <w:tcW w:w="851" w:type="dxa"/>
            <w:tcBorders>
              <w:bottom w:val="single" w:sz="6" w:space="0" w:color="000000"/>
            </w:tcBorders>
            <w:shd w:val="clear" w:color="auto" w:fill="auto"/>
          </w:tcPr>
          <w:p w14:paraId="1DF9B42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F8185E1" w14:textId="77777777" w:rsidR="00887B35" w:rsidRPr="006D61EF" w:rsidRDefault="00887B35" w:rsidP="006939F9">
            <w:pPr>
              <w:pStyle w:val="TextoTabla"/>
            </w:pPr>
          </w:p>
        </w:tc>
      </w:tr>
      <w:tr w:rsidR="00887B35" w:rsidRPr="00183B8E" w14:paraId="6EFCD531" w14:textId="77777777" w:rsidTr="006939F9">
        <w:trPr>
          <w:trHeight w:val="20"/>
          <w:jc w:val="center"/>
        </w:trPr>
        <w:tc>
          <w:tcPr>
            <w:tcW w:w="695" w:type="dxa"/>
            <w:tcBorders>
              <w:bottom w:val="single" w:sz="6" w:space="0" w:color="000000"/>
            </w:tcBorders>
            <w:shd w:val="clear" w:color="auto" w:fill="auto"/>
          </w:tcPr>
          <w:p w14:paraId="6593DD34"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341F212B" w14:textId="2D529B37" w:rsidR="00737D00" w:rsidRDefault="00737D00" w:rsidP="00737D00">
            <w:pPr>
              <w:pStyle w:val="TextoTabla"/>
            </w:pPr>
            <w:r>
              <w:t>Llamada Saliente AI a Destino Ocupado.</w:t>
            </w:r>
          </w:p>
          <w:p w14:paraId="29484910" w14:textId="45AAD017" w:rsidR="00737D00" w:rsidRDefault="00737D00" w:rsidP="00A3312E">
            <w:pPr>
              <w:pStyle w:val="TextoTabla"/>
              <w:numPr>
                <w:ilvl w:val="0"/>
                <w:numId w:val="121"/>
              </w:numPr>
            </w:pPr>
            <w:r>
              <w:t>Programar al colateral R2 (Equipo ETM) para respuesta ‘Ocupado’ a un destino con AD programado.</w:t>
            </w:r>
          </w:p>
          <w:p w14:paraId="5527A781" w14:textId="57B655B3" w:rsidR="00737D00" w:rsidRDefault="00737D00" w:rsidP="00A3312E">
            <w:pPr>
              <w:pStyle w:val="TextoTabla"/>
              <w:numPr>
                <w:ilvl w:val="0"/>
                <w:numId w:val="121"/>
              </w:numPr>
            </w:pPr>
            <w:r>
              <w:t>Iniciar desde Puesto 1 llamada a colateral R2.</w:t>
            </w:r>
          </w:p>
          <w:p w14:paraId="6D51DEA5" w14:textId="44C0F006" w:rsidR="00737D00" w:rsidRDefault="00737D00" w:rsidP="00A3312E">
            <w:pPr>
              <w:pStyle w:val="TextoTabla"/>
              <w:numPr>
                <w:ilvl w:val="0"/>
                <w:numId w:val="121"/>
              </w:numPr>
            </w:pPr>
            <w:r>
              <w:t>Comprobar que la tecla AD para a reflejar el estado “OCUPADO” y que aparece el tono correspondiente en el casco de operador.</w:t>
            </w:r>
          </w:p>
          <w:p w14:paraId="78D75786" w14:textId="762D4201" w:rsidR="00737D00" w:rsidRDefault="00737D00" w:rsidP="00A3312E">
            <w:pPr>
              <w:pStyle w:val="TextoTabla"/>
              <w:numPr>
                <w:ilvl w:val="0"/>
                <w:numId w:val="121"/>
              </w:numPr>
            </w:pPr>
            <w:r>
              <w:t>Liberar la llamada.</w:t>
            </w:r>
          </w:p>
          <w:p w14:paraId="7845ABFC" w14:textId="507792F6" w:rsidR="00737D00" w:rsidRDefault="00737D00" w:rsidP="00A3312E">
            <w:pPr>
              <w:pStyle w:val="TextoTabla"/>
              <w:numPr>
                <w:ilvl w:val="0"/>
                <w:numId w:val="121"/>
              </w:numPr>
            </w:pPr>
            <w:r>
              <w:t>Programar al colateral R2 (Equipo ETM) para respuesta ‘Ocupado’ a un destino no configurado en AD.</w:t>
            </w:r>
          </w:p>
          <w:p w14:paraId="23E3C993" w14:textId="410533E6" w:rsidR="00737D00" w:rsidRDefault="00737D00" w:rsidP="00A3312E">
            <w:pPr>
              <w:pStyle w:val="TextoTabla"/>
              <w:numPr>
                <w:ilvl w:val="0"/>
                <w:numId w:val="121"/>
              </w:numPr>
            </w:pPr>
            <w:r>
              <w:t>Iniciar desde Puesto 1 llamada a colateral R2.</w:t>
            </w:r>
          </w:p>
          <w:p w14:paraId="74B8DCF3" w14:textId="720B8C7D" w:rsidR="00737D00" w:rsidRDefault="00737D00" w:rsidP="00A3312E">
            <w:pPr>
              <w:pStyle w:val="TextoTabla"/>
              <w:numPr>
                <w:ilvl w:val="0"/>
                <w:numId w:val="121"/>
              </w:numPr>
            </w:pPr>
            <w:r>
              <w:t>Comprobar que la tecla Colgar/Descolgar pasa a reflejar el estado “OCUPADO” y que aparece el tono correspondiente en el casco de operador.</w:t>
            </w:r>
          </w:p>
          <w:p w14:paraId="7499F884" w14:textId="3169ED51" w:rsidR="00887B35" w:rsidRPr="006D61EF" w:rsidRDefault="00737D00" w:rsidP="00A3312E">
            <w:pPr>
              <w:pStyle w:val="TextoTabla"/>
              <w:numPr>
                <w:ilvl w:val="0"/>
                <w:numId w:val="121"/>
              </w:numPr>
            </w:pPr>
            <w:r>
              <w:t>Liberar la llamada. Comprobar que la llamada se incorpora al “histórico de llamadas AI”.</w:t>
            </w:r>
          </w:p>
        </w:tc>
        <w:tc>
          <w:tcPr>
            <w:tcW w:w="851" w:type="dxa"/>
            <w:tcBorders>
              <w:bottom w:val="single" w:sz="6" w:space="0" w:color="000000"/>
            </w:tcBorders>
            <w:shd w:val="clear" w:color="auto" w:fill="auto"/>
          </w:tcPr>
          <w:p w14:paraId="51DFDDF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453D41B" w14:textId="77777777" w:rsidR="00887B35" w:rsidRPr="006D61EF" w:rsidRDefault="00887B35" w:rsidP="006939F9">
            <w:pPr>
              <w:pStyle w:val="TextoTabla"/>
            </w:pPr>
          </w:p>
        </w:tc>
      </w:tr>
      <w:tr w:rsidR="00887B35" w:rsidRPr="00183B8E" w14:paraId="0A6F8C53" w14:textId="77777777" w:rsidTr="006939F9">
        <w:trPr>
          <w:trHeight w:val="20"/>
          <w:jc w:val="center"/>
        </w:trPr>
        <w:tc>
          <w:tcPr>
            <w:tcW w:w="695" w:type="dxa"/>
            <w:tcBorders>
              <w:bottom w:val="single" w:sz="6" w:space="0" w:color="000000"/>
            </w:tcBorders>
            <w:shd w:val="clear" w:color="auto" w:fill="auto"/>
          </w:tcPr>
          <w:p w14:paraId="748B9A48" w14:textId="77777777" w:rsidR="00887B35" w:rsidRPr="006D61EF" w:rsidRDefault="00887B35" w:rsidP="006939F9">
            <w:pPr>
              <w:pStyle w:val="TextoTabla"/>
            </w:pPr>
            <w:r w:rsidRPr="006D61EF">
              <w:t>4</w:t>
            </w:r>
          </w:p>
        </w:tc>
        <w:tc>
          <w:tcPr>
            <w:tcW w:w="7493" w:type="dxa"/>
            <w:gridSpan w:val="4"/>
            <w:tcBorders>
              <w:bottom w:val="single" w:sz="6" w:space="0" w:color="000000"/>
            </w:tcBorders>
            <w:shd w:val="clear" w:color="auto" w:fill="auto"/>
          </w:tcPr>
          <w:p w14:paraId="1EF5DAC7" w14:textId="77929EAF" w:rsidR="00737D00" w:rsidRDefault="00737D00" w:rsidP="00737D00">
            <w:pPr>
              <w:pStyle w:val="TextoTabla"/>
            </w:pPr>
            <w:r>
              <w:t>Excepciones: Llamada Saliente con Llamada Previa en Conversación.</w:t>
            </w:r>
          </w:p>
          <w:p w14:paraId="58D6C375" w14:textId="4C0679AA" w:rsidR="00737D00" w:rsidRDefault="00737D00" w:rsidP="00A3312E">
            <w:pPr>
              <w:pStyle w:val="TextoTabla"/>
              <w:numPr>
                <w:ilvl w:val="0"/>
                <w:numId w:val="122"/>
              </w:numPr>
            </w:pPr>
            <w:r>
              <w:t>Desde puesto 1 iniciar y completar una llamada AD a un colateral ATS-R2.</w:t>
            </w:r>
          </w:p>
          <w:p w14:paraId="42153E10" w14:textId="65B81F2D" w:rsidR="00737D00" w:rsidRDefault="00737D00" w:rsidP="00A3312E">
            <w:pPr>
              <w:pStyle w:val="TextoTabla"/>
              <w:numPr>
                <w:ilvl w:val="0"/>
                <w:numId w:val="122"/>
              </w:numPr>
            </w:pPr>
            <w:r>
              <w:lastRenderedPageBreak/>
              <w:t>Desde puesto 1 iniciar una llamada AI a Puesto 2.</w:t>
            </w:r>
          </w:p>
          <w:p w14:paraId="43FACE7E" w14:textId="3503B54E" w:rsidR="00737D00" w:rsidRDefault="00737D00" w:rsidP="00A3312E">
            <w:pPr>
              <w:pStyle w:val="TextoTabla"/>
              <w:numPr>
                <w:ilvl w:val="0"/>
                <w:numId w:val="122"/>
              </w:numPr>
            </w:pPr>
            <w:r>
              <w:t xml:space="preserve">Comprobar que la llamada previa (Puesto 1 </w:t>
            </w:r>
            <w:r w:rsidR="00011A58">
              <w:sym w:font="Wingdings" w:char="F0E0"/>
            </w:r>
            <w:r>
              <w:t xml:space="preserve"> ATS-R2) se cuelga y la tecla correspondiente refleja estado “REPOSO”.</w:t>
            </w:r>
          </w:p>
          <w:p w14:paraId="07D09A15" w14:textId="0A452CF6" w:rsidR="00737D00" w:rsidRDefault="00737D00" w:rsidP="00A3312E">
            <w:pPr>
              <w:pStyle w:val="TextoTabla"/>
              <w:numPr>
                <w:ilvl w:val="0"/>
                <w:numId w:val="122"/>
              </w:numPr>
            </w:pPr>
            <w:r>
              <w:t>Finalizar la llamada con Puesto 2.</w:t>
            </w:r>
          </w:p>
          <w:p w14:paraId="2AAAA223" w14:textId="4E37622F" w:rsidR="00887B35" w:rsidRPr="006D61EF" w:rsidRDefault="00737D00" w:rsidP="00A3312E">
            <w:pPr>
              <w:pStyle w:val="TextoTabla"/>
              <w:numPr>
                <w:ilvl w:val="0"/>
                <w:numId w:val="122"/>
              </w:numPr>
            </w:pPr>
            <w:r>
              <w:t>Repetir los pasos con diferentes colaterales.</w:t>
            </w:r>
          </w:p>
        </w:tc>
        <w:tc>
          <w:tcPr>
            <w:tcW w:w="851" w:type="dxa"/>
            <w:tcBorders>
              <w:bottom w:val="single" w:sz="6" w:space="0" w:color="000000"/>
            </w:tcBorders>
            <w:shd w:val="clear" w:color="auto" w:fill="auto"/>
          </w:tcPr>
          <w:p w14:paraId="6F1AD46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7354773E" w14:textId="77777777" w:rsidR="00887B35" w:rsidRPr="006D61EF" w:rsidRDefault="00887B35" w:rsidP="006939F9">
            <w:pPr>
              <w:pStyle w:val="TextoTabla"/>
            </w:pPr>
          </w:p>
        </w:tc>
      </w:tr>
      <w:tr w:rsidR="00887B35" w:rsidRPr="00183B8E" w14:paraId="2DB79435" w14:textId="77777777" w:rsidTr="006939F9">
        <w:trPr>
          <w:trHeight w:val="20"/>
          <w:jc w:val="center"/>
        </w:trPr>
        <w:tc>
          <w:tcPr>
            <w:tcW w:w="695" w:type="dxa"/>
            <w:tcBorders>
              <w:bottom w:val="single" w:sz="6" w:space="0" w:color="000000"/>
            </w:tcBorders>
            <w:shd w:val="clear" w:color="auto" w:fill="auto"/>
          </w:tcPr>
          <w:p w14:paraId="7E51FB7A"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2A297D25" w14:textId="77777777" w:rsidR="00887B35" w:rsidRPr="006D61EF" w:rsidRDefault="00887B35" w:rsidP="006939F9">
            <w:pPr>
              <w:pStyle w:val="TextoTabla"/>
            </w:pPr>
          </w:p>
        </w:tc>
        <w:tc>
          <w:tcPr>
            <w:tcW w:w="851" w:type="dxa"/>
            <w:tcBorders>
              <w:bottom w:val="single" w:sz="6" w:space="0" w:color="000000"/>
            </w:tcBorders>
            <w:shd w:val="clear" w:color="auto" w:fill="auto"/>
          </w:tcPr>
          <w:p w14:paraId="14B2B7C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274218A1" w14:textId="77777777" w:rsidR="00887B35" w:rsidRPr="006D61EF" w:rsidRDefault="00887B35" w:rsidP="006939F9">
            <w:pPr>
              <w:pStyle w:val="TextoTabla"/>
            </w:pPr>
          </w:p>
        </w:tc>
      </w:tr>
      <w:tr w:rsidR="00887B35" w:rsidRPr="00183B8E" w14:paraId="5FD14CC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BD862C" w14:textId="77777777" w:rsidR="00887B35" w:rsidRPr="006D61EF" w:rsidRDefault="00887B35" w:rsidP="006939F9">
            <w:pPr>
              <w:pStyle w:val="TextoTabla"/>
            </w:pPr>
            <w:r w:rsidRPr="006D61EF">
              <w:t xml:space="preserve"> </w:t>
            </w:r>
          </w:p>
        </w:tc>
      </w:tr>
    </w:tbl>
    <w:p w14:paraId="06F9CB72" w14:textId="77777777" w:rsidR="00887B35" w:rsidRPr="00887B35" w:rsidRDefault="00887B35" w:rsidP="00887B35"/>
    <w:p w14:paraId="73EF3670" w14:textId="77777777" w:rsidR="00737D00" w:rsidRDefault="00737D00">
      <w:pPr>
        <w:spacing w:before="0" w:after="0" w:line="240" w:lineRule="auto"/>
        <w:jc w:val="left"/>
        <w:rPr>
          <w:u w:val="single"/>
        </w:rPr>
      </w:pPr>
      <w:r>
        <w:rPr>
          <w:u w:val="single"/>
        </w:rPr>
        <w:br w:type="page"/>
      </w:r>
    </w:p>
    <w:p w14:paraId="58970308" w14:textId="7B7B65CD" w:rsidR="00391171" w:rsidRDefault="00391171" w:rsidP="00391171">
      <w:pPr>
        <w:pStyle w:val="Ttulo2"/>
      </w:pPr>
      <w:bookmarkStart w:id="409" w:name="_Toc318897622"/>
      <w:bookmarkStart w:id="410" w:name="_Toc357060687"/>
      <w:bookmarkStart w:id="411" w:name="_Toc445195513"/>
      <w:bookmarkStart w:id="412" w:name="_Toc519068352"/>
      <w:bookmarkStart w:id="413" w:name="_Toc2687411"/>
      <w:bookmarkStart w:id="414" w:name="_Ref109714148"/>
      <w:bookmarkStart w:id="415" w:name="_Ref109715263"/>
      <w:bookmarkStart w:id="416" w:name="_Toc131162596"/>
      <w:r w:rsidRPr="009D03A0">
        <w:lastRenderedPageBreak/>
        <w:t>U5KI.HTWR.05.007. Recepción de Llamada por AI.</w:t>
      </w:r>
      <w:bookmarkEnd w:id="409"/>
      <w:bookmarkEnd w:id="410"/>
      <w:bookmarkEnd w:id="411"/>
      <w:bookmarkEnd w:id="412"/>
      <w:bookmarkEnd w:id="413"/>
      <w:bookmarkEnd w:id="414"/>
      <w:bookmarkEnd w:id="415"/>
      <w:bookmarkEnd w:id="41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041FC72F"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27B029B" w14:textId="77777777" w:rsidR="00887B35" w:rsidRPr="006D61EF" w:rsidRDefault="00887B35" w:rsidP="006939F9">
            <w:pPr>
              <w:pStyle w:val="TextoTabla"/>
            </w:pPr>
          </w:p>
        </w:tc>
      </w:tr>
      <w:tr w:rsidR="00887B35" w:rsidRPr="006D61EF" w14:paraId="00DF67E4" w14:textId="77777777" w:rsidTr="006939F9">
        <w:trPr>
          <w:trHeight w:val="20"/>
          <w:jc w:val="center"/>
        </w:trPr>
        <w:tc>
          <w:tcPr>
            <w:tcW w:w="1971" w:type="dxa"/>
            <w:gridSpan w:val="2"/>
            <w:shd w:val="clear" w:color="auto" w:fill="D9D9D9" w:themeFill="background1" w:themeFillShade="D9"/>
          </w:tcPr>
          <w:p w14:paraId="52290581" w14:textId="77777777" w:rsidR="00887B35" w:rsidRPr="006D61EF" w:rsidRDefault="00887B35" w:rsidP="006939F9">
            <w:pPr>
              <w:pStyle w:val="TextoTabla"/>
              <w:rPr>
                <w:b/>
              </w:rPr>
            </w:pPr>
            <w:r w:rsidRPr="006D61EF">
              <w:rPr>
                <w:b/>
              </w:rPr>
              <w:t>Grupo</w:t>
            </w:r>
          </w:p>
        </w:tc>
        <w:tc>
          <w:tcPr>
            <w:tcW w:w="2371" w:type="dxa"/>
            <w:shd w:val="clear" w:color="auto" w:fill="auto"/>
          </w:tcPr>
          <w:p w14:paraId="0AC4FEE2" w14:textId="32A93B21" w:rsidR="00887B35" w:rsidRPr="006D61EF" w:rsidRDefault="00011A58" w:rsidP="006939F9">
            <w:pPr>
              <w:pStyle w:val="TextoTabla"/>
            </w:pPr>
            <w:r>
              <w:t>Telefonía</w:t>
            </w:r>
            <w:r w:rsidR="00103B45">
              <w:t>.</w:t>
            </w:r>
          </w:p>
        </w:tc>
        <w:tc>
          <w:tcPr>
            <w:tcW w:w="2161" w:type="dxa"/>
            <w:shd w:val="clear" w:color="auto" w:fill="D9D9D9" w:themeFill="background1" w:themeFillShade="D9"/>
          </w:tcPr>
          <w:p w14:paraId="4272CF7C"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498EA868" w14:textId="214E2001" w:rsidR="00887B35" w:rsidRPr="006D61EF" w:rsidRDefault="00011A58" w:rsidP="006939F9">
            <w:pPr>
              <w:pStyle w:val="TextoTabla"/>
            </w:pPr>
            <w:r w:rsidRPr="00011A58">
              <w:t>U5KI.HTWR.05.007</w:t>
            </w:r>
            <w:r w:rsidR="00103B45">
              <w:t>.</w:t>
            </w:r>
          </w:p>
        </w:tc>
      </w:tr>
      <w:tr w:rsidR="00887B35" w:rsidRPr="00183B8E" w14:paraId="47720AA0" w14:textId="77777777" w:rsidTr="006939F9">
        <w:trPr>
          <w:trHeight w:val="20"/>
          <w:jc w:val="center"/>
        </w:trPr>
        <w:tc>
          <w:tcPr>
            <w:tcW w:w="1971" w:type="dxa"/>
            <w:gridSpan w:val="2"/>
            <w:shd w:val="clear" w:color="auto" w:fill="D9D9D9" w:themeFill="background1" w:themeFillShade="D9"/>
          </w:tcPr>
          <w:p w14:paraId="15A13B98"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6577FEAC" w14:textId="54E3165A" w:rsidR="00887B35" w:rsidRPr="006D61EF" w:rsidRDefault="00011A58" w:rsidP="006939F9">
            <w:pPr>
              <w:pStyle w:val="TextoTabla"/>
            </w:pPr>
            <w:r>
              <w:t>Recepción de Llamada por AI.</w:t>
            </w:r>
          </w:p>
        </w:tc>
      </w:tr>
      <w:tr w:rsidR="00887B35" w:rsidRPr="00183B8E" w14:paraId="388B2898" w14:textId="77777777" w:rsidTr="006939F9">
        <w:trPr>
          <w:trHeight w:val="20"/>
          <w:jc w:val="center"/>
        </w:trPr>
        <w:tc>
          <w:tcPr>
            <w:tcW w:w="1971" w:type="dxa"/>
            <w:gridSpan w:val="2"/>
            <w:shd w:val="clear" w:color="auto" w:fill="D9D9D9" w:themeFill="background1" w:themeFillShade="D9"/>
          </w:tcPr>
          <w:p w14:paraId="7D0E8120"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307CA322" w14:textId="3E5C7DA7" w:rsidR="00887B35" w:rsidRPr="006D61EF" w:rsidRDefault="00103B45" w:rsidP="006939F9">
            <w:pPr>
              <w:pStyle w:val="TextoTabla"/>
            </w:pPr>
            <w:r w:rsidRPr="00103B45">
              <w:t>Comprobar que el sistema es capaz de recibir y gestionar llamadas entrantes a través de los recursos AI programados.</w:t>
            </w:r>
          </w:p>
        </w:tc>
      </w:tr>
      <w:tr w:rsidR="00887B35" w:rsidRPr="006D61EF" w14:paraId="4E13CFEF" w14:textId="77777777" w:rsidTr="006939F9">
        <w:trPr>
          <w:trHeight w:val="20"/>
          <w:jc w:val="center"/>
        </w:trPr>
        <w:tc>
          <w:tcPr>
            <w:tcW w:w="1971" w:type="dxa"/>
            <w:gridSpan w:val="2"/>
            <w:shd w:val="clear" w:color="auto" w:fill="D9D9D9" w:themeFill="background1" w:themeFillShade="D9"/>
            <w:vAlign w:val="center"/>
          </w:tcPr>
          <w:p w14:paraId="4DA10F82"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1A989D6A" w14:textId="77777777" w:rsidR="00103B45" w:rsidRDefault="00103B45" w:rsidP="00103B45">
            <w:pPr>
              <w:pStyle w:val="TextoTabla"/>
            </w:pPr>
            <w:r>
              <w:t>Dos puestos de operador configurados en modo NORMAL con JACKS insertados.</w:t>
            </w:r>
          </w:p>
          <w:p w14:paraId="6BDBAF9E" w14:textId="77777777" w:rsidR="00103B45" w:rsidRDefault="00103B45" w:rsidP="00A3312E">
            <w:pPr>
              <w:pStyle w:val="TextoTabla"/>
              <w:numPr>
                <w:ilvl w:val="0"/>
                <w:numId w:val="123"/>
              </w:numPr>
            </w:pPr>
            <w:r>
              <w:t>Colaterales de Telefonía.</w:t>
            </w:r>
          </w:p>
          <w:p w14:paraId="65ED1E82" w14:textId="77777777" w:rsidR="00103B45" w:rsidRDefault="00103B45" w:rsidP="00A3312E">
            <w:pPr>
              <w:pStyle w:val="TextoTabla"/>
              <w:numPr>
                <w:ilvl w:val="1"/>
                <w:numId w:val="123"/>
              </w:numPr>
            </w:pPr>
            <w:r>
              <w:t>Teléfono SIP. (Opcional)</w:t>
            </w:r>
          </w:p>
          <w:p w14:paraId="54B84076" w14:textId="77777777" w:rsidR="00103B45" w:rsidRDefault="00103B45" w:rsidP="00A3312E">
            <w:pPr>
              <w:pStyle w:val="TextoTabla"/>
              <w:numPr>
                <w:ilvl w:val="1"/>
                <w:numId w:val="123"/>
              </w:numPr>
            </w:pPr>
            <w:r>
              <w:t>Línea PABX.</w:t>
            </w:r>
          </w:p>
          <w:p w14:paraId="3B8DC389" w14:textId="77777777" w:rsidR="00103B45" w:rsidRDefault="00103B45" w:rsidP="00A3312E">
            <w:pPr>
              <w:pStyle w:val="TextoTabla"/>
              <w:numPr>
                <w:ilvl w:val="1"/>
                <w:numId w:val="123"/>
              </w:numPr>
            </w:pPr>
            <w:r>
              <w:t>Colateral R2 (Equipo ETM).</w:t>
            </w:r>
          </w:p>
          <w:p w14:paraId="48934259" w14:textId="77777777" w:rsidR="00103B45" w:rsidRDefault="00103B45" w:rsidP="00A3312E">
            <w:pPr>
              <w:pStyle w:val="TextoTabla"/>
              <w:numPr>
                <w:ilvl w:val="1"/>
                <w:numId w:val="123"/>
              </w:numPr>
            </w:pPr>
            <w:r>
              <w:t>Colateral N5 (Equipo ETM).</w:t>
            </w:r>
          </w:p>
          <w:p w14:paraId="4A5CF125" w14:textId="77777777" w:rsidR="00103B45" w:rsidRDefault="00103B45" w:rsidP="00A3312E">
            <w:pPr>
              <w:pStyle w:val="TextoTabla"/>
              <w:numPr>
                <w:ilvl w:val="0"/>
                <w:numId w:val="123"/>
              </w:numPr>
            </w:pPr>
            <w:r>
              <w:t>Número de AI de colaterales conocidos. [Este número consiste en el nº del Prefijo de la Red a la que pertenece seguido del nº de abonado dentro de su red.  Para el caso de la Red ATS no es necesario introducir prefijo de Red].</w:t>
            </w:r>
          </w:p>
          <w:p w14:paraId="6A9BF101" w14:textId="77777777" w:rsidR="00103B45" w:rsidRDefault="00103B45" w:rsidP="00A3312E">
            <w:pPr>
              <w:pStyle w:val="TextoTabla"/>
              <w:numPr>
                <w:ilvl w:val="0"/>
                <w:numId w:val="123"/>
              </w:numPr>
            </w:pPr>
            <w:r>
              <w:t>Configuración del sistema de forma que los colaterales del caso de prueba no sean accesibles desde los puestos (incluidas entre ellos mismos) a través de teclas de Acceso directo.</w:t>
            </w:r>
          </w:p>
          <w:p w14:paraId="36DCC239" w14:textId="7B79A806" w:rsidR="00887B35" w:rsidRPr="006D61EF" w:rsidRDefault="00103B45" w:rsidP="00A3312E">
            <w:pPr>
              <w:pStyle w:val="TextoTabla"/>
              <w:numPr>
                <w:ilvl w:val="0"/>
                <w:numId w:val="123"/>
              </w:numPr>
            </w:pPr>
            <w:r>
              <w:t>Configurar en equipos colaterales R2 / N5, QSIG, Teléfonos SIP (opcional), orígenes no programados en páginas AD de destinos en Puesto 1.</w:t>
            </w:r>
          </w:p>
        </w:tc>
      </w:tr>
      <w:tr w:rsidR="00887B35" w:rsidRPr="006D61EF" w14:paraId="0813460B" w14:textId="77777777" w:rsidTr="006939F9">
        <w:trPr>
          <w:trHeight w:val="20"/>
          <w:jc w:val="center"/>
        </w:trPr>
        <w:tc>
          <w:tcPr>
            <w:tcW w:w="695" w:type="dxa"/>
            <w:shd w:val="clear" w:color="auto" w:fill="BFBFBF" w:themeFill="background1" w:themeFillShade="BF"/>
          </w:tcPr>
          <w:p w14:paraId="691CEBBF"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8CFC1F"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5CB0DCCB" w14:textId="77777777" w:rsidR="00887B35" w:rsidRPr="006D61EF" w:rsidRDefault="00887B35" w:rsidP="006939F9">
            <w:pPr>
              <w:pStyle w:val="TextoTabla"/>
              <w:rPr>
                <w:b/>
              </w:rPr>
            </w:pPr>
            <w:r w:rsidRPr="006D61EF">
              <w:rPr>
                <w:b/>
              </w:rPr>
              <w:t>Resultado</w:t>
            </w:r>
          </w:p>
        </w:tc>
      </w:tr>
      <w:tr w:rsidR="00887B35" w:rsidRPr="006D61EF" w14:paraId="1038CFE6" w14:textId="77777777" w:rsidTr="006939F9">
        <w:trPr>
          <w:trHeight w:val="20"/>
          <w:jc w:val="center"/>
        </w:trPr>
        <w:tc>
          <w:tcPr>
            <w:tcW w:w="8188" w:type="dxa"/>
            <w:gridSpan w:val="5"/>
            <w:shd w:val="clear" w:color="auto" w:fill="D9D9D9" w:themeFill="background1" w:themeFillShade="D9"/>
          </w:tcPr>
          <w:p w14:paraId="6672D5DB" w14:textId="77777777" w:rsidR="00887B35" w:rsidRPr="006D61EF" w:rsidRDefault="00887B35" w:rsidP="006939F9">
            <w:pPr>
              <w:pStyle w:val="TextoTabla"/>
              <w:rPr>
                <w:b/>
              </w:rPr>
            </w:pPr>
          </w:p>
        </w:tc>
        <w:tc>
          <w:tcPr>
            <w:tcW w:w="851" w:type="dxa"/>
            <w:shd w:val="clear" w:color="auto" w:fill="D9D9D9" w:themeFill="background1" w:themeFillShade="D9"/>
          </w:tcPr>
          <w:p w14:paraId="5E8325CC"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684DEAE2" w14:textId="77777777" w:rsidR="00887B35" w:rsidRPr="006D61EF" w:rsidRDefault="00887B35" w:rsidP="006939F9">
            <w:pPr>
              <w:pStyle w:val="TextoTabla"/>
              <w:rPr>
                <w:b/>
              </w:rPr>
            </w:pPr>
            <w:r w:rsidRPr="006D61EF">
              <w:rPr>
                <w:b/>
              </w:rPr>
              <w:t>NO</w:t>
            </w:r>
          </w:p>
        </w:tc>
      </w:tr>
      <w:tr w:rsidR="00887B35" w:rsidRPr="00183B8E" w14:paraId="56D27C7C" w14:textId="77777777" w:rsidTr="006939F9">
        <w:trPr>
          <w:trHeight w:val="20"/>
          <w:jc w:val="center"/>
        </w:trPr>
        <w:tc>
          <w:tcPr>
            <w:tcW w:w="695" w:type="dxa"/>
            <w:tcBorders>
              <w:bottom w:val="single" w:sz="6" w:space="0" w:color="000000"/>
            </w:tcBorders>
            <w:shd w:val="clear" w:color="auto" w:fill="auto"/>
          </w:tcPr>
          <w:p w14:paraId="6E8C5E54"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432C974A" w14:textId="3E948F40" w:rsidR="00103B45" w:rsidRDefault="00103B45" w:rsidP="00103B45">
            <w:pPr>
              <w:pStyle w:val="TextoTabla"/>
            </w:pPr>
            <w:r>
              <w:t>Desde el Teléfono SIP (si procede, o colateral R2) no incluido en las páginas AD de puesto 1, generar una llamada a puesto 1. Comprobar en puesto 1 que:</w:t>
            </w:r>
          </w:p>
          <w:p w14:paraId="20B4D038" w14:textId="483D37A4" w:rsidR="00103B45" w:rsidRDefault="00103B45" w:rsidP="00A3312E">
            <w:pPr>
              <w:pStyle w:val="TextoTabla"/>
              <w:numPr>
                <w:ilvl w:val="0"/>
                <w:numId w:val="124"/>
              </w:numPr>
            </w:pPr>
            <w:r>
              <w:t>La tecla 19+1, pasa a reflejar el estado “LLAMADA ENTRANTE”. Esta tecla refleja también en identificador de origen.</w:t>
            </w:r>
          </w:p>
          <w:p w14:paraId="1A0BAA10" w14:textId="76A318A8" w:rsidR="00887B35" w:rsidRPr="006D61EF" w:rsidRDefault="00103B45" w:rsidP="00A3312E">
            <w:pPr>
              <w:pStyle w:val="TextoTabla"/>
              <w:numPr>
                <w:ilvl w:val="0"/>
                <w:numId w:val="124"/>
              </w:numPr>
            </w:pPr>
            <w:r>
              <w:t>Aparece la señalización acústica de llamada.</w:t>
            </w:r>
          </w:p>
        </w:tc>
        <w:tc>
          <w:tcPr>
            <w:tcW w:w="851" w:type="dxa"/>
            <w:tcBorders>
              <w:bottom w:val="single" w:sz="6" w:space="0" w:color="000000"/>
            </w:tcBorders>
            <w:shd w:val="clear" w:color="auto" w:fill="auto"/>
          </w:tcPr>
          <w:p w14:paraId="4C87F0D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6305250" w14:textId="77777777" w:rsidR="00887B35" w:rsidRPr="006D61EF" w:rsidRDefault="00887B35" w:rsidP="006939F9">
            <w:pPr>
              <w:pStyle w:val="TextoTabla"/>
            </w:pPr>
          </w:p>
        </w:tc>
      </w:tr>
      <w:tr w:rsidR="00887B35" w:rsidRPr="00183B8E" w14:paraId="7E638A54" w14:textId="77777777" w:rsidTr="006939F9">
        <w:trPr>
          <w:trHeight w:val="20"/>
          <w:jc w:val="center"/>
        </w:trPr>
        <w:tc>
          <w:tcPr>
            <w:tcW w:w="695" w:type="dxa"/>
            <w:tcBorders>
              <w:bottom w:val="single" w:sz="6" w:space="0" w:color="000000"/>
            </w:tcBorders>
            <w:shd w:val="clear" w:color="auto" w:fill="auto"/>
          </w:tcPr>
          <w:p w14:paraId="63FE8E71"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75248C9C" w14:textId="7323840F" w:rsidR="00103B45" w:rsidRDefault="00103B45" w:rsidP="00103B45">
            <w:pPr>
              <w:pStyle w:val="TextoTabla"/>
            </w:pPr>
            <w:r>
              <w:t>Desde puesto 1, se acepta la llamada. Comprobar que:</w:t>
            </w:r>
          </w:p>
          <w:p w14:paraId="16332619" w14:textId="4BFC1B09" w:rsidR="00103B45" w:rsidRDefault="00103B45" w:rsidP="00A3312E">
            <w:pPr>
              <w:pStyle w:val="TextoTabla"/>
              <w:numPr>
                <w:ilvl w:val="0"/>
                <w:numId w:val="125"/>
              </w:numPr>
            </w:pPr>
            <w:r>
              <w:t>La tecla 19+1 pasa a estado “CONVERSACION”.</w:t>
            </w:r>
          </w:p>
          <w:p w14:paraId="43495670" w14:textId="7A01CE73" w:rsidR="00103B45" w:rsidRDefault="00103B45" w:rsidP="00A3312E">
            <w:pPr>
              <w:pStyle w:val="TextoTabla"/>
              <w:numPr>
                <w:ilvl w:val="0"/>
                <w:numId w:val="125"/>
              </w:numPr>
            </w:pPr>
            <w:r>
              <w:t>Aparece en la línea de mensajes “Conversa con” + Destino.</w:t>
            </w:r>
          </w:p>
          <w:p w14:paraId="6F85D9DB" w14:textId="459E6E47" w:rsidR="00103B45" w:rsidRDefault="00103B45" w:rsidP="00A3312E">
            <w:pPr>
              <w:pStyle w:val="TextoTabla"/>
              <w:numPr>
                <w:ilvl w:val="0"/>
                <w:numId w:val="125"/>
              </w:numPr>
            </w:pPr>
            <w:r>
              <w:t>Cesa la señalización acústica de llamada.</w:t>
            </w:r>
          </w:p>
          <w:p w14:paraId="37AB6662" w14:textId="0EFF4508" w:rsidR="00887B35" w:rsidRPr="006D61EF" w:rsidRDefault="00103B45" w:rsidP="00A3312E">
            <w:pPr>
              <w:pStyle w:val="TextoTabla"/>
              <w:numPr>
                <w:ilvl w:val="0"/>
                <w:numId w:val="125"/>
              </w:numPr>
            </w:pPr>
            <w:r>
              <w:t>Se establece comunicación de audio bidireccional con el colateral a través del micro casco.</w:t>
            </w:r>
          </w:p>
        </w:tc>
        <w:tc>
          <w:tcPr>
            <w:tcW w:w="851" w:type="dxa"/>
            <w:tcBorders>
              <w:bottom w:val="single" w:sz="6" w:space="0" w:color="000000"/>
            </w:tcBorders>
            <w:shd w:val="clear" w:color="auto" w:fill="auto"/>
          </w:tcPr>
          <w:p w14:paraId="45839591"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40DBEF4" w14:textId="77777777" w:rsidR="00887B35" w:rsidRPr="006D61EF" w:rsidRDefault="00887B35" w:rsidP="006939F9">
            <w:pPr>
              <w:pStyle w:val="TextoTabla"/>
            </w:pPr>
          </w:p>
        </w:tc>
      </w:tr>
      <w:tr w:rsidR="00887B35" w:rsidRPr="00183B8E" w14:paraId="29C1A58B" w14:textId="77777777" w:rsidTr="006939F9">
        <w:trPr>
          <w:trHeight w:val="20"/>
          <w:jc w:val="center"/>
        </w:trPr>
        <w:tc>
          <w:tcPr>
            <w:tcW w:w="695" w:type="dxa"/>
            <w:tcBorders>
              <w:bottom w:val="single" w:sz="6" w:space="0" w:color="000000"/>
            </w:tcBorders>
            <w:shd w:val="clear" w:color="auto" w:fill="auto"/>
          </w:tcPr>
          <w:p w14:paraId="4BBEA3BD"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0612217F" w14:textId="27BB1E22" w:rsidR="00D54045" w:rsidRDefault="00D54045" w:rsidP="00D54045">
            <w:pPr>
              <w:pStyle w:val="TextoTabla"/>
            </w:pPr>
            <w:r>
              <w:t>Liberar la llamada. Comprobar que:</w:t>
            </w:r>
          </w:p>
          <w:p w14:paraId="009BC80D" w14:textId="522E51A3" w:rsidR="00D54045" w:rsidRDefault="00D54045" w:rsidP="00A3312E">
            <w:pPr>
              <w:pStyle w:val="TextoTabla"/>
              <w:numPr>
                <w:ilvl w:val="0"/>
                <w:numId w:val="126"/>
              </w:numPr>
            </w:pPr>
            <w:r>
              <w:t xml:space="preserve">La llamada se incorpora al “histórico de llamadas AI”. </w:t>
            </w:r>
          </w:p>
          <w:p w14:paraId="73565610" w14:textId="29B29337" w:rsidR="00D54045" w:rsidRDefault="00D54045" w:rsidP="00A3312E">
            <w:pPr>
              <w:pStyle w:val="TextoTabla"/>
              <w:numPr>
                <w:ilvl w:val="0"/>
                <w:numId w:val="126"/>
              </w:numPr>
            </w:pPr>
            <w:r>
              <w:t>La tecla 19+1 conserva el identificador del colateral llamante durante al menos 15 minutos.</w:t>
            </w:r>
          </w:p>
          <w:p w14:paraId="6B9C60CD" w14:textId="4EDA6B10" w:rsidR="00887B35" w:rsidRPr="006D61EF" w:rsidRDefault="00D54045" w:rsidP="00A3312E">
            <w:pPr>
              <w:pStyle w:val="TextoTabla"/>
              <w:numPr>
                <w:ilvl w:val="0"/>
                <w:numId w:val="126"/>
              </w:numPr>
            </w:pPr>
            <w:r>
              <w:t xml:space="preserve">A través de la tecla 19+1 y mientras conservar el identificador del colateral llamante, se puede iniciar una llamada saliente a dicho </w:t>
            </w:r>
            <w:r>
              <w:lastRenderedPageBreak/>
              <w:t>colateral.</w:t>
            </w:r>
          </w:p>
        </w:tc>
        <w:tc>
          <w:tcPr>
            <w:tcW w:w="851" w:type="dxa"/>
            <w:tcBorders>
              <w:bottom w:val="single" w:sz="6" w:space="0" w:color="000000"/>
            </w:tcBorders>
            <w:shd w:val="clear" w:color="auto" w:fill="auto"/>
          </w:tcPr>
          <w:p w14:paraId="693A7BD3"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3AD4877" w14:textId="77777777" w:rsidR="00887B35" w:rsidRPr="006D61EF" w:rsidRDefault="00887B35" w:rsidP="006939F9">
            <w:pPr>
              <w:pStyle w:val="TextoTabla"/>
            </w:pPr>
          </w:p>
        </w:tc>
      </w:tr>
      <w:tr w:rsidR="00887B35" w:rsidRPr="00183B8E" w14:paraId="2FF28783" w14:textId="77777777" w:rsidTr="006939F9">
        <w:trPr>
          <w:trHeight w:val="20"/>
          <w:jc w:val="center"/>
        </w:trPr>
        <w:tc>
          <w:tcPr>
            <w:tcW w:w="695" w:type="dxa"/>
            <w:tcBorders>
              <w:bottom w:val="single" w:sz="6" w:space="0" w:color="000000"/>
            </w:tcBorders>
            <w:shd w:val="clear" w:color="auto" w:fill="auto"/>
          </w:tcPr>
          <w:p w14:paraId="04F894B3" w14:textId="77777777" w:rsidR="00887B35" w:rsidRPr="006D61EF" w:rsidRDefault="00887B35" w:rsidP="006939F9">
            <w:pPr>
              <w:pStyle w:val="TextoTabla"/>
            </w:pPr>
            <w:r w:rsidRPr="006D61EF">
              <w:lastRenderedPageBreak/>
              <w:t>4</w:t>
            </w:r>
          </w:p>
        </w:tc>
        <w:tc>
          <w:tcPr>
            <w:tcW w:w="7493" w:type="dxa"/>
            <w:gridSpan w:val="4"/>
            <w:tcBorders>
              <w:bottom w:val="single" w:sz="6" w:space="0" w:color="000000"/>
            </w:tcBorders>
            <w:shd w:val="clear" w:color="auto" w:fill="auto"/>
          </w:tcPr>
          <w:p w14:paraId="4F6D4A47" w14:textId="7940DD1A" w:rsidR="00887B35" w:rsidRPr="006D61EF" w:rsidRDefault="00D54045" w:rsidP="006939F9">
            <w:pPr>
              <w:pStyle w:val="TextoTabla"/>
            </w:pPr>
            <w:r w:rsidRPr="00D54045">
              <w:t xml:space="preserve">Repetir los pasos 1 a </w:t>
            </w:r>
            <w:r>
              <w:t>3</w:t>
            </w:r>
            <w:r w:rsidRPr="00D54045">
              <w:t xml:space="preserve"> con otros colaterales origen</w:t>
            </w:r>
          </w:p>
        </w:tc>
        <w:tc>
          <w:tcPr>
            <w:tcW w:w="851" w:type="dxa"/>
            <w:tcBorders>
              <w:bottom w:val="single" w:sz="6" w:space="0" w:color="000000"/>
            </w:tcBorders>
            <w:shd w:val="clear" w:color="auto" w:fill="auto"/>
          </w:tcPr>
          <w:p w14:paraId="2EC768ED"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3110B7D" w14:textId="77777777" w:rsidR="00887B35" w:rsidRPr="006D61EF" w:rsidRDefault="00887B35" w:rsidP="006939F9">
            <w:pPr>
              <w:pStyle w:val="TextoTabla"/>
            </w:pPr>
          </w:p>
        </w:tc>
      </w:tr>
      <w:tr w:rsidR="00887B35" w:rsidRPr="006D61EF" w14:paraId="5565C629" w14:textId="77777777" w:rsidTr="006939F9">
        <w:trPr>
          <w:trHeight w:val="20"/>
          <w:jc w:val="center"/>
        </w:trPr>
        <w:tc>
          <w:tcPr>
            <w:tcW w:w="695" w:type="dxa"/>
            <w:tcBorders>
              <w:bottom w:val="single" w:sz="6" w:space="0" w:color="000000"/>
            </w:tcBorders>
            <w:shd w:val="clear" w:color="auto" w:fill="auto"/>
          </w:tcPr>
          <w:p w14:paraId="064582E9" w14:textId="77777777" w:rsidR="00887B35" w:rsidRPr="006D61EF" w:rsidRDefault="00887B35" w:rsidP="006939F9">
            <w:pPr>
              <w:pStyle w:val="TextoTabla"/>
            </w:pPr>
            <w:r w:rsidRPr="006D61EF">
              <w:t>5</w:t>
            </w:r>
          </w:p>
        </w:tc>
        <w:tc>
          <w:tcPr>
            <w:tcW w:w="7493" w:type="dxa"/>
            <w:gridSpan w:val="4"/>
            <w:tcBorders>
              <w:bottom w:val="single" w:sz="6" w:space="0" w:color="000000"/>
            </w:tcBorders>
            <w:shd w:val="clear" w:color="auto" w:fill="auto"/>
          </w:tcPr>
          <w:p w14:paraId="2D5EB67F" w14:textId="181BA69B" w:rsidR="00D54045" w:rsidRDefault="00D54045" w:rsidP="00D54045">
            <w:pPr>
              <w:pStyle w:val="TextoTabla"/>
            </w:pPr>
            <w:r>
              <w:t>Excepciones. Aceptación de Llamada Entrante AI durante conversación en curso con un destino AD.</w:t>
            </w:r>
          </w:p>
          <w:p w14:paraId="33BBE1B6" w14:textId="7E33597B" w:rsidR="00887B35" w:rsidRPr="006D61EF" w:rsidRDefault="00D54045" w:rsidP="00A3312E">
            <w:pPr>
              <w:pStyle w:val="TextoTabla"/>
              <w:numPr>
                <w:ilvl w:val="0"/>
                <w:numId w:val="127"/>
              </w:numPr>
            </w:pPr>
            <w:r>
              <w:t>Comprobar en este caso que la llamada en curso pasa a REPOSO.</w:t>
            </w:r>
          </w:p>
        </w:tc>
        <w:tc>
          <w:tcPr>
            <w:tcW w:w="851" w:type="dxa"/>
            <w:tcBorders>
              <w:bottom w:val="single" w:sz="6" w:space="0" w:color="000000"/>
            </w:tcBorders>
            <w:shd w:val="clear" w:color="auto" w:fill="auto"/>
          </w:tcPr>
          <w:p w14:paraId="49CEDE61" w14:textId="77777777" w:rsidR="00887B35" w:rsidRPr="006D61EF" w:rsidRDefault="00887B35" w:rsidP="006939F9">
            <w:pPr>
              <w:pStyle w:val="TextoTabla"/>
            </w:pPr>
          </w:p>
        </w:tc>
        <w:tc>
          <w:tcPr>
            <w:tcW w:w="850" w:type="dxa"/>
            <w:tcBorders>
              <w:bottom w:val="single" w:sz="6" w:space="0" w:color="000000"/>
            </w:tcBorders>
            <w:shd w:val="clear" w:color="auto" w:fill="auto"/>
          </w:tcPr>
          <w:p w14:paraId="20361239" w14:textId="77777777" w:rsidR="00887B35" w:rsidRPr="006D61EF" w:rsidRDefault="00887B35" w:rsidP="006939F9">
            <w:pPr>
              <w:pStyle w:val="TextoTabla"/>
            </w:pPr>
          </w:p>
        </w:tc>
      </w:tr>
      <w:tr w:rsidR="00887B35" w:rsidRPr="00183B8E" w14:paraId="07C1BE0C" w14:textId="77777777" w:rsidTr="006939F9">
        <w:trPr>
          <w:trHeight w:val="20"/>
          <w:jc w:val="center"/>
        </w:trPr>
        <w:tc>
          <w:tcPr>
            <w:tcW w:w="695" w:type="dxa"/>
            <w:tcBorders>
              <w:bottom w:val="single" w:sz="6" w:space="0" w:color="000000"/>
            </w:tcBorders>
            <w:shd w:val="clear" w:color="auto" w:fill="auto"/>
          </w:tcPr>
          <w:p w14:paraId="3C6FE83D" w14:textId="77777777" w:rsidR="00887B35" w:rsidRPr="006D61EF" w:rsidRDefault="00887B35" w:rsidP="006939F9">
            <w:pPr>
              <w:pStyle w:val="TextoTabla"/>
            </w:pPr>
            <w:r w:rsidRPr="006D61EF">
              <w:t>6</w:t>
            </w:r>
          </w:p>
        </w:tc>
        <w:tc>
          <w:tcPr>
            <w:tcW w:w="7493" w:type="dxa"/>
            <w:gridSpan w:val="4"/>
            <w:tcBorders>
              <w:bottom w:val="single" w:sz="6" w:space="0" w:color="000000"/>
            </w:tcBorders>
            <w:shd w:val="clear" w:color="auto" w:fill="auto"/>
          </w:tcPr>
          <w:p w14:paraId="64692AE0" w14:textId="5F9D34D3" w:rsidR="00D54045" w:rsidRDefault="00D54045" w:rsidP="00D54045">
            <w:pPr>
              <w:pStyle w:val="TextoTabla"/>
            </w:pPr>
            <w:r>
              <w:t>Excepciones. Llamadas AI entrantes simultáneas.</w:t>
            </w:r>
          </w:p>
          <w:p w14:paraId="2C2D41BB" w14:textId="06F6A541" w:rsidR="00887B35" w:rsidRPr="006D61EF" w:rsidRDefault="00D54045" w:rsidP="00A3312E">
            <w:pPr>
              <w:pStyle w:val="TextoTabla"/>
              <w:numPr>
                <w:ilvl w:val="0"/>
                <w:numId w:val="127"/>
              </w:numPr>
            </w:pPr>
            <w:r>
              <w:t>Comprobar en ese caso que la segunda (y posteriores) llamada devuelve al llamante el estado de OCUPADO</w:t>
            </w:r>
          </w:p>
        </w:tc>
        <w:tc>
          <w:tcPr>
            <w:tcW w:w="851" w:type="dxa"/>
            <w:tcBorders>
              <w:bottom w:val="single" w:sz="6" w:space="0" w:color="000000"/>
            </w:tcBorders>
            <w:shd w:val="clear" w:color="auto" w:fill="auto"/>
          </w:tcPr>
          <w:p w14:paraId="5F3F670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E60EF1C" w14:textId="77777777" w:rsidR="00887B35" w:rsidRPr="006D61EF" w:rsidRDefault="00887B35" w:rsidP="006939F9">
            <w:pPr>
              <w:pStyle w:val="TextoTabla"/>
            </w:pPr>
          </w:p>
        </w:tc>
      </w:tr>
      <w:tr w:rsidR="00887B35" w:rsidRPr="00183B8E" w14:paraId="1EC4EFA2" w14:textId="77777777" w:rsidTr="006939F9">
        <w:trPr>
          <w:trHeight w:val="20"/>
          <w:jc w:val="center"/>
        </w:trPr>
        <w:tc>
          <w:tcPr>
            <w:tcW w:w="695" w:type="dxa"/>
            <w:tcBorders>
              <w:bottom w:val="single" w:sz="6" w:space="0" w:color="000000"/>
            </w:tcBorders>
            <w:shd w:val="clear" w:color="auto" w:fill="auto"/>
          </w:tcPr>
          <w:p w14:paraId="0401D1FF"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54E1DA2F" w14:textId="77777777" w:rsidR="00887B35" w:rsidRPr="006D61EF" w:rsidRDefault="00887B35" w:rsidP="006939F9">
            <w:pPr>
              <w:pStyle w:val="TextoTabla"/>
            </w:pPr>
          </w:p>
        </w:tc>
        <w:tc>
          <w:tcPr>
            <w:tcW w:w="851" w:type="dxa"/>
            <w:tcBorders>
              <w:bottom w:val="single" w:sz="6" w:space="0" w:color="000000"/>
            </w:tcBorders>
            <w:shd w:val="clear" w:color="auto" w:fill="auto"/>
          </w:tcPr>
          <w:p w14:paraId="777C1FE7"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FE0D128" w14:textId="77777777" w:rsidR="00887B35" w:rsidRPr="006D61EF" w:rsidRDefault="00887B35" w:rsidP="006939F9">
            <w:pPr>
              <w:pStyle w:val="TextoTabla"/>
            </w:pPr>
          </w:p>
        </w:tc>
      </w:tr>
      <w:tr w:rsidR="00887B35" w:rsidRPr="00183B8E" w14:paraId="540FD1AB"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429D653" w14:textId="77777777" w:rsidR="00887B35" w:rsidRPr="006D61EF" w:rsidRDefault="00887B35" w:rsidP="006939F9">
            <w:pPr>
              <w:pStyle w:val="TextoTabla"/>
            </w:pPr>
            <w:r w:rsidRPr="006D61EF">
              <w:t xml:space="preserve"> </w:t>
            </w:r>
          </w:p>
        </w:tc>
      </w:tr>
    </w:tbl>
    <w:p w14:paraId="47FD5ECF" w14:textId="77777777" w:rsidR="00887B35" w:rsidRPr="00887B35" w:rsidRDefault="00887B35" w:rsidP="00887B35"/>
    <w:p w14:paraId="65EBE82B" w14:textId="77777777" w:rsidR="00D54045" w:rsidRDefault="00D54045">
      <w:pPr>
        <w:spacing w:before="0" w:after="0" w:line="240" w:lineRule="auto"/>
        <w:jc w:val="left"/>
        <w:rPr>
          <w:u w:val="single"/>
        </w:rPr>
      </w:pPr>
      <w:r>
        <w:rPr>
          <w:u w:val="single"/>
        </w:rPr>
        <w:br w:type="page"/>
      </w:r>
    </w:p>
    <w:p w14:paraId="69A156B7" w14:textId="7DEB6AB4" w:rsidR="00391171" w:rsidRDefault="00391171" w:rsidP="00391171">
      <w:pPr>
        <w:pStyle w:val="Ttulo2"/>
      </w:pPr>
      <w:bookmarkStart w:id="417" w:name="_Toc318897623"/>
      <w:bookmarkStart w:id="418" w:name="_Toc357060688"/>
      <w:bookmarkStart w:id="419" w:name="_Toc445195514"/>
      <w:bookmarkStart w:id="420" w:name="_Toc519068353"/>
      <w:bookmarkStart w:id="421" w:name="_Toc2687412"/>
      <w:bookmarkStart w:id="422" w:name="_Ref109714153"/>
      <w:bookmarkStart w:id="423" w:name="_Ref109715271"/>
      <w:bookmarkStart w:id="424" w:name="_Toc131162597"/>
      <w:r w:rsidRPr="009D03A0">
        <w:lastRenderedPageBreak/>
        <w:t>U5KI.HTWR.05.008. Liberación de Llamada por AI.</w:t>
      </w:r>
      <w:bookmarkEnd w:id="417"/>
      <w:bookmarkEnd w:id="418"/>
      <w:bookmarkEnd w:id="419"/>
      <w:bookmarkEnd w:id="420"/>
      <w:bookmarkEnd w:id="421"/>
      <w:bookmarkEnd w:id="422"/>
      <w:bookmarkEnd w:id="423"/>
      <w:bookmarkEnd w:id="42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48914C4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4966443" w14:textId="77777777" w:rsidR="00887B35" w:rsidRPr="006D61EF" w:rsidRDefault="00887B35" w:rsidP="006939F9">
            <w:pPr>
              <w:pStyle w:val="TextoTabla"/>
            </w:pPr>
          </w:p>
        </w:tc>
      </w:tr>
      <w:tr w:rsidR="00887B35" w:rsidRPr="006D61EF" w14:paraId="6001A1E2" w14:textId="77777777" w:rsidTr="006939F9">
        <w:trPr>
          <w:trHeight w:val="20"/>
          <w:jc w:val="center"/>
        </w:trPr>
        <w:tc>
          <w:tcPr>
            <w:tcW w:w="1971" w:type="dxa"/>
            <w:gridSpan w:val="2"/>
            <w:shd w:val="clear" w:color="auto" w:fill="D9D9D9" w:themeFill="background1" w:themeFillShade="D9"/>
          </w:tcPr>
          <w:p w14:paraId="09276BCD" w14:textId="77777777" w:rsidR="00887B35" w:rsidRPr="006D61EF" w:rsidRDefault="00887B35" w:rsidP="006939F9">
            <w:pPr>
              <w:pStyle w:val="TextoTabla"/>
              <w:rPr>
                <w:b/>
              </w:rPr>
            </w:pPr>
            <w:r w:rsidRPr="006D61EF">
              <w:rPr>
                <w:b/>
              </w:rPr>
              <w:t>Grupo</w:t>
            </w:r>
          </w:p>
        </w:tc>
        <w:tc>
          <w:tcPr>
            <w:tcW w:w="2371" w:type="dxa"/>
            <w:shd w:val="clear" w:color="auto" w:fill="auto"/>
          </w:tcPr>
          <w:p w14:paraId="485F598F" w14:textId="44C196A9" w:rsidR="00887B35" w:rsidRPr="006D61EF" w:rsidRDefault="00D54045" w:rsidP="006939F9">
            <w:pPr>
              <w:pStyle w:val="TextoTabla"/>
            </w:pPr>
            <w:r>
              <w:t>Telefonía.</w:t>
            </w:r>
          </w:p>
        </w:tc>
        <w:tc>
          <w:tcPr>
            <w:tcW w:w="2161" w:type="dxa"/>
            <w:shd w:val="clear" w:color="auto" w:fill="D9D9D9" w:themeFill="background1" w:themeFillShade="D9"/>
          </w:tcPr>
          <w:p w14:paraId="0CFBA4BC"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2CEB7559" w14:textId="314E3A8B" w:rsidR="00887B35" w:rsidRPr="006D61EF" w:rsidRDefault="00D54045" w:rsidP="006939F9">
            <w:pPr>
              <w:pStyle w:val="TextoTabla"/>
            </w:pPr>
            <w:r w:rsidRPr="00D54045">
              <w:t>U5KI.HTWR.05.008</w:t>
            </w:r>
          </w:p>
        </w:tc>
      </w:tr>
      <w:tr w:rsidR="00887B35" w:rsidRPr="00183B8E" w14:paraId="7F142817" w14:textId="77777777" w:rsidTr="006939F9">
        <w:trPr>
          <w:trHeight w:val="20"/>
          <w:jc w:val="center"/>
        </w:trPr>
        <w:tc>
          <w:tcPr>
            <w:tcW w:w="1971" w:type="dxa"/>
            <w:gridSpan w:val="2"/>
            <w:shd w:val="clear" w:color="auto" w:fill="D9D9D9" w:themeFill="background1" w:themeFillShade="D9"/>
          </w:tcPr>
          <w:p w14:paraId="39AC510A"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22ADC2BA" w14:textId="46602F35" w:rsidR="00887B35" w:rsidRPr="006D61EF" w:rsidRDefault="00D54045" w:rsidP="006939F9">
            <w:pPr>
              <w:pStyle w:val="TextoTabla"/>
            </w:pPr>
            <w:r>
              <w:t>Liberación de Llamada por AI.</w:t>
            </w:r>
          </w:p>
        </w:tc>
      </w:tr>
      <w:tr w:rsidR="00887B35" w:rsidRPr="00183B8E" w14:paraId="7346D5E7" w14:textId="77777777" w:rsidTr="006939F9">
        <w:trPr>
          <w:trHeight w:val="20"/>
          <w:jc w:val="center"/>
        </w:trPr>
        <w:tc>
          <w:tcPr>
            <w:tcW w:w="1971" w:type="dxa"/>
            <w:gridSpan w:val="2"/>
            <w:shd w:val="clear" w:color="auto" w:fill="D9D9D9" w:themeFill="background1" w:themeFillShade="D9"/>
          </w:tcPr>
          <w:p w14:paraId="43530858"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6373F9E6" w14:textId="4F9A8C45" w:rsidR="00887B35" w:rsidRPr="006D61EF" w:rsidRDefault="00D54045" w:rsidP="006939F9">
            <w:pPr>
              <w:pStyle w:val="TextoTabla"/>
            </w:pPr>
            <w:r w:rsidRPr="00D54045">
              <w:t>Comprobar que el sistema es capaz de liberar llamadas entrantes o salientes a través de los recursos AI programados.</w:t>
            </w:r>
          </w:p>
        </w:tc>
      </w:tr>
      <w:tr w:rsidR="00887B35" w:rsidRPr="006D61EF" w14:paraId="4D84BD7E" w14:textId="77777777" w:rsidTr="006939F9">
        <w:trPr>
          <w:trHeight w:val="20"/>
          <w:jc w:val="center"/>
        </w:trPr>
        <w:tc>
          <w:tcPr>
            <w:tcW w:w="1971" w:type="dxa"/>
            <w:gridSpan w:val="2"/>
            <w:shd w:val="clear" w:color="auto" w:fill="D9D9D9" w:themeFill="background1" w:themeFillShade="D9"/>
            <w:vAlign w:val="center"/>
          </w:tcPr>
          <w:p w14:paraId="7F88E797"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7E6E6817" w14:textId="77777777" w:rsidR="00D54045" w:rsidRDefault="00D54045" w:rsidP="00A3312E">
            <w:pPr>
              <w:pStyle w:val="TextoTabla"/>
              <w:numPr>
                <w:ilvl w:val="0"/>
                <w:numId w:val="128"/>
              </w:numPr>
            </w:pPr>
            <w:r>
              <w:t>Dos puestos de operador configurados en modo NORMAL con JACKS insertados.</w:t>
            </w:r>
          </w:p>
          <w:p w14:paraId="6C9C407A" w14:textId="77777777" w:rsidR="00D54045" w:rsidRDefault="00D54045" w:rsidP="00A3312E">
            <w:pPr>
              <w:pStyle w:val="TextoTabla"/>
              <w:numPr>
                <w:ilvl w:val="0"/>
                <w:numId w:val="128"/>
              </w:numPr>
            </w:pPr>
            <w:r>
              <w:t>Colaterales de Telefonía.</w:t>
            </w:r>
          </w:p>
          <w:p w14:paraId="4162678E" w14:textId="77777777" w:rsidR="00D54045" w:rsidRDefault="00D54045" w:rsidP="00A3312E">
            <w:pPr>
              <w:pStyle w:val="TextoTabla"/>
              <w:numPr>
                <w:ilvl w:val="1"/>
                <w:numId w:val="128"/>
              </w:numPr>
            </w:pPr>
            <w:r>
              <w:t>Teléfono SIP. (Opcional)</w:t>
            </w:r>
          </w:p>
          <w:p w14:paraId="772B8754" w14:textId="77777777" w:rsidR="00D54045" w:rsidRDefault="00D54045" w:rsidP="00A3312E">
            <w:pPr>
              <w:pStyle w:val="TextoTabla"/>
              <w:numPr>
                <w:ilvl w:val="1"/>
                <w:numId w:val="128"/>
              </w:numPr>
            </w:pPr>
            <w:r>
              <w:t>Línea PABX.</w:t>
            </w:r>
          </w:p>
          <w:p w14:paraId="5BF38C10" w14:textId="77777777" w:rsidR="00D54045" w:rsidRDefault="00D54045" w:rsidP="00A3312E">
            <w:pPr>
              <w:pStyle w:val="TextoTabla"/>
              <w:numPr>
                <w:ilvl w:val="1"/>
                <w:numId w:val="128"/>
              </w:numPr>
            </w:pPr>
            <w:r>
              <w:t>Colateral R2 (Equipo ETM).</w:t>
            </w:r>
          </w:p>
          <w:p w14:paraId="2951270B" w14:textId="77777777" w:rsidR="00D54045" w:rsidRDefault="00D54045" w:rsidP="00A3312E">
            <w:pPr>
              <w:pStyle w:val="TextoTabla"/>
              <w:numPr>
                <w:ilvl w:val="1"/>
                <w:numId w:val="128"/>
              </w:numPr>
            </w:pPr>
            <w:r>
              <w:t>Colateral N5 (Equipo ETM).</w:t>
            </w:r>
          </w:p>
          <w:p w14:paraId="06556D61" w14:textId="30D9CB4D" w:rsidR="00D54045" w:rsidRDefault="00D54045" w:rsidP="00A3312E">
            <w:pPr>
              <w:pStyle w:val="TextoTabla"/>
              <w:numPr>
                <w:ilvl w:val="0"/>
                <w:numId w:val="128"/>
              </w:numPr>
            </w:pPr>
            <w:r>
              <w:t>Número de AI de colaterales conocidos. [Este número consiste en el nº del Prefijo de la Red a la que pertenece seguido del nº de abonado dentro de su red. Para el caso de la Red ATS no es necesario introducir prefijo de Red].</w:t>
            </w:r>
          </w:p>
          <w:p w14:paraId="1651DCAF" w14:textId="77777777" w:rsidR="00D54045" w:rsidRDefault="00D54045" w:rsidP="00A3312E">
            <w:pPr>
              <w:pStyle w:val="TextoTabla"/>
              <w:numPr>
                <w:ilvl w:val="0"/>
                <w:numId w:val="128"/>
              </w:numPr>
            </w:pPr>
            <w:r>
              <w:t>Configuración del sistema de forma que los colaterales del caso de prueba no sean accesibles desde los puestos a través de teclas de Acceso directo.</w:t>
            </w:r>
          </w:p>
          <w:p w14:paraId="4229829E" w14:textId="5D8BF320" w:rsidR="00887B35" w:rsidRPr="006D61EF" w:rsidRDefault="00D54045" w:rsidP="00A3312E">
            <w:pPr>
              <w:pStyle w:val="TextoTabla"/>
              <w:numPr>
                <w:ilvl w:val="0"/>
                <w:numId w:val="128"/>
              </w:numPr>
            </w:pPr>
            <w:r>
              <w:t>Configurar en equipos colaterales R2 / N5 y QSIG, orígenes no programados en páginas AD de destinos en Puesto 1.</w:t>
            </w:r>
          </w:p>
        </w:tc>
      </w:tr>
      <w:tr w:rsidR="00887B35" w:rsidRPr="006D61EF" w14:paraId="062E6BEC" w14:textId="77777777" w:rsidTr="006939F9">
        <w:trPr>
          <w:trHeight w:val="20"/>
          <w:jc w:val="center"/>
        </w:trPr>
        <w:tc>
          <w:tcPr>
            <w:tcW w:w="695" w:type="dxa"/>
            <w:shd w:val="clear" w:color="auto" w:fill="BFBFBF" w:themeFill="background1" w:themeFillShade="BF"/>
          </w:tcPr>
          <w:p w14:paraId="7866594C"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97CA03D"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0D1BFFBB" w14:textId="77777777" w:rsidR="00887B35" w:rsidRPr="006D61EF" w:rsidRDefault="00887B35" w:rsidP="006939F9">
            <w:pPr>
              <w:pStyle w:val="TextoTabla"/>
              <w:rPr>
                <w:b/>
              </w:rPr>
            </w:pPr>
            <w:r w:rsidRPr="006D61EF">
              <w:rPr>
                <w:b/>
              </w:rPr>
              <w:t>Resultado</w:t>
            </w:r>
          </w:p>
        </w:tc>
      </w:tr>
      <w:tr w:rsidR="00887B35" w:rsidRPr="006D61EF" w14:paraId="490A24CD" w14:textId="77777777" w:rsidTr="006939F9">
        <w:trPr>
          <w:trHeight w:val="20"/>
          <w:jc w:val="center"/>
        </w:trPr>
        <w:tc>
          <w:tcPr>
            <w:tcW w:w="8188" w:type="dxa"/>
            <w:gridSpan w:val="5"/>
            <w:shd w:val="clear" w:color="auto" w:fill="D9D9D9" w:themeFill="background1" w:themeFillShade="D9"/>
          </w:tcPr>
          <w:p w14:paraId="3DEEFF0C" w14:textId="77777777" w:rsidR="00887B35" w:rsidRPr="006D61EF" w:rsidRDefault="00887B35" w:rsidP="006939F9">
            <w:pPr>
              <w:pStyle w:val="TextoTabla"/>
              <w:rPr>
                <w:b/>
              </w:rPr>
            </w:pPr>
          </w:p>
        </w:tc>
        <w:tc>
          <w:tcPr>
            <w:tcW w:w="851" w:type="dxa"/>
            <w:shd w:val="clear" w:color="auto" w:fill="D9D9D9" w:themeFill="background1" w:themeFillShade="D9"/>
          </w:tcPr>
          <w:p w14:paraId="14BB3FAF"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6E86EB9F" w14:textId="77777777" w:rsidR="00887B35" w:rsidRPr="006D61EF" w:rsidRDefault="00887B35" w:rsidP="006939F9">
            <w:pPr>
              <w:pStyle w:val="TextoTabla"/>
              <w:rPr>
                <w:b/>
              </w:rPr>
            </w:pPr>
            <w:r w:rsidRPr="006D61EF">
              <w:rPr>
                <w:b/>
              </w:rPr>
              <w:t>NO</w:t>
            </w:r>
          </w:p>
        </w:tc>
      </w:tr>
      <w:tr w:rsidR="00887B35" w:rsidRPr="00183B8E" w14:paraId="6DDED117" w14:textId="77777777" w:rsidTr="006939F9">
        <w:trPr>
          <w:trHeight w:val="20"/>
          <w:jc w:val="center"/>
        </w:trPr>
        <w:tc>
          <w:tcPr>
            <w:tcW w:w="695" w:type="dxa"/>
            <w:tcBorders>
              <w:bottom w:val="single" w:sz="6" w:space="0" w:color="000000"/>
            </w:tcBorders>
            <w:shd w:val="clear" w:color="auto" w:fill="auto"/>
          </w:tcPr>
          <w:p w14:paraId="2532B7FF"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73076C90" w14:textId="25526499" w:rsidR="00D54045" w:rsidRDefault="00D54045" w:rsidP="00D54045">
            <w:pPr>
              <w:pStyle w:val="TextoTabla"/>
            </w:pPr>
            <w:r>
              <w:t>Llamada Gestionada en 19+1.</w:t>
            </w:r>
          </w:p>
          <w:p w14:paraId="7EDCB490" w14:textId="30D9D924" w:rsidR="00D54045" w:rsidRDefault="00D54045" w:rsidP="00A3312E">
            <w:pPr>
              <w:pStyle w:val="TextoTabla"/>
              <w:numPr>
                <w:ilvl w:val="0"/>
                <w:numId w:val="127"/>
              </w:numPr>
            </w:pPr>
            <w:r>
              <w:t>Iniciar y completar una llamada AI</w:t>
            </w:r>
            <w:r w:rsidR="00866247">
              <w:t>,</w:t>
            </w:r>
            <w:r>
              <w:t xml:space="preserve"> gestionarla a través de la tecla 19+1.</w:t>
            </w:r>
          </w:p>
          <w:p w14:paraId="7407FA03" w14:textId="018D989B" w:rsidR="00D54045" w:rsidRDefault="00D54045" w:rsidP="00A3312E">
            <w:pPr>
              <w:pStyle w:val="TextoTabla"/>
              <w:numPr>
                <w:ilvl w:val="0"/>
                <w:numId w:val="127"/>
              </w:numPr>
            </w:pPr>
            <w:r>
              <w:t>Pulsar la tecla 19+1. Comprobar que:</w:t>
            </w:r>
          </w:p>
          <w:p w14:paraId="710F2F1C" w14:textId="5258DBF7" w:rsidR="00D54045" w:rsidRDefault="00D54045" w:rsidP="00A3312E">
            <w:pPr>
              <w:pStyle w:val="TextoTabla"/>
              <w:numPr>
                <w:ilvl w:val="1"/>
                <w:numId w:val="127"/>
              </w:numPr>
            </w:pPr>
            <w:r>
              <w:t>Se libera la llamada.</w:t>
            </w:r>
          </w:p>
          <w:p w14:paraId="6E8F4645" w14:textId="0913B3A1" w:rsidR="00D54045" w:rsidRDefault="00D54045" w:rsidP="00A3312E">
            <w:pPr>
              <w:pStyle w:val="TextoTabla"/>
              <w:numPr>
                <w:ilvl w:val="1"/>
                <w:numId w:val="127"/>
              </w:numPr>
            </w:pPr>
            <w:r>
              <w:t>La tecla 19+1 memoriza el destino gestionado (si existe la información).</w:t>
            </w:r>
          </w:p>
          <w:p w14:paraId="25C97E37" w14:textId="27EA82C0" w:rsidR="00887B35" w:rsidRPr="006D61EF" w:rsidRDefault="00D54045" w:rsidP="00A3312E">
            <w:pPr>
              <w:pStyle w:val="TextoTabla"/>
              <w:numPr>
                <w:ilvl w:val="1"/>
                <w:numId w:val="127"/>
              </w:numPr>
            </w:pPr>
            <w:r>
              <w:t>Los datos de la llamada pasan al histórico de Llamadas AI.</w:t>
            </w:r>
          </w:p>
        </w:tc>
        <w:tc>
          <w:tcPr>
            <w:tcW w:w="851" w:type="dxa"/>
            <w:tcBorders>
              <w:bottom w:val="single" w:sz="6" w:space="0" w:color="000000"/>
            </w:tcBorders>
            <w:shd w:val="clear" w:color="auto" w:fill="auto"/>
          </w:tcPr>
          <w:p w14:paraId="3DFBCFE2"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062EB05" w14:textId="77777777" w:rsidR="00887B35" w:rsidRPr="006D61EF" w:rsidRDefault="00887B35" w:rsidP="006939F9">
            <w:pPr>
              <w:pStyle w:val="TextoTabla"/>
            </w:pPr>
          </w:p>
        </w:tc>
      </w:tr>
      <w:tr w:rsidR="00887B35" w:rsidRPr="00183B8E" w14:paraId="23E5B0DE" w14:textId="77777777" w:rsidTr="006939F9">
        <w:trPr>
          <w:trHeight w:val="20"/>
          <w:jc w:val="center"/>
        </w:trPr>
        <w:tc>
          <w:tcPr>
            <w:tcW w:w="695" w:type="dxa"/>
            <w:tcBorders>
              <w:bottom w:val="single" w:sz="6" w:space="0" w:color="000000"/>
            </w:tcBorders>
            <w:shd w:val="clear" w:color="auto" w:fill="auto"/>
          </w:tcPr>
          <w:p w14:paraId="18085AFE"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57218E5A" w14:textId="5CF7C9EF" w:rsidR="00866247" w:rsidRDefault="00866247" w:rsidP="00866247">
            <w:pPr>
              <w:pStyle w:val="TextoTabla"/>
            </w:pPr>
            <w:r>
              <w:t>Llamada no Gestionada en 19+1.</w:t>
            </w:r>
          </w:p>
          <w:p w14:paraId="3D5EF06E" w14:textId="1A7D78DF" w:rsidR="00866247" w:rsidRDefault="00866247" w:rsidP="00A3312E">
            <w:pPr>
              <w:pStyle w:val="TextoTabla"/>
              <w:numPr>
                <w:ilvl w:val="0"/>
                <w:numId w:val="129"/>
              </w:numPr>
            </w:pPr>
            <w:r>
              <w:t>Iniciar y completar una llamada AI y no gestionarla a través de la tecla 19+1.</w:t>
            </w:r>
          </w:p>
          <w:p w14:paraId="7E3A8EB7" w14:textId="2EA8180C" w:rsidR="00866247" w:rsidRDefault="00866247" w:rsidP="00A3312E">
            <w:pPr>
              <w:pStyle w:val="TextoTabla"/>
              <w:numPr>
                <w:ilvl w:val="0"/>
                <w:numId w:val="129"/>
              </w:numPr>
            </w:pPr>
            <w:r>
              <w:t>Pulsar la tecla ANULAR. Comprobar que:</w:t>
            </w:r>
          </w:p>
          <w:p w14:paraId="2781EBC2" w14:textId="3C5C6320" w:rsidR="00866247" w:rsidRDefault="00866247" w:rsidP="00A3312E">
            <w:pPr>
              <w:pStyle w:val="TextoTabla"/>
              <w:numPr>
                <w:ilvl w:val="1"/>
                <w:numId w:val="129"/>
              </w:numPr>
            </w:pPr>
            <w:r>
              <w:t>Se libera la llamada.</w:t>
            </w:r>
          </w:p>
          <w:p w14:paraId="139778E6" w14:textId="0780B492" w:rsidR="00887B35" w:rsidRPr="006D61EF" w:rsidRDefault="00866247" w:rsidP="00A3312E">
            <w:pPr>
              <w:pStyle w:val="TextoTabla"/>
              <w:numPr>
                <w:ilvl w:val="1"/>
                <w:numId w:val="129"/>
              </w:numPr>
            </w:pPr>
            <w:r>
              <w:t>Los datos de la llamada pasan al histórico de Llamadas AI.</w:t>
            </w:r>
          </w:p>
        </w:tc>
        <w:tc>
          <w:tcPr>
            <w:tcW w:w="851" w:type="dxa"/>
            <w:tcBorders>
              <w:bottom w:val="single" w:sz="6" w:space="0" w:color="000000"/>
            </w:tcBorders>
            <w:shd w:val="clear" w:color="auto" w:fill="auto"/>
          </w:tcPr>
          <w:p w14:paraId="3505D2F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B7C2008" w14:textId="77777777" w:rsidR="00887B35" w:rsidRPr="006D61EF" w:rsidRDefault="00887B35" w:rsidP="006939F9">
            <w:pPr>
              <w:pStyle w:val="TextoTabla"/>
            </w:pPr>
          </w:p>
        </w:tc>
      </w:tr>
      <w:tr w:rsidR="00887B35" w:rsidRPr="00183B8E" w14:paraId="3CED7163" w14:textId="77777777" w:rsidTr="006939F9">
        <w:trPr>
          <w:trHeight w:val="20"/>
          <w:jc w:val="center"/>
        </w:trPr>
        <w:tc>
          <w:tcPr>
            <w:tcW w:w="695" w:type="dxa"/>
            <w:tcBorders>
              <w:bottom w:val="single" w:sz="6" w:space="0" w:color="000000"/>
            </w:tcBorders>
            <w:shd w:val="clear" w:color="auto" w:fill="auto"/>
          </w:tcPr>
          <w:p w14:paraId="2326ADD5"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1DE7802D" w14:textId="77777777" w:rsidR="00887B35" w:rsidRPr="006D61EF" w:rsidRDefault="00887B35" w:rsidP="006939F9">
            <w:pPr>
              <w:pStyle w:val="TextoTabla"/>
            </w:pPr>
          </w:p>
        </w:tc>
        <w:tc>
          <w:tcPr>
            <w:tcW w:w="851" w:type="dxa"/>
            <w:tcBorders>
              <w:bottom w:val="single" w:sz="6" w:space="0" w:color="000000"/>
            </w:tcBorders>
            <w:shd w:val="clear" w:color="auto" w:fill="auto"/>
          </w:tcPr>
          <w:p w14:paraId="552CEFE0"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7FB40B0" w14:textId="77777777" w:rsidR="00887B35" w:rsidRPr="006D61EF" w:rsidRDefault="00887B35" w:rsidP="006939F9">
            <w:pPr>
              <w:pStyle w:val="TextoTabla"/>
            </w:pPr>
          </w:p>
        </w:tc>
      </w:tr>
      <w:tr w:rsidR="00887B35" w:rsidRPr="00183B8E" w14:paraId="7EDBC15D"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C23A772" w14:textId="77777777" w:rsidR="00887B35" w:rsidRPr="006D61EF" w:rsidRDefault="00887B35" w:rsidP="006939F9">
            <w:pPr>
              <w:pStyle w:val="TextoTabla"/>
            </w:pPr>
            <w:r w:rsidRPr="006D61EF">
              <w:t xml:space="preserve"> </w:t>
            </w:r>
          </w:p>
        </w:tc>
      </w:tr>
    </w:tbl>
    <w:p w14:paraId="4B697693" w14:textId="77777777" w:rsidR="00887B35" w:rsidRPr="00887B35" w:rsidRDefault="00887B35" w:rsidP="00887B35"/>
    <w:p w14:paraId="3A201441" w14:textId="77777777" w:rsidR="00866247" w:rsidRDefault="00866247">
      <w:pPr>
        <w:spacing w:before="0" w:after="0" w:line="240" w:lineRule="auto"/>
        <w:jc w:val="left"/>
        <w:rPr>
          <w:u w:val="single"/>
        </w:rPr>
      </w:pPr>
      <w:r>
        <w:rPr>
          <w:u w:val="single"/>
        </w:rPr>
        <w:lastRenderedPageBreak/>
        <w:br w:type="page"/>
      </w:r>
    </w:p>
    <w:p w14:paraId="27297C69" w14:textId="7BB5DDFF" w:rsidR="00391171" w:rsidRDefault="00391171" w:rsidP="00391171">
      <w:pPr>
        <w:pStyle w:val="Ttulo2"/>
      </w:pPr>
      <w:bookmarkStart w:id="425" w:name="_Toc318897624"/>
      <w:bookmarkStart w:id="426" w:name="_Toc357060689"/>
      <w:bookmarkStart w:id="427" w:name="_Toc445195515"/>
      <w:bookmarkStart w:id="428" w:name="_Toc519068354"/>
      <w:bookmarkStart w:id="429" w:name="_Toc2687413"/>
      <w:bookmarkStart w:id="430" w:name="_Ref109714164"/>
      <w:bookmarkStart w:id="431" w:name="_Ref109715277"/>
      <w:bookmarkStart w:id="432" w:name="_Toc131162598"/>
      <w:r w:rsidRPr="009D03A0">
        <w:lastRenderedPageBreak/>
        <w:t>U5KI.HTWR.05.009. Anulación de Llamada por AI.</w:t>
      </w:r>
      <w:bookmarkEnd w:id="425"/>
      <w:bookmarkEnd w:id="426"/>
      <w:bookmarkEnd w:id="427"/>
      <w:bookmarkEnd w:id="428"/>
      <w:bookmarkEnd w:id="429"/>
      <w:bookmarkEnd w:id="430"/>
      <w:bookmarkEnd w:id="431"/>
      <w:bookmarkEnd w:id="43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D7F91F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F44CD2B" w14:textId="77777777" w:rsidR="005E0790" w:rsidRPr="006D61EF" w:rsidRDefault="005E0790" w:rsidP="006939F9">
            <w:pPr>
              <w:pStyle w:val="TextoTabla"/>
            </w:pPr>
          </w:p>
        </w:tc>
      </w:tr>
      <w:tr w:rsidR="005E0790" w:rsidRPr="006D61EF" w14:paraId="2555CF9B" w14:textId="77777777" w:rsidTr="006939F9">
        <w:trPr>
          <w:trHeight w:val="20"/>
          <w:jc w:val="center"/>
        </w:trPr>
        <w:tc>
          <w:tcPr>
            <w:tcW w:w="1971" w:type="dxa"/>
            <w:gridSpan w:val="2"/>
            <w:shd w:val="clear" w:color="auto" w:fill="D9D9D9" w:themeFill="background1" w:themeFillShade="D9"/>
          </w:tcPr>
          <w:p w14:paraId="020F4BB5" w14:textId="77777777" w:rsidR="005E0790" w:rsidRPr="006D61EF" w:rsidRDefault="005E0790" w:rsidP="006939F9">
            <w:pPr>
              <w:pStyle w:val="TextoTabla"/>
              <w:rPr>
                <w:b/>
              </w:rPr>
            </w:pPr>
            <w:r w:rsidRPr="006D61EF">
              <w:rPr>
                <w:b/>
              </w:rPr>
              <w:t>Grupo</w:t>
            </w:r>
          </w:p>
        </w:tc>
        <w:tc>
          <w:tcPr>
            <w:tcW w:w="2371" w:type="dxa"/>
            <w:shd w:val="clear" w:color="auto" w:fill="auto"/>
          </w:tcPr>
          <w:p w14:paraId="1FD82138" w14:textId="11D7F0C0" w:rsidR="005E0790" w:rsidRPr="006D61EF" w:rsidRDefault="00866247" w:rsidP="006939F9">
            <w:pPr>
              <w:pStyle w:val="TextoTabla"/>
            </w:pPr>
            <w:r>
              <w:t>Telefonía.</w:t>
            </w:r>
          </w:p>
        </w:tc>
        <w:tc>
          <w:tcPr>
            <w:tcW w:w="2161" w:type="dxa"/>
            <w:shd w:val="clear" w:color="auto" w:fill="D9D9D9" w:themeFill="background1" w:themeFillShade="D9"/>
          </w:tcPr>
          <w:p w14:paraId="417F193E"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43F83D55" w14:textId="5B6A2345" w:rsidR="005E0790" w:rsidRPr="006D61EF" w:rsidRDefault="00866247" w:rsidP="006939F9">
            <w:pPr>
              <w:pStyle w:val="TextoTabla"/>
            </w:pPr>
            <w:r w:rsidRPr="00866247">
              <w:t>U5KI.HTWR.05.009</w:t>
            </w:r>
            <w:r>
              <w:t>.</w:t>
            </w:r>
          </w:p>
        </w:tc>
      </w:tr>
      <w:tr w:rsidR="005E0790" w:rsidRPr="00183B8E" w14:paraId="6E7C252E" w14:textId="77777777" w:rsidTr="006939F9">
        <w:trPr>
          <w:trHeight w:val="20"/>
          <w:jc w:val="center"/>
        </w:trPr>
        <w:tc>
          <w:tcPr>
            <w:tcW w:w="1971" w:type="dxa"/>
            <w:gridSpan w:val="2"/>
            <w:shd w:val="clear" w:color="auto" w:fill="D9D9D9" w:themeFill="background1" w:themeFillShade="D9"/>
          </w:tcPr>
          <w:p w14:paraId="680A2C19"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94A9D29" w14:textId="7903E9A4" w:rsidR="005E0790" w:rsidRPr="006D61EF" w:rsidRDefault="00866247" w:rsidP="006939F9">
            <w:pPr>
              <w:pStyle w:val="TextoTabla"/>
            </w:pPr>
            <w:r>
              <w:t>Anulación de Llamada por AI.</w:t>
            </w:r>
          </w:p>
        </w:tc>
      </w:tr>
      <w:tr w:rsidR="005E0790" w:rsidRPr="00183B8E" w14:paraId="24C241D5" w14:textId="77777777" w:rsidTr="006939F9">
        <w:trPr>
          <w:trHeight w:val="20"/>
          <w:jc w:val="center"/>
        </w:trPr>
        <w:tc>
          <w:tcPr>
            <w:tcW w:w="1971" w:type="dxa"/>
            <w:gridSpan w:val="2"/>
            <w:shd w:val="clear" w:color="auto" w:fill="D9D9D9" w:themeFill="background1" w:themeFillShade="D9"/>
          </w:tcPr>
          <w:p w14:paraId="2BAB3625"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6248FA96" w14:textId="3D06DD25" w:rsidR="005E0790" w:rsidRPr="006D61EF" w:rsidRDefault="00866247" w:rsidP="006939F9">
            <w:pPr>
              <w:pStyle w:val="TextoTabla"/>
            </w:pPr>
            <w:r w:rsidRPr="00866247">
              <w:t>Comprobar que el sistema es capaz de anular llamadas entrantes a través de los recursos AI programados.</w:t>
            </w:r>
          </w:p>
        </w:tc>
      </w:tr>
      <w:tr w:rsidR="005E0790" w:rsidRPr="006D61EF" w14:paraId="0A605DAE" w14:textId="77777777" w:rsidTr="006939F9">
        <w:trPr>
          <w:trHeight w:val="20"/>
          <w:jc w:val="center"/>
        </w:trPr>
        <w:tc>
          <w:tcPr>
            <w:tcW w:w="1971" w:type="dxa"/>
            <w:gridSpan w:val="2"/>
            <w:shd w:val="clear" w:color="auto" w:fill="D9D9D9" w:themeFill="background1" w:themeFillShade="D9"/>
            <w:vAlign w:val="center"/>
          </w:tcPr>
          <w:p w14:paraId="4B644D16"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64027E44" w14:textId="77777777" w:rsidR="00866247" w:rsidRDefault="00866247" w:rsidP="00A3312E">
            <w:pPr>
              <w:pStyle w:val="TextoTabla"/>
              <w:numPr>
                <w:ilvl w:val="0"/>
                <w:numId w:val="130"/>
              </w:numPr>
            </w:pPr>
            <w:r>
              <w:t>Dos puestos de operador configurados en modo NORMAL con JACKS insertados.</w:t>
            </w:r>
          </w:p>
          <w:p w14:paraId="4EB2F089" w14:textId="77777777" w:rsidR="00866247" w:rsidRDefault="00866247" w:rsidP="00A3312E">
            <w:pPr>
              <w:pStyle w:val="TextoTabla"/>
              <w:numPr>
                <w:ilvl w:val="0"/>
                <w:numId w:val="130"/>
              </w:numPr>
            </w:pPr>
            <w:r>
              <w:t>Colaterales de Telefonía.</w:t>
            </w:r>
          </w:p>
          <w:p w14:paraId="41C29EF2" w14:textId="77777777" w:rsidR="00866247" w:rsidRDefault="00866247" w:rsidP="00A3312E">
            <w:pPr>
              <w:pStyle w:val="TextoTabla"/>
              <w:numPr>
                <w:ilvl w:val="1"/>
                <w:numId w:val="130"/>
              </w:numPr>
            </w:pPr>
            <w:r>
              <w:t>Teléfono SIP. (Opcional)</w:t>
            </w:r>
          </w:p>
          <w:p w14:paraId="62588852" w14:textId="77777777" w:rsidR="00866247" w:rsidRDefault="00866247" w:rsidP="00A3312E">
            <w:pPr>
              <w:pStyle w:val="TextoTabla"/>
              <w:numPr>
                <w:ilvl w:val="1"/>
                <w:numId w:val="130"/>
              </w:numPr>
            </w:pPr>
            <w:r>
              <w:t>Línea PABX.</w:t>
            </w:r>
          </w:p>
          <w:p w14:paraId="7972ACE5" w14:textId="77777777" w:rsidR="00866247" w:rsidRDefault="00866247" w:rsidP="00A3312E">
            <w:pPr>
              <w:pStyle w:val="TextoTabla"/>
              <w:numPr>
                <w:ilvl w:val="1"/>
                <w:numId w:val="130"/>
              </w:numPr>
            </w:pPr>
            <w:r>
              <w:t>Colateral R2 (Equipo ETM).</w:t>
            </w:r>
          </w:p>
          <w:p w14:paraId="3F5FB7BD" w14:textId="77777777" w:rsidR="00866247" w:rsidRDefault="00866247" w:rsidP="00A3312E">
            <w:pPr>
              <w:pStyle w:val="TextoTabla"/>
              <w:numPr>
                <w:ilvl w:val="1"/>
                <w:numId w:val="130"/>
              </w:numPr>
            </w:pPr>
            <w:r>
              <w:t>Colateral N5 (Equipo ETM).</w:t>
            </w:r>
          </w:p>
          <w:p w14:paraId="0C939785" w14:textId="77777777" w:rsidR="00866247" w:rsidRDefault="00866247" w:rsidP="00A3312E">
            <w:pPr>
              <w:pStyle w:val="TextoTabla"/>
              <w:numPr>
                <w:ilvl w:val="0"/>
                <w:numId w:val="130"/>
              </w:numPr>
            </w:pPr>
            <w:r>
              <w:t>Número de AI de colaterales conocidos. [Este número consiste en el nº del Prefijo de la Red a la que pertenece seguido del nº de abonado dentro de su red.  Para el caso de la Red ATS no es necesario introducir prefijo de Red].</w:t>
            </w:r>
          </w:p>
          <w:p w14:paraId="15286FC2" w14:textId="77777777" w:rsidR="00866247" w:rsidRDefault="00866247" w:rsidP="00A3312E">
            <w:pPr>
              <w:pStyle w:val="TextoTabla"/>
              <w:numPr>
                <w:ilvl w:val="0"/>
                <w:numId w:val="130"/>
              </w:numPr>
            </w:pPr>
            <w:r>
              <w:t>Configuración del sistema de forma que los colaterales del caso de prueba no sean accesibles desde los puestos a través de teclas de Acceso directo.</w:t>
            </w:r>
          </w:p>
          <w:p w14:paraId="61EE347C" w14:textId="4B541FEC" w:rsidR="005E0790" w:rsidRPr="006D61EF" w:rsidRDefault="00866247" w:rsidP="00A3312E">
            <w:pPr>
              <w:pStyle w:val="TextoTabla"/>
              <w:numPr>
                <w:ilvl w:val="0"/>
                <w:numId w:val="130"/>
              </w:numPr>
            </w:pPr>
            <w:r>
              <w:t>Configurar en equipos colaterales R2 / N5 y QSIG, orígenes no programados en páginas AD de destinos en Puesto 1.</w:t>
            </w:r>
          </w:p>
        </w:tc>
      </w:tr>
      <w:tr w:rsidR="005E0790" w:rsidRPr="006D61EF" w14:paraId="2AAA7429" w14:textId="77777777" w:rsidTr="006939F9">
        <w:trPr>
          <w:trHeight w:val="20"/>
          <w:jc w:val="center"/>
        </w:trPr>
        <w:tc>
          <w:tcPr>
            <w:tcW w:w="695" w:type="dxa"/>
            <w:shd w:val="clear" w:color="auto" w:fill="BFBFBF" w:themeFill="background1" w:themeFillShade="BF"/>
          </w:tcPr>
          <w:p w14:paraId="2DF68D84"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69FC85C"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1AD64F3C" w14:textId="77777777" w:rsidR="005E0790" w:rsidRPr="006D61EF" w:rsidRDefault="005E0790" w:rsidP="006939F9">
            <w:pPr>
              <w:pStyle w:val="TextoTabla"/>
              <w:rPr>
                <w:b/>
              </w:rPr>
            </w:pPr>
            <w:r w:rsidRPr="006D61EF">
              <w:rPr>
                <w:b/>
              </w:rPr>
              <w:t>Resultado</w:t>
            </w:r>
          </w:p>
        </w:tc>
      </w:tr>
      <w:tr w:rsidR="005E0790" w:rsidRPr="006D61EF" w14:paraId="3CBAB013" w14:textId="77777777" w:rsidTr="006939F9">
        <w:trPr>
          <w:trHeight w:val="20"/>
          <w:jc w:val="center"/>
        </w:trPr>
        <w:tc>
          <w:tcPr>
            <w:tcW w:w="8188" w:type="dxa"/>
            <w:gridSpan w:val="5"/>
            <w:shd w:val="clear" w:color="auto" w:fill="D9D9D9" w:themeFill="background1" w:themeFillShade="D9"/>
          </w:tcPr>
          <w:p w14:paraId="683707AF" w14:textId="77777777" w:rsidR="005E0790" w:rsidRPr="006D61EF" w:rsidRDefault="005E0790" w:rsidP="006939F9">
            <w:pPr>
              <w:pStyle w:val="TextoTabla"/>
              <w:rPr>
                <w:b/>
              </w:rPr>
            </w:pPr>
          </w:p>
        </w:tc>
        <w:tc>
          <w:tcPr>
            <w:tcW w:w="851" w:type="dxa"/>
            <w:shd w:val="clear" w:color="auto" w:fill="D9D9D9" w:themeFill="background1" w:themeFillShade="D9"/>
          </w:tcPr>
          <w:p w14:paraId="222EA6A8"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72BC4BF3" w14:textId="77777777" w:rsidR="005E0790" w:rsidRPr="006D61EF" w:rsidRDefault="005E0790" w:rsidP="006939F9">
            <w:pPr>
              <w:pStyle w:val="TextoTabla"/>
              <w:rPr>
                <w:b/>
              </w:rPr>
            </w:pPr>
            <w:r w:rsidRPr="006D61EF">
              <w:rPr>
                <w:b/>
              </w:rPr>
              <w:t>NO</w:t>
            </w:r>
          </w:p>
        </w:tc>
      </w:tr>
      <w:tr w:rsidR="005E0790" w:rsidRPr="00183B8E" w14:paraId="01030704" w14:textId="77777777" w:rsidTr="006939F9">
        <w:trPr>
          <w:trHeight w:val="20"/>
          <w:jc w:val="center"/>
        </w:trPr>
        <w:tc>
          <w:tcPr>
            <w:tcW w:w="695" w:type="dxa"/>
            <w:tcBorders>
              <w:bottom w:val="single" w:sz="6" w:space="0" w:color="000000"/>
            </w:tcBorders>
            <w:shd w:val="clear" w:color="auto" w:fill="auto"/>
          </w:tcPr>
          <w:p w14:paraId="61019A0C"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031655DE" w14:textId="0762F266" w:rsidR="00C0588B" w:rsidRDefault="00C0588B" w:rsidP="00C0588B">
            <w:pPr>
              <w:pStyle w:val="TextoTabla"/>
            </w:pPr>
            <w:r>
              <w:t>Desde el colateral R2 y con origen programado no incluido en las páginas AD de puesto 1, generar una llamada a puesto 1. Comprobar en puesto 1.</w:t>
            </w:r>
          </w:p>
          <w:p w14:paraId="0AE8C56C" w14:textId="53BF722A" w:rsidR="00C0588B" w:rsidRDefault="00C0588B" w:rsidP="00A3312E">
            <w:pPr>
              <w:pStyle w:val="TextoTabla"/>
              <w:numPr>
                <w:ilvl w:val="0"/>
                <w:numId w:val="131"/>
              </w:numPr>
            </w:pPr>
            <w:r>
              <w:t>La tecla 19+1, pasa a reflejar el estado “LLAMADA ENTRANTE”. Esta tecla refleja también en identificador de origen.</w:t>
            </w:r>
          </w:p>
          <w:p w14:paraId="157FB3B3" w14:textId="71A6C51A" w:rsidR="005E0790" w:rsidRPr="006D61EF" w:rsidRDefault="00C0588B" w:rsidP="00A3312E">
            <w:pPr>
              <w:pStyle w:val="TextoTabla"/>
              <w:numPr>
                <w:ilvl w:val="0"/>
                <w:numId w:val="131"/>
              </w:numPr>
            </w:pPr>
            <w:r>
              <w:t>Aparece la señalización acústica de llamada.</w:t>
            </w:r>
          </w:p>
        </w:tc>
        <w:tc>
          <w:tcPr>
            <w:tcW w:w="851" w:type="dxa"/>
            <w:tcBorders>
              <w:bottom w:val="single" w:sz="6" w:space="0" w:color="000000"/>
            </w:tcBorders>
            <w:shd w:val="clear" w:color="auto" w:fill="auto"/>
          </w:tcPr>
          <w:p w14:paraId="5F1D9EB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E5F81CB" w14:textId="77777777" w:rsidR="005E0790" w:rsidRPr="006D61EF" w:rsidRDefault="005E0790" w:rsidP="006939F9">
            <w:pPr>
              <w:pStyle w:val="TextoTabla"/>
            </w:pPr>
          </w:p>
        </w:tc>
      </w:tr>
      <w:tr w:rsidR="005E0790" w:rsidRPr="00183B8E" w14:paraId="643F115A" w14:textId="77777777" w:rsidTr="006939F9">
        <w:trPr>
          <w:trHeight w:val="20"/>
          <w:jc w:val="center"/>
        </w:trPr>
        <w:tc>
          <w:tcPr>
            <w:tcW w:w="695" w:type="dxa"/>
            <w:tcBorders>
              <w:bottom w:val="single" w:sz="6" w:space="0" w:color="000000"/>
            </w:tcBorders>
            <w:shd w:val="clear" w:color="auto" w:fill="auto"/>
          </w:tcPr>
          <w:p w14:paraId="6C30D5C1"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7A1820ED" w14:textId="0FA0590D" w:rsidR="00C0588B" w:rsidRDefault="00C0588B" w:rsidP="00C0588B">
            <w:pPr>
              <w:pStyle w:val="TextoTabla"/>
            </w:pPr>
            <w:r>
              <w:t>Pulsar la tecla ANUL. Comprobar que:</w:t>
            </w:r>
          </w:p>
          <w:p w14:paraId="0AB41445" w14:textId="2CDEA016" w:rsidR="00C0588B" w:rsidRDefault="00C0588B" w:rsidP="00A3312E">
            <w:pPr>
              <w:pStyle w:val="TextoTabla"/>
              <w:numPr>
                <w:ilvl w:val="0"/>
                <w:numId w:val="132"/>
              </w:numPr>
            </w:pPr>
            <w:r>
              <w:t xml:space="preserve">Se libera la llamada. </w:t>
            </w:r>
          </w:p>
          <w:p w14:paraId="397A4B65" w14:textId="479CE5CA" w:rsidR="00C0588B" w:rsidRDefault="00C0588B" w:rsidP="00A3312E">
            <w:pPr>
              <w:pStyle w:val="TextoTabla"/>
              <w:numPr>
                <w:ilvl w:val="0"/>
                <w:numId w:val="132"/>
              </w:numPr>
            </w:pPr>
            <w:r>
              <w:t xml:space="preserve">La tecla 19+1 refleja el estado de MEMORIZADA y posteriormente REPOSO. </w:t>
            </w:r>
          </w:p>
          <w:p w14:paraId="23AB419A" w14:textId="4C43D93D" w:rsidR="00C0588B" w:rsidRDefault="00C0588B" w:rsidP="00A3312E">
            <w:pPr>
              <w:pStyle w:val="TextoTabla"/>
              <w:numPr>
                <w:ilvl w:val="0"/>
                <w:numId w:val="132"/>
              </w:numPr>
            </w:pPr>
            <w:r>
              <w:t>La tecla 19+1 memoriza el origen de la llamada (si existe la información).</w:t>
            </w:r>
          </w:p>
          <w:p w14:paraId="28853AE3" w14:textId="15BCB2BA" w:rsidR="005E0790" w:rsidRPr="006D61EF" w:rsidRDefault="00C0588B" w:rsidP="00A3312E">
            <w:pPr>
              <w:pStyle w:val="TextoTabla"/>
              <w:numPr>
                <w:ilvl w:val="0"/>
                <w:numId w:val="132"/>
              </w:numPr>
            </w:pPr>
            <w:r>
              <w:t>Desaparece la señalización acústica.</w:t>
            </w:r>
          </w:p>
        </w:tc>
        <w:tc>
          <w:tcPr>
            <w:tcW w:w="851" w:type="dxa"/>
            <w:tcBorders>
              <w:bottom w:val="single" w:sz="6" w:space="0" w:color="000000"/>
            </w:tcBorders>
            <w:shd w:val="clear" w:color="auto" w:fill="auto"/>
          </w:tcPr>
          <w:p w14:paraId="1A30D98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15D952" w14:textId="77777777" w:rsidR="005E0790" w:rsidRPr="006D61EF" w:rsidRDefault="005E0790" w:rsidP="006939F9">
            <w:pPr>
              <w:pStyle w:val="TextoTabla"/>
            </w:pPr>
          </w:p>
        </w:tc>
      </w:tr>
      <w:tr w:rsidR="005E0790" w:rsidRPr="00183B8E" w14:paraId="1C7E9D2F" w14:textId="77777777" w:rsidTr="006939F9">
        <w:trPr>
          <w:trHeight w:val="20"/>
          <w:jc w:val="center"/>
        </w:trPr>
        <w:tc>
          <w:tcPr>
            <w:tcW w:w="695" w:type="dxa"/>
            <w:tcBorders>
              <w:bottom w:val="single" w:sz="6" w:space="0" w:color="000000"/>
            </w:tcBorders>
            <w:shd w:val="clear" w:color="auto" w:fill="auto"/>
          </w:tcPr>
          <w:p w14:paraId="62899F7B"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54B82034" w14:textId="7BE0D74A" w:rsidR="005E0790" w:rsidRPr="006D61EF" w:rsidRDefault="00C0588B" w:rsidP="006939F9">
            <w:pPr>
              <w:pStyle w:val="TextoTabla"/>
            </w:pPr>
            <w:r w:rsidRPr="00C0588B">
              <w:t>Repetir con otros tipos de colateral.</w:t>
            </w:r>
          </w:p>
        </w:tc>
        <w:tc>
          <w:tcPr>
            <w:tcW w:w="851" w:type="dxa"/>
            <w:tcBorders>
              <w:bottom w:val="single" w:sz="6" w:space="0" w:color="000000"/>
            </w:tcBorders>
            <w:shd w:val="clear" w:color="auto" w:fill="auto"/>
          </w:tcPr>
          <w:p w14:paraId="36B841A9"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5BBB0E8" w14:textId="77777777" w:rsidR="005E0790" w:rsidRPr="006D61EF" w:rsidRDefault="005E0790" w:rsidP="006939F9">
            <w:pPr>
              <w:pStyle w:val="TextoTabla"/>
            </w:pPr>
          </w:p>
        </w:tc>
      </w:tr>
      <w:tr w:rsidR="005E0790" w:rsidRPr="00183B8E" w14:paraId="11964E3C" w14:textId="77777777" w:rsidTr="006939F9">
        <w:trPr>
          <w:trHeight w:val="20"/>
          <w:jc w:val="center"/>
        </w:trPr>
        <w:tc>
          <w:tcPr>
            <w:tcW w:w="695" w:type="dxa"/>
            <w:tcBorders>
              <w:bottom w:val="single" w:sz="6" w:space="0" w:color="000000"/>
            </w:tcBorders>
            <w:shd w:val="clear" w:color="auto" w:fill="auto"/>
          </w:tcPr>
          <w:p w14:paraId="49B3D985"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13ACA94C" w14:textId="77777777" w:rsidR="005E0790" w:rsidRPr="006D61EF" w:rsidRDefault="005E0790" w:rsidP="006939F9">
            <w:pPr>
              <w:pStyle w:val="TextoTabla"/>
            </w:pPr>
          </w:p>
        </w:tc>
        <w:tc>
          <w:tcPr>
            <w:tcW w:w="851" w:type="dxa"/>
            <w:tcBorders>
              <w:bottom w:val="single" w:sz="6" w:space="0" w:color="000000"/>
            </w:tcBorders>
            <w:shd w:val="clear" w:color="auto" w:fill="auto"/>
          </w:tcPr>
          <w:p w14:paraId="61E7844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9C97B92" w14:textId="77777777" w:rsidR="005E0790" w:rsidRPr="006D61EF" w:rsidRDefault="005E0790" w:rsidP="006939F9">
            <w:pPr>
              <w:pStyle w:val="TextoTabla"/>
            </w:pPr>
          </w:p>
        </w:tc>
      </w:tr>
      <w:tr w:rsidR="005E0790" w:rsidRPr="00183B8E" w14:paraId="217929E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E43FE21" w14:textId="77777777" w:rsidR="005E0790" w:rsidRPr="006D61EF" w:rsidRDefault="005E0790" w:rsidP="006939F9">
            <w:pPr>
              <w:pStyle w:val="TextoTabla"/>
            </w:pPr>
            <w:r w:rsidRPr="006D61EF">
              <w:t xml:space="preserve"> </w:t>
            </w:r>
          </w:p>
        </w:tc>
      </w:tr>
    </w:tbl>
    <w:p w14:paraId="7744B99A" w14:textId="77777777" w:rsidR="005E0790" w:rsidRPr="005E0790" w:rsidRDefault="005E0790" w:rsidP="005E0790"/>
    <w:p w14:paraId="2EB28804" w14:textId="77777777" w:rsidR="00C0588B" w:rsidRDefault="00C0588B">
      <w:pPr>
        <w:spacing w:before="0" w:after="0" w:line="240" w:lineRule="auto"/>
        <w:jc w:val="left"/>
        <w:rPr>
          <w:u w:val="single"/>
        </w:rPr>
      </w:pPr>
      <w:r>
        <w:rPr>
          <w:u w:val="single"/>
        </w:rPr>
        <w:br w:type="page"/>
      </w:r>
    </w:p>
    <w:p w14:paraId="620BC5D1" w14:textId="1218DF31" w:rsidR="00391171" w:rsidRDefault="00391171" w:rsidP="00391171">
      <w:pPr>
        <w:pStyle w:val="Ttulo2"/>
        <w:spacing w:before="120" w:after="320"/>
      </w:pPr>
      <w:bookmarkStart w:id="433" w:name="_Toc318897625"/>
      <w:bookmarkStart w:id="434" w:name="_Toc357060690"/>
      <w:bookmarkStart w:id="435" w:name="_Toc445195516"/>
      <w:bookmarkStart w:id="436" w:name="_Toc519068355"/>
      <w:bookmarkStart w:id="437" w:name="_Toc2687414"/>
      <w:bookmarkStart w:id="438" w:name="_Ref109714173"/>
      <w:bookmarkStart w:id="439" w:name="_Ref109715282"/>
      <w:bookmarkStart w:id="440" w:name="_Toc131162599"/>
      <w:r w:rsidRPr="009D03A0">
        <w:lastRenderedPageBreak/>
        <w:t xml:space="preserve">U5KI.HTWR.05.010. </w:t>
      </w:r>
      <w:r>
        <w:t>Lista</w:t>
      </w:r>
      <w:r w:rsidRPr="009D03A0">
        <w:t xml:space="preserve"> de </w:t>
      </w:r>
      <w:r>
        <w:t>marcaciones</w:t>
      </w:r>
      <w:r w:rsidRPr="009D03A0">
        <w:t xml:space="preserve"> Memorizadas.</w:t>
      </w:r>
      <w:bookmarkEnd w:id="433"/>
      <w:bookmarkEnd w:id="434"/>
      <w:bookmarkEnd w:id="435"/>
      <w:bookmarkEnd w:id="436"/>
      <w:bookmarkEnd w:id="437"/>
      <w:bookmarkEnd w:id="438"/>
      <w:bookmarkEnd w:id="439"/>
      <w:bookmarkEnd w:id="44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CB3671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3B187CB" w14:textId="77777777" w:rsidR="005E0790" w:rsidRPr="006D61EF" w:rsidRDefault="005E0790" w:rsidP="006939F9">
            <w:pPr>
              <w:pStyle w:val="TextoTabla"/>
            </w:pPr>
          </w:p>
        </w:tc>
      </w:tr>
      <w:tr w:rsidR="005E0790" w:rsidRPr="006D61EF" w14:paraId="12561FCF" w14:textId="77777777" w:rsidTr="006939F9">
        <w:trPr>
          <w:trHeight w:val="20"/>
          <w:jc w:val="center"/>
        </w:trPr>
        <w:tc>
          <w:tcPr>
            <w:tcW w:w="1971" w:type="dxa"/>
            <w:gridSpan w:val="2"/>
            <w:shd w:val="clear" w:color="auto" w:fill="D9D9D9" w:themeFill="background1" w:themeFillShade="D9"/>
          </w:tcPr>
          <w:p w14:paraId="6985B55D" w14:textId="77777777" w:rsidR="005E0790" w:rsidRPr="006D61EF" w:rsidRDefault="005E0790" w:rsidP="006939F9">
            <w:pPr>
              <w:pStyle w:val="TextoTabla"/>
              <w:rPr>
                <w:b/>
              </w:rPr>
            </w:pPr>
            <w:r w:rsidRPr="006D61EF">
              <w:rPr>
                <w:b/>
              </w:rPr>
              <w:t>Grupo</w:t>
            </w:r>
          </w:p>
        </w:tc>
        <w:tc>
          <w:tcPr>
            <w:tcW w:w="2371" w:type="dxa"/>
            <w:shd w:val="clear" w:color="auto" w:fill="auto"/>
          </w:tcPr>
          <w:p w14:paraId="498BA7D9" w14:textId="27D78B6F" w:rsidR="005E0790" w:rsidRPr="006D61EF" w:rsidRDefault="002F126E" w:rsidP="006939F9">
            <w:pPr>
              <w:pStyle w:val="TextoTabla"/>
            </w:pPr>
            <w:r>
              <w:t>Telefonía</w:t>
            </w:r>
          </w:p>
        </w:tc>
        <w:tc>
          <w:tcPr>
            <w:tcW w:w="2161" w:type="dxa"/>
            <w:shd w:val="clear" w:color="auto" w:fill="D9D9D9" w:themeFill="background1" w:themeFillShade="D9"/>
          </w:tcPr>
          <w:p w14:paraId="0DB2FB5D"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2661D5DC" w14:textId="363CC2F1" w:rsidR="005E0790" w:rsidRPr="006D61EF" w:rsidRDefault="002F126E" w:rsidP="006939F9">
            <w:pPr>
              <w:pStyle w:val="TextoTabla"/>
            </w:pPr>
            <w:r w:rsidRPr="002F126E">
              <w:t>U5KI.HTWR.05.010</w:t>
            </w:r>
          </w:p>
        </w:tc>
      </w:tr>
      <w:tr w:rsidR="005E0790" w:rsidRPr="00183B8E" w14:paraId="41D24E1C" w14:textId="77777777" w:rsidTr="006939F9">
        <w:trPr>
          <w:trHeight w:val="20"/>
          <w:jc w:val="center"/>
        </w:trPr>
        <w:tc>
          <w:tcPr>
            <w:tcW w:w="1971" w:type="dxa"/>
            <w:gridSpan w:val="2"/>
            <w:shd w:val="clear" w:color="auto" w:fill="D9D9D9" w:themeFill="background1" w:themeFillShade="D9"/>
          </w:tcPr>
          <w:p w14:paraId="0D0EF53C"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11E2B8A5" w14:textId="56196CCD" w:rsidR="005E0790" w:rsidRPr="006D61EF" w:rsidRDefault="002F126E" w:rsidP="006939F9">
            <w:pPr>
              <w:pStyle w:val="TextoTabla"/>
            </w:pPr>
            <w:r>
              <w:t>Lista de Marcaciones Memorizadas.</w:t>
            </w:r>
          </w:p>
        </w:tc>
      </w:tr>
      <w:tr w:rsidR="005E0790" w:rsidRPr="00183B8E" w14:paraId="1F498637" w14:textId="77777777" w:rsidTr="006939F9">
        <w:trPr>
          <w:trHeight w:val="20"/>
          <w:jc w:val="center"/>
        </w:trPr>
        <w:tc>
          <w:tcPr>
            <w:tcW w:w="1971" w:type="dxa"/>
            <w:gridSpan w:val="2"/>
            <w:shd w:val="clear" w:color="auto" w:fill="D9D9D9" w:themeFill="background1" w:themeFillShade="D9"/>
          </w:tcPr>
          <w:p w14:paraId="3C0B5C8B"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1AEA0834" w14:textId="29B03798" w:rsidR="005E0790" w:rsidRPr="006D61EF" w:rsidRDefault="002F126E" w:rsidP="006939F9">
            <w:pPr>
              <w:pStyle w:val="TextoTabla"/>
            </w:pPr>
            <w:r w:rsidRPr="002F126E">
              <w:t>Comprobar que el sistema gestiona una agenda o lista de destinos, desde la cual se pueden iniciar llamadas de AI.</w:t>
            </w:r>
          </w:p>
        </w:tc>
      </w:tr>
      <w:tr w:rsidR="005E0790" w:rsidRPr="006D61EF" w14:paraId="0BC0D19E" w14:textId="77777777" w:rsidTr="006939F9">
        <w:trPr>
          <w:trHeight w:val="20"/>
          <w:jc w:val="center"/>
        </w:trPr>
        <w:tc>
          <w:tcPr>
            <w:tcW w:w="1971" w:type="dxa"/>
            <w:gridSpan w:val="2"/>
            <w:shd w:val="clear" w:color="auto" w:fill="D9D9D9" w:themeFill="background1" w:themeFillShade="D9"/>
            <w:vAlign w:val="center"/>
          </w:tcPr>
          <w:p w14:paraId="62AE9EDB"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376BFE46" w14:textId="77777777" w:rsidR="002F126E" w:rsidRDefault="002F126E" w:rsidP="00A3312E">
            <w:pPr>
              <w:pStyle w:val="TextoTabla"/>
              <w:numPr>
                <w:ilvl w:val="0"/>
                <w:numId w:val="133"/>
              </w:numPr>
            </w:pPr>
            <w:r>
              <w:t>Dos puestos de operador configurados en modo NORMAL con JACKS insertados.</w:t>
            </w:r>
          </w:p>
          <w:p w14:paraId="45069CF8" w14:textId="77777777" w:rsidR="002F126E" w:rsidRDefault="002F126E" w:rsidP="00A3312E">
            <w:pPr>
              <w:pStyle w:val="TextoTabla"/>
              <w:numPr>
                <w:ilvl w:val="0"/>
                <w:numId w:val="133"/>
              </w:numPr>
            </w:pPr>
            <w:r>
              <w:t>Colaterales de Telefonía.</w:t>
            </w:r>
          </w:p>
          <w:p w14:paraId="29C0B242" w14:textId="77777777" w:rsidR="002F126E" w:rsidRDefault="002F126E" w:rsidP="00A3312E">
            <w:pPr>
              <w:pStyle w:val="TextoTabla"/>
              <w:numPr>
                <w:ilvl w:val="1"/>
                <w:numId w:val="133"/>
              </w:numPr>
            </w:pPr>
            <w:r>
              <w:t>Teléfono SIP (Opcional).</w:t>
            </w:r>
          </w:p>
          <w:p w14:paraId="6083517C" w14:textId="77777777" w:rsidR="002F126E" w:rsidRDefault="002F126E" w:rsidP="00A3312E">
            <w:pPr>
              <w:pStyle w:val="TextoTabla"/>
              <w:numPr>
                <w:ilvl w:val="1"/>
                <w:numId w:val="133"/>
              </w:numPr>
            </w:pPr>
            <w:r>
              <w:t>Línea PABX.</w:t>
            </w:r>
          </w:p>
          <w:p w14:paraId="28D9F523" w14:textId="77777777" w:rsidR="002F126E" w:rsidRDefault="002F126E" w:rsidP="00A3312E">
            <w:pPr>
              <w:pStyle w:val="TextoTabla"/>
              <w:numPr>
                <w:ilvl w:val="1"/>
                <w:numId w:val="133"/>
              </w:numPr>
            </w:pPr>
            <w:r>
              <w:t>Colateral R2 (Equipo ETM).</w:t>
            </w:r>
          </w:p>
          <w:p w14:paraId="4C9E198E" w14:textId="77777777" w:rsidR="002F126E" w:rsidRDefault="002F126E" w:rsidP="00A3312E">
            <w:pPr>
              <w:pStyle w:val="TextoTabla"/>
              <w:numPr>
                <w:ilvl w:val="1"/>
                <w:numId w:val="133"/>
              </w:numPr>
            </w:pPr>
            <w:r>
              <w:t>Colateral N5 (Equipo ETM).</w:t>
            </w:r>
          </w:p>
          <w:p w14:paraId="0DC6735F" w14:textId="77777777" w:rsidR="002F126E" w:rsidRDefault="002F126E" w:rsidP="00A3312E">
            <w:pPr>
              <w:pStyle w:val="TextoTabla"/>
              <w:numPr>
                <w:ilvl w:val="0"/>
                <w:numId w:val="133"/>
              </w:numPr>
            </w:pPr>
            <w:r>
              <w:t>Número de AI de colaterales conocidos. [Este número consiste en el nº del Prefijo de la Red a la que pertenece seguido del nº de abonado dentro de su red.  Para el caso de la Red ATS no es necesario introducir prefijo de Red].</w:t>
            </w:r>
          </w:p>
          <w:p w14:paraId="1144AB60" w14:textId="77777777" w:rsidR="002F126E" w:rsidRDefault="002F126E" w:rsidP="00A3312E">
            <w:pPr>
              <w:pStyle w:val="TextoTabla"/>
              <w:numPr>
                <w:ilvl w:val="0"/>
                <w:numId w:val="133"/>
              </w:numPr>
            </w:pPr>
            <w:r>
              <w:t>Configuración del sistema de forma que los colaterales del caso de prueba no sean accesibles desde los puestos a través de teclas de Acceso directo.</w:t>
            </w:r>
          </w:p>
          <w:p w14:paraId="126F4DA1" w14:textId="77777777" w:rsidR="002F126E" w:rsidRDefault="002F126E" w:rsidP="00A3312E">
            <w:pPr>
              <w:pStyle w:val="TextoTabla"/>
              <w:numPr>
                <w:ilvl w:val="0"/>
                <w:numId w:val="133"/>
              </w:numPr>
            </w:pPr>
            <w:r>
              <w:t>Configurar en equipos colaterales R2 / N5 y QSIG, orígenes no programados en páginas AD de destinos en Puesto 1.</w:t>
            </w:r>
          </w:p>
          <w:p w14:paraId="60111E35" w14:textId="5301E577" w:rsidR="005E0790" w:rsidRPr="006D61EF" w:rsidRDefault="002F126E" w:rsidP="00A3312E">
            <w:pPr>
              <w:pStyle w:val="TextoTabla"/>
              <w:numPr>
                <w:ilvl w:val="0"/>
                <w:numId w:val="133"/>
              </w:numPr>
            </w:pPr>
            <w:r>
              <w:t>Agenda o lista de destinos memorizados programada en los puestos.</w:t>
            </w:r>
          </w:p>
        </w:tc>
      </w:tr>
      <w:tr w:rsidR="005E0790" w:rsidRPr="006D61EF" w14:paraId="6B95894E" w14:textId="77777777" w:rsidTr="006939F9">
        <w:trPr>
          <w:trHeight w:val="20"/>
          <w:jc w:val="center"/>
        </w:trPr>
        <w:tc>
          <w:tcPr>
            <w:tcW w:w="695" w:type="dxa"/>
            <w:shd w:val="clear" w:color="auto" w:fill="BFBFBF" w:themeFill="background1" w:themeFillShade="BF"/>
          </w:tcPr>
          <w:p w14:paraId="7F363F42"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F25D544"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49736925" w14:textId="77777777" w:rsidR="005E0790" w:rsidRPr="006D61EF" w:rsidRDefault="005E0790" w:rsidP="006939F9">
            <w:pPr>
              <w:pStyle w:val="TextoTabla"/>
              <w:rPr>
                <w:b/>
              </w:rPr>
            </w:pPr>
            <w:r w:rsidRPr="006D61EF">
              <w:rPr>
                <w:b/>
              </w:rPr>
              <w:t>Resultado</w:t>
            </w:r>
          </w:p>
        </w:tc>
      </w:tr>
      <w:tr w:rsidR="005E0790" w:rsidRPr="006D61EF" w14:paraId="6528A592" w14:textId="77777777" w:rsidTr="006939F9">
        <w:trPr>
          <w:trHeight w:val="20"/>
          <w:jc w:val="center"/>
        </w:trPr>
        <w:tc>
          <w:tcPr>
            <w:tcW w:w="8188" w:type="dxa"/>
            <w:gridSpan w:val="5"/>
            <w:shd w:val="clear" w:color="auto" w:fill="D9D9D9" w:themeFill="background1" w:themeFillShade="D9"/>
          </w:tcPr>
          <w:p w14:paraId="62C15F82" w14:textId="77777777" w:rsidR="005E0790" w:rsidRPr="006D61EF" w:rsidRDefault="005E0790" w:rsidP="006939F9">
            <w:pPr>
              <w:pStyle w:val="TextoTabla"/>
              <w:rPr>
                <w:b/>
              </w:rPr>
            </w:pPr>
          </w:p>
        </w:tc>
        <w:tc>
          <w:tcPr>
            <w:tcW w:w="851" w:type="dxa"/>
            <w:shd w:val="clear" w:color="auto" w:fill="D9D9D9" w:themeFill="background1" w:themeFillShade="D9"/>
          </w:tcPr>
          <w:p w14:paraId="2F79E6E7"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729BFC3D" w14:textId="77777777" w:rsidR="005E0790" w:rsidRPr="006D61EF" w:rsidRDefault="005E0790" w:rsidP="006939F9">
            <w:pPr>
              <w:pStyle w:val="TextoTabla"/>
              <w:rPr>
                <w:b/>
              </w:rPr>
            </w:pPr>
            <w:r w:rsidRPr="006D61EF">
              <w:rPr>
                <w:b/>
              </w:rPr>
              <w:t>NO</w:t>
            </w:r>
          </w:p>
        </w:tc>
      </w:tr>
      <w:tr w:rsidR="005E0790" w:rsidRPr="00183B8E" w14:paraId="2EDCBBF2" w14:textId="77777777" w:rsidTr="006939F9">
        <w:trPr>
          <w:trHeight w:val="20"/>
          <w:jc w:val="center"/>
        </w:trPr>
        <w:tc>
          <w:tcPr>
            <w:tcW w:w="695" w:type="dxa"/>
            <w:tcBorders>
              <w:bottom w:val="single" w:sz="6" w:space="0" w:color="000000"/>
            </w:tcBorders>
            <w:shd w:val="clear" w:color="auto" w:fill="auto"/>
          </w:tcPr>
          <w:p w14:paraId="6364C427"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2BC5FE83" w14:textId="273B0EC8" w:rsidR="005E0790" w:rsidRPr="006D61EF" w:rsidRDefault="002F126E" w:rsidP="006939F9">
            <w:pPr>
              <w:pStyle w:val="TextoTabla"/>
            </w:pPr>
            <w:r w:rsidRPr="002F126E">
              <w:t>Pulsar la tecla AI para acceder a la página de accesos indirectos.</w:t>
            </w:r>
          </w:p>
        </w:tc>
        <w:tc>
          <w:tcPr>
            <w:tcW w:w="851" w:type="dxa"/>
            <w:tcBorders>
              <w:bottom w:val="single" w:sz="6" w:space="0" w:color="000000"/>
            </w:tcBorders>
            <w:shd w:val="clear" w:color="auto" w:fill="auto"/>
          </w:tcPr>
          <w:p w14:paraId="65C1A21B"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074E0B1" w14:textId="77777777" w:rsidR="005E0790" w:rsidRPr="006D61EF" w:rsidRDefault="005E0790" w:rsidP="006939F9">
            <w:pPr>
              <w:pStyle w:val="TextoTabla"/>
            </w:pPr>
          </w:p>
        </w:tc>
      </w:tr>
      <w:tr w:rsidR="005E0790" w:rsidRPr="00183B8E" w14:paraId="42EDA392" w14:textId="77777777" w:rsidTr="006939F9">
        <w:trPr>
          <w:trHeight w:val="20"/>
          <w:jc w:val="center"/>
        </w:trPr>
        <w:tc>
          <w:tcPr>
            <w:tcW w:w="695" w:type="dxa"/>
            <w:tcBorders>
              <w:bottom w:val="single" w:sz="6" w:space="0" w:color="000000"/>
            </w:tcBorders>
            <w:shd w:val="clear" w:color="auto" w:fill="auto"/>
          </w:tcPr>
          <w:p w14:paraId="6522FDFE"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181E3E4D" w14:textId="3D6D51F2" w:rsidR="002F126E" w:rsidRDefault="002F126E" w:rsidP="002F126E">
            <w:pPr>
              <w:pStyle w:val="TextoTabla"/>
            </w:pPr>
            <w:r>
              <w:t>Pulsar la tecla MEM. Comprobar que:</w:t>
            </w:r>
          </w:p>
          <w:p w14:paraId="5B48D01C" w14:textId="242D6895" w:rsidR="002F126E" w:rsidRDefault="002F126E" w:rsidP="00A3312E">
            <w:pPr>
              <w:pStyle w:val="TextoTabla"/>
              <w:numPr>
                <w:ilvl w:val="0"/>
                <w:numId w:val="134"/>
              </w:numPr>
            </w:pPr>
            <w:r>
              <w:t>La tecla MEM refleja estado de ACTIVIDAD.</w:t>
            </w:r>
          </w:p>
          <w:p w14:paraId="0A76D344" w14:textId="31056B95" w:rsidR="005E0790" w:rsidRPr="006D61EF" w:rsidRDefault="002F126E" w:rsidP="00A3312E">
            <w:pPr>
              <w:pStyle w:val="TextoTabla"/>
              <w:numPr>
                <w:ilvl w:val="0"/>
                <w:numId w:val="134"/>
              </w:numPr>
            </w:pPr>
            <w:r>
              <w:t>Se despliega una lista con los identificadores AI memorizados.</w:t>
            </w:r>
          </w:p>
        </w:tc>
        <w:tc>
          <w:tcPr>
            <w:tcW w:w="851" w:type="dxa"/>
            <w:tcBorders>
              <w:bottom w:val="single" w:sz="6" w:space="0" w:color="000000"/>
            </w:tcBorders>
            <w:shd w:val="clear" w:color="auto" w:fill="auto"/>
          </w:tcPr>
          <w:p w14:paraId="0B9390F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72C8B6D" w14:textId="77777777" w:rsidR="005E0790" w:rsidRPr="006D61EF" w:rsidRDefault="005E0790" w:rsidP="006939F9">
            <w:pPr>
              <w:pStyle w:val="TextoTabla"/>
            </w:pPr>
          </w:p>
        </w:tc>
      </w:tr>
      <w:tr w:rsidR="005E0790" w:rsidRPr="00183B8E" w14:paraId="5DB4CD68" w14:textId="77777777" w:rsidTr="006939F9">
        <w:trPr>
          <w:trHeight w:val="20"/>
          <w:jc w:val="center"/>
        </w:trPr>
        <w:tc>
          <w:tcPr>
            <w:tcW w:w="695" w:type="dxa"/>
            <w:tcBorders>
              <w:bottom w:val="single" w:sz="6" w:space="0" w:color="000000"/>
            </w:tcBorders>
            <w:shd w:val="clear" w:color="auto" w:fill="auto"/>
          </w:tcPr>
          <w:p w14:paraId="31A9031D"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30D49606" w14:textId="0A6007BF" w:rsidR="002F126E" w:rsidRDefault="002F126E" w:rsidP="002F126E">
            <w:pPr>
              <w:pStyle w:val="TextoTabla"/>
            </w:pPr>
            <w:r>
              <w:t>Seleccionar en la lista el destino al que se desea llamar y Pulsar ACEPTAR.</w:t>
            </w:r>
            <w:r w:rsidR="00512567">
              <w:t xml:space="preserve"> </w:t>
            </w:r>
            <w:r>
              <w:t>Comprobar que:</w:t>
            </w:r>
          </w:p>
          <w:p w14:paraId="668C4057" w14:textId="1BE89E08" w:rsidR="002F126E" w:rsidRDefault="002F126E" w:rsidP="00A3312E">
            <w:pPr>
              <w:pStyle w:val="TextoTabla"/>
              <w:numPr>
                <w:ilvl w:val="0"/>
                <w:numId w:val="135"/>
              </w:numPr>
            </w:pPr>
            <w:r>
              <w:t>Se cierra la ventana con la lista de números de acceso indirecto memorizados.</w:t>
            </w:r>
          </w:p>
          <w:p w14:paraId="3BE938AA" w14:textId="0B369381" w:rsidR="005E0790" w:rsidRPr="006D61EF" w:rsidRDefault="002F126E" w:rsidP="00A3312E">
            <w:pPr>
              <w:pStyle w:val="TextoTabla"/>
              <w:numPr>
                <w:ilvl w:val="0"/>
                <w:numId w:val="135"/>
              </w:numPr>
            </w:pPr>
            <w:r>
              <w:t>Se inicia la llamada. Esta llamada seguirá los procedimientos generales establecidos para las llamadas por AI.</w:t>
            </w:r>
          </w:p>
        </w:tc>
        <w:tc>
          <w:tcPr>
            <w:tcW w:w="851" w:type="dxa"/>
            <w:tcBorders>
              <w:bottom w:val="single" w:sz="6" w:space="0" w:color="000000"/>
            </w:tcBorders>
            <w:shd w:val="clear" w:color="auto" w:fill="auto"/>
          </w:tcPr>
          <w:p w14:paraId="7D2FB66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A74CBA2" w14:textId="77777777" w:rsidR="005E0790" w:rsidRPr="006D61EF" w:rsidRDefault="005E0790" w:rsidP="006939F9">
            <w:pPr>
              <w:pStyle w:val="TextoTabla"/>
            </w:pPr>
          </w:p>
        </w:tc>
      </w:tr>
      <w:tr w:rsidR="005E0790" w:rsidRPr="00183B8E" w14:paraId="5A31AC96" w14:textId="77777777" w:rsidTr="006939F9">
        <w:trPr>
          <w:trHeight w:val="20"/>
          <w:jc w:val="center"/>
        </w:trPr>
        <w:tc>
          <w:tcPr>
            <w:tcW w:w="695" w:type="dxa"/>
            <w:tcBorders>
              <w:bottom w:val="single" w:sz="6" w:space="0" w:color="000000"/>
            </w:tcBorders>
            <w:shd w:val="clear" w:color="auto" w:fill="auto"/>
          </w:tcPr>
          <w:p w14:paraId="7C38FA86"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30EFEE87" w14:textId="199820F3" w:rsidR="005E0790" w:rsidRPr="006D61EF" w:rsidRDefault="00512567" w:rsidP="006939F9">
            <w:pPr>
              <w:pStyle w:val="TextoTabla"/>
            </w:pPr>
            <w:r w:rsidRPr="00512567">
              <w:t>Liberar la llamada</w:t>
            </w:r>
          </w:p>
        </w:tc>
        <w:tc>
          <w:tcPr>
            <w:tcW w:w="851" w:type="dxa"/>
            <w:tcBorders>
              <w:bottom w:val="single" w:sz="6" w:space="0" w:color="000000"/>
            </w:tcBorders>
            <w:shd w:val="clear" w:color="auto" w:fill="auto"/>
          </w:tcPr>
          <w:p w14:paraId="7F9E70A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7C54BF09" w14:textId="77777777" w:rsidR="005E0790" w:rsidRPr="006D61EF" w:rsidRDefault="005E0790" w:rsidP="006939F9">
            <w:pPr>
              <w:pStyle w:val="TextoTabla"/>
            </w:pPr>
          </w:p>
        </w:tc>
      </w:tr>
      <w:tr w:rsidR="005E0790" w:rsidRPr="006D61EF" w14:paraId="48FFBC3A" w14:textId="77777777" w:rsidTr="006939F9">
        <w:trPr>
          <w:trHeight w:val="20"/>
          <w:jc w:val="center"/>
        </w:trPr>
        <w:tc>
          <w:tcPr>
            <w:tcW w:w="695" w:type="dxa"/>
            <w:tcBorders>
              <w:bottom w:val="single" w:sz="6" w:space="0" w:color="000000"/>
            </w:tcBorders>
            <w:shd w:val="clear" w:color="auto" w:fill="auto"/>
          </w:tcPr>
          <w:p w14:paraId="3EB6DB1F"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08010BEE" w14:textId="242AC85A" w:rsidR="005E0790" w:rsidRPr="006D61EF" w:rsidRDefault="00512567" w:rsidP="006939F9">
            <w:pPr>
              <w:pStyle w:val="TextoTabla"/>
            </w:pPr>
            <w:r w:rsidRPr="00512567">
              <w:t xml:space="preserve">Repetir los pasos 1 a </w:t>
            </w:r>
            <w:r>
              <w:t>4, con diferentes posiciones de las Lista.</w:t>
            </w:r>
          </w:p>
        </w:tc>
        <w:tc>
          <w:tcPr>
            <w:tcW w:w="851" w:type="dxa"/>
            <w:tcBorders>
              <w:bottom w:val="single" w:sz="6" w:space="0" w:color="000000"/>
            </w:tcBorders>
            <w:shd w:val="clear" w:color="auto" w:fill="auto"/>
          </w:tcPr>
          <w:p w14:paraId="2B3370D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F7DD275" w14:textId="77777777" w:rsidR="005E0790" w:rsidRPr="006D61EF" w:rsidRDefault="005E0790" w:rsidP="006939F9">
            <w:pPr>
              <w:pStyle w:val="TextoTabla"/>
            </w:pPr>
          </w:p>
        </w:tc>
      </w:tr>
      <w:tr w:rsidR="005E0790" w:rsidRPr="00183B8E" w14:paraId="2BBF6202" w14:textId="77777777" w:rsidTr="006939F9">
        <w:trPr>
          <w:trHeight w:val="20"/>
          <w:jc w:val="center"/>
        </w:trPr>
        <w:tc>
          <w:tcPr>
            <w:tcW w:w="695" w:type="dxa"/>
            <w:tcBorders>
              <w:bottom w:val="single" w:sz="6" w:space="0" w:color="000000"/>
            </w:tcBorders>
            <w:shd w:val="clear" w:color="auto" w:fill="auto"/>
          </w:tcPr>
          <w:p w14:paraId="15E4E24D" w14:textId="77777777" w:rsidR="005E0790" w:rsidRPr="006D61EF" w:rsidRDefault="005E0790" w:rsidP="006939F9">
            <w:pPr>
              <w:pStyle w:val="TextoTabla"/>
            </w:pPr>
            <w:r w:rsidRPr="006D61EF">
              <w:t>6</w:t>
            </w:r>
          </w:p>
        </w:tc>
        <w:tc>
          <w:tcPr>
            <w:tcW w:w="7493" w:type="dxa"/>
            <w:gridSpan w:val="4"/>
            <w:tcBorders>
              <w:bottom w:val="single" w:sz="6" w:space="0" w:color="000000"/>
            </w:tcBorders>
            <w:shd w:val="clear" w:color="auto" w:fill="auto"/>
          </w:tcPr>
          <w:p w14:paraId="044A0091" w14:textId="761D87D9" w:rsidR="00512567" w:rsidRDefault="00512567" w:rsidP="00512567">
            <w:pPr>
              <w:pStyle w:val="TextoTabla"/>
            </w:pPr>
            <w:r>
              <w:t>Pulsar CANCELAR. Comprobar que:</w:t>
            </w:r>
          </w:p>
          <w:p w14:paraId="26046AB5" w14:textId="7CB71777" w:rsidR="00512567" w:rsidRDefault="00512567" w:rsidP="00A3312E">
            <w:pPr>
              <w:pStyle w:val="TextoTabla"/>
              <w:numPr>
                <w:ilvl w:val="0"/>
                <w:numId w:val="136"/>
              </w:numPr>
            </w:pPr>
            <w:r>
              <w:t>Se cierra la ventana con la lista de números de acceso indirecto memorizados.</w:t>
            </w:r>
          </w:p>
          <w:p w14:paraId="08CA66AA" w14:textId="48889135" w:rsidR="005E0790" w:rsidRPr="006D61EF" w:rsidRDefault="00512567" w:rsidP="00A3312E">
            <w:pPr>
              <w:pStyle w:val="TextoTabla"/>
              <w:numPr>
                <w:ilvl w:val="0"/>
                <w:numId w:val="136"/>
              </w:numPr>
            </w:pPr>
            <w:r>
              <w:lastRenderedPageBreak/>
              <w:t>La tecla MEM pasa a estado “Reposo”.</w:t>
            </w:r>
          </w:p>
        </w:tc>
        <w:tc>
          <w:tcPr>
            <w:tcW w:w="851" w:type="dxa"/>
            <w:tcBorders>
              <w:bottom w:val="single" w:sz="6" w:space="0" w:color="000000"/>
            </w:tcBorders>
            <w:shd w:val="clear" w:color="auto" w:fill="auto"/>
          </w:tcPr>
          <w:p w14:paraId="57D12E3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EE614FA" w14:textId="77777777" w:rsidR="005E0790" w:rsidRPr="006D61EF" w:rsidRDefault="005E0790" w:rsidP="006939F9">
            <w:pPr>
              <w:pStyle w:val="TextoTabla"/>
            </w:pPr>
          </w:p>
        </w:tc>
      </w:tr>
      <w:tr w:rsidR="005E0790" w:rsidRPr="00183B8E" w14:paraId="52940E65" w14:textId="77777777" w:rsidTr="006939F9">
        <w:trPr>
          <w:trHeight w:val="20"/>
          <w:jc w:val="center"/>
        </w:trPr>
        <w:tc>
          <w:tcPr>
            <w:tcW w:w="695" w:type="dxa"/>
            <w:tcBorders>
              <w:bottom w:val="single" w:sz="6" w:space="0" w:color="000000"/>
            </w:tcBorders>
            <w:shd w:val="clear" w:color="auto" w:fill="auto"/>
          </w:tcPr>
          <w:p w14:paraId="492FD0BC"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4A6788E0"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0FAC548"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F6F0EB5" w14:textId="77777777" w:rsidR="005E0790" w:rsidRPr="006D61EF" w:rsidRDefault="005E0790" w:rsidP="006939F9">
            <w:pPr>
              <w:pStyle w:val="TextoTabla"/>
            </w:pPr>
          </w:p>
        </w:tc>
      </w:tr>
      <w:tr w:rsidR="005E0790" w:rsidRPr="00183B8E" w14:paraId="3352A11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4F91977" w14:textId="77777777" w:rsidR="005E0790" w:rsidRPr="006D61EF" w:rsidRDefault="005E0790" w:rsidP="006939F9">
            <w:pPr>
              <w:pStyle w:val="TextoTabla"/>
            </w:pPr>
            <w:r w:rsidRPr="006D61EF">
              <w:t xml:space="preserve"> </w:t>
            </w:r>
          </w:p>
        </w:tc>
      </w:tr>
    </w:tbl>
    <w:p w14:paraId="3783D73B" w14:textId="77777777" w:rsidR="005E0790" w:rsidRPr="005E0790" w:rsidRDefault="005E0790" w:rsidP="005E0790"/>
    <w:p w14:paraId="1171A0FC" w14:textId="77777777" w:rsidR="00512567" w:rsidRDefault="00512567">
      <w:pPr>
        <w:spacing w:before="0" w:after="0" w:line="240" w:lineRule="auto"/>
        <w:jc w:val="left"/>
        <w:rPr>
          <w:u w:val="single"/>
        </w:rPr>
      </w:pPr>
      <w:r>
        <w:rPr>
          <w:u w:val="single"/>
        </w:rPr>
        <w:br w:type="page"/>
      </w:r>
    </w:p>
    <w:p w14:paraId="79C54C77" w14:textId="4F39AFE6" w:rsidR="00391171" w:rsidRDefault="00391171" w:rsidP="00391171">
      <w:pPr>
        <w:pStyle w:val="Ttulo2"/>
      </w:pPr>
      <w:bookmarkStart w:id="441" w:name="_Toc318897626"/>
      <w:bookmarkStart w:id="442" w:name="_Toc357060691"/>
      <w:bookmarkStart w:id="443" w:name="_Toc445195517"/>
      <w:bookmarkStart w:id="444" w:name="_Toc519068356"/>
      <w:bookmarkStart w:id="445" w:name="_Toc2687415"/>
      <w:bookmarkStart w:id="446" w:name="_Ref109714184"/>
      <w:bookmarkStart w:id="447" w:name="_Ref109715288"/>
      <w:bookmarkStart w:id="448" w:name="_Toc131162600"/>
      <w:r w:rsidRPr="009D03A0">
        <w:lastRenderedPageBreak/>
        <w:t>U5KI.HTWR.05.011. Históricos de Llamadas AI.</w:t>
      </w:r>
      <w:bookmarkEnd w:id="441"/>
      <w:bookmarkEnd w:id="442"/>
      <w:bookmarkEnd w:id="443"/>
      <w:bookmarkEnd w:id="444"/>
      <w:bookmarkEnd w:id="445"/>
      <w:bookmarkEnd w:id="446"/>
      <w:bookmarkEnd w:id="447"/>
      <w:bookmarkEnd w:id="44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37A19DC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81C1015" w14:textId="77777777" w:rsidR="005E0790" w:rsidRPr="006D61EF" w:rsidRDefault="005E0790" w:rsidP="006939F9">
            <w:pPr>
              <w:pStyle w:val="TextoTabla"/>
            </w:pPr>
          </w:p>
        </w:tc>
      </w:tr>
      <w:tr w:rsidR="005E0790" w:rsidRPr="006D61EF" w14:paraId="2D3DE021" w14:textId="77777777" w:rsidTr="006939F9">
        <w:trPr>
          <w:trHeight w:val="20"/>
          <w:jc w:val="center"/>
        </w:trPr>
        <w:tc>
          <w:tcPr>
            <w:tcW w:w="1971" w:type="dxa"/>
            <w:gridSpan w:val="2"/>
            <w:shd w:val="clear" w:color="auto" w:fill="D9D9D9" w:themeFill="background1" w:themeFillShade="D9"/>
          </w:tcPr>
          <w:p w14:paraId="4E2F3602" w14:textId="77777777" w:rsidR="005E0790" w:rsidRPr="006D61EF" w:rsidRDefault="005E0790" w:rsidP="006939F9">
            <w:pPr>
              <w:pStyle w:val="TextoTabla"/>
              <w:rPr>
                <w:b/>
              </w:rPr>
            </w:pPr>
            <w:r w:rsidRPr="006D61EF">
              <w:rPr>
                <w:b/>
              </w:rPr>
              <w:t>Grupo</w:t>
            </w:r>
          </w:p>
        </w:tc>
        <w:tc>
          <w:tcPr>
            <w:tcW w:w="2371" w:type="dxa"/>
            <w:shd w:val="clear" w:color="auto" w:fill="auto"/>
          </w:tcPr>
          <w:p w14:paraId="0437CC96" w14:textId="54897D99" w:rsidR="005E0790" w:rsidRPr="006D61EF" w:rsidRDefault="00156FA1" w:rsidP="006939F9">
            <w:pPr>
              <w:pStyle w:val="TextoTabla"/>
            </w:pPr>
            <w:r>
              <w:t>Telefonía.</w:t>
            </w:r>
          </w:p>
        </w:tc>
        <w:tc>
          <w:tcPr>
            <w:tcW w:w="2161" w:type="dxa"/>
            <w:shd w:val="clear" w:color="auto" w:fill="D9D9D9" w:themeFill="background1" w:themeFillShade="D9"/>
          </w:tcPr>
          <w:p w14:paraId="6BB05282"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665A3205" w14:textId="0377D163" w:rsidR="005E0790" w:rsidRPr="006D61EF" w:rsidRDefault="00156FA1" w:rsidP="006939F9">
            <w:pPr>
              <w:pStyle w:val="TextoTabla"/>
            </w:pPr>
            <w:r w:rsidRPr="00156FA1">
              <w:t>U5KI.HTWR.05.011</w:t>
            </w:r>
          </w:p>
        </w:tc>
      </w:tr>
      <w:tr w:rsidR="005E0790" w:rsidRPr="00183B8E" w14:paraId="01FC5AF0" w14:textId="77777777" w:rsidTr="006939F9">
        <w:trPr>
          <w:trHeight w:val="20"/>
          <w:jc w:val="center"/>
        </w:trPr>
        <w:tc>
          <w:tcPr>
            <w:tcW w:w="1971" w:type="dxa"/>
            <w:gridSpan w:val="2"/>
            <w:shd w:val="clear" w:color="auto" w:fill="D9D9D9" w:themeFill="background1" w:themeFillShade="D9"/>
          </w:tcPr>
          <w:p w14:paraId="39CC248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7A3623B" w14:textId="45A3C3CD" w:rsidR="005E0790" w:rsidRPr="006D61EF" w:rsidRDefault="00156FA1" w:rsidP="006939F9">
            <w:pPr>
              <w:pStyle w:val="TextoTabla"/>
            </w:pPr>
            <w:r>
              <w:t>Histórico de Llamadas AI</w:t>
            </w:r>
          </w:p>
        </w:tc>
      </w:tr>
      <w:tr w:rsidR="005E0790" w:rsidRPr="00183B8E" w14:paraId="7EE8F558" w14:textId="77777777" w:rsidTr="006939F9">
        <w:trPr>
          <w:trHeight w:val="20"/>
          <w:jc w:val="center"/>
        </w:trPr>
        <w:tc>
          <w:tcPr>
            <w:tcW w:w="1971" w:type="dxa"/>
            <w:gridSpan w:val="2"/>
            <w:shd w:val="clear" w:color="auto" w:fill="D9D9D9" w:themeFill="background1" w:themeFillShade="D9"/>
          </w:tcPr>
          <w:p w14:paraId="49395312"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3734C7FD" w14:textId="4AE8DAFA" w:rsidR="005E0790" w:rsidRPr="006D61EF" w:rsidRDefault="00156FA1" w:rsidP="006939F9">
            <w:pPr>
              <w:pStyle w:val="TextoTabla"/>
            </w:pPr>
            <w:r w:rsidRPr="00156FA1">
              <w:t>Comprobar que el sistema gestiona un históricos de últimos destinos gestionados por AI, y desde el cual se pueden iniciar llamadas de AI.</w:t>
            </w:r>
          </w:p>
        </w:tc>
      </w:tr>
      <w:tr w:rsidR="005E0790" w:rsidRPr="006D61EF" w14:paraId="2E75307C" w14:textId="77777777" w:rsidTr="006939F9">
        <w:trPr>
          <w:trHeight w:val="20"/>
          <w:jc w:val="center"/>
        </w:trPr>
        <w:tc>
          <w:tcPr>
            <w:tcW w:w="1971" w:type="dxa"/>
            <w:gridSpan w:val="2"/>
            <w:shd w:val="clear" w:color="auto" w:fill="D9D9D9" w:themeFill="background1" w:themeFillShade="D9"/>
            <w:vAlign w:val="center"/>
          </w:tcPr>
          <w:p w14:paraId="4A193943"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28AA4609" w14:textId="77777777" w:rsidR="00156FA1" w:rsidRDefault="00156FA1" w:rsidP="00A3312E">
            <w:pPr>
              <w:pStyle w:val="TextoTabla"/>
              <w:numPr>
                <w:ilvl w:val="0"/>
                <w:numId w:val="137"/>
              </w:numPr>
            </w:pPr>
            <w:r>
              <w:t>Dos puestos de operador configurados en modo NORMAL con JACKS insertados.</w:t>
            </w:r>
          </w:p>
          <w:p w14:paraId="274D9832" w14:textId="77777777" w:rsidR="00156FA1" w:rsidRDefault="00156FA1" w:rsidP="00A3312E">
            <w:pPr>
              <w:pStyle w:val="TextoTabla"/>
              <w:numPr>
                <w:ilvl w:val="0"/>
                <w:numId w:val="137"/>
              </w:numPr>
            </w:pPr>
            <w:r>
              <w:t>Colaterales de Telefonía.</w:t>
            </w:r>
          </w:p>
          <w:p w14:paraId="66D4703B" w14:textId="77777777" w:rsidR="00156FA1" w:rsidRDefault="00156FA1" w:rsidP="00A3312E">
            <w:pPr>
              <w:pStyle w:val="TextoTabla"/>
              <w:numPr>
                <w:ilvl w:val="1"/>
                <w:numId w:val="137"/>
              </w:numPr>
            </w:pPr>
            <w:r>
              <w:t>Teléfono SIP (Opcional).</w:t>
            </w:r>
          </w:p>
          <w:p w14:paraId="7EE27EDE" w14:textId="77777777" w:rsidR="00156FA1" w:rsidRDefault="00156FA1" w:rsidP="00A3312E">
            <w:pPr>
              <w:pStyle w:val="TextoTabla"/>
              <w:numPr>
                <w:ilvl w:val="1"/>
                <w:numId w:val="137"/>
              </w:numPr>
            </w:pPr>
            <w:r>
              <w:t>Línea PABX.</w:t>
            </w:r>
          </w:p>
          <w:p w14:paraId="5229F904" w14:textId="77777777" w:rsidR="00156FA1" w:rsidRDefault="00156FA1" w:rsidP="00A3312E">
            <w:pPr>
              <w:pStyle w:val="TextoTabla"/>
              <w:numPr>
                <w:ilvl w:val="1"/>
                <w:numId w:val="137"/>
              </w:numPr>
            </w:pPr>
            <w:r>
              <w:t>Colateral R2 (Equipo ETM).</w:t>
            </w:r>
          </w:p>
          <w:p w14:paraId="2F42FDB9" w14:textId="77777777" w:rsidR="00156FA1" w:rsidRDefault="00156FA1" w:rsidP="00A3312E">
            <w:pPr>
              <w:pStyle w:val="TextoTabla"/>
              <w:numPr>
                <w:ilvl w:val="1"/>
                <w:numId w:val="137"/>
              </w:numPr>
            </w:pPr>
            <w:r>
              <w:t>Colateral N5 (Equipo ETM).</w:t>
            </w:r>
          </w:p>
          <w:p w14:paraId="507B9B7D" w14:textId="77777777" w:rsidR="00156FA1" w:rsidRDefault="00156FA1" w:rsidP="00A3312E">
            <w:pPr>
              <w:pStyle w:val="TextoTabla"/>
              <w:numPr>
                <w:ilvl w:val="0"/>
                <w:numId w:val="137"/>
              </w:numPr>
            </w:pPr>
            <w:r>
              <w:t>Número de AI de colaterales conocidos. [Este número consiste en el nº del Prefijo de la Red a la que pertenece seguido del nº de abonado dentro de su red.  Para el caso de la Red ATS no es necesario introducir prefijo de Red].</w:t>
            </w:r>
          </w:p>
          <w:p w14:paraId="3108F70F" w14:textId="77777777" w:rsidR="00156FA1" w:rsidRDefault="00156FA1" w:rsidP="00A3312E">
            <w:pPr>
              <w:pStyle w:val="TextoTabla"/>
              <w:numPr>
                <w:ilvl w:val="0"/>
                <w:numId w:val="137"/>
              </w:numPr>
            </w:pPr>
            <w:r>
              <w:t>Configuración del sistema de forma que los colaterales del caso de prueba no sean accesibles desde los puestos a través de teclas de Acceso directo.</w:t>
            </w:r>
          </w:p>
          <w:p w14:paraId="44B6A8C4" w14:textId="3FFABC76" w:rsidR="005E0790" w:rsidRPr="006D61EF" w:rsidRDefault="00156FA1" w:rsidP="00A3312E">
            <w:pPr>
              <w:pStyle w:val="TextoTabla"/>
              <w:numPr>
                <w:ilvl w:val="0"/>
                <w:numId w:val="137"/>
              </w:numPr>
            </w:pPr>
            <w:r>
              <w:t>Configurar en equipos colaterales R2 / N5 y QSIG, orígenes no programados en páginas AD de destinos en Puesto 1.</w:t>
            </w:r>
          </w:p>
        </w:tc>
      </w:tr>
      <w:tr w:rsidR="005E0790" w:rsidRPr="006D61EF" w14:paraId="313FE935" w14:textId="77777777" w:rsidTr="006939F9">
        <w:trPr>
          <w:trHeight w:val="20"/>
          <w:jc w:val="center"/>
        </w:trPr>
        <w:tc>
          <w:tcPr>
            <w:tcW w:w="695" w:type="dxa"/>
            <w:shd w:val="clear" w:color="auto" w:fill="BFBFBF" w:themeFill="background1" w:themeFillShade="BF"/>
          </w:tcPr>
          <w:p w14:paraId="60D1D13F"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C5553AC"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2077DC02" w14:textId="77777777" w:rsidR="005E0790" w:rsidRPr="006D61EF" w:rsidRDefault="005E0790" w:rsidP="006939F9">
            <w:pPr>
              <w:pStyle w:val="TextoTabla"/>
              <w:rPr>
                <w:b/>
              </w:rPr>
            </w:pPr>
            <w:r w:rsidRPr="006D61EF">
              <w:rPr>
                <w:b/>
              </w:rPr>
              <w:t>Resultado</w:t>
            </w:r>
          </w:p>
        </w:tc>
      </w:tr>
      <w:tr w:rsidR="005E0790" w:rsidRPr="006D61EF" w14:paraId="04EE4A44" w14:textId="77777777" w:rsidTr="006939F9">
        <w:trPr>
          <w:trHeight w:val="20"/>
          <w:jc w:val="center"/>
        </w:trPr>
        <w:tc>
          <w:tcPr>
            <w:tcW w:w="8188" w:type="dxa"/>
            <w:gridSpan w:val="5"/>
            <w:shd w:val="clear" w:color="auto" w:fill="D9D9D9" w:themeFill="background1" w:themeFillShade="D9"/>
          </w:tcPr>
          <w:p w14:paraId="7BE25DBB" w14:textId="77777777" w:rsidR="005E0790" w:rsidRPr="006D61EF" w:rsidRDefault="005E0790" w:rsidP="006939F9">
            <w:pPr>
              <w:pStyle w:val="TextoTabla"/>
              <w:rPr>
                <w:b/>
              </w:rPr>
            </w:pPr>
          </w:p>
        </w:tc>
        <w:tc>
          <w:tcPr>
            <w:tcW w:w="851" w:type="dxa"/>
            <w:shd w:val="clear" w:color="auto" w:fill="D9D9D9" w:themeFill="background1" w:themeFillShade="D9"/>
          </w:tcPr>
          <w:p w14:paraId="3632DA14"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57E4F094" w14:textId="77777777" w:rsidR="005E0790" w:rsidRPr="006D61EF" w:rsidRDefault="005E0790" w:rsidP="006939F9">
            <w:pPr>
              <w:pStyle w:val="TextoTabla"/>
              <w:rPr>
                <w:b/>
              </w:rPr>
            </w:pPr>
            <w:r w:rsidRPr="006D61EF">
              <w:rPr>
                <w:b/>
              </w:rPr>
              <w:t>NO</w:t>
            </w:r>
          </w:p>
        </w:tc>
      </w:tr>
      <w:tr w:rsidR="005E0790" w:rsidRPr="00183B8E" w14:paraId="708C5734" w14:textId="77777777" w:rsidTr="006939F9">
        <w:trPr>
          <w:trHeight w:val="20"/>
          <w:jc w:val="center"/>
        </w:trPr>
        <w:tc>
          <w:tcPr>
            <w:tcW w:w="695" w:type="dxa"/>
            <w:tcBorders>
              <w:bottom w:val="single" w:sz="6" w:space="0" w:color="000000"/>
            </w:tcBorders>
            <w:shd w:val="clear" w:color="auto" w:fill="auto"/>
          </w:tcPr>
          <w:p w14:paraId="44A3C6C7"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A0DA359" w14:textId="1AA30C4E" w:rsidR="005E0790" w:rsidRPr="006D61EF" w:rsidRDefault="00156FA1" w:rsidP="006939F9">
            <w:pPr>
              <w:pStyle w:val="TextoTabla"/>
            </w:pPr>
            <w:r w:rsidRPr="00156FA1">
              <w:t>Iniciar y recibir varias llamadas por AI, completando dichas llamadas.</w:t>
            </w:r>
          </w:p>
        </w:tc>
        <w:tc>
          <w:tcPr>
            <w:tcW w:w="851" w:type="dxa"/>
            <w:tcBorders>
              <w:bottom w:val="single" w:sz="6" w:space="0" w:color="000000"/>
            </w:tcBorders>
            <w:shd w:val="clear" w:color="auto" w:fill="auto"/>
          </w:tcPr>
          <w:p w14:paraId="58406C1D"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A808C1F" w14:textId="77777777" w:rsidR="005E0790" w:rsidRPr="006D61EF" w:rsidRDefault="005E0790" w:rsidP="006939F9">
            <w:pPr>
              <w:pStyle w:val="TextoTabla"/>
            </w:pPr>
          </w:p>
        </w:tc>
      </w:tr>
      <w:tr w:rsidR="005E0790" w:rsidRPr="00183B8E" w14:paraId="79B26D58" w14:textId="77777777" w:rsidTr="006939F9">
        <w:trPr>
          <w:trHeight w:val="20"/>
          <w:jc w:val="center"/>
        </w:trPr>
        <w:tc>
          <w:tcPr>
            <w:tcW w:w="695" w:type="dxa"/>
            <w:tcBorders>
              <w:bottom w:val="single" w:sz="6" w:space="0" w:color="000000"/>
            </w:tcBorders>
            <w:shd w:val="clear" w:color="auto" w:fill="auto"/>
          </w:tcPr>
          <w:p w14:paraId="52FA4CD7"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081F3A3F" w14:textId="463D27CD" w:rsidR="00156FA1" w:rsidRDefault="00156FA1" w:rsidP="00156FA1">
            <w:pPr>
              <w:pStyle w:val="TextoTabla"/>
            </w:pPr>
            <w:r>
              <w:t>Activar la página AI.</w:t>
            </w:r>
          </w:p>
          <w:p w14:paraId="1836858A" w14:textId="4D4D87F1" w:rsidR="005E0790" w:rsidRDefault="00156FA1" w:rsidP="00A3312E">
            <w:pPr>
              <w:pStyle w:val="TextoTabla"/>
              <w:numPr>
                <w:ilvl w:val="0"/>
                <w:numId w:val="138"/>
              </w:numPr>
            </w:pPr>
            <w:r>
              <w:t xml:space="preserve">Comprobar </w:t>
            </w:r>
            <w:r w:rsidR="003649C1">
              <w:t>que,</w:t>
            </w:r>
            <w:r>
              <w:t xml:space="preserve"> en la zona de histórico de llamadas, se han almacenado los identificadores origen o destino de las últimas 4 llamadas AI gestionadas.</w:t>
            </w:r>
          </w:p>
          <w:p w14:paraId="6762C41F" w14:textId="7438700A" w:rsidR="003649C1" w:rsidRPr="006D61EF" w:rsidRDefault="003649C1" w:rsidP="003649C1">
            <w:pPr>
              <w:pStyle w:val="TextoTabla"/>
              <w:jc w:val="center"/>
            </w:pPr>
            <w:r w:rsidRPr="009D03A0">
              <w:rPr>
                <w:noProof/>
                <w:lang w:val="en-US" w:eastAsia="en-US"/>
              </w:rPr>
              <w:drawing>
                <wp:inline distT="0" distB="0" distL="0" distR="0" wp14:anchorId="342F129D" wp14:editId="5F3A9345">
                  <wp:extent cx="895350" cy="933450"/>
                  <wp:effectExtent l="0" t="0" r="0" b="0"/>
                  <wp:docPr id="25" name="Imagen 25"/>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350" cy="933450"/>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530AC84E"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B33984" w14:textId="77777777" w:rsidR="005E0790" w:rsidRPr="006D61EF" w:rsidRDefault="005E0790" w:rsidP="006939F9">
            <w:pPr>
              <w:pStyle w:val="TextoTabla"/>
            </w:pPr>
          </w:p>
        </w:tc>
      </w:tr>
      <w:tr w:rsidR="005E0790" w:rsidRPr="00183B8E" w14:paraId="2BBC1DCC" w14:textId="77777777" w:rsidTr="006939F9">
        <w:trPr>
          <w:trHeight w:val="20"/>
          <w:jc w:val="center"/>
        </w:trPr>
        <w:tc>
          <w:tcPr>
            <w:tcW w:w="695" w:type="dxa"/>
            <w:tcBorders>
              <w:bottom w:val="single" w:sz="6" w:space="0" w:color="000000"/>
            </w:tcBorders>
            <w:shd w:val="clear" w:color="auto" w:fill="auto"/>
          </w:tcPr>
          <w:p w14:paraId="4D19B47E"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6E2E126C" w14:textId="347C00CA" w:rsidR="005E0790" w:rsidRPr="006D61EF" w:rsidRDefault="00156FA1" w:rsidP="003649C1">
            <w:pPr>
              <w:pStyle w:val="TextoTabla"/>
            </w:pPr>
            <w:r>
              <w:t>Pulsar una de las teclas que componen el histórico</w:t>
            </w:r>
            <w:r w:rsidR="003649C1">
              <w:t>, y c</w:t>
            </w:r>
            <w:r>
              <w:t>omprobar que se Inicia la Llamada</w:t>
            </w:r>
          </w:p>
        </w:tc>
        <w:tc>
          <w:tcPr>
            <w:tcW w:w="851" w:type="dxa"/>
            <w:tcBorders>
              <w:bottom w:val="single" w:sz="6" w:space="0" w:color="000000"/>
            </w:tcBorders>
            <w:shd w:val="clear" w:color="auto" w:fill="auto"/>
          </w:tcPr>
          <w:p w14:paraId="7885B27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C1C7B89" w14:textId="77777777" w:rsidR="005E0790" w:rsidRPr="006D61EF" w:rsidRDefault="005E0790" w:rsidP="006939F9">
            <w:pPr>
              <w:pStyle w:val="TextoTabla"/>
            </w:pPr>
          </w:p>
        </w:tc>
      </w:tr>
      <w:tr w:rsidR="005E0790" w:rsidRPr="00183B8E" w14:paraId="11464EDB" w14:textId="77777777" w:rsidTr="006939F9">
        <w:trPr>
          <w:trHeight w:val="20"/>
          <w:jc w:val="center"/>
        </w:trPr>
        <w:tc>
          <w:tcPr>
            <w:tcW w:w="695" w:type="dxa"/>
            <w:tcBorders>
              <w:bottom w:val="single" w:sz="6" w:space="0" w:color="000000"/>
            </w:tcBorders>
            <w:shd w:val="clear" w:color="auto" w:fill="auto"/>
          </w:tcPr>
          <w:p w14:paraId="6ACFEB94"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458D901D" w14:textId="15FAFA78" w:rsidR="005E0790" w:rsidRPr="006D61EF" w:rsidRDefault="003649C1" w:rsidP="006939F9">
            <w:pPr>
              <w:pStyle w:val="TextoTabla"/>
            </w:pPr>
            <w:r w:rsidRPr="003649C1">
              <w:t>Completar la llamada y repetir con las 4 posiciones</w:t>
            </w:r>
          </w:p>
        </w:tc>
        <w:tc>
          <w:tcPr>
            <w:tcW w:w="851" w:type="dxa"/>
            <w:tcBorders>
              <w:bottom w:val="single" w:sz="6" w:space="0" w:color="000000"/>
            </w:tcBorders>
            <w:shd w:val="clear" w:color="auto" w:fill="auto"/>
          </w:tcPr>
          <w:p w14:paraId="62DE9268"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FA392E0" w14:textId="77777777" w:rsidR="005E0790" w:rsidRPr="006D61EF" w:rsidRDefault="005E0790" w:rsidP="006939F9">
            <w:pPr>
              <w:pStyle w:val="TextoTabla"/>
            </w:pPr>
          </w:p>
        </w:tc>
      </w:tr>
      <w:tr w:rsidR="005E0790" w:rsidRPr="00183B8E" w14:paraId="35F3C3F7" w14:textId="77777777" w:rsidTr="006939F9">
        <w:trPr>
          <w:trHeight w:val="20"/>
          <w:jc w:val="center"/>
        </w:trPr>
        <w:tc>
          <w:tcPr>
            <w:tcW w:w="695" w:type="dxa"/>
            <w:tcBorders>
              <w:bottom w:val="single" w:sz="6" w:space="0" w:color="000000"/>
            </w:tcBorders>
            <w:shd w:val="clear" w:color="auto" w:fill="auto"/>
          </w:tcPr>
          <w:p w14:paraId="56B2BA98"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1AD4531"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F4438D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744D031" w14:textId="77777777" w:rsidR="005E0790" w:rsidRPr="006D61EF" w:rsidRDefault="005E0790" w:rsidP="006939F9">
            <w:pPr>
              <w:pStyle w:val="TextoTabla"/>
            </w:pPr>
          </w:p>
        </w:tc>
      </w:tr>
      <w:tr w:rsidR="005E0790" w:rsidRPr="00183B8E" w14:paraId="30107D4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3B19E3D" w14:textId="77777777" w:rsidR="005E0790" w:rsidRPr="006D61EF" w:rsidRDefault="005E0790" w:rsidP="006939F9">
            <w:pPr>
              <w:pStyle w:val="TextoTabla"/>
            </w:pPr>
            <w:r w:rsidRPr="006D61EF">
              <w:t xml:space="preserve"> </w:t>
            </w:r>
          </w:p>
        </w:tc>
      </w:tr>
    </w:tbl>
    <w:p w14:paraId="358C9E11" w14:textId="77777777" w:rsidR="005E0790" w:rsidRPr="005E0790" w:rsidRDefault="005E0790" w:rsidP="005E0790"/>
    <w:p w14:paraId="184B4266" w14:textId="77777777" w:rsidR="003649C1" w:rsidRDefault="003649C1">
      <w:pPr>
        <w:spacing w:before="0" w:after="0" w:line="240" w:lineRule="auto"/>
        <w:jc w:val="left"/>
        <w:rPr>
          <w:u w:val="single"/>
        </w:rPr>
      </w:pPr>
      <w:r>
        <w:rPr>
          <w:u w:val="single"/>
        </w:rPr>
        <w:br w:type="page"/>
      </w:r>
    </w:p>
    <w:p w14:paraId="6979AC1A" w14:textId="32650D2E" w:rsidR="00391171" w:rsidRDefault="00391171" w:rsidP="00391171">
      <w:pPr>
        <w:pStyle w:val="Ttulo2"/>
        <w:spacing w:before="120" w:after="320"/>
      </w:pPr>
      <w:bookmarkStart w:id="449" w:name="_Toc318897627"/>
      <w:bookmarkStart w:id="450" w:name="_Toc357060692"/>
      <w:bookmarkStart w:id="451" w:name="_Toc445195518"/>
      <w:bookmarkStart w:id="452" w:name="_Toc519068357"/>
      <w:bookmarkStart w:id="453" w:name="_Toc2687416"/>
      <w:bookmarkStart w:id="454" w:name="_Ref109714188"/>
      <w:bookmarkStart w:id="455" w:name="_Ref109715293"/>
      <w:bookmarkStart w:id="456" w:name="_Toc131162601"/>
      <w:r w:rsidRPr="009D03A0">
        <w:lastRenderedPageBreak/>
        <w:t xml:space="preserve">U5KI.HTWR.05.012. </w:t>
      </w:r>
      <w:r>
        <w:t>Llamadas Prioritarias</w:t>
      </w:r>
      <w:r w:rsidRPr="009D03A0">
        <w:t>.</w:t>
      </w:r>
      <w:bookmarkEnd w:id="449"/>
      <w:bookmarkEnd w:id="450"/>
      <w:bookmarkEnd w:id="451"/>
      <w:bookmarkEnd w:id="452"/>
      <w:bookmarkEnd w:id="453"/>
      <w:bookmarkEnd w:id="454"/>
      <w:bookmarkEnd w:id="455"/>
      <w:bookmarkEnd w:id="45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8F2147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427764B" w14:textId="77777777" w:rsidR="005E0790" w:rsidRPr="006D61EF" w:rsidRDefault="005E0790" w:rsidP="006939F9">
            <w:pPr>
              <w:pStyle w:val="TextoTabla"/>
            </w:pPr>
          </w:p>
        </w:tc>
      </w:tr>
      <w:tr w:rsidR="005E0790" w:rsidRPr="006D61EF" w14:paraId="0FAB842C" w14:textId="77777777" w:rsidTr="006939F9">
        <w:trPr>
          <w:trHeight w:val="20"/>
          <w:jc w:val="center"/>
        </w:trPr>
        <w:tc>
          <w:tcPr>
            <w:tcW w:w="1971" w:type="dxa"/>
            <w:gridSpan w:val="2"/>
            <w:shd w:val="clear" w:color="auto" w:fill="D9D9D9" w:themeFill="background1" w:themeFillShade="D9"/>
          </w:tcPr>
          <w:p w14:paraId="5A08887A" w14:textId="77777777" w:rsidR="005E0790" w:rsidRPr="006D61EF" w:rsidRDefault="005E0790" w:rsidP="006939F9">
            <w:pPr>
              <w:pStyle w:val="TextoTabla"/>
              <w:rPr>
                <w:b/>
              </w:rPr>
            </w:pPr>
            <w:r w:rsidRPr="006D61EF">
              <w:rPr>
                <w:b/>
              </w:rPr>
              <w:t>Grupo</w:t>
            </w:r>
          </w:p>
        </w:tc>
        <w:tc>
          <w:tcPr>
            <w:tcW w:w="2371" w:type="dxa"/>
            <w:shd w:val="clear" w:color="auto" w:fill="auto"/>
          </w:tcPr>
          <w:p w14:paraId="14688957" w14:textId="563BE065" w:rsidR="005E0790" w:rsidRPr="006D61EF" w:rsidRDefault="003649C1" w:rsidP="006939F9">
            <w:pPr>
              <w:pStyle w:val="TextoTabla"/>
            </w:pPr>
            <w:r>
              <w:t>Telefonía</w:t>
            </w:r>
          </w:p>
        </w:tc>
        <w:tc>
          <w:tcPr>
            <w:tcW w:w="2161" w:type="dxa"/>
            <w:shd w:val="clear" w:color="auto" w:fill="D9D9D9" w:themeFill="background1" w:themeFillShade="D9"/>
          </w:tcPr>
          <w:p w14:paraId="096979FE"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2E79BF45" w14:textId="6401D714" w:rsidR="005E0790" w:rsidRPr="006D61EF" w:rsidRDefault="003649C1" w:rsidP="006939F9">
            <w:pPr>
              <w:pStyle w:val="TextoTabla"/>
            </w:pPr>
            <w:r w:rsidRPr="003649C1">
              <w:t>U5KI.HTWR.05.012</w:t>
            </w:r>
          </w:p>
        </w:tc>
      </w:tr>
      <w:tr w:rsidR="005E0790" w:rsidRPr="00183B8E" w14:paraId="43B2948D" w14:textId="77777777" w:rsidTr="006939F9">
        <w:trPr>
          <w:trHeight w:val="20"/>
          <w:jc w:val="center"/>
        </w:trPr>
        <w:tc>
          <w:tcPr>
            <w:tcW w:w="1971" w:type="dxa"/>
            <w:gridSpan w:val="2"/>
            <w:shd w:val="clear" w:color="auto" w:fill="D9D9D9" w:themeFill="background1" w:themeFillShade="D9"/>
          </w:tcPr>
          <w:p w14:paraId="41FA581D"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3C1318FE" w14:textId="3A2A3558" w:rsidR="005E0790" w:rsidRPr="006D61EF" w:rsidRDefault="003649C1" w:rsidP="006939F9">
            <w:pPr>
              <w:pStyle w:val="TextoTabla"/>
            </w:pPr>
            <w:r>
              <w:t>Llamadas Prioritarias.</w:t>
            </w:r>
          </w:p>
        </w:tc>
      </w:tr>
      <w:tr w:rsidR="005E0790" w:rsidRPr="00183B8E" w14:paraId="5C435977" w14:textId="77777777" w:rsidTr="006939F9">
        <w:trPr>
          <w:trHeight w:val="20"/>
          <w:jc w:val="center"/>
        </w:trPr>
        <w:tc>
          <w:tcPr>
            <w:tcW w:w="1971" w:type="dxa"/>
            <w:gridSpan w:val="2"/>
            <w:shd w:val="clear" w:color="auto" w:fill="D9D9D9" w:themeFill="background1" w:themeFillShade="D9"/>
          </w:tcPr>
          <w:p w14:paraId="34F9BB9E"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6724BAA4" w14:textId="77777777" w:rsidR="003649C1" w:rsidRDefault="003649C1" w:rsidP="003649C1">
            <w:pPr>
              <w:pStyle w:val="TextoTabla"/>
            </w:pPr>
            <w:r>
              <w:t>Comprobar que el sistema implementa y gestiona adecuadamente las facilidades de telefonía relacionadas con las llamadas prioritarias:</w:t>
            </w:r>
          </w:p>
          <w:p w14:paraId="071921D1" w14:textId="00FF2F5C" w:rsidR="003649C1" w:rsidRDefault="003649C1" w:rsidP="00A3312E">
            <w:pPr>
              <w:pStyle w:val="TextoTabla"/>
              <w:numPr>
                <w:ilvl w:val="0"/>
                <w:numId w:val="138"/>
              </w:numPr>
            </w:pPr>
            <w:r>
              <w:t>Llamadas Internas prioritarias.</w:t>
            </w:r>
          </w:p>
          <w:p w14:paraId="6A32F091" w14:textId="57AE369D" w:rsidR="003649C1" w:rsidRDefault="003649C1" w:rsidP="00A3312E">
            <w:pPr>
              <w:pStyle w:val="TextoTabla"/>
              <w:numPr>
                <w:ilvl w:val="0"/>
                <w:numId w:val="138"/>
              </w:numPr>
            </w:pPr>
            <w:r>
              <w:t>Intervención por prioridad en la red ATS (R2, N5).</w:t>
            </w:r>
          </w:p>
          <w:p w14:paraId="6B9F606E" w14:textId="3F43D9DF" w:rsidR="005E0790" w:rsidRPr="006D61EF" w:rsidRDefault="003649C1" w:rsidP="003649C1">
            <w:pPr>
              <w:pStyle w:val="TextoTabla"/>
            </w:pPr>
            <w:r>
              <w:t>El procedimiento que se establece es válido tanto para llamadas gestionadas en teclas AD como llamadas gestionadas por la tecla 19+1.</w:t>
            </w:r>
          </w:p>
        </w:tc>
      </w:tr>
      <w:tr w:rsidR="005E0790" w:rsidRPr="006D61EF" w14:paraId="29A7FB03" w14:textId="77777777" w:rsidTr="006939F9">
        <w:trPr>
          <w:trHeight w:val="20"/>
          <w:jc w:val="center"/>
        </w:trPr>
        <w:tc>
          <w:tcPr>
            <w:tcW w:w="1971" w:type="dxa"/>
            <w:gridSpan w:val="2"/>
            <w:shd w:val="clear" w:color="auto" w:fill="D9D9D9" w:themeFill="background1" w:themeFillShade="D9"/>
            <w:vAlign w:val="center"/>
          </w:tcPr>
          <w:p w14:paraId="1ECC0DA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20A5E768" w14:textId="77777777" w:rsidR="00E8217B" w:rsidRDefault="00E8217B" w:rsidP="00A3312E">
            <w:pPr>
              <w:pStyle w:val="TextoTabla"/>
              <w:numPr>
                <w:ilvl w:val="0"/>
                <w:numId w:val="139"/>
              </w:numPr>
            </w:pPr>
            <w:r>
              <w:t>Dos puestos de operador configurados en modo NORMAL con JACKS insertados.</w:t>
            </w:r>
          </w:p>
          <w:p w14:paraId="17AB47D1" w14:textId="77777777" w:rsidR="00E8217B" w:rsidRDefault="00E8217B" w:rsidP="00A3312E">
            <w:pPr>
              <w:pStyle w:val="TextoTabla"/>
              <w:numPr>
                <w:ilvl w:val="0"/>
                <w:numId w:val="139"/>
              </w:numPr>
            </w:pPr>
            <w:r>
              <w:t>Colaterales de Telefonía.</w:t>
            </w:r>
          </w:p>
          <w:p w14:paraId="20EED7E6" w14:textId="77777777" w:rsidR="00E8217B" w:rsidRDefault="00E8217B" w:rsidP="00A3312E">
            <w:pPr>
              <w:pStyle w:val="TextoTabla"/>
              <w:numPr>
                <w:ilvl w:val="1"/>
                <w:numId w:val="139"/>
              </w:numPr>
            </w:pPr>
            <w:r>
              <w:t>Teléfono SIP (Opcional).</w:t>
            </w:r>
          </w:p>
          <w:p w14:paraId="05DD4429" w14:textId="77777777" w:rsidR="00E8217B" w:rsidRDefault="00E8217B" w:rsidP="00A3312E">
            <w:pPr>
              <w:pStyle w:val="TextoTabla"/>
              <w:numPr>
                <w:ilvl w:val="1"/>
                <w:numId w:val="139"/>
              </w:numPr>
            </w:pPr>
            <w:r>
              <w:t>Colateral R2 (Equipo ETM).</w:t>
            </w:r>
          </w:p>
          <w:p w14:paraId="148C95D0" w14:textId="77777777" w:rsidR="00E8217B" w:rsidRDefault="00E8217B" w:rsidP="00A3312E">
            <w:pPr>
              <w:pStyle w:val="TextoTabla"/>
              <w:numPr>
                <w:ilvl w:val="1"/>
                <w:numId w:val="139"/>
              </w:numPr>
            </w:pPr>
            <w:r>
              <w:t>Colateral N5 (Equipo ETM).</w:t>
            </w:r>
          </w:p>
          <w:p w14:paraId="185A04B1" w14:textId="77777777" w:rsidR="00E8217B" w:rsidRDefault="00E8217B" w:rsidP="00A3312E">
            <w:pPr>
              <w:pStyle w:val="TextoTabla"/>
              <w:numPr>
                <w:ilvl w:val="0"/>
                <w:numId w:val="139"/>
              </w:numPr>
            </w:pPr>
            <w:r>
              <w:t>Número de AI de colaterales conocidos. [Este número consiste en el nº del Prefijo de la Red a la que pertenece seguido del nº de abonado dentro de su red.  Para el caso de la Red ATS no es necesario introducir prefijo de Red].</w:t>
            </w:r>
          </w:p>
          <w:p w14:paraId="5072AB14" w14:textId="77777777" w:rsidR="00E8217B" w:rsidRDefault="00E8217B" w:rsidP="00A3312E">
            <w:pPr>
              <w:pStyle w:val="TextoTabla"/>
              <w:numPr>
                <w:ilvl w:val="0"/>
                <w:numId w:val="139"/>
              </w:numPr>
            </w:pPr>
            <w:r>
              <w:t>Configuración del sistema de forma que los colaterales del caso de prueba no sean accesibles desde los puestos a través de teclas de Acceso directo.</w:t>
            </w:r>
          </w:p>
          <w:p w14:paraId="1534E7A9" w14:textId="5A1A019F" w:rsidR="005E0790" w:rsidRPr="006D61EF" w:rsidRDefault="00E8217B" w:rsidP="00A3312E">
            <w:pPr>
              <w:pStyle w:val="TextoTabla"/>
              <w:numPr>
                <w:ilvl w:val="0"/>
                <w:numId w:val="139"/>
              </w:numPr>
            </w:pPr>
            <w:r>
              <w:t>Configurar en equipos colaterales R2 / N5 y QSIG, orígenes no programados en páginas AD de destinos en Puesto 1.</w:t>
            </w:r>
          </w:p>
        </w:tc>
      </w:tr>
      <w:tr w:rsidR="005E0790" w:rsidRPr="006D61EF" w14:paraId="70C821C5" w14:textId="77777777" w:rsidTr="006939F9">
        <w:trPr>
          <w:trHeight w:val="20"/>
          <w:jc w:val="center"/>
        </w:trPr>
        <w:tc>
          <w:tcPr>
            <w:tcW w:w="695" w:type="dxa"/>
            <w:shd w:val="clear" w:color="auto" w:fill="BFBFBF" w:themeFill="background1" w:themeFillShade="BF"/>
          </w:tcPr>
          <w:p w14:paraId="2C5579E8"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6328E9F"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3C9665B2" w14:textId="77777777" w:rsidR="005E0790" w:rsidRPr="006D61EF" w:rsidRDefault="005E0790" w:rsidP="006939F9">
            <w:pPr>
              <w:pStyle w:val="TextoTabla"/>
              <w:rPr>
                <w:b/>
              </w:rPr>
            </w:pPr>
            <w:r w:rsidRPr="006D61EF">
              <w:rPr>
                <w:b/>
              </w:rPr>
              <w:t>Resultado</w:t>
            </w:r>
          </w:p>
        </w:tc>
      </w:tr>
      <w:tr w:rsidR="005E0790" w:rsidRPr="006D61EF" w14:paraId="088A8D02" w14:textId="77777777" w:rsidTr="006939F9">
        <w:trPr>
          <w:trHeight w:val="20"/>
          <w:jc w:val="center"/>
        </w:trPr>
        <w:tc>
          <w:tcPr>
            <w:tcW w:w="8188" w:type="dxa"/>
            <w:gridSpan w:val="5"/>
            <w:shd w:val="clear" w:color="auto" w:fill="D9D9D9" w:themeFill="background1" w:themeFillShade="D9"/>
          </w:tcPr>
          <w:p w14:paraId="48C4870A" w14:textId="77777777" w:rsidR="005E0790" w:rsidRPr="006D61EF" w:rsidRDefault="005E0790" w:rsidP="006939F9">
            <w:pPr>
              <w:pStyle w:val="TextoTabla"/>
              <w:rPr>
                <w:b/>
              </w:rPr>
            </w:pPr>
          </w:p>
        </w:tc>
        <w:tc>
          <w:tcPr>
            <w:tcW w:w="851" w:type="dxa"/>
            <w:shd w:val="clear" w:color="auto" w:fill="D9D9D9" w:themeFill="background1" w:themeFillShade="D9"/>
          </w:tcPr>
          <w:p w14:paraId="367D69DE"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04533E52" w14:textId="77777777" w:rsidR="005E0790" w:rsidRPr="006D61EF" w:rsidRDefault="005E0790" w:rsidP="006939F9">
            <w:pPr>
              <w:pStyle w:val="TextoTabla"/>
              <w:rPr>
                <w:b/>
              </w:rPr>
            </w:pPr>
            <w:r w:rsidRPr="006D61EF">
              <w:rPr>
                <w:b/>
              </w:rPr>
              <w:t>NO</w:t>
            </w:r>
          </w:p>
        </w:tc>
      </w:tr>
      <w:tr w:rsidR="005E0790" w:rsidRPr="00183B8E" w14:paraId="3E2364CC" w14:textId="77777777" w:rsidTr="006939F9">
        <w:trPr>
          <w:trHeight w:val="20"/>
          <w:jc w:val="center"/>
        </w:trPr>
        <w:tc>
          <w:tcPr>
            <w:tcW w:w="695" w:type="dxa"/>
            <w:tcBorders>
              <w:bottom w:val="single" w:sz="6" w:space="0" w:color="000000"/>
            </w:tcBorders>
            <w:shd w:val="clear" w:color="auto" w:fill="auto"/>
          </w:tcPr>
          <w:p w14:paraId="46504890"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15502E85" w14:textId="057391C1" w:rsidR="00E8217B" w:rsidRDefault="00E8217B" w:rsidP="00E8217B">
            <w:pPr>
              <w:pStyle w:val="TextoTabla"/>
            </w:pPr>
            <w:r>
              <w:t>Llamadas Internas Prioritarias.</w:t>
            </w:r>
          </w:p>
          <w:p w14:paraId="10487C3A" w14:textId="08508BC0" w:rsidR="00E8217B" w:rsidRDefault="00E8217B" w:rsidP="00A3312E">
            <w:pPr>
              <w:pStyle w:val="TextoTabla"/>
              <w:numPr>
                <w:ilvl w:val="0"/>
                <w:numId w:val="140"/>
              </w:numPr>
            </w:pPr>
            <w:r>
              <w:t>En puesto 1, pulsar la tecla PRIORIDAD. Comprobar que:</w:t>
            </w:r>
          </w:p>
          <w:p w14:paraId="47D2866D" w14:textId="118DF1EB" w:rsidR="00E8217B" w:rsidRDefault="00E8217B" w:rsidP="00A3312E">
            <w:pPr>
              <w:pStyle w:val="TextoTabla"/>
              <w:numPr>
                <w:ilvl w:val="1"/>
                <w:numId w:val="140"/>
              </w:numPr>
            </w:pPr>
            <w:r>
              <w:t>La Tecla de Función “PRIORIDAD” pasa a estado “En Curso”.</w:t>
            </w:r>
          </w:p>
          <w:p w14:paraId="727BD6C4" w14:textId="7CE6D806" w:rsidR="00E8217B" w:rsidRDefault="00E8217B" w:rsidP="00A3312E">
            <w:pPr>
              <w:pStyle w:val="TextoTabla"/>
              <w:numPr>
                <w:ilvl w:val="1"/>
                <w:numId w:val="140"/>
              </w:numPr>
            </w:pPr>
            <w:r>
              <w:t>La prioridad de las llamadas internas de la posición pasa a ser máxima.</w:t>
            </w:r>
          </w:p>
          <w:p w14:paraId="13EB0EDF" w14:textId="2503D2EF" w:rsidR="00E8217B" w:rsidRDefault="00E8217B" w:rsidP="00A3312E">
            <w:pPr>
              <w:pStyle w:val="TextoTabla"/>
              <w:numPr>
                <w:ilvl w:val="0"/>
                <w:numId w:val="140"/>
              </w:numPr>
            </w:pPr>
            <w:r>
              <w:t>Iniciar Llamada a Puesto 2 (por AD o AI). Comprobar que:</w:t>
            </w:r>
          </w:p>
          <w:p w14:paraId="3BA6499E" w14:textId="44989540" w:rsidR="00E8217B" w:rsidRDefault="00E8217B" w:rsidP="00A3312E">
            <w:pPr>
              <w:pStyle w:val="TextoTabla"/>
              <w:numPr>
                <w:ilvl w:val="1"/>
                <w:numId w:val="140"/>
              </w:numPr>
            </w:pPr>
            <w:r>
              <w:t>En Puesto 2 se señaliza una llamada PRIORITARIA, con señalización acústica y visual especial.</w:t>
            </w:r>
          </w:p>
          <w:p w14:paraId="10FC970E" w14:textId="72C5B9CB" w:rsidR="005E0790" w:rsidRPr="006D61EF" w:rsidRDefault="00E8217B" w:rsidP="00A3312E">
            <w:pPr>
              <w:pStyle w:val="TextoTabla"/>
              <w:numPr>
                <w:ilvl w:val="0"/>
                <w:numId w:val="140"/>
              </w:numPr>
            </w:pPr>
            <w:r>
              <w:t>Finalizar la llamada.</w:t>
            </w:r>
          </w:p>
        </w:tc>
        <w:tc>
          <w:tcPr>
            <w:tcW w:w="851" w:type="dxa"/>
            <w:tcBorders>
              <w:bottom w:val="single" w:sz="6" w:space="0" w:color="000000"/>
            </w:tcBorders>
            <w:shd w:val="clear" w:color="auto" w:fill="auto"/>
          </w:tcPr>
          <w:p w14:paraId="453BA64A"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C67332F" w14:textId="77777777" w:rsidR="005E0790" w:rsidRPr="006D61EF" w:rsidRDefault="005E0790" w:rsidP="006939F9">
            <w:pPr>
              <w:pStyle w:val="TextoTabla"/>
            </w:pPr>
          </w:p>
        </w:tc>
      </w:tr>
      <w:tr w:rsidR="005E0790" w:rsidRPr="00183B8E" w14:paraId="290F942E" w14:textId="77777777" w:rsidTr="006939F9">
        <w:trPr>
          <w:trHeight w:val="20"/>
          <w:jc w:val="center"/>
        </w:trPr>
        <w:tc>
          <w:tcPr>
            <w:tcW w:w="695" w:type="dxa"/>
            <w:tcBorders>
              <w:bottom w:val="single" w:sz="6" w:space="0" w:color="000000"/>
            </w:tcBorders>
            <w:shd w:val="clear" w:color="auto" w:fill="auto"/>
          </w:tcPr>
          <w:p w14:paraId="6EDEADF7"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129023DC" w14:textId="206E782C" w:rsidR="00E8217B" w:rsidRDefault="00E8217B" w:rsidP="00E8217B">
            <w:pPr>
              <w:pStyle w:val="TextoTabla"/>
            </w:pPr>
            <w:r>
              <w:t>Intrusión/Intervención por Prioridad en redes ATS</w:t>
            </w:r>
          </w:p>
          <w:p w14:paraId="5D8A840B" w14:textId="36DAA5C1" w:rsidR="00E8217B" w:rsidRDefault="00E8217B" w:rsidP="00A3312E">
            <w:pPr>
              <w:pStyle w:val="TextoTabla"/>
              <w:numPr>
                <w:ilvl w:val="0"/>
                <w:numId w:val="141"/>
              </w:numPr>
            </w:pPr>
            <w:r>
              <w:t xml:space="preserve">Objeto de la prueba: Verificar que el puesto de operador cuando está habilitado por configuración para ser </w:t>
            </w:r>
            <w:proofErr w:type="spellStart"/>
            <w:r>
              <w:t>Intruido</w:t>
            </w:r>
            <w:proofErr w:type="spellEnd"/>
            <w:r>
              <w:t xml:space="preserve"> (permiso de intrusión), establece una CONFERENCIA automática cuando estando en una conversación No Prioritaria, recibe una Llamada Entrante Prioritaria (</w:t>
            </w:r>
            <w:proofErr w:type="spellStart"/>
            <w:r>
              <w:t>SIP_priority</w:t>
            </w:r>
            <w:proofErr w:type="spellEnd"/>
            <w:r>
              <w:t>=</w:t>
            </w:r>
            <w:proofErr w:type="spellStart"/>
            <w:r>
              <w:t>Emergency</w:t>
            </w:r>
            <w:proofErr w:type="spellEnd"/>
            <w:r>
              <w:t>).</w:t>
            </w:r>
          </w:p>
          <w:p w14:paraId="25F878DB" w14:textId="278FC52F" w:rsidR="00E8217B" w:rsidRDefault="00E8217B" w:rsidP="00A3312E">
            <w:pPr>
              <w:pStyle w:val="TextoTabla"/>
              <w:numPr>
                <w:ilvl w:val="0"/>
                <w:numId w:val="141"/>
              </w:numPr>
            </w:pPr>
            <w:r>
              <w:lastRenderedPageBreak/>
              <w:t>Requisitos Previos:</w:t>
            </w:r>
          </w:p>
          <w:p w14:paraId="484141C0" w14:textId="7ED44C31" w:rsidR="00E8217B" w:rsidRDefault="00E8217B" w:rsidP="00A3312E">
            <w:pPr>
              <w:pStyle w:val="TextoTabla"/>
              <w:numPr>
                <w:ilvl w:val="1"/>
                <w:numId w:val="141"/>
              </w:numPr>
            </w:pPr>
            <w:r>
              <w:t>El sector llamado (objeto de Intrusión/Intervención) debe tener habilitada la característica de '</w:t>
            </w:r>
            <w:proofErr w:type="spellStart"/>
            <w:r>
              <w:t>Intruido</w:t>
            </w:r>
            <w:proofErr w:type="spellEnd"/>
            <w:r>
              <w:t>'</w:t>
            </w:r>
          </w:p>
          <w:p w14:paraId="0A843493" w14:textId="7C343E8F" w:rsidR="00E8217B" w:rsidRDefault="00E8217B" w:rsidP="00A3312E">
            <w:pPr>
              <w:pStyle w:val="TextoTabla"/>
              <w:numPr>
                <w:ilvl w:val="1"/>
                <w:numId w:val="141"/>
              </w:numPr>
            </w:pPr>
            <w:r>
              <w:t>El sector llamado (objeto de Intrusión/Intervención) está en conversación NO_PRIORITARIA</w:t>
            </w:r>
          </w:p>
          <w:p w14:paraId="0CE1AC5E" w14:textId="545F6A7C" w:rsidR="00E8217B" w:rsidRDefault="00E8217B" w:rsidP="00A3312E">
            <w:pPr>
              <w:pStyle w:val="TextoTabla"/>
              <w:numPr>
                <w:ilvl w:val="1"/>
                <w:numId w:val="141"/>
              </w:numPr>
            </w:pPr>
            <w:r>
              <w:t>Si la llamada en curso establecida es del tipo AID y No Prioritaria, la Intrusión NO PROSPERA cuando la Llamada Entrante Prioritaria es del tipo AID.</w:t>
            </w:r>
          </w:p>
          <w:p w14:paraId="489E5822" w14:textId="1F067E47" w:rsidR="00E8217B" w:rsidRDefault="00E8217B" w:rsidP="00A3312E">
            <w:pPr>
              <w:pStyle w:val="TextoTabla"/>
              <w:numPr>
                <w:ilvl w:val="0"/>
                <w:numId w:val="141"/>
              </w:numPr>
            </w:pPr>
            <w:r>
              <w:t>Establecer conversación No Prioritaria entre puesto bajo prueba (SUT) y un colateral (C1).</w:t>
            </w:r>
          </w:p>
          <w:p w14:paraId="7DA7DCDA" w14:textId="12F98D79" w:rsidR="00E8217B" w:rsidRDefault="00E8217B" w:rsidP="00A3312E">
            <w:pPr>
              <w:pStyle w:val="TextoTabla"/>
              <w:numPr>
                <w:ilvl w:val="0"/>
                <w:numId w:val="141"/>
              </w:numPr>
            </w:pPr>
            <w:r>
              <w:t xml:space="preserve">Desde equipo ETM o desde otro P.O. (C2) realizar una llamada </w:t>
            </w:r>
            <w:proofErr w:type="spellStart"/>
            <w:r>
              <w:t>Prioritara</w:t>
            </w:r>
            <w:proofErr w:type="spellEnd"/>
            <w:r>
              <w:t xml:space="preserve"> hacia SUT. Transcurridos unos 10" (temporización por defecto), comprobar que se establece Conferencia entre los tres terminales involucrados en la prueba (SUT, C1 y ETM/C2). </w:t>
            </w:r>
          </w:p>
          <w:p w14:paraId="6FC4BDFC" w14:textId="61840CA3" w:rsidR="005E0790" w:rsidRPr="006D61EF" w:rsidRDefault="00E8217B" w:rsidP="00A3312E">
            <w:pPr>
              <w:pStyle w:val="TextoTabla"/>
              <w:numPr>
                <w:ilvl w:val="0"/>
                <w:numId w:val="141"/>
              </w:numPr>
            </w:pPr>
            <w:r>
              <w:t>Verificar en los P.O. las leyendas de comunicaciones en curso: INTRUIDO POR: CONVERSA CON:</w:t>
            </w:r>
          </w:p>
        </w:tc>
        <w:tc>
          <w:tcPr>
            <w:tcW w:w="851" w:type="dxa"/>
            <w:tcBorders>
              <w:bottom w:val="single" w:sz="6" w:space="0" w:color="000000"/>
            </w:tcBorders>
            <w:shd w:val="clear" w:color="auto" w:fill="auto"/>
          </w:tcPr>
          <w:p w14:paraId="69B9640E"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8406281" w14:textId="77777777" w:rsidR="005E0790" w:rsidRPr="006D61EF" w:rsidRDefault="005E0790" w:rsidP="006939F9">
            <w:pPr>
              <w:pStyle w:val="TextoTabla"/>
            </w:pPr>
          </w:p>
        </w:tc>
      </w:tr>
      <w:tr w:rsidR="005E0790" w:rsidRPr="00183B8E" w14:paraId="56AFBE3B" w14:textId="77777777" w:rsidTr="006939F9">
        <w:trPr>
          <w:trHeight w:val="20"/>
          <w:jc w:val="center"/>
        </w:trPr>
        <w:tc>
          <w:tcPr>
            <w:tcW w:w="695" w:type="dxa"/>
            <w:tcBorders>
              <w:bottom w:val="single" w:sz="6" w:space="0" w:color="000000"/>
            </w:tcBorders>
            <w:shd w:val="clear" w:color="auto" w:fill="auto"/>
          </w:tcPr>
          <w:p w14:paraId="55B46DB8"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7FC29BFA" w14:textId="42880860" w:rsidR="001C3308" w:rsidRDefault="001C3308" w:rsidP="001C3308">
            <w:pPr>
              <w:pStyle w:val="TextoTabla"/>
            </w:pPr>
            <w:r>
              <w:t>Intrusión por Prioridad en colaterales de la RED de Telefonía de Seguridad. (Si procede, versiones desde 2.5.4 a 2.5.8)</w:t>
            </w:r>
          </w:p>
          <w:p w14:paraId="67E6AFB1" w14:textId="2101B9C9" w:rsidR="001C3308" w:rsidRDefault="001C3308" w:rsidP="00A3312E">
            <w:pPr>
              <w:pStyle w:val="TextoTabla"/>
              <w:numPr>
                <w:ilvl w:val="0"/>
                <w:numId w:val="141"/>
              </w:numPr>
            </w:pPr>
            <w:r>
              <w:t>Desde puesto 2, generamos una llamada a un colateral de la Red de Telefonía de Seguridad que acepta la llamada.</w:t>
            </w:r>
          </w:p>
          <w:p w14:paraId="17EF0C78" w14:textId="0DAC4F16" w:rsidR="001C3308" w:rsidRDefault="001C3308" w:rsidP="00A3312E">
            <w:pPr>
              <w:pStyle w:val="TextoTabla"/>
              <w:numPr>
                <w:ilvl w:val="0"/>
                <w:numId w:val="141"/>
              </w:numPr>
            </w:pPr>
            <w:r>
              <w:t>Desde el puesto 1, generamos una llamada al mismo colateral de dicha Red. Comprobar que:</w:t>
            </w:r>
          </w:p>
          <w:p w14:paraId="48BE120A" w14:textId="330F3B25" w:rsidR="001C3308" w:rsidRDefault="001C3308" w:rsidP="00A3312E">
            <w:pPr>
              <w:pStyle w:val="TextoTabla"/>
              <w:numPr>
                <w:ilvl w:val="1"/>
                <w:numId w:val="141"/>
              </w:numPr>
            </w:pPr>
            <w:r>
              <w:t>La posición de gestión de la llamada (tecla AD o 19+1) señaliza el estado OCUPADO.</w:t>
            </w:r>
          </w:p>
          <w:p w14:paraId="3EC6D72F" w14:textId="077F11DD" w:rsidR="001C3308" w:rsidRDefault="001C3308" w:rsidP="00A3312E">
            <w:pPr>
              <w:pStyle w:val="TextoTabla"/>
              <w:numPr>
                <w:ilvl w:val="1"/>
                <w:numId w:val="141"/>
              </w:numPr>
            </w:pPr>
            <w:r>
              <w:t>Aparecen los tonos indicativos de OCUPADO.</w:t>
            </w:r>
          </w:p>
          <w:p w14:paraId="6D39FFD6" w14:textId="2B5F76E8" w:rsidR="001C3308" w:rsidRDefault="001C3308" w:rsidP="00A3312E">
            <w:pPr>
              <w:pStyle w:val="TextoTabla"/>
              <w:numPr>
                <w:ilvl w:val="0"/>
                <w:numId w:val="141"/>
              </w:numPr>
            </w:pPr>
            <w:r>
              <w:t>Colgar la llamada.</w:t>
            </w:r>
          </w:p>
          <w:p w14:paraId="6518A5CF" w14:textId="1D45958F" w:rsidR="001C3308" w:rsidRDefault="001C3308" w:rsidP="00A3312E">
            <w:pPr>
              <w:pStyle w:val="TextoTabla"/>
              <w:numPr>
                <w:ilvl w:val="0"/>
                <w:numId w:val="141"/>
              </w:numPr>
            </w:pPr>
            <w:r>
              <w:t>Pulsar la tecla de función de PRIORIDAD. Comprobar que esta tecla pasa a estado “EN CURSO”.</w:t>
            </w:r>
          </w:p>
          <w:p w14:paraId="7D9DD3C8" w14:textId="0FACC303" w:rsidR="001C3308" w:rsidRDefault="001C3308" w:rsidP="00A3312E">
            <w:pPr>
              <w:pStyle w:val="TextoTabla"/>
              <w:numPr>
                <w:ilvl w:val="0"/>
                <w:numId w:val="141"/>
              </w:numPr>
            </w:pPr>
            <w:r>
              <w:t>Repetir la llamada al colateral de la Red de Telefonía de Seguridad. Comprobar que:</w:t>
            </w:r>
          </w:p>
          <w:p w14:paraId="2AD29AD7" w14:textId="394EFF2D" w:rsidR="001C3308" w:rsidRDefault="001C3308" w:rsidP="00A3312E">
            <w:pPr>
              <w:pStyle w:val="TextoTabla"/>
              <w:numPr>
                <w:ilvl w:val="1"/>
                <w:numId w:val="141"/>
              </w:numPr>
            </w:pPr>
            <w:r>
              <w:t>La posición de gestión de la llamada (tecla AD o 19+1) señaliza el estado CONVERSACION.</w:t>
            </w:r>
          </w:p>
          <w:p w14:paraId="6C8AF542" w14:textId="6CF167C3" w:rsidR="001C3308" w:rsidRDefault="001C3308" w:rsidP="00A3312E">
            <w:pPr>
              <w:pStyle w:val="TextoTabla"/>
              <w:numPr>
                <w:ilvl w:val="1"/>
                <w:numId w:val="141"/>
              </w:numPr>
            </w:pPr>
            <w:r>
              <w:t>La Tecla de PRIORIDAD pasa a REPOSO.</w:t>
            </w:r>
          </w:p>
          <w:p w14:paraId="29EFC5EF" w14:textId="55F4F3D5" w:rsidR="001C3308" w:rsidRDefault="001C3308" w:rsidP="00A3312E">
            <w:pPr>
              <w:pStyle w:val="TextoTabla"/>
              <w:numPr>
                <w:ilvl w:val="1"/>
                <w:numId w:val="141"/>
              </w:numPr>
            </w:pPr>
            <w:r>
              <w:t>En puesto 2 y en colateral PABX aparecen los tonos de aviso de Intrusión.</w:t>
            </w:r>
          </w:p>
          <w:p w14:paraId="6E893D76" w14:textId="440552D9" w:rsidR="001C3308" w:rsidRDefault="001C3308" w:rsidP="00A3312E">
            <w:pPr>
              <w:pStyle w:val="TextoTabla"/>
              <w:numPr>
                <w:ilvl w:val="1"/>
                <w:numId w:val="141"/>
              </w:numPr>
            </w:pPr>
            <w:r>
              <w:t>Se realiza la intrusión con éxito quedando los puestos 1 y 2 y el colateral PABX en conferencia.</w:t>
            </w:r>
          </w:p>
          <w:p w14:paraId="2207B754" w14:textId="3ADFB990" w:rsidR="001C3308" w:rsidRDefault="001C3308" w:rsidP="00A3312E">
            <w:pPr>
              <w:pStyle w:val="TextoTabla"/>
              <w:numPr>
                <w:ilvl w:val="1"/>
                <w:numId w:val="141"/>
              </w:numPr>
            </w:pPr>
            <w:r>
              <w:t>En puesto 1 aparece el mensaje “conversa con “+ identificador de colateral de la Red de Telefonía de Seguridad.</w:t>
            </w:r>
          </w:p>
          <w:p w14:paraId="1D10D4E1" w14:textId="7C54614C" w:rsidR="001C3308" w:rsidRDefault="001C3308" w:rsidP="00A3312E">
            <w:pPr>
              <w:pStyle w:val="TextoTabla"/>
              <w:numPr>
                <w:ilvl w:val="0"/>
                <w:numId w:val="141"/>
              </w:numPr>
            </w:pPr>
            <w:r>
              <w:t>Finalizar Llamada en el colateral de la Red de Telefonía de Seguridad. Comprobar que:</w:t>
            </w:r>
          </w:p>
          <w:p w14:paraId="29C37A88" w14:textId="5A4F409E" w:rsidR="001C3308" w:rsidRDefault="001C3308" w:rsidP="00A3312E">
            <w:pPr>
              <w:pStyle w:val="TextoTabla"/>
              <w:numPr>
                <w:ilvl w:val="0"/>
                <w:numId w:val="141"/>
              </w:numPr>
            </w:pPr>
            <w:r>
              <w:t>Finalizar Llamada en puesto 1.</w:t>
            </w:r>
          </w:p>
          <w:p w14:paraId="4B406F20" w14:textId="0E14DE61" w:rsidR="001C3308" w:rsidRDefault="001C3308" w:rsidP="00A3312E">
            <w:pPr>
              <w:pStyle w:val="TextoTabla"/>
              <w:numPr>
                <w:ilvl w:val="0"/>
                <w:numId w:val="141"/>
              </w:numPr>
            </w:pPr>
            <w:r>
              <w:lastRenderedPageBreak/>
              <w:t>Finalizar Llamada en puesto 2.</w:t>
            </w:r>
          </w:p>
          <w:p w14:paraId="01F3EF8D" w14:textId="16EFBBA6" w:rsidR="001C3308" w:rsidRDefault="001C3308" w:rsidP="00A3312E">
            <w:pPr>
              <w:pStyle w:val="TextoTabla"/>
              <w:numPr>
                <w:ilvl w:val="0"/>
                <w:numId w:val="141"/>
              </w:numPr>
            </w:pPr>
            <w:r>
              <w:t>Repetir el caso de prueba cuando los colaterales son dos teléfonos de la Red de Telefonía de Seguridad.</w:t>
            </w:r>
          </w:p>
          <w:p w14:paraId="05E210DA" w14:textId="0F482BB4" w:rsidR="005E0790" w:rsidRPr="006D61EF" w:rsidRDefault="001C3308" w:rsidP="00A3312E">
            <w:pPr>
              <w:pStyle w:val="TextoTabla"/>
              <w:numPr>
                <w:ilvl w:val="0"/>
                <w:numId w:val="141"/>
              </w:numPr>
            </w:pPr>
            <w:r>
              <w:t xml:space="preserve">Comprobar que cuando el colateral NO INTRUÍDO de la conferencia libera su llamada, la conversación entre el Puesto de Operador </w:t>
            </w:r>
            <w:proofErr w:type="spellStart"/>
            <w:r>
              <w:t>Intrusor</w:t>
            </w:r>
            <w:proofErr w:type="spellEnd"/>
            <w:r>
              <w:t xml:space="preserve"> y el teléfono de la Red de Seguridad </w:t>
            </w:r>
            <w:proofErr w:type="spellStart"/>
            <w:r>
              <w:t>Intruído</w:t>
            </w:r>
            <w:proofErr w:type="spellEnd"/>
            <w:r>
              <w:t xml:space="preserve"> permanece activa.</w:t>
            </w:r>
          </w:p>
        </w:tc>
        <w:tc>
          <w:tcPr>
            <w:tcW w:w="851" w:type="dxa"/>
            <w:tcBorders>
              <w:bottom w:val="single" w:sz="6" w:space="0" w:color="000000"/>
            </w:tcBorders>
            <w:shd w:val="clear" w:color="auto" w:fill="auto"/>
          </w:tcPr>
          <w:p w14:paraId="4CAD28FA"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A09D7FD" w14:textId="77777777" w:rsidR="005E0790" w:rsidRPr="006D61EF" w:rsidRDefault="005E0790" w:rsidP="006939F9">
            <w:pPr>
              <w:pStyle w:val="TextoTabla"/>
            </w:pPr>
          </w:p>
        </w:tc>
      </w:tr>
      <w:tr w:rsidR="005E0790" w:rsidRPr="00183B8E" w14:paraId="2EE4BF70" w14:textId="77777777" w:rsidTr="006939F9">
        <w:trPr>
          <w:trHeight w:val="20"/>
          <w:jc w:val="center"/>
        </w:trPr>
        <w:tc>
          <w:tcPr>
            <w:tcW w:w="695" w:type="dxa"/>
            <w:tcBorders>
              <w:bottom w:val="single" w:sz="6" w:space="0" w:color="000000"/>
            </w:tcBorders>
            <w:shd w:val="clear" w:color="auto" w:fill="auto"/>
          </w:tcPr>
          <w:p w14:paraId="2F21B58D" w14:textId="77777777" w:rsidR="005E0790" w:rsidRPr="006D61EF" w:rsidRDefault="005E0790" w:rsidP="006939F9">
            <w:pPr>
              <w:pStyle w:val="TextoTabla"/>
            </w:pPr>
            <w:r w:rsidRPr="006D61EF">
              <w:lastRenderedPageBreak/>
              <w:t>4</w:t>
            </w:r>
          </w:p>
        </w:tc>
        <w:tc>
          <w:tcPr>
            <w:tcW w:w="7493" w:type="dxa"/>
            <w:gridSpan w:val="4"/>
            <w:tcBorders>
              <w:bottom w:val="single" w:sz="6" w:space="0" w:color="000000"/>
            </w:tcBorders>
            <w:shd w:val="clear" w:color="auto" w:fill="auto"/>
          </w:tcPr>
          <w:p w14:paraId="3B3EAD14" w14:textId="7D4A4C42" w:rsidR="005E0790" w:rsidRPr="006D61EF" w:rsidRDefault="001C3308" w:rsidP="001C3308">
            <w:pPr>
              <w:pStyle w:val="TextoTabla"/>
            </w:pPr>
            <w:r>
              <w:t>Excepciones. Protección contra intervención. Comprobar que por configuración se puede proteger contra intervención a ciertos puestos.</w:t>
            </w:r>
          </w:p>
        </w:tc>
        <w:tc>
          <w:tcPr>
            <w:tcW w:w="851" w:type="dxa"/>
            <w:tcBorders>
              <w:bottom w:val="single" w:sz="6" w:space="0" w:color="000000"/>
            </w:tcBorders>
            <w:shd w:val="clear" w:color="auto" w:fill="auto"/>
          </w:tcPr>
          <w:p w14:paraId="6E829D59"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3DB4B4E" w14:textId="77777777" w:rsidR="005E0790" w:rsidRPr="006D61EF" w:rsidRDefault="005E0790" w:rsidP="006939F9">
            <w:pPr>
              <w:pStyle w:val="TextoTabla"/>
            </w:pPr>
          </w:p>
        </w:tc>
      </w:tr>
      <w:tr w:rsidR="005E0790" w:rsidRPr="006D61EF" w14:paraId="308F45D4" w14:textId="77777777" w:rsidTr="006939F9">
        <w:trPr>
          <w:trHeight w:val="20"/>
          <w:jc w:val="center"/>
        </w:trPr>
        <w:tc>
          <w:tcPr>
            <w:tcW w:w="695" w:type="dxa"/>
            <w:tcBorders>
              <w:bottom w:val="single" w:sz="6" w:space="0" w:color="000000"/>
            </w:tcBorders>
            <w:shd w:val="clear" w:color="auto" w:fill="auto"/>
          </w:tcPr>
          <w:p w14:paraId="1890E5D6"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09CDF46C" w14:textId="1EA7269E" w:rsidR="005E0790" w:rsidRPr="006D61EF" w:rsidRDefault="001C3308" w:rsidP="006939F9">
            <w:pPr>
              <w:pStyle w:val="TextoTabla"/>
            </w:pPr>
            <w:r>
              <w:t>Excepciones: Prioridad sobre redes no adecuadas. Si se trata de efectuar llamadas prioritarias sobre redes que no soportan esta facilidad (</w:t>
            </w:r>
            <w:proofErr w:type="spellStart"/>
            <w:r>
              <w:t>p.e</w:t>
            </w:r>
            <w:proofErr w:type="spellEnd"/>
            <w:r>
              <w:t xml:space="preserve"> BL o BC), el sistema no permite iniciar la llamada.</w:t>
            </w:r>
          </w:p>
        </w:tc>
        <w:tc>
          <w:tcPr>
            <w:tcW w:w="851" w:type="dxa"/>
            <w:tcBorders>
              <w:bottom w:val="single" w:sz="6" w:space="0" w:color="000000"/>
            </w:tcBorders>
            <w:shd w:val="clear" w:color="auto" w:fill="auto"/>
          </w:tcPr>
          <w:p w14:paraId="3D26971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C804978" w14:textId="77777777" w:rsidR="005E0790" w:rsidRPr="006D61EF" w:rsidRDefault="005E0790" w:rsidP="006939F9">
            <w:pPr>
              <w:pStyle w:val="TextoTabla"/>
            </w:pPr>
          </w:p>
        </w:tc>
      </w:tr>
      <w:tr w:rsidR="005E0790" w:rsidRPr="00183B8E" w14:paraId="79173270" w14:textId="77777777" w:rsidTr="006939F9">
        <w:trPr>
          <w:trHeight w:val="20"/>
          <w:jc w:val="center"/>
        </w:trPr>
        <w:tc>
          <w:tcPr>
            <w:tcW w:w="695" w:type="dxa"/>
            <w:tcBorders>
              <w:bottom w:val="single" w:sz="6" w:space="0" w:color="000000"/>
            </w:tcBorders>
            <w:shd w:val="clear" w:color="auto" w:fill="auto"/>
          </w:tcPr>
          <w:p w14:paraId="0376A991" w14:textId="77777777" w:rsidR="005E0790" w:rsidRPr="006D61EF" w:rsidRDefault="005E0790" w:rsidP="006939F9">
            <w:pPr>
              <w:pStyle w:val="TextoTabla"/>
            </w:pPr>
            <w:r w:rsidRPr="006D61EF">
              <w:t>6</w:t>
            </w:r>
          </w:p>
        </w:tc>
        <w:tc>
          <w:tcPr>
            <w:tcW w:w="7493" w:type="dxa"/>
            <w:gridSpan w:val="4"/>
            <w:tcBorders>
              <w:bottom w:val="single" w:sz="6" w:space="0" w:color="000000"/>
            </w:tcBorders>
            <w:shd w:val="clear" w:color="auto" w:fill="auto"/>
          </w:tcPr>
          <w:p w14:paraId="7A53C117" w14:textId="265C764A" w:rsidR="005E0790" w:rsidRPr="006D61EF" w:rsidRDefault="001C3308" w:rsidP="006939F9">
            <w:pPr>
              <w:pStyle w:val="TextoTabla"/>
            </w:pPr>
            <w:r>
              <w:t xml:space="preserve">Excepciones: Si el teléfono </w:t>
            </w:r>
            <w:proofErr w:type="spellStart"/>
            <w:r>
              <w:t>intruído</w:t>
            </w:r>
            <w:proofErr w:type="spellEnd"/>
            <w:r>
              <w:t xml:space="preserve"> es un teléfono IP, los mensajes “conversa con”, no incluyen a todos los participantes de la conferencia</w:t>
            </w:r>
          </w:p>
        </w:tc>
        <w:tc>
          <w:tcPr>
            <w:tcW w:w="851" w:type="dxa"/>
            <w:tcBorders>
              <w:bottom w:val="single" w:sz="6" w:space="0" w:color="000000"/>
            </w:tcBorders>
            <w:shd w:val="clear" w:color="auto" w:fill="auto"/>
          </w:tcPr>
          <w:p w14:paraId="7A23900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15871EC" w14:textId="77777777" w:rsidR="005E0790" w:rsidRPr="006D61EF" w:rsidRDefault="005E0790" w:rsidP="006939F9">
            <w:pPr>
              <w:pStyle w:val="TextoTabla"/>
            </w:pPr>
          </w:p>
        </w:tc>
      </w:tr>
      <w:tr w:rsidR="005E0790" w:rsidRPr="00183B8E" w14:paraId="6C8A4737" w14:textId="77777777" w:rsidTr="006939F9">
        <w:trPr>
          <w:trHeight w:val="20"/>
          <w:jc w:val="center"/>
        </w:trPr>
        <w:tc>
          <w:tcPr>
            <w:tcW w:w="695" w:type="dxa"/>
            <w:tcBorders>
              <w:bottom w:val="single" w:sz="6" w:space="0" w:color="000000"/>
            </w:tcBorders>
            <w:shd w:val="clear" w:color="auto" w:fill="auto"/>
          </w:tcPr>
          <w:p w14:paraId="7308A583"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DC29724" w14:textId="77777777" w:rsidR="005E0790" w:rsidRPr="006D61EF" w:rsidRDefault="005E0790" w:rsidP="006939F9">
            <w:pPr>
              <w:pStyle w:val="TextoTabla"/>
            </w:pPr>
          </w:p>
        </w:tc>
        <w:tc>
          <w:tcPr>
            <w:tcW w:w="851" w:type="dxa"/>
            <w:tcBorders>
              <w:bottom w:val="single" w:sz="6" w:space="0" w:color="000000"/>
            </w:tcBorders>
            <w:shd w:val="clear" w:color="auto" w:fill="auto"/>
          </w:tcPr>
          <w:p w14:paraId="1D2CFFF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2658ACA" w14:textId="77777777" w:rsidR="005E0790" w:rsidRPr="006D61EF" w:rsidRDefault="005E0790" w:rsidP="006939F9">
            <w:pPr>
              <w:pStyle w:val="TextoTabla"/>
            </w:pPr>
          </w:p>
        </w:tc>
      </w:tr>
      <w:tr w:rsidR="005E0790" w:rsidRPr="00183B8E" w14:paraId="5D10EF0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FDAEF09" w14:textId="77777777" w:rsidR="005E0790" w:rsidRPr="006D61EF" w:rsidRDefault="005E0790" w:rsidP="006939F9">
            <w:pPr>
              <w:pStyle w:val="TextoTabla"/>
            </w:pPr>
            <w:r w:rsidRPr="006D61EF">
              <w:t xml:space="preserve"> </w:t>
            </w:r>
          </w:p>
        </w:tc>
      </w:tr>
    </w:tbl>
    <w:p w14:paraId="73387606" w14:textId="77777777" w:rsidR="005E0790" w:rsidRPr="005E0790" w:rsidRDefault="005E0790" w:rsidP="005E0790"/>
    <w:p w14:paraId="6B1D6D4B" w14:textId="77777777" w:rsidR="001C3308" w:rsidRDefault="001C3308">
      <w:pPr>
        <w:spacing w:before="0" w:after="0" w:line="240" w:lineRule="auto"/>
        <w:jc w:val="left"/>
        <w:rPr>
          <w:u w:val="single"/>
        </w:rPr>
      </w:pPr>
      <w:r>
        <w:rPr>
          <w:u w:val="single"/>
        </w:rPr>
        <w:br w:type="page"/>
      </w:r>
    </w:p>
    <w:p w14:paraId="05D375F4" w14:textId="62F6BB9F" w:rsidR="00391171" w:rsidRDefault="00391171" w:rsidP="00391171">
      <w:pPr>
        <w:pStyle w:val="Ttulo2"/>
      </w:pPr>
      <w:bookmarkStart w:id="457" w:name="_Toc318897628"/>
      <w:bookmarkStart w:id="458" w:name="_Toc357060693"/>
      <w:bookmarkStart w:id="459" w:name="_Toc445195519"/>
      <w:bookmarkStart w:id="460" w:name="_Toc519068358"/>
      <w:bookmarkStart w:id="461" w:name="_Toc2687417"/>
      <w:bookmarkStart w:id="462" w:name="_Ref109714193"/>
      <w:bookmarkStart w:id="463" w:name="_Ref109715297"/>
      <w:bookmarkStart w:id="464" w:name="_Toc131162602"/>
      <w:r>
        <w:lastRenderedPageBreak/>
        <w:t>U5KI.HTWR.05.013. Escucha de</w:t>
      </w:r>
      <w:r w:rsidRPr="009D03A0">
        <w:t xml:space="preserve"> usuario.</w:t>
      </w:r>
      <w:bookmarkEnd w:id="457"/>
      <w:bookmarkEnd w:id="458"/>
      <w:bookmarkEnd w:id="459"/>
      <w:bookmarkEnd w:id="460"/>
      <w:bookmarkEnd w:id="461"/>
      <w:bookmarkEnd w:id="462"/>
      <w:bookmarkEnd w:id="463"/>
      <w:bookmarkEnd w:id="46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08561BA9"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7209739" w14:textId="77777777" w:rsidR="005E0790" w:rsidRPr="006D61EF" w:rsidRDefault="005E0790" w:rsidP="006939F9">
            <w:pPr>
              <w:pStyle w:val="TextoTabla"/>
            </w:pPr>
          </w:p>
        </w:tc>
      </w:tr>
      <w:tr w:rsidR="005E0790" w:rsidRPr="006D61EF" w14:paraId="31B0696E" w14:textId="77777777" w:rsidTr="006939F9">
        <w:trPr>
          <w:trHeight w:val="20"/>
          <w:jc w:val="center"/>
        </w:trPr>
        <w:tc>
          <w:tcPr>
            <w:tcW w:w="1971" w:type="dxa"/>
            <w:gridSpan w:val="2"/>
            <w:shd w:val="clear" w:color="auto" w:fill="D9D9D9" w:themeFill="background1" w:themeFillShade="D9"/>
          </w:tcPr>
          <w:p w14:paraId="6A6FCD7A" w14:textId="77777777" w:rsidR="005E0790" w:rsidRPr="006D61EF" w:rsidRDefault="005E0790" w:rsidP="006939F9">
            <w:pPr>
              <w:pStyle w:val="TextoTabla"/>
              <w:rPr>
                <w:b/>
              </w:rPr>
            </w:pPr>
            <w:r w:rsidRPr="006D61EF">
              <w:rPr>
                <w:b/>
              </w:rPr>
              <w:t>Grupo</w:t>
            </w:r>
          </w:p>
        </w:tc>
        <w:tc>
          <w:tcPr>
            <w:tcW w:w="2371" w:type="dxa"/>
            <w:shd w:val="clear" w:color="auto" w:fill="auto"/>
          </w:tcPr>
          <w:p w14:paraId="5E2AAC2B" w14:textId="1CC5BD49" w:rsidR="005E0790" w:rsidRPr="006D61EF" w:rsidRDefault="001C3308" w:rsidP="006939F9">
            <w:pPr>
              <w:pStyle w:val="TextoTabla"/>
            </w:pPr>
            <w:r>
              <w:t>Telefonía.</w:t>
            </w:r>
          </w:p>
        </w:tc>
        <w:tc>
          <w:tcPr>
            <w:tcW w:w="2161" w:type="dxa"/>
            <w:shd w:val="clear" w:color="auto" w:fill="D9D9D9" w:themeFill="background1" w:themeFillShade="D9"/>
          </w:tcPr>
          <w:p w14:paraId="261BC836"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12DC8A40" w14:textId="237434F6" w:rsidR="005E0790" w:rsidRPr="006D61EF" w:rsidRDefault="001C3308" w:rsidP="006939F9">
            <w:pPr>
              <w:pStyle w:val="TextoTabla"/>
            </w:pPr>
            <w:r w:rsidRPr="001C3308">
              <w:t>U5KI.HTWR.05.013</w:t>
            </w:r>
          </w:p>
        </w:tc>
      </w:tr>
      <w:tr w:rsidR="005E0790" w:rsidRPr="00183B8E" w14:paraId="67C0E24F" w14:textId="77777777" w:rsidTr="006939F9">
        <w:trPr>
          <w:trHeight w:val="20"/>
          <w:jc w:val="center"/>
        </w:trPr>
        <w:tc>
          <w:tcPr>
            <w:tcW w:w="1971" w:type="dxa"/>
            <w:gridSpan w:val="2"/>
            <w:shd w:val="clear" w:color="auto" w:fill="D9D9D9" w:themeFill="background1" w:themeFillShade="D9"/>
          </w:tcPr>
          <w:p w14:paraId="57C972EE"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64B09B9" w14:textId="25980A27" w:rsidR="005E0790" w:rsidRPr="006D61EF" w:rsidRDefault="001C3308" w:rsidP="006939F9">
            <w:pPr>
              <w:pStyle w:val="TextoTabla"/>
            </w:pPr>
            <w:r>
              <w:t>Escucha de Usuario</w:t>
            </w:r>
          </w:p>
        </w:tc>
      </w:tr>
      <w:tr w:rsidR="005E0790" w:rsidRPr="00183B8E" w14:paraId="6B75BFC3" w14:textId="77777777" w:rsidTr="006939F9">
        <w:trPr>
          <w:trHeight w:val="20"/>
          <w:jc w:val="center"/>
        </w:trPr>
        <w:tc>
          <w:tcPr>
            <w:tcW w:w="1971" w:type="dxa"/>
            <w:gridSpan w:val="2"/>
            <w:shd w:val="clear" w:color="auto" w:fill="D9D9D9" w:themeFill="background1" w:themeFillShade="D9"/>
          </w:tcPr>
          <w:p w14:paraId="6DB6E450"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1C61B552" w14:textId="763662EC" w:rsidR="005E0790" w:rsidRPr="006D61EF" w:rsidRDefault="001C3308" w:rsidP="006939F9">
            <w:pPr>
              <w:pStyle w:val="TextoTabla"/>
            </w:pPr>
            <w:r w:rsidRPr="001C3308">
              <w:t>Comprobar que el sistema implementa y gestiona adecuadamente la facilidad de escucha de usuario (puesto).</w:t>
            </w:r>
          </w:p>
        </w:tc>
      </w:tr>
      <w:tr w:rsidR="005E0790" w:rsidRPr="006D61EF" w14:paraId="302716BA" w14:textId="77777777" w:rsidTr="006939F9">
        <w:trPr>
          <w:trHeight w:val="20"/>
          <w:jc w:val="center"/>
        </w:trPr>
        <w:tc>
          <w:tcPr>
            <w:tcW w:w="1971" w:type="dxa"/>
            <w:gridSpan w:val="2"/>
            <w:shd w:val="clear" w:color="auto" w:fill="D9D9D9" w:themeFill="background1" w:themeFillShade="D9"/>
            <w:vAlign w:val="center"/>
          </w:tcPr>
          <w:p w14:paraId="1F4A85C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47D1F04A" w14:textId="77777777" w:rsidR="001C3308" w:rsidRDefault="001C3308" w:rsidP="00A3312E">
            <w:pPr>
              <w:pStyle w:val="TextoTabla"/>
              <w:numPr>
                <w:ilvl w:val="0"/>
                <w:numId w:val="142"/>
              </w:numPr>
            </w:pPr>
            <w:r>
              <w:t>Dos puestos de operador configurados en modo NORMAL con JACKS insertados.</w:t>
            </w:r>
          </w:p>
          <w:p w14:paraId="5BFC224B" w14:textId="77777777" w:rsidR="001C3308" w:rsidRDefault="001C3308" w:rsidP="00A3312E">
            <w:pPr>
              <w:pStyle w:val="TextoTabla"/>
              <w:numPr>
                <w:ilvl w:val="0"/>
                <w:numId w:val="142"/>
              </w:numPr>
            </w:pPr>
            <w:r>
              <w:t>Colaterales de Telefonía.</w:t>
            </w:r>
          </w:p>
          <w:p w14:paraId="72BC8829" w14:textId="77777777" w:rsidR="001C3308" w:rsidRDefault="001C3308" w:rsidP="00A3312E">
            <w:pPr>
              <w:pStyle w:val="TextoTabla"/>
              <w:numPr>
                <w:ilvl w:val="1"/>
                <w:numId w:val="142"/>
              </w:numPr>
            </w:pPr>
            <w:r>
              <w:t>Teléfono SIP (Opcional).</w:t>
            </w:r>
          </w:p>
          <w:p w14:paraId="45C082D5" w14:textId="77777777" w:rsidR="001C3308" w:rsidRDefault="001C3308" w:rsidP="00A3312E">
            <w:pPr>
              <w:pStyle w:val="TextoTabla"/>
              <w:numPr>
                <w:ilvl w:val="1"/>
                <w:numId w:val="142"/>
              </w:numPr>
            </w:pPr>
            <w:r>
              <w:t>Teléfono BL.</w:t>
            </w:r>
          </w:p>
          <w:p w14:paraId="0567FBA0" w14:textId="77777777" w:rsidR="001C3308" w:rsidRDefault="001C3308" w:rsidP="00A3312E">
            <w:pPr>
              <w:pStyle w:val="TextoTabla"/>
              <w:numPr>
                <w:ilvl w:val="1"/>
                <w:numId w:val="142"/>
              </w:numPr>
            </w:pPr>
            <w:r>
              <w:t>Teléfono BC.</w:t>
            </w:r>
          </w:p>
          <w:p w14:paraId="012CDF3A" w14:textId="77777777" w:rsidR="001C3308" w:rsidRDefault="001C3308" w:rsidP="00A3312E">
            <w:pPr>
              <w:pStyle w:val="TextoTabla"/>
              <w:numPr>
                <w:ilvl w:val="1"/>
                <w:numId w:val="142"/>
              </w:numPr>
            </w:pPr>
            <w:r>
              <w:t>Línea PABX.</w:t>
            </w:r>
          </w:p>
          <w:p w14:paraId="317C6D18" w14:textId="77777777" w:rsidR="001C3308" w:rsidRDefault="001C3308" w:rsidP="00A3312E">
            <w:pPr>
              <w:pStyle w:val="TextoTabla"/>
              <w:numPr>
                <w:ilvl w:val="1"/>
                <w:numId w:val="142"/>
              </w:numPr>
            </w:pPr>
            <w:r>
              <w:t>Colateral R2 (Equipo ETM).</w:t>
            </w:r>
          </w:p>
          <w:p w14:paraId="0D71EDF7" w14:textId="77777777" w:rsidR="001C3308" w:rsidRDefault="001C3308" w:rsidP="00A3312E">
            <w:pPr>
              <w:pStyle w:val="TextoTabla"/>
              <w:numPr>
                <w:ilvl w:val="1"/>
                <w:numId w:val="142"/>
              </w:numPr>
            </w:pPr>
            <w:r>
              <w:t>Colateral N5 (Equipo ETM).</w:t>
            </w:r>
          </w:p>
          <w:p w14:paraId="5CAD0C7C" w14:textId="77777777" w:rsidR="001C3308" w:rsidRDefault="001C3308" w:rsidP="00A3312E">
            <w:pPr>
              <w:pStyle w:val="TextoTabla"/>
              <w:numPr>
                <w:ilvl w:val="0"/>
                <w:numId w:val="142"/>
              </w:numPr>
            </w:pPr>
            <w:r>
              <w:t>Número de AI de colaterales conocidos. [Este número consiste en el nº del Prefijo de la Red a la que pertenece seguido del nº de abonado dentro de su red.  Para el caso de la Red ATS no es necesario introducir prefijo de Red].</w:t>
            </w:r>
          </w:p>
          <w:p w14:paraId="75C4EB7A" w14:textId="77777777" w:rsidR="001C3308" w:rsidRDefault="001C3308" w:rsidP="00A3312E">
            <w:pPr>
              <w:pStyle w:val="TextoTabla"/>
              <w:numPr>
                <w:ilvl w:val="0"/>
                <w:numId w:val="142"/>
              </w:numPr>
            </w:pPr>
            <w:r>
              <w:t>Configuración del sistema de forma que los colaterales del caso de prueba no sean accesibles desde los puestos a través de teclas de Acceso directo.</w:t>
            </w:r>
          </w:p>
          <w:p w14:paraId="1E8A9FE2" w14:textId="77777777" w:rsidR="001C3308" w:rsidRDefault="001C3308" w:rsidP="00A3312E">
            <w:pPr>
              <w:pStyle w:val="TextoTabla"/>
              <w:numPr>
                <w:ilvl w:val="0"/>
                <w:numId w:val="142"/>
              </w:numPr>
            </w:pPr>
            <w:r>
              <w:t>Configurar en equipos colaterales R2 / N5 y QSIG, orígenes no programados en páginas AD de destinos en Puesto 1.</w:t>
            </w:r>
          </w:p>
          <w:p w14:paraId="08FB6A3B" w14:textId="47245E9E" w:rsidR="005E0790" w:rsidRPr="006D61EF" w:rsidRDefault="001C3308" w:rsidP="00A3312E">
            <w:pPr>
              <w:pStyle w:val="TextoTabla"/>
              <w:numPr>
                <w:ilvl w:val="0"/>
                <w:numId w:val="142"/>
              </w:numPr>
            </w:pPr>
            <w:r>
              <w:t>Por configuración el puesto 1 debe tener derechos de escucha sobre puesto 2.</w:t>
            </w:r>
          </w:p>
        </w:tc>
      </w:tr>
      <w:tr w:rsidR="005E0790" w:rsidRPr="006D61EF" w14:paraId="7455CD42" w14:textId="77777777" w:rsidTr="006939F9">
        <w:trPr>
          <w:trHeight w:val="20"/>
          <w:jc w:val="center"/>
        </w:trPr>
        <w:tc>
          <w:tcPr>
            <w:tcW w:w="695" w:type="dxa"/>
            <w:shd w:val="clear" w:color="auto" w:fill="BFBFBF" w:themeFill="background1" w:themeFillShade="BF"/>
          </w:tcPr>
          <w:p w14:paraId="669FA75F"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E4E47F"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091E8EB8" w14:textId="77777777" w:rsidR="005E0790" w:rsidRPr="006D61EF" w:rsidRDefault="005E0790" w:rsidP="006939F9">
            <w:pPr>
              <w:pStyle w:val="TextoTabla"/>
              <w:rPr>
                <w:b/>
              </w:rPr>
            </w:pPr>
            <w:r w:rsidRPr="006D61EF">
              <w:rPr>
                <w:b/>
              </w:rPr>
              <w:t>Resultado</w:t>
            </w:r>
          </w:p>
        </w:tc>
      </w:tr>
      <w:tr w:rsidR="005E0790" w:rsidRPr="006D61EF" w14:paraId="434F7C5E" w14:textId="77777777" w:rsidTr="006939F9">
        <w:trPr>
          <w:trHeight w:val="20"/>
          <w:jc w:val="center"/>
        </w:trPr>
        <w:tc>
          <w:tcPr>
            <w:tcW w:w="8188" w:type="dxa"/>
            <w:gridSpan w:val="5"/>
            <w:shd w:val="clear" w:color="auto" w:fill="D9D9D9" w:themeFill="background1" w:themeFillShade="D9"/>
          </w:tcPr>
          <w:p w14:paraId="1AB04175" w14:textId="77777777" w:rsidR="005E0790" w:rsidRPr="006D61EF" w:rsidRDefault="005E0790" w:rsidP="006939F9">
            <w:pPr>
              <w:pStyle w:val="TextoTabla"/>
              <w:rPr>
                <w:b/>
              </w:rPr>
            </w:pPr>
          </w:p>
        </w:tc>
        <w:tc>
          <w:tcPr>
            <w:tcW w:w="851" w:type="dxa"/>
            <w:shd w:val="clear" w:color="auto" w:fill="D9D9D9" w:themeFill="background1" w:themeFillShade="D9"/>
          </w:tcPr>
          <w:p w14:paraId="76CBEF4E"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08A88052" w14:textId="77777777" w:rsidR="005E0790" w:rsidRPr="006D61EF" w:rsidRDefault="005E0790" w:rsidP="006939F9">
            <w:pPr>
              <w:pStyle w:val="TextoTabla"/>
              <w:rPr>
                <w:b/>
              </w:rPr>
            </w:pPr>
            <w:r w:rsidRPr="006D61EF">
              <w:rPr>
                <w:b/>
              </w:rPr>
              <w:t>NO</w:t>
            </w:r>
          </w:p>
        </w:tc>
      </w:tr>
      <w:tr w:rsidR="005E0790" w:rsidRPr="00183B8E" w14:paraId="115DBA15" w14:textId="77777777" w:rsidTr="006939F9">
        <w:trPr>
          <w:trHeight w:val="20"/>
          <w:jc w:val="center"/>
        </w:trPr>
        <w:tc>
          <w:tcPr>
            <w:tcW w:w="695" w:type="dxa"/>
            <w:tcBorders>
              <w:bottom w:val="single" w:sz="6" w:space="0" w:color="000000"/>
            </w:tcBorders>
            <w:shd w:val="clear" w:color="auto" w:fill="auto"/>
          </w:tcPr>
          <w:p w14:paraId="5B62ECED"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7D282493" w14:textId="2A85C710" w:rsidR="005E0790" w:rsidRPr="006D61EF" w:rsidRDefault="00EB7775" w:rsidP="006939F9">
            <w:pPr>
              <w:pStyle w:val="TextoTabla"/>
            </w:pPr>
            <w:r w:rsidRPr="00EB7775">
              <w:t>En puesto 1 pulsar la tecla ESCUCHA. Comprobar que pasa a estado ‘EN CURSO’.</w:t>
            </w:r>
          </w:p>
        </w:tc>
        <w:tc>
          <w:tcPr>
            <w:tcW w:w="851" w:type="dxa"/>
            <w:tcBorders>
              <w:bottom w:val="single" w:sz="6" w:space="0" w:color="000000"/>
            </w:tcBorders>
            <w:shd w:val="clear" w:color="auto" w:fill="auto"/>
          </w:tcPr>
          <w:p w14:paraId="08100B8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A95D6C9" w14:textId="77777777" w:rsidR="005E0790" w:rsidRPr="006D61EF" w:rsidRDefault="005E0790" w:rsidP="006939F9">
            <w:pPr>
              <w:pStyle w:val="TextoTabla"/>
            </w:pPr>
          </w:p>
        </w:tc>
      </w:tr>
      <w:tr w:rsidR="005E0790" w:rsidRPr="00183B8E" w14:paraId="121D0BCE" w14:textId="77777777" w:rsidTr="006939F9">
        <w:trPr>
          <w:trHeight w:val="20"/>
          <w:jc w:val="center"/>
        </w:trPr>
        <w:tc>
          <w:tcPr>
            <w:tcW w:w="695" w:type="dxa"/>
            <w:tcBorders>
              <w:bottom w:val="single" w:sz="6" w:space="0" w:color="000000"/>
            </w:tcBorders>
            <w:shd w:val="clear" w:color="auto" w:fill="auto"/>
          </w:tcPr>
          <w:p w14:paraId="53B88208"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685CDD0C" w14:textId="5FF2E70D" w:rsidR="00EB7775" w:rsidRDefault="00EB7775" w:rsidP="00EB7775">
            <w:pPr>
              <w:pStyle w:val="TextoTabla"/>
            </w:pPr>
            <w:r>
              <w:t>Se pulsa la tecla AD asociada a Puesto 2 (o se marca por AI el identificador de Puesto 2). Comprobar que:</w:t>
            </w:r>
          </w:p>
          <w:p w14:paraId="4D9900CE" w14:textId="261834F5" w:rsidR="00EB7775" w:rsidRDefault="00EB7775" w:rsidP="00A3312E">
            <w:pPr>
              <w:pStyle w:val="TextoTabla"/>
              <w:numPr>
                <w:ilvl w:val="0"/>
                <w:numId w:val="141"/>
              </w:numPr>
            </w:pPr>
            <w:r>
              <w:t>En puesto 1, la tecla ESCUCHA para a estado “ACTIVADA”.</w:t>
            </w:r>
          </w:p>
          <w:p w14:paraId="686154E8" w14:textId="01E7CAF6" w:rsidR="005E0790" w:rsidRPr="006D61EF" w:rsidRDefault="00EB7775" w:rsidP="00A3312E">
            <w:pPr>
              <w:pStyle w:val="TextoTabla"/>
              <w:numPr>
                <w:ilvl w:val="0"/>
                <w:numId w:val="141"/>
              </w:numPr>
            </w:pPr>
            <w:r>
              <w:t>En puesto 1, en el área de mensajes aparece el mensaje “Escucha a “+ identificador de puesto 2.</w:t>
            </w:r>
          </w:p>
        </w:tc>
        <w:tc>
          <w:tcPr>
            <w:tcW w:w="851" w:type="dxa"/>
            <w:tcBorders>
              <w:bottom w:val="single" w:sz="6" w:space="0" w:color="000000"/>
            </w:tcBorders>
            <w:shd w:val="clear" w:color="auto" w:fill="auto"/>
          </w:tcPr>
          <w:p w14:paraId="7903269D"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8ED492D" w14:textId="77777777" w:rsidR="005E0790" w:rsidRPr="006D61EF" w:rsidRDefault="005E0790" w:rsidP="006939F9">
            <w:pPr>
              <w:pStyle w:val="TextoTabla"/>
            </w:pPr>
          </w:p>
        </w:tc>
      </w:tr>
      <w:tr w:rsidR="005E0790" w:rsidRPr="00183B8E" w14:paraId="5BF9020A" w14:textId="77777777" w:rsidTr="006939F9">
        <w:trPr>
          <w:trHeight w:val="20"/>
          <w:jc w:val="center"/>
        </w:trPr>
        <w:tc>
          <w:tcPr>
            <w:tcW w:w="695" w:type="dxa"/>
            <w:tcBorders>
              <w:bottom w:val="single" w:sz="6" w:space="0" w:color="000000"/>
            </w:tcBorders>
            <w:shd w:val="clear" w:color="auto" w:fill="auto"/>
          </w:tcPr>
          <w:p w14:paraId="7F5AAA1C"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347A3EAA" w14:textId="538EB08F" w:rsidR="00EB7775" w:rsidRDefault="00EB7775" w:rsidP="00EB7775">
            <w:pPr>
              <w:pStyle w:val="TextoTabla"/>
            </w:pPr>
            <w:r>
              <w:t>Al aceptar la escucha, o al vencer el tiempo de presentación del mensaje, comprobar que:</w:t>
            </w:r>
          </w:p>
          <w:p w14:paraId="50C2C0CB" w14:textId="4E9463E7" w:rsidR="00EB7775" w:rsidRDefault="00EB7775" w:rsidP="00EB7775">
            <w:pPr>
              <w:pStyle w:val="TextoTabla"/>
            </w:pPr>
            <w:r>
              <w:t>Puesto 2 pasa a estado “BAJO ESCUCHA” (cambio de color de fondo).</w:t>
            </w:r>
          </w:p>
          <w:p w14:paraId="5A6B1F0F" w14:textId="2296E691" w:rsidR="00EB7775" w:rsidRDefault="00EB7775" w:rsidP="00A3312E">
            <w:pPr>
              <w:pStyle w:val="TextoTabla"/>
              <w:numPr>
                <w:ilvl w:val="0"/>
                <w:numId w:val="141"/>
              </w:numPr>
            </w:pPr>
            <w:r>
              <w:t>En puesto 1 se reciben todas las comunicaciones establecidas por puesto 2.</w:t>
            </w:r>
          </w:p>
          <w:p w14:paraId="5A937131" w14:textId="3EEBE1ED" w:rsidR="00EB7775" w:rsidRDefault="00EB7775" w:rsidP="00A3312E">
            <w:pPr>
              <w:pStyle w:val="TextoTabla"/>
              <w:numPr>
                <w:ilvl w:val="0"/>
                <w:numId w:val="141"/>
              </w:numPr>
            </w:pPr>
            <w:r>
              <w:t xml:space="preserve">En puesto se restringe la operativa a la tecla ‘ESCUCHA’, que sirve para ‘anular’ la operación como se indica en el punto siguiente. </w:t>
            </w:r>
          </w:p>
          <w:p w14:paraId="656A5079" w14:textId="11B0DF97" w:rsidR="00EB7775" w:rsidRDefault="00EB7775" w:rsidP="00A3312E">
            <w:pPr>
              <w:pStyle w:val="TextoTabla"/>
              <w:numPr>
                <w:ilvl w:val="0"/>
                <w:numId w:val="141"/>
              </w:numPr>
            </w:pPr>
            <w:r>
              <w:t>En Puesto 1, pulsar tecla ESCUCHA. Comprobar que:</w:t>
            </w:r>
          </w:p>
          <w:p w14:paraId="3A9E0C79" w14:textId="11C90872" w:rsidR="00EB7775" w:rsidRDefault="00EB7775" w:rsidP="00A3312E">
            <w:pPr>
              <w:pStyle w:val="TextoTabla"/>
              <w:numPr>
                <w:ilvl w:val="0"/>
                <w:numId w:val="141"/>
              </w:numPr>
            </w:pPr>
            <w:r>
              <w:lastRenderedPageBreak/>
              <w:t>Se interrumpen las comunicaciones recibidas de Puesto 2.</w:t>
            </w:r>
          </w:p>
          <w:p w14:paraId="5C51419E" w14:textId="3D3E8C2B" w:rsidR="00EB7775" w:rsidRDefault="00EB7775" w:rsidP="00A3312E">
            <w:pPr>
              <w:pStyle w:val="TextoTabla"/>
              <w:numPr>
                <w:ilvl w:val="0"/>
                <w:numId w:val="141"/>
              </w:numPr>
            </w:pPr>
            <w:r>
              <w:t>En puesto 1, la tecla de función ESCUCHA para a estado REPOSO.</w:t>
            </w:r>
          </w:p>
          <w:p w14:paraId="344F2510" w14:textId="067E22C0" w:rsidR="00EB7775" w:rsidRDefault="00EB7775" w:rsidP="00A3312E">
            <w:pPr>
              <w:pStyle w:val="TextoTabla"/>
              <w:numPr>
                <w:ilvl w:val="0"/>
                <w:numId w:val="141"/>
              </w:numPr>
            </w:pPr>
            <w:r>
              <w:t>En puesto 1, desaparece el mensaje “Escucha a”.</w:t>
            </w:r>
          </w:p>
          <w:p w14:paraId="543CF0ED" w14:textId="356D7EB2" w:rsidR="005E0790" w:rsidRPr="006D61EF" w:rsidRDefault="00EB7775" w:rsidP="00A3312E">
            <w:pPr>
              <w:pStyle w:val="TextoTabla"/>
              <w:numPr>
                <w:ilvl w:val="0"/>
                <w:numId w:val="141"/>
              </w:numPr>
            </w:pPr>
            <w:r>
              <w:t>En puesto 2, deja de estar en estado “BAJO ESCUCHA” (cambia el fondo a su color original).</w:t>
            </w:r>
          </w:p>
        </w:tc>
        <w:tc>
          <w:tcPr>
            <w:tcW w:w="851" w:type="dxa"/>
            <w:tcBorders>
              <w:bottom w:val="single" w:sz="6" w:space="0" w:color="000000"/>
            </w:tcBorders>
            <w:shd w:val="clear" w:color="auto" w:fill="auto"/>
          </w:tcPr>
          <w:p w14:paraId="40F39E9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D172526" w14:textId="77777777" w:rsidR="005E0790" w:rsidRPr="006D61EF" w:rsidRDefault="005E0790" w:rsidP="006939F9">
            <w:pPr>
              <w:pStyle w:val="TextoTabla"/>
            </w:pPr>
          </w:p>
        </w:tc>
      </w:tr>
      <w:tr w:rsidR="005E0790" w:rsidRPr="00183B8E" w14:paraId="449640EA" w14:textId="77777777" w:rsidTr="006939F9">
        <w:trPr>
          <w:trHeight w:val="20"/>
          <w:jc w:val="center"/>
        </w:trPr>
        <w:tc>
          <w:tcPr>
            <w:tcW w:w="695" w:type="dxa"/>
            <w:tcBorders>
              <w:bottom w:val="single" w:sz="6" w:space="0" w:color="000000"/>
            </w:tcBorders>
            <w:shd w:val="clear" w:color="auto" w:fill="auto"/>
          </w:tcPr>
          <w:p w14:paraId="7AD00E4C" w14:textId="77777777" w:rsidR="005E0790" w:rsidRPr="006D61EF" w:rsidRDefault="005E0790" w:rsidP="006939F9">
            <w:pPr>
              <w:pStyle w:val="TextoTabla"/>
            </w:pPr>
            <w:r w:rsidRPr="006D61EF">
              <w:lastRenderedPageBreak/>
              <w:t>4</w:t>
            </w:r>
          </w:p>
        </w:tc>
        <w:tc>
          <w:tcPr>
            <w:tcW w:w="7493" w:type="dxa"/>
            <w:gridSpan w:val="4"/>
            <w:tcBorders>
              <w:bottom w:val="single" w:sz="6" w:space="0" w:color="000000"/>
            </w:tcBorders>
            <w:shd w:val="clear" w:color="auto" w:fill="auto"/>
          </w:tcPr>
          <w:p w14:paraId="1AC1838E" w14:textId="47789D8E" w:rsidR="005E0790" w:rsidRPr="006D61EF" w:rsidRDefault="00EB7775" w:rsidP="00EB7775">
            <w:pPr>
              <w:pStyle w:val="TextoTabla"/>
            </w:pPr>
            <w:r>
              <w:t>Restricciones: Escuchas sin derechos adecuados. Comprobar que el proceso de poner bajo escucha un puesto no progresa si no se tienen los derechos de usuario adecuados</w:t>
            </w:r>
          </w:p>
        </w:tc>
        <w:tc>
          <w:tcPr>
            <w:tcW w:w="851" w:type="dxa"/>
            <w:tcBorders>
              <w:bottom w:val="single" w:sz="6" w:space="0" w:color="000000"/>
            </w:tcBorders>
            <w:shd w:val="clear" w:color="auto" w:fill="auto"/>
          </w:tcPr>
          <w:p w14:paraId="0CE0A18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0A066D8" w14:textId="77777777" w:rsidR="005E0790" w:rsidRPr="006D61EF" w:rsidRDefault="005E0790" w:rsidP="006939F9">
            <w:pPr>
              <w:pStyle w:val="TextoTabla"/>
            </w:pPr>
          </w:p>
        </w:tc>
      </w:tr>
      <w:tr w:rsidR="005E0790" w:rsidRPr="006D61EF" w14:paraId="340C3EE1" w14:textId="77777777" w:rsidTr="006939F9">
        <w:trPr>
          <w:trHeight w:val="20"/>
          <w:jc w:val="center"/>
        </w:trPr>
        <w:tc>
          <w:tcPr>
            <w:tcW w:w="695" w:type="dxa"/>
            <w:tcBorders>
              <w:bottom w:val="single" w:sz="6" w:space="0" w:color="000000"/>
            </w:tcBorders>
            <w:shd w:val="clear" w:color="auto" w:fill="auto"/>
          </w:tcPr>
          <w:p w14:paraId="53451FAF"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1DDD4BC7" w14:textId="0AD705AB" w:rsidR="005E0790" w:rsidRPr="006D61EF" w:rsidRDefault="00EB7775" w:rsidP="006939F9">
            <w:pPr>
              <w:pStyle w:val="TextoTabla"/>
            </w:pPr>
            <w:r>
              <w:t xml:space="preserve">Restricciones: </w:t>
            </w:r>
            <w:r w:rsidRPr="00EB7775">
              <w:t>Escuchas sobre recursos externos. Comprobar que si se intenta una escucha sobre un recurso externo (línea BC, etc.), el proceso no progresa y se señaliza al usuario FALSA MANIOBRA.</w:t>
            </w:r>
          </w:p>
        </w:tc>
        <w:tc>
          <w:tcPr>
            <w:tcW w:w="851" w:type="dxa"/>
            <w:tcBorders>
              <w:bottom w:val="single" w:sz="6" w:space="0" w:color="000000"/>
            </w:tcBorders>
            <w:shd w:val="clear" w:color="auto" w:fill="auto"/>
          </w:tcPr>
          <w:p w14:paraId="4DB0C48B"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170EBA1" w14:textId="77777777" w:rsidR="005E0790" w:rsidRPr="006D61EF" w:rsidRDefault="005E0790" w:rsidP="006939F9">
            <w:pPr>
              <w:pStyle w:val="TextoTabla"/>
            </w:pPr>
          </w:p>
        </w:tc>
      </w:tr>
      <w:tr w:rsidR="005E0790" w:rsidRPr="00183B8E" w14:paraId="6195FBDF" w14:textId="77777777" w:rsidTr="006939F9">
        <w:trPr>
          <w:trHeight w:val="20"/>
          <w:jc w:val="center"/>
        </w:trPr>
        <w:tc>
          <w:tcPr>
            <w:tcW w:w="695" w:type="dxa"/>
            <w:tcBorders>
              <w:bottom w:val="single" w:sz="6" w:space="0" w:color="000000"/>
            </w:tcBorders>
            <w:shd w:val="clear" w:color="auto" w:fill="auto"/>
          </w:tcPr>
          <w:p w14:paraId="6411D443"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1B09028E" w14:textId="77777777" w:rsidR="005E0790" w:rsidRPr="006D61EF" w:rsidRDefault="005E0790" w:rsidP="006939F9">
            <w:pPr>
              <w:pStyle w:val="TextoTabla"/>
            </w:pPr>
          </w:p>
        </w:tc>
        <w:tc>
          <w:tcPr>
            <w:tcW w:w="851" w:type="dxa"/>
            <w:tcBorders>
              <w:bottom w:val="single" w:sz="6" w:space="0" w:color="000000"/>
            </w:tcBorders>
            <w:shd w:val="clear" w:color="auto" w:fill="auto"/>
          </w:tcPr>
          <w:p w14:paraId="43B3D0D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4606881" w14:textId="77777777" w:rsidR="005E0790" w:rsidRPr="006D61EF" w:rsidRDefault="005E0790" w:rsidP="006939F9">
            <w:pPr>
              <w:pStyle w:val="TextoTabla"/>
            </w:pPr>
          </w:p>
        </w:tc>
      </w:tr>
      <w:tr w:rsidR="005E0790" w:rsidRPr="00183B8E" w14:paraId="78FCAEA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1EC8023" w14:textId="77777777" w:rsidR="005E0790" w:rsidRPr="006D61EF" w:rsidRDefault="005E0790" w:rsidP="006939F9">
            <w:pPr>
              <w:pStyle w:val="TextoTabla"/>
            </w:pPr>
            <w:r w:rsidRPr="006D61EF">
              <w:t xml:space="preserve"> </w:t>
            </w:r>
          </w:p>
        </w:tc>
      </w:tr>
    </w:tbl>
    <w:p w14:paraId="67E19E88" w14:textId="77777777" w:rsidR="005E0790" w:rsidRPr="005E0790" w:rsidRDefault="005E0790" w:rsidP="005E0790"/>
    <w:p w14:paraId="27B472ED" w14:textId="77777777" w:rsidR="00EB7775" w:rsidRDefault="00EB7775">
      <w:pPr>
        <w:spacing w:before="0" w:after="0" w:line="240" w:lineRule="auto"/>
        <w:jc w:val="left"/>
        <w:rPr>
          <w:u w:val="single"/>
        </w:rPr>
      </w:pPr>
      <w:r>
        <w:rPr>
          <w:u w:val="single"/>
        </w:rPr>
        <w:br w:type="page"/>
      </w:r>
    </w:p>
    <w:p w14:paraId="088ADDB4" w14:textId="50A9A6AB" w:rsidR="00391171" w:rsidRDefault="00391171" w:rsidP="00391171">
      <w:pPr>
        <w:pStyle w:val="Ttulo2"/>
      </w:pPr>
      <w:bookmarkStart w:id="465" w:name="_Toc318897629"/>
      <w:bookmarkStart w:id="466" w:name="_Toc357060694"/>
      <w:bookmarkStart w:id="467" w:name="_Toc445195520"/>
      <w:bookmarkStart w:id="468" w:name="_Toc519068359"/>
      <w:bookmarkStart w:id="469" w:name="_Toc2687418"/>
      <w:bookmarkStart w:id="470" w:name="_Ref109714199"/>
      <w:bookmarkStart w:id="471" w:name="_Ref109715303"/>
      <w:bookmarkStart w:id="472" w:name="_Toc131162603"/>
      <w:r w:rsidRPr="009D03A0">
        <w:lastRenderedPageBreak/>
        <w:t>U5KI.HTWR.05.014. Retención.</w:t>
      </w:r>
      <w:bookmarkEnd w:id="465"/>
      <w:bookmarkEnd w:id="466"/>
      <w:bookmarkEnd w:id="467"/>
      <w:bookmarkEnd w:id="468"/>
      <w:bookmarkEnd w:id="469"/>
      <w:bookmarkEnd w:id="470"/>
      <w:bookmarkEnd w:id="471"/>
      <w:bookmarkEnd w:id="47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207C1C8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FF837A8" w14:textId="77777777" w:rsidR="005E0790" w:rsidRPr="006D61EF" w:rsidRDefault="005E0790" w:rsidP="006939F9">
            <w:pPr>
              <w:pStyle w:val="TextoTabla"/>
            </w:pPr>
          </w:p>
        </w:tc>
      </w:tr>
      <w:tr w:rsidR="005E0790" w:rsidRPr="006D61EF" w14:paraId="1AF43664" w14:textId="77777777" w:rsidTr="006939F9">
        <w:trPr>
          <w:trHeight w:val="20"/>
          <w:jc w:val="center"/>
        </w:trPr>
        <w:tc>
          <w:tcPr>
            <w:tcW w:w="1971" w:type="dxa"/>
            <w:gridSpan w:val="2"/>
            <w:shd w:val="clear" w:color="auto" w:fill="D9D9D9" w:themeFill="background1" w:themeFillShade="D9"/>
          </w:tcPr>
          <w:p w14:paraId="545FEBB8" w14:textId="77777777" w:rsidR="005E0790" w:rsidRPr="006D61EF" w:rsidRDefault="005E0790" w:rsidP="006939F9">
            <w:pPr>
              <w:pStyle w:val="TextoTabla"/>
              <w:rPr>
                <w:b/>
              </w:rPr>
            </w:pPr>
            <w:r w:rsidRPr="006D61EF">
              <w:rPr>
                <w:b/>
              </w:rPr>
              <w:t>Grupo</w:t>
            </w:r>
          </w:p>
        </w:tc>
        <w:tc>
          <w:tcPr>
            <w:tcW w:w="2371" w:type="dxa"/>
            <w:shd w:val="clear" w:color="auto" w:fill="auto"/>
          </w:tcPr>
          <w:p w14:paraId="7EE2C8E8" w14:textId="67CD0DBF" w:rsidR="005E0790" w:rsidRPr="006D61EF" w:rsidRDefault="00EB7775" w:rsidP="006939F9">
            <w:pPr>
              <w:pStyle w:val="TextoTabla"/>
            </w:pPr>
            <w:r>
              <w:t>Telefonía.</w:t>
            </w:r>
          </w:p>
        </w:tc>
        <w:tc>
          <w:tcPr>
            <w:tcW w:w="2161" w:type="dxa"/>
            <w:shd w:val="clear" w:color="auto" w:fill="D9D9D9" w:themeFill="background1" w:themeFillShade="D9"/>
          </w:tcPr>
          <w:p w14:paraId="5D426F08"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58AA5E65" w14:textId="7A00DF24" w:rsidR="005E0790" w:rsidRPr="006D61EF" w:rsidRDefault="00EB7775" w:rsidP="006939F9">
            <w:pPr>
              <w:pStyle w:val="TextoTabla"/>
            </w:pPr>
            <w:r w:rsidRPr="00EB7775">
              <w:t>U5KI.HTWR.05.014</w:t>
            </w:r>
          </w:p>
        </w:tc>
      </w:tr>
      <w:tr w:rsidR="005E0790" w:rsidRPr="00183B8E" w14:paraId="58032DFD" w14:textId="77777777" w:rsidTr="006939F9">
        <w:trPr>
          <w:trHeight w:val="20"/>
          <w:jc w:val="center"/>
        </w:trPr>
        <w:tc>
          <w:tcPr>
            <w:tcW w:w="1971" w:type="dxa"/>
            <w:gridSpan w:val="2"/>
            <w:shd w:val="clear" w:color="auto" w:fill="D9D9D9" w:themeFill="background1" w:themeFillShade="D9"/>
          </w:tcPr>
          <w:p w14:paraId="25D74AC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4F5DAEAE" w14:textId="4FF1D536" w:rsidR="005E0790" w:rsidRPr="006D61EF" w:rsidRDefault="00EB7775" w:rsidP="006939F9">
            <w:pPr>
              <w:pStyle w:val="TextoTabla"/>
            </w:pPr>
            <w:r>
              <w:t>Retención.</w:t>
            </w:r>
          </w:p>
        </w:tc>
      </w:tr>
      <w:tr w:rsidR="005E0790" w:rsidRPr="00183B8E" w14:paraId="62DBD075" w14:textId="77777777" w:rsidTr="006939F9">
        <w:trPr>
          <w:trHeight w:val="20"/>
          <w:jc w:val="center"/>
        </w:trPr>
        <w:tc>
          <w:tcPr>
            <w:tcW w:w="1971" w:type="dxa"/>
            <w:gridSpan w:val="2"/>
            <w:shd w:val="clear" w:color="auto" w:fill="D9D9D9" w:themeFill="background1" w:themeFillShade="D9"/>
          </w:tcPr>
          <w:p w14:paraId="0D082884"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0D070F1F" w14:textId="2498FD8B" w:rsidR="005E0790" w:rsidRPr="006D61EF" w:rsidRDefault="00EB7775" w:rsidP="006939F9">
            <w:pPr>
              <w:pStyle w:val="TextoTabla"/>
            </w:pPr>
            <w:r w:rsidRPr="00EB7775">
              <w:t>Comprobar que el sistema implementa y gestiona adecuadamente la facilidad retención de llamada. Facilidad también conocida como CONSULTA.</w:t>
            </w:r>
          </w:p>
        </w:tc>
      </w:tr>
      <w:tr w:rsidR="005E0790" w:rsidRPr="006D61EF" w14:paraId="14329B12" w14:textId="77777777" w:rsidTr="006939F9">
        <w:trPr>
          <w:trHeight w:val="20"/>
          <w:jc w:val="center"/>
        </w:trPr>
        <w:tc>
          <w:tcPr>
            <w:tcW w:w="1971" w:type="dxa"/>
            <w:gridSpan w:val="2"/>
            <w:shd w:val="clear" w:color="auto" w:fill="D9D9D9" w:themeFill="background1" w:themeFillShade="D9"/>
            <w:vAlign w:val="center"/>
          </w:tcPr>
          <w:p w14:paraId="25D8FB30"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01F108C0" w14:textId="77777777" w:rsidR="00EB7775" w:rsidRDefault="00EB7775" w:rsidP="00A3312E">
            <w:pPr>
              <w:pStyle w:val="TextoTabla"/>
              <w:numPr>
                <w:ilvl w:val="0"/>
                <w:numId w:val="143"/>
              </w:numPr>
            </w:pPr>
            <w:r>
              <w:t>Dos puestos de operador configurados en modo NORMAL con JACKS insertados.</w:t>
            </w:r>
          </w:p>
          <w:p w14:paraId="16E95278" w14:textId="77777777" w:rsidR="00EB7775" w:rsidRDefault="00EB7775" w:rsidP="00A3312E">
            <w:pPr>
              <w:pStyle w:val="TextoTabla"/>
              <w:numPr>
                <w:ilvl w:val="0"/>
                <w:numId w:val="143"/>
              </w:numPr>
            </w:pPr>
            <w:r>
              <w:t>Colaterales de Telefonía.</w:t>
            </w:r>
          </w:p>
          <w:p w14:paraId="100D793A" w14:textId="77777777" w:rsidR="00EB7775" w:rsidRDefault="00EB7775" w:rsidP="00A3312E">
            <w:pPr>
              <w:pStyle w:val="TextoTabla"/>
              <w:numPr>
                <w:ilvl w:val="1"/>
                <w:numId w:val="143"/>
              </w:numPr>
            </w:pPr>
            <w:r>
              <w:t>Teléfono BL.</w:t>
            </w:r>
          </w:p>
          <w:p w14:paraId="6FF04FF4" w14:textId="77777777" w:rsidR="00EB7775" w:rsidRDefault="00EB7775" w:rsidP="00A3312E">
            <w:pPr>
              <w:pStyle w:val="TextoTabla"/>
              <w:numPr>
                <w:ilvl w:val="1"/>
                <w:numId w:val="143"/>
              </w:numPr>
            </w:pPr>
            <w:r>
              <w:t>Teléfono BC.</w:t>
            </w:r>
          </w:p>
          <w:p w14:paraId="71383215" w14:textId="77777777" w:rsidR="00EB7775" w:rsidRDefault="00EB7775" w:rsidP="00A3312E">
            <w:pPr>
              <w:pStyle w:val="TextoTabla"/>
              <w:numPr>
                <w:ilvl w:val="1"/>
                <w:numId w:val="143"/>
              </w:numPr>
            </w:pPr>
            <w:r>
              <w:t>Teléfono SIP (Opcional).</w:t>
            </w:r>
          </w:p>
          <w:p w14:paraId="13E645F2" w14:textId="77777777" w:rsidR="00EB7775" w:rsidRDefault="00EB7775" w:rsidP="00A3312E">
            <w:pPr>
              <w:pStyle w:val="TextoTabla"/>
              <w:numPr>
                <w:ilvl w:val="1"/>
                <w:numId w:val="143"/>
              </w:numPr>
            </w:pPr>
            <w:r>
              <w:t>Línea PABX.</w:t>
            </w:r>
          </w:p>
          <w:p w14:paraId="04160133" w14:textId="77777777" w:rsidR="00EB7775" w:rsidRDefault="00EB7775" w:rsidP="00A3312E">
            <w:pPr>
              <w:pStyle w:val="TextoTabla"/>
              <w:numPr>
                <w:ilvl w:val="1"/>
                <w:numId w:val="143"/>
              </w:numPr>
            </w:pPr>
            <w:r>
              <w:t>Colateral R2 (Equipo ETM).</w:t>
            </w:r>
          </w:p>
          <w:p w14:paraId="5B38C26A" w14:textId="77777777" w:rsidR="00EB7775" w:rsidRDefault="00EB7775" w:rsidP="00A3312E">
            <w:pPr>
              <w:pStyle w:val="TextoTabla"/>
              <w:numPr>
                <w:ilvl w:val="1"/>
                <w:numId w:val="143"/>
              </w:numPr>
            </w:pPr>
            <w:r>
              <w:t>Colateral N5 (Equipo ETM).</w:t>
            </w:r>
          </w:p>
          <w:p w14:paraId="7EF77216" w14:textId="77777777" w:rsidR="00EB7775" w:rsidRDefault="00EB7775" w:rsidP="00A3312E">
            <w:pPr>
              <w:pStyle w:val="TextoTabla"/>
              <w:numPr>
                <w:ilvl w:val="0"/>
                <w:numId w:val="143"/>
              </w:numPr>
            </w:pPr>
            <w:r>
              <w:t>Número de AI de colaterales conocidos. [Este número consiste en el nº del Prefijo de la Red a la que pertenece seguido del nº de abonado dentro de su red.  Para el caso de la Red ATS no es necesario introducir prefijo de Red].</w:t>
            </w:r>
          </w:p>
          <w:p w14:paraId="10291C62" w14:textId="75E0A0E9" w:rsidR="005E0790" w:rsidRPr="006D61EF" w:rsidRDefault="00EB7775" w:rsidP="00A3312E">
            <w:pPr>
              <w:pStyle w:val="TextoTabla"/>
              <w:numPr>
                <w:ilvl w:val="0"/>
                <w:numId w:val="143"/>
              </w:numPr>
            </w:pPr>
            <w:r>
              <w:t>Configurar en equipos colaterales R2 / N5 y QSIG, orígenes no programados en páginas AD de destinos en Puesto 1.</w:t>
            </w:r>
          </w:p>
        </w:tc>
      </w:tr>
      <w:tr w:rsidR="005E0790" w:rsidRPr="006D61EF" w14:paraId="6635A4EF" w14:textId="77777777" w:rsidTr="006939F9">
        <w:trPr>
          <w:trHeight w:val="20"/>
          <w:jc w:val="center"/>
        </w:trPr>
        <w:tc>
          <w:tcPr>
            <w:tcW w:w="695" w:type="dxa"/>
            <w:shd w:val="clear" w:color="auto" w:fill="BFBFBF" w:themeFill="background1" w:themeFillShade="BF"/>
          </w:tcPr>
          <w:p w14:paraId="7473AF3E"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16D616"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281FC783" w14:textId="77777777" w:rsidR="005E0790" w:rsidRPr="006D61EF" w:rsidRDefault="005E0790" w:rsidP="006939F9">
            <w:pPr>
              <w:pStyle w:val="TextoTabla"/>
              <w:rPr>
                <w:b/>
              </w:rPr>
            </w:pPr>
            <w:r w:rsidRPr="006D61EF">
              <w:rPr>
                <w:b/>
              </w:rPr>
              <w:t>Resultado</w:t>
            </w:r>
          </w:p>
        </w:tc>
      </w:tr>
      <w:tr w:rsidR="005E0790" w:rsidRPr="006D61EF" w14:paraId="76F982A2" w14:textId="77777777" w:rsidTr="006939F9">
        <w:trPr>
          <w:trHeight w:val="20"/>
          <w:jc w:val="center"/>
        </w:trPr>
        <w:tc>
          <w:tcPr>
            <w:tcW w:w="8188" w:type="dxa"/>
            <w:gridSpan w:val="5"/>
            <w:shd w:val="clear" w:color="auto" w:fill="D9D9D9" w:themeFill="background1" w:themeFillShade="D9"/>
          </w:tcPr>
          <w:p w14:paraId="33055571" w14:textId="77777777" w:rsidR="005E0790" w:rsidRPr="006D61EF" w:rsidRDefault="005E0790" w:rsidP="006939F9">
            <w:pPr>
              <w:pStyle w:val="TextoTabla"/>
              <w:rPr>
                <w:b/>
              </w:rPr>
            </w:pPr>
          </w:p>
        </w:tc>
        <w:tc>
          <w:tcPr>
            <w:tcW w:w="851" w:type="dxa"/>
            <w:shd w:val="clear" w:color="auto" w:fill="D9D9D9" w:themeFill="background1" w:themeFillShade="D9"/>
          </w:tcPr>
          <w:p w14:paraId="6EABAA1D"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4AAA011D" w14:textId="77777777" w:rsidR="005E0790" w:rsidRPr="006D61EF" w:rsidRDefault="005E0790" w:rsidP="006939F9">
            <w:pPr>
              <w:pStyle w:val="TextoTabla"/>
              <w:rPr>
                <w:b/>
              </w:rPr>
            </w:pPr>
            <w:r w:rsidRPr="006D61EF">
              <w:rPr>
                <w:b/>
              </w:rPr>
              <w:t>NO</w:t>
            </w:r>
          </w:p>
        </w:tc>
      </w:tr>
      <w:tr w:rsidR="005E0790" w:rsidRPr="00183B8E" w14:paraId="0707C2CA" w14:textId="77777777" w:rsidTr="006939F9">
        <w:trPr>
          <w:trHeight w:val="20"/>
          <w:jc w:val="center"/>
        </w:trPr>
        <w:tc>
          <w:tcPr>
            <w:tcW w:w="695" w:type="dxa"/>
            <w:tcBorders>
              <w:bottom w:val="single" w:sz="6" w:space="0" w:color="000000"/>
            </w:tcBorders>
            <w:shd w:val="clear" w:color="auto" w:fill="auto"/>
          </w:tcPr>
          <w:p w14:paraId="5D157D88"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35D9C82" w14:textId="0CFAA252" w:rsidR="00EB7775" w:rsidRDefault="00EB7775" w:rsidP="00EB7775">
            <w:pPr>
              <w:pStyle w:val="TextoTabla"/>
            </w:pPr>
            <w:r>
              <w:t>Retención de Llamada AD</w:t>
            </w:r>
          </w:p>
          <w:p w14:paraId="058F910B" w14:textId="77777777" w:rsidR="00EB7775" w:rsidRDefault="00EB7775" w:rsidP="00A3312E">
            <w:pPr>
              <w:pStyle w:val="TextoTabla"/>
              <w:numPr>
                <w:ilvl w:val="0"/>
                <w:numId w:val="141"/>
              </w:numPr>
            </w:pPr>
            <w:r>
              <w:t>Desde Puesto 1, establecer (llevar a estado CONVERSACION) una llamada AD con puesto 2.</w:t>
            </w:r>
          </w:p>
          <w:p w14:paraId="016AE630" w14:textId="77777777" w:rsidR="00EB7775" w:rsidRDefault="00EB7775" w:rsidP="00A3312E">
            <w:pPr>
              <w:pStyle w:val="TextoTabla"/>
              <w:numPr>
                <w:ilvl w:val="0"/>
                <w:numId w:val="141"/>
              </w:numPr>
            </w:pPr>
            <w:r>
              <w:t>Desde Puesto 1, pulsar tecla RETENER. Comprobar que:</w:t>
            </w:r>
          </w:p>
          <w:p w14:paraId="1C70E56A" w14:textId="77777777" w:rsidR="004F7577" w:rsidRDefault="00EB7775" w:rsidP="00A3312E">
            <w:pPr>
              <w:pStyle w:val="TextoTabla"/>
              <w:numPr>
                <w:ilvl w:val="1"/>
                <w:numId w:val="141"/>
              </w:numPr>
            </w:pPr>
            <w:r>
              <w:t>Se interrumpe la comunicación de audio entre puesto 1 y puesto 2.</w:t>
            </w:r>
          </w:p>
          <w:p w14:paraId="52A66FA1" w14:textId="77777777" w:rsidR="004F7577" w:rsidRDefault="00EB7775" w:rsidP="00A3312E">
            <w:pPr>
              <w:pStyle w:val="TextoTabla"/>
              <w:numPr>
                <w:ilvl w:val="1"/>
                <w:numId w:val="141"/>
              </w:numPr>
            </w:pPr>
            <w:r>
              <w:t xml:space="preserve">En puesto 1: </w:t>
            </w:r>
          </w:p>
          <w:p w14:paraId="02CDD5F2" w14:textId="77777777" w:rsidR="004F7577" w:rsidRDefault="00EB7775" w:rsidP="00A3312E">
            <w:pPr>
              <w:pStyle w:val="TextoTabla"/>
              <w:numPr>
                <w:ilvl w:val="2"/>
                <w:numId w:val="141"/>
              </w:numPr>
            </w:pPr>
            <w:r>
              <w:t>La tecla RETENER pasa a estado ACTIVADO.</w:t>
            </w:r>
          </w:p>
          <w:p w14:paraId="26820DEC" w14:textId="77777777" w:rsidR="004F7577" w:rsidRDefault="00EB7775" w:rsidP="00A3312E">
            <w:pPr>
              <w:pStyle w:val="TextoTabla"/>
              <w:numPr>
                <w:ilvl w:val="2"/>
                <w:numId w:val="141"/>
              </w:numPr>
            </w:pPr>
            <w:r>
              <w:t>La posición AD para a estado “LLAMADA RETENIDA”.</w:t>
            </w:r>
          </w:p>
          <w:p w14:paraId="4A1645F6" w14:textId="77777777" w:rsidR="004F7577" w:rsidRDefault="00EB7775" w:rsidP="00A3312E">
            <w:pPr>
              <w:pStyle w:val="TextoTabla"/>
              <w:numPr>
                <w:ilvl w:val="2"/>
                <w:numId w:val="141"/>
              </w:numPr>
            </w:pPr>
            <w:r>
              <w:t xml:space="preserve">Aparece el mensaje “retiene a </w:t>
            </w:r>
            <w:proofErr w:type="gramStart"/>
            <w:r>
              <w:t>“ +</w:t>
            </w:r>
            <w:proofErr w:type="gramEnd"/>
            <w:r>
              <w:t xml:space="preserve"> identificador de puesto 2.</w:t>
            </w:r>
          </w:p>
          <w:p w14:paraId="49A12889" w14:textId="77777777" w:rsidR="004F7577" w:rsidRDefault="00EB7775" w:rsidP="00A3312E">
            <w:pPr>
              <w:pStyle w:val="TextoTabla"/>
              <w:numPr>
                <w:ilvl w:val="1"/>
                <w:numId w:val="141"/>
              </w:numPr>
            </w:pPr>
            <w:r>
              <w:t xml:space="preserve">En puesto 2: </w:t>
            </w:r>
          </w:p>
          <w:p w14:paraId="2D8A0092" w14:textId="77777777" w:rsidR="004F7577" w:rsidRDefault="00EB7775" w:rsidP="00A3312E">
            <w:pPr>
              <w:pStyle w:val="TextoTabla"/>
              <w:numPr>
                <w:ilvl w:val="2"/>
                <w:numId w:val="141"/>
              </w:numPr>
            </w:pPr>
            <w:r>
              <w:t>La posición AD correspondiente al enlace muestra el estado “LLAMADA RETENIDA”.</w:t>
            </w:r>
          </w:p>
          <w:p w14:paraId="571F5D0E" w14:textId="77777777" w:rsidR="004F7577" w:rsidRDefault="00EB7775" w:rsidP="00A3312E">
            <w:pPr>
              <w:pStyle w:val="TextoTabla"/>
              <w:numPr>
                <w:ilvl w:val="2"/>
                <w:numId w:val="141"/>
              </w:numPr>
            </w:pPr>
            <w:r>
              <w:t xml:space="preserve">Aparece el mensaje “retenido por </w:t>
            </w:r>
            <w:proofErr w:type="gramStart"/>
            <w:r>
              <w:t>“ +</w:t>
            </w:r>
            <w:proofErr w:type="gramEnd"/>
            <w:r>
              <w:t xml:space="preserve"> identificador de puesto 1.</w:t>
            </w:r>
          </w:p>
          <w:p w14:paraId="2C91A67E" w14:textId="77777777" w:rsidR="004F7577" w:rsidRDefault="00EB7775" w:rsidP="00A3312E">
            <w:pPr>
              <w:pStyle w:val="TextoTabla"/>
              <w:numPr>
                <w:ilvl w:val="2"/>
                <w:numId w:val="141"/>
              </w:numPr>
            </w:pPr>
            <w:r>
              <w:t>Se escucha en cascos el tono de Llamada retenida.</w:t>
            </w:r>
          </w:p>
          <w:p w14:paraId="0F8B873F" w14:textId="77777777" w:rsidR="004F7577" w:rsidRDefault="00EB7775" w:rsidP="00A3312E">
            <w:pPr>
              <w:pStyle w:val="TextoTabla"/>
              <w:numPr>
                <w:ilvl w:val="0"/>
                <w:numId w:val="141"/>
              </w:numPr>
            </w:pPr>
            <w:r>
              <w:t xml:space="preserve">Desde puesto 1, se pulsa la tecla AD correspondiente a la conversación </w:t>
            </w:r>
            <w:r>
              <w:lastRenderedPageBreak/>
              <w:t>retenida. Comprobar que:</w:t>
            </w:r>
          </w:p>
          <w:p w14:paraId="3006F68B" w14:textId="77777777" w:rsidR="004F7577" w:rsidRDefault="00EB7775" w:rsidP="00A3312E">
            <w:pPr>
              <w:pStyle w:val="TextoTabla"/>
              <w:numPr>
                <w:ilvl w:val="1"/>
                <w:numId w:val="141"/>
              </w:numPr>
            </w:pPr>
            <w:r>
              <w:t>Se recupera la comunicación de audio entre puesto 1 y puesto 2.</w:t>
            </w:r>
          </w:p>
          <w:p w14:paraId="3F47ECA6" w14:textId="77777777" w:rsidR="004F7577" w:rsidRDefault="00EB7775" w:rsidP="00A3312E">
            <w:pPr>
              <w:pStyle w:val="TextoTabla"/>
              <w:numPr>
                <w:ilvl w:val="1"/>
                <w:numId w:val="141"/>
              </w:numPr>
            </w:pPr>
            <w:r>
              <w:t>En puesto 1:</w:t>
            </w:r>
          </w:p>
          <w:p w14:paraId="290F22BC" w14:textId="77777777" w:rsidR="004F7577" w:rsidRDefault="00EB7775" w:rsidP="00A3312E">
            <w:pPr>
              <w:pStyle w:val="TextoTabla"/>
              <w:numPr>
                <w:ilvl w:val="2"/>
                <w:numId w:val="141"/>
              </w:numPr>
            </w:pPr>
            <w:r>
              <w:t>La tecla RETENER pasa a estado REPOSO.</w:t>
            </w:r>
          </w:p>
          <w:p w14:paraId="466924E6" w14:textId="77777777" w:rsidR="004F7577" w:rsidRDefault="00EB7775" w:rsidP="00A3312E">
            <w:pPr>
              <w:pStyle w:val="TextoTabla"/>
              <w:numPr>
                <w:ilvl w:val="2"/>
                <w:numId w:val="141"/>
              </w:numPr>
            </w:pPr>
            <w:r>
              <w:t>La posición AD pasa a estado CONVERSACION.</w:t>
            </w:r>
          </w:p>
          <w:p w14:paraId="3B776B79" w14:textId="77777777" w:rsidR="004F7577" w:rsidRDefault="00EB7775" w:rsidP="00A3312E">
            <w:pPr>
              <w:pStyle w:val="TextoTabla"/>
              <w:numPr>
                <w:ilvl w:val="2"/>
                <w:numId w:val="141"/>
              </w:numPr>
            </w:pPr>
            <w:r>
              <w:t xml:space="preserve">Desaparece el mensaje “Retiene a </w:t>
            </w:r>
            <w:proofErr w:type="gramStart"/>
            <w:r>
              <w:t>“ y</w:t>
            </w:r>
            <w:proofErr w:type="gramEnd"/>
            <w:r>
              <w:t xml:space="preserve"> se sustituye por “Conversa con”.</w:t>
            </w:r>
          </w:p>
          <w:p w14:paraId="755924FD" w14:textId="77777777" w:rsidR="004F7577" w:rsidRDefault="00EB7775" w:rsidP="00A3312E">
            <w:pPr>
              <w:pStyle w:val="TextoTabla"/>
              <w:numPr>
                <w:ilvl w:val="1"/>
                <w:numId w:val="141"/>
              </w:numPr>
            </w:pPr>
            <w:r>
              <w:t>En puesto 2:</w:t>
            </w:r>
          </w:p>
          <w:p w14:paraId="632D41ED" w14:textId="77777777" w:rsidR="004F7577" w:rsidRDefault="00EB7775" w:rsidP="00A3312E">
            <w:pPr>
              <w:pStyle w:val="TextoTabla"/>
              <w:numPr>
                <w:ilvl w:val="2"/>
                <w:numId w:val="141"/>
              </w:numPr>
            </w:pPr>
            <w:r>
              <w:t>La posición AD pasa a estado CONVERSACION.</w:t>
            </w:r>
          </w:p>
          <w:p w14:paraId="7E84DF8E" w14:textId="77777777" w:rsidR="004F7577" w:rsidRDefault="00EB7775" w:rsidP="00A3312E">
            <w:pPr>
              <w:pStyle w:val="TextoTabla"/>
              <w:numPr>
                <w:ilvl w:val="2"/>
                <w:numId w:val="141"/>
              </w:numPr>
            </w:pPr>
            <w:r>
              <w:t xml:space="preserve">Desaparece el mensaje “Retenido por </w:t>
            </w:r>
            <w:proofErr w:type="gramStart"/>
            <w:r>
              <w:t>“ y</w:t>
            </w:r>
            <w:proofErr w:type="gramEnd"/>
            <w:r>
              <w:t xml:space="preserve"> se sustituye por “Conversa con “.</w:t>
            </w:r>
          </w:p>
          <w:p w14:paraId="1C7DADD7" w14:textId="6B1422B8" w:rsidR="005E0790" w:rsidRPr="006D61EF" w:rsidRDefault="00EB7775" w:rsidP="00A3312E">
            <w:pPr>
              <w:pStyle w:val="TextoTabla"/>
              <w:numPr>
                <w:ilvl w:val="0"/>
                <w:numId w:val="141"/>
              </w:numPr>
            </w:pPr>
            <w:r>
              <w:t>Liberar la Llamada.</w:t>
            </w:r>
          </w:p>
        </w:tc>
        <w:tc>
          <w:tcPr>
            <w:tcW w:w="851" w:type="dxa"/>
            <w:tcBorders>
              <w:bottom w:val="single" w:sz="6" w:space="0" w:color="000000"/>
            </w:tcBorders>
            <w:shd w:val="clear" w:color="auto" w:fill="auto"/>
          </w:tcPr>
          <w:p w14:paraId="1C82C60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F2F758" w14:textId="77777777" w:rsidR="005E0790" w:rsidRPr="006D61EF" w:rsidRDefault="005E0790" w:rsidP="006939F9">
            <w:pPr>
              <w:pStyle w:val="TextoTabla"/>
            </w:pPr>
          </w:p>
        </w:tc>
      </w:tr>
      <w:tr w:rsidR="005E0790" w:rsidRPr="00183B8E" w14:paraId="44FE1E2B" w14:textId="77777777" w:rsidTr="006939F9">
        <w:trPr>
          <w:trHeight w:val="20"/>
          <w:jc w:val="center"/>
        </w:trPr>
        <w:tc>
          <w:tcPr>
            <w:tcW w:w="695" w:type="dxa"/>
            <w:tcBorders>
              <w:bottom w:val="single" w:sz="6" w:space="0" w:color="000000"/>
            </w:tcBorders>
            <w:shd w:val="clear" w:color="auto" w:fill="auto"/>
          </w:tcPr>
          <w:p w14:paraId="4FC86E5D" w14:textId="77777777" w:rsidR="005E0790" w:rsidRPr="006D61EF" w:rsidRDefault="005E0790" w:rsidP="006939F9">
            <w:pPr>
              <w:pStyle w:val="TextoTabla"/>
            </w:pPr>
            <w:r w:rsidRPr="006D61EF">
              <w:lastRenderedPageBreak/>
              <w:t>2</w:t>
            </w:r>
          </w:p>
        </w:tc>
        <w:tc>
          <w:tcPr>
            <w:tcW w:w="7493" w:type="dxa"/>
            <w:gridSpan w:val="4"/>
            <w:tcBorders>
              <w:bottom w:val="single" w:sz="6" w:space="0" w:color="000000"/>
            </w:tcBorders>
            <w:shd w:val="clear" w:color="auto" w:fill="auto"/>
          </w:tcPr>
          <w:p w14:paraId="74A814C8" w14:textId="0DA789AF" w:rsidR="004F7577" w:rsidRDefault="004F7577" w:rsidP="004F7577">
            <w:pPr>
              <w:pStyle w:val="TextoTabla"/>
            </w:pPr>
            <w:r>
              <w:t>Retención de Llamada AI.</w:t>
            </w:r>
          </w:p>
          <w:p w14:paraId="342BD0A5" w14:textId="77777777" w:rsidR="004F7577" w:rsidRDefault="004F7577" w:rsidP="00A3312E">
            <w:pPr>
              <w:pStyle w:val="TextoTabla"/>
              <w:numPr>
                <w:ilvl w:val="0"/>
                <w:numId w:val="141"/>
              </w:numPr>
            </w:pPr>
            <w:r>
              <w:t>Desde Puesto 1, establecer (llevar a estado CONVERSACION) una llamada AI con puesto 2. El control de la Llamada pasa a la tecla 19+1.</w:t>
            </w:r>
          </w:p>
          <w:p w14:paraId="0588028E" w14:textId="77777777" w:rsidR="004F7577" w:rsidRDefault="004F7577" w:rsidP="00A3312E">
            <w:pPr>
              <w:pStyle w:val="TextoTabla"/>
              <w:numPr>
                <w:ilvl w:val="0"/>
                <w:numId w:val="141"/>
              </w:numPr>
            </w:pPr>
            <w:r>
              <w:t>Desde Puesto 1, pulsar tecla RETENER. Comprobar que:</w:t>
            </w:r>
          </w:p>
          <w:p w14:paraId="79C14614" w14:textId="77777777" w:rsidR="004F7577" w:rsidRDefault="004F7577" w:rsidP="00A3312E">
            <w:pPr>
              <w:pStyle w:val="TextoTabla"/>
              <w:numPr>
                <w:ilvl w:val="1"/>
                <w:numId w:val="141"/>
              </w:numPr>
            </w:pPr>
            <w:r>
              <w:t>Se interrumpe la comunicación de audio entre puesto 1 y puesto 2.</w:t>
            </w:r>
          </w:p>
          <w:p w14:paraId="623EC2A8" w14:textId="77777777" w:rsidR="004F7577" w:rsidRDefault="004F7577" w:rsidP="00A3312E">
            <w:pPr>
              <w:pStyle w:val="TextoTabla"/>
              <w:numPr>
                <w:ilvl w:val="1"/>
                <w:numId w:val="141"/>
              </w:numPr>
            </w:pPr>
            <w:r>
              <w:t xml:space="preserve">En puesto 1: </w:t>
            </w:r>
          </w:p>
          <w:p w14:paraId="58454FDD" w14:textId="77777777" w:rsidR="004F7577" w:rsidRDefault="004F7577" w:rsidP="00A3312E">
            <w:pPr>
              <w:pStyle w:val="TextoTabla"/>
              <w:numPr>
                <w:ilvl w:val="2"/>
                <w:numId w:val="141"/>
              </w:numPr>
            </w:pPr>
            <w:r>
              <w:t>La tecla RETENER pasa a estado ACTIVADO.</w:t>
            </w:r>
          </w:p>
          <w:p w14:paraId="38A0E1F2" w14:textId="77777777" w:rsidR="004F7577" w:rsidRDefault="004F7577" w:rsidP="00A3312E">
            <w:pPr>
              <w:pStyle w:val="TextoTabla"/>
              <w:numPr>
                <w:ilvl w:val="2"/>
                <w:numId w:val="141"/>
              </w:numPr>
            </w:pPr>
            <w:r>
              <w:t>La posición 19+1 para a estado “LLAMADA RETENIDA”.</w:t>
            </w:r>
          </w:p>
          <w:p w14:paraId="5CF3F4DE" w14:textId="77777777" w:rsidR="004F7577" w:rsidRDefault="004F7577" w:rsidP="00A3312E">
            <w:pPr>
              <w:pStyle w:val="TextoTabla"/>
              <w:numPr>
                <w:ilvl w:val="2"/>
                <w:numId w:val="141"/>
              </w:numPr>
            </w:pPr>
            <w:r>
              <w:t>La tecla AD en pantalla AI está en LLAMADA RETENIDA.</w:t>
            </w:r>
          </w:p>
          <w:p w14:paraId="6CCB4360" w14:textId="67BF2D16" w:rsidR="004F7577" w:rsidRDefault="004F7577" w:rsidP="00A3312E">
            <w:pPr>
              <w:pStyle w:val="TextoTabla"/>
              <w:numPr>
                <w:ilvl w:val="2"/>
                <w:numId w:val="141"/>
              </w:numPr>
            </w:pPr>
            <w:r>
              <w:t>Aparece el mensaje “retiene a “+ identificador de puesto 2.</w:t>
            </w:r>
          </w:p>
          <w:p w14:paraId="4EB97A2D" w14:textId="77777777" w:rsidR="004F7577" w:rsidRDefault="004F7577" w:rsidP="00A3312E">
            <w:pPr>
              <w:pStyle w:val="TextoTabla"/>
              <w:numPr>
                <w:ilvl w:val="1"/>
                <w:numId w:val="141"/>
              </w:numPr>
            </w:pPr>
            <w:r>
              <w:t xml:space="preserve">En puesto 2: </w:t>
            </w:r>
          </w:p>
          <w:p w14:paraId="2A88CD8F" w14:textId="12B2412F" w:rsidR="004F7577" w:rsidRDefault="004F7577" w:rsidP="00A3312E">
            <w:pPr>
              <w:pStyle w:val="TextoTabla"/>
              <w:numPr>
                <w:ilvl w:val="2"/>
                <w:numId w:val="141"/>
              </w:numPr>
            </w:pPr>
            <w:r>
              <w:t xml:space="preserve">Aparece el mensaje “retenido por </w:t>
            </w:r>
            <w:r w:rsidR="00366AA5">
              <w:t>“+</w:t>
            </w:r>
            <w:r>
              <w:t xml:space="preserve"> identificador de puesto 1.</w:t>
            </w:r>
          </w:p>
          <w:p w14:paraId="6E73AC95" w14:textId="77777777" w:rsidR="004F7577" w:rsidRDefault="004F7577" w:rsidP="00A3312E">
            <w:pPr>
              <w:pStyle w:val="TextoTabla"/>
              <w:numPr>
                <w:ilvl w:val="2"/>
                <w:numId w:val="141"/>
              </w:numPr>
            </w:pPr>
            <w:r>
              <w:t>Se escucha en cascos el tono de Llamada retenida.</w:t>
            </w:r>
          </w:p>
          <w:p w14:paraId="5CAC3EC9" w14:textId="77777777" w:rsidR="004F7577" w:rsidRDefault="004F7577" w:rsidP="00A3312E">
            <w:pPr>
              <w:pStyle w:val="TextoTabla"/>
              <w:numPr>
                <w:ilvl w:val="0"/>
                <w:numId w:val="141"/>
              </w:numPr>
            </w:pPr>
            <w:r>
              <w:t>Desde puesto 1, se pulsa la tecla 19+1 correspondiente a la conversación retenida. Comprobar que:</w:t>
            </w:r>
          </w:p>
          <w:p w14:paraId="6063F5CC" w14:textId="77777777" w:rsidR="004F7577" w:rsidRDefault="004F7577" w:rsidP="00A3312E">
            <w:pPr>
              <w:pStyle w:val="TextoTabla"/>
              <w:numPr>
                <w:ilvl w:val="1"/>
                <w:numId w:val="141"/>
              </w:numPr>
            </w:pPr>
            <w:r>
              <w:t>Se recupera la comunicación de audio entre puesto 1 y puesto 2.</w:t>
            </w:r>
          </w:p>
          <w:p w14:paraId="627406C2" w14:textId="77777777" w:rsidR="004F7577" w:rsidRDefault="004F7577" w:rsidP="00A3312E">
            <w:pPr>
              <w:pStyle w:val="TextoTabla"/>
              <w:numPr>
                <w:ilvl w:val="1"/>
                <w:numId w:val="141"/>
              </w:numPr>
            </w:pPr>
            <w:r>
              <w:t>En puesto 1:</w:t>
            </w:r>
          </w:p>
          <w:p w14:paraId="7A37BB12" w14:textId="77777777" w:rsidR="004F7577" w:rsidRDefault="004F7577" w:rsidP="00A3312E">
            <w:pPr>
              <w:pStyle w:val="TextoTabla"/>
              <w:numPr>
                <w:ilvl w:val="2"/>
                <w:numId w:val="141"/>
              </w:numPr>
            </w:pPr>
            <w:r>
              <w:t>La tecla RETENER pasa a estado REPOSO.</w:t>
            </w:r>
          </w:p>
          <w:p w14:paraId="72F2EB40" w14:textId="77777777" w:rsidR="004F7577" w:rsidRDefault="004F7577" w:rsidP="00A3312E">
            <w:pPr>
              <w:pStyle w:val="TextoTabla"/>
              <w:numPr>
                <w:ilvl w:val="2"/>
                <w:numId w:val="141"/>
              </w:numPr>
            </w:pPr>
            <w:r>
              <w:t>La tecla de paginación AI, pasa a estado “REPOSO”.</w:t>
            </w:r>
          </w:p>
          <w:p w14:paraId="2F31FAAC" w14:textId="77777777" w:rsidR="004F7577" w:rsidRDefault="004F7577" w:rsidP="00A3312E">
            <w:pPr>
              <w:pStyle w:val="TextoTabla"/>
              <w:numPr>
                <w:ilvl w:val="2"/>
                <w:numId w:val="141"/>
              </w:numPr>
            </w:pPr>
            <w:r>
              <w:t>La posición 19+1 pasa a estado CONVERSACION.</w:t>
            </w:r>
          </w:p>
          <w:p w14:paraId="23B58E73" w14:textId="77777777" w:rsidR="004F7577" w:rsidRDefault="004F7577" w:rsidP="00A3312E">
            <w:pPr>
              <w:pStyle w:val="TextoTabla"/>
              <w:numPr>
                <w:ilvl w:val="2"/>
                <w:numId w:val="141"/>
              </w:numPr>
            </w:pPr>
            <w:r>
              <w:t xml:space="preserve">Desaparece el mensaje “Retiene a </w:t>
            </w:r>
            <w:proofErr w:type="gramStart"/>
            <w:r>
              <w:t>“ y</w:t>
            </w:r>
            <w:proofErr w:type="gramEnd"/>
            <w:r>
              <w:t xml:space="preserve"> se sustituye por “Conversa con”.</w:t>
            </w:r>
          </w:p>
          <w:p w14:paraId="3AC9DC44" w14:textId="77777777" w:rsidR="004F7577" w:rsidRDefault="004F7577" w:rsidP="00A3312E">
            <w:pPr>
              <w:pStyle w:val="TextoTabla"/>
              <w:numPr>
                <w:ilvl w:val="1"/>
                <w:numId w:val="141"/>
              </w:numPr>
            </w:pPr>
            <w:r>
              <w:t>En puesto 2:</w:t>
            </w:r>
          </w:p>
          <w:p w14:paraId="6DE35DA5" w14:textId="77777777" w:rsidR="004F7577" w:rsidRDefault="004F7577" w:rsidP="00A3312E">
            <w:pPr>
              <w:pStyle w:val="TextoTabla"/>
              <w:numPr>
                <w:ilvl w:val="2"/>
                <w:numId w:val="141"/>
              </w:numPr>
            </w:pPr>
            <w:r>
              <w:lastRenderedPageBreak/>
              <w:t xml:space="preserve">Desaparece el mensaje “Retenido por </w:t>
            </w:r>
            <w:proofErr w:type="gramStart"/>
            <w:r>
              <w:t>“ y</w:t>
            </w:r>
            <w:proofErr w:type="gramEnd"/>
            <w:r>
              <w:t xml:space="preserve"> se sustituye por “Conversa con “.</w:t>
            </w:r>
          </w:p>
          <w:p w14:paraId="1991EDC6" w14:textId="77777777" w:rsidR="004F7577" w:rsidRDefault="004F7577" w:rsidP="00A3312E">
            <w:pPr>
              <w:pStyle w:val="TextoTabla"/>
              <w:numPr>
                <w:ilvl w:val="0"/>
                <w:numId w:val="141"/>
              </w:numPr>
            </w:pPr>
            <w:r>
              <w:t>Liberar la Llamada.</w:t>
            </w:r>
          </w:p>
          <w:p w14:paraId="573EBB5A" w14:textId="1FDDC316" w:rsidR="005E0790" w:rsidRPr="006D61EF" w:rsidRDefault="004F7577" w:rsidP="00A3312E">
            <w:pPr>
              <w:pStyle w:val="TextoTabla"/>
              <w:numPr>
                <w:ilvl w:val="0"/>
                <w:numId w:val="141"/>
              </w:numPr>
            </w:pPr>
            <w:r>
              <w:t>Repetir con otros colaterales internos y externos.</w:t>
            </w:r>
          </w:p>
        </w:tc>
        <w:tc>
          <w:tcPr>
            <w:tcW w:w="851" w:type="dxa"/>
            <w:tcBorders>
              <w:bottom w:val="single" w:sz="6" w:space="0" w:color="000000"/>
            </w:tcBorders>
            <w:shd w:val="clear" w:color="auto" w:fill="auto"/>
          </w:tcPr>
          <w:p w14:paraId="1CA6562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4448DBB" w14:textId="77777777" w:rsidR="005E0790" w:rsidRPr="006D61EF" w:rsidRDefault="005E0790" w:rsidP="006939F9">
            <w:pPr>
              <w:pStyle w:val="TextoTabla"/>
            </w:pPr>
          </w:p>
        </w:tc>
      </w:tr>
      <w:tr w:rsidR="005E0790" w:rsidRPr="00183B8E" w14:paraId="50211D93" w14:textId="77777777" w:rsidTr="006939F9">
        <w:trPr>
          <w:trHeight w:val="20"/>
          <w:jc w:val="center"/>
        </w:trPr>
        <w:tc>
          <w:tcPr>
            <w:tcW w:w="695" w:type="dxa"/>
            <w:tcBorders>
              <w:bottom w:val="single" w:sz="6" w:space="0" w:color="000000"/>
            </w:tcBorders>
            <w:shd w:val="clear" w:color="auto" w:fill="auto"/>
          </w:tcPr>
          <w:p w14:paraId="63D82C4A"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3F9E8E6E" w14:textId="2333209A" w:rsidR="00366AA5" w:rsidRDefault="00366AA5" w:rsidP="00366AA5">
            <w:pPr>
              <w:pStyle w:val="TextoTabla"/>
            </w:pPr>
            <w:r>
              <w:t xml:space="preserve">Excepciones: Cuelgue de colateral retenido. </w:t>
            </w:r>
          </w:p>
          <w:p w14:paraId="7727F676" w14:textId="040CA9E4" w:rsidR="005E0790" w:rsidRPr="006D61EF" w:rsidRDefault="00366AA5" w:rsidP="00A3312E">
            <w:pPr>
              <w:pStyle w:val="TextoTabla"/>
              <w:numPr>
                <w:ilvl w:val="0"/>
                <w:numId w:val="141"/>
              </w:numPr>
            </w:pPr>
            <w:r>
              <w:t>Comprobar que cuando una llamada está retenida, el colateral retenido puede finalizar la llamada y que todas las indicaciones relacionadas con la llamada, en ambos colaterales, pasan a estado “REPOSO”.</w:t>
            </w:r>
          </w:p>
        </w:tc>
        <w:tc>
          <w:tcPr>
            <w:tcW w:w="851" w:type="dxa"/>
            <w:tcBorders>
              <w:bottom w:val="single" w:sz="6" w:space="0" w:color="000000"/>
            </w:tcBorders>
            <w:shd w:val="clear" w:color="auto" w:fill="auto"/>
          </w:tcPr>
          <w:p w14:paraId="5326F61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8BAC4EB" w14:textId="77777777" w:rsidR="005E0790" w:rsidRPr="006D61EF" w:rsidRDefault="005E0790" w:rsidP="006939F9">
            <w:pPr>
              <w:pStyle w:val="TextoTabla"/>
            </w:pPr>
          </w:p>
        </w:tc>
      </w:tr>
      <w:tr w:rsidR="005E0790" w:rsidRPr="00183B8E" w14:paraId="20606E7E" w14:textId="77777777" w:rsidTr="006939F9">
        <w:trPr>
          <w:trHeight w:val="20"/>
          <w:jc w:val="center"/>
        </w:trPr>
        <w:tc>
          <w:tcPr>
            <w:tcW w:w="695" w:type="dxa"/>
            <w:tcBorders>
              <w:bottom w:val="single" w:sz="6" w:space="0" w:color="000000"/>
            </w:tcBorders>
            <w:shd w:val="clear" w:color="auto" w:fill="auto"/>
          </w:tcPr>
          <w:p w14:paraId="21785EB4"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6AC606F0" w14:textId="476E73FD" w:rsidR="00366AA5" w:rsidRDefault="00366AA5" w:rsidP="00366AA5">
            <w:pPr>
              <w:pStyle w:val="TextoTabla"/>
            </w:pPr>
            <w:r>
              <w:t xml:space="preserve">Excepciones: Retención de más de una llamada. </w:t>
            </w:r>
          </w:p>
          <w:p w14:paraId="21D5F21D" w14:textId="74FD6478" w:rsidR="005E0790" w:rsidRPr="006D61EF" w:rsidRDefault="00366AA5" w:rsidP="00A3312E">
            <w:pPr>
              <w:pStyle w:val="TextoTabla"/>
              <w:numPr>
                <w:ilvl w:val="0"/>
                <w:numId w:val="141"/>
              </w:numPr>
            </w:pPr>
            <w:r>
              <w:t>Comprobar que el sistema puede mantener más de una llamada RETENIDA, pero solo una de ellas en CONVERSACION.</w:t>
            </w:r>
          </w:p>
        </w:tc>
        <w:tc>
          <w:tcPr>
            <w:tcW w:w="851" w:type="dxa"/>
            <w:tcBorders>
              <w:bottom w:val="single" w:sz="6" w:space="0" w:color="000000"/>
            </w:tcBorders>
            <w:shd w:val="clear" w:color="auto" w:fill="auto"/>
          </w:tcPr>
          <w:p w14:paraId="27B60A65"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DB97F97" w14:textId="77777777" w:rsidR="005E0790" w:rsidRPr="006D61EF" w:rsidRDefault="005E0790" w:rsidP="006939F9">
            <w:pPr>
              <w:pStyle w:val="TextoTabla"/>
            </w:pPr>
          </w:p>
        </w:tc>
      </w:tr>
      <w:tr w:rsidR="005E0790" w:rsidRPr="006D61EF" w14:paraId="7FF003BC" w14:textId="77777777" w:rsidTr="006939F9">
        <w:trPr>
          <w:trHeight w:val="20"/>
          <w:jc w:val="center"/>
        </w:trPr>
        <w:tc>
          <w:tcPr>
            <w:tcW w:w="695" w:type="dxa"/>
            <w:tcBorders>
              <w:bottom w:val="single" w:sz="6" w:space="0" w:color="000000"/>
            </w:tcBorders>
            <w:shd w:val="clear" w:color="auto" w:fill="auto"/>
          </w:tcPr>
          <w:p w14:paraId="2E7B98D0"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17DCE078" w14:textId="0A1F9E04" w:rsidR="00366AA5" w:rsidRDefault="00366AA5" w:rsidP="00366AA5">
            <w:pPr>
              <w:pStyle w:val="TextoTabla"/>
            </w:pPr>
            <w:r>
              <w:t xml:space="preserve">Excepciones: Recuperación de una llamada con otra en conversación. </w:t>
            </w:r>
          </w:p>
          <w:p w14:paraId="56A23083" w14:textId="147B6980" w:rsidR="005E0790" w:rsidRPr="006D61EF" w:rsidRDefault="00366AA5" w:rsidP="00A3312E">
            <w:pPr>
              <w:pStyle w:val="TextoTabla"/>
              <w:numPr>
                <w:ilvl w:val="0"/>
                <w:numId w:val="141"/>
              </w:numPr>
            </w:pPr>
            <w:r>
              <w:t>Comprobar que cuando se recupera una llamada RETENIDA, estando otra en CONVERSACION, se finaliza esta última llamada.</w:t>
            </w:r>
          </w:p>
        </w:tc>
        <w:tc>
          <w:tcPr>
            <w:tcW w:w="851" w:type="dxa"/>
            <w:tcBorders>
              <w:bottom w:val="single" w:sz="6" w:space="0" w:color="000000"/>
            </w:tcBorders>
            <w:shd w:val="clear" w:color="auto" w:fill="auto"/>
          </w:tcPr>
          <w:p w14:paraId="272C0056"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E15A88D" w14:textId="77777777" w:rsidR="005E0790" w:rsidRPr="006D61EF" w:rsidRDefault="005E0790" w:rsidP="006939F9">
            <w:pPr>
              <w:pStyle w:val="TextoTabla"/>
            </w:pPr>
          </w:p>
        </w:tc>
      </w:tr>
      <w:tr w:rsidR="005E0790" w:rsidRPr="00183B8E" w14:paraId="05080B06" w14:textId="77777777" w:rsidTr="006939F9">
        <w:trPr>
          <w:trHeight w:val="20"/>
          <w:jc w:val="center"/>
        </w:trPr>
        <w:tc>
          <w:tcPr>
            <w:tcW w:w="695" w:type="dxa"/>
            <w:tcBorders>
              <w:bottom w:val="single" w:sz="6" w:space="0" w:color="000000"/>
            </w:tcBorders>
            <w:shd w:val="clear" w:color="auto" w:fill="auto"/>
          </w:tcPr>
          <w:p w14:paraId="5D8DF938"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A9EB5F5" w14:textId="77777777" w:rsidR="005E0790" w:rsidRPr="006D61EF" w:rsidRDefault="005E0790" w:rsidP="006939F9">
            <w:pPr>
              <w:pStyle w:val="TextoTabla"/>
            </w:pPr>
          </w:p>
        </w:tc>
        <w:tc>
          <w:tcPr>
            <w:tcW w:w="851" w:type="dxa"/>
            <w:tcBorders>
              <w:bottom w:val="single" w:sz="6" w:space="0" w:color="000000"/>
            </w:tcBorders>
            <w:shd w:val="clear" w:color="auto" w:fill="auto"/>
          </w:tcPr>
          <w:p w14:paraId="25B73EF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1F73DBC" w14:textId="77777777" w:rsidR="005E0790" w:rsidRPr="006D61EF" w:rsidRDefault="005E0790" w:rsidP="006939F9">
            <w:pPr>
              <w:pStyle w:val="TextoTabla"/>
            </w:pPr>
          </w:p>
        </w:tc>
      </w:tr>
      <w:tr w:rsidR="005E0790" w:rsidRPr="00183B8E" w14:paraId="0D981E0D"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09BA1BA" w14:textId="36911F2D" w:rsidR="005E0790" w:rsidRPr="006D61EF" w:rsidRDefault="005E0790" w:rsidP="006939F9">
            <w:pPr>
              <w:pStyle w:val="TextoTabla"/>
            </w:pPr>
          </w:p>
        </w:tc>
      </w:tr>
    </w:tbl>
    <w:p w14:paraId="7BDF302F" w14:textId="77777777" w:rsidR="005E0790" w:rsidRPr="005E0790" w:rsidRDefault="005E0790" w:rsidP="005E0790"/>
    <w:p w14:paraId="736BF694" w14:textId="77777777" w:rsidR="00366AA5" w:rsidRDefault="00366AA5">
      <w:pPr>
        <w:spacing w:before="0" w:after="0" w:line="240" w:lineRule="auto"/>
        <w:jc w:val="left"/>
        <w:rPr>
          <w:u w:val="single"/>
        </w:rPr>
      </w:pPr>
      <w:r>
        <w:rPr>
          <w:u w:val="single"/>
        </w:rPr>
        <w:br w:type="page"/>
      </w:r>
    </w:p>
    <w:p w14:paraId="32F8570B" w14:textId="0FDF7066" w:rsidR="00391171" w:rsidRDefault="00391171" w:rsidP="00391171">
      <w:pPr>
        <w:pStyle w:val="Ttulo2"/>
      </w:pPr>
      <w:bookmarkStart w:id="473" w:name="_Toc318897630"/>
      <w:bookmarkStart w:id="474" w:name="_Toc357060695"/>
      <w:bookmarkStart w:id="475" w:name="_Toc445195521"/>
      <w:bookmarkStart w:id="476" w:name="_Toc519068360"/>
      <w:bookmarkStart w:id="477" w:name="_Toc2687419"/>
      <w:bookmarkStart w:id="478" w:name="_Ref109714203"/>
      <w:bookmarkStart w:id="479" w:name="_Ref109715306"/>
      <w:bookmarkStart w:id="480" w:name="_Toc131162604"/>
      <w:r w:rsidRPr="009D03A0">
        <w:lastRenderedPageBreak/>
        <w:t>U5KI.HTWR.05.015. Transferencia.</w:t>
      </w:r>
      <w:bookmarkEnd w:id="473"/>
      <w:bookmarkEnd w:id="474"/>
      <w:bookmarkEnd w:id="475"/>
      <w:bookmarkEnd w:id="476"/>
      <w:bookmarkEnd w:id="477"/>
      <w:bookmarkEnd w:id="478"/>
      <w:bookmarkEnd w:id="479"/>
      <w:bookmarkEnd w:id="48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4C5C6877"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62ECC33" w14:textId="77777777" w:rsidR="005E0790" w:rsidRPr="006D61EF" w:rsidRDefault="005E0790" w:rsidP="006939F9">
            <w:pPr>
              <w:pStyle w:val="TextoTabla"/>
            </w:pPr>
          </w:p>
        </w:tc>
      </w:tr>
      <w:tr w:rsidR="005E0790" w:rsidRPr="006D61EF" w14:paraId="004DD658" w14:textId="77777777" w:rsidTr="006939F9">
        <w:trPr>
          <w:trHeight w:val="20"/>
          <w:jc w:val="center"/>
        </w:trPr>
        <w:tc>
          <w:tcPr>
            <w:tcW w:w="1971" w:type="dxa"/>
            <w:gridSpan w:val="2"/>
            <w:shd w:val="clear" w:color="auto" w:fill="D9D9D9" w:themeFill="background1" w:themeFillShade="D9"/>
          </w:tcPr>
          <w:p w14:paraId="10206FF4" w14:textId="77777777" w:rsidR="005E0790" w:rsidRPr="006D61EF" w:rsidRDefault="005E0790" w:rsidP="006939F9">
            <w:pPr>
              <w:pStyle w:val="TextoTabla"/>
              <w:rPr>
                <w:b/>
              </w:rPr>
            </w:pPr>
            <w:r w:rsidRPr="006D61EF">
              <w:rPr>
                <w:b/>
              </w:rPr>
              <w:t>Grupo</w:t>
            </w:r>
          </w:p>
        </w:tc>
        <w:tc>
          <w:tcPr>
            <w:tcW w:w="2371" w:type="dxa"/>
            <w:shd w:val="clear" w:color="auto" w:fill="auto"/>
          </w:tcPr>
          <w:p w14:paraId="4773AB7F" w14:textId="00B03597" w:rsidR="005E0790" w:rsidRPr="006D61EF" w:rsidRDefault="00FF0D83" w:rsidP="006939F9">
            <w:pPr>
              <w:pStyle w:val="TextoTabla"/>
            </w:pPr>
            <w:r>
              <w:t>Telefonía</w:t>
            </w:r>
          </w:p>
        </w:tc>
        <w:tc>
          <w:tcPr>
            <w:tcW w:w="2161" w:type="dxa"/>
            <w:shd w:val="clear" w:color="auto" w:fill="D9D9D9" w:themeFill="background1" w:themeFillShade="D9"/>
          </w:tcPr>
          <w:p w14:paraId="3B870865"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4659DBB0" w14:textId="11E86B94" w:rsidR="005E0790" w:rsidRPr="006D61EF" w:rsidRDefault="00FF0D83" w:rsidP="006939F9">
            <w:pPr>
              <w:pStyle w:val="TextoTabla"/>
            </w:pPr>
            <w:r w:rsidRPr="00FF0D83">
              <w:t>U5KI.HTWR.05.015</w:t>
            </w:r>
          </w:p>
        </w:tc>
      </w:tr>
      <w:tr w:rsidR="005E0790" w:rsidRPr="00183B8E" w14:paraId="41876293" w14:textId="77777777" w:rsidTr="006939F9">
        <w:trPr>
          <w:trHeight w:val="20"/>
          <w:jc w:val="center"/>
        </w:trPr>
        <w:tc>
          <w:tcPr>
            <w:tcW w:w="1971" w:type="dxa"/>
            <w:gridSpan w:val="2"/>
            <w:shd w:val="clear" w:color="auto" w:fill="D9D9D9" w:themeFill="background1" w:themeFillShade="D9"/>
          </w:tcPr>
          <w:p w14:paraId="4524948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2763FA55" w14:textId="4C393732" w:rsidR="005E0790" w:rsidRPr="006D61EF" w:rsidRDefault="00FF0D83" w:rsidP="006939F9">
            <w:pPr>
              <w:pStyle w:val="TextoTabla"/>
            </w:pPr>
            <w:r>
              <w:t>Transferencia</w:t>
            </w:r>
          </w:p>
        </w:tc>
      </w:tr>
      <w:tr w:rsidR="005E0790" w:rsidRPr="00183B8E" w14:paraId="48D85692" w14:textId="77777777" w:rsidTr="006939F9">
        <w:trPr>
          <w:trHeight w:val="20"/>
          <w:jc w:val="center"/>
        </w:trPr>
        <w:tc>
          <w:tcPr>
            <w:tcW w:w="1971" w:type="dxa"/>
            <w:gridSpan w:val="2"/>
            <w:shd w:val="clear" w:color="auto" w:fill="D9D9D9" w:themeFill="background1" w:themeFillShade="D9"/>
          </w:tcPr>
          <w:p w14:paraId="01DD7720"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282FB24F" w14:textId="7F36F27F" w:rsidR="005E0790" w:rsidRPr="006D61EF" w:rsidRDefault="00FF0D83" w:rsidP="006939F9">
            <w:pPr>
              <w:pStyle w:val="TextoTabla"/>
            </w:pPr>
            <w:r w:rsidRPr="00FF0D83">
              <w:t>Comprobar que el sistema implementa y gestiona adecuadamente la facilidad transferencia de llamada.</w:t>
            </w:r>
          </w:p>
        </w:tc>
      </w:tr>
      <w:tr w:rsidR="005E0790" w:rsidRPr="006D61EF" w14:paraId="708531FB" w14:textId="77777777" w:rsidTr="006939F9">
        <w:trPr>
          <w:trHeight w:val="20"/>
          <w:jc w:val="center"/>
        </w:trPr>
        <w:tc>
          <w:tcPr>
            <w:tcW w:w="1971" w:type="dxa"/>
            <w:gridSpan w:val="2"/>
            <w:shd w:val="clear" w:color="auto" w:fill="D9D9D9" w:themeFill="background1" w:themeFillShade="D9"/>
            <w:vAlign w:val="center"/>
          </w:tcPr>
          <w:p w14:paraId="2E7DEFA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314F23FA" w14:textId="77777777" w:rsidR="00FF0D83" w:rsidRDefault="00FF0D83" w:rsidP="00A3312E">
            <w:pPr>
              <w:pStyle w:val="TextoTabla"/>
              <w:numPr>
                <w:ilvl w:val="0"/>
                <w:numId w:val="144"/>
              </w:numPr>
            </w:pPr>
            <w:r>
              <w:t>Dos puestos de operador configurados en modo NORMAL con JACKS insertados.</w:t>
            </w:r>
          </w:p>
          <w:p w14:paraId="44240BA1" w14:textId="77777777" w:rsidR="00FF0D83" w:rsidRDefault="00FF0D83" w:rsidP="00A3312E">
            <w:pPr>
              <w:pStyle w:val="TextoTabla"/>
              <w:numPr>
                <w:ilvl w:val="0"/>
                <w:numId w:val="144"/>
              </w:numPr>
            </w:pPr>
            <w:r>
              <w:t>Colaterales de Telefonía.</w:t>
            </w:r>
          </w:p>
          <w:p w14:paraId="35DF0937" w14:textId="77777777" w:rsidR="00FF0D83" w:rsidRDefault="00FF0D83" w:rsidP="00A3312E">
            <w:pPr>
              <w:pStyle w:val="TextoTabla"/>
              <w:numPr>
                <w:ilvl w:val="1"/>
                <w:numId w:val="144"/>
              </w:numPr>
            </w:pPr>
            <w:r>
              <w:t>Teléfono BL.</w:t>
            </w:r>
          </w:p>
          <w:p w14:paraId="487141C5" w14:textId="77777777" w:rsidR="00FF0D83" w:rsidRDefault="00FF0D83" w:rsidP="00A3312E">
            <w:pPr>
              <w:pStyle w:val="TextoTabla"/>
              <w:numPr>
                <w:ilvl w:val="1"/>
                <w:numId w:val="144"/>
              </w:numPr>
            </w:pPr>
            <w:r>
              <w:t>Teléfono BC.</w:t>
            </w:r>
          </w:p>
          <w:p w14:paraId="3BF504A6" w14:textId="77777777" w:rsidR="00FF0D83" w:rsidRDefault="00FF0D83" w:rsidP="00A3312E">
            <w:pPr>
              <w:pStyle w:val="TextoTabla"/>
              <w:numPr>
                <w:ilvl w:val="1"/>
                <w:numId w:val="144"/>
              </w:numPr>
            </w:pPr>
            <w:r>
              <w:t>Teléfono SIP.</w:t>
            </w:r>
          </w:p>
          <w:p w14:paraId="41C0253A" w14:textId="77777777" w:rsidR="00FF0D83" w:rsidRDefault="00FF0D83" w:rsidP="00A3312E">
            <w:pPr>
              <w:pStyle w:val="TextoTabla"/>
              <w:numPr>
                <w:ilvl w:val="1"/>
                <w:numId w:val="144"/>
              </w:numPr>
            </w:pPr>
            <w:r>
              <w:t>Línea PABX.</w:t>
            </w:r>
          </w:p>
          <w:p w14:paraId="03610282" w14:textId="77777777" w:rsidR="00FF0D83" w:rsidRDefault="00FF0D83" w:rsidP="00A3312E">
            <w:pPr>
              <w:pStyle w:val="TextoTabla"/>
              <w:numPr>
                <w:ilvl w:val="1"/>
                <w:numId w:val="144"/>
              </w:numPr>
            </w:pPr>
            <w:r>
              <w:t>Colateral R2 (Equipo ETM).</w:t>
            </w:r>
          </w:p>
          <w:p w14:paraId="3BA9DFF0" w14:textId="77777777" w:rsidR="00FF0D83" w:rsidRDefault="00FF0D83" w:rsidP="00A3312E">
            <w:pPr>
              <w:pStyle w:val="TextoTabla"/>
              <w:numPr>
                <w:ilvl w:val="1"/>
                <w:numId w:val="144"/>
              </w:numPr>
            </w:pPr>
            <w:r>
              <w:t>Colateral N5 (Equipo ETM).</w:t>
            </w:r>
          </w:p>
          <w:p w14:paraId="5B26C0FE" w14:textId="77777777" w:rsidR="00FF0D83" w:rsidRDefault="00FF0D83" w:rsidP="00A3312E">
            <w:pPr>
              <w:pStyle w:val="TextoTabla"/>
              <w:numPr>
                <w:ilvl w:val="0"/>
                <w:numId w:val="144"/>
              </w:numPr>
            </w:pPr>
            <w:r>
              <w:t>Número de AI de colaterales conocidos. [Este número consiste en el nº del Prefijo de la Red a la que pertenece seguido del nº de abonado dentro de su red.  Para el caso de la Red ATS no es necesario introducir prefijo de Red].</w:t>
            </w:r>
          </w:p>
          <w:p w14:paraId="30601152" w14:textId="78C6BF64" w:rsidR="005E0790" w:rsidRPr="006D61EF" w:rsidRDefault="00FF0D83" w:rsidP="00A3312E">
            <w:pPr>
              <w:pStyle w:val="TextoTabla"/>
              <w:numPr>
                <w:ilvl w:val="0"/>
                <w:numId w:val="144"/>
              </w:numPr>
            </w:pPr>
            <w:r>
              <w:t>Configurar en equipos colaterales R2 / N5 y QSIG, orígenes no programados en páginas AD de destinos en Puesto 1.</w:t>
            </w:r>
          </w:p>
        </w:tc>
      </w:tr>
      <w:tr w:rsidR="005E0790" w:rsidRPr="006D61EF" w14:paraId="748A3D1C" w14:textId="77777777" w:rsidTr="006939F9">
        <w:trPr>
          <w:trHeight w:val="20"/>
          <w:jc w:val="center"/>
        </w:trPr>
        <w:tc>
          <w:tcPr>
            <w:tcW w:w="695" w:type="dxa"/>
            <w:shd w:val="clear" w:color="auto" w:fill="BFBFBF" w:themeFill="background1" w:themeFillShade="BF"/>
          </w:tcPr>
          <w:p w14:paraId="40DB570E"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9A78B14"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6B8F53AE" w14:textId="77777777" w:rsidR="005E0790" w:rsidRPr="006D61EF" w:rsidRDefault="005E0790" w:rsidP="006939F9">
            <w:pPr>
              <w:pStyle w:val="TextoTabla"/>
              <w:rPr>
                <w:b/>
              </w:rPr>
            </w:pPr>
            <w:r w:rsidRPr="006D61EF">
              <w:rPr>
                <w:b/>
              </w:rPr>
              <w:t>Resultado</w:t>
            </w:r>
          </w:p>
        </w:tc>
      </w:tr>
      <w:tr w:rsidR="005E0790" w:rsidRPr="006D61EF" w14:paraId="3522887C" w14:textId="77777777" w:rsidTr="006939F9">
        <w:trPr>
          <w:trHeight w:val="20"/>
          <w:jc w:val="center"/>
        </w:trPr>
        <w:tc>
          <w:tcPr>
            <w:tcW w:w="8188" w:type="dxa"/>
            <w:gridSpan w:val="5"/>
            <w:shd w:val="clear" w:color="auto" w:fill="D9D9D9" w:themeFill="background1" w:themeFillShade="D9"/>
          </w:tcPr>
          <w:p w14:paraId="76574199" w14:textId="77777777" w:rsidR="005E0790" w:rsidRPr="006D61EF" w:rsidRDefault="005E0790" w:rsidP="006939F9">
            <w:pPr>
              <w:pStyle w:val="TextoTabla"/>
              <w:rPr>
                <w:b/>
              </w:rPr>
            </w:pPr>
          </w:p>
        </w:tc>
        <w:tc>
          <w:tcPr>
            <w:tcW w:w="851" w:type="dxa"/>
            <w:shd w:val="clear" w:color="auto" w:fill="D9D9D9" w:themeFill="background1" w:themeFillShade="D9"/>
          </w:tcPr>
          <w:p w14:paraId="0C7C701D"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1CE5C0CF" w14:textId="77777777" w:rsidR="005E0790" w:rsidRPr="006D61EF" w:rsidRDefault="005E0790" w:rsidP="006939F9">
            <w:pPr>
              <w:pStyle w:val="TextoTabla"/>
              <w:rPr>
                <w:b/>
              </w:rPr>
            </w:pPr>
            <w:r w:rsidRPr="006D61EF">
              <w:rPr>
                <w:b/>
              </w:rPr>
              <w:t>NO</w:t>
            </w:r>
          </w:p>
        </w:tc>
      </w:tr>
      <w:tr w:rsidR="005E0790" w:rsidRPr="00183B8E" w14:paraId="7DC3DE6C" w14:textId="77777777" w:rsidTr="006939F9">
        <w:trPr>
          <w:trHeight w:val="20"/>
          <w:jc w:val="center"/>
        </w:trPr>
        <w:tc>
          <w:tcPr>
            <w:tcW w:w="695" w:type="dxa"/>
            <w:tcBorders>
              <w:bottom w:val="single" w:sz="6" w:space="0" w:color="000000"/>
            </w:tcBorders>
            <w:shd w:val="clear" w:color="auto" w:fill="auto"/>
          </w:tcPr>
          <w:p w14:paraId="08DADB3C"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21CA211" w14:textId="7BE08856" w:rsidR="00FF0D83" w:rsidRDefault="00FF0D83" w:rsidP="00FF0D83">
            <w:pPr>
              <w:pStyle w:val="TextoTabla"/>
            </w:pPr>
            <w:r>
              <w:t>Trasferencia con consulta previa.</w:t>
            </w:r>
          </w:p>
          <w:p w14:paraId="2F823A8C" w14:textId="47E4E906" w:rsidR="00FF0D83" w:rsidRDefault="00FF0D83" w:rsidP="00A3312E">
            <w:pPr>
              <w:pStyle w:val="TextoTabla"/>
              <w:numPr>
                <w:ilvl w:val="0"/>
                <w:numId w:val="145"/>
              </w:numPr>
            </w:pPr>
            <w:r>
              <w:t>En puesto 1, establecer una llamada a un colateral externo.</w:t>
            </w:r>
          </w:p>
          <w:p w14:paraId="320CD491" w14:textId="44BC31EF" w:rsidR="00FF0D83" w:rsidRDefault="00FF0D83" w:rsidP="00A3312E">
            <w:pPr>
              <w:pStyle w:val="TextoTabla"/>
              <w:numPr>
                <w:ilvl w:val="0"/>
                <w:numId w:val="145"/>
              </w:numPr>
            </w:pPr>
            <w:r>
              <w:t>Retener la llamada.</w:t>
            </w:r>
          </w:p>
          <w:p w14:paraId="314391FF" w14:textId="2D5E36A7" w:rsidR="00FF0D83" w:rsidRDefault="00FF0D83" w:rsidP="00A3312E">
            <w:pPr>
              <w:pStyle w:val="TextoTabla"/>
              <w:numPr>
                <w:ilvl w:val="0"/>
                <w:numId w:val="145"/>
              </w:numPr>
            </w:pPr>
            <w:r>
              <w:t>En puesto 1, establecer una llamada a puesto 2.</w:t>
            </w:r>
          </w:p>
          <w:p w14:paraId="0844BCE1" w14:textId="0D4CB1AA" w:rsidR="00FF0D83" w:rsidRDefault="00FF0D83" w:rsidP="00A3312E">
            <w:pPr>
              <w:pStyle w:val="TextoTabla"/>
              <w:numPr>
                <w:ilvl w:val="0"/>
                <w:numId w:val="145"/>
              </w:numPr>
            </w:pPr>
            <w:r>
              <w:t>Pulsar la tecla TRANSFERIR. Comprobar que:</w:t>
            </w:r>
          </w:p>
          <w:p w14:paraId="500EC407" w14:textId="42A87468" w:rsidR="00FF0D83" w:rsidRDefault="00FF0D83" w:rsidP="00A3312E">
            <w:pPr>
              <w:pStyle w:val="TextoTabla"/>
              <w:numPr>
                <w:ilvl w:val="1"/>
                <w:numId w:val="145"/>
              </w:numPr>
            </w:pPr>
            <w:r>
              <w:t>La tecla TRANSFERIR pasa a estado “TRANSFERENCIA EN CURSO”.</w:t>
            </w:r>
          </w:p>
          <w:p w14:paraId="61831489" w14:textId="6DA62340" w:rsidR="00FF0D83" w:rsidRDefault="00FF0D83" w:rsidP="00A3312E">
            <w:pPr>
              <w:pStyle w:val="TextoTabla"/>
              <w:numPr>
                <w:ilvl w:val="1"/>
                <w:numId w:val="145"/>
              </w:numPr>
            </w:pPr>
            <w:r>
              <w:t>Se puede anular la TRANSFERENCIA mediante la tecla ANULAR.</w:t>
            </w:r>
          </w:p>
          <w:p w14:paraId="7CB7BD5C" w14:textId="2559941B" w:rsidR="00FF0D83" w:rsidRDefault="00FF0D83" w:rsidP="00A3312E">
            <w:pPr>
              <w:pStyle w:val="TextoTabla"/>
              <w:numPr>
                <w:ilvl w:val="0"/>
                <w:numId w:val="145"/>
              </w:numPr>
            </w:pPr>
            <w:r>
              <w:t>Pulsar la tecla AD o 19+1 correspondiente a la llamada retenida. Comprobar que:</w:t>
            </w:r>
          </w:p>
          <w:p w14:paraId="2FE85A59" w14:textId="4EC9F190" w:rsidR="00FF0D83" w:rsidRDefault="00FF0D83" w:rsidP="00A3312E">
            <w:pPr>
              <w:pStyle w:val="TextoTabla"/>
              <w:numPr>
                <w:ilvl w:val="1"/>
                <w:numId w:val="145"/>
              </w:numPr>
            </w:pPr>
            <w:r>
              <w:t>Puesto 2 recibe la llamada del colateral retenido (se transfiere la llamada).</w:t>
            </w:r>
          </w:p>
          <w:p w14:paraId="7FDEDFC5" w14:textId="53642FDC" w:rsidR="00FF0D83" w:rsidRDefault="00FF0D83" w:rsidP="00A3312E">
            <w:pPr>
              <w:pStyle w:val="TextoTabla"/>
              <w:numPr>
                <w:ilvl w:val="1"/>
                <w:numId w:val="145"/>
              </w:numPr>
            </w:pPr>
            <w:r>
              <w:t xml:space="preserve">La tecla AD o 19+1 en puesto 1 pasa </w:t>
            </w:r>
            <w:proofErr w:type="gramStart"/>
            <w:r>
              <w:t>a</w:t>
            </w:r>
            <w:proofErr w:type="gramEnd"/>
            <w:r>
              <w:t xml:space="preserve"> estado REPOSO.</w:t>
            </w:r>
          </w:p>
          <w:p w14:paraId="243B87CC" w14:textId="49D1D745" w:rsidR="00FF0D83" w:rsidRDefault="00FF0D83" w:rsidP="00A3312E">
            <w:pPr>
              <w:pStyle w:val="TextoTabla"/>
              <w:numPr>
                <w:ilvl w:val="1"/>
                <w:numId w:val="145"/>
              </w:numPr>
            </w:pPr>
            <w:r>
              <w:t>La tecla TRANSFERIR, pasa a estado REPOSO.</w:t>
            </w:r>
          </w:p>
          <w:p w14:paraId="1AD56112" w14:textId="2E1096C4" w:rsidR="00FF0D83" w:rsidRDefault="00FF0D83" w:rsidP="00A3312E">
            <w:pPr>
              <w:pStyle w:val="TextoTabla"/>
              <w:numPr>
                <w:ilvl w:val="0"/>
                <w:numId w:val="145"/>
              </w:numPr>
            </w:pPr>
            <w:r>
              <w:t>Liberar la Llamada en puesto 2.</w:t>
            </w:r>
          </w:p>
          <w:p w14:paraId="4F194CA3" w14:textId="0EB3944C" w:rsidR="005E0790" w:rsidRPr="006D61EF" w:rsidRDefault="00FF0D83" w:rsidP="00A3312E">
            <w:pPr>
              <w:pStyle w:val="TextoTabla"/>
              <w:numPr>
                <w:ilvl w:val="0"/>
                <w:numId w:val="145"/>
              </w:numPr>
            </w:pPr>
            <w:r>
              <w:t>Repetir con otras posiciones y colaterales.</w:t>
            </w:r>
          </w:p>
        </w:tc>
        <w:tc>
          <w:tcPr>
            <w:tcW w:w="851" w:type="dxa"/>
            <w:tcBorders>
              <w:bottom w:val="single" w:sz="6" w:space="0" w:color="000000"/>
            </w:tcBorders>
            <w:shd w:val="clear" w:color="auto" w:fill="auto"/>
          </w:tcPr>
          <w:p w14:paraId="189DD9C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7AB7F1CA" w14:textId="77777777" w:rsidR="005E0790" w:rsidRPr="006D61EF" w:rsidRDefault="005E0790" w:rsidP="006939F9">
            <w:pPr>
              <w:pStyle w:val="TextoTabla"/>
            </w:pPr>
          </w:p>
        </w:tc>
      </w:tr>
      <w:tr w:rsidR="005E0790" w:rsidRPr="00183B8E" w14:paraId="0B4A84AA" w14:textId="77777777" w:rsidTr="006939F9">
        <w:trPr>
          <w:trHeight w:val="20"/>
          <w:jc w:val="center"/>
        </w:trPr>
        <w:tc>
          <w:tcPr>
            <w:tcW w:w="695" w:type="dxa"/>
            <w:tcBorders>
              <w:bottom w:val="single" w:sz="6" w:space="0" w:color="000000"/>
            </w:tcBorders>
            <w:shd w:val="clear" w:color="auto" w:fill="auto"/>
          </w:tcPr>
          <w:p w14:paraId="5E38C1CE"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0088EB5D" w14:textId="618D055C" w:rsidR="00B6402F" w:rsidRDefault="00B6402F" w:rsidP="00B6402F">
            <w:pPr>
              <w:pStyle w:val="TextoTabla"/>
            </w:pPr>
            <w:r>
              <w:t>Transferencia Directa.</w:t>
            </w:r>
          </w:p>
          <w:p w14:paraId="1FBA1140" w14:textId="5BC6CD51" w:rsidR="00B6402F" w:rsidRDefault="00B6402F" w:rsidP="00A3312E">
            <w:pPr>
              <w:pStyle w:val="TextoTabla"/>
              <w:numPr>
                <w:ilvl w:val="0"/>
                <w:numId w:val="146"/>
              </w:numPr>
            </w:pPr>
            <w:r>
              <w:lastRenderedPageBreak/>
              <w:t>En puesto 1, establecer una llamada a un colateral externo.</w:t>
            </w:r>
          </w:p>
          <w:p w14:paraId="40347C26" w14:textId="6F7C6822" w:rsidR="00B6402F" w:rsidRDefault="00B6402F" w:rsidP="00A3312E">
            <w:pPr>
              <w:pStyle w:val="TextoTabla"/>
              <w:numPr>
                <w:ilvl w:val="0"/>
                <w:numId w:val="146"/>
              </w:numPr>
            </w:pPr>
            <w:r>
              <w:t>Pulsar la tecla TRANSFERIR. Comprobar que:</w:t>
            </w:r>
          </w:p>
          <w:p w14:paraId="388B901D" w14:textId="167E9E95" w:rsidR="00B6402F" w:rsidRDefault="00B6402F" w:rsidP="00A3312E">
            <w:pPr>
              <w:pStyle w:val="TextoTabla"/>
              <w:numPr>
                <w:ilvl w:val="1"/>
                <w:numId w:val="146"/>
              </w:numPr>
            </w:pPr>
            <w:r>
              <w:t>La tecla TRANSFERIR pasa a estado “TRANSFERENCIA EN CURSO”.</w:t>
            </w:r>
          </w:p>
          <w:p w14:paraId="5D2483A6" w14:textId="3095BDDE" w:rsidR="00B6402F" w:rsidRDefault="00B6402F" w:rsidP="00A3312E">
            <w:pPr>
              <w:pStyle w:val="TextoTabla"/>
              <w:numPr>
                <w:ilvl w:val="1"/>
                <w:numId w:val="146"/>
              </w:numPr>
            </w:pPr>
            <w:r>
              <w:t>Se puede anular la TRASFERENCIA mediante la tecla ANULAR.</w:t>
            </w:r>
          </w:p>
          <w:p w14:paraId="5CDB4C59" w14:textId="08E4B2C9" w:rsidR="00B6402F" w:rsidRDefault="00B6402F" w:rsidP="00A3312E">
            <w:pPr>
              <w:pStyle w:val="TextoTabla"/>
              <w:numPr>
                <w:ilvl w:val="0"/>
                <w:numId w:val="146"/>
              </w:numPr>
            </w:pPr>
            <w:r>
              <w:t>Pulsar la tecla AD correspondiente al puesto 2. Comprobar que:</w:t>
            </w:r>
          </w:p>
          <w:p w14:paraId="640CD263" w14:textId="73728139" w:rsidR="00B6402F" w:rsidRDefault="00B6402F" w:rsidP="00A3312E">
            <w:pPr>
              <w:pStyle w:val="TextoTabla"/>
              <w:numPr>
                <w:ilvl w:val="1"/>
                <w:numId w:val="146"/>
              </w:numPr>
            </w:pPr>
            <w:r>
              <w:t>Puesto 2 recibe la llamada del colateral en conversación (se transfiere la llamada).</w:t>
            </w:r>
          </w:p>
          <w:p w14:paraId="5AF01AEC" w14:textId="1044772C" w:rsidR="00B6402F" w:rsidRDefault="00B6402F" w:rsidP="00A3312E">
            <w:pPr>
              <w:pStyle w:val="TextoTabla"/>
              <w:numPr>
                <w:ilvl w:val="1"/>
                <w:numId w:val="146"/>
              </w:numPr>
            </w:pPr>
            <w:r>
              <w:t xml:space="preserve">La tecla AD o 19+1 en puesto 1 pasa </w:t>
            </w:r>
            <w:proofErr w:type="gramStart"/>
            <w:r>
              <w:t>a</w:t>
            </w:r>
            <w:proofErr w:type="gramEnd"/>
            <w:r>
              <w:t xml:space="preserve"> estado REPOSO.</w:t>
            </w:r>
          </w:p>
          <w:p w14:paraId="4845AC58" w14:textId="6A747C4D" w:rsidR="00B6402F" w:rsidRDefault="00B6402F" w:rsidP="00A3312E">
            <w:pPr>
              <w:pStyle w:val="TextoTabla"/>
              <w:numPr>
                <w:ilvl w:val="1"/>
                <w:numId w:val="146"/>
              </w:numPr>
            </w:pPr>
            <w:r>
              <w:t>La tecla TRANSFERIR, pasa a estado REPOSO.</w:t>
            </w:r>
          </w:p>
          <w:p w14:paraId="426FDD51" w14:textId="2F92387F" w:rsidR="005E0790" w:rsidRPr="006D61EF" w:rsidRDefault="00B6402F" w:rsidP="00A3312E">
            <w:pPr>
              <w:pStyle w:val="TextoTabla"/>
              <w:numPr>
                <w:ilvl w:val="0"/>
                <w:numId w:val="146"/>
              </w:numPr>
            </w:pPr>
            <w:r>
              <w:t>Liberar la Llamada en puesto 2.</w:t>
            </w:r>
          </w:p>
        </w:tc>
        <w:tc>
          <w:tcPr>
            <w:tcW w:w="851" w:type="dxa"/>
            <w:tcBorders>
              <w:bottom w:val="single" w:sz="6" w:space="0" w:color="000000"/>
            </w:tcBorders>
            <w:shd w:val="clear" w:color="auto" w:fill="auto"/>
          </w:tcPr>
          <w:p w14:paraId="588A525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D853B8E" w14:textId="77777777" w:rsidR="005E0790" w:rsidRPr="006D61EF" w:rsidRDefault="005E0790" w:rsidP="006939F9">
            <w:pPr>
              <w:pStyle w:val="TextoTabla"/>
            </w:pPr>
          </w:p>
        </w:tc>
      </w:tr>
      <w:tr w:rsidR="005E0790" w:rsidRPr="00183B8E" w14:paraId="03D2B926" w14:textId="77777777" w:rsidTr="006939F9">
        <w:trPr>
          <w:trHeight w:val="20"/>
          <w:jc w:val="center"/>
        </w:trPr>
        <w:tc>
          <w:tcPr>
            <w:tcW w:w="695" w:type="dxa"/>
            <w:tcBorders>
              <w:bottom w:val="single" w:sz="6" w:space="0" w:color="000000"/>
            </w:tcBorders>
            <w:shd w:val="clear" w:color="auto" w:fill="auto"/>
          </w:tcPr>
          <w:p w14:paraId="44D02B93"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01247AA0" w14:textId="627650E8" w:rsidR="005E0790" w:rsidRPr="006D61EF" w:rsidRDefault="00B6402F" w:rsidP="006939F9">
            <w:pPr>
              <w:pStyle w:val="TextoTabla"/>
            </w:pPr>
            <w:r w:rsidRPr="00B6402F">
              <w:t>Repetir con otras posiciones y colaterales.</w:t>
            </w:r>
          </w:p>
        </w:tc>
        <w:tc>
          <w:tcPr>
            <w:tcW w:w="851" w:type="dxa"/>
            <w:tcBorders>
              <w:bottom w:val="single" w:sz="6" w:space="0" w:color="000000"/>
            </w:tcBorders>
            <w:shd w:val="clear" w:color="auto" w:fill="auto"/>
          </w:tcPr>
          <w:p w14:paraId="6F8105E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3CBFDC1" w14:textId="77777777" w:rsidR="005E0790" w:rsidRPr="006D61EF" w:rsidRDefault="005E0790" w:rsidP="006939F9">
            <w:pPr>
              <w:pStyle w:val="TextoTabla"/>
            </w:pPr>
          </w:p>
        </w:tc>
      </w:tr>
      <w:tr w:rsidR="005E0790" w:rsidRPr="00183B8E" w14:paraId="740EA82B" w14:textId="77777777" w:rsidTr="006939F9">
        <w:trPr>
          <w:trHeight w:val="20"/>
          <w:jc w:val="center"/>
        </w:trPr>
        <w:tc>
          <w:tcPr>
            <w:tcW w:w="695" w:type="dxa"/>
            <w:tcBorders>
              <w:bottom w:val="single" w:sz="6" w:space="0" w:color="000000"/>
            </w:tcBorders>
            <w:shd w:val="clear" w:color="auto" w:fill="auto"/>
          </w:tcPr>
          <w:p w14:paraId="461586B9"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75C91A20" w14:textId="1EE5EB3D" w:rsidR="00B6402F" w:rsidRDefault="00B6402F" w:rsidP="00B6402F">
            <w:pPr>
              <w:pStyle w:val="TextoTabla"/>
            </w:pPr>
            <w:r>
              <w:t>Excepción: Anular transferencia en curso.</w:t>
            </w:r>
          </w:p>
          <w:p w14:paraId="42DE4F95" w14:textId="0A8C28A5" w:rsidR="005E0790" w:rsidRPr="006D61EF" w:rsidRDefault="00B6402F" w:rsidP="00A3312E">
            <w:pPr>
              <w:pStyle w:val="TextoTabla"/>
              <w:numPr>
                <w:ilvl w:val="0"/>
                <w:numId w:val="147"/>
              </w:numPr>
            </w:pPr>
            <w:r>
              <w:t>Comprobar que después de pulsar la tecla TRASFERIR y antes de pulsar la tecla AD o 19+1 de la conversación implicada, mediante la tecla ANUL se puede abortar el proceso.</w:t>
            </w:r>
          </w:p>
        </w:tc>
        <w:tc>
          <w:tcPr>
            <w:tcW w:w="851" w:type="dxa"/>
            <w:tcBorders>
              <w:bottom w:val="single" w:sz="6" w:space="0" w:color="000000"/>
            </w:tcBorders>
            <w:shd w:val="clear" w:color="auto" w:fill="auto"/>
          </w:tcPr>
          <w:p w14:paraId="659FE1F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1ABBA16" w14:textId="77777777" w:rsidR="005E0790" w:rsidRPr="006D61EF" w:rsidRDefault="005E0790" w:rsidP="006939F9">
            <w:pPr>
              <w:pStyle w:val="TextoTabla"/>
            </w:pPr>
          </w:p>
        </w:tc>
      </w:tr>
      <w:tr w:rsidR="005E0790" w:rsidRPr="00183B8E" w14:paraId="765344D6" w14:textId="77777777" w:rsidTr="006939F9">
        <w:trPr>
          <w:trHeight w:val="20"/>
          <w:jc w:val="center"/>
        </w:trPr>
        <w:tc>
          <w:tcPr>
            <w:tcW w:w="695" w:type="dxa"/>
            <w:tcBorders>
              <w:bottom w:val="single" w:sz="6" w:space="0" w:color="000000"/>
            </w:tcBorders>
            <w:shd w:val="clear" w:color="auto" w:fill="auto"/>
          </w:tcPr>
          <w:p w14:paraId="7AD639B5"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0770CE84"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DAF57E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ACAEF83" w14:textId="77777777" w:rsidR="005E0790" w:rsidRPr="006D61EF" w:rsidRDefault="005E0790" w:rsidP="006939F9">
            <w:pPr>
              <w:pStyle w:val="TextoTabla"/>
            </w:pPr>
          </w:p>
        </w:tc>
      </w:tr>
      <w:tr w:rsidR="005E0790" w:rsidRPr="00183B8E" w14:paraId="4501656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384B42F" w14:textId="433936BD" w:rsidR="005E0790" w:rsidRPr="006D61EF" w:rsidRDefault="005E0790" w:rsidP="006939F9">
            <w:pPr>
              <w:pStyle w:val="TextoTabla"/>
            </w:pPr>
          </w:p>
        </w:tc>
      </w:tr>
    </w:tbl>
    <w:p w14:paraId="7AACEA98" w14:textId="77777777" w:rsidR="005E0790" w:rsidRPr="005E0790" w:rsidRDefault="005E0790" w:rsidP="005E0790"/>
    <w:p w14:paraId="64D0BD63" w14:textId="77777777" w:rsidR="00B6402F" w:rsidRDefault="00B6402F">
      <w:pPr>
        <w:spacing w:before="0" w:after="0" w:line="240" w:lineRule="auto"/>
        <w:jc w:val="left"/>
        <w:rPr>
          <w:u w:val="single"/>
        </w:rPr>
      </w:pPr>
      <w:r>
        <w:rPr>
          <w:u w:val="single"/>
        </w:rPr>
        <w:br w:type="page"/>
      </w:r>
    </w:p>
    <w:p w14:paraId="2692D8EB" w14:textId="6A298102" w:rsidR="00391171" w:rsidRDefault="00391171" w:rsidP="00391171">
      <w:pPr>
        <w:pStyle w:val="Ttulo2"/>
      </w:pPr>
      <w:bookmarkStart w:id="481" w:name="_Toc357060697"/>
      <w:bookmarkStart w:id="482" w:name="_Toc445195523"/>
      <w:bookmarkStart w:id="483" w:name="_Toc519068361"/>
      <w:bookmarkStart w:id="484" w:name="_Toc2687420"/>
      <w:bookmarkStart w:id="485" w:name="_Ref109714208"/>
      <w:bookmarkStart w:id="486" w:name="_Ref109715311"/>
      <w:bookmarkStart w:id="487" w:name="_Ref109715525"/>
      <w:bookmarkStart w:id="488" w:name="_Toc131162605"/>
      <w:bookmarkStart w:id="489" w:name="_Toc318897631"/>
      <w:r w:rsidRPr="009D03A0">
        <w:lastRenderedPageBreak/>
        <w:t>U5KI.HTWR.05.01</w:t>
      </w:r>
      <w:r>
        <w:t>6</w:t>
      </w:r>
      <w:r w:rsidRPr="009D03A0">
        <w:t xml:space="preserve">. </w:t>
      </w:r>
      <w:r>
        <w:t>Funciones Auxiliares de telefonía</w:t>
      </w:r>
      <w:r w:rsidRPr="009D03A0">
        <w:t>.</w:t>
      </w:r>
      <w:bookmarkEnd w:id="481"/>
      <w:bookmarkEnd w:id="482"/>
      <w:bookmarkEnd w:id="483"/>
      <w:bookmarkEnd w:id="484"/>
      <w:bookmarkEnd w:id="485"/>
      <w:bookmarkEnd w:id="486"/>
      <w:bookmarkEnd w:id="487"/>
      <w:bookmarkEnd w:id="48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755BEE8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F337D54" w14:textId="77777777" w:rsidR="00724F59" w:rsidRPr="006D61EF" w:rsidRDefault="00724F59" w:rsidP="006939F9">
            <w:pPr>
              <w:pStyle w:val="TextoTabla"/>
            </w:pPr>
          </w:p>
        </w:tc>
      </w:tr>
      <w:tr w:rsidR="00724F59" w:rsidRPr="006D61EF" w14:paraId="6776F7B6" w14:textId="77777777" w:rsidTr="006939F9">
        <w:trPr>
          <w:trHeight w:val="20"/>
          <w:jc w:val="center"/>
        </w:trPr>
        <w:tc>
          <w:tcPr>
            <w:tcW w:w="1971" w:type="dxa"/>
            <w:gridSpan w:val="2"/>
            <w:shd w:val="clear" w:color="auto" w:fill="D9D9D9" w:themeFill="background1" w:themeFillShade="D9"/>
          </w:tcPr>
          <w:p w14:paraId="62DBC547" w14:textId="77777777" w:rsidR="00724F59" w:rsidRPr="006D61EF" w:rsidRDefault="00724F59" w:rsidP="006939F9">
            <w:pPr>
              <w:pStyle w:val="TextoTabla"/>
              <w:rPr>
                <w:b/>
              </w:rPr>
            </w:pPr>
            <w:r w:rsidRPr="006D61EF">
              <w:rPr>
                <w:b/>
              </w:rPr>
              <w:t>Grupo</w:t>
            </w:r>
          </w:p>
        </w:tc>
        <w:tc>
          <w:tcPr>
            <w:tcW w:w="2371" w:type="dxa"/>
            <w:shd w:val="clear" w:color="auto" w:fill="auto"/>
          </w:tcPr>
          <w:p w14:paraId="242C3333" w14:textId="1B16B691" w:rsidR="00724F59" w:rsidRPr="006D61EF" w:rsidRDefault="00B6402F" w:rsidP="006939F9">
            <w:pPr>
              <w:pStyle w:val="TextoTabla"/>
            </w:pPr>
            <w:r>
              <w:t>Telefonía</w:t>
            </w:r>
          </w:p>
        </w:tc>
        <w:tc>
          <w:tcPr>
            <w:tcW w:w="2161" w:type="dxa"/>
            <w:shd w:val="clear" w:color="auto" w:fill="D9D9D9" w:themeFill="background1" w:themeFillShade="D9"/>
          </w:tcPr>
          <w:p w14:paraId="4EB4EF69"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0E517EB7" w14:textId="35DD7DFC" w:rsidR="00724F59" w:rsidRPr="006D61EF" w:rsidRDefault="00B6402F" w:rsidP="006939F9">
            <w:pPr>
              <w:pStyle w:val="TextoTabla"/>
            </w:pPr>
            <w:r w:rsidRPr="00B6402F">
              <w:t>U5KI.HTWR.05.016</w:t>
            </w:r>
          </w:p>
        </w:tc>
      </w:tr>
      <w:tr w:rsidR="00724F59" w:rsidRPr="00183B8E" w14:paraId="51BC6171" w14:textId="77777777" w:rsidTr="006939F9">
        <w:trPr>
          <w:trHeight w:val="20"/>
          <w:jc w:val="center"/>
        </w:trPr>
        <w:tc>
          <w:tcPr>
            <w:tcW w:w="1971" w:type="dxa"/>
            <w:gridSpan w:val="2"/>
            <w:shd w:val="clear" w:color="auto" w:fill="D9D9D9" w:themeFill="background1" w:themeFillShade="D9"/>
          </w:tcPr>
          <w:p w14:paraId="5A09FB06"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4BF00353" w14:textId="362E27B6" w:rsidR="00724F59" w:rsidRPr="006D61EF" w:rsidRDefault="00B6402F" w:rsidP="006939F9">
            <w:pPr>
              <w:pStyle w:val="TextoTabla"/>
            </w:pPr>
            <w:r>
              <w:t xml:space="preserve">Funciones </w:t>
            </w:r>
            <w:proofErr w:type="gramStart"/>
            <w:r>
              <w:t>auxiliares</w:t>
            </w:r>
            <w:proofErr w:type="gramEnd"/>
            <w:r>
              <w:t xml:space="preserve"> de telefonía.</w:t>
            </w:r>
          </w:p>
        </w:tc>
      </w:tr>
      <w:tr w:rsidR="00724F59" w:rsidRPr="00183B8E" w14:paraId="07C571C8" w14:textId="77777777" w:rsidTr="006939F9">
        <w:trPr>
          <w:trHeight w:val="20"/>
          <w:jc w:val="center"/>
        </w:trPr>
        <w:tc>
          <w:tcPr>
            <w:tcW w:w="1971" w:type="dxa"/>
            <w:gridSpan w:val="2"/>
            <w:shd w:val="clear" w:color="auto" w:fill="D9D9D9" w:themeFill="background1" w:themeFillShade="D9"/>
          </w:tcPr>
          <w:p w14:paraId="42F3012B"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10469208" w14:textId="77777777" w:rsidR="00B6402F" w:rsidRDefault="00B6402F" w:rsidP="00B6402F">
            <w:pPr>
              <w:pStyle w:val="TextoTabla"/>
            </w:pPr>
            <w:r>
              <w:t>Comprobar que el sistema implementa y gestiona adecuadamente las siguientes funciones auxiliares de telefonía:</w:t>
            </w:r>
          </w:p>
          <w:p w14:paraId="7E5D08F4" w14:textId="76CCC184" w:rsidR="00B6402F" w:rsidRDefault="00B6402F" w:rsidP="00A3312E">
            <w:pPr>
              <w:pStyle w:val="TextoTabla"/>
              <w:numPr>
                <w:ilvl w:val="0"/>
                <w:numId w:val="147"/>
              </w:numPr>
            </w:pPr>
            <w:r>
              <w:t>Paginación de enlaces AD.</w:t>
            </w:r>
          </w:p>
          <w:p w14:paraId="522D86DB" w14:textId="40F80337" w:rsidR="00B6402F" w:rsidRDefault="00B6402F" w:rsidP="00A3312E">
            <w:pPr>
              <w:pStyle w:val="TextoTabla"/>
              <w:numPr>
                <w:ilvl w:val="0"/>
                <w:numId w:val="147"/>
              </w:numPr>
            </w:pPr>
            <w:r>
              <w:t>Control del Volumen de los Cascos para comunicaciones telefónicas.</w:t>
            </w:r>
          </w:p>
          <w:p w14:paraId="7F80B5A5" w14:textId="6E92900D" w:rsidR="00724F59" w:rsidRPr="006D61EF" w:rsidRDefault="00B6402F" w:rsidP="00A3312E">
            <w:pPr>
              <w:pStyle w:val="TextoTabla"/>
              <w:numPr>
                <w:ilvl w:val="0"/>
                <w:numId w:val="147"/>
              </w:numPr>
            </w:pPr>
            <w:r>
              <w:t>Acceso a la Agenda de Dependencias desde la Tecla INFO.</w:t>
            </w:r>
          </w:p>
        </w:tc>
      </w:tr>
      <w:tr w:rsidR="00724F59" w:rsidRPr="006D61EF" w14:paraId="410635C2" w14:textId="77777777" w:rsidTr="006939F9">
        <w:trPr>
          <w:trHeight w:val="20"/>
          <w:jc w:val="center"/>
        </w:trPr>
        <w:tc>
          <w:tcPr>
            <w:tcW w:w="1971" w:type="dxa"/>
            <w:gridSpan w:val="2"/>
            <w:shd w:val="clear" w:color="auto" w:fill="D9D9D9" w:themeFill="background1" w:themeFillShade="D9"/>
            <w:vAlign w:val="center"/>
          </w:tcPr>
          <w:p w14:paraId="3CAABC6E"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18F29A2B" w14:textId="77777777" w:rsidR="00B6402F" w:rsidRDefault="00B6402F" w:rsidP="00A3312E">
            <w:pPr>
              <w:pStyle w:val="TextoTabla"/>
              <w:numPr>
                <w:ilvl w:val="0"/>
                <w:numId w:val="148"/>
              </w:numPr>
            </w:pPr>
            <w:r>
              <w:t>Dos puestos de operador configurados en modo NORMAL con JACKS insertados.</w:t>
            </w:r>
          </w:p>
          <w:p w14:paraId="2E111826" w14:textId="77777777" w:rsidR="00B6402F" w:rsidRDefault="00B6402F" w:rsidP="00A3312E">
            <w:pPr>
              <w:pStyle w:val="TextoTabla"/>
              <w:numPr>
                <w:ilvl w:val="0"/>
                <w:numId w:val="148"/>
              </w:numPr>
            </w:pPr>
            <w:r>
              <w:t>Colaterales de Telefonía.</w:t>
            </w:r>
          </w:p>
          <w:p w14:paraId="60D829F1" w14:textId="77777777" w:rsidR="00B6402F" w:rsidRDefault="00B6402F" w:rsidP="00A3312E">
            <w:pPr>
              <w:pStyle w:val="TextoTabla"/>
              <w:numPr>
                <w:ilvl w:val="1"/>
                <w:numId w:val="148"/>
              </w:numPr>
            </w:pPr>
            <w:r>
              <w:t>Teléfono BL.</w:t>
            </w:r>
          </w:p>
          <w:p w14:paraId="5FCDEEF8" w14:textId="77777777" w:rsidR="00B6402F" w:rsidRDefault="00B6402F" w:rsidP="00A3312E">
            <w:pPr>
              <w:pStyle w:val="TextoTabla"/>
              <w:numPr>
                <w:ilvl w:val="1"/>
                <w:numId w:val="148"/>
              </w:numPr>
            </w:pPr>
            <w:r>
              <w:t>Teléfono BC.</w:t>
            </w:r>
          </w:p>
          <w:p w14:paraId="7A5599ED" w14:textId="77777777" w:rsidR="00B6402F" w:rsidRDefault="00B6402F" w:rsidP="00A3312E">
            <w:pPr>
              <w:pStyle w:val="TextoTabla"/>
              <w:numPr>
                <w:ilvl w:val="1"/>
                <w:numId w:val="148"/>
              </w:numPr>
            </w:pPr>
            <w:r>
              <w:t>Teléfono SIP (Opcional).</w:t>
            </w:r>
          </w:p>
          <w:p w14:paraId="40FF0046" w14:textId="77777777" w:rsidR="00B6402F" w:rsidRDefault="00B6402F" w:rsidP="00A3312E">
            <w:pPr>
              <w:pStyle w:val="TextoTabla"/>
              <w:numPr>
                <w:ilvl w:val="1"/>
                <w:numId w:val="148"/>
              </w:numPr>
            </w:pPr>
            <w:r>
              <w:t>Línea PABX.</w:t>
            </w:r>
          </w:p>
          <w:p w14:paraId="11BA5BEB" w14:textId="77777777" w:rsidR="00B6402F" w:rsidRDefault="00B6402F" w:rsidP="00A3312E">
            <w:pPr>
              <w:pStyle w:val="TextoTabla"/>
              <w:numPr>
                <w:ilvl w:val="1"/>
                <w:numId w:val="148"/>
              </w:numPr>
            </w:pPr>
            <w:r>
              <w:t>Colateral R2 (Equipo ETM).</w:t>
            </w:r>
          </w:p>
          <w:p w14:paraId="3564FBB9" w14:textId="77777777" w:rsidR="00B6402F" w:rsidRDefault="00B6402F" w:rsidP="00A3312E">
            <w:pPr>
              <w:pStyle w:val="TextoTabla"/>
              <w:numPr>
                <w:ilvl w:val="1"/>
                <w:numId w:val="148"/>
              </w:numPr>
            </w:pPr>
            <w:r>
              <w:t>Colateral N5 (Equipo ETM).</w:t>
            </w:r>
          </w:p>
          <w:p w14:paraId="39594485" w14:textId="77777777" w:rsidR="00B6402F" w:rsidRDefault="00B6402F" w:rsidP="00A3312E">
            <w:pPr>
              <w:pStyle w:val="TextoTabla"/>
              <w:numPr>
                <w:ilvl w:val="0"/>
                <w:numId w:val="148"/>
              </w:numPr>
            </w:pPr>
            <w:r>
              <w:t>Número de AI de colaterales conocidos. [Este número consiste en el nº del Prefijo de la Red a la que pertenece seguido del nº de abonado dentro de su red.  Para el caso de la Red ATS no es necesario introducir prefijo de Red].</w:t>
            </w:r>
          </w:p>
          <w:p w14:paraId="30A67A0F" w14:textId="77777777" w:rsidR="00B6402F" w:rsidRDefault="00B6402F" w:rsidP="00A3312E">
            <w:pPr>
              <w:pStyle w:val="TextoTabla"/>
              <w:numPr>
                <w:ilvl w:val="0"/>
                <w:numId w:val="148"/>
              </w:numPr>
            </w:pPr>
            <w:r>
              <w:t>Configuración del sistema de forma que los colaterales del caso de prueba no sean accesibles desde los puestos a través de teclas de Acceso directo.</w:t>
            </w:r>
          </w:p>
          <w:p w14:paraId="7D0B9954" w14:textId="7DA55FD2" w:rsidR="00724F59" w:rsidRPr="006D61EF" w:rsidRDefault="00B6402F" w:rsidP="00A3312E">
            <w:pPr>
              <w:pStyle w:val="TextoTabla"/>
              <w:numPr>
                <w:ilvl w:val="0"/>
                <w:numId w:val="148"/>
              </w:numPr>
            </w:pPr>
            <w:r>
              <w:t>Configurar en equipos colaterales R2 / N5 y QSIG, orígenes no programados en páginas AD de destinos en Puesto 1.</w:t>
            </w:r>
          </w:p>
        </w:tc>
      </w:tr>
      <w:tr w:rsidR="00724F59" w:rsidRPr="006D61EF" w14:paraId="40721391" w14:textId="77777777" w:rsidTr="006939F9">
        <w:trPr>
          <w:trHeight w:val="20"/>
          <w:jc w:val="center"/>
        </w:trPr>
        <w:tc>
          <w:tcPr>
            <w:tcW w:w="695" w:type="dxa"/>
            <w:shd w:val="clear" w:color="auto" w:fill="BFBFBF" w:themeFill="background1" w:themeFillShade="BF"/>
          </w:tcPr>
          <w:p w14:paraId="26493243"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11A058F"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3E543B41" w14:textId="77777777" w:rsidR="00724F59" w:rsidRPr="006D61EF" w:rsidRDefault="00724F59" w:rsidP="006939F9">
            <w:pPr>
              <w:pStyle w:val="TextoTabla"/>
              <w:rPr>
                <w:b/>
              </w:rPr>
            </w:pPr>
            <w:r w:rsidRPr="006D61EF">
              <w:rPr>
                <w:b/>
              </w:rPr>
              <w:t>Resultado</w:t>
            </w:r>
          </w:p>
        </w:tc>
      </w:tr>
      <w:tr w:rsidR="00724F59" w:rsidRPr="006D61EF" w14:paraId="0E7778FB" w14:textId="77777777" w:rsidTr="006939F9">
        <w:trPr>
          <w:trHeight w:val="20"/>
          <w:jc w:val="center"/>
        </w:trPr>
        <w:tc>
          <w:tcPr>
            <w:tcW w:w="8188" w:type="dxa"/>
            <w:gridSpan w:val="5"/>
            <w:shd w:val="clear" w:color="auto" w:fill="D9D9D9" w:themeFill="background1" w:themeFillShade="D9"/>
          </w:tcPr>
          <w:p w14:paraId="73656B2D" w14:textId="77777777" w:rsidR="00724F59" w:rsidRPr="006D61EF" w:rsidRDefault="00724F59" w:rsidP="006939F9">
            <w:pPr>
              <w:pStyle w:val="TextoTabla"/>
              <w:rPr>
                <w:b/>
              </w:rPr>
            </w:pPr>
          </w:p>
        </w:tc>
        <w:tc>
          <w:tcPr>
            <w:tcW w:w="851" w:type="dxa"/>
            <w:shd w:val="clear" w:color="auto" w:fill="D9D9D9" w:themeFill="background1" w:themeFillShade="D9"/>
          </w:tcPr>
          <w:p w14:paraId="14CDA4D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3038CF5A" w14:textId="77777777" w:rsidR="00724F59" w:rsidRPr="006D61EF" w:rsidRDefault="00724F59" w:rsidP="006939F9">
            <w:pPr>
              <w:pStyle w:val="TextoTabla"/>
              <w:rPr>
                <w:b/>
              </w:rPr>
            </w:pPr>
            <w:r w:rsidRPr="006D61EF">
              <w:rPr>
                <w:b/>
              </w:rPr>
              <w:t>NO</w:t>
            </w:r>
          </w:p>
        </w:tc>
      </w:tr>
      <w:tr w:rsidR="00724F59" w:rsidRPr="00183B8E" w14:paraId="4EDD22AA" w14:textId="77777777" w:rsidTr="006939F9">
        <w:trPr>
          <w:trHeight w:val="20"/>
          <w:jc w:val="center"/>
        </w:trPr>
        <w:tc>
          <w:tcPr>
            <w:tcW w:w="695" w:type="dxa"/>
            <w:tcBorders>
              <w:bottom w:val="single" w:sz="6" w:space="0" w:color="000000"/>
            </w:tcBorders>
            <w:shd w:val="clear" w:color="auto" w:fill="auto"/>
          </w:tcPr>
          <w:p w14:paraId="1868DB06"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DED3293" w14:textId="77777777" w:rsidR="00EC3B3D" w:rsidRDefault="00B6402F" w:rsidP="00B6402F">
            <w:pPr>
              <w:pStyle w:val="TextoTabla"/>
            </w:pPr>
            <w:r>
              <w:t xml:space="preserve">Paginación de Accesos Directos. </w:t>
            </w:r>
          </w:p>
          <w:p w14:paraId="03D718FC" w14:textId="384BE13F" w:rsidR="00724F59" w:rsidRDefault="00B6402F" w:rsidP="00A3312E">
            <w:pPr>
              <w:pStyle w:val="TextoTabla"/>
              <w:numPr>
                <w:ilvl w:val="0"/>
                <w:numId w:val="149"/>
              </w:numPr>
            </w:pPr>
            <w:r>
              <w:t xml:space="preserve">Comprobar que la zona de comunicaciones de </w:t>
            </w:r>
            <w:r w:rsidR="004E32B8">
              <w:t>telefonía</w:t>
            </w:r>
            <w:r>
              <w:t xml:space="preserve"> contiene el control de paginación.</w:t>
            </w:r>
          </w:p>
          <w:p w14:paraId="3D71C134" w14:textId="0A6BF1EA" w:rsidR="00EC3B3D" w:rsidRDefault="00EC3B3D" w:rsidP="00A3312E">
            <w:pPr>
              <w:pStyle w:val="TextoTabla"/>
              <w:numPr>
                <w:ilvl w:val="0"/>
                <w:numId w:val="149"/>
              </w:numPr>
            </w:pPr>
            <w:r>
              <w:t>Acceder a las diferentes páginas y comprobar que se mantiene la presentación correcta.</w:t>
            </w:r>
          </w:p>
          <w:p w14:paraId="09A7449B" w14:textId="53D1B93C" w:rsidR="00B6402F" w:rsidRPr="006D61EF" w:rsidRDefault="00EC3B3D" w:rsidP="00A3312E">
            <w:pPr>
              <w:pStyle w:val="TextoTabla"/>
              <w:numPr>
                <w:ilvl w:val="0"/>
                <w:numId w:val="149"/>
              </w:numPr>
            </w:pPr>
            <w:r>
              <w:t>Comprobar que el indicador de acceso a una página no activa, señaliza el estado global de sus teclas AD</w:t>
            </w:r>
            <w:r w:rsidR="004E32B8">
              <w:t>.</w:t>
            </w:r>
          </w:p>
        </w:tc>
        <w:tc>
          <w:tcPr>
            <w:tcW w:w="851" w:type="dxa"/>
            <w:tcBorders>
              <w:bottom w:val="single" w:sz="6" w:space="0" w:color="000000"/>
            </w:tcBorders>
            <w:shd w:val="clear" w:color="auto" w:fill="auto"/>
          </w:tcPr>
          <w:p w14:paraId="70FFB67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D07CA00" w14:textId="77777777" w:rsidR="00724F59" w:rsidRPr="006D61EF" w:rsidRDefault="00724F59" w:rsidP="006939F9">
            <w:pPr>
              <w:pStyle w:val="TextoTabla"/>
            </w:pPr>
          </w:p>
        </w:tc>
      </w:tr>
      <w:tr w:rsidR="00724F59" w:rsidRPr="00183B8E" w14:paraId="15086E7D" w14:textId="77777777" w:rsidTr="006939F9">
        <w:trPr>
          <w:trHeight w:val="20"/>
          <w:jc w:val="center"/>
        </w:trPr>
        <w:tc>
          <w:tcPr>
            <w:tcW w:w="695" w:type="dxa"/>
            <w:tcBorders>
              <w:bottom w:val="single" w:sz="6" w:space="0" w:color="000000"/>
            </w:tcBorders>
            <w:shd w:val="clear" w:color="auto" w:fill="auto"/>
          </w:tcPr>
          <w:p w14:paraId="1487A43C"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3F4C2BC3" w14:textId="253632B8" w:rsidR="004E32B8" w:rsidRDefault="004E32B8" w:rsidP="004E32B8">
            <w:pPr>
              <w:pStyle w:val="TextoTabla"/>
            </w:pPr>
            <w:r>
              <w:t>Tecla INFO.</w:t>
            </w:r>
          </w:p>
          <w:p w14:paraId="68379D25" w14:textId="7DFA0FE9" w:rsidR="004E32B8" w:rsidRDefault="004E32B8" w:rsidP="00A3312E">
            <w:pPr>
              <w:pStyle w:val="TextoTabla"/>
              <w:numPr>
                <w:ilvl w:val="0"/>
                <w:numId w:val="150"/>
              </w:numPr>
            </w:pPr>
            <w:r>
              <w:t>En la zona superior de la pantalla, pulsar la tecla INFO.</w:t>
            </w:r>
          </w:p>
          <w:p w14:paraId="74CFCC70" w14:textId="5058388A" w:rsidR="00724F59" w:rsidRDefault="004E32B8" w:rsidP="00A3312E">
            <w:pPr>
              <w:pStyle w:val="TextoTabla"/>
              <w:numPr>
                <w:ilvl w:val="0"/>
                <w:numId w:val="150"/>
              </w:numPr>
            </w:pPr>
            <w:r>
              <w:t>Comprobar que se despliega la pantalla de información de telefonía y que contiene la opción “DIRECTORIO DE DEPENDENCIAS-USUARIOS”.</w:t>
            </w:r>
          </w:p>
          <w:p w14:paraId="4DF914EE" w14:textId="719587A4" w:rsidR="004E32B8" w:rsidRDefault="004E32B8" w:rsidP="00A3312E">
            <w:pPr>
              <w:pStyle w:val="TextoTabla"/>
              <w:numPr>
                <w:ilvl w:val="0"/>
                <w:numId w:val="150"/>
              </w:numPr>
            </w:pPr>
            <w:r>
              <w:t xml:space="preserve">Comprobar que se despliega un listín telefónico que contendrá información sobre el Plan de Numeración de las diferentes </w:t>
            </w:r>
            <w:r>
              <w:lastRenderedPageBreak/>
              <w:t>dependencias, tanto líneas R2 como líneas telefónicas.</w:t>
            </w:r>
          </w:p>
          <w:p w14:paraId="67A4CEF7" w14:textId="54CF91C5" w:rsidR="004E32B8" w:rsidRDefault="004E32B8" w:rsidP="00A3312E">
            <w:pPr>
              <w:pStyle w:val="TextoTabla"/>
              <w:numPr>
                <w:ilvl w:val="0"/>
                <w:numId w:val="150"/>
              </w:numPr>
            </w:pPr>
            <w:r>
              <w:t>Seleccionar en la lista el Destino al que se desea realizar la llamada, que quedará marcado como “DESTINO SELECCIONADO”.</w:t>
            </w:r>
          </w:p>
          <w:p w14:paraId="38A4D823" w14:textId="46F72B15" w:rsidR="004E32B8" w:rsidRDefault="004E32B8" w:rsidP="00A3312E">
            <w:pPr>
              <w:pStyle w:val="TextoTabla"/>
              <w:numPr>
                <w:ilvl w:val="0"/>
                <w:numId w:val="150"/>
              </w:numPr>
            </w:pPr>
            <w:r>
              <w:t>Pulsar ACEPTAR. Comprobar que:</w:t>
            </w:r>
          </w:p>
          <w:p w14:paraId="27047A9A" w14:textId="19783DAC" w:rsidR="004E32B8" w:rsidRDefault="004E32B8" w:rsidP="00A3312E">
            <w:pPr>
              <w:pStyle w:val="TextoTabla"/>
              <w:numPr>
                <w:ilvl w:val="1"/>
                <w:numId w:val="150"/>
              </w:numPr>
            </w:pPr>
            <w:r>
              <w:t>Se cierra la ventana del listín.</w:t>
            </w:r>
          </w:p>
          <w:p w14:paraId="71E02F26" w14:textId="75DA65CE" w:rsidR="004E32B8" w:rsidRDefault="004E32B8" w:rsidP="00A3312E">
            <w:pPr>
              <w:pStyle w:val="TextoTabla"/>
              <w:numPr>
                <w:ilvl w:val="1"/>
                <w:numId w:val="150"/>
              </w:numPr>
            </w:pPr>
            <w:r>
              <w:t>Se cursa la Llamada.</w:t>
            </w:r>
          </w:p>
          <w:p w14:paraId="407DB067" w14:textId="19206FA0" w:rsidR="004E32B8" w:rsidRDefault="004E32B8" w:rsidP="00A3312E">
            <w:pPr>
              <w:pStyle w:val="TextoTabla"/>
              <w:numPr>
                <w:ilvl w:val="0"/>
                <w:numId w:val="150"/>
              </w:numPr>
            </w:pPr>
            <w:r>
              <w:t>Finalizar llamada.</w:t>
            </w:r>
          </w:p>
          <w:p w14:paraId="30E532F7" w14:textId="6A96D730" w:rsidR="004E32B8" w:rsidRDefault="004E32B8" w:rsidP="00A3312E">
            <w:pPr>
              <w:pStyle w:val="TextoTabla"/>
              <w:numPr>
                <w:ilvl w:val="0"/>
                <w:numId w:val="150"/>
              </w:numPr>
            </w:pPr>
            <w:r>
              <w:t>Repetir con otros destinos.</w:t>
            </w:r>
          </w:p>
          <w:p w14:paraId="63E0F583" w14:textId="639B0766" w:rsidR="004E32B8" w:rsidRDefault="004E32B8" w:rsidP="00A3312E">
            <w:pPr>
              <w:pStyle w:val="TextoTabla"/>
              <w:numPr>
                <w:ilvl w:val="0"/>
                <w:numId w:val="150"/>
              </w:numPr>
            </w:pPr>
            <w:r>
              <w:t>Excepciones:</w:t>
            </w:r>
          </w:p>
          <w:p w14:paraId="48377CE1" w14:textId="073C6EFE" w:rsidR="004E32B8" w:rsidRDefault="004E32B8" w:rsidP="00A3312E">
            <w:pPr>
              <w:pStyle w:val="TextoTabla"/>
              <w:numPr>
                <w:ilvl w:val="1"/>
                <w:numId w:val="150"/>
              </w:numPr>
            </w:pPr>
            <w:r>
              <w:t>Comprobar que con la ventana de “Información de Telefonía”, el operador puede sigue recibiendo señalización y puede operar sobre los subsistemas radio y de Línea Caliente.</w:t>
            </w:r>
          </w:p>
          <w:p w14:paraId="32B4486C" w14:textId="39340AD0" w:rsidR="004E32B8" w:rsidRPr="006D61EF" w:rsidRDefault="004E32B8" w:rsidP="00A3312E">
            <w:pPr>
              <w:pStyle w:val="TextoTabla"/>
              <w:numPr>
                <w:ilvl w:val="1"/>
                <w:numId w:val="150"/>
              </w:numPr>
            </w:pPr>
            <w:r>
              <w:t>Comprobar que si se recibe una llamada telefónica mientras se encuentra abierta la ventana de “Información de Telefonía”, esta se cierra automáticamente y se pasa a señalizar la llamada entrante.</w:t>
            </w:r>
          </w:p>
        </w:tc>
        <w:tc>
          <w:tcPr>
            <w:tcW w:w="851" w:type="dxa"/>
            <w:tcBorders>
              <w:bottom w:val="single" w:sz="6" w:space="0" w:color="000000"/>
            </w:tcBorders>
            <w:shd w:val="clear" w:color="auto" w:fill="auto"/>
          </w:tcPr>
          <w:p w14:paraId="494B1AAB"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14AFE3E" w14:textId="77777777" w:rsidR="00724F59" w:rsidRPr="006D61EF" w:rsidRDefault="00724F59" w:rsidP="006939F9">
            <w:pPr>
              <w:pStyle w:val="TextoTabla"/>
            </w:pPr>
          </w:p>
        </w:tc>
      </w:tr>
      <w:tr w:rsidR="00724F59" w:rsidRPr="00183B8E" w14:paraId="7A73F8D3" w14:textId="77777777" w:rsidTr="006939F9">
        <w:trPr>
          <w:trHeight w:val="20"/>
          <w:jc w:val="center"/>
        </w:trPr>
        <w:tc>
          <w:tcPr>
            <w:tcW w:w="695" w:type="dxa"/>
            <w:tcBorders>
              <w:bottom w:val="single" w:sz="6" w:space="0" w:color="000000"/>
            </w:tcBorders>
            <w:shd w:val="clear" w:color="auto" w:fill="auto"/>
          </w:tcPr>
          <w:p w14:paraId="7F835C57" w14:textId="77777777" w:rsidR="00724F59" w:rsidRPr="006D61EF" w:rsidRDefault="00724F59" w:rsidP="006939F9">
            <w:pPr>
              <w:pStyle w:val="TextoTabla"/>
            </w:pPr>
            <w:r w:rsidRPr="006D61EF">
              <w:lastRenderedPageBreak/>
              <w:t>3</w:t>
            </w:r>
          </w:p>
        </w:tc>
        <w:tc>
          <w:tcPr>
            <w:tcW w:w="7493" w:type="dxa"/>
            <w:gridSpan w:val="4"/>
            <w:tcBorders>
              <w:bottom w:val="single" w:sz="6" w:space="0" w:color="000000"/>
            </w:tcBorders>
            <w:shd w:val="clear" w:color="auto" w:fill="auto"/>
          </w:tcPr>
          <w:p w14:paraId="47603BD3" w14:textId="4BEE442C" w:rsidR="004E32B8" w:rsidRDefault="004E32B8" w:rsidP="004E32B8">
            <w:pPr>
              <w:pStyle w:val="TextoTabla"/>
            </w:pPr>
            <w:r>
              <w:t>Control Volumen de Cascos.</w:t>
            </w:r>
          </w:p>
          <w:p w14:paraId="51E3D7C1" w14:textId="18E7A332" w:rsidR="004E32B8" w:rsidRDefault="004E32B8" w:rsidP="00A3312E">
            <w:pPr>
              <w:pStyle w:val="TextoTabla"/>
              <w:numPr>
                <w:ilvl w:val="0"/>
                <w:numId w:val="151"/>
              </w:numPr>
            </w:pPr>
            <w:r>
              <w:t>En puesto 1, establecer una llamada a un colateral externo.</w:t>
            </w:r>
          </w:p>
          <w:p w14:paraId="2CD8F99B" w14:textId="1EBACFF8" w:rsidR="004E32B8" w:rsidRDefault="004E32B8" w:rsidP="00A3312E">
            <w:pPr>
              <w:pStyle w:val="TextoTabla"/>
              <w:numPr>
                <w:ilvl w:val="0"/>
                <w:numId w:val="151"/>
              </w:numPr>
            </w:pPr>
            <w:r>
              <w:t>Pulsar el control de Volumen de Cascos Telefonía en la Zona ‘+’ y comprobar que aumenta el nivel de la señal acústica al tiempo que aumenta también el indicador de la parte inferior del control.</w:t>
            </w:r>
          </w:p>
          <w:p w14:paraId="3C575314" w14:textId="60F4D28B" w:rsidR="004E32B8" w:rsidRDefault="004E32B8" w:rsidP="00A3312E">
            <w:pPr>
              <w:pStyle w:val="TextoTabla"/>
              <w:numPr>
                <w:ilvl w:val="0"/>
                <w:numId w:val="151"/>
              </w:numPr>
            </w:pPr>
            <w:r>
              <w:t>Pulsar el control de Volumen de en la zona “-“, y comprobar que disminuye el nivel de señal acústica al tiempo que disminuye el indicador de la parte inferior del control.</w:t>
            </w:r>
          </w:p>
          <w:p w14:paraId="6D7A78E1" w14:textId="06A8A7AC" w:rsidR="00724F59" w:rsidRPr="006D61EF" w:rsidRDefault="004E32B8" w:rsidP="00A3312E">
            <w:pPr>
              <w:pStyle w:val="TextoTabla"/>
              <w:numPr>
                <w:ilvl w:val="0"/>
                <w:numId w:val="151"/>
              </w:numPr>
            </w:pPr>
            <w:r>
              <w:t>Liberar la llamada.</w:t>
            </w:r>
          </w:p>
        </w:tc>
        <w:tc>
          <w:tcPr>
            <w:tcW w:w="851" w:type="dxa"/>
            <w:tcBorders>
              <w:bottom w:val="single" w:sz="6" w:space="0" w:color="000000"/>
            </w:tcBorders>
            <w:shd w:val="clear" w:color="auto" w:fill="auto"/>
          </w:tcPr>
          <w:p w14:paraId="0E7C329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DACD4FE" w14:textId="77777777" w:rsidR="00724F59" w:rsidRPr="006D61EF" w:rsidRDefault="00724F59" w:rsidP="006939F9">
            <w:pPr>
              <w:pStyle w:val="TextoTabla"/>
            </w:pPr>
          </w:p>
        </w:tc>
      </w:tr>
      <w:tr w:rsidR="00724F59" w:rsidRPr="00183B8E" w14:paraId="5F2788A1" w14:textId="77777777" w:rsidTr="006939F9">
        <w:trPr>
          <w:trHeight w:val="20"/>
          <w:jc w:val="center"/>
        </w:trPr>
        <w:tc>
          <w:tcPr>
            <w:tcW w:w="695" w:type="dxa"/>
            <w:tcBorders>
              <w:bottom w:val="single" w:sz="6" w:space="0" w:color="000000"/>
            </w:tcBorders>
            <w:shd w:val="clear" w:color="auto" w:fill="auto"/>
          </w:tcPr>
          <w:p w14:paraId="0284EA50"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401D9DDC" w14:textId="77777777" w:rsidR="00724F59" w:rsidRPr="006D61EF" w:rsidRDefault="00724F59" w:rsidP="006939F9">
            <w:pPr>
              <w:pStyle w:val="TextoTabla"/>
            </w:pPr>
          </w:p>
        </w:tc>
        <w:tc>
          <w:tcPr>
            <w:tcW w:w="851" w:type="dxa"/>
            <w:tcBorders>
              <w:bottom w:val="single" w:sz="6" w:space="0" w:color="000000"/>
            </w:tcBorders>
            <w:shd w:val="clear" w:color="auto" w:fill="auto"/>
          </w:tcPr>
          <w:p w14:paraId="4B3DCD8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D018A68" w14:textId="77777777" w:rsidR="00724F59" w:rsidRPr="006D61EF" w:rsidRDefault="00724F59" w:rsidP="006939F9">
            <w:pPr>
              <w:pStyle w:val="TextoTabla"/>
            </w:pPr>
          </w:p>
        </w:tc>
      </w:tr>
      <w:tr w:rsidR="00724F59" w:rsidRPr="00183B8E" w14:paraId="5207A2D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AB161F5" w14:textId="77777777" w:rsidR="00724F59" w:rsidRPr="006D61EF" w:rsidRDefault="00724F59" w:rsidP="006939F9">
            <w:pPr>
              <w:pStyle w:val="TextoTabla"/>
            </w:pPr>
            <w:r w:rsidRPr="006D61EF">
              <w:t xml:space="preserve"> </w:t>
            </w:r>
          </w:p>
        </w:tc>
      </w:tr>
    </w:tbl>
    <w:p w14:paraId="55471FD0" w14:textId="77777777" w:rsidR="00724F59" w:rsidRPr="00724F59" w:rsidRDefault="00724F59" w:rsidP="00724F59"/>
    <w:p w14:paraId="3EDC5B86" w14:textId="77777777" w:rsidR="004E32B8" w:rsidRDefault="004E32B8">
      <w:pPr>
        <w:spacing w:before="0" w:after="0" w:line="240" w:lineRule="auto"/>
        <w:jc w:val="left"/>
        <w:rPr>
          <w:u w:val="single"/>
        </w:rPr>
      </w:pPr>
      <w:r>
        <w:rPr>
          <w:u w:val="single"/>
        </w:rPr>
        <w:br w:type="page"/>
      </w:r>
    </w:p>
    <w:p w14:paraId="3198A586" w14:textId="09FEB361" w:rsidR="00391171" w:rsidRDefault="00391171" w:rsidP="00391171">
      <w:pPr>
        <w:pStyle w:val="Ttulo2"/>
      </w:pPr>
      <w:bookmarkStart w:id="490" w:name="_Toc519068362"/>
      <w:bookmarkStart w:id="491" w:name="_Toc2687421"/>
      <w:bookmarkStart w:id="492" w:name="_Ref109714213"/>
      <w:bookmarkStart w:id="493" w:name="_Ref109715319"/>
      <w:bookmarkStart w:id="494" w:name="_Ref109715530"/>
      <w:bookmarkStart w:id="495" w:name="_Toc131162606"/>
      <w:bookmarkEnd w:id="489"/>
      <w:r>
        <w:lastRenderedPageBreak/>
        <w:t xml:space="preserve">U5KI.HTWR.05.017. </w:t>
      </w:r>
      <w:r w:rsidRPr="008B5366">
        <w:t>Funcionalidad</w:t>
      </w:r>
      <w:r>
        <w:rPr>
          <w:color w:val="484848"/>
          <w:sz w:val="18"/>
          <w:szCs w:val="18"/>
          <w:shd w:val="clear" w:color="auto" w:fill="FFFFDD"/>
        </w:rPr>
        <w:t xml:space="preserve"> </w:t>
      </w:r>
      <w:r w:rsidRPr="00FD3F53">
        <w:t>'tecla Prioridad'</w:t>
      </w:r>
      <w:bookmarkEnd w:id="490"/>
      <w:bookmarkEnd w:id="491"/>
      <w:bookmarkEnd w:id="492"/>
      <w:bookmarkEnd w:id="493"/>
      <w:bookmarkEnd w:id="494"/>
      <w:bookmarkEnd w:id="49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4DA8C58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C4E94A1" w14:textId="77777777" w:rsidR="00724F59" w:rsidRPr="006D61EF" w:rsidRDefault="00724F59" w:rsidP="006939F9">
            <w:pPr>
              <w:pStyle w:val="TextoTabla"/>
            </w:pPr>
          </w:p>
        </w:tc>
      </w:tr>
      <w:tr w:rsidR="00724F59" w:rsidRPr="006D61EF" w14:paraId="05CAEFCB" w14:textId="77777777" w:rsidTr="006939F9">
        <w:trPr>
          <w:trHeight w:val="20"/>
          <w:jc w:val="center"/>
        </w:trPr>
        <w:tc>
          <w:tcPr>
            <w:tcW w:w="1971" w:type="dxa"/>
            <w:gridSpan w:val="2"/>
            <w:shd w:val="clear" w:color="auto" w:fill="D9D9D9" w:themeFill="background1" w:themeFillShade="D9"/>
          </w:tcPr>
          <w:p w14:paraId="5EAE61C5" w14:textId="77777777" w:rsidR="00724F59" w:rsidRPr="006D61EF" w:rsidRDefault="00724F59" w:rsidP="006939F9">
            <w:pPr>
              <w:pStyle w:val="TextoTabla"/>
              <w:rPr>
                <w:b/>
              </w:rPr>
            </w:pPr>
            <w:r w:rsidRPr="006D61EF">
              <w:rPr>
                <w:b/>
              </w:rPr>
              <w:t>Grupo</w:t>
            </w:r>
          </w:p>
        </w:tc>
        <w:tc>
          <w:tcPr>
            <w:tcW w:w="2371" w:type="dxa"/>
            <w:shd w:val="clear" w:color="auto" w:fill="auto"/>
          </w:tcPr>
          <w:p w14:paraId="62E9B654" w14:textId="01ED6287" w:rsidR="00724F59" w:rsidRPr="006D61EF" w:rsidRDefault="003C52B5" w:rsidP="006939F9">
            <w:pPr>
              <w:pStyle w:val="TextoTabla"/>
            </w:pPr>
            <w:r>
              <w:t>Telefonía</w:t>
            </w:r>
          </w:p>
        </w:tc>
        <w:tc>
          <w:tcPr>
            <w:tcW w:w="2161" w:type="dxa"/>
            <w:shd w:val="clear" w:color="auto" w:fill="D9D9D9" w:themeFill="background1" w:themeFillShade="D9"/>
          </w:tcPr>
          <w:p w14:paraId="3B04A6B5"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3C7C40B3" w14:textId="6F154E30" w:rsidR="00724F59" w:rsidRPr="006D61EF" w:rsidRDefault="00995850" w:rsidP="006939F9">
            <w:pPr>
              <w:pStyle w:val="TextoTabla"/>
            </w:pPr>
            <w:r w:rsidRPr="00995850">
              <w:t>U5KI.HTWR.05.017</w:t>
            </w:r>
          </w:p>
        </w:tc>
      </w:tr>
      <w:tr w:rsidR="00724F59" w:rsidRPr="00183B8E" w14:paraId="1FCB83D9" w14:textId="77777777" w:rsidTr="006939F9">
        <w:trPr>
          <w:trHeight w:val="20"/>
          <w:jc w:val="center"/>
        </w:trPr>
        <w:tc>
          <w:tcPr>
            <w:tcW w:w="1971" w:type="dxa"/>
            <w:gridSpan w:val="2"/>
            <w:shd w:val="clear" w:color="auto" w:fill="D9D9D9" w:themeFill="background1" w:themeFillShade="D9"/>
          </w:tcPr>
          <w:p w14:paraId="555DED47"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0F648EEB" w14:textId="3E872EF3" w:rsidR="00724F59" w:rsidRPr="006D61EF" w:rsidRDefault="00995850" w:rsidP="006939F9">
            <w:pPr>
              <w:pStyle w:val="TextoTabla"/>
            </w:pPr>
            <w:r>
              <w:t>Funcionalidad ‘Tecla Prioridad’</w:t>
            </w:r>
          </w:p>
        </w:tc>
      </w:tr>
      <w:tr w:rsidR="00724F59" w:rsidRPr="00183B8E" w14:paraId="5497CFF3" w14:textId="77777777" w:rsidTr="006939F9">
        <w:trPr>
          <w:trHeight w:val="20"/>
          <w:jc w:val="center"/>
        </w:trPr>
        <w:tc>
          <w:tcPr>
            <w:tcW w:w="1971" w:type="dxa"/>
            <w:gridSpan w:val="2"/>
            <w:shd w:val="clear" w:color="auto" w:fill="D9D9D9" w:themeFill="background1" w:themeFillShade="D9"/>
          </w:tcPr>
          <w:p w14:paraId="5D8DD154"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5FE30F20" w14:textId="477BA844" w:rsidR="00995850" w:rsidRDefault="00995850" w:rsidP="00995850">
            <w:pPr>
              <w:pStyle w:val="TextoTabla"/>
            </w:pPr>
            <w:r>
              <w:t xml:space="preserve">Las llamadas Salientes del P.O. salen con máxima Prioridad SI previo al seleccionar AD/AID, se selecciona la tecla "Prioridad" </w:t>
            </w:r>
          </w:p>
          <w:p w14:paraId="24C81C4A" w14:textId="20D63346" w:rsidR="00995850" w:rsidRDefault="00995850" w:rsidP="00995850">
            <w:pPr>
              <w:pStyle w:val="TextoTabla"/>
            </w:pPr>
            <w:r>
              <w:t>Habiendo realizado una Llamada Saliente No Prioritaria y habiendo recibido OCUPADO/CONGESTIÓN, el P.O. repite automáticamente la Llamada Saliente con máxima Prioridad al pulsar la tecla "Prioridad".</w:t>
            </w:r>
          </w:p>
          <w:p w14:paraId="24A477E2" w14:textId="5FD86B30" w:rsidR="00724F59" w:rsidRPr="006D61EF" w:rsidRDefault="00995850" w:rsidP="00995850">
            <w:pPr>
              <w:pStyle w:val="TextoTabla"/>
            </w:pPr>
            <w:r>
              <w:t>Sólo para destinos de la red ATS. Para teléfonos IP sólo en versiones desde 2.5.4 a 2.5.8.</w:t>
            </w:r>
          </w:p>
        </w:tc>
      </w:tr>
      <w:tr w:rsidR="00724F59" w:rsidRPr="006D61EF" w14:paraId="375DF39E" w14:textId="77777777" w:rsidTr="006939F9">
        <w:trPr>
          <w:trHeight w:val="20"/>
          <w:jc w:val="center"/>
        </w:trPr>
        <w:tc>
          <w:tcPr>
            <w:tcW w:w="1971" w:type="dxa"/>
            <w:gridSpan w:val="2"/>
            <w:shd w:val="clear" w:color="auto" w:fill="D9D9D9" w:themeFill="background1" w:themeFillShade="D9"/>
            <w:vAlign w:val="center"/>
          </w:tcPr>
          <w:p w14:paraId="5F11759E"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3BDA0E28" w14:textId="4B863B44" w:rsidR="00724F59" w:rsidRPr="006D61EF" w:rsidRDefault="00995850" w:rsidP="006939F9">
            <w:pPr>
              <w:pStyle w:val="TextoTabla"/>
            </w:pPr>
            <w:r w:rsidRPr="00995850">
              <w:t>Sector/Puesto de operador con la tecla de "Prioridad" habilitada (puesto SUT).</w:t>
            </w:r>
          </w:p>
        </w:tc>
      </w:tr>
      <w:tr w:rsidR="00724F59" w:rsidRPr="006D61EF" w14:paraId="52470716" w14:textId="77777777" w:rsidTr="006939F9">
        <w:trPr>
          <w:trHeight w:val="20"/>
          <w:jc w:val="center"/>
        </w:trPr>
        <w:tc>
          <w:tcPr>
            <w:tcW w:w="695" w:type="dxa"/>
            <w:shd w:val="clear" w:color="auto" w:fill="BFBFBF" w:themeFill="background1" w:themeFillShade="BF"/>
          </w:tcPr>
          <w:p w14:paraId="2A57BB2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2B2CCD0"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206809A7" w14:textId="77777777" w:rsidR="00724F59" w:rsidRPr="006D61EF" w:rsidRDefault="00724F59" w:rsidP="006939F9">
            <w:pPr>
              <w:pStyle w:val="TextoTabla"/>
              <w:rPr>
                <w:b/>
              </w:rPr>
            </w:pPr>
            <w:r w:rsidRPr="006D61EF">
              <w:rPr>
                <w:b/>
              </w:rPr>
              <w:t>Resultado</w:t>
            </w:r>
          </w:p>
        </w:tc>
      </w:tr>
      <w:tr w:rsidR="00724F59" w:rsidRPr="006D61EF" w14:paraId="7F2FDA44" w14:textId="77777777" w:rsidTr="006939F9">
        <w:trPr>
          <w:trHeight w:val="20"/>
          <w:jc w:val="center"/>
        </w:trPr>
        <w:tc>
          <w:tcPr>
            <w:tcW w:w="8188" w:type="dxa"/>
            <w:gridSpan w:val="5"/>
            <w:shd w:val="clear" w:color="auto" w:fill="D9D9D9" w:themeFill="background1" w:themeFillShade="D9"/>
          </w:tcPr>
          <w:p w14:paraId="09E7C969" w14:textId="77777777" w:rsidR="00724F59" w:rsidRPr="006D61EF" w:rsidRDefault="00724F59" w:rsidP="006939F9">
            <w:pPr>
              <w:pStyle w:val="TextoTabla"/>
              <w:rPr>
                <w:b/>
              </w:rPr>
            </w:pPr>
          </w:p>
        </w:tc>
        <w:tc>
          <w:tcPr>
            <w:tcW w:w="851" w:type="dxa"/>
            <w:shd w:val="clear" w:color="auto" w:fill="D9D9D9" w:themeFill="background1" w:themeFillShade="D9"/>
          </w:tcPr>
          <w:p w14:paraId="1C2682A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0C6E5141" w14:textId="77777777" w:rsidR="00724F59" w:rsidRPr="006D61EF" w:rsidRDefault="00724F59" w:rsidP="006939F9">
            <w:pPr>
              <w:pStyle w:val="TextoTabla"/>
              <w:rPr>
                <w:b/>
              </w:rPr>
            </w:pPr>
            <w:r w:rsidRPr="006D61EF">
              <w:rPr>
                <w:b/>
              </w:rPr>
              <w:t>NO</w:t>
            </w:r>
          </w:p>
        </w:tc>
      </w:tr>
      <w:tr w:rsidR="00724F59" w:rsidRPr="00183B8E" w14:paraId="25547046" w14:textId="77777777" w:rsidTr="006939F9">
        <w:trPr>
          <w:trHeight w:val="20"/>
          <w:jc w:val="center"/>
        </w:trPr>
        <w:tc>
          <w:tcPr>
            <w:tcW w:w="695" w:type="dxa"/>
            <w:tcBorders>
              <w:bottom w:val="single" w:sz="6" w:space="0" w:color="000000"/>
            </w:tcBorders>
            <w:shd w:val="clear" w:color="auto" w:fill="auto"/>
          </w:tcPr>
          <w:p w14:paraId="69D5509F"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7BDFAF7B" w14:textId="70FB4397" w:rsidR="00995850" w:rsidRDefault="00995850" w:rsidP="00995850">
            <w:pPr>
              <w:pStyle w:val="TextoTabla"/>
            </w:pPr>
            <w:r>
              <w:t xml:space="preserve">Seleccionar la tecla "Prioridad" antes de realizar una llamada saliente (AD </w:t>
            </w:r>
            <w:proofErr w:type="spellStart"/>
            <w:r>
              <w:t>ó</w:t>
            </w:r>
            <w:proofErr w:type="spellEnd"/>
            <w:r>
              <w:t xml:space="preserve"> AID. Realizar una Llamada Saliente hacia otro puesto.</w:t>
            </w:r>
          </w:p>
          <w:p w14:paraId="4F5BF4EC" w14:textId="700D5294" w:rsidR="00995850" w:rsidRDefault="00995850" w:rsidP="00A3312E">
            <w:pPr>
              <w:pStyle w:val="TextoTabla"/>
              <w:numPr>
                <w:ilvl w:val="0"/>
                <w:numId w:val="152"/>
              </w:numPr>
            </w:pPr>
            <w:r>
              <w:t>Verificar que en el puesto llamado debe sonar el tono de Ring Prioritario.</w:t>
            </w:r>
          </w:p>
          <w:p w14:paraId="15CFE9AA" w14:textId="2B0BD4D9" w:rsidR="00995850" w:rsidRDefault="00995850" w:rsidP="00A3312E">
            <w:pPr>
              <w:pStyle w:val="TextoTabla"/>
              <w:numPr>
                <w:ilvl w:val="0"/>
                <w:numId w:val="152"/>
              </w:numPr>
            </w:pPr>
            <w:r>
              <w:t>Verificar con ayuda del ETM que la llamada saliente del P.O. para el caso de ATS-R2 sale del sistema con Prioridad_1.</w:t>
            </w:r>
          </w:p>
          <w:p w14:paraId="3782CF96" w14:textId="652A8E4A" w:rsidR="00724F59" w:rsidRPr="006D61EF" w:rsidRDefault="00995850" w:rsidP="00A3312E">
            <w:pPr>
              <w:pStyle w:val="TextoTabla"/>
              <w:numPr>
                <w:ilvl w:val="0"/>
                <w:numId w:val="152"/>
              </w:numPr>
            </w:pPr>
            <w:r>
              <w:t xml:space="preserve">Verificar con el ETM, que la Llamada SIP sale con el campo </w:t>
            </w:r>
            <w:proofErr w:type="spellStart"/>
            <w:r>
              <w:t>Priority</w:t>
            </w:r>
            <w:proofErr w:type="spellEnd"/>
            <w:r>
              <w:t>: EMERGENCY</w:t>
            </w:r>
          </w:p>
        </w:tc>
        <w:tc>
          <w:tcPr>
            <w:tcW w:w="851" w:type="dxa"/>
            <w:tcBorders>
              <w:bottom w:val="single" w:sz="6" w:space="0" w:color="000000"/>
            </w:tcBorders>
            <w:shd w:val="clear" w:color="auto" w:fill="auto"/>
          </w:tcPr>
          <w:p w14:paraId="30626F95"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B5F628C" w14:textId="77777777" w:rsidR="00724F59" w:rsidRPr="006D61EF" w:rsidRDefault="00724F59" w:rsidP="006939F9">
            <w:pPr>
              <w:pStyle w:val="TextoTabla"/>
            </w:pPr>
          </w:p>
        </w:tc>
      </w:tr>
      <w:tr w:rsidR="00724F59" w:rsidRPr="00183B8E" w14:paraId="0EDF61C2" w14:textId="77777777" w:rsidTr="006939F9">
        <w:trPr>
          <w:trHeight w:val="20"/>
          <w:jc w:val="center"/>
        </w:trPr>
        <w:tc>
          <w:tcPr>
            <w:tcW w:w="695" w:type="dxa"/>
            <w:tcBorders>
              <w:bottom w:val="single" w:sz="6" w:space="0" w:color="000000"/>
            </w:tcBorders>
            <w:shd w:val="clear" w:color="auto" w:fill="auto"/>
          </w:tcPr>
          <w:p w14:paraId="3363F7FC"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4F69800" w14:textId="6862A7BB" w:rsidR="00995850" w:rsidRDefault="00995850" w:rsidP="00A3312E">
            <w:pPr>
              <w:pStyle w:val="TextoTabla"/>
              <w:numPr>
                <w:ilvl w:val="0"/>
                <w:numId w:val="153"/>
              </w:numPr>
            </w:pPr>
            <w:r>
              <w:t>Partiendo de Reposo (sin seleccionar la tecla "Prioridad"), hacer una Llamada Saliente No Prioritaria hacia un colateral [ATS-R2]</w:t>
            </w:r>
            <w:proofErr w:type="gramStart"/>
            <w:r>
              <w:t>/[</w:t>
            </w:r>
            <w:proofErr w:type="gramEnd"/>
            <w:r>
              <w:t>Puesto de Operador] que conteste OCUPADO</w:t>
            </w:r>
            <w:r>
              <w:rPr>
                <w:rStyle w:val="Refdenotaalpie"/>
              </w:rPr>
              <w:footnoteReference w:id="9"/>
            </w:r>
            <w:r>
              <w:t>.</w:t>
            </w:r>
          </w:p>
          <w:p w14:paraId="0331F31F" w14:textId="199C31D8" w:rsidR="00995850" w:rsidRDefault="00995850" w:rsidP="00A3312E">
            <w:pPr>
              <w:pStyle w:val="TextoTabla"/>
              <w:numPr>
                <w:ilvl w:val="0"/>
                <w:numId w:val="153"/>
              </w:numPr>
            </w:pPr>
            <w:r>
              <w:t>Verificar que el P.O. señaliza ROJO + Tono de Ocupado.</w:t>
            </w:r>
          </w:p>
          <w:p w14:paraId="0A206698" w14:textId="77777777" w:rsidR="00995850" w:rsidRDefault="00995850" w:rsidP="00A3312E">
            <w:pPr>
              <w:pStyle w:val="TextoTabla"/>
              <w:numPr>
                <w:ilvl w:val="0"/>
                <w:numId w:val="153"/>
              </w:numPr>
            </w:pPr>
            <w:r>
              <w:t xml:space="preserve">En esta situación, PULSAR la tecla "Prioridad". </w:t>
            </w:r>
          </w:p>
          <w:p w14:paraId="1D2D4E20" w14:textId="4E2C0749" w:rsidR="00724F59" w:rsidRPr="006D61EF" w:rsidRDefault="00995850" w:rsidP="00A3312E">
            <w:pPr>
              <w:pStyle w:val="TextoTabla"/>
              <w:numPr>
                <w:ilvl w:val="0"/>
                <w:numId w:val="153"/>
              </w:numPr>
            </w:pPr>
            <w:r>
              <w:t>Verificar que el P.O. REPITE la Llamada Saliente [ATS-R2]</w:t>
            </w:r>
            <w:proofErr w:type="gramStart"/>
            <w:r>
              <w:t>/[</w:t>
            </w:r>
            <w:proofErr w:type="gramEnd"/>
            <w:r>
              <w:t xml:space="preserve">P.O.], y se repite con un valor del dígito de Prioridad = 1, si la ruta de salida es R.DIRECTA, o un valor = 6, si la ruta de salida es R.ALTERNATIVA. En el caso de ATS-R2 y con carácter GENERAL, la Llamada SIP sale con el campo </w:t>
            </w:r>
            <w:proofErr w:type="spellStart"/>
            <w:r>
              <w:t>Priority</w:t>
            </w:r>
            <w:proofErr w:type="spellEnd"/>
            <w:r>
              <w:t>: EMERGENCY</w:t>
            </w:r>
          </w:p>
        </w:tc>
        <w:tc>
          <w:tcPr>
            <w:tcW w:w="851" w:type="dxa"/>
            <w:tcBorders>
              <w:bottom w:val="single" w:sz="6" w:space="0" w:color="000000"/>
            </w:tcBorders>
            <w:shd w:val="clear" w:color="auto" w:fill="auto"/>
          </w:tcPr>
          <w:p w14:paraId="6E1AD15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5DE5E96" w14:textId="77777777" w:rsidR="00724F59" w:rsidRPr="006D61EF" w:rsidRDefault="00724F59" w:rsidP="006939F9">
            <w:pPr>
              <w:pStyle w:val="TextoTabla"/>
            </w:pPr>
          </w:p>
        </w:tc>
      </w:tr>
      <w:tr w:rsidR="00724F59" w:rsidRPr="00183B8E" w14:paraId="2EC46426" w14:textId="77777777" w:rsidTr="006939F9">
        <w:trPr>
          <w:trHeight w:val="20"/>
          <w:jc w:val="center"/>
        </w:trPr>
        <w:tc>
          <w:tcPr>
            <w:tcW w:w="695" w:type="dxa"/>
            <w:tcBorders>
              <w:bottom w:val="single" w:sz="6" w:space="0" w:color="000000"/>
            </w:tcBorders>
            <w:shd w:val="clear" w:color="auto" w:fill="auto"/>
          </w:tcPr>
          <w:p w14:paraId="24D93553"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3BDF7FC1" w14:textId="77777777" w:rsidR="00724F59" w:rsidRPr="006D61EF" w:rsidRDefault="00724F59" w:rsidP="006939F9">
            <w:pPr>
              <w:pStyle w:val="TextoTabla"/>
            </w:pPr>
          </w:p>
        </w:tc>
        <w:tc>
          <w:tcPr>
            <w:tcW w:w="851" w:type="dxa"/>
            <w:tcBorders>
              <w:bottom w:val="single" w:sz="6" w:space="0" w:color="000000"/>
            </w:tcBorders>
            <w:shd w:val="clear" w:color="auto" w:fill="auto"/>
          </w:tcPr>
          <w:p w14:paraId="0834D75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E3628B4" w14:textId="77777777" w:rsidR="00724F59" w:rsidRPr="006D61EF" w:rsidRDefault="00724F59" w:rsidP="006939F9">
            <w:pPr>
              <w:pStyle w:val="TextoTabla"/>
            </w:pPr>
          </w:p>
        </w:tc>
      </w:tr>
      <w:tr w:rsidR="00724F59" w:rsidRPr="00183B8E" w14:paraId="0020B5E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F42C8DE" w14:textId="77777777" w:rsidR="00724F59" w:rsidRPr="006D61EF" w:rsidRDefault="00724F59" w:rsidP="006939F9">
            <w:pPr>
              <w:pStyle w:val="TextoTabla"/>
            </w:pPr>
            <w:r w:rsidRPr="006D61EF">
              <w:t xml:space="preserve"> </w:t>
            </w:r>
          </w:p>
        </w:tc>
      </w:tr>
    </w:tbl>
    <w:p w14:paraId="0B34363B" w14:textId="77777777" w:rsidR="00724F59" w:rsidRPr="00724F59" w:rsidRDefault="00724F59" w:rsidP="00724F59"/>
    <w:p w14:paraId="3723A0F6" w14:textId="77777777" w:rsidR="00995850" w:rsidRDefault="00995850">
      <w:pPr>
        <w:spacing w:before="0" w:after="0" w:line="240" w:lineRule="auto"/>
        <w:jc w:val="left"/>
        <w:rPr>
          <w:u w:val="single"/>
        </w:rPr>
      </w:pPr>
      <w:r>
        <w:rPr>
          <w:u w:val="single"/>
        </w:rPr>
        <w:lastRenderedPageBreak/>
        <w:br w:type="page"/>
      </w:r>
    </w:p>
    <w:p w14:paraId="74856F14" w14:textId="01F037AB" w:rsidR="00391171" w:rsidRDefault="00391171" w:rsidP="00391171">
      <w:pPr>
        <w:pStyle w:val="Ttulo2"/>
      </w:pPr>
      <w:bookmarkStart w:id="496" w:name="_Toc519068363"/>
      <w:bookmarkStart w:id="497" w:name="_Toc2687422"/>
      <w:bookmarkStart w:id="498" w:name="_Ref109714222"/>
      <w:bookmarkStart w:id="499" w:name="_Ref109715323"/>
      <w:bookmarkStart w:id="500" w:name="_Ref109715535"/>
      <w:bookmarkStart w:id="501" w:name="_Toc131162607"/>
      <w:r>
        <w:lastRenderedPageBreak/>
        <w:t>U5KI.HTWR.05.018</w:t>
      </w:r>
      <w:r w:rsidRPr="009D03A0">
        <w:t xml:space="preserve">. </w:t>
      </w:r>
      <w:r w:rsidRPr="00AA3CF2">
        <w:t>Particularidades para la operativa de ‘altavoz Telefonía’</w:t>
      </w:r>
      <w:r>
        <w:rPr>
          <w:rStyle w:val="Refdenotaalpie"/>
        </w:rPr>
        <w:footnoteReference w:id="10"/>
      </w:r>
      <w:r w:rsidRPr="009D03A0">
        <w:t>.</w:t>
      </w:r>
      <w:bookmarkEnd w:id="496"/>
      <w:bookmarkEnd w:id="497"/>
      <w:bookmarkEnd w:id="498"/>
      <w:bookmarkEnd w:id="499"/>
      <w:bookmarkEnd w:id="500"/>
      <w:bookmarkEnd w:id="50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261BA4A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83220A8" w14:textId="77777777" w:rsidR="00724F59" w:rsidRPr="006D61EF" w:rsidRDefault="00724F59" w:rsidP="006939F9">
            <w:pPr>
              <w:pStyle w:val="TextoTabla"/>
            </w:pPr>
          </w:p>
        </w:tc>
      </w:tr>
      <w:tr w:rsidR="00724F59" w:rsidRPr="006D61EF" w14:paraId="02175E44" w14:textId="77777777" w:rsidTr="006939F9">
        <w:trPr>
          <w:trHeight w:val="20"/>
          <w:jc w:val="center"/>
        </w:trPr>
        <w:tc>
          <w:tcPr>
            <w:tcW w:w="1971" w:type="dxa"/>
            <w:gridSpan w:val="2"/>
            <w:shd w:val="clear" w:color="auto" w:fill="D9D9D9" w:themeFill="background1" w:themeFillShade="D9"/>
          </w:tcPr>
          <w:p w14:paraId="0D874E91" w14:textId="77777777" w:rsidR="00724F59" w:rsidRPr="006D61EF" w:rsidRDefault="00724F59" w:rsidP="006939F9">
            <w:pPr>
              <w:pStyle w:val="TextoTabla"/>
              <w:rPr>
                <w:b/>
              </w:rPr>
            </w:pPr>
            <w:r w:rsidRPr="006D61EF">
              <w:rPr>
                <w:b/>
              </w:rPr>
              <w:t>Grupo</w:t>
            </w:r>
          </w:p>
        </w:tc>
        <w:tc>
          <w:tcPr>
            <w:tcW w:w="2371" w:type="dxa"/>
            <w:shd w:val="clear" w:color="auto" w:fill="auto"/>
          </w:tcPr>
          <w:p w14:paraId="1ADDCC3F" w14:textId="2022E232" w:rsidR="00724F59" w:rsidRPr="006D61EF" w:rsidRDefault="00995850" w:rsidP="006939F9">
            <w:pPr>
              <w:pStyle w:val="TextoTabla"/>
            </w:pPr>
            <w:r>
              <w:t>Telefonía.</w:t>
            </w:r>
          </w:p>
        </w:tc>
        <w:tc>
          <w:tcPr>
            <w:tcW w:w="2161" w:type="dxa"/>
            <w:shd w:val="clear" w:color="auto" w:fill="D9D9D9" w:themeFill="background1" w:themeFillShade="D9"/>
          </w:tcPr>
          <w:p w14:paraId="49F14FDF"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499206B0" w14:textId="0903B463" w:rsidR="00724F59" w:rsidRPr="006D61EF" w:rsidRDefault="00995850" w:rsidP="006939F9">
            <w:pPr>
              <w:pStyle w:val="TextoTabla"/>
            </w:pPr>
            <w:r w:rsidRPr="00995850">
              <w:t>U5KI.HTWR.05.018.</w:t>
            </w:r>
          </w:p>
        </w:tc>
      </w:tr>
      <w:tr w:rsidR="00724F59" w:rsidRPr="00183B8E" w14:paraId="63DF07BD" w14:textId="77777777" w:rsidTr="006939F9">
        <w:trPr>
          <w:trHeight w:val="20"/>
          <w:jc w:val="center"/>
        </w:trPr>
        <w:tc>
          <w:tcPr>
            <w:tcW w:w="1971" w:type="dxa"/>
            <w:gridSpan w:val="2"/>
            <w:shd w:val="clear" w:color="auto" w:fill="D9D9D9" w:themeFill="background1" w:themeFillShade="D9"/>
          </w:tcPr>
          <w:p w14:paraId="5587FF63"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D5D6B02" w14:textId="21EA0730" w:rsidR="00724F59" w:rsidRPr="006D61EF" w:rsidRDefault="00995850" w:rsidP="006939F9">
            <w:pPr>
              <w:pStyle w:val="TextoTabla"/>
            </w:pPr>
            <w:r w:rsidRPr="00995850">
              <w:t>Particularidades Para La Operativa De ‘Altavoz Telefonía’</w:t>
            </w:r>
          </w:p>
        </w:tc>
      </w:tr>
      <w:tr w:rsidR="00724F59" w:rsidRPr="00183B8E" w14:paraId="4809B576" w14:textId="77777777" w:rsidTr="006939F9">
        <w:trPr>
          <w:trHeight w:val="20"/>
          <w:jc w:val="center"/>
        </w:trPr>
        <w:tc>
          <w:tcPr>
            <w:tcW w:w="1971" w:type="dxa"/>
            <w:gridSpan w:val="2"/>
            <w:shd w:val="clear" w:color="auto" w:fill="D9D9D9" w:themeFill="background1" w:themeFillShade="D9"/>
          </w:tcPr>
          <w:p w14:paraId="7E38B998"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6134F78D" w14:textId="16D8AB20" w:rsidR="00724F59" w:rsidRPr="006D61EF" w:rsidRDefault="00995850" w:rsidP="006939F9">
            <w:pPr>
              <w:pStyle w:val="TextoTabla"/>
            </w:pPr>
            <w:r w:rsidRPr="00995850">
              <w:t>Comprobar que el sistema implementa y gestiona adecuadamente la operativa de recepción de audio de telefonía en Altavoz.</w:t>
            </w:r>
          </w:p>
        </w:tc>
      </w:tr>
      <w:tr w:rsidR="00724F59" w:rsidRPr="006D61EF" w14:paraId="0967C84B" w14:textId="77777777" w:rsidTr="006939F9">
        <w:trPr>
          <w:trHeight w:val="20"/>
          <w:jc w:val="center"/>
        </w:trPr>
        <w:tc>
          <w:tcPr>
            <w:tcW w:w="1971" w:type="dxa"/>
            <w:gridSpan w:val="2"/>
            <w:shd w:val="clear" w:color="auto" w:fill="D9D9D9" w:themeFill="background1" w:themeFillShade="D9"/>
            <w:vAlign w:val="center"/>
          </w:tcPr>
          <w:p w14:paraId="37835685"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6C2D5D5F" w14:textId="77777777" w:rsidR="00995850" w:rsidRDefault="00995850" w:rsidP="00995850">
            <w:pPr>
              <w:pStyle w:val="TextoTabla"/>
            </w:pPr>
            <w:r>
              <w:t>Dos puestos de operador configurados en modo NORMAL con JACKS insertados.</w:t>
            </w:r>
          </w:p>
          <w:p w14:paraId="2363EC17" w14:textId="77777777" w:rsidR="00995850" w:rsidRDefault="00995850" w:rsidP="00995850">
            <w:pPr>
              <w:pStyle w:val="TextoTabla"/>
            </w:pPr>
            <w:r>
              <w:t>Colaterales de Telefonía.</w:t>
            </w:r>
          </w:p>
          <w:p w14:paraId="449B0050" w14:textId="4B64FB75" w:rsidR="00724F59" w:rsidRPr="006D61EF" w:rsidRDefault="00995850" w:rsidP="00995850">
            <w:pPr>
              <w:pStyle w:val="TextoTabla"/>
            </w:pPr>
            <w:r>
              <w:t>Número de AI de colaterales conocidos.</w:t>
            </w:r>
          </w:p>
        </w:tc>
      </w:tr>
      <w:tr w:rsidR="00724F59" w:rsidRPr="006D61EF" w14:paraId="01736514" w14:textId="77777777" w:rsidTr="006939F9">
        <w:trPr>
          <w:trHeight w:val="20"/>
          <w:jc w:val="center"/>
        </w:trPr>
        <w:tc>
          <w:tcPr>
            <w:tcW w:w="695" w:type="dxa"/>
            <w:shd w:val="clear" w:color="auto" w:fill="BFBFBF" w:themeFill="background1" w:themeFillShade="BF"/>
          </w:tcPr>
          <w:p w14:paraId="6D7BA6CE"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BBB2A91"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165CCEBA" w14:textId="77777777" w:rsidR="00724F59" w:rsidRPr="006D61EF" w:rsidRDefault="00724F59" w:rsidP="006939F9">
            <w:pPr>
              <w:pStyle w:val="TextoTabla"/>
              <w:rPr>
                <w:b/>
              </w:rPr>
            </w:pPr>
            <w:r w:rsidRPr="006D61EF">
              <w:rPr>
                <w:b/>
              </w:rPr>
              <w:t>Resultado</w:t>
            </w:r>
          </w:p>
        </w:tc>
      </w:tr>
      <w:tr w:rsidR="00724F59" w:rsidRPr="006D61EF" w14:paraId="28BC1B27" w14:textId="77777777" w:rsidTr="006939F9">
        <w:trPr>
          <w:trHeight w:val="20"/>
          <w:jc w:val="center"/>
        </w:trPr>
        <w:tc>
          <w:tcPr>
            <w:tcW w:w="8188" w:type="dxa"/>
            <w:gridSpan w:val="5"/>
            <w:shd w:val="clear" w:color="auto" w:fill="D9D9D9" w:themeFill="background1" w:themeFillShade="D9"/>
          </w:tcPr>
          <w:p w14:paraId="42F969E3" w14:textId="77777777" w:rsidR="00724F59" w:rsidRPr="006D61EF" w:rsidRDefault="00724F59" w:rsidP="006939F9">
            <w:pPr>
              <w:pStyle w:val="TextoTabla"/>
              <w:rPr>
                <w:b/>
              </w:rPr>
            </w:pPr>
          </w:p>
        </w:tc>
        <w:tc>
          <w:tcPr>
            <w:tcW w:w="851" w:type="dxa"/>
            <w:shd w:val="clear" w:color="auto" w:fill="D9D9D9" w:themeFill="background1" w:themeFillShade="D9"/>
          </w:tcPr>
          <w:p w14:paraId="755FF717"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7D97198C" w14:textId="77777777" w:rsidR="00724F59" w:rsidRPr="006D61EF" w:rsidRDefault="00724F59" w:rsidP="006939F9">
            <w:pPr>
              <w:pStyle w:val="TextoTabla"/>
              <w:rPr>
                <w:b/>
              </w:rPr>
            </w:pPr>
            <w:r w:rsidRPr="006D61EF">
              <w:rPr>
                <w:b/>
              </w:rPr>
              <w:t>NO</w:t>
            </w:r>
          </w:p>
        </w:tc>
      </w:tr>
      <w:tr w:rsidR="00724F59" w:rsidRPr="00183B8E" w14:paraId="0BE21958" w14:textId="77777777" w:rsidTr="006939F9">
        <w:trPr>
          <w:trHeight w:val="20"/>
          <w:jc w:val="center"/>
        </w:trPr>
        <w:tc>
          <w:tcPr>
            <w:tcW w:w="695" w:type="dxa"/>
            <w:tcBorders>
              <w:bottom w:val="single" w:sz="6" w:space="0" w:color="000000"/>
            </w:tcBorders>
            <w:shd w:val="clear" w:color="auto" w:fill="auto"/>
          </w:tcPr>
          <w:p w14:paraId="536A746B"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AA14D45" w14:textId="09724015" w:rsidR="009A78A6" w:rsidRDefault="009A78A6" w:rsidP="009A78A6">
            <w:pPr>
              <w:pStyle w:val="TextoTabla"/>
            </w:pPr>
            <w:r>
              <w:t>HMI de Telefonía.</w:t>
            </w:r>
          </w:p>
          <w:p w14:paraId="36011120" w14:textId="6FCC51D3" w:rsidR="00724F59" w:rsidRPr="006D61EF" w:rsidRDefault="009A78A6" w:rsidP="00A3312E">
            <w:pPr>
              <w:pStyle w:val="TextoTabla"/>
              <w:numPr>
                <w:ilvl w:val="0"/>
                <w:numId w:val="154"/>
              </w:numPr>
            </w:pPr>
            <w:r>
              <w:t>Comprobar que, en el panel de telefonía, aparece el control de selección de recepción en Cascos o Altavoz.</w:t>
            </w:r>
          </w:p>
        </w:tc>
        <w:tc>
          <w:tcPr>
            <w:tcW w:w="851" w:type="dxa"/>
            <w:tcBorders>
              <w:bottom w:val="single" w:sz="6" w:space="0" w:color="000000"/>
            </w:tcBorders>
            <w:shd w:val="clear" w:color="auto" w:fill="auto"/>
          </w:tcPr>
          <w:p w14:paraId="61FAD3D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E9CAE92" w14:textId="77777777" w:rsidR="00724F59" w:rsidRPr="006D61EF" w:rsidRDefault="00724F59" w:rsidP="006939F9">
            <w:pPr>
              <w:pStyle w:val="TextoTabla"/>
            </w:pPr>
          </w:p>
        </w:tc>
      </w:tr>
      <w:tr w:rsidR="00724F59" w:rsidRPr="00183B8E" w14:paraId="3F3DFDEF" w14:textId="77777777" w:rsidTr="006939F9">
        <w:trPr>
          <w:trHeight w:val="20"/>
          <w:jc w:val="center"/>
        </w:trPr>
        <w:tc>
          <w:tcPr>
            <w:tcW w:w="695" w:type="dxa"/>
            <w:tcBorders>
              <w:bottom w:val="single" w:sz="6" w:space="0" w:color="000000"/>
            </w:tcBorders>
            <w:shd w:val="clear" w:color="auto" w:fill="auto"/>
          </w:tcPr>
          <w:p w14:paraId="7BF2F3A5"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4C4C851F" w14:textId="39467C7F" w:rsidR="009A78A6" w:rsidRDefault="009A78A6" w:rsidP="009A78A6">
            <w:pPr>
              <w:pStyle w:val="TextoTabla"/>
            </w:pPr>
            <w:r>
              <w:t>Modos de Operación.</w:t>
            </w:r>
          </w:p>
          <w:p w14:paraId="327A075D" w14:textId="2263AEE5" w:rsidR="00724F59" w:rsidRPr="006D61EF" w:rsidRDefault="009A78A6" w:rsidP="00A3312E">
            <w:pPr>
              <w:pStyle w:val="TextoTabla"/>
              <w:numPr>
                <w:ilvl w:val="0"/>
                <w:numId w:val="154"/>
              </w:numPr>
            </w:pPr>
            <w:r>
              <w:t>Comprobar que, a través del control correspondiente, se selecciona la recepción de audio de telefonía en casos o altavoz de telefonía.</w:t>
            </w:r>
          </w:p>
        </w:tc>
        <w:tc>
          <w:tcPr>
            <w:tcW w:w="851" w:type="dxa"/>
            <w:tcBorders>
              <w:bottom w:val="single" w:sz="6" w:space="0" w:color="000000"/>
            </w:tcBorders>
            <w:shd w:val="clear" w:color="auto" w:fill="auto"/>
          </w:tcPr>
          <w:p w14:paraId="0E794F8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EECD897" w14:textId="77777777" w:rsidR="00724F59" w:rsidRPr="006D61EF" w:rsidRDefault="00724F59" w:rsidP="006939F9">
            <w:pPr>
              <w:pStyle w:val="TextoTabla"/>
            </w:pPr>
          </w:p>
        </w:tc>
      </w:tr>
      <w:tr w:rsidR="00724F59" w:rsidRPr="00183B8E" w14:paraId="7AD78FC2" w14:textId="77777777" w:rsidTr="006939F9">
        <w:trPr>
          <w:trHeight w:val="20"/>
          <w:jc w:val="center"/>
        </w:trPr>
        <w:tc>
          <w:tcPr>
            <w:tcW w:w="695" w:type="dxa"/>
            <w:tcBorders>
              <w:bottom w:val="single" w:sz="6" w:space="0" w:color="000000"/>
            </w:tcBorders>
            <w:shd w:val="clear" w:color="auto" w:fill="auto"/>
          </w:tcPr>
          <w:p w14:paraId="484394F0"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2DC6DFD2" w14:textId="4B23527B" w:rsidR="009A78A6" w:rsidRDefault="009A78A6" w:rsidP="009A78A6">
            <w:pPr>
              <w:pStyle w:val="TextoTabla"/>
            </w:pPr>
            <w:r>
              <w:t>Recepción audio.</w:t>
            </w:r>
          </w:p>
          <w:p w14:paraId="63B5903B" w14:textId="76751414" w:rsidR="00724F59" w:rsidRPr="006D61EF" w:rsidRDefault="009A78A6" w:rsidP="00A3312E">
            <w:pPr>
              <w:pStyle w:val="TextoTabla"/>
              <w:numPr>
                <w:ilvl w:val="0"/>
                <w:numId w:val="154"/>
              </w:numPr>
            </w:pPr>
            <w:r>
              <w:t>Establecer una llamada de telefonía y comprobar, para cada uno de los modos de recepción, que el audio del colateral se presenta en el dispositivo (casco o altavoz) seleccionado.</w:t>
            </w:r>
          </w:p>
        </w:tc>
        <w:tc>
          <w:tcPr>
            <w:tcW w:w="851" w:type="dxa"/>
            <w:tcBorders>
              <w:bottom w:val="single" w:sz="6" w:space="0" w:color="000000"/>
            </w:tcBorders>
            <w:shd w:val="clear" w:color="auto" w:fill="auto"/>
          </w:tcPr>
          <w:p w14:paraId="476B077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00B415D" w14:textId="77777777" w:rsidR="00724F59" w:rsidRPr="006D61EF" w:rsidRDefault="00724F59" w:rsidP="006939F9">
            <w:pPr>
              <w:pStyle w:val="TextoTabla"/>
            </w:pPr>
          </w:p>
        </w:tc>
      </w:tr>
      <w:tr w:rsidR="00724F59" w:rsidRPr="00183B8E" w14:paraId="6D8302B5" w14:textId="77777777" w:rsidTr="006939F9">
        <w:trPr>
          <w:trHeight w:val="20"/>
          <w:jc w:val="center"/>
        </w:trPr>
        <w:tc>
          <w:tcPr>
            <w:tcW w:w="695" w:type="dxa"/>
            <w:tcBorders>
              <w:bottom w:val="single" w:sz="6" w:space="0" w:color="000000"/>
            </w:tcBorders>
            <w:shd w:val="clear" w:color="auto" w:fill="auto"/>
          </w:tcPr>
          <w:p w14:paraId="3AB2F2CC"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54116A04" w14:textId="3A3C8430" w:rsidR="009A78A6" w:rsidRDefault="009A78A6" w:rsidP="009A78A6">
            <w:pPr>
              <w:pStyle w:val="TextoTabla"/>
            </w:pPr>
            <w:r>
              <w:t>Volumen recepción.</w:t>
            </w:r>
          </w:p>
          <w:p w14:paraId="7E19568B" w14:textId="1028099C" w:rsidR="00724F59" w:rsidRPr="006D61EF" w:rsidRDefault="009A78A6" w:rsidP="00A3312E">
            <w:pPr>
              <w:pStyle w:val="TextoTabla"/>
              <w:numPr>
                <w:ilvl w:val="0"/>
                <w:numId w:val="154"/>
              </w:numPr>
            </w:pPr>
            <w:r>
              <w:t>Establecer una llamada de telefonía y comprobar, para cada uno de los modos de recepción, que el audio del colateral que se presenta en el dispositivo seleccionado (cascos o altavoz) se ve afectado por la acción en el control de volumen correspondiente.</w:t>
            </w:r>
          </w:p>
        </w:tc>
        <w:tc>
          <w:tcPr>
            <w:tcW w:w="851" w:type="dxa"/>
            <w:tcBorders>
              <w:bottom w:val="single" w:sz="6" w:space="0" w:color="000000"/>
            </w:tcBorders>
            <w:shd w:val="clear" w:color="auto" w:fill="auto"/>
          </w:tcPr>
          <w:p w14:paraId="2D1A1BEB"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DADBEF1" w14:textId="77777777" w:rsidR="00724F59" w:rsidRPr="006D61EF" w:rsidRDefault="00724F59" w:rsidP="006939F9">
            <w:pPr>
              <w:pStyle w:val="TextoTabla"/>
            </w:pPr>
          </w:p>
        </w:tc>
      </w:tr>
      <w:tr w:rsidR="00724F59" w:rsidRPr="006D61EF" w14:paraId="2756D925" w14:textId="77777777" w:rsidTr="006939F9">
        <w:trPr>
          <w:trHeight w:val="20"/>
          <w:jc w:val="center"/>
        </w:trPr>
        <w:tc>
          <w:tcPr>
            <w:tcW w:w="695" w:type="dxa"/>
            <w:tcBorders>
              <w:bottom w:val="single" w:sz="6" w:space="0" w:color="000000"/>
            </w:tcBorders>
            <w:shd w:val="clear" w:color="auto" w:fill="auto"/>
          </w:tcPr>
          <w:p w14:paraId="560BCDD1"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0F4BA7B3" w14:textId="7102AAEA" w:rsidR="009A78A6" w:rsidRDefault="009A78A6" w:rsidP="009A78A6">
            <w:pPr>
              <w:pStyle w:val="TextoTabla"/>
            </w:pPr>
            <w:r>
              <w:t>Prioridades.</w:t>
            </w:r>
          </w:p>
          <w:p w14:paraId="1DE3B2B4" w14:textId="3BABAD6E" w:rsidR="00724F59" w:rsidRPr="006D61EF" w:rsidRDefault="009A78A6" w:rsidP="00A3312E">
            <w:pPr>
              <w:pStyle w:val="TextoTabla"/>
              <w:numPr>
                <w:ilvl w:val="0"/>
                <w:numId w:val="154"/>
              </w:numPr>
            </w:pPr>
            <w:r>
              <w:t>Ver U5KI.HTWR.02.004.</w:t>
            </w:r>
          </w:p>
        </w:tc>
        <w:tc>
          <w:tcPr>
            <w:tcW w:w="851" w:type="dxa"/>
            <w:tcBorders>
              <w:bottom w:val="single" w:sz="6" w:space="0" w:color="000000"/>
            </w:tcBorders>
            <w:shd w:val="clear" w:color="auto" w:fill="auto"/>
          </w:tcPr>
          <w:p w14:paraId="434B6CD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F9A8E6E" w14:textId="77777777" w:rsidR="00724F59" w:rsidRPr="006D61EF" w:rsidRDefault="00724F59" w:rsidP="006939F9">
            <w:pPr>
              <w:pStyle w:val="TextoTabla"/>
            </w:pPr>
          </w:p>
        </w:tc>
      </w:tr>
      <w:tr w:rsidR="00724F59" w:rsidRPr="00183B8E" w14:paraId="04DDBA17" w14:textId="77777777" w:rsidTr="006939F9">
        <w:trPr>
          <w:trHeight w:val="20"/>
          <w:jc w:val="center"/>
        </w:trPr>
        <w:tc>
          <w:tcPr>
            <w:tcW w:w="695" w:type="dxa"/>
            <w:tcBorders>
              <w:bottom w:val="single" w:sz="6" w:space="0" w:color="000000"/>
            </w:tcBorders>
            <w:shd w:val="clear" w:color="auto" w:fill="auto"/>
          </w:tcPr>
          <w:p w14:paraId="49D52959"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0D59FCD7" w14:textId="32002071" w:rsidR="009A78A6" w:rsidRDefault="009A78A6" w:rsidP="009A78A6">
            <w:pPr>
              <w:pStyle w:val="TextoTabla"/>
            </w:pPr>
            <w:r>
              <w:t>Operaciones no afectadas.</w:t>
            </w:r>
          </w:p>
          <w:p w14:paraId="11A00B0F" w14:textId="1FBDE374" w:rsidR="00724F59" w:rsidRPr="006D61EF" w:rsidRDefault="009A78A6" w:rsidP="00A3312E">
            <w:pPr>
              <w:pStyle w:val="TextoTabla"/>
              <w:numPr>
                <w:ilvl w:val="0"/>
                <w:numId w:val="154"/>
              </w:numPr>
            </w:pPr>
            <w:r>
              <w:t>Comprobar que el resto de funciones de telefonía, no se ven afectadas por la selección del modo de operación de la recepción de telefonía.</w:t>
            </w:r>
          </w:p>
        </w:tc>
        <w:tc>
          <w:tcPr>
            <w:tcW w:w="851" w:type="dxa"/>
            <w:tcBorders>
              <w:bottom w:val="single" w:sz="6" w:space="0" w:color="000000"/>
            </w:tcBorders>
            <w:shd w:val="clear" w:color="auto" w:fill="auto"/>
          </w:tcPr>
          <w:p w14:paraId="43D4FC1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CD8D12E" w14:textId="77777777" w:rsidR="00724F59" w:rsidRPr="006D61EF" w:rsidRDefault="00724F59" w:rsidP="006939F9">
            <w:pPr>
              <w:pStyle w:val="TextoTabla"/>
            </w:pPr>
          </w:p>
        </w:tc>
      </w:tr>
      <w:tr w:rsidR="00724F59" w:rsidRPr="00183B8E" w14:paraId="6CE40663" w14:textId="77777777" w:rsidTr="006939F9">
        <w:trPr>
          <w:trHeight w:val="20"/>
          <w:jc w:val="center"/>
        </w:trPr>
        <w:tc>
          <w:tcPr>
            <w:tcW w:w="695" w:type="dxa"/>
            <w:tcBorders>
              <w:bottom w:val="single" w:sz="6" w:space="0" w:color="000000"/>
            </w:tcBorders>
            <w:shd w:val="clear" w:color="auto" w:fill="auto"/>
          </w:tcPr>
          <w:p w14:paraId="4938B8CE"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4C951A5C" w14:textId="02771CBB" w:rsidR="009A78A6" w:rsidRDefault="009A78A6" w:rsidP="009A78A6">
            <w:pPr>
              <w:pStyle w:val="TextoTabla"/>
            </w:pPr>
            <w:r>
              <w:t>Gestión de Presencia de Altavoz.</w:t>
            </w:r>
          </w:p>
          <w:p w14:paraId="0F210A2D" w14:textId="5C7152DB" w:rsidR="009A78A6" w:rsidRDefault="009A78A6" w:rsidP="00A3312E">
            <w:pPr>
              <w:pStyle w:val="TextoTabla"/>
              <w:numPr>
                <w:ilvl w:val="0"/>
                <w:numId w:val="154"/>
              </w:numPr>
            </w:pPr>
            <w:r>
              <w:t>Desconectar el altavoz de telefonía y comprobar:</w:t>
            </w:r>
          </w:p>
          <w:p w14:paraId="01901028" w14:textId="4D3A6AE2" w:rsidR="009A78A6" w:rsidRDefault="009A78A6" w:rsidP="00A3312E">
            <w:pPr>
              <w:pStyle w:val="TextoTabla"/>
              <w:numPr>
                <w:ilvl w:val="1"/>
                <w:numId w:val="154"/>
              </w:numPr>
            </w:pPr>
            <w:r>
              <w:t>Que la interfaz señaliza la ausencia del altavoz.</w:t>
            </w:r>
          </w:p>
          <w:p w14:paraId="0EC87DAA" w14:textId="7B2A80F2" w:rsidR="009A78A6" w:rsidRDefault="009A78A6" w:rsidP="00A3312E">
            <w:pPr>
              <w:pStyle w:val="TextoTabla"/>
              <w:numPr>
                <w:ilvl w:val="1"/>
                <w:numId w:val="154"/>
              </w:numPr>
            </w:pPr>
            <w:r>
              <w:lastRenderedPageBreak/>
              <w:t>Que se selecciona el modo de recepción telefonía por cascos, y se inhabilita el control de selección de modo.</w:t>
            </w:r>
          </w:p>
          <w:p w14:paraId="3C899FE7" w14:textId="3889703D" w:rsidR="009A78A6" w:rsidRDefault="009A78A6" w:rsidP="00A3312E">
            <w:pPr>
              <w:pStyle w:val="TextoTabla"/>
              <w:numPr>
                <w:ilvl w:val="1"/>
                <w:numId w:val="154"/>
              </w:numPr>
            </w:pPr>
            <w:r>
              <w:t>Que se ‘rechazan’ las llamadas entrantes de LC, con indicación de ‘Fuera de Servicio’.</w:t>
            </w:r>
          </w:p>
          <w:p w14:paraId="06C8284A" w14:textId="3AEB60B7" w:rsidR="009A78A6" w:rsidRDefault="009A78A6" w:rsidP="00A3312E">
            <w:pPr>
              <w:pStyle w:val="TextoTabla"/>
              <w:numPr>
                <w:ilvl w:val="1"/>
                <w:numId w:val="154"/>
              </w:numPr>
            </w:pPr>
            <w:r>
              <w:t>Al conectar el altavoz se mantiene la selección por cascos.</w:t>
            </w:r>
          </w:p>
          <w:p w14:paraId="2016965F" w14:textId="583ED4F8" w:rsidR="00724F59" w:rsidRPr="006D61EF" w:rsidRDefault="009A78A6" w:rsidP="00A3312E">
            <w:pPr>
              <w:pStyle w:val="TextoTabla"/>
              <w:numPr>
                <w:ilvl w:val="0"/>
                <w:numId w:val="154"/>
              </w:numPr>
            </w:pPr>
            <w:r>
              <w:t>Volver a conectar el altavoz y comprobar que el funcionamiento respecto a la asignación de modo, direccionamiento de audio y gestión de llamadas entrantes de Línea Caliente, es el esperado.</w:t>
            </w:r>
          </w:p>
        </w:tc>
        <w:tc>
          <w:tcPr>
            <w:tcW w:w="851" w:type="dxa"/>
            <w:tcBorders>
              <w:bottom w:val="single" w:sz="6" w:space="0" w:color="000000"/>
            </w:tcBorders>
            <w:shd w:val="clear" w:color="auto" w:fill="auto"/>
          </w:tcPr>
          <w:p w14:paraId="1D9384B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F564D66" w14:textId="77777777" w:rsidR="00724F59" w:rsidRPr="006D61EF" w:rsidRDefault="00724F59" w:rsidP="006939F9">
            <w:pPr>
              <w:pStyle w:val="TextoTabla"/>
            </w:pPr>
          </w:p>
        </w:tc>
      </w:tr>
      <w:tr w:rsidR="00724F59" w:rsidRPr="00183B8E" w14:paraId="79081D8A" w14:textId="77777777" w:rsidTr="006939F9">
        <w:trPr>
          <w:trHeight w:val="20"/>
          <w:jc w:val="center"/>
        </w:trPr>
        <w:tc>
          <w:tcPr>
            <w:tcW w:w="695" w:type="dxa"/>
            <w:tcBorders>
              <w:bottom w:val="single" w:sz="6" w:space="0" w:color="000000"/>
            </w:tcBorders>
            <w:shd w:val="clear" w:color="auto" w:fill="auto"/>
          </w:tcPr>
          <w:p w14:paraId="1745AC22"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66E95D8E" w14:textId="77777777" w:rsidR="00724F59" w:rsidRPr="006D61EF" w:rsidRDefault="00724F59" w:rsidP="006939F9">
            <w:pPr>
              <w:pStyle w:val="TextoTabla"/>
            </w:pPr>
          </w:p>
        </w:tc>
        <w:tc>
          <w:tcPr>
            <w:tcW w:w="851" w:type="dxa"/>
            <w:tcBorders>
              <w:bottom w:val="single" w:sz="6" w:space="0" w:color="000000"/>
            </w:tcBorders>
            <w:shd w:val="clear" w:color="auto" w:fill="auto"/>
          </w:tcPr>
          <w:p w14:paraId="21B6FC2F"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3F56AA0" w14:textId="77777777" w:rsidR="00724F59" w:rsidRPr="006D61EF" w:rsidRDefault="00724F59" w:rsidP="006939F9">
            <w:pPr>
              <w:pStyle w:val="TextoTabla"/>
            </w:pPr>
          </w:p>
        </w:tc>
      </w:tr>
      <w:tr w:rsidR="00724F59" w:rsidRPr="00183B8E" w14:paraId="1E02EF3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76237C9" w14:textId="77777777" w:rsidR="00724F59" w:rsidRPr="006D61EF" w:rsidRDefault="00724F59" w:rsidP="006939F9">
            <w:pPr>
              <w:pStyle w:val="TextoTabla"/>
            </w:pPr>
            <w:r w:rsidRPr="006D61EF">
              <w:t xml:space="preserve"> </w:t>
            </w:r>
          </w:p>
        </w:tc>
      </w:tr>
    </w:tbl>
    <w:p w14:paraId="7794442E" w14:textId="77777777" w:rsidR="00724F59" w:rsidRPr="00724F59" w:rsidRDefault="00724F59" w:rsidP="00724F59"/>
    <w:p w14:paraId="062F8C6E" w14:textId="77777777" w:rsidR="009A78A6" w:rsidRDefault="009A78A6">
      <w:pPr>
        <w:spacing w:before="0" w:after="0" w:line="240" w:lineRule="auto"/>
        <w:jc w:val="left"/>
        <w:rPr>
          <w:u w:val="single"/>
        </w:rPr>
      </w:pPr>
      <w:r>
        <w:rPr>
          <w:u w:val="single"/>
        </w:rPr>
        <w:br w:type="page"/>
      </w:r>
    </w:p>
    <w:p w14:paraId="14E0F98E" w14:textId="3525E50E" w:rsidR="00391171" w:rsidRDefault="00391171" w:rsidP="009A78A6">
      <w:pPr>
        <w:pStyle w:val="Ttulo2"/>
      </w:pPr>
      <w:bookmarkStart w:id="502" w:name="_Toc2680965"/>
      <w:bookmarkStart w:id="503" w:name="_Toc2687423"/>
      <w:bookmarkStart w:id="504" w:name="_Ref109714229"/>
      <w:bookmarkStart w:id="505" w:name="_Ref109715329"/>
      <w:bookmarkStart w:id="506" w:name="_Ref109715539"/>
      <w:bookmarkStart w:id="507" w:name="_Toc131162608"/>
      <w:r>
        <w:lastRenderedPageBreak/>
        <w:t>U5KI.HTWR.05.019. Captura de llamada</w:t>
      </w:r>
      <w:bookmarkEnd w:id="502"/>
      <w:bookmarkEnd w:id="503"/>
      <w:bookmarkEnd w:id="504"/>
      <w:bookmarkEnd w:id="505"/>
      <w:bookmarkEnd w:id="506"/>
      <w:bookmarkEnd w:id="50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17EF95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3997734" w14:textId="77777777" w:rsidR="00724F59" w:rsidRPr="006D61EF" w:rsidRDefault="00724F59" w:rsidP="006939F9">
            <w:pPr>
              <w:pStyle w:val="TextoTabla"/>
            </w:pPr>
          </w:p>
        </w:tc>
      </w:tr>
      <w:tr w:rsidR="00724F59" w:rsidRPr="006D61EF" w14:paraId="1779825F" w14:textId="77777777" w:rsidTr="006939F9">
        <w:trPr>
          <w:trHeight w:val="20"/>
          <w:jc w:val="center"/>
        </w:trPr>
        <w:tc>
          <w:tcPr>
            <w:tcW w:w="1971" w:type="dxa"/>
            <w:gridSpan w:val="2"/>
            <w:shd w:val="clear" w:color="auto" w:fill="D9D9D9" w:themeFill="background1" w:themeFillShade="D9"/>
          </w:tcPr>
          <w:p w14:paraId="5F30EE73" w14:textId="77777777" w:rsidR="00724F59" w:rsidRPr="006D61EF" w:rsidRDefault="00724F59" w:rsidP="006939F9">
            <w:pPr>
              <w:pStyle w:val="TextoTabla"/>
              <w:rPr>
                <w:b/>
              </w:rPr>
            </w:pPr>
            <w:r w:rsidRPr="006D61EF">
              <w:rPr>
                <w:b/>
              </w:rPr>
              <w:t>Grupo</w:t>
            </w:r>
          </w:p>
        </w:tc>
        <w:tc>
          <w:tcPr>
            <w:tcW w:w="2371" w:type="dxa"/>
            <w:shd w:val="clear" w:color="auto" w:fill="auto"/>
          </w:tcPr>
          <w:p w14:paraId="73389C2C" w14:textId="161B4722" w:rsidR="00724F59" w:rsidRPr="006D61EF" w:rsidRDefault="009A78A6" w:rsidP="006939F9">
            <w:pPr>
              <w:pStyle w:val="TextoTabla"/>
            </w:pPr>
            <w:r>
              <w:t>Telefonía</w:t>
            </w:r>
          </w:p>
        </w:tc>
        <w:tc>
          <w:tcPr>
            <w:tcW w:w="2161" w:type="dxa"/>
            <w:shd w:val="clear" w:color="auto" w:fill="D9D9D9" w:themeFill="background1" w:themeFillShade="D9"/>
          </w:tcPr>
          <w:p w14:paraId="5DCC417D"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7FF93BD6" w14:textId="11AFE827" w:rsidR="00724F59" w:rsidRPr="006D61EF" w:rsidRDefault="009A78A6" w:rsidP="006939F9">
            <w:pPr>
              <w:pStyle w:val="TextoTabla"/>
            </w:pPr>
            <w:r w:rsidRPr="009A78A6">
              <w:t>U5KI.HTWR.05.019</w:t>
            </w:r>
          </w:p>
        </w:tc>
      </w:tr>
      <w:tr w:rsidR="00724F59" w:rsidRPr="00183B8E" w14:paraId="72F697F5" w14:textId="77777777" w:rsidTr="006939F9">
        <w:trPr>
          <w:trHeight w:val="20"/>
          <w:jc w:val="center"/>
        </w:trPr>
        <w:tc>
          <w:tcPr>
            <w:tcW w:w="1971" w:type="dxa"/>
            <w:gridSpan w:val="2"/>
            <w:shd w:val="clear" w:color="auto" w:fill="D9D9D9" w:themeFill="background1" w:themeFillShade="D9"/>
          </w:tcPr>
          <w:p w14:paraId="2B8B3348"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163B108C" w14:textId="2BE18FA8" w:rsidR="00724F59" w:rsidRPr="006D61EF" w:rsidRDefault="00132092" w:rsidP="006939F9">
            <w:pPr>
              <w:pStyle w:val="TextoTabla"/>
            </w:pPr>
            <w:r>
              <w:t>Captura de Llamada.</w:t>
            </w:r>
          </w:p>
        </w:tc>
      </w:tr>
      <w:tr w:rsidR="00724F59" w:rsidRPr="00183B8E" w14:paraId="388608B4" w14:textId="77777777" w:rsidTr="006939F9">
        <w:trPr>
          <w:trHeight w:val="20"/>
          <w:jc w:val="center"/>
        </w:trPr>
        <w:tc>
          <w:tcPr>
            <w:tcW w:w="1971" w:type="dxa"/>
            <w:gridSpan w:val="2"/>
            <w:shd w:val="clear" w:color="auto" w:fill="D9D9D9" w:themeFill="background1" w:themeFillShade="D9"/>
          </w:tcPr>
          <w:p w14:paraId="79308EAE"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56DEB301" w14:textId="41D50336" w:rsidR="00724F59" w:rsidRPr="006D61EF" w:rsidRDefault="00132092" w:rsidP="006939F9">
            <w:pPr>
              <w:pStyle w:val="TextoTabla"/>
            </w:pPr>
            <w:r w:rsidRPr="00132092">
              <w:t>Comprobar que un puesto de operador es capaz de capturar llamadas que están sonando en otro puesto de operador.</w:t>
            </w:r>
          </w:p>
        </w:tc>
      </w:tr>
      <w:tr w:rsidR="00724F59" w:rsidRPr="006D61EF" w14:paraId="483E43AC" w14:textId="77777777" w:rsidTr="006939F9">
        <w:trPr>
          <w:trHeight w:val="20"/>
          <w:jc w:val="center"/>
        </w:trPr>
        <w:tc>
          <w:tcPr>
            <w:tcW w:w="1971" w:type="dxa"/>
            <w:gridSpan w:val="2"/>
            <w:shd w:val="clear" w:color="auto" w:fill="D9D9D9" w:themeFill="background1" w:themeFillShade="D9"/>
            <w:vAlign w:val="center"/>
          </w:tcPr>
          <w:p w14:paraId="0908A4FB"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07583B4" w14:textId="77777777" w:rsidR="00132092" w:rsidRDefault="00132092" w:rsidP="00132092">
            <w:pPr>
              <w:pStyle w:val="TextoTabla"/>
            </w:pPr>
            <w:r>
              <w:t>Tres puestos de operador configurados en modo NORMAL con JACKS insertados.</w:t>
            </w:r>
          </w:p>
          <w:p w14:paraId="374A3661" w14:textId="77777777" w:rsidR="00132092" w:rsidRDefault="00132092" w:rsidP="00132092">
            <w:pPr>
              <w:pStyle w:val="TextoTabla"/>
            </w:pPr>
            <w:r>
              <w:t>Destinos tipo BC, BL, teléfono IP, Colateral R2 (Equipo ETM), Colateral N5 (Equipo ETM), línea RTB, etc.</w:t>
            </w:r>
          </w:p>
          <w:p w14:paraId="3515049A" w14:textId="77777777" w:rsidR="00132092" w:rsidRDefault="00132092" w:rsidP="00132092">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2BADDE84" w14:textId="025E5354" w:rsidR="00724F59" w:rsidRPr="006D61EF" w:rsidRDefault="00132092" w:rsidP="00132092">
            <w:pPr>
              <w:pStyle w:val="TextoTabla"/>
            </w:pPr>
            <w:r>
              <w:t>Comprobar que el puesto bajo prueba tiene permiso para realizar la captura.</w:t>
            </w:r>
          </w:p>
        </w:tc>
      </w:tr>
      <w:tr w:rsidR="00724F59" w:rsidRPr="006D61EF" w14:paraId="24615323" w14:textId="77777777" w:rsidTr="006939F9">
        <w:trPr>
          <w:trHeight w:val="20"/>
          <w:jc w:val="center"/>
        </w:trPr>
        <w:tc>
          <w:tcPr>
            <w:tcW w:w="695" w:type="dxa"/>
            <w:shd w:val="clear" w:color="auto" w:fill="BFBFBF" w:themeFill="background1" w:themeFillShade="BF"/>
          </w:tcPr>
          <w:p w14:paraId="17B6EF89"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0100A46"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6266FF69" w14:textId="77777777" w:rsidR="00724F59" w:rsidRPr="006D61EF" w:rsidRDefault="00724F59" w:rsidP="006939F9">
            <w:pPr>
              <w:pStyle w:val="TextoTabla"/>
              <w:rPr>
                <w:b/>
              </w:rPr>
            </w:pPr>
            <w:r w:rsidRPr="006D61EF">
              <w:rPr>
                <w:b/>
              </w:rPr>
              <w:t>Resultado</w:t>
            </w:r>
          </w:p>
        </w:tc>
      </w:tr>
      <w:tr w:rsidR="00724F59" w:rsidRPr="006D61EF" w14:paraId="3866D44A" w14:textId="77777777" w:rsidTr="006939F9">
        <w:trPr>
          <w:trHeight w:val="20"/>
          <w:jc w:val="center"/>
        </w:trPr>
        <w:tc>
          <w:tcPr>
            <w:tcW w:w="8188" w:type="dxa"/>
            <w:gridSpan w:val="5"/>
            <w:shd w:val="clear" w:color="auto" w:fill="D9D9D9" w:themeFill="background1" w:themeFillShade="D9"/>
          </w:tcPr>
          <w:p w14:paraId="44BF2016" w14:textId="77777777" w:rsidR="00724F59" w:rsidRPr="006D61EF" w:rsidRDefault="00724F59" w:rsidP="006939F9">
            <w:pPr>
              <w:pStyle w:val="TextoTabla"/>
              <w:rPr>
                <w:b/>
              </w:rPr>
            </w:pPr>
          </w:p>
        </w:tc>
        <w:tc>
          <w:tcPr>
            <w:tcW w:w="851" w:type="dxa"/>
            <w:shd w:val="clear" w:color="auto" w:fill="D9D9D9" w:themeFill="background1" w:themeFillShade="D9"/>
          </w:tcPr>
          <w:p w14:paraId="733EB29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47558F4A" w14:textId="77777777" w:rsidR="00724F59" w:rsidRPr="006D61EF" w:rsidRDefault="00724F59" w:rsidP="006939F9">
            <w:pPr>
              <w:pStyle w:val="TextoTabla"/>
              <w:rPr>
                <w:b/>
              </w:rPr>
            </w:pPr>
            <w:r w:rsidRPr="006D61EF">
              <w:rPr>
                <w:b/>
              </w:rPr>
              <w:t>NO</w:t>
            </w:r>
          </w:p>
        </w:tc>
      </w:tr>
      <w:tr w:rsidR="00724F59" w:rsidRPr="00183B8E" w14:paraId="224CCC8D" w14:textId="77777777" w:rsidTr="006939F9">
        <w:trPr>
          <w:trHeight w:val="20"/>
          <w:jc w:val="center"/>
        </w:trPr>
        <w:tc>
          <w:tcPr>
            <w:tcW w:w="695" w:type="dxa"/>
            <w:tcBorders>
              <w:bottom w:val="single" w:sz="6" w:space="0" w:color="000000"/>
            </w:tcBorders>
            <w:shd w:val="clear" w:color="auto" w:fill="auto"/>
          </w:tcPr>
          <w:p w14:paraId="5BEADC85"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5C1AB8A6" w14:textId="3FEDB901" w:rsidR="00724F59" w:rsidRPr="006D61EF" w:rsidRDefault="00132092" w:rsidP="006939F9">
            <w:pPr>
              <w:pStyle w:val="TextoTabla"/>
            </w:pPr>
            <w:r w:rsidRPr="00132092">
              <w:t>Realizar una llamada entre un destino A y un puesto de operador B y no atender la llamada.</w:t>
            </w:r>
          </w:p>
        </w:tc>
        <w:tc>
          <w:tcPr>
            <w:tcW w:w="851" w:type="dxa"/>
            <w:tcBorders>
              <w:bottom w:val="single" w:sz="6" w:space="0" w:color="000000"/>
            </w:tcBorders>
            <w:shd w:val="clear" w:color="auto" w:fill="auto"/>
          </w:tcPr>
          <w:p w14:paraId="082AAC7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82659B8" w14:textId="77777777" w:rsidR="00724F59" w:rsidRPr="006D61EF" w:rsidRDefault="00724F59" w:rsidP="006939F9">
            <w:pPr>
              <w:pStyle w:val="TextoTabla"/>
            </w:pPr>
          </w:p>
        </w:tc>
      </w:tr>
      <w:tr w:rsidR="00724F59" w:rsidRPr="00183B8E" w14:paraId="6F12813B" w14:textId="77777777" w:rsidTr="006939F9">
        <w:trPr>
          <w:trHeight w:val="20"/>
          <w:jc w:val="center"/>
        </w:trPr>
        <w:tc>
          <w:tcPr>
            <w:tcW w:w="695" w:type="dxa"/>
            <w:tcBorders>
              <w:bottom w:val="single" w:sz="6" w:space="0" w:color="000000"/>
            </w:tcBorders>
            <w:shd w:val="clear" w:color="auto" w:fill="auto"/>
          </w:tcPr>
          <w:p w14:paraId="774FF57E"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5189CC6C" w14:textId="51ACC11D" w:rsidR="00724F59" w:rsidRPr="006D61EF" w:rsidRDefault="00132092" w:rsidP="006939F9">
            <w:pPr>
              <w:pStyle w:val="TextoTabla"/>
            </w:pPr>
            <w:r w:rsidRPr="00132092">
              <w:t>Desde el otro puesto de operador, pulsar “Captura” y seleccionar el puesto de operador B que tiene la llamada entrante.</w:t>
            </w:r>
          </w:p>
        </w:tc>
        <w:tc>
          <w:tcPr>
            <w:tcW w:w="851" w:type="dxa"/>
            <w:tcBorders>
              <w:bottom w:val="single" w:sz="6" w:space="0" w:color="000000"/>
            </w:tcBorders>
            <w:shd w:val="clear" w:color="auto" w:fill="auto"/>
          </w:tcPr>
          <w:p w14:paraId="2E74299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96B93D1" w14:textId="77777777" w:rsidR="00724F59" w:rsidRPr="006D61EF" w:rsidRDefault="00724F59" w:rsidP="006939F9">
            <w:pPr>
              <w:pStyle w:val="TextoTabla"/>
            </w:pPr>
          </w:p>
        </w:tc>
      </w:tr>
      <w:tr w:rsidR="00724F59" w:rsidRPr="00183B8E" w14:paraId="2D149C5A" w14:textId="77777777" w:rsidTr="006939F9">
        <w:trPr>
          <w:trHeight w:val="20"/>
          <w:jc w:val="center"/>
        </w:trPr>
        <w:tc>
          <w:tcPr>
            <w:tcW w:w="695" w:type="dxa"/>
            <w:tcBorders>
              <w:bottom w:val="single" w:sz="6" w:space="0" w:color="000000"/>
            </w:tcBorders>
            <w:shd w:val="clear" w:color="auto" w:fill="auto"/>
          </w:tcPr>
          <w:p w14:paraId="33F49923"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49A3B259" w14:textId="5E1DE129" w:rsidR="00724F59" w:rsidRPr="006D61EF" w:rsidRDefault="00132092" w:rsidP="006939F9">
            <w:pPr>
              <w:pStyle w:val="TextoTabla"/>
            </w:pPr>
            <w:r w:rsidRPr="00132092">
              <w:t>Se muestra la tecla AD de A o la 19+1 como llamada entrante. Seleccionar y comprobar que se establece la llamada. En el puesto de operador B, la llamada se ha cancelado. La tecla de captura pasa a reposo.</w:t>
            </w:r>
          </w:p>
        </w:tc>
        <w:tc>
          <w:tcPr>
            <w:tcW w:w="851" w:type="dxa"/>
            <w:tcBorders>
              <w:bottom w:val="single" w:sz="6" w:space="0" w:color="000000"/>
            </w:tcBorders>
            <w:shd w:val="clear" w:color="auto" w:fill="auto"/>
          </w:tcPr>
          <w:p w14:paraId="27FDE9F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306205E" w14:textId="77777777" w:rsidR="00724F59" w:rsidRPr="006D61EF" w:rsidRDefault="00724F59" w:rsidP="006939F9">
            <w:pPr>
              <w:pStyle w:val="TextoTabla"/>
            </w:pPr>
          </w:p>
        </w:tc>
      </w:tr>
      <w:tr w:rsidR="00724F59" w:rsidRPr="00183B8E" w14:paraId="78022DC9" w14:textId="77777777" w:rsidTr="006939F9">
        <w:trPr>
          <w:trHeight w:val="20"/>
          <w:jc w:val="center"/>
        </w:trPr>
        <w:tc>
          <w:tcPr>
            <w:tcW w:w="695" w:type="dxa"/>
            <w:tcBorders>
              <w:bottom w:val="single" w:sz="6" w:space="0" w:color="000000"/>
            </w:tcBorders>
            <w:shd w:val="clear" w:color="auto" w:fill="auto"/>
          </w:tcPr>
          <w:p w14:paraId="0ABEF93F"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5B6CA37A" w14:textId="7A4E752B" w:rsidR="00724F59" w:rsidRPr="006D61EF" w:rsidRDefault="00132092" w:rsidP="006939F9">
            <w:pPr>
              <w:pStyle w:val="TextoTabla"/>
            </w:pPr>
            <w:r w:rsidRPr="00132092">
              <w:t>Terminar la llamada.</w:t>
            </w:r>
          </w:p>
        </w:tc>
        <w:tc>
          <w:tcPr>
            <w:tcW w:w="851" w:type="dxa"/>
            <w:tcBorders>
              <w:bottom w:val="single" w:sz="6" w:space="0" w:color="000000"/>
            </w:tcBorders>
            <w:shd w:val="clear" w:color="auto" w:fill="auto"/>
          </w:tcPr>
          <w:p w14:paraId="71C864FF"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FD77722" w14:textId="77777777" w:rsidR="00724F59" w:rsidRPr="006D61EF" w:rsidRDefault="00724F59" w:rsidP="006939F9">
            <w:pPr>
              <w:pStyle w:val="TextoTabla"/>
            </w:pPr>
          </w:p>
        </w:tc>
      </w:tr>
      <w:tr w:rsidR="00724F59" w:rsidRPr="006D61EF" w14:paraId="02A87F07" w14:textId="77777777" w:rsidTr="006939F9">
        <w:trPr>
          <w:trHeight w:val="20"/>
          <w:jc w:val="center"/>
        </w:trPr>
        <w:tc>
          <w:tcPr>
            <w:tcW w:w="695" w:type="dxa"/>
            <w:tcBorders>
              <w:bottom w:val="single" w:sz="6" w:space="0" w:color="000000"/>
            </w:tcBorders>
            <w:shd w:val="clear" w:color="auto" w:fill="auto"/>
          </w:tcPr>
          <w:p w14:paraId="06A38171"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49A9849F" w14:textId="47867159" w:rsidR="00724F59" w:rsidRPr="006D61EF" w:rsidRDefault="00132092" w:rsidP="006939F9">
            <w:pPr>
              <w:pStyle w:val="TextoTabla"/>
            </w:pPr>
            <w:r w:rsidRPr="00132092">
              <w:t>Repetir 1 a 4 con todos los tipos de destinos en el rol de A.</w:t>
            </w:r>
          </w:p>
        </w:tc>
        <w:tc>
          <w:tcPr>
            <w:tcW w:w="851" w:type="dxa"/>
            <w:tcBorders>
              <w:bottom w:val="single" w:sz="6" w:space="0" w:color="000000"/>
            </w:tcBorders>
            <w:shd w:val="clear" w:color="auto" w:fill="auto"/>
          </w:tcPr>
          <w:p w14:paraId="0751A6E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27D796F" w14:textId="77777777" w:rsidR="00724F59" w:rsidRPr="006D61EF" w:rsidRDefault="00724F59" w:rsidP="006939F9">
            <w:pPr>
              <w:pStyle w:val="TextoTabla"/>
            </w:pPr>
          </w:p>
        </w:tc>
      </w:tr>
      <w:tr w:rsidR="00724F59" w:rsidRPr="00183B8E" w14:paraId="101F8A98" w14:textId="77777777" w:rsidTr="006939F9">
        <w:trPr>
          <w:trHeight w:val="20"/>
          <w:jc w:val="center"/>
        </w:trPr>
        <w:tc>
          <w:tcPr>
            <w:tcW w:w="695" w:type="dxa"/>
            <w:tcBorders>
              <w:bottom w:val="single" w:sz="6" w:space="0" w:color="000000"/>
            </w:tcBorders>
            <w:shd w:val="clear" w:color="auto" w:fill="auto"/>
          </w:tcPr>
          <w:p w14:paraId="56A288E4"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346A6F71" w14:textId="77777777" w:rsidR="00724F59" w:rsidRPr="006D61EF" w:rsidRDefault="00724F59" w:rsidP="006939F9">
            <w:pPr>
              <w:pStyle w:val="TextoTabla"/>
            </w:pPr>
          </w:p>
        </w:tc>
        <w:tc>
          <w:tcPr>
            <w:tcW w:w="851" w:type="dxa"/>
            <w:tcBorders>
              <w:bottom w:val="single" w:sz="6" w:space="0" w:color="000000"/>
            </w:tcBorders>
            <w:shd w:val="clear" w:color="auto" w:fill="auto"/>
          </w:tcPr>
          <w:p w14:paraId="7242090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A606C16" w14:textId="77777777" w:rsidR="00724F59" w:rsidRPr="006D61EF" w:rsidRDefault="00724F59" w:rsidP="006939F9">
            <w:pPr>
              <w:pStyle w:val="TextoTabla"/>
            </w:pPr>
          </w:p>
        </w:tc>
      </w:tr>
      <w:tr w:rsidR="00724F59" w:rsidRPr="00183B8E" w14:paraId="263EA2A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514B3B3" w14:textId="77777777" w:rsidR="00724F59" w:rsidRPr="006D61EF" w:rsidRDefault="00724F59" w:rsidP="006939F9">
            <w:pPr>
              <w:pStyle w:val="TextoTabla"/>
            </w:pPr>
            <w:r w:rsidRPr="006D61EF">
              <w:t xml:space="preserve"> </w:t>
            </w:r>
          </w:p>
        </w:tc>
      </w:tr>
    </w:tbl>
    <w:p w14:paraId="1C45CB64" w14:textId="77777777" w:rsidR="00724F59" w:rsidRPr="00724F59" w:rsidRDefault="00724F59" w:rsidP="00724F59"/>
    <w:p w14:paraId="0E56C24F" w14:textId="77777777" w:rsidR="00132092" w:rsidRDefault="00132092">
      <w:pPr>
        <w:spacing w:before="0" w:after="0" w:line="240" w:lineRule="auto"/>
        <w:jc w:val="left"/>
        <w:rPr>
          <w:u w:val="single"/>
        </w:rPr>
      </w:pPr>
      <w:r>
        <w:rPr>
          <w:u w:val="single"/>
        </w:rPr>
        <w:br w:type="page"/>
      </w:r>
    </w:p>
    <w:p w14:paraId="735BDDA8" w14:textId="4BF1FB11" w:rsidR="00391171" w:rsidRDefault="00391171" w:rsidP="00391171">
      <w:pPr>
        <w:pStyle w:val="Ttulo2"/>
      </w:pPr>
      <w:bookmarkStart w:id="508" w:name="_Toc2680966"/>
      <w:bookmarkStart w:id="509" w:name="_Toc2687424"/>
      <w:bookmarkStart w:id="510" w:name="_Ref109714233"/>
      <w:bookmarkStart w:id="511" w:name="_Ref109715334"/>
      <w:bookmarkStart w:id="512" w:name="_Ref109715544"/>
      <w:bookmarkStart w:id="513" w:name="_Toc131162609"/>
      <w:r>
        <w:lastRenderedPageBreak/>
        <w:t>U5KI.HTWR.05.020. Captura de llamada no finalizada</w:t>
      </w:r>
      <w:bookmarkEnd w:id="508"/>
      <w:bookmarkEnd w:id="509"/>
      <w:bookmarkEnd w:id="510"/>
      <w:bookmarkEnd w:id="511"/>
      <w:bookmarkEnd w:id="512"/>
      <w:bookmarkEnd w:id="51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74056B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7216584" w14:textId="77777777" w:rsidR="00724F59" w:rsidRPr="006D61EF" w:rsidRDefault="00724F59" w:rsidP="006939F9">
            <w:pPr>
              <w:pStyle w:val="TextoTabla"/>
            </w:pPr>
          </w:p>
        </w:tc>
      </w:tr>
      <w:tr w:rsidR="00724F59" w:rsidRPr="006D61EF" w14:paraId="36754613" w14:textId="77777777" w:rsidTr="006939F9">
        <w:trPr>
          <w:trHeight w:val="20"/>
          <w:jc w:val="center"/>
        </w:trPr>
        <w:tc>
          <w:tcPr>
            <w:tcW w:w="1971" w:type="dxa"/>
            <w:gridSpan w:val="2"/>
            <w:shd w:val="clear" w:color="auto" w:fill="D9D9D9" w:themeFill="background1" w:themeFillShade="D9"/>
          </w:tcPr>
          <w:p w14:paraId="2A4A80B2" w14:textId="77777777" w:rsidR="00724F59" w:rsidRPr="006D61EF" w:rsidRDefault="00724F59" w:rsidP="006939F9">
            <w:pPr>
              <w:pStyle w:val="TextoTabla"/>
              <w:rPr>
                <w:b/>
              </w:rPr>
            </w:pPr>
            <w:r w:rsidRPr="006D61EF">
              <w:rPr>
                <w:b/>
              </w:rPr>
              <w:t>Grupo</w:t>
            </w:r>
          </w:p>
        </w:tc>
        <w:tc>
          <w:tcPr>
            <w:tcW w:w="2371" w:type="dxa"/>
            <w:shd w:val="clear" w:color="auto" w:fill="auto"/>
          </w:tcPr>
          <w:p w14:paraId="0737EF94" w14:textId="7406CD78" w:rsidR="00724F59" w:rsidRPr="006D61EF" w:rsidRDefault="00432D3B" w:rsidP="006939F9">
            <w:pPr>
              <w:pStyle w:val="TextoTabla"/>
            </w:pPr>
            <w:r>
              <w:t>Telefonía.</w:t>
            </w:r>
          </w:p>
        </w:tc>
        <w:tc>
          <w:tcPr>
            <w:tcW w:w="2161" w:type="dxa"/>
            <w:shd w:val="clear" w:color="auto" w:fill="D9D9D9" w:themeFill="background1" w:themeFillShade="D9"/>
          </w:tcPr>
          <w:p w14:paraId="07EEBC1D"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CB3529D" w14:textId="4B7C094C" w:rsidR="00724F59" w:rsidRPr="006D61EF" w:rsidRDefault="00432D3B" w:rsidP="006939F9">
            <w:pPr>
              <w:pStyle w:val="TextoTabla"/>
            </w:pPr>
            <w:r w:rsidRPr="00432D3B">
              <w:t>U5KI.HTWR.05.020</w:t>
            </w:r>
          </w:p>
        </w:tc>
      </w:tr>
      <w:tr w:rsidR="00724F59" w:rsidRPr="00183B8E" w14:paraId="50589F5C" w14:textId="77777777" w:rsidTr="006939F9">
        <w:trPr>
          <w:trHeight w:val="20"/>
          <w:jc w:val="center"/>
        </w:trPr>
        <w:tc>
          <w:tcPr>
            <w:tcW w:w="1971" w:type="dxa"/>
            <w:gridSpan w:val="2"/>
            <w:shd w:val="clear" w:color="auto" w:fill="D9D9D9" w:themeFill="background1" w:themeFillShade="D9"/>
          </w:tcPr>
          <w:p w14:paraId="4C0E1640"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3787CCD" w14:textId="785AE48D" w:rsidR="00724F59" w:rsidRPr="006D61EF" w:rsidRDefault="00432D3B" w:rsidP="006939F9">
            <w:pPr>
              <w:pStyle w:val="TextoTabla"/>
            </w:pPr>
            <w:r>
              <w:t>Captura de Llamada no finalizada</w:t>
            </w:r>
          </w:p>
        </w:tc>
      </w:tr>
      <w:tr w:rsidR="00724F59" w:rsidRPr="00183B8E" w14:paraId="0DB33614" w14:textId="77777777" w:rsidTr="006939F9">
        <w:trPr>
          <w:trHeight w:val="20"/>
          <w:jc w:val="center"/>
        </w:trPr>
        <w:tc>
          <w:tcPr>
            <w:tcW w:w="1971" w:type="dxa"/>
            <w:gridSpan w:val="2"/>
            <w:shd w:val="clear" w:color="auto" w:fill="D9D9D9" w:themeFill="background1" w:themeFillShade="D9"/>
          </w:tcPr>
          <w:p w14:paraId="72E672EC"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0DD3B429" w14:textId="179941F7" w:rsidR="00724F59" w:rsidRPr="006D61EF" w:rsidRDefault="00432D3B" w:rsidP="006939F9">
            <w:pPr>
              <w:pStyle w:val="TextoTabla"/>
            </w:pPr>
            <w:r w:rsidRPr="00432D3B">
              <w:t>Comprobar que cuando una captura no finaliza por diferentes motivos el sistema se mantiene en funcionamiento.</w:t>
            </w:r>
          </w:p>
        </w:tc>
      </w:tr>
      <w:tr w:rsidR="00724F59" w:rsidRPr="006D61EF" w14:paraId="431A506C" w14:textId="77777777" w:rsidTr="006939F9">
        <w:trPr>
          <w:trHeight w:val="20"/>
          <w:jc w:val="center"/>
        </w:trPr>
        <w:tc>
          <w:tcPr>
            <w:tcW w:w="1971" w:type="dxa"/>
            <w:gridSpan w:val="2"/>
            <w:shd w:val="clear" w:color="auto" w:fill="D9D9D9" w:themeFill="background1" w:themeFillShade="D9"/>
            <w:vAlign w:val="center"/>
          </w:tcPr>
          <w:p w14:paraId="2F2E650C"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3AA39A7A" w14:textId="77777777" w:rsidR="00432D3B" w:rsidRDefault="00432D3B" w:rsidP="00432D3B">
            <w:pPr>
              <w:pStyle w:val="TextoTabla"/>
            </w:pPr>
            <w:r>
              <w:t>Tres puestos de operador configurados en modo NORMAL con JACKS insertados.</w:t>
            </w:r>
          </w:p>
          <w:p w14:paraId="316A1A01" w14:textId="77777777" w:rsidR="00432D3B" w:rsidRDefault="00432D3B" w:rsidP="00432D3B">
            <w:pPr>
              <w:pStyle w:val="TextoTabla"/>
            </w:pPr>
            <w:r>
              <w:t>Destinos tipo BC, BL, teléfono IP, Colateral R2 (Equipo ETM), Colateral N5 (Equipo ETM), línea RTB, etc.</w:t>
            </w:r>
          </w:p>
          <w:p w14:paraId="4E74707A" w14:textId="77777777" w:rsidR="00432D3B" w:rsidRDefault="00432D3B" w:rsidP="00432D3B">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21E757A6" w14:textId="640BE989" w:rsidR="00724F59" w:rsidRPr="006D61EF" w:rsidRDefault="00432D3B" w:rsidP="00432D3B">
            <w:pPr>
              <w:pStyle w:val="TextoTabla"/>
            </w:pPr>
            <w:r>
              <w:t>Comprobar que el puesto bajo prueba tiene permiso para realizar la captura.</w:t>
            </w:r>
          </w:p>
        </w:tc>
      </w:tr>
      <w:tr w:rsidR="00724F59" w:rsidRPr="006D61EF" w14:paraId="0EA0B4A9" w14:textId="77777777" w:rsidTr="006939F9">
        <w:trPr>
          <w:trHeight w:val="20"/>
          <w:jc w:val="center"/>
        </w:trPr>
        <w:tc>
          <w:tcPr>
            <w:tcW w:w="695" w:type="dxa"/>
            <w:shd w:val="clear" w:color="auto" w:fill="BFBFBF" w:themeFill="background1" w:themeFillShade="BF"/>
          </w:tcPr>
          <w:p w14:paraId="638C264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2A4A8D1"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51ED108C" w14:textId="77777777" w:rsidR="00724F59" w:rsidRPr="006D61EF" w:rsidRDefault="00724F59" w:rsidP="006939F9">
            <w:pPr>
              <w:pStyle w:val="TextoTabla"/>
              <w:rPr>
                <w:b/>
              </w:rPr>
            </w:pPr>
            <w:r w:rsidRPr="006D61EF">
              <w:rPr>
                <w:b/>
              </w:rPr>
              <w:t>Resultado</w:t>
            </w:r>
          </w:p>
        </w:tc>
      </w:tr>
      <w:tr w:rsidR="00724F59" w:rsidRPr="006D61EF" w14:paraId="6F71FB6E" w14:textId="77777777" w:rsidTr="006939F9">
        <w:trPr>
          <w:trHeight w:val="20"/>
          <w:jc w:val="center"/>
        </w:trPr>
        <w:tc>
          <w:tcPr>
            <w:tcW w:w="8188" w:type="dxa"/>
            <w:gridSpan w:val="5"/>
            <w:shd w:val="clear" w:color="auto" w:fill="D9D9D9" w:themeFill="background1" w:themeFillShade="D9"/>
          </w:tcPr>
          <w:p w14:paraId="463F7D27" w14:textId="77777777" w:rsidR="00724F59" w:rsidRPr="006D61EF" w:rsidRDefault="00724F59" w:rsidP="006939F9">
            <w:pPr>
              <w:pStyle w:val="TextoTabla"/>
              <w:rPr>
                <w:b/>
              </w:rPr>
            </w:pPr>
          </w:p>
        </w:tc>
        <w:tc>
          <w:tcPr>
            <w:tcW w:w="851" w:type="dxa"/>
            <w:shd w:val="clear" w:color="auto" w:fill="D9D9D9" w:themeFill="background1" w:themeFillShade="D9"/>
          </w:tcPr>
          <w:p w14:paraId="0CB11F2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0204064A" w14:textId="77777777" w:rsidR="00724F59" w:rsidRPr="006D61EF" w:rsidRDefault="00724F59" w:rsidP="006939F9">
            <w:pPr>
              <w:pStyle w:val="TextoTabla"/>
              <w:rPr>
                <w:b/>
              </w:rPr>
            </w:pPr>
            <w:r w:rsidRPr="006D61EF">
              <w:rPr>
                <w:b/>
              </w:rPr>
              <w:t>NO</w:t>
            </w:r>
          </w:p>
        </w:tc>
      </w:tr>
      <w:tr w:rsidR="00724F59" w:rsidRPr="00183B8E" w14:paraId="7721CFE2" w14:textId="77777777" w:rsidTr="006939F9">
        <w:trPr>
          <w:trHeight w:val="20"/>
          <w:jc w:val="center"/>
        </w:trPr>
        <w:tc>
          <w:tcPr>
            <w:tcW w:w="695" w:type="dxa"/>
            <w:tcBorders>
              <w:bottom w:val="single" w:sz="6" w:space="0" w:color="000000"/>
            </w:tcBorders>
            <w:shd w:val="clear" w:color="auto" w:fill="auto"/>
          </w:tcPr>
          <w:p w14:paraId="02C78DCC"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3C9785A1" w14:textId="747C45EA" w:rsidR="00724F59" w:rsidRPr="006D61EF" w:rsidRDefault="00432D3B" w:rsidP="006939F9">
            <w:pPr>
              <w:pStyle w:val="TextoTabla"/>
            </w:pPr>
            <w:r w:rsidRPr="00432D3B">
              <w:t>Realizar una llamada entre un destino A y un puesto de operador B y no atender la llamada.</w:t>
            </w:r>
          </w:p>
        </w:tc>
        <w:tc>
          <w:tcPr>
            <w:tcW w:w="851" w:type="dxa"/>
            <w:tcBorders>
              <w:bottom w:val="single" w:sz="6" w:space="0" w:color="000000"/>
            </w:tcBorders>
            <w:shd w:val="clear" w:color="auto" w:fill="auto"/>
          </w:tcPr>
          <w:p w14:paraId="1BEE460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F00A760" w14:textId="77777777" w:rsidR="00724F59" w:rsidRPr="006D61EF" w:rsidRDefault="00724F59" w:rsidP="006939F9">
            <w:pPr>
              <w:pStyle w:val="TextoTabla"/>
            </w:pPr>
          </w:p>
        </w:tc>
      </w:tr>
      <w:tr w:rsidR="00724F59" w:rsidRPr="00183B8E" w14:paraId="1444C12D" w14:textId="77777777" w:rsidTr="006939F9">
        <w:trPr>
          <w:trHeight w:val="20"/>
          <w:jc w:val="center"/>
        </w:trPr>
        <w:tc>
          <w:tcPr>
            <w:tcW w:w="695" w:type="dxa"/>
            <w:tcBorders>
              <w:bottom w:val="single" w:sz="6" w:space="0" w:color="000000"/>
            </w:tcBorders>
            <w:shd w:val="clear" w:color="auto" w:fill="auto"/>
          </w:tcPr>
          <w:p w14:paraId="67311247"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60970D53" w14:textId="5D0798D5" w:rsidR="00724F59" w:rsidRPr="006D61EF" w:rsidRDefault="00432D3B" w:rsidP="006939F9">
            <w:pPr>
              <w:pStyle w:val="TextoTabla"/>
            </w:pPr>
            <w:r w:rsidRPr="00432D3B">
              <w:t>Desde el otro puesto de operador, pulsar “Captura” y seleccionar el puesto de operador B que tiene la llamada entrante.</w:t>
            </w:r>
          </w:p>
        </w:tc>
        <w:tc>
          <w:tcPr>
            <w:tcW w:w="851" w:type="dxa"/>
            <w:tcBorders>
              <w:bottom w:val="single" w:sz="6" w:space="0" w:color="000000"/>
            </w:tcBorders>
            <w:shd w:val="clear" w:color="auto" w:fill="auto"/>
          </w:tcPr>
          <w:p w14:paraId="1DE719B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5D194C2" w14:textId="77777777" w:rsidR="00724F59" w:rsidRPr="006D61EF" w:rsidRDefault="00724F59" w:rsidP="006939F9">
            <w:pPr>
              <w:pStyle w:val="TextoTabla"/>
            </w:pPr>
          </w:p>
        </w:tc>
      </w:tr>
      <w:tr w:rsidR="00724F59" w:rsidRPr="00183B8E" w14:paraId="1C5D90F3" w14:textId="77777777" w:rsidTr="006939F9">
        <w:trPr>
          <w:trHeight w:val="20"/>
          <w:jc w:val="center"/>
        </w:trPr>
        <w:tc>
          <w:tcPr>
            <w:tcW w:w="695" w:type="dxa"/>
            <w:tcBorders>
              <w:bottom w:val="single" w:sz="6" w:space="0" w:color="000000"/>
            </w:tcBorders>
            <w:shd w:val="clear" w:color="auto" w:fill="auto"/>
          </w:tcPr>
          <w:p w14:paraId="2CB3A800"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0340DAE0" w14:textId="118F45F2" w:rsidR="00724F59" w:rsidRPr="006D61EF" w:rsidRDefault="00432D3B" w:rsidP="006939F9">
            <w:pPr>
              <w:pStyle w:val="TextoTabla"/>
            </w:pPr>
            <w:r w:rsidRPr="00432D3B">
              <w:t>Se muestra la tecla AD de A o la 19+1 como llamada entrante.</w:t>
            </w:r>
          </w:p>
        </w:tc>
        <w:tc>
          <w:tcPr>
            <w:tcW w:w="851" w:type="dxa"/>
            <w:tcBorders>
              <w:bottom w:val="single" w:sz="6" w:space="0" w:color="000000"/>
            </w:tcBorders>
            <w:shd w:val="clear" w:color="auto" w:fill="auto"/>
          </w:tcPr>
          <w:p w14:paraId="6A1972C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D5621DA" w14:textId="77777777" w:rsidR="00724F59" w:rsidRPr="006D61EF" w:rsidRDefault="00724F59" w:rsidP="006939F9">
            <w:pPr>
              <w:pStyle w:val="TextoTabla"/>
            </w:pPr>
          </w:p>
        </w:tc>
      </w:tr>
      <w:tr w:rsidR="00724F59" w:rsidRPr="00183B8E" w14:paraId="4B49A475" w14:textId="77777777" w:rsidTr="006939F9">
        <w:trPr>
          <w:trHeight w:val="20"/>
          <w:jc w:val="center"/>
        </w:trPr>
        <w:tc>
          <w:tcPr>
            <w:tcW w:w="695" w:type="dxa"/>
            <w:tcBorders>
              <w:bottom w:val="single" w:sz="6" w:space="0" w:color="000000"/>
            </w:tcBorders>
            <w:shd w:val="clear" w:color="auto" w:fill="auto"/>
          </w:tcPr>
          <w:p w14:paraId="4C8E6B5B"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0EB95AED" w14:textId="66785ECD" w:rsidR="00724F59" w:rsidRPr="006D61EF" w:rsidRDefault="00432D3B" w:rsidP="006939F9">
            <w:pPr>
              <w:pStyle w:val="TextoTabla"/>
            </w:pPr>
            <w:r w:rsidRPr="00432D3B">
              <w:t>La captura termina porque B atiende la llamada. En el puesto bajo prueba, desaparece la señalización de llamada entrante.</w:t>
            </w:r>
          </w:p>
        </w:tc>
        <w:tc>
          <w:tcPr>
            <w:tcW w:w="851" w:type="dxa"/>
            <w:tcBorders>
              <w:bottom w:val="single" w:sz="6" w:space="0" w:color="000000"/>
            </w:tcBorders>
            <w:shd w:val="clear" w:color="auto" w:fill="auto"/>
          </w:tcPr>
          <w:p w14:paraId="77E1F9E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33D21E2" w14:textId="77777777" w:rsidR="00724F59" w:rsidRPr="006D61EF" w:rsidRDefault="00724F59" w:rsidP="006939F9">
            <w:pPr>
              <w:pStyle w:val="TextoTabla"/>
            </w:pPr>
          </w:p>
        </w:tc>
      </w:tr>
      <w:tr w:rsidR="00724F59" w:rsidRPr="006D61EF" w14:paraId="2665F4C7" w14:textId="77777777" w:rsidTr="006939F9">
        <w:trPr>
          <w:trHeight w:val="20"/>
          <w:jc w:val="center"/>
        </w:trPr>
        <w:tc>
          <w:tcPr>
            <w:tcW w:w="695" w:type="dxa"/>
            <w:tcBorders>
              <w:bottom w:val="single" w:sz="6" w:space="0" w:color="000000"/>
            </w:tcBorders>
            <w:shd w:val="clear" w:color="auto" w:fill="auto"/>
          </w:tcPr>
          <w:p w14:paraId="6336EFAC"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4D958B26" w14:textId="55B089A1" w:rsidR="00724F59" w:rsidRPr="006D61EF" w:rsidRDefault="00432D3B" w:rsidP="006939F9">
            <w:pPr>
              <w:pStyle w:val="TextoTabla"/>
            </w:pPr>
            <w:r w:rsidRPr="00432D3B">
              <w:t>Al pulsar Captura, la tecla pasa reposo.</w:t>
            </w:r>
          </w:p>
        </w:tc>
        <w:tc>
          <w:tcPr>
            <w:tcW w:w="851" w:type="dxa"/>
            <w:tcBorders>
              <w:bottom w:val="single" w:sz="6" w:space="0" w:color="000000"/>
            </w:tcBorders>
            <w:shd w:val="clear" w:color="auto" w:fill="auto"/>
          </w:tcPr>
          <w:p w14:paraId="7D081FB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BB4E946" w14:textId="77777777" w:rsidR="00724F59" w:rsidRPr="006D61EF" w:rsidRDefault="00724F59" w:rsidP="006939F9">
            <w:pPr>
              <w:pStyle w:val="TextoTabla"/>
            </w:pPr>
          </w:p>
        </w:tc>
      </w:tr>
      <w:tr w:rsidR="00724F59" w:rsidRPr="00183B8E" w14:paraId="02FD0A3E" w14:textId="77777777" w:rsidTr="006939F9">
        <w:trPr>
          <w:trHeight w:val="20"/>
          <w:jc w:val="center"/>
        </w:trPr>
        <w:tc>
          <w:tcPr>
            <w:tcW w:w="695" w:type="dxa"/>
            <w:tcBorders>
              <w:bottom w:val="single" w:sz="6" w:space="0" w:color="000000"/>
            </w:tcBorders>
            <w:shd w:val="clear" w:color="auto" w:fill="auto"/>
          </w:tcPr>
          <w:p w14:paraId="306C41AC"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442032FC" w14:textId="346C88D4" w:rsidR="00724F59" w:rsidRPr="006D61EF" w:rsidRDefault="00432D3B" w:rsidP="006939F9">
            <w:pPr>
              <w:pStyle w:val="TextoTabla"/>
            </w:pPr>
            <w:r w:rsidRPr="00432D3B">
              <w:t>Repetir pasos de 1 a 3.</w:t>
            </w:r>
          </w:p>
        </w:tc>
        <w:tc>
          <w:tcPr>
            <w:tcW w:w="851" w:type="dxa"/>
            <w:tcBorders>
              <w:bottom w:val="single" w:sz="6" w:space="0" w:color="000000"/>
            </w:tcBorders>
            <w:shd w:val="clear" w:color="auto" w:fill="auto"/>
          </w:tcPr>
          <w:p w14:paraId="2250BCA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E62E522" w14:textId="77777777" w:rsidR="00724F59" w:rsidRPr="006D61EF" w:rsidRDefault="00724F59" w:rsidP="006939F9">
            <w:pPr>
              <w:pStyle w:val="TextoTabla"/>
            </w:pPr>
          </w:p>
        </w:tc>
      </w:tr>
      <w:tr w:rsidR="00724F59" w:rsidRPr="00183B8E" w14:paraId="754779F4" w14:textId="77777777" w:rsidTr="006939F9">
        <w:trPr>
          <w:trHeight w:val="20"/>
          <w:jc w:val="center"/>
        </w:trPr>
        <w:tc>
          <w:tcPr>
            <w:tcW w:w="695" w:type="dxa"/>
            <w:tcBorders>
              <w:bottom w:val="single" w:sz="6" w:space="0" w:color="000000"/>
            </w:tcBorders>
            <w:shd w:val="clear" w:color="auto" w:fill="auto"/>
          </w:tcPr>
          <w:p w14:paraId="407EAB8A"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56879DC2" w14:textId="3D3678CC" w:rsidR="00724F59" w:rsidRPr="006D61EF" w:rsidRDefault="00432D3B" w:rsidP="006939F9">
            <w:pPr>
              <w:pStyle w:val="TextoTabla"/>
            </w:pPr>
            <w:r w:rsidRPr="00432D3B">
              <w:t>La captura termina porque el puesto bajo prueba cancela la captura pulsando la tecla “Captura”. Desaparece la señalización de llamada entrante.</w:t>
            </w:r>
          </w:p>
        </w:tc>
        <w:tc>
          <w:tcPr>
            <w:tcW w:w="851" w:type="dxa"/>
            <w:tcBorders>
              <w:bottom w:val="single" w:sz="6" w:space="0" w:color="000000"/>
            </w:tcBorders>
            <w:shd w:val="clear" w:color="auto" w:fill="auto"/>
          </w:tcPr>
          <w:p w14:paraId="2BBBF70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501131F" w14:textId="77777777" w:rsidR="00724F59" w:rsidRPr="006D61EF" w:rsidRDefault="00724F59" w:rsidP="006939F9">
            <w:pPr>
              <w:pStyle w:val="TextoTabla"/>
            </w:pPr>
          </w:p>
        </w:tc>
      </w:tr>
      <w:tr w:rsidR="00724F59" w:rsidRPr="00183B8E" w14:paraId="5449E53A" w14:textId="77777777" w:rsidTr="006939F9">
        <w:trPr>
          <w:trHeight w:val="20"/>
          <w:jc w:val="center"/>
        </w:trPr>
        <w:tc>
          <w:tcPr>
            <w:tcW w:w="695" w:type="dxa"/>
            <w:tcBorders>
              <w:bottom w:val="single" w:sz="6" w:space="0" w:color="000000"/>
            </w:tcBorders>
            <w:shd w:val="clear" w:color="auto" w:fill="auto"/>
          </w:tcPr>
          <w:p w14:paraId="521E82D8" w14:textId="77777777" w:rsidR="00724F59" w:rsidRPr="006D61EF" w:rsidRDefault="00724F59" w:rsidP="006939F9">
            <w:pPr>
              <w:pStyle w:val="TextoTabla"/>
            </w:pPr>
            <w:r w:rsidRPr="006D61EF">
              <w:t>8</w:t>
            </w:r>
          </w:p>
        </w:tc>
        <w:tc>
          <w:tcPr>
            <w:tcW w:w="7493" w:type="dxa"/>
            <w:gridSpan w:val="4"/>
            <w:tcBorders>
              <w:bottom w:val="single" w:sz="6" w:space="0" w:color="000000"/>
            </w:tcBorders>
            <w:shd w:val="clear" w:color="auto" w:fill="auto"/>
          </w:tcPr>
          <w:p w14:paraId="778E8663" w14:textId="417AE6B7" w:rsidR="00724F59" w:rsidRPr="006D61EF" w:rsidRDefault="00432D3B" w:rsidP="006939F9">
            <w:pPr>
              <w:pStyle w:val="TextoTabla"/>
            </w:pPr>
            <w:r w:rsidRPr="00432D3B">
              <w:t>Pulsar “Captura” y un puesto de operador que no tenga llamadas entrantes. Comprobar que no hay ninguna llamada entrante señalizada.</w:t>
            </w:r>
          </w:p>
        </w:tc>
        <w:tc>
          <w:tcPr>
            <w:tcW w:w="851" w:type="dxa"/>
            <w:tcBorders>
              <w:bottom w:val="single" w:sz="6" w:space="0" w:color="000000"/>
            </w:tcBorders>
            <w:shd w:val="clear" w:color="auto" w:fill="auto"/>
          </w:tcPr>
          <w:p w14:paraId="31C66FB7"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4B87AC0" w14:textId="77777777" w:rsidR="00724F59" w:rsidRPr="006D61EF" w:rsidRDefault="00724F59" w:rsidP="006939F9">
            <w:pPr>
              <w:pStyle w:val="TextoTabla"/>
            </w:pPr>
          </w:p>
        </w:tc>
      </w:tr>
      <w:tr w:rsidR="00724F59" w:rsidRPr="00183B8E" w14:paraId="14F4623D" w14:textId="77777777" w:rsidTr="006939F9">
        <w:trPr>
          <w:trHeight w:val="20"/>
          <w:jc w:val="center"/>
        </w:trPr>
        <w:tc>
          <w:tcPr>
            <w:tcW w:w="695" w:type="dxa"/>
            <w:tcBorders>
              <w:bottom w:val="single" w:sz="6" w:space="0" w:color="000000"/>
            </w:tcBorders>
            <w:shd w:val="clear" w:color="auto" w:fill="auto"/>
          </w:tcPr>
          <w:p w14:paraId="31EBB4DE" w14:textId="77777777" w:rsidR="00724F59" w:rsidRPr="006D61EF" w:rsidRDefault="00724F59" w:rsidP="006939F9">
            <w:pPr>
              <w:pStyle w:val="TextoTabla"/>
            </w:pPr>
            <w:r w:rsidRPr="006D61EF">
              <w:t>9</w:t>
            </w:r>
          </w:p>
        </w:tc>
        <w:tc>
          <w:tcPr>
            <w:tcW w:w="7493" w:type="dxa"/>
            <w:gridSpan w:val="4"/>
            <w:tcBorders>
              <w:bottom w:val="single" w:sz="6" w:space="0" w:color="000000"/>
            </w:tcBorders>
            <w:shd w:val="clear" w:color="auto" w:fill="auto"/>
          </w:tcPr>
          <w:p w14:paraId="3A867779" w14:textId="6C420A01" w:rsidR="00724F59" w:rsidRPr="006D61EF" w:rsidRDefault="00432D3B" w:rsidP="006939F9">
            <w:pPr>
              <w:pStyle w:val="TextoTabla"/>
            </w:pPr>
            <w:r w:rsidRPr="00432D3B">
              <w:t>Pulsar “Captura” para terminar el proceso y pasar a reposo.</w:t>
            </w:r>
          </w:p>
        </w:tc>
        <w:tc>
          <w:tcPr>
            <w:tcW w:w="851" w:type="dxa"/>
            <w:tcBorders>
              <w:bottom w:val="single" w:sz="6" w:space="0" w:color="000000"/>
            </w:tcBorders>
            <w:shd w:val="clear" w:color="auto" w:fill="auto"/>
          </w:tcPr>
          <w:p w14:paraId="53A23A1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19B7C18" w14:textId="77777777" w:rsidR="00724F59" w:rsidRPr="006D61EF" w:rsidRDefault="00724F59" w:rsidP="006939F9">
            <w:pPr>
              <w:pStyle w:val="TextoTabla"/>
            </w:pPr>
          </w:p>
        </w:tc>
      </w:tr>
      <w:tr w:rsidR="00432D3B" w:rsidRPr="00183B8E" w14:paraId="2BC34E77" w14:textId="77777777" w:rsidTr="006939F9">
        <w:trPr>
          <w:trHeight w:val="20"/>
          <w:jc w:val="center"/>
        </w:trPr>
        <w:tc>
          <w:tcPr>
            <w:tcW w:w="695" w:type="dxa"/>
            <w:tcBorders>
              <w:bottom w:val="single" w:sz="6" w:space="0" w:color="000000"/>
            </w:tcBorders>
            <w:shd w:val="clear" w:color="auto" w:fill="auto"/>
          </w:tcPr>
          <w:p w14:paraId="3F394E79" w14:textId="417C5C74" w:rsidR="00432D3B" w:rsidRPr="006D61EF" w:rsidRDefault="00432D3B" w:rsidP="006939F9">
            <w:pPr>
              <w:pStyle w:val="TextoTabla"/>
            </w:pPr>
            <w:r>
              <w:t>10</w:t>
            </w:r>
          </w:p>
        </w:tc>
        <w:tc>
          <w:tcPr>
            <w:tcW w:w="7493" w:type="dxa"/>
            <w:gridSpan w:val="4"/>
            <w:tcBorders>
              <w:bottom w:val="single" w:sz="6" w:space="0" w:color="000000"/>
            </w:tcBorders>
            <w:shd w:val="clear" w:color="auto" w:fill="auto"/>
          </w:tcPr>
          <w:p w14:paraId="148443B6" w14:textId="24A4EABB" w:rsidR="00432D3B" w:rsidRPr="006D61EF" w:rsidRDefault="00432D3B" w:rsidP="006939F9">
            <w:pPr>
              <w:pStyle w:val="TextoTabla"/>
            </w:pPr>
            <w:r w:rsidRPr="00432D3B">
              <w:t>La captura termina porque el puesto B corta la llamada de A. Comprobar que no hay ninguna llamada entrante señalizada en el puesto que captura.</w:t>
            </w:r>
          </w:p>
        </w:tc>
        <w:tc>
          <w:tcPr>
            <w:tcW w:w="851" w:type="dxa"/>
            <w:tcBorders>
              <w:bottom w:val="single" w:sz="6" w:space="0" w:color="000000"/>
            </w:tcBorders>
            <w:shd w:val="clear" w:color="auto" w:fill="auto"/>
          </w:tcPr>
          <w:p w14:paraId="31266919" w14:textId="77777777" w:rsidR="00432D3B" w:rsidRPr="006D61EF" w:rsidRDefault="00432D3B" w:rsidP="006939F9">
            <w:pPr>
              <w:pStyle w:val="TextoTabla"/>
            </w:pPr>
          </w:p>
        </w:tc>
        <w:tc>
          <w:tcPr>
            <w:tcW w:w="850" w:type="dxa"/>
            <w:tcBorders>
              <w:bottom w:val="single" w:sz="6" w:space="0" w:color="000000"/>
            </w:tcBorders>
            <w:shd w:val="clear" w:color="auto" w:fill="auto"/>
          </w:tcPr>
          <w:p w14:paraId="299A9E9A" w14:textId="77777777" w:rsidR="00432D3B" w:rsidRPr="006D61EF" w:rsidRDefault="00432D3B" w:rsidP="006939F9">
            <w:pPr>
              <w:pStyle w:val="TextoTabla"/>
            </w:pPr>
          </w:p>
        </w:tc>
      </w:tr>
      <w:tr w:rsidR="00724F59" w:rsidRPr="00183B8E" w14:paraId="2C1FC2A6" w14:textId="77777777" w:rsidTr="006939F9">
        <w:trPr>
          <w:trHeight w:val="20"/>
          <w:jc w:val="center"/>
        </w:trPr>
        <w:tc>
          <w:tcPr>
            <w:tcW w:w="695" w:type="dxa"/>
            <w:tcBorders>
              <w:bottom w:val="single" w:sz="6" w:space="0" w:color="000000"/>
            </w:tcBorders>
            <w:shd w:val="clear" w:color="auto" w:fill="auto"/>
          </w:tcPr>
          <w:p w14:paraId="7E697681"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2EF4237B" w14:textId="77777777" w:rsidR="00724F59" w:rsidRPr="006D61EF" w:rsidRDefault="00724F59" w:rsidP="006939F9">
            <w:pPr>
              <w:pStyle w:val="TextoTabla"/>
            </w:pPr>
          </w:p>
        </w:tc>
        <w:tc>
          <w:tcPr>
            <w:tcW w:w="851" w:type="dxa"/>
            <w:tcBorders>
              <w:bottom w:val="single" w:sz="6" w:space="0" w:color="000000"/>
            </w:tcBorders>
            <w:shd w:val="clear" w:color="auto" w:fill="auto"/>
          </w:tcPr>
          <w:p w14:paraId="6701FFD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2C008D5" w14:textId="77777777" w:rsidR="00724F59" w:rsidRPr="006D61EF" w:rsidRDefault="00724F59" w:rsidP="006939F9">
            <w:pPr>
              <w:pStyle w:val="TextoTabla"/>
            </w:pPr>
          </w:p>
        </w:tc>
      </w:tr>
      <w:tr w:rsidR="00724F59" w:rsidRPr="00183B8E" w14:paraId="6508329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97B2A07" w14:textId="3E75D5D9" w:rsidR="00724F59" w:rsidRPr="006D61EF" w:rsidRDefault="00724F59" w:rsidP="006939F9">
            <w:pPr>
              <w:pStyle w:val="TextoTabla"/>
            </w:pPr>
          </w:p>
        </w:tc>
      </w:tr>
    </w:tbl>
    <w:p w14:paraId="1D398954" w14:textId="77777777" w:rsidR="00724F59" w:rsidRPr="00724F59" w:rsidRDefault="00724F59" w:rsidP="00724F59"/>
    <w:p w14:paraId="2C3DE56E" w14:textId="77777777" w:rsidR="00432D3B" w:rsidRDefault="00432D3B">
      <w:pPr>
        <w:spacing w:before="0" w:after="0" w:line="240" w:lineRule="auto"/>
        <w:jc w:val="left"/>
        <w:rPr>
          <w:u w:val="single"/>
        </w:rPr>
      </w:pPr>
      <w:r>
        <w:rPr>
          <w:u w:val="single"/>
        </w:rPr>
        <w:br w:type="page"/>
      </w:r>
    </w:p>
    <w:p w14:paraId="2C50448F" w14:textId="0688F7B0" w:rsidR="00984DFE" w:rsidRDefault="00984DFE" w:rsidP="00DE702C">
      <w:pPr>
        <w:pStyle w:val="Ttulo2"/>
        <w:ind w:left="708" w:hanging="708"/>
      </w:pPr>
      <w:bookmarkStart w:id="514" w:name="_Ref109714241"/>
      <w:bookmarkStart w:id="515" w:name="_Ref109715352"/>
      <w:bookmarkStart w:id="516" w:name="_Ref109715551"/>
      <w:bookmarkStart w:id="517" w:name="_Toc131162610"/>
      <w:r>
        <w:lastRenderedPageBreak/>
        <w:t>U5KI.HTWR.</w:t>
      </w:r>
      <w:r w:rsidR="00763D24">
        <w:t>05.02</w:t>
      </w:r>
      <w:r w:rsidR="00F05230">
        <w:t>1</w:t>
      </w:r>
      <w:r>
        <w:t>. Desvío de llamadas</w:t>
      </w:r>
      <w:bookmarkEnd w:id="514"/>
      <w:bookmarkEnd w:id="515"/>
      <w:bookmarkEnd w:id="516"/>
      <w:bookmarkEnd w:id="517"/>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356766E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640F798" w14:textId="77777777" w:rsidR="00724F59" w:rsidRPr="006D61EF" w:rsidRDefault="00724F59" w:rsidP="006939F9">
            <w:pPr>
              <w:pStyle w:val="TextoTabla"/>
            </w:pPr>
          </w:p>
        </w:tc>
      </w:tr>
      <w:tr w:rsidR="00724F59" w:rsidRPr="006D61EF" w14:paraId="18C52F55" w14:textId="77777777" w:rsidTr="006939F9">
        <w:trPr>
          <w:trHeight w:val="20"/>
          <w:jc w:val="center"/>
        </w:trPr>
        <w:tc>
          <w:tcPr>
            <w:tcW w:w="1971" w:type="dxa"/>
            <w:gridSpan w:val="2"/>
            <w:shd w:val="clear" w:color="auto" w:fill="D9D9D9" w:themeFill="background1" w:themeFillShade="D9"/>
          </w:tcPr>
          <w:p w14:paraId="5AE44A5E" w14:textId="77777777" w:rsidR="00724F59" w:rsidRPr="006D61EF" w:rsidRDefault="00724F59" w:rsidP="006939F9">
            <w:pPr>
              <w:pStyle w:val="TextoTabla"/>
              <w:rPr>
                <w:b/>
              </w:rPr>
            </w:pPr>
            <w:r w:rsidRPr="006D61EF">
              <w:rPr>
                <w:b/>
              </w:rPr>
              <w:t>Grupo</w:t>
            </w:r>
          </w:p>
        </w:tc>
        <w:tc>
          <w:tcPr>
            <w:tcW w:w="2371" w:type="dxa"/>
            <w:shd w:val="clear" w:color="auto" w:fill="auto"/>
          </w:tcPr>
          <w:p w14:paraId="0305E1CD" w14:textId="1D385267" w:rsidR="00724F59" w:rsidRPr="006D61EF" w:rsidRDefault="00432D3B" w:rsidP="006939F9">
            <w:pPr>
              <w:pStyle w:val="TextoTabla"/>
            </w:pPr>
            <w:r>
              <w:t>Telefonía.</w:t>
            </w:r>
          </w:p>
        </w:tc>
        <w:tc>
          <w:tcPr>
            <w:tcW w:w="2161" w:type="dxa"/>
            <w:shd w:val="clear" w:color="auto" w:fill="D9D9D9" w:themeFill="background1" w:themeFillShade="D9"/>
          </w:tcPr>
          <w:p w14:paraId="13B42D4C"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023A7C74" w14:textId="2AAB760D" w:rsidR="00724F59" w:rsidRPr="006D61EF" w:rsidRDefault="00432D3B" w:rsidP="006939F9">
            <w:pPr>
              <w:pStyle w:val="TextoTabla"/>
            </w:pPr>
            <w:r w:rsidRPr="00432D3B">
              <w:t>U5KI.HTWR.05.021</w:t>
            </w:r>
          </w:p>
        </w:tc>
      </w:tr>
      <w:tr w:rsidR="00724F59" w:rsidRPr="00183B8E" w14:paraId="50842117" w14:textId="77777777" w:rsidTr="006939F9">
        <w:trPr>
          <w:trHeight w:val="20"/>
          <w:jc w:val="center"/>
        </w:trPr>
        <w:tc>
          <w:tcPr>
            <w:tcW w:w="1971" w:type="dxa"/>
            <w:gridSpan w:val="2"/>
            <w:shd w:val="clear" w:color="auto" w:fill="D9D9D9" w:themeFill="background1" w:themeFillShade="D9"/>
          </w:tcPr>
          <w:p w14:paraId="5FB58468"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1A560EC" w14:textId="4109E7E8" w:rsidR="00724F59" w:rsidRPr="006D61EF" w:rsidRDefault="00ED4C9C" w:rsidP="006939F9">
            <w:pPr>
              <w:pStyle w:val="TextoTabla"/>
            </w:pPr>
            <w:r>
              <w:t>Desvío de Llamadas.</w:t>
            </w:r>
          </w:p>
        </w:tc>
      </w:tr>
      <w:tr w:rsidR="00724F59" w:rsidRPr="00183B8E" w14:paraId="1031533A" w14:textId="77777777" w:rsidTr="006939F9">
        <w:trPr>
          <w:trHeight w:val="20"/>
          <w:jc w:val="center"/>
        </w:trPr>
        <w:tc>
          <w:tcPr>
            <w:tcW w:w="1971" w:type="dxa"/>
            <w:gridSpan w:val="2"/>
            <w:shd w:val="clear" w:color="auto" w:fill="D9D9D9" w:themeFill="background1" w:themeFillShade="D9"/>
          </w:tcPr>
          <w:p w14:paraId="77F643A6"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3D8E1E68" w14:textId="49F9F39A" w:rsidR="00724F59" w:rsidRPr="006D61EF" w:rsidRDefault="00ED4C9C" w:rsidP="006939F9">
            <w:pPr>
              <w:pStyle w:val="TextoTabla"/>
            </w:pPr>
            <w:r w:rsidRPr="00ED4C9C">
              <w:t>Comprobar que un puesto de operador es capaz de desviar llamadas a otro puesto de operador.</w:t>
            </w:r>
          </w:p>
        </w:tc>
      </w:tr>
      <w:tr w:rsidR="00724F59" w:rsidRPr="006D61EF" w14:paraId="4E8B1937" w14:textId="77777777" w:rsidTr="006939F9">
        <w:trPr>
          <w:trHeight w:val="20"/>
          <w:jc w:val="center"/>
        </w:trPr>
        <w:tc>
          <w:tcPr>
            <w:tcW w:w="1971" w:type="dxa"/>
            <w:gridSpan w:val="2"/>
            <w:shd w:val="clear" w:color="auto" w:fill="D9D9D9" w:themeFill="background1" w:themeFillShade="D9"/>
            <w:vAlign w:val="center"/>
          </w:tcPr>
          <w:p w14:paraId="4F528A92"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4665142" w14:textId="77777777" w:rsidR="00ED4C9C" w:rsidRDefault="00ED4C9C" w:rsidP="00ED4C9C">
            <w:pPr>
              <w:pStyle w:val="TextoTabla"/>
            </w:pPr>
            <w:r>
              <w:t xml:space="preserve">Cuatro puestos de operador configurados en modo NORMAL con JACKS insertados. </w:t>
            </w:r>
            <w:proofErr w:type="spellStart"/>
            <w:r>
              <w:t>Alos</w:t>
            </w:r>
            <w:proofErr w:type="spellEnd"/>
            <w:r>
              <w:t xml:space="preserve"> que llamaremos S1, S2, S3 yS4</w:t>
            </w:r>
          </w:p>
          <w:p w14:paraId="6448074C" w14:textId="77777777" w:rsidR="00ED4C9C" w:rsidRDefault="00ED4C9C" w:rsidP="00ED4C9C">
            <w:pPr>
              <w:pStyle w:val="TextoTabla"/>
            </w:pPr>
            <w:r>
              <w:t>Destinos tipo BC, BL, teléfono IP, Colateral R2 (Equipo ETM), Colateral N5 (Equipo ETM), línea RTB, etc.</w:t>
            </w:r>
          </w:p>
          <w:p w14:paraId="3A4CE2E6" w14:textId="77777777" w:rsidR="00ED4C9C" w:rsidRDefault="00ED4C9C" w:rsidP="00ED4C9C">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32A967CC" w14:textId="77777777" w:rsidR="00ED4C9C" w:rsidRDefault="00ED4C9C" w:rsidP="00ED4C9C">
            <w:pPr>
              <w:pStyle w:val="TextoTabla"/>
            </w:pPr>
            <w:r>
              <w:t xml:space="preserve">Comprobar todos los puestos </w:t>
            </w:r>
            <w:proofErr w:type="gramStart"/>
            <w:r>
              <w:t>tienen</w:t>
            </w:r>
            <w:proofErr w:type="gramEnd"/>
            <w:r>
              <w:t xml:space="preserve"> permiso para realizar el desvío.</w:t>
            </w:r>
          </w:p>
          <w:p w14:paraId="2C9AED37" w14:textId="27FFD993" w:rsidR="00724F59" w:rsidRPr="006D61EF" w:rsidRDefault="00ED4C9C" w:rsidP="00ED4C9C">
            <w:pPr>
              <w:pStyle w:val="TextoTabla"/>
            </w:pPr>
            <w:r>
              <w:t xml:space="preserve">Comprobar / Poner   en </w:t>
            </w:r>
            <w:proofErr w:type="spellStart"/>
            <w:r>
              <w:t>hmi.exe.config</w:t>
            </w:r>
            <w:proofErr w:type="spellEnd"/>
            <w:r>
              <w:t xml:space="preserve"> </w:t>
            </w:r>
            <w:proofErr w:type="spellStart"/>
            <w:r>
              <w:t>EnableForward</w:t>
            </w:r>
            <w:proofErr w:type="spellEnd"/>
            <w:r>
              <w:t>=true.</w:t>
            </w:r>
          </w:p>
        </w:tc>
      </w:tr>
      <w:tr w:rsidR="00724F59" w:rsidRPr="006D61EF" w14:paraId="4BF2A6E9" w14:textId="77777777" w:rsidTr="006939F9">
        <w:trPr>
          <w:trHeight w:val="20"/>
          <w:jc w:val="center"/>
        </w:trPr>
        <w:tc>
          <w:tcPr>
            <w:tcW w:w="695" w:type="dxa"/>
            <w:shd w:val="clear" w:color="auto" w:fill="BFBFBF" w:themeFill="background1" w:themeFillShade="BF"/>
          </w:tcPr>
          <w:p w14:paraId="495342B3"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A32A033"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23388FD5" w14:textId="77777777" w:rsidR="00724F59" w:rsidRPr="006D61EF" w:rsidRDefault="00724F59" w:rsidP="006939F9">
            <w:pPr>
              <w:pStyle w:val="TextoTabla"/>
              <w:rPr>
                <w:b/>
              </w:rPr>
            </w:pPr>
            <w:r w:rsidRPr="006D61EF">
              <w:rPr>
                <w:b/>
              </w:rPr>
              <w:t>Resultado</w:t>
            </w:r>
          </w:p>
        </w:tc>
      </w:tr>
      <w:tr w:rsidR="00724F59" w:rsidRPr="006D61EF" w14:paraId="3178E62E" w14:textId="77777777" w:rsidTr="006939F9">
        <w:trPr>
          <w:trHeight w:val="20"/>
          <w:jc w:val="center"/>
        </w:trPr>
        <w:tc>
          <w:tcPr>
            <w:tcW w:w="8188" w:type="dxa"/>
            <w:gridSpan w:val="5"/>
            <w:shd w:val="clear" w:color="auto" w:fill="D9D9D9" w:themeFill="background1" w:themeFillShade="D9"/>
          </w:tcPr>
          <w:p w14:paraId="36FA0BE4" w14:textId="77777777" w:rsidR="00724F59" w:rsidRPr="006D61EF" w:rsidRDefault="00724F59" w:rsidP="006939F9">
            <w:pPr>
              <w:pStyle w:val="TextoTabla"/>
              <w:rPr>
                <w:b/>
              </w:rPr>
            </w:pPr>
          </w:p>
        </w:tc>
        <w:tc>
          <w:tcPr>
            <w:tcW w:w="851" w:type="dxa"/>
            <w:shd w:val="clear" w:color="auto" w:fill="D9D9D9" w:themeFill="background1" w:themeFillShade="D9"/>
          </w:tcPr>
          <w:p w14:paraId="31A6FC1A"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6E2235DA" w14:textId="77777777" w:rsidR="00724F59" w:rsidRPr="006D61EF" w:rsidRDefault="00724F59" w:rsidP="006939F9">
            <w:pPr>
              <w:pStyle w:val="TextoTabla"/>
              <w:rPr>
                <w:b/>
              </w:rPr>
            </w:pPr>
            <w:r w:rsidRPr="006D61EF">
              <w:rPr>
                <w:b/>
              </w:rPr>
              <w:t>NO</w:t>
            </w:r>
          </w:p>
        </w:tc>
      </w:tr>
      <w:tr w:rsidR="00724F59" w:rsidRPr="00183B8E" w14:paraId="12160634" w14:textId="77777777" w:rsidTr="006939F9">
        <w:trPr>
          <w:trHeight w:val="20"/>
          <w:jc w:val="center"/>
        </w:trPr>
        <w:tc>
          <w:tcPr>
            <w:tcW w:w="695" w:type="dxa"/>
            <w:tcBorders>
              <w:bottom w:val="single" w:sz="6" w:space="0" w:color="000000"/>
            </w:tcBorders>
            <w:shd w:val="clear" w:color="auto" w:fill="auto"/>
          </w:tcPr>
          <w:p w14:paraId="06234177"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655245C" w14:textId="77777777" w:rsidR="00724F59" w:rsidRDefault="00ED4C9C" w:rsidP="006939F9">
            <w:pPr>
              <w:pStyle w:val="TextoTabla"/>
            </w:pPr>
            <w:r>
              <w:t>Operativa Básica</w:t>
            </w:r>
          </w:p>
          <w:p w14:paraId="40D1A206" w14:textId="2F39EDEB" w:rsidR="00ED4C9C" w:rsidRDefault="00ED4C9C" w:rsidP="00A3312E">
            <w:pPr>
              <w:pStyle w:val="TextoTabla"/>
              <w:numPr>
                <w:ilvl w:val="0"/>
                <w:numId w:val="155"/>
              </w:numPr>
            </w:pPr>
            <w:r>
              <w:t>Desde el puesto S1 pulsar la tecla desvío</w:t>
            </w:r>
          </w:p>
          <w:p w14:paraId="45418BC8" w14:textId="583159CB" w:rsidR="00ED4C9C" w:rsidRDefault="00ED4C9C" w:rsidP="00A3312E">
            <w:pPr>
              <w:pStyle w:val="TextoTabla"/>
              <w:numPr>
                <w:ilvl w:val="0"/>
                <w:numId w:val="155"/>
              </w:numPr>
            </w:pPr>
            <w:r>
              <w:t>Comprobar que la tecla desvío se pone en color amarillo parpadeante.</w:t>
            </w:r>
          </w:p>
          <w:p w14:paraId="7E9C5C0F" w14:textId="4A21DA58" w:rsidR="00ED4C9C" w:rsidRDefault="00ED4C9C" w:rsidP="00A3312E">
            <w:pPr>
              <w:pStyle w:val="TextoTabla"/>
              <w:numPr>
                <w:ilvl w:val="0"/>
                <w:numId w:val="155"/>
              </w:numPr>
            </w:pPr>
            <w:r>
              <w:t>Pulsar la tecla de acceso directo con S2</w:t>
            </w:r>
          </w:p>
          <w:p w14:paraId="4F849493" w14:textId="5563B020" w:rsidR="00ED4C9C" w:rsidRDefault="00ED4C9C" w:rsidP="00A3312E">
            <w:pPr>
              <w:pStyle w:val="TextoTabla"/>
              <w:numPr>
                <w:ilvl w:val="0"/>
                <w:numId w:val="155"/>
              </w:numPr>
            </w:pPr>
            <w:r>
              <w:t>Comprobar que la tecla desvío se queda en amarillo fijo</w:t>
            </w:r>
          </w:p>
          <w:p w14:paraId="2C449F40" w14:textId="7CE8A2EE" w:rsidR="00ED4C9C" w:rsidRDefault="00ED4C9C" w:rsidP="00A3312E">
            <w:pPr>
              <w:pStyle w:val="TextoTabla"/>
              <w:numPr>
                <w:ilvl w:val="0"/>
                <w:numId w:val="155"/>
              </w:numPr>
            </w:pPr>
            <w:r>
              <w:t xml:space="preserve">Comprobar que en el área de mensajes de S1 aparece “Telefonía desviada a S2” </w:t>
            </w:r>
          </w:p>
          <w:p w14:paraId="5F9E178A" w14:textId="22422DDF" w:rsidR="00ED4C9C" w:rsidRDefault="00ED4C9C" w:rsidP="00A3312E">
            <w:pPr>
              <w:pStyle w:val="TextoTabla"/>
              <w:numPr>
                <w:ilvl w:val="0"/>
                <w:numId w:val="155"/>
              </w:numPr>
            </w:pPr>
            <w:r>
              <w:t>Comprobar que en el área de mensajes de S2 aparece “Telefonía desviadas desde S1”</w:t>
            </w:r>
          </w:p>
          <w:p w14:paraId="4EF9F94D" w14:textId="6E21A69D" w:rsidR="00ED4C9C" w:rsidRDefault="00ED4C9C" w:rsidP="00A3312E">
            <w:pPr>
              <w:pStyle w:val="TextoTabla"/>
              <w:numPr>
                <w:ilvl w:val="0"/>
                <w:numId w:val="155"/>
              </w:numPr>
            </w:pPr>
            <w:r>
              <w:t>A continuación, realizar una llamada desde S3 a S1</w:t>
            </w:r>
          </w:p>
          <w:p w14:paraId="66DDD596" w14:textId="434753E4" w:rsidR="00ED4C9C" w:rsidRDefault="00ED4C9C" w:rsidP="00A3312E">
            <w:pPr>
              <w:pStyle w:val="TextoTabla"/>
              <w:numPr>
                <w:ilvl w:val="0"/>
                <w:numId w:val="155"/>
              </w:numPr>
            </w:pPr>
            <w:r>
              <w:t>Comprobar que la llamada suena en S2</w:t>
            </w:r>
          </w:p>
          <w:p w14:paraId="6757DACB" w14:textId="19036503" w:rsidR="00ED4C9C" w:rsidRDefault="00ED4C9C" w:rsidP="00A3312E">
            <w:pPr>
              <w:pStyle w:val="TextoTabla"/>
              <w:numPr>
                <w:ilvl w:val="0"/>
                <w:numId w:val="155"/>
              </w:numPr>
            </w:pPr>
            <w:r>
              <w:t>Finalizar la llamada</w:t>
            </w:r>
          </w:p>
          <w:p w14:paraId="30718EE4" w14:textId="4CBB9429" w:rsidR="00ED4C9C" w:rsidRDefault="00ED4C9C" w:rsidP="00A3312E">
            <w:pPr>
              <w:pStyle w:val="TextoTabla"/>
              <w:numPr>
                <w:ilvl w:val="0"/>
                <w:numId w:val="155"/>
              </w:numPr>
            </w:pPr>
            <w:r>
              <w:t>Pulsar la tecla desvío en S1</w:t>
            </w:r>
          </w:p>
          <w:p w14:paraId="1193220A" w14:textId="65620F09" w:rsidR="00ED4C9C" w:rsidRPr="006D61EF" w:rsidRDefault="00ED4C9C" w:rsidP="00A3312E">
            <w:pPr>
              <w:pStyle w:val="TextoTabla"/>
              <w:numPr>
                <w:ilvl w:val="0"/>
                <w:numId w:val="155"/>
              </w:numPr>
            </w:pPr>
            <w:r>
              <w:t>Comprobar que tanto en el área de S1 como en la de S2 no aparece nada. Se ha deshecho el desvío.</w:t>
            </w:r>
          </w:p>
        </w:tc>
        <w:tc>
          <w:tcPr>
            <w:tcW w:w="851" w:type="dxa"/>
            <w:tcBorders>
              <w:bottom w:val="single" w:sz="6" w:space="0" w:color="000000"/>
            </w:tcBorders>
            <w:shd w:val="clear" w:color="auto" w:fill="auto"/>
          </w:tcPr>
          <w:p w14:paraId="548D88C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4C48458" w14:textId="77777777" w:rsidR="00724F59" w:rsidRPr="006D61EF" w:rsidRDefault="00724F59" w:rsidP="006939F9">
            <w:pPr>
              <w:pStyle w:val="TextoTabla"/>
            </w:pPr>
          </w:p>
        </w:tc>
      </w:tr>
      <w:tr w:rsidR="00724F59" w:rsidRPr="00183B8E" w14:paraId="6ED480EC" w14:textId="77777777" w:rsidTr="006939F9">
        <w:trPr>
          <w:trHeight w:val="20"/>
          <w:jc w:val="center"/>
        </w:trPr>
        <w:tc>
          <w:tcPr>
            <w:tcW w:w="695" w:type="dxa"/>
            <w:tcBorders>
              <w:bottom w:val="single" w:sz="6" w:space="0" w:color="000000"/>
            </w:tcBorders>
            <w:shd w:val="clear" w:color="auto" w:fill="auto"/>
          </w:tcPr>
          <w:p w14:paraId="71F8B162"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17430A92" w14:textId="2D63C685" w:rsidR="000260B9" w:rsidRDefault="000260B9" w:rsidP="000260B9">
            <w:pPr>
              <w:pStyle w:val="TextoTabla"/>
            </w:pPr>
            <w:r>
              <w:t>Desvío encadenado</w:t>
            </w:r>
          </w:p>
          <w:p w14:paraId="01F943DB" w14:textId="57339223" w:rsidR="000260B9" w:rsidRDefault="000260B9" w:rsidP="00A3312E">
            <w:pPr>
              <w:pStyle w:val="TextoTabla"/>
              <w:numPr>
                <w:ilvl w:val="0"/>
                <w:numId w:val="156"/>
              </w:numPr>
            </w:pPr>
            <w:r>
              <w:t xml:space="preserve">Desviar S1 </w:t>
            </w:r>
            <w:r>
              <w:sym w:font="Wingdings" w:char="F0E0"/>
            </w:r>
            <w:r>
              <w:t xml:space="preserve"> S2 como indican los pasos anteriores</w:t>
            </w:r>
          </w:p>
          <w:p w14:paraId="52ACE09B" w14:textId="45471B29" w:rsidR="000260B9" w:rsidRDefault="000260B9" w:rsidP="00A3312E">
            <w:pPr>
              <w:pStyle w:val="TextoTabla"/>
              <w:numPr>
                <w:ilvl w:val="0"/>
                <w:numId w:val="156"/>
              </w:numPr>
            </w:pPr>
            <w:r>
              <w:t xml:space="preserve">Desviar S2 </w:t>
            </w:r>
            <w:r>
              <w:sym w:font="Wingdings" w:char="F0E0"/>
            </w:r>
            <w:r>
              <w:t xml:space="preserve"> S3 de la misma forma</w:t>
            </w:r>
          </w:p>
          <w:p w14:paraId="4D316F0E" w14:textId="47140DEF" w:rsidR="000260B9" w:rsidRDefault="000260B9" w:rsidP="00A3312E">
            <w:pPr>
              <w:pStyle w:val="TextoTabla"/>
              <w:numPr>
                <w:ilvl w:val="0"/>
                <w:numId w:val="156"/>
              </w:numPr>
            </w:pPr>
            <w:r>
              <w:t>Comprobar que en S1 pone Telefonía desviada a S3 desde S2</w:t>
            </w:r>
          </w:p>
          <w:p w14:paraId="7C7E4745" w14:textId="4E0A5707" w:rsidR="000260B9" w:rsidRDefault="000260B9" w:rsidP="00A3312E">
            <w:pPr>
              <w:pStyle w:val="TextoTabla"/>
              <w:numPr>
                <w:ilvl w:val="0"/>
                <w:numId w:val="156"/>
              </w:numPr>
            </w:pPr>
            <w:r>
              <w:t>Comprobar que en S2 pone Telefonía desviada a S3</w:t>
            </w:r>
          </w:p>
          <w:p w14:paraId="6CB9FB27" w14:textId="6D3A4876" w:rsidR="00724F59" w:rsidRPr="006D61EF" w:rsidRDefault="000260B9" w:rsidP="00A3312E">
            <w:pPr>
              <w:pStyle w:val="TextoTabla"/>
              <w:numPr>
                <w:ilvl w:val="0"/>
                <w:numId w:val="156"/>
              </w:numPr>
            </w:pPr>
            <w:r>
              <w:t>Comprobar que en S3 pone Telefonía desviada desde S1, S2</w:t>
            </w:r>
          </w:p>
        </w:tc>
        <w:tc>
          <w:tcPr>
            <w:tcW w:w="851" w:type="dxa"/>
            <w:tcBorders>
              <w:bottom w:val="single" w:sz="6" w:space="0" w:color="000000"/>
            </w:tcBorders>
            <w:shd w:val="clear" w:color="auto" w:fill="auto"/>
          </w:tcPr>
          <w:p w14:paraId="35E4FF6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D27E6F8" w14:textId="77777777" w:rsidR="00724F59" w:rsidRPr="006D61EF" w:rsidRDefault="00724F59" w:rsidP="006939F9">
            <w:pPr>
              <w:pStyle w:val="TextoTabla"/>
            </w:pPr>
          </w:p>
        </w:tc>
      </w:tr>
      <w:tr w:rsidR="00724F59" w:rsidRPr="00183B8E" w14:paraId="43638FB5" w14:textId="77777777" w:rsidTr="006939F9">
        <w:trPr>
          <w:trHeight w:val="20"/>
          <w:jc w:val="center"/>
        </w:trPr>
        <w:tc>
          <w:tcPr>
            <w:tcW w:w="695" w:type="dxa"/>
            <w:tcBorders>
              <w:bottom w:val="single" w:sz="6" w:space="0" w:color="000000"/>
            </w:tcBorders>
            <w:shd w:val="clear" w:color="auto" w:fill="auto"/>
          </w:tcPr>
          <w:p w14:paraId="6962CCDA" w14:textId="77777777" w:rsidR="00724F59" w:rsidRPr="006D61EF" w:rsidRDefault="00724F59" w:rsidP="006939F9">
            <w:pPr>
              <w:pStyle w:val="TextoTabla"/>
            </w:pPr>
            <w:r w:rsidRPr="006D61EF">
              <w:lastRenderedPageBreak/>
              <w:t>3</w:t>
            </w:r>
          </w:p>
        </w:tc>
        <w:tc>
          <w:tcPr>
            <w:tcW w:w="7493" w:type="dxa"/>
            <w:gridSpan w:val="4"/>
            <w:tcBorders>
              <w:bottom w:val="single" w:sz="6" w:space="0" w:color="000000"/>
            </w:tcBorders>
            <w:shd w:val="clear" w:color="auto" w:fill="auto"/>
          </w:tcPr>
          <w:p w14:paraId="453C7549" w14:textId="49D6CDB6" w:rsidR="00724F59" w:rsidRDefault="000260B9" w:rsidP="006939F9">
            <w:pPr>
              <w:pStyle w:val="TextoTabla"/>
            </w:pPr>
            <w:r w:rsidRPr="000260B9">
              <w:t>Cancelar desvío encadenado</w:t>
            </w:r>
            <w:r>
              <w:t xml:space="preserve"> desde punto Intermedio</w:t>
            </w:r>
          </w:p>
          <w:p w14:paraId="02172431" w14:textId="77777777" w:rsidR="000260B9" w:rsidRDefault="000260B9" w:rsidP="00A3312E">
            <w:pPr>
              <w:pStyle w:val="TextoTabla"/>
              <w:numPr>
                <w:ilvl w:val="0"/>
                <w:numId w:val="157"/>
              </w:numPr>
            </w:pPr>
            <w:r>
              <w:t>Desde resultado Paso 2</w:t>
            </w:r>
          </w:p>
          <w:p w14:paraId="66F934A7" w14:textId="32CAC0FE" w:rsidR="000260B9" w:rsidRDefault="000260B9" w:rsidP="00A3312E">
            <w:pPr>
              <w:pStyle w:val="TextoTabla"/>
              <w:numPr>
                <w:ilvl w:val="0"/>
                <w:numId w:val="157"/>
              </w:numPr>
            </w:pPr>
            <w:r>
              <w:t>Pulsa tecla desvío en S2 (deshacer el desvío encadenado)</w:t>
            </w:r>
          </w:p>
          <w:p w14:paraId="0165CBDB" w14:textId="7D337625" w:rsidR="000260B9" w:rsidRDefault="000260B9" w:rsidP="00A3312E">
            <w:pPr>
              <w:pStyle w:val="TextoTabla"/>
              <w:numPr>
                <w:ilvl w:val="0"/>
                <w:numId w:val="157"/>
              </w:numPr>
            </w:pPr>
            <w:r>
              <w:t xml:space="preserve">Comprobar que en el área de mensajes de S1 aparece “Telefonía desviada a S2” </w:t>
            </w:r>
          </w:p>
          <w:p w14:paraId="394A343A" w14:textId="1888B7DD" w:rsidR="000260B9" w:rsidRDefault="000260B9" w:rsidP="00A3312E">
            <w:pPr>
              <w:pStyle w:val="TextoTabla"/>
              <w:numPr>
                <w:ilvl w:val="0"/>
                <w:numId w:val="157"/>
              </w:numPr>
            </w:pPr>
            <w:r>
              <w:t>Comprobar que en el área de mensajes de S2 aparece “Telefonía desviadas desde S1”</w:t>
            </w:r>
          </w:p>
          <w:p w14:paraId="0E59AF6D" w14:textId="6D5DE87A" w:rsidR="000260B9" w:rsidRPr="006D61EF" w:rsidRDefault="000260B9" w:rsidP="00A3312E">
            <w:pPr>
              <w:pStyle w:val="TextoTabla"/>
              <w:numPr>
                <w:ilvl w:val="0"/>
                <w:numId w:val="157"/>
              </w:numPr>
            </w:pPr>
            <w:r>
              <w:t>Comprobar que en el área de mensajes de S3 no aparece nada</w:t>
            </w:r>
          </w:p>
        </w:tc>
        <w:tc>
          <w:tcPr>
            <w:tcW w:w="851" w:type="dxa"/>
            <w:tcBorders>
              <w:bottom w:val="single" w:sz="6" w:space="0" w:color="000000"/>
            </w:tcBorders>
            <w:shd w:val="clear" w:color="auto" w:fill="auto"/>
          </w:tcPr>
          <w:p w14:paraId="21AB8F1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D9E0CF2" w14:textId="77777777" w:rsidR="00724F59" w:rsidRPr="006D61EF" w:rsidRDefault="00724F59" w:rsidP="006939F9">
            <w:pPr>
              <w:pStyle w:val="TextoTabla"/>
            </w:pPr>
          </w:p>
        </w:tc>
      </w:tr>
      <w:tr w:rsidR="00724F59" w:rsidRPr="00183B8E" w14:paraId="6D161342" w14:textId="77777777" w:rsidTr="006939F9">
        <w:trPr>
          <w:trHeight w:val="20"/>
          <w:jc w:val="center"/>
        </w:trPr>
        <w:tc>
          <w:tcPr>
            <w:tcW w:w="695" w:type="dxa"/>
            <w:tcBorders>
              <w:bottom w:val="single" w:sz="6" w:space="0" w:color="000000"/>
            </w:tcBorders>
            <w:shd w:val="clear" w:color="auto" w:fill="auto"/>
          </w:tcPr>
          <w:p w14:paraId="5D8CECE4"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2E5124A6" w14:textId="77777777" w:rsidR="00724F59" w:rsidRDefault="000260B9" w:rsidP="006939F9">
            <w:pPr>
              <w:pStyle w:val="TextoTabla"/>
            </w:pPr>
            <w:r>
              <w:t>Cancelar desvío encadenado desde origen.</w:t>
            </w:r>
          </w:p>
          <w:p w14:paraId="612CD59A" w14:textId="77777777" w:rsidR="000260B9" w:rsidRDefault="000260B9" w:rsidP="00A3312E">
            <w:pPr>
              <w:pStyle w:val="TextoTabla"/>
              <w:numPr>
                <w:ilvl w:val="0"/>
                <w:numId w:val="158"/>
              </w:numPr>
            </w:pPr>
            <w:r>
              <w:t>Desde resultado paso 2.</w:t>
            </w:r>
          </w:p>
          <w:p w14:paraId="68A4A7E6" w14:textId="3AF3A3F4" w:rsidR="000260B9" w:rsidRDefault="000260B9" w:rsidP="00A3312E">
            <w:pPr>
              <w:pStyle w:val="TextoTabla"/>
              <w:numPr>
                <w:ilvl w:val="0"/>
                <w:numId w:val="158"/>
              </w:numPr>
            </w:pPr>
            <w:r>
              <w:t>Pulsa tecla desvío en S1 (deshacer el desvío encadenado)</w:t>
            </w:r>
          </w:p>
          <w:p w14:paraId="0FCA0EC1" w14:textId="242BDDC5" w:rsidR="000260B9" w:rsidRDefault="000260B9" w:rsidP="00A3312E">
            <w:pPr>
              <w:pStyle w:val="TextoTabla"/>
              <w:numPr>
                <w:ilvl w:val="0"/>
                <w:numId w:val="158"/>
              </w:numPr>
            </w:pPr>
            <w:r>
              <w:t xml:space="preserve">Comprobar que en el área de mensajes de S1 no aparece nada” </w:t>
            </w:r>
          </w:p>
          <w:p w14:paraId="55A4C0AD" w14:textId="089D62CC" w:rsidR="000260B9" w:rsidRDefault="000260B9" w:rsidP="00A3312E">
            <w:pPr>
              <w:pStyle w:val="TextoTabla"/>
              <w:numPr>
                <w:ilvl w:val="0"/>
                <w:numId w:val="158"/>
              </w:numPr>
            </w:pPr>
            <w:r>
              <w:t>Comprobar que en el área de mensajes de S2 aparece “Telefonía desviadas a S3”</w:t>
            </w:r>
          </w:p>
          <w:p w14:paraId="0268D461" w14:textId="5F5504AE" w:rsidR="000260B9" w:rsidRPr="006D61EF" w:rsidRDefault="000260B9" w:rsidP="00A3312E">
            <w:pPr>
              <w:pStyle w:val="TextoTabla"/>
              <w:numPr>
                <w:ilvl w:val="0"/>
                <w:numId w:val="158"/>
              </w:numPr>
            </w:pPr>
            <w:r>
              <w:t>Comprobar que en el área de mensajes de S3 aparece “Telefonía desviadas desde S2”</w:t>
            </w:r>
          </w:p>
        </w:tc>
        <w:tc>
          <w:tcPr>
            <w:tcW w:w="851" w:type="dxa"/>
            <w:tcBorders>
              <w:bottom w:val="single" w:sz="6" w:space="0" w:color="000000"/>
            </w:tcBorders>
            <w:shd w:val="clear" w:color="auto" w:fill="auto"/>
          </w:tcPr>
          <w:p w14:paraId="0AA82FC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13DDB61" w14:textId="77777777" w:rsidR="00724F59" w:rsidRPr="006D61EF" w:rsidRDefault="00724F59" w:rsidP="006939F9">
            <w:pPr>
              <w:pStyle w:val="TextoTabla"/>
            </w:pPr>
          </w:p>
        </w:tc>
      </w:tr>
      <w:tr w:rsidR="00724F59" w:rsidRPr="006D61EF" w14:paraId="277BC70F" w14:textId="77777777" w:rsidTr="006939F9">
        <w:trPr>
          <w:trHeight w:val="20"/>
          <w:jc w:val="center"/>
        </w:trPr>
        <w:tc>
          <w:tcPr>
            <w:tcW w:w="695" w:type="dxa"/>
            <w:tcBorders>
              <w:bottom w:val="single" w:sz="6" w:space="0" w:color="000000"/>
            </w:tcBorders>
            <w:shd w:val="clear" w:color="auto" w:fill="auto"/>
          </w:tcPr>
          <w:p w14:paraId="02EDC5CA"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7DFAF6B4" w14:textId="292D12E2" w:rsidR="00724F59" w:rsidRDefault="003B2B21" w:rsidP="006939F9">
            <w:pPr>
              <w:pStyle w:val="TextoTabla"/>
            </w:pPr>
            <w:r>
              <w:t xml:space="preserve">Incidencia </w:t>
            </w:r>
            <w:r w:rsidRPr="003B2B21">
              <w:t>desvío encadenado</w:t>
            </w:r>
            <w:r>
              <w:t>. Caída de puesto origen.</w:t>
            </w:r>
          </w:p>
          <w:p w14:paraId="434D8ED9" w14:textId="77777777" w:rsidR="003B2B21" w:rsidRDefault="003B2B21" w:rsidP="00A3312E">
            <w:pPr>
              <w:pStyle w:val="TextoTabla"/>
              <w:numPr>
                <w:ilvl w:val="0"/>
                <w:numId w:val="159"/>
              </w:numPr>
            </w:pPr>
            <w:r>
              <w:t>Desde resultado paso 2</w:t>
            </w:r>
          </w:p>
          <w:p w14:paraId="7BF91825" w14:textId="0D742F44" w:rsidR="003B2B21" w:rsidRDefault="003B2B21" w:rsidP="00A3312E">
            <w:pPr>
              <w:pStyle w:val="TextoTabla"/>
              <w:numPr>
                <w:ilvl w:val="0"/>
                <w:numId w:val="159"/>
              </w:numPr>
            </w:pPr>
            <w:r>
              <w:t>Quitar el puesto S1 del sistema</w:t>
            </w:r>
          </w:p>
          <w:p w14:paraId="1E20478B" w14:textId="4DE2C2C3" w:rsidR="003B2B21" w:rsidRDefault="003B2B21" w:rsidP="00A3312E">
            <w:pPr>
              <w:pStyle w:val="TextoTabla"/>
              <w:numPr>
                <w:ilvl w:val="0"/>
                <w:numId w:val="159"/>
              </w:numPr>
            </w:pPr>
            <w:r>
              <w:t>Comprobar que en S2 pon “Telefonía desviada a S3”</w:t>
            </w:r>
          </w:p>
          <w:p w14:paraId="76C97EC4" w14:textId="02D3403A" w:rsidR="003B2B21" w:rsidRPr="006D61EF" w:rsidRDefault="003B2B21" w:rsidP="00A3312E">
            <w:pPr>
              <w:pStyle w:val="TextoTabla"/>
              <w:numPr>
                <w:ilvl w:val="0"/>
                <w:numId w:val="159"/>
              </w:numPr>
            </w:pPr>
            <w:r w:rsidRPr="003B2B21">
              <w:t>Comprobar que en S3 pone “Telefonía desviada desde S2”</w:t>
            </w:r>
          </w:p>
        </w:tc>
        <w:tc>
          <w:tcPr>
            <w:tcW w:w="851" w:type="dxa"/>
            <w:tcBorders>
              <w:bottom w:val="single" w:sz="6" w:space="0" w:color="000000"/>
            </w:tcBorders>
            <w:shd w:val="clear" w:color="auto" w:fill="auto"/>
          </w:tcPr>
          <w:p w14:paraId="2B1121B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B4815DE" w14:textId="77777777" w:rsidR="00724F59" w:rsidRPr="006D61EF" w:rsidRDefault="00724F59" w:rsidP="006939F9">
            <w:pPr>
              <w:pStyle w:val="TextoTabla"/>
            </w:pPr>
          </w:p>
        </w:tc>
      </w:tr>
      <w:tr w:rsidR="00724F59" w:rsidRPr="00183B8E" w14:paraId="3FDA6D47" w14:textId="77777777" w:rsidTr="006939F9">
        <w:trPr>
          <w:trHeight w:val="20"/>
          <w:jc w:val="center"/>
        </w:trPr>
        <w:tc>
          <w:tcPr>
            <w:tcW w:w="695" w:type="dxa"/>
            <w:tcBorders>
              <w:bottom w:val="single" w:sz="6" w:space="0" w:color="000000"/>
            </w:tcBorders>
            <w:shd w:val="clear" w:color="auto" w:fill="auto"/>
          </w:tcPr>
          <w:p w14:paraId="52904305"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426A3837" w14:textId="77777777" w:rsidR="00724F59" w:rsidRDefault="003B2B21" w:rsidP="006939F9">
            <w:pPr>
              <w:pStyle w:val="TextoTabla"/>
            </w:pPr>
            <w:r>
              <w:t>Incidencia desvío encadenado. Caída de puesto intermedio.</w:t>
            </w:r>
          </w:p>
          <w:p w14:paraId="5B22C457" w14:textId="77777777" w:rsidR="003B2B21" w:rsidRDefault="003B2B21" w:rsidP="00A3312E">
            <w:pPr>
              <w:pStyle w:val="TextoTabla"/>
              <w:numPr>
                <w:ilvl w:val="0"/>
                <w:numId w:val="160"/>
              </w:numPr>
            </w:pPr>
            <w:r>
              <w:t>Desde resultado paso 2</w:t>
            </w:r>
          </w:p>
          <w:p w14:paraId="6E948F84" w14:textId="431D6924" w:rsidR="003B2B21" w:rsidRDefault="003B2B21" w:rsidP="00A3312E">
            <w:pPr>
              <w:pStyle w:val="TextoTabla"/>
              <w:numPr>
                <w:ilvl w:val="0"/>
                <w:numId w:val="160"/>
              </w:numPr>
            </w:pPr>
            <w:r>
              <w:t>Quitar el puesto S2 del sistema</w:t>
            </w:r>
          </w:p>
          <w:p w14:paraId="5452AA72" w14:textId="5E4EC945" w:rsidR="003B2B21" w:rsidRDefault="003B2B21" w:rsidP="00A3312E">
            <w:pPr>
              <w:pStyle w:val="TextoTabla"/>
              <w:numPr>
                <w:ilvl w:val="0"/>
                <w:numId w:val="160"/>
              </w:numPr>
            </w:pPr>
            <w:r>
              <w:t>Comprobar que en S1 pone Telefonía desviada a S3 desde  S2(aunque s2 no esté)</w:t>
            </w:r>
          </w:p>
          <w:p w14:paraId="0261BC0C" w14:textId="24E882B8" w:rsidR="003B2B21" w:rsidRDefault="003B2B21" w:rsidP="00A3312E">
            <w:pPr>
              <w:pStyle w:val="TextoTabla"/>
              <w:numPr>
                <w:ilvl w:val="0"/>
                <w:numId w:val="160"/>
              </w:numPr>
            </w:pPr>
            <w:r>
              <w:t>Comprobar que en S3 pone Telefonía desviada desde S1</w:t>
            </w:r>
          </w:p>
          <w:p w14:paraId="0367F5FB" w14:textId="46770799" w:rsidR="003B2B21" w:rsidRPr="006D61EF" w:rsidRDefault="003B2B21" w:rsidP="00A3312E">
            <w:pPr>
              <w:pStyle w:val="TextoTabla"/>
              <w:numPr>
                <w:ilvl w:val="0"/>
                <w:numId w:val="160"/>
              </w:numPr>
            </w:pPr>
            <w:r>
              <w:t>Comprobar que las llamadas efectuadas a S1 llegan a S3</w:t>
            </w:r>
          </w:p>
        </w:tc>
        <w:tc>
          <w:tcPr>
            <w:tcW w:w="851" w:type="dxa"/>
            <w:tcBorders>
              <w:bottom w:val="single" w:sz="6" w:space="0" w:color="000000"/>
            </w:tcBorders>
            <w:shd w:val="clear" w:color="auto" w:fill="auto"/>
          </w:tcPr>
          <w:p w14:paraId="46544585"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9FBE705" w14:textId="77777777" w:rsidR="00724F59" w:rsidRPr="006D61EF" w:rsidRDefault="00724F59" w:rsidP="006939F9">
            <w:pPr>
              <w:pStyle w:val="TextoTabla"/>
            </w:pPr>
          </w:p>
        </w:tc>
      </w:tr>
      <w:tr w:rsidR="00724F59" w:rsidRPr="00183B8E" w14:paraId="09A299CE" w14:textId="77777777" w:rsidTr="006939F9">
        <w:trPr>
          <w:trHeight w:val="20"/>
          <w:jc w:val="center"/>
        </w:trPr>
        <w:tc>
          <w:tcPr>
            <w:tcW w:w="695" w:type="dxa"/>
            <w:tcBorders>
              <w:bottom w:val="single" w:sz="6" w:space="0" w:color="000000"/>
            </w:tcBorders>
            <w:shd w:val="clear" w:color="auto" w:fill="auto"/>
          </w:tcPr>
          <w:p w14:paraId="399F1B0E"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0828656B" w14:textId="77777777" w:rsidR="00724F59" w:rsidRDefault="003B2B21" w:rsidP="006939F9">
            <w:pPr>
              <w:pStyle w:val="TextoTabla"/>
            </w:pPr>
            <w:r>
              <w:t>Incidencia desvío encadenado. Caída de puesto final.</w:t>
            </w:r>
          </w:p>
          <w:p w14:paraId="00E35940" w14:textId="77777777" w:rsidR="003B2B21" w:rsidRDefault="003B2B21" w:rsidP="00A3312E">
            <w:pPr>
              <w:pStyle w:val="TextoTabla"/>
              <w:numPr>
                <w:ilvl w:val="0"/>
                <w:numId w:val="161"/>
              </w:numPr>
            </w:pPr>
            <w:r>
              <w:t>Desde resultado paso 2.</w:t>
            </w:r>
          </w:p>
          <w:p w14:paraId="322419FD" w14:textId="09C070CC" w:rsidR="003B2B21" w:rsidRDefault="003B2B21" w:rsidP="00A3312E">
            <w:pPr>
              <w:pStyle w:val="TextoTabla"/>
              <w:numPr>
                <w:ilvl w:val="0"/>
                <w:numId w:val="161"/>
              </w:numPr>
            </w:pPr>
            <w:r>
              <w:t>Quitar el puesto S3 del sistema</w:t>
            </w:r>
          </w:p>
          <w:p w14:paraId="2E05CA5D" w14:textId="61B2A684" w:rsidR="003B2B21" w:rsidRDefault="003B2B21" w:rsidP="00A3312E">
            <w:pPr>
              <w:pStyle w:val="TextoTabla"/>
              <w:numPr>
                <w:ilvl w:val="0"/>
                <w:numId w:val="161"/>
              </w:numPr>
            </w:pPr>
            <w:r>
              <w:t>Comprobar que en S1 pone Telefonía desviada a S2</w:t>
            </w:r>
          </w:p>
          <w:p w14:paraId="27DDAEE5" w14:textId="392E3C19" w:rsidR="003B2B21" w:rsidRPr="006D61EF" w:rsidRDefault="003B2B21" w:rsidP="00A3312E">
            <w:pPr>
              <w:pStyle w:val="TextoTabla"/>
              <w:numPr>
                <w:ilvl w:val="0"/>
                <w:numId w:val="161"/>
              </w:numPr>
            </w:pPr>
            <w:r>
              <w:t>Comprobar que en S2 pone Telefonía desviada desde S1</w:t>
            </w:r>
          </w:p>
        </w:tc>
        <w:tc>
          <w:tcPr>
            <w:tcW w:w="851" w:type="dxa"/>
            <w:tcBorders>
              <w:bottom w:val="single" w:sz="6" w:space="0" w:color="000000"/>
            </w:tcBorders>
            <w:shd w:val="clear" w:color="auto" w:fill="auto"/>
          </w:tcPr>
          <w:p w14:paraId="7E8B539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213B8BA" w14:textId="77777777" w:rsidR="00724F59" w:rsidRPr="006D61EF" w:rsidRDefault="00724F59" w:rsidP="006939F9">
            <w:pPr>
              <w:pStyle w:val="TextoTabla"/>
            </w:pPr>
          </w:p>
        </w:tc>
      </w:tr>
      <w:tr w:rsidR="00724F59" w:rsidRPr="00183B8E" w14:paraId="56C0F4BB" w14:textId="77777777" w:rsidTr="006939F9">
        <w:trPr>
          <w:trHeight w:val="20"/>
          <w:jc w:val="center"/>
        </w:trPr>
        <w:tc>
          <w:tcPr>
            <w:tcW w:w="695" w:type="dxa"/>
            <w:tcBorders>
              <w:bottom w:val="single" w:sz="6" w:space="0" w:color="000000"/>
            </w:tcBorders>
            <w:shd w:val="clear" w:color="auto" w:fill="auto"/>
          </w:tcPr>
          <w:p w14:paraId="3DF32C55" w14:textId="77777777" w:rsidR="00724F59" w:rsidRPr="006D61EF" w:rsidRDefault="00724F59" w:rsidP="006939F9">
            <w:pPr>
              <w:pStyle w:val="TextoTabla"/>
            </w:pPr>
            <w:r w:rsidRPr="006D61EF">
              <w:t>8</w:t>
            </w:r>
          </w:p>
        </w:tc>
        <w:tc>
          <w:tcPr>
            <w:tcW w:w="7493" w:type="dxa"/>
            <w:gridSpan w:val="4"/>
            <w:tcBorders>
              <w:bottom w:val="single" w:sz="6" w:space="0" w:color="000000"/>
            </w:tcBorders>
            <w:shd w:val="clear" w:color="auto" w:fill="auto"/>
          </w:tcPr>
          <w:p w14:paraId="55F6B5BC" w14:textId="23D427EF" w:rsidR="004E30F2" w:rsidRDefault="004E30F2" w:rsidP="004E30F2">
            <w:pPr>
              <w:pStyle w:val="TextoTabla"/>
            </w:pPr>
            <w:r>
              <w:t>Bucle de desvíos</w:t>
            </w:r>
          </w:p>
          <w:p w14:paraId="0F2E9ACA" w14:textId="77777777" w:rsidR="004E30F2" w:rsidRDefault="004E30F2" w:rsidP="00A3312E">
            <w:pPr>
              <w:pStyle w:val="TextoTabla"/>
              <w:numPr>
                <w:ilvl w:val="0"/>
                <w:numId w:val="161"/>
              </w:numPr>
            </w:pPr>
            <w:r>
              <w:t>Desde resultado paso 2.</w:t>
            </w:r>
          </w:p>
          <w:p w14:paraId="3E744CE7" w14:textId="5B5FE7E1" w:rsidR="004E30F2" w:rsidRDefault="004E30F2" w:rsidP="00A3312E">
            <w:pPr>
              <w:pStyle w:val="TextoTabla"/>
              <w:numPr>
                <w:ilvl w:val="0"/>
                <w:numId w:val="161"/>
              </w:numPr>
            </w:pPr>
            <w:r>
              <w:t>En S3 intentar hacer un desvío hacia S1</w:t>
            </w:r>
          </w:p>
          <w:p w14:paraId="34F89112" w14:textId="65C67C97" w:rsidR="00724F59" w:rsidRPr="006D61EF" w:rsidRDefault="004E30F2" w:rsidP="00A3312E">
            <w:pPr>
              <w:pStyle w:val="TextoTabla"/>
              <w:numPr>
                <w:ilvl w:val="0"/>
                <w:numId w:val="161"/>
              </w:numPr>
            </w:pPr>
            <w:r>
              <w:t>Comprobar que el desvío señaliza error con la tecla en color rojo</w:t>
            </w:r>
          </w:p>
        </w:tc>
        <w:tc>
          <w:tcPr>
            <w:tcW w:w="851" w:type="dxa"/>
            <w:tcBorders>
              <w:bottom w:val="single" w:sz="6" w:space="0" w:color="000000"/>
            </w:tcBorders>
            <w:shd w:val="clear" w:color="auto" w:fill="auto"/>
          </w:tcPr>
          <w:p w14:paraId="3EE2315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68C7DC0" w14:textId="77777777" w:rsidR="00724F59" w:rsidRPr="006D61EF" w:rsidRDefault="00724F59" w:rsidP="006939F9">
            <w:pPr>
              <w:pStyle w:val="TextoTabla"/>
            </w:pPr>
          </w:p>
        </w:tc>
      </w:tr>
      <w:tr w:rsidR="00724F59" w:rsidRPr="00183B8E" w14:paraId="23780325" w14:textId="77777777" w:rsidTr="006939F9">
        <w:trPr>
          <w:trHeight w:val="20"/>
          <w:jc w:val="center"/>
        </w:trPr>
        <w:tc>
          <w:tcPr>
            <w:tcW w:w="695" w:type="dxa"/>
            <w:tcBorders>
              <w:bottom w:val="single" w:sz="6" w:space="0" w:color="000000"/>
            </w:tcBorders>
            <w:shd w:val="clear" w:color="auto" w:fill="auto"/>
          </w:tcPr>
          <w:p w14:paraId="5D9FA60F"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50B27A2B" w14:textId="77777777" w:rsidR="00724F59" w:rsidRPr="006D61EF" w:rsidRDefault="00724F59" w:rsidP="006939F9">
            <w:pPr>
              <w:pStyle w:val="TextoTabla"/>
            </w:pPr>
          </w:p>
        </w:tc>
        <w:tc>
          <w:tcPr>
            <w:tcW w:w="851" w:type="dxa"/>
            <w:tcBorders>
              <w:bottom w:val="single" w:sz="6" w:space="0" w:color="000000"/>
            </w:tcBorders>
            <w:shd w:val="clear" w:color="auto" w:fill="auto"/>
          </w:tcPr>
          <w:p w14:paraId="6A05B2F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7AF846B" w14:textId="77777777" w:rsidR="00724F59" w:rsidRPr="006D61EF" w:rsidRDefault="00724F59" w:rsidP="006939F9">
            <w:pPr>
              <w:pStyle w:val="TextoTabla"/>
            </w:pPr>
          </w:p>
        </w:tc>
      </w:tr>
      <w:tr w:rsidR="00724F59" w:rsidRPr="00183B8E" w14:paraId="5955C8E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E1D6919" w14:textId="77777777" w:rsidR="00724F59" w:rsidRPr="006D61EF" w:rsidRDefault="00724F59" w:rsidP="006939F9">
            <w:pPr>
              <w:pStyle w:val="TextoTabla"/>
            </w:pPr>
            <w:r w:rsidRPr="006D61EF">
              <w:lastRenderedPageBreak/>
              <w:t xml:space="preserve"> </w:t>
            </w:r>
          </w:p>
        </w:tc>
      </w:tr>
    </w:tbl>
    <w:p w14:paraId="4F92DCF3" w14:textId="77777777" w:rsidR="00724F59" w:rsidRPr="00724F59" w:rsidRDefault="00724F59" w:rsidP="00724F59"/>
    <w:p w14:paraId="67ECCF00" w14:textId="77777777" w:rsidR="004E30F2" w:rsidRDefault="004E30F2">
      <w:pPr>
        <w:spacing w:before="0" w:after="0" w:line="240" w:lineRule="auto"/>
        <w:jc w:val="left"/>
        <w:rPr>
          <w:u w:val="single"/>
        </w:rPr>
      </w:pPr>
      <w:r>
        <w:rPr>
          <w:u w:val="single"/>
        </w:rPr>
        <w:br w:type="page"/>
      </w:r>
    </w:p>
    <w:p w14:paraId="16FE9E8D" w14:textId="329FC9BF" w:rsidR="003F6F26" w:rsidRDefault="00885D3B" w:rsidP="003F6F26">
      <w:pPr>
        <w:pStyle w:val="Ttulo2"/>
        <w:ind w:left="708" w:hanging="708"/>
      </w:pPr>
      <w:bookmarkStart w:id="518" w:name="_Ref109714246"/>
      <w:bookmarkStart w:id="519" w:name="_Ref109715359"/>
      <w:bookmarkStart w:id="520" w:name="_Ref109715555"/>
      <w:bookmarkStart w:id="521" w:name="_Toc131162611"/>
      <w:r>
        <w:lastRenderedPageBreak/>
        <w:t>U5KI.HTWR.05.02</w:t>
      </w:r>
      <w:r w:rsidR="004E30F2">
        <w:t>2</w:t>
      </w:r>
      <w:r>
        <w:t>. Función Descolgar antes de marcar</w:t>
      </w:r>
      <w:bookmarkEnd w:id="518"/>
      <w:bookmarkEnd w:id="519"/>
      <w:bookmarkEnd w:id="520"/>
      <w:bookmarkEnd w:id="52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22C604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8835A4E" w14:textId="77777777" w:rsidR="00724F59" w:rsidRPr="006D61EF" w:rsidRDefault="00724F59" w:rsidP="006939F9">
            <w:pPr>
              <w:pStyle w:val="TextoTabla"/>
            </w:pPr>
          </w:p>
        </w:tc>
      </w:tr>
      <w:tr w:rsidR="00724F59" w:rsidRPr="006D61EF" w14:paraId="674466CF" w14:textId="77777777" w:rsidTr="006939F9">
        <w:trPr>
          <w:trHeight w:val="20"/>
          <w:jc w:val="center"/>
        </w:trPr>
        <w:tc>
          <w:tcPr>
            <w:tcW w:w="1971" w:type="dxa"/>
            <w:gridSpan w:val="2"/>
            <w:shd w:val="clear" w:color="auto" w:fill="D9D9D9" w:themeFill="background1" w:themeFillShade="D9"/>
          </w:tcPr>
          <w:p w14:paraId="5B76DDC2" w14:textId="77777777" w:rsidR="00724F59" w:rsidRPr="006D61EF" w:rsidRDefault="00724F59" w:rsidP="006939F9">
            <w:pPr>
              <w:pStyle w:val="TextoTabla"/>
              <w:rPr>
                <w:b/>
              </w:rPr>
            </w:pPr>
            <w:r w:rsidRPr="006D61EF">
              <w:rPr>
                <w:b/>
              </w:rPr>
              <w:t>Grupo</w:t>
            </w:r>
          </w:p>
        </w:tc>
        <w:tc>
          <w:tcPr>
            <w:tcW w:w="2371" w:type="dxa"/>
            <w:shd w:val="clear" w:color="auto" w:fill="auto"/>
          </w:tcPr>
          <w:p w14:paraId="7A26445F" w14:textId="026FF501" w:rsidR="00724F59" w:rsidRPr="006D61EF" w:rsidRDefault="004E30F2" w:rsidP="006939F9">
            <w:pPr>
              <w:pStyle w:val="TextoTabla"/>
            </w:pPr>
            <w:r>
              <w:t>Telefonía</w:t>
            </w:r>
          </w:p>
        </w:tc>
        <w:tc>
          <w:tcPr>
            <w:tcW w:w="2161" w:type="dxa"/>
            <w:shd w:val="clear" w:color="auto" w:fill="D9D9D9" w:themeFill="background1" w:themeFillShade="D9"/>
          </w:tcPr>
          <w:p w14:paraId="2919FC1B"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4E95A91" w14:textId="336F09E3" w:rsidR="00724F59" w:rsidRPr="006D61EF" w:rsidRDefault="004E30F2" w:rsidP="006939F9">
            <w:pPr>
              <w:pStyle w:val="TextoTabla"/>
            </w:pPr>
            <w:r w:rsidRPr="004E30F2">
              <w:t>U5KI.HTWR.05.022</w:t>
            </w:r>
          </w:p>
        </w:tc>
      </w:tr>
      <w:tr w:rsidR="00724F59" w:rsidRPr="00183B8E" w14:paraId="0DE0C393" w14:textId="77777777" w:rsidTr="006939F9">
        <w:trPr>
          <w:trHeight w:val="20"/>
          <w:jc w:val="center"/>
        </w:trPr>
        <w:tc>
          <w:tcPr>
            <w:tcW w:w="1971" w:type="dxa"/>
            <w:gridSpan w:val="2"/>
            <w:shd w:val="clear" w:color="auto" w:fill="D9D9D9" w:themeFill="background1" w:themeFillShade="D9"/>
          </w:tcPr>
          <w:p w14:paraId="4628EFE3"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2B87A564" w14:textId="1B4CA1A6" w:rsidR="00724F59" w:rsidRPr="006D61EF" w:rsidRDefault="004E30F2" w:rsidP="006939F9">
            <w:pPr>
              <w:pStyle w:val="TextoTabla"/>
            </w:pPr>
            <w:r w:rsidRPr="004E30F2">
              <w:t>Función Descolgar Antes De Marcar</w:t>
            </w:r>
          </w:p>
        </w:tc>
      </w:tr>
      <w:tr w:rsidR="00724F59" w:rsidRPr="00183B8E" w14:paraId="454CADB6" w14:textId="77777777" w:rsidTr="006939F9">
        <w:trPr>
          <w:trHeight w:val="20"/>
          <w:jc w:val="center"/>
        </w:trPr>
        <w:tc>
          <w:tcPr>
            <w:tcW w:w="1971" w:type="dxa"/>
            <w:gridSpan w:val="2"/>
            <w:shd w:val="clear" w:color="auto" w:fill="D9D9D9" w:themeFill="background1" w:themeFillShade="D9"/>
          </w:tcPr>
          <w:p w14:paraId="02BB9481"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713CD1E2" w14:textId="4C3914C7" w:rsidR="00724F59" w:rsidRPr="006D61EF" w:rsidRDefault="004E30F2" w:rsidP="006939F9">
            <w:pPr>
              <w:pStyle w:val="TextoTabla"/>
            </w:pPr>
            <w:r w:rsidRPr="004E30F2">
              <w:t>Comprobar que el marcador telefónico esta deshabilitado hasta que se pulsa la tecla descolgar.</w:t>
            </w:r>
          </w:p>
        </w:tc>
      </w:tr>
      <w:tr w:rsidR="00724F59" w:rsidRPr="006D61EF" w14:paraId="7EC3CA5A" w14:textId="77777777" w:rsidTr="006939F9">
        <w:trPr>
          <w:trHeight w:val="20"/>
          <w:jc w:val="center"/>
        </w:trPr>
        <w:tc>
          <w:tcPr>
            <w:tcW w:w="1971" w:type="dxa"/>
            <w:gridSpan w:val="2"/>
            <w:shd w:val="clear" w:color="auto" w:fill="D9D9D9" w:themeFill="background1" w:themeFillShade="D9"/>
            <w:vAlign w:val="center"/>
          </w:tcPr>
          <w:p w14:paraId="29B0EB2C"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33AB87A" w14:textId="3CA496C6" w:rsidR="00724F59" w:rsidRPr="006D61EF" w:rsidRDefault="004E30F2" w:rsidP="006939F9">
            <w:pPr>
              <w:pStyle w:val="TextoTabla"/>
            </w:pPr>
            <w:r w:rsidRPr="004E30F2">
              <w:t>Un puesto de operador operativo.</w:t>
            </w:r>
          </w:p>
        </w:tc>
      </w:tr>
      <w:tr w:rsidR="00724F59" w:rsidRPr="006D61EF" w14:paraId="5178B213" w14:textId="77777777" w:rsidTr="006939F9">
        <w:trPr>
          <w:trHeight w:val="20"/>
          <w:jc w:val="center"/>
        </w:trPr>
        <w:tc>
          <w:tcPr>
            <w:tcW w:w="695" w:type="dxa"/>
            <w:shd w:val="clear" w:color="auto" w:fill="BFBFBF" w:themeFill="background1" w:themeFillShade="BF"/>
          </w:tcPr>
          <w:p w14:paraId="3836DB14"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B7F6CE7"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52819D34" w14:textId="77777777" w:rsidR="00724F59" w:rsidRPr="006D61EF" w:rsidRDefault="00724F59" w:rsidP="006939F9">
            <w:pPr>
              <w:pStyle w:val="TextoTabla"/>
              <w:rPr>
                <w:b/>
              </w:rPr>
            </w:pPr>
            <w:r w:rsidRPr="006D61EF">
              <w:rPr>
                <w:b/>
              </w:rPr>
              <w:t>Resultado</w:t>
            </w:r>
          </w:p>
        </w:tc>
      </w:tr>
      <w:tr w:rsidR="00724F59" w:rsidRPr="006D61EF" w14:paraId="4F112CC4" w14:textId="77777777" w:rsidTr="006939F9">
        <w:trPr>
          <w:trHeight w:val="20"/>
          <w:jc w:val="center"/>
        </w:trPr>
        <w:tc>
          <w:tcPr>
            <w:tcW w:w="8188" w:type="dxa"/>
            <w:gridSpan w:val="5"/>
            <w:shd w:val="clear" w:color="auto" w:fill="D9D9D9" w:themeFill="background1" w:themeFillShade="D9"/>
          </w:tcPr>
          <w:p w14:paraId="1E54691B" w14:textId="77777777" w:rsidR="00724F59" w:rsidRPr="006D61EF" w:rsidRDefault="00724F59" w:rsidP="006939F9">
            <w:pPr>
              <w:pStyle w:val="TextoTabla"/>
              <w:rPr>
                <w:b/>
              </w:rPr>
            </w:pPr>
          </w:p>
        </w:tc>
        <w:tc>
          <w:tcPr>
            <w:tcW w:w="851" w:type="dxa"/>
            <w:shd w:val="clear" w:color="auto" w:fill="D9D9D9" w:themeFill="background1" w:themeFillShade="D9"/>
          </w:tcPr>
          <w:p w14:paraId="2751015C"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69ADE403" w14:textId="77777777" w:rsidR="00724F59" w:rsidRPr="006D61EF" w:rsidRDefault="00724F59" w:rsidP="006939F9">
            <w:pPr>
              <w:pStyle w:val="TextoTabla"/>
              <w:rPr>
                <w:b/>
              </w:rPr>
            </w:pPr>
            <w:r w:rsidRPr="006D61EF">
              <w:rPr>
                <w:b/>
              </w:rPr>
              <w:t>NO</w:t>
            </w:r>
          </w:p>
        </w:tc>
      </w:tr>
      <w:tr w:rsidR="00724F59" w:rsidRPr="00183B8E" w14:paraId="2347848F" w14:textId="77777777" w:rsidTr="006939F9">
        <w:trPr>
          <w:trHeight w:val="20"/>
          <w:jc w:val="center"/>
        </w:trPr>
        <w:tc>
          <w:tcPr>
            <w:tcW w:w="695" w:type="dxa"/>
            <w:tcBorders>
              <w:bottom w:val="single" w:sz="6" w:space="0" w:color="000000"/>
            </w:tcBorders>
            <w:shd w:val="clear" w:color="auto" w:fill="auto"/>
          </w:tcPr>
          <w:p w14:paraId="60EF47B3"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569E7877" w14:textId="75B4CA55" w:rsidR="00724F59" w:rsidRPr="006D61EF" w:rsidRDefault="004E30F2" w:rsidP="006939F9">
            <w:pPr>
              <w:pStyle w:val="TextoTabla"/>
            </w:pPr>
            <w:r w:rsidRPr="004E30F2">
              <w:t>Acceder a la página de acceso indirecto.</w:t>
            </w:r>
          </w:p>
        </w:tc>
        <w:tc>
          <w:tcPr>
            <w:tcW w:w="851" w:type="dxa"/>
            <w:tcBorders>
              <w:bottom w:val="single" w:sz="6" w:space="0" w:color="000000"/>
            </w:tcBorders>
            <w:shd w:val="clear" w:color="auto" w:fill="auto"/>
          </w:tcPr>
          <w:p w14:paraId="1880504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D94DF4F" w14:textId="77777777" w:rsidR="00724F59" w:rsidRPr="006D61EF" w:rsidRDefault="00724F59" w:rsidP="006939F9">
            <w:pPr>
              <w:pStyle w:val="TextoTabla"/>
            </w:pPr>
          </w:p>
        </w:tc>
      </w:tr>
      <w:tr w:rsidR="00724F59" w:rsidRPr="00183B8E" w14:paraId="6DECA56C" w14:textId="77777777" w:rsidTr="006939F9">
        <w:trPr>
          <w:trHeight w:val="20"/>
          <w:jc w:val="center"/>
        </w:trPr>
        <w:tc>
          <w:tcPr>
            <w:tcW w:w="695" w:type="dxa"/>
            <w:tcBorders>
              <w:bottom w:val="single" w:sz="6" w:space="0" w:color="000000"/>
            </w:tcBorders>
            <w:shd w:val="clear" w:color="auto" w:fill="auto"/>
          </w:tcPr>
          <w:p w14:paraId="09B537E5"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82E0CC9" w14:textId="6BFC0D7A" w:rsidR="00724F59" w:rsidRPr="006D61EF" w:rsidRDefault="004E30F2" w:rsidP="006939F9">
            <w:pPr>
              <w:pStyle w:val="TextoTabla"/>
            </w:pPr>
            <w:r w:rsidRPr="004E30F2">
              <w:t xml:space="preserve">Comprobar que no se puede marcar un </w:t>
            </w:r>
            <w:proofErr w:type="gramStart"/>
            <w:r w:rsidRPr="004E30F2">
              <w:t>numero</w:t>
            </w:r>
            <w:proofErr w:type="gramEnd"/>
            <w:r w:rsidRPr="004E30F2">
              <w:t xml:space="preserve"> en el teclado.</w:t>
            </w:r>
          </w:p>
        </w:tc>
        <w:tc>
          <w:tcPr>
            <w:tcW w:w="851" w:type="dxa"/>
            <w:tcBorders>
              <w:bottom w:val="single" w:sz="6" w:space="0" w:color="000000"/>
            </w:tcBorders>
            <w:shd w:val="clear" w:color="auto" w:fill="auto"/>
          </w:tcPr>
          <w:p w14:paraId="69AD1E2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16AEC01" w14:textId="77777777" w:rsidR="00724F59" w:rsidRPr="006D61EF" w:rsidRDefault="00724F59" w:rsidP="006939F9">
            <w:pPr>
              <w:pStyle w:val="TextoTabla"/>
            </w:pPr>
          </w:p>
        </w:tc>
      </w:tr>
      <w:tr w:rsidR="00724F59" w:rsidRPr="00183B8E" w14:paraId="283D8DFF" w14:textId="77777777" w:rsidTr="006939F9">
        <w:trPr>
          <w:trHeight w:val="20"/>
          <w:jc w:val="center"/>
        </w:trPr>
        <w:tc>
          <w:tcPr>
            <w:tcW w:w="695" w:type="dxa"/>
            <w:tcBorders>
              <w:bottom w:val="single" w:sz="6" w:space="0" w:color="000000"/>
            </w:tcBorders>
            <w:shd w:val="clear" w:color="auto" w:fill="auto"/>
          </w:tcPr>
          <w:p w14:paraId="2A930FE1"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66D4F717" w14:textId="40D3AFD7" w:rsidR="00724F59" w:rsidRPr="006D61EF" w:rsidRDefault="004E30F2" w:rsidP="004E30F2">
            <w:pPr>
              <w:pStyle w:val="TextoTabla"/>
            </w:pPr>
            <w:r>
              <w:t>Pulsar la tecla descolgar. Comprobar que se escucha el tono de invitación a marcar</w:t>
            </w:r>
          </w:p>
        </w:tc>
        <w:tc>
          <w:tcPr>
            <w:tcW w:w="851" w:type="dxa"/>
            <w:tcBorders>
              <w:bottom w:val="single" w:sz="6" w:space="0" w:color="000000"/>
            </w:tcBorders>
            <w:shd w:val="clear" w:color="auto" w:fill="auto"/>
          </w:tcPr>
          <w:p w14:paraId="13180AB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C5FF4C3" w14:textId="77777777" w:rsidR="00724F59" w:rsidRPr="006D61EF" w:rsidRDefault="00724F59" w:rsidP="006939F9">
            <w:pPr>
              <w:pStyle w:val="TextoTabla"/>
            </w:pPr>
          </w:p>
        </w:tc>
      </w:tr>
      <w:tr w:rsidR="00724F59" w:rsidRPr="00183B8E" w14:paraId="3801F1E5" w14:textId="77777777" w:rsidTr="006939F9">
        <w:trPr>
          <w:trHeight w:val="20"/>
          <w:jc w:val="center"/>
        </w:trPr>
        <w:tc>
          <w:tcPr>
            <w:tcW w:w="695" w:type="dxa"/>
            <w:tcBorders>
              <w:bottom w:val="single" w:sz="6" w:space="0" w:color="000000"/>
            </w:tcBorders>
            <w:shd w:val="clear" w:color="auto" w:fill="auto"/>
          </w:tcPr>
          <w:p w14:paraId="5C7D291B"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489ED6DC" w14:textId="5F3E206F" w:rsidR="00724F59" w:rsidRPr="006D61EF" w:rsidRDefault="004E30F2" w:rsidP="004E30F2">
            <w:pPr>
              <w:pStyle w:val="TextoTabla"/>
            </w:pPr>
            <w:r>
              <w:t xml:space="preserve">Marcar un número ATS correcto por ejemplo 318001. </w:t>
            </w:r>
            <w:r>
              <w:tab/>
              <w:t xml:space="preserve">Comprobar que automáticamente marca ese número y cambia el tono de invitación a marcar por </w:t>
            </w:r>
            <w:proofErr w:type="spellStart"/>
            <w:r>
              <w:t>ringback</w:t>
            </w:r>
            <w:proofErr w:type="spellEnd"/>
            <w:r>
              <w:t xml:space="preserve"> de llamada.</w:t>
            </w:r>
          </w:p>
        </w:tc>
        <w:tc>
          <w:tcPr>
            <w:tcW w:w="851" w:type="dxa"/>
            <w:tcBorders>
              <w:bottom w:val="single" w:sz="6" w:space="0" w:color="000000"/>
            </w:tcBorders>
            <w:shd w:val="clear" w:color="auto" w:fill="auto"/>
          </w:tcPr>
          <w:p w14:paraId="10A59EE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CCDA363" w14:textId="77777777" w:rsidR="00724F59" w:rsidRPr="006D61EF" w:rsidRDefault="00724F59" w:rsidP="006939F9">
            <w:pPr>
              <w:pStyle w:val="TextoTabla"/>
            </w:pPr>
          </w:p>
        </w:tc>
      </w:tr>
      <w:tr w:rsidR="00724F59" w:rsidRPr="006D61EF" w14:paraId="25C097DF" w14:textId="77777777" w:rsidTr="006939F9">
        <w:trPr>
          <w:trHeight w:val="20"/>
          <w:jc w:val="center"/>
        </w:trPr>
        <w:tc>
          <w:tcPr>
            <w:tcW w:w="695" w:type="dxa"/>
            <w:tcBorders>
              <w:bottom w:val="single" w:sz="6" w:space="0" w:color="000000"/>
            </w:tcBorders>
            <w:shd w:val="clear" w:color="auto" w:fill="auto"/>
          </w:tcPr>
          <w:p w14:paraId="3DA9AB5E"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3120126F" w14:textId="63702C87" w:rsidR="00724F59" w:rsidRPr="006D61EF" w:rsidRDefault="004E30F2" w:rsidP="006939F9">
            <w:pPr>
              <w:pStyle w:val="TextoTabla"/>
            </w:pPr>
            <w:r w:rsidRPr="004E30F2">
              <w:t>Colgar la llamada</w:t>
            </w:r>
          </w:p>
        </w:tc>
        <w:tc>
          <w:tcPr>
            <w:tcW w:w="851" w:type="dxa"/>
            <w:tcBorders>
              <w:bottom w:val="single" w:sz="6" w:space="0" w:color="000000"/>
            </w:tcBorders>
            <w:shd w:val="clear" w:color="auto" w:fill="auto"/>
          </w:tcPr>
          <w:p w14:paraId="36700BA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37B217E" w14:textId="77777777" w:rsidR="00724F59" w:rsidRPr="006D61EF" w:rsidRDefault="00724F59" w:rsidP="006939F9">
            <w:pPr>
              <w:pStyle w:val="TextoTabla"/>
            </w:pPr>
          </w:p>
        </w:tc>
      </w:tr>
      <w:tr w:rsidR="00724F59" w:rsidRPr="00183B8E" w14:paraId="197FF43E" w14:textId="77777777" w:rsidTr="006939F9">
        <w:trPr>
          <w:trHeight w:val="20"/>
          <w:jc w:val="center"/>
        </w:trPr>
        <w:tc>
          <w:tcPr>
            <w:tcW w:w="695" w:type="dxa"/>
            <w:tcBorders>
              <w:bottom w:val="single" w:sz="6" w:space="0" w:color="000000"/>
            </w:tcBorders>
            <w:shd w:val="clear" w:color="auto" w:fill="auto"/>
          </w:tcPr>
          <w:p w14:paraId="688F0938"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5261A6EC" w14:textId="07447C69" w:rsidR="00724F59" w:rsidRPr="006D61EF" w:rsidRDefault="004E30F2" w:rsidP="006939F9">
            <w:pPr>
              <w:pStyle w:val="TextoTabla"/>
            </w:pPr>
            <w:r w:rsidRPr="004E30F2">
              <w:t>Comprobar que el teclado numérico vuelve a estar deshabilitado.</w:t>
            </w:r>
          </w:p>
        </w:tc>
        <w:tc>
          <w:tcPr>
            <w:tcW w:w="851" w:type="dxa"/>
            <w:tcBorders>
              <w:bottom w:val="single" w:sz="6" w:space="0" w:color="000000"/>
            </w:tcBorders>
            <w:shd w:val="clear" w:color="auto" w:fill="auto"/>
          </w:tcPr>
          <w:p w14:paraId="074D961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6828D9F" w14:textId="77777777" w:rsidR="00724F59" w:rsidRPr="006D61EF" w:rsidRDefault="00724F59" w:rsidP="006939F9">
            <w:pPr>
              <w:pStyle w:val="TextoTabla"/>
            </w:pPr>
          </w:p>
        </w:tc>
      </w:tr>
      <w:tr w:rsidR="00724F59" w:rsidRPr="00183B8E" w14:paraId="30AA8BCD" w14:textId="77777777" w:rsidTr="006939F9">
        <w:trPr>
          <w:trHeight w:val="20"/>
          <w:jc w:val="center"/>
        </w:trPr>
        <w:tc>
          <w:tcPr>
            <w:tcW w:w="695" w:type="dxa"/>
            <w:tcBorders>
              <w:bottom w:val="single" w:sz="6" w:space="0" w:color="000000"/>
            </w:tcBorders>
            <w:shd w:val="clear" w:color="auto" w:fill="auto"/>
          </w:tcPr>
          <w:p w14:paraId="234CB77A"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512793A5" w14:textId="77777777" w:rsidR="00724F59" w:rsidRPr="006D61EF" w:rsidRDefault="00724F59" w:rsidP="006939F9">
            <w:pPr>
              <w:pStyle w:val="TextoTabla"/>
            </w:pPr>
          </w:p>
        </w:tc>
        <w:tc>
          <w:tcPr>
            <w:tcW w:w="851" w:type="dxa"/>
            <w:tcBorders>
              <w:bottom w:val="single" w:sz="6" w:space="0" w:color="000000"/>
            </w:tcBorders>
            <w:shd w:val="clear" w:color="auto" w:fill="auto"/>
          </w:tcPr>
          <w:p w14:paraId="7657EFF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69EAEF4" w14:textId="77777777" w:rsidR="00724F59" w:rsidRPr="006D61EF" w:rsidRDefault="00724F59" w:rsidP="006939F9">
            <w:pPr>
              <w:pStyle w:val="TextoTabla"/>
            </w:pPr>
          </w:p>
        </w:tc>
      </w:tr>
      <w:tr w:rsidR="00724F59" w:rsidRPr="00183B8E" w14:paraId="432232A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9C2040D" w14:textId="77777777" w:rsidR="00724F59" w:rsidRPr="006D61EF" w:rsidRDefault="00724F59" w:rsidP="006939F9">
            <w:pPr>
              <w:pStyle w:val="TextoTabla"/>
            </w:pPr>
            <w:r w:rsidRPr="006D61EF">
              <w:t xml:space="preserve"> </w:t>
            </w:r>
          </w:p>
        </w:tc>
      </w:tr>
    </w:tbl>
    <w:p w14:paraId="35EF5328" w14:textId="77777777" w:rsidR="0088214D" w:rsidRDefault="0088214D">
      <w:pPr>
        <w:spacing w:before="0" w:after="0" w:line="240" w:lineRule="auto"/>
        <w:jc w:val="left"/>
        <w:rPr>
          <w:rFonts w:ascii="Univers" w:hAnsi="Univers"/>
          <w:b/>
          <w:bCs/>
          <w:iCs/>
          <w:caps/>
          <w:szCs w:val="20"/>
          <w:lang w:val="es-ES_tradnl"/>
        </w:rPr>
      </w:pPr>
      <w:r>
        <w:br w:type="page"/>
      </w:r>
    </w:p>
    <w:p w14:paraId="1714302C" w14:textId="75ABA69B" w:rsidR="0088214D" w:rsidRDefault="00E40C68" w:rsidP="0088214D">
      <w:pPr>
        <w:pStyle w:val="Ttulo2"/>
        <w:ind w:left="708" w:hanging="708"/>
      </w:pPr>
      <w:r>
        <w:lastRenderedPageBreak/>
        <w:t>U5KI.HTWR.05.022. Conferencias Preprogramadas</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214D" w:rsidRPr="006D61EF" w14:paraId="24C02D37" w14:textId="77777777" w:rsidTr="0088214D">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C88BCCE" w14:textId="77777777" w:rsidR="0088214D" w:rsidRPr="006D61EF" w:rsidRDefault="0088214D" w:rsidP="0088214D">
            <w:pPr>
              <w:pStyle w:val="TextoTabla"/>
            </w:pPr>
          </w:p>
        </w:tc>
      </w:tr>
      <w:tr w:rsidR="0088214D" w:rsidRPr="006D61EF" w14:paraId="0140B98E" w14:textId="77777777" w:rsidTr="0088214D">
        <w:trPr>
          <w:trHeight w:val="20"/>
          <w:jc w:val="center"/>
        </w:trPr>
        <w:tc>
          <w:tcPr>
            <w:tcW w:w="1971" w:type="dxa"/>
            <w:gridSpan w:val="2"/>
            <w:shd w:val="clear" w:color="auto" w:fill="D9D9D9" w:themeFill="background1" w:themeFillShade="D9"/>
          </w:tcPr>
          <w:p w14:paraId="7B934C8D" w14:textId="77777777" w:rsidR="0088214D" w:rsidRPr="006D61EF" w:rsidRDefault="0088214D" w:rsidP="0088214D">
            <w:pPr>
              <w:pStyle w:val="TextoTabla"/>
              <w:rPr>
                <w:b/>
              </w:rPr>
            </w:pPr>
            <w:r w:rsidRPr="006D61EF">
              <w:rPr>
                <w:b/>
              </w:rPr>
              <w:t>Grupo</w:t>
            </w:r>
          </w:p>
        </w:tc>
        <w:tc>
          <w:tcPr>
            <w:tcW w:w="2371" w:type="dxa"/>
            <w:shd w:val="clear" w:color="auto" w:fill="auto"/>
          </w:tcPr>
          <w:p w14:paraId="5CECB88E" w14:textId="77777777" w:rsidR="0088214D" w:rsidRPr="006D61EF" w:rsidRDefault="0088214D" w:rsidP="0088214D">
            <w:pPr>
              <w:pStyle w:val="TextoTabla"/>
            </w:pPr>
            <w:r>
              <w:t>Telefonía</w:t>
            </w:r>
          </w:p>
        </w:tc>
        <w:tc>
          <w:tcPr>
            <w:tcW w:w="2161" w:type="dxa"/>
            <w:shd w:val="clear" w:color="auto" w:fill="D9D9D9" w:themeFill="background1" w:themeFillShade="D9"/>
          </w:tcPr>
          <w:p w14:paraId="0070F8AE" w14:textId="77777777" w:rsidR="0088214D" w:rsidRPr="006D61EF" w:rsidRDefault="0088214D" w:rsidP="0088214D">
            <w:pPr>
              <w:pStyle w:val="TextoTabla"/>
              <w:rPr>
                <w:b/>
              </w:rPr>
            </w:pPr>
            <w:r w:rsidRPr="006D61EF">
              <w:rPr>
                <w:b/>
              </w:rPr>
              <w:t>Caso de Prueba</w:t>
            </w:r>
          </w:p>
        </w:tc>
        <w:tc>
          <w:tcPr>
            <w:tcW w:w="3386" w:type="dxa"/>
            <w:gridSpan w:val="3"/>
            <w:shd w:val="clear" w:color="auto" w:fill="auto"/>
          </w:tcPr>
          <w:p w14:paraId="0900DD91" w14:textId="77777777" w:rsidR="0088214D" w:rsidRPr="006D61EF" w:rsidRDefault="0088214D" w:rsidP="0088214D">
            <w:pPr>
              <w:pStyle w:val="TextoTabla"/>
            </w:pPr>
            <w:r w:rsidRPr="004E30F2">
              <w:t>U5KI.HTWR.05.022</w:t>
            </w:r>
          </w:p>
        </w:tc>
      </w:tr>
      <w:tr w:rsidR="0088214D" w:rsidRPr="00183B8E" w14:paraId="3D6ED792" w14:textId="77777777" w:rsidTr="0088214D">
        <w:trPr>
          <w:trHeight w:val="20"/>
          <w:jc w:val="center"/>
        </w:trPr>
        <w:tc>
          <w:tcPr>
            <w:tcW w:w="1971" w:type="dxa"/>
            <w:gridSpan w:val="2"/>
            <w:shd w:val="clear" w:color="auto" w:fill="D9D9D9" w:themeFill="background1" w:themeFillShade="D9"/>
          </w:tcPr>
          <w:p w14:paraId="2B1B2C34" w14:textId="77777777" w:rsidR="0088214D" w:rsidRPr="006D61EF" w:rsidRDefault="0088214D" w:rsidP="0088214D">
            <w:pPr>
              <w:pStyle w:val="TextoTabla"/>
              <w:rPr>
                <w:b/>
              </w:rPr>
            </w:pPr>
            <w:r w:rsidRPr="006D61EF">
              <w:rPr>
                <w:b/>
              </w:rPr>
              <w:t>Título</w:t>
            </w:r>
          </w:p>
        </w:tc>
        <w:tc>
          <w:tcPr>
            <w:tcW w:w="7918" w:type="dxa"/>
            <w:gridSpan w:val="5"/>
            <w:shd w:val="clear" w:color="auto" w:fill="auto"/>
          </w:tcPr>
          <w:p w14:paraId="4C7B9E25" w14:textId="5F38B228" w:rsidR="0088214D" w:rsidRPr="006D61EF" w:rsidRDefault="0088214D" w:rsidP="0088214D">
            <w:pPr>
              <w:pStyle w:val="TextoTabla"/>
            </w:pPr>
            <w:r>
              <w:t xml:space="preserve">Conferencias </w:t>
            </w:r>
            <w:proofErr w:type="spellStart"/>
            <w:r>
              <w:t>preprogramadas</w:t>
            </w:r>
            <w:proofErr w:type="spellEnd"/>
            <w:r w:rsidR="00062E03">
              <w:t xml:space="preserve"> tipo</w:t>
            </w:r>
            <w:r w:rsidR="0052135F">
              <w:t xml:space="preserve"> </w:t>
            </w:r>
            <w:proofErr w:type="spellStart"/>
            <w:r w:rsidR="0052135F" w:rsidRPr="00E80185">
              <w:rPr>
                <w:b/>
              </w:rPr>
              <w:t>Meet</w:t>
            </w:r>
            <w:proofErr w:type="spellEnd"/>
            <w:r w:rsidR="0052135F" w:rsidRPr="00E80185">
              <w:rPr>
                <w:b/>
              </w:rPr>
              <w:t xml:space="preserve"> Me</w:t>
            </w:r>
            <w:r w:rsidR="0052135F">
              <w:t xml:space="preserve"> Conferencia</w:t>
            </w:r>
          </w:p>
        </w:tc>
      </w:tr>
      <w:tr w:rsidR="0088214D" w:rsidRPr="00183B8E" w14:paraId="2162D543" w14:textId="77777777" w:rsidTr="0088214D">
        <w:trPr>
          <w:trHeight w:val="20"/>
          <w:jc w:val="center"/>
        </w:trPr>
        <w:tc>
          <w:tcPr>
            <w:tcW w:w="1971" w:type="dxa"/>
            <w:gridSpan w:val="2"/>
            <w:shd w:val="clear" w:color="auto" w:fill="D9D9D9" w:themeFill="background1" w:themeFillShade="D9"/>
          </w:tcPr>
          <w:p w14:paraId="6050C59E" w14:textId="77777777" w:rsidR="0088214D" w:rsidRPr="006D61EF" w:rsidRDefault="0088214D" w:rsidP="0088214D">
            <w:pPr>
              <w:pStyle w:val="TextoTabla"/>
              <w:rPr>
                <w:b/>
              </w:rPr>
            </w:pPr>
            <w:r w:rsidRPr="006D61EF">
              <w:rPr>
                <w:b/>
              </w:rPr>
              <w:t>Objetivos</w:t>
            </w:r>
          </w:p>
        </w:tc>
        <w:tc>
          <w:tcPr>
            <w:tcW w:w="7918" w:type="dxa"/>
            <w:gridSpan w:val="5"/>
            <w:shd w:val="clear" w:color="auto" w:fill="auto"/>
          </w:tcPr>
          <w:p w14:paraId="15BA267A" w14:textId="377EF8A0" w:rsidR="0088214D" w:rsidRPr="006D61EF" w:rsidRDefault="00062E03" w:rsidP="0088214D">
            <w:pPr>
              <w:pStyle w:val="TextoTabla"/>
            </w:pPr>
            <w:r>
              <w:t xml:space="preserve">Configurar y probar conferencias </w:t>
            </w:r>
            <w:proofErr w:type="spellStart"/>
            <w:r>
              <w:t>preprogramadas</w:t>
            </w:r>
            <w:proofErr w:type="spellEnd"/>
            <w:r w:rsidR="00B626ED">
              <w:t xml:space="preserve"> </w:t>
            </w:r>
            <w:r w:rsidR="00B626ED" w:rsidRPr="00B626ED">
              <w:rPr>
                <w:b/>
              </w:rPr>
              <w:t>MEET ME</w:t>
            </w:r>
          </w:p>
        </w:tc>
      </w:tr>
      <w:tr w:rsidR="0088214D" w:rsidRPr="006D61EF" w14:paraId="06827B9D" w14:textId="77777777" w:rsidTr="0088214D">
        <w:trPr>
          <w:trHeight w:val="20"/>
          <w:jc w:val="center"/>
        </w:trPr>
        <w:tc>
          <w:tcPr>
            <w:tcW w:w="1971" w:type="dxa"/>
            <w:gridSpan w:val="2"/>
            <w:shd w:val="clear" w:color="auto" w:fill="D9D9D9" w:themeFill="background1" w:themeFillShade="D9"/>
            <w:vAlign w:val="center"/>
          </w:tcPr>
          <w:p w14:paraId="679C34FE" w14:textId="77777777" w:rsidR="0088214D" w:rsidRPr="006D61EF" w:rsidRDefault="0088214D" w:rsidP="0088214D">
            <w:pPr>
              <w:pStyle w:val="TextoTabla"/>
              <w:rPr>
                <w:b/>
              </w:rPr>
            </w:pPr>
            <w:r w:rsidRPr="006D61EF">
              <w:rPr>
                <w:b/>
              </w:rPr>
              <w:t>Condiciones Iniciales</w:t>
            </w:r>
          </w:p>
        </w:tc>
        <w:tc>
          <w:tcPr>
            <w:tcW w:w="7918" w:type="dxa"/>
            <w:gridSpan w:val="5"/>
            <w:shd w:val="clear" w:color="auto" w:fill="auto"/>
          </w:tcPr>
          <w:p w14:paraId="6EA9E351" w14:textId="501C23B5" w:rsidR="0088214D" w:rsidRPr="006D61EF" w:rsidRDefault="00062E03" w:rsidP="00062E03">
            <w:pPr>
              <w:pStyle w:val="TextoTabla"/>
            </w:pPr>
            <w:r>
              <w:t xml:space="preserve">Tres </w:t>
            </w:r>
            <w:r w:rsidR="0088214D" w:rsidRPr="004E30F2">
              <w:t>puesto</w:t>
            </w:r>
            <w:r>
              <w:t>s</w:t>
            </w:r>
            <w:r w:rsidR="0088214D" w:rsidRPr="004E30F2">
              <w:t xml:space="preserve"> de operador.</w:t>
            </w:r>
          </w:p>
        </w:tc>
      </w:tr>
      <w:tr w:rsidR="0088214D" w:rsidRPr="006D61EF" w14:paraId="04FB5895" w14:textId="77777777" w:rsidTr="0088214D">
        <w:trPr>
          <w:trHeight w:val="20"/>
          <w:jc w:val="center"/>
        </w:trPr>
        <w:tc>
          <w:tcPr>
            <w:tcW w:w="695" w:type="dxa"/>
            <w:shd w:val="clear" w:color="auto" w:fill="BFBFBF" w:themeFill="background1" w:themeFillShade="BF"/>
          </w:tcPr>
          <w:p w14:paraId="56CCD9C6" w14:textId="77777777" w:rsidR="0088214D" w:rsidRPr="006D61EF" w:rsidRDefault="0088214D" w:rsidP="0088214D">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BCB736C" w14:textId="77777777" w:rsidR="0088214D" w:rsidRPr="006D61EF" w:rsidRDefault="0088214D" w:rsidP="0088214D">
            <w:pPr>
              <w:pStyle w:val="TextoTabla"/>
              <w:rPr>
                <w:b/>
              </w:rPr>
            </w:pPr>
            <w:r w:rsidRPr="006D61EF">
              <w:rPr>
                <w:b/>
              </w:rPr>
              <w:t>Descripción</w:t>
            </w:r>
          </w:p>
        </w:tc>
        <w:tc>
          <w:tcPr>
            <w:tcW w:w="1701" w:type="dxa"/>
            <w:gridSpan w:val="2"/>
            <w:shd w:val="clear" w:color="auto" w:fill="BFBFBF" w:themeFill="background1" w:themeFillShade="BF"/>
          </w:tcPr>
          <w:p w14:paraId="1717BEB1" w14:textId="77777777" w:rsidR="0088214D" w:rsidRPr="006D61EF" w:rsidRDefault="0088214D" w:rsidP="0088214D">
            <w:pPr>
              <w:pStyle w:val="TextoTabla"/>
              <w:rPr>
                <w:b/>
              </w:rPr>
            </w:pPr>
            <w:r w:rsidRPr="006D61EF">
              <w:rPr>
                <w:b/>
              </w:rPr>
              <w:t>Resultado</w:t>
            </w:r>
          </w:p>
        </w:tc>
      </w:tr>
      <w:tr w:rsidR="0088214D" w:rsidRPr="006D61EF" w14:paraId="5E72E84C" w14:textId="77777777" w:rsidTr="0088214D">
        <w:trPr>
          <w:trHeight w:val="20"/>
          <w:jc w:val="center"/>
        </w:trPr>
        <w:tc>
          <w:tcPr>
            <w:tcW w:w="8188" w:type="dxa"/>
            <w:gridSpan w:val="5"/>
            <w:shd w:val="clear" w:color="auto" w:fill="D9D9D9" w:themeFill="background1" w:themeFillShade="D9"/>
          </w:tcPr>
          <w:p w14:paraId="3981FC29" w14:textId="77777777" w:rsidR="0088214D" w:rsidRPr="006D61EF" w:rsidRDefault="0088214D" w:rsidP="0088214D">
            <w:pPr>
              <w:pStyle w:val="TextoTabla"/>
              <w:rPr>
                <w:b/>
              </w:rPr>
            </w:pPr>
          </w:p>
        </w:tc>
        <w:tc>
          <w:tcPr>
            <w:tcW w:w="851" w:type="dxa"/>
            <w:shd w:val="clear" w:color="auto" w:fill="D9D9D9" w:themeFill="background1" w:themeFillShade="D9"/>
          </w:tcPr>
          <w:p w14:paraId="4AB374EE" w14:textId="77777777" w:rsidR="0088214D" w:rsidRPr="006D61EF" w:rsidRDefault="0088214D" w:rsidP="0088214D">
            <w:pPr>
              <w:pStyle w:val="TextoTabla"/>
              <w:rPr>
                <w:b/>
              </w:rPr>
            </w:pPr>
            <w:r w:rsidRPr="006D61EF">
              <w:rPr>
                <w:b/>
              </w:rPr>
              <w:t>SI</w:t>
            </w:r>
          </w:p>
        </w:tc>
        <w:tc>
          <w:tcPr>
            <w:tcW w:w="850" w:type="dxa"/>
            <w:shd w:val="clear" w:color="auto" w:fill="D9D9D9" w:themeFill="background1" w:themeFillShade="D9"/>
          </w:tcPr>
          <w:p w14:paraId="6199A59A" w14:textId="77777777" w:rsidR="0088214D" w:rsidRPr="006D61EF" w:rsidRDefault="0088214D" w:rsidP="0088214D">
            <w:pPr>
              <w:pStyle w:val="TextoTabla"/>
              <w:rPr>
                <w:b/>
              </w:rPr>
            </w:pPr>
            <w:r w:rsidRPr="006D61EF">
              <w:rPr>
                <w:b/>
              </w:rPr>
              <w:t>NO</w:t>
            </w:r>
          </w:p>
        </w:tc>
      </w:tr>
      <w:tr w:rsidR="0088214D" w:rsidRPr="00183B8E" w14:paraId="09A90235" w14:textId="77777777" w:rsidTr="0088214D">
        <w:trPr>
          <w:trHeight w:val="20"/>
          <w:jc w:val="center"/>
        </w:trPr>
        <w:tc>
          <w:tcPr>
            <w:tcW w:w="695" w:type="dxa"/>
            <w:tcBorders>
              <w:bottom w:val="single" w:sz="6" w:space="0" w:color="000000"/>
            </w:tcBorders>
            <w:shd w:val="clear" w:color="auto" w:fill="auto"/>
          </w:tcPr>
          <w:p w14:paraId="7946A644" w14:textId="77777777" w:rsidR="0088214D" w:rsidRPr="006D61EF" w:rsidRDefault="0088214D" w:rsidP="0088214D">
            <w:pPr>
              <w:pStyle w:val="TextoTabla"/>
            </w:pPr>
            <w:r w:rsidRPr="006D61EF">
              <w:t>1</w:t>
            </w:r>
          </w:p>
        </w:tc>
        <w:tc>
          <w:tcPr>
            <w:tcW w:w="7493" w:type="dxa"/>
            <w:gridSpan w:val="4"/>
            <w:tcBorders>
              <w:bottom w:val="single" w:sz="6" w:space="0" w:color="000000"/>
            </w:tcBorders>
            <w:shd w:val="clear" w:color="auto" w:fill="auto"/>
          </w:tcPr>
          <w:p w14:paraId="266565CE" w14:textId="305E694B" w:rsidR="0088214D" w:rsidRPr="006D61EF" w:rsidRDefault="00062E03" w:rsidP="0088214D">
            <w:pPr>
              <w:pStyle w:val="TextoTabla"/>
            </w:pPr>
            <w:r>
              <w:t xml:space="preserve">Configurar </w:t>
            </w:r>
            <w:r w:rsidR="0052135F">
              <w:t>2 o más puestos con este tipo de conferencia CMM</w:t>
            </w:r>
          </w:p>
        </w:tc>
        <w:tc>
          <w:tcPr>
            <w:tcW w:w="851" w:type="dxa"/>
            <w:tcBorders>
              <w:bottom w:val="single" w:sz="6" w:space="0" w:color="000000"/>
            </w:tcBorders>
            <w:shd w:val="clear" w:color="auto" w:fill="auto"/>
          </w:tcPr>
          <w:p w14:paraId="1AFF6748" w14:textId="77777777" w:rsidR="0088214D" w:rsidRPr="006D61EF" w:rsidRDefault="0088214D" w:rsidP="0088214D">
            <w:pPr>
              <w:pStyle w:val="TextoTabla"/>
            </w:pPr>
          </w:p>
        </w:tc>
        <w:tc>
          <w:tcPr>
            <w:tcW w:w="850" w:type="dxa"/>
            <w:tcBorders>
              <w:bottom w:val="single" w:sz="6" w:space="0" w:color="000000"/>
            </w:tcBorders>
            <w:shd w:val="clear" w:color="auto" w:fill="auto"/>
          </w:tcPr>
          <w:p w14:paraId="5329E7A8" w14:textId="77777777" w:rsidR="0088214D" w:rsidRPr="006D61EF" w:rsidRDefault="0088214D" w:rsidP="0088214D">
            <w:pPr>
              <w:pStyle w:val="TextoTabla"/>
            </w:pPr>
          </w:p>
        </w:tc>
      </w:tr>
      <w:tr w:rsidR="0088214D" w:rsidRPr="00183B8E" w14:paraId="0C0A9E10" w14:textId="77777777" w:rsidTr="0088214D">
        <w:trPr>
          <w:trHeight w:val="20"/>
          <w:jc w:val="center"/>
        </w:trPr>
        <w:tc>
          <w:tcPr>
            <w:tcW w:w="695" w:type="dxa"/>
            <w:tcBorders>
              <w:bottom w:val="single" w:sz="6" w:space="0" w:color="000000"/>
            </w:tcBorders>
            <w:shd w:val="clear" w:color="auto" w:fill="auto"/>
          </w:tcPr>
          <w:p w14:paraId="33C66D7E" w14:textId="77777777" w:rsidR="0088214D" w:rsidRPr="006D61EF" w:rsidRDefault="0088214D" w:rsidP="0088214D">
            <w:pPr>
              <w:pStyle w:val="TextoTabla"/>
            </w:pPr>
            <w:r w:rsidRPr="006D61EF">
              <w:t>2</w:t>
            </w:r>
          </w:p>
        </w:tc>
        <w:tc>
          <w:tcPr>
            <w:tcW w:w="7493" w:type="dxa"/>
            <w:gridSpan w:val="4"/>
            <w:tcBorders>
              <w:bottom w:val="single" w:sz="6" w:space="0" w:color="000000"/>
            </w:tcBorders>
            <w:shd w:val="clear" w:color="auto" w:fill="auto"/>
          </w:tcPr>
          <w:p w14:paraId="5E634420" w14:textId="48851345" w:rsidR="0088214D" w:rsidRPr="006D61EF" w:rsidRDefault="0052135F" w:rsidP="0088214D">
            <w:pPr>
              <w:pStyle w:val="TextoTabla"/>
            </w:pPr>
            <w:r>
              <w:t xml:space="preserve">Comprobar que la </w:t>
            </w:r>
            <w:proofErr w:type="spellStart"/>
            <w:r>
              <w:t>pagina</w:t>
            </w:r>
            <w:proofErr w:type="spellEnd"/>
            <w:r>
              <w:t xml:space="preserve"> “C” de conferencias aparece.</w:t>
            </w:r>
          </w:p>
        </w:tc>
        <w:tc>
          <w:tcPr>
            <w:tcW w:w="851" w:type="dxa"/>
            <w:tcBorders>
              <w:bottom w:val="single" w:sz="6" w:space="0" w:color="000000"/>
            </w:tcBorders>
            <w:shd w:val="clear" w:color="auto" w:fill="auto"/>
          </w:tcPr>
          <w:p w14:paraId="21397929" w14:textId="77777777" w:rsidR="0088214D" w:rsidRPr="006D61EF" w:rsidRDefault="0088214D" w:rsidP="0088214D">
            <w:pPr>
              <w:pStyle w:val="TextoTabla"/>
            </w:pPr>
          </w:p>
        </w:tc>
        <w:tc>
          <w:tcPr>
            <w:tcW w:w="850" w:type="dxa"/>
            <w:tcBorders>
              <w:bottom w:val="single" w:sz="6" w:space="0" w:color="000000"/>
            </w:tcBorders>
            <w:shd w:val="clear" w:color="auto" w:fill="auto"/>
          </w:tcPr>
          <w:p w14:paraId="34E9E533" w14:textId="77777777" w:rsidR="0088214D" w:rsidRPr="006D61EF" w:rsidRDefault="0088214D" w:rsidP="0088214D">
            <w:pPr>
              <w:pStyle w:val="TextoTabla"/>
            </w:pPr>
          </w:p>
        </w:tc>
      </w:tr>
      <w:tr w:rsidR="0088214D" w:rsidRPr="00183B8E" w14:paraId="17A6F7A5" w14:textId="77777777" w:rsidTr="0088214D">
        <w:trPr>
          <w:trHeight w:val="20"/>
          <w:jc w:val="center"/>
        </w:trPr>
        <w:tc>
          <w:tcPr>
            <w:tcW w:w="695" w:type="dxa"/>
            <w:tcBorders>
              <w:bottom w:val="single" w:sz="6" w:space="0" w:color="000000"/>
            </w:tcBorders>
            <w:shd w:val="clear" w:color="auto" w:fill="auto"/>
          </w:tcPr>
          <w:p w14:paraId="0E5E78B3" w14:textId="77777777" w:rsidR="0088214D" w:rsidRPr="006D61EF" w:rsidRDefault="0088214D" w:rsidP="0088214D">
            <w:pPr>
              <w:pStyle w:val="TextoTabla"/>
            </w:pPr>
            <w:r w:rsidRPr="006D61EF">
              <w:t>3</w:t>
            </w:r>
          </w:p>
        </w:tc>
        <w:tc>
          <w:tcPr>
            <w:tcW w:w="7493" w:type="dxa"/>
            <w:gridSpan w:val="4"/>
            <w:tcBorders>
              <w:bottom w:val="single" w:sz="6" w:space="0" w:color="000000"/>
            </w:tcBorders>
            <w:shd w:val="clear" w:color="auto" w:fill="auto"/>
          </w:tcPr>
          <w:p w14:paraId="594916EF" w14:textId="4E3DD6E9" w:rsidR="0088214D" w:rsidRPr="006D61EF" w:rsidRDefault="0052135F" w:rsidP="0088214D">
            <w:pPr>
              <w:pStyle w:val="TextoTabla"/>
            </w:pPr>
            <w:r>
              <w:t>Pulsar en  puesto 1 la confer</w:t>
            </w:r>
            <w:r w:rsidR="00E80185">
              <w:t>en</w:t>
            </w:r>
            <w:r>
              <w:t>cia CMM, comprobar que la conferencia se establece, y la tecla aparece en verde</w:t>
            </w:r>
          </w:p>
        </w:tc>
        <w:tc>
          <w:tcPr>
            <w:tcW w:w="851" w:type="dxa"/>
            <w:tcBorders>
              <w:bottom w:val="single" w:sz="6" w:space="0" w:color="000000"/>
            </w:tcBorders>
            <w:shd w:val="clear" w:color="auto" w:fill="auto"/>
          </w:tcPr>
          <w:p w14:paraId="6401B998" w14:textId="77777777" w:rsidR="0088214D" w:rsidRPr="006D61EF" w:rsidRDefault="0088214D" w:rsidP="0088214D">
            <w:pPr>
              <w:pStyle w:val="TextoTabla"/>
            </w:pPr>
          </w:p>
        </w:tc>
        <w:tc>
          <w:tcPr>
            <w:tcW w:w="850" w:type="dxa"/>
            <w:tcBorders>
              <w:bottom w:val="single" w:sz="6" w:space="0" w:color="000000"/>
            </w:tcBorders>
            <w:shd w:val="clear" w:color="auto" w:fill="auto"/>
          </w:tcPr>
          <w:p w14:paraId="3139F634" w14:textId="77777777" w:rsidR="0088214D" w:rsidRPr="006D61EF" w:rsidRDefault="0088214D" w:rsidP="0088214D">
            <w:pPr>
              <w:pStyle w:val="TextoTabla"/>
            </w:pPr>
          </w:p>
        </w:tc>
      </w:tr>
      <w:tr w:rsidR="0088214D" w:rsidRPr="00183B8E" w14:paraId="523C8BDD" w14:textId="77777777" w:rsidTr="0088214D">
        <w:trPr>
          <w:trHeight w:val="20"/>
          <w:jc w:val="center"/>
        </w:trPr>
        <w:tc>
          <w:tcPr>
            <w:tcW w:w="695" w:type="dxa"/>
            <w:tcBorders>
              <w:bottom w:val="single" w:sz="6" w:space="0" w:color="000000"/>
            </w:tcBorders>
            <w:shd w:val="clear" w:color="auto" w:fill="auto"/>
          </w:tcPr>
          <w:p w14:paraId="7B7724BE" w14:textId="77777777" w:rsidR="0088214D" w:rsidRPr="006D61EF" w:rsidRDefault="0088214D" w:rsidP="0088214D">
            <w:pPr>
              <w:pStyle w:val="TextoTabla"/>
            </w:pPr>
            <w:r w:rsidRPr="006D61EF">
              <w:t>4</w:t>
            </w:r>
          </w:p>
        </w:tc>
        <w:tc>
          <w:tcPr>
            <w:tcW w:w="7493" w:type="dxa"/>
            <w:gridSpan w:val="4"/>
            <w:tcBorders>
              <w:bottom w:val="single" w:sz="6" w:space="0" w:color="000000"/>
            </w:tcBorders>
            <w:shd w:val="clear" w:color="auto" w:fill="auto"/>
          </w:tcPr>
          <w:p w14:paraId="24C988E2" w14:textId="1D9DEA9A" w:rsidR="0088214D" w:rsidRPr="006D61EF" w:rsidRDefault="00E004F3" w:rsidP="00E80185">
            <w:pPr>
              <w:pStyle w:val="TextoTabla"/>
            </w:pPr>
            <w:r>
              <w:t>Pulsar en puesto 2</w:t>
            </w:r>
            <w:r w:rsidR="00E80185">
              <w:t xml:space="preserve"> conferen</w:t>
            </w:r>
            <w:r>
              <w:t>cia CMM comprobar que se pone en verde</w:t>
            </w:r>
          </w:p>
        </w:tc>
        <w:tc>
          <w:tcPr>
            <w:tcW w:w="851" w:type="dxa"/>
            <w:tcBorders>
              <w:bottom w:val="single" w:sz="6" w:space="0" w:color="000000"/>
            </w:tcBorders>
            <w:shd w:val="clear" w:color="auto" w:fill="auto"/>
          </w:tcPr>
          <w:p w14:paraId="62950351" w14:textId="77777777" w:rsidR="0088214D" w:rsidRPr="006D61EF" w:rsidRDefault="0088214D" w:rsidP="0088214D">
            <w:pPr>
              <w:pStyle w:val="TextoTabla"/>
            </w:pPr>
          </w:p>
        </w:tc>
        <w:tc>
          <w:tcPr>
            <w:tcW w:w="850" w:type="dxa"/>
            <w:tcBorders>
              <w:bottom w:val="single" w:sz="6" w:space="0" w:color="000000"/>
            </w:tcBorders>
            <w:shd w:val="clear" w:color="auto" w:fill="auto"/>
          </w:tcPr>
          <w:p w14:paraId="09AD23A1" w14:textId="77777777" w:rsidR="0088214D" w:rsidRPr="006D61EF" w:rsidRDefault="0088214D" w:rsidP="0088214D">
            <w:pPr>
              <w:pStyle w:val="TextoTabla"/>
            </w:pPr>
          </w:p>
        </w:tc>
      </w:tr>
      <w:tr w:rsidR="0088214D" w:rsidRPr="006D61EF" w14:paraId="73698C71" w14:textId="77777777" w:rsidTr="0088214D">
        <w:trPr>
          <w:trHeight w:val="20"/>
          <w:jc w:val="center"/>
        </w:trPr>
        <w:tc>
          <w:tcPr>
            <w:tcW w:w="695" w:type="dxa"/>
            <w:tcBorders>
              <w:bottom w:val="single" w:sz="6" w:space="0" w:color="000000"/>
            </w:tcBorders>
            <w:shd w:val="clear" w:color="auto" w:fill="auto"/>
          </w:tcPr>
          <w:p w14:paraId="77CE75D9" w14:textId="77777777" w:rsidR="0088214D" w:rsidRPr="006D61EF" w:rsidRDefault="0088214D" w:rsidP="0088214D">
            <w:pPr>
              <w:pStyle w:val="TextoTabla"/>
            </w:pPr>
            <w:r w:rsidRPr="006D61EF">
              <w:t>5</w:t>
            </w:r>
          </w:p>
        </w:tc>
        <w:tc>
          <w:tcPr>
            <w:tcW w:w="7493" w:type="dxa"/>
            <w:gridSpan w:val="4"/>
            <w:tcBorders>
              <w:bottom w:val="single" w:sz="6" w:space="0" w:color="000000"/>
            </w:tcBorders>
            <w:shd w:val="clear" w:color="auto" w:fill="auto"/>
          </w:tcPr>
          <w:p w14:paraId="468BFA7F" w14:textId="4CF78CFC" w:rsidR="0088214D" w:rsidRPr="006D61EF" w:rsidRDefault="00E004F3" w:rsidP="0088214D">
            <w:pPr>
              <w:pStyle w:val="TextoTabla"/>
            </w:pPr>
            <w:r>
              <w:t xml:space="preserve">Comprobar en los dos puestos que los participantes activos </w:t>
            </w:r>
            <w:r w:rsidR="00E80185">
              <w:t xml:space="preserve">están en la lista de </w:t>
            </w:r>
            <w:proofErr w:type="spellStart"/>
            <w:r w:rsidR="00E80185">
              <w:t>paricipantes</w:t>
            </w:r>
            <w:proofErr w:type="spellEnd"/>
          </w:p>
        </w:tc>
        <w:tc>
          <w:tcPr>
            <w:tcW w:w="851" w:type="dxa"/>
            <w:tcBorders>
              <w:bottom w:val="single" w:sz="6" w:space="0" w:color="000000"/>
            </w:tcBorders>
            <w:shd w:val="clear" w:color="auto" w:fill="auto"/>
          </w:tcPr>
          <w:p w14:paraId="0315ACF0" w14:textId="77777777" w:rsidR="0088214D" w:rsidRPr="006D61EF" w:rsidRDefault="0088214D" w:rsidP="0088214D">
            <w:pPr>
              <w:pStyle w:val="TextoTabla"/>
            </w:pPr>
          </w:p>
        </w:tc>
        <w:tc>
          <w:tcPr>
            <w:tcW w:w="850" w:type="dxa"/>
            <w:tcBorders>
              <w:bottom w:val="single" w:sz="6" w:space="0" w:color="000000"/>
            </w:tcBorders>
            <w:shd w:val="clear" w:color="auto" w:fill="auto"/>
          </w:tcPr>
          <w:p w14:paraId="71981BA5" w14:textId="77777777" w:rsidR="0088214D" w:rsidRPr="006D61EF" w:rsidRDefault="0088214D" w:rsidP="0088214D">
            <w:pPr>
              <w:pStyle w:val="TextoTabla"/>
            </w:pPr>
          </w:p>
        </w:tc>
      </w:tr>
      <w:tr w:rsidR="0088214D" w:rsidRPr="00183B8E" w14:paraId="3AAF2EA1" w14:textId="77777777" w:rsidTr="0088214D">
        <w:trPr>
          <w:trHeight w:val="20"/>
          <w:jc w:val="center"/>
        </w:trPr>
        <w:tc>
          <w:tcPr>
            <w:tcW w:w="695" w:type="dxa"/>
            <w:tcBorders>
              <w:bottom w:val="single" w:sz="6" w:space="0" w:color="000000"/>
            </w:tcBorders>
            <w:shd w:val="clear" w:color="auto" w:fill="auto"/>
          </w:tcPr>
          <w:p w14:paraId="333DB36D" w14:textId="77777777" w:rsidR="0088214D" w:rsidRPr="006D61EF" w:rsidRDefault="0088214D" w:rsidP="0088214D">
            <w:pPr>
              <w:pStyle w:val="TextoTabla"/>
            </w:pPr>
            <w:r w:rsidRPr="006D61EF">
              <w:t>6</w:t>
            </w:r>
          </w:p>
        </w:tc>
        <w:tc>
          <w:tcPr>
            <w:tcW w:w="7493" w:type="dxa"/>
            <w:gridSpan w:val="4"/>
            <w:tcBorders>
              <w:bottom w:val="single" w:sz="6" w:space="0" w:color="000000"/>
            </w:tcBorders>
            <w:shd w:val="clear" w:color="auto" w:fill="auto"/>
          </w:tcPr>
          <w:p w14:paraId="6119377C" w14:textId="46DBEBA4" w:rsidR="0088214D" w:rsidRPr="006D61EF" w:rsidRDefault="00E80185" w:rsidP="0088214D">
            <w:pPr>
              <w:pStyle w:val="TextoTabla"/>
            </w:pPr>
            <w:r>
              <w:t>Colgar</w:t>
            </w:r>
            <w:r w:rsidR="00E004F3">
              <w:t xml:space="preserve"> en puesto 2 conferencia 2 comprobar que desaparece la conferencia</w:t>
            </w:r>
          </w:p>
        </w:tc>
        <w:tc>
          <w:tcPr>
            <w:tcW w:w="851" w:type="dxa"/>
            <w:tcBorders>
              <w:bottom w:val="single" w:sz="6" w:space="0" w:color="000000"/>
            </w:tcBorders>
            <w:shd w:val="clear" w:color="auto" w:fill="auto"/>
          </w:tcPr>
          <w:p w14:paraId="1F72768D" w14:textId="77777777" w:rsidR="0088214D" w:rsidRPr="006D61EF" w:rsidRDefault="0088214D" w:rsidP="0088214D">
            <w:pPr>
              <w:pStyle w:val="TextoTabla"/>
            </w:pPr>
          </w:p>
        </w:tc>
        <w:tc>
          <w:tcPr>
            <w:tcW w:w="850" w:type="dxa"/>
            <w:tcBorders>
              <w:bottom w:val="single" w:sz="6" w:space="0" w:color="000000"/>
            </w:tcBorders>
            <w:shd w:val="clear" w:color="auto" w:fill="auto"/>
          </w:tcPr>
          <w:p w14:paraId="053AC549" w14:textId="77777777" w:rsidR="0088214D" w:rsidRPr="006D61EF" w:rsidRDefault="0088214D" w:rsidP="0088214D">
            <w:pPr>
              <w:pStyle w:val="TextoTabla"/>
            </w:pPr>
          </w:p>
        </w:tc>
      </w:tr>
      <w:tr w:rsidR="0088214D" w:rsidRPr="00183B8E" w14:paraId="16D91209" w14:textId="77777777" w:rsidTr="0088214D">
        <w:trPr>
          <w:trHeight w:val="20"/>
          <w:jc w:val="center"/>
        </w:trPr>
        <w:tc>
          <w:tcPr>
            <w:tcW w:w="695" w:type="dxa"/>
            <w:tcBorders>
              <w:bottom w:val="single" w:sz="6" w:space="0" w:color="000000"/>
            </w:tcBorders>
            <w:shd w:val="clear" w:color="auto" w:fill="auto"/>
          </w:tcPr>
          <w:p w14:paraId="6D9C974C" w14:textId="66F797D3" w:rsidR="0088214D" w:rsidRPr="006D61EF" w:rsidRDefault="00E004F3" w:rsidP="0088214D">
            <w:pPr>
              <w:pStyle w:val="TextoTabla"/>
            </w:pPr>
            <w:r>
              <w:t>7</w:t>
            </w:r>
          </w:p>
        </w:tc>
        <w:tc>
          <w:tcPr>
            <w:tcW w:w="7493" w:type="dxa"/>
            <w:gridSpan w:val="4"/>
            <w:tcBorders>
              <w:bottom w:val="single" w:sz="6" w:space="0" w:color="000000"/>
            </w:tcBorders>
            <w:shd w:val="clear" w:color="auto" w:fill="auto"/>
          </w:tcPr>
          <w:p w14:paraId="2B654362" w14:textId="7121DD81" w:rsidR="0088214D" w:rsidRPr="006D61EF" w:rsidRDefault="00E004F3" w:rsidP="0088214D">
            <w:pPr>
              <w:pStyle w:val="TextoTabla"/>
            </w:pPr>
            <w:r>
              <w:t xml:space="preserve">Comprobar mediante pulsación larga en CMM que en puesto 1 la conferencia </w:t>
            </w:r>
            <w:proofErr w:type="spellStart"/>
            <w:r>
              <w:t>esta</w:t>
            </w:r>
            <w:proofErr w:type="spellEnd"/>
            <w:r>
              <w:t xml:space="preserve"> formada por solo el mismo</w:t>
            </w:r>
          </w:p>
        </w:tc>
        <w:tc>
          <w:tcPr>
            <w:tcW w:w="851" w:type="dxa"/>
            <w:tcBorders>
              <w:bottom w:val="single" w:sz="6" w:space="0" w:color="000000"/>
            </w:tcBorders>
            <w:shd w:val="clear" w:color="auto" w:fill="auto"/>
          </w:tcPr>
          <w:p w14:paraId="66D6DB58" w14:textId="77777777" w:rsidR="0088214D" w:rsidRPr="006D61EF" w:rsidRDefault="0088214D" w:rsidP="0088214D">
            <w:pPr>
              <w:pStyle w:val="TextoTabla"/>
            </w:pPr>
          </w:p>
        </w:tc>
        <w:tc>
          <w:tcPr>
            <w:tcW w:w="850" w:type="dxa"/>
            <w:tcBorders>
              <w:bottom w:val="single" w:sz="6" w:space="0" w:color="000000"/>
            </w:tcBorders>
            <w:shd w:val="clear" w:color="auto" w:fill="auto"/>
          </w:tcPr>
          <w:p w14:paraId="5BA9A984" w14:textId="77777777" w:rsidR="0088214D" w:rsidRPr="006D61EF" w:rsidRDefault="0088214D" w:rsidP="0088214D">
            <w:pPr>
              <w:pStyle w:val="TextoTabla"/>
            </w:pPr>
          </w:p>
        </w:tc>
      </w:tr>
      <w:tr w:rsidR="0088214D" w:rsidRPr="00183B8E" w14:paraId="25F5CCDD" w14:textId="77777777" w:rsidTr="0088214D">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0959805" w14:textId="77777777" w:rsidR="0088214D" w:rsidRPr="006D61EF" w:rsidRDefault="0088214D" w:rsidP="0088214D">
            <w:pPr>
              <w:pStyle w:val="TextoTabla"/>
            </w:pPr>
            <w:r w:rsidRPr="006D61EF">
              <w:t xml:space="preserve"> </w:t>
            </w:r>
          </w:p>
        </w:tc>
      </w:tr>
    </w:tbl>
    <w:p w14:paraId="61C0F3FA" w14:textId="77777777" w:rsidR="0088214D" w:rsidRPr="00724F59" w:rsidRDefault="0088214D" w:rsidP="0088214D"/>
    <w:p w14:paraId="711F761B" w14:textId="78E3026D" w:rsidR="00B626ED" w:rsidRDefault="00B626ED">
      <w:pPr>
        <w:spacing w:before="0" w:after="0" w:line="240" w:lineRule="auto"/>
        <w:jc w:val="left"/>
      </w:pPr>
      <w:r>
        <w:br w:type="page"/>
      </w:r>
    </w:p>
    <w:p w14:paraId="37E10696" w14:textId="77777777" w:rsidR="00E80185" w:rsidRDefault="00E80185" w:rsidP="00E004F3"/>
    <w:p w14:paraId="0EE0BAF1" w14:textId="77777777" w:rsidR="00E80185" w:rsidRDefault="00E80185" w:rsidP="00E80185"/>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E80185" w:rsidRPr="006D61EF" w14:paraId="1A3A6235" w14:textId="77777777" w:rsidTr="00160F5C">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E706E0A" w14:textId="77777777" w:rsidR="00E80185" w:rsidRPr="006D61EF" w:rsidRDefault="00E80185" w:rsidP="00160F5C">
            <w:pPr>
              <w:pStyle w:val="TextoTabla"/>
            </w:pPr>
          </w:p>
        </w:tc>
      </w:tr>
      <w:tr w:rsidR="00E80185" w:rsidRPr="006D61EF" w14:paraId="68CFBAA2" w14:textId="77777777" w:rsidTr="00160F5C">
        <w:trPr>
          <w:trHeight w:val="20"/>
          <w:jc w:val="center"/>
        </w:trPr>
        <w:tc>
          <w:tcPr>
            <w:tcW w:w="1971" w:type="dxa"/>
            <w:gridSpan w:val="2"/>
            <w:shd w:val="clear" w:color="auto" w:fill="D9D9D9" w:themeFill="background1" w:themeFillShade="D9"/>
          </w:tcPr>
          <w:p w14:paraId="4CD6464C" w14:textId="77777777" w:rsidR="00E80185" w:rsidRPr="006D61EF" w:rsidRDefault="00E80185" w:rsidP="00160F5C">
            <w:pPr>
              <w:pStyle w:val="TextoTabla"/>
              <w:rPr>
                <w:b/>
              </w:rPr>
            </w:pPr>
            <w:r w:rsidRPr="006D61EF">
              <w:rPr>
                <w:b/>
              </w:rPr>
              <w:t>Grupo</w:t>
            </w:r>
          </w:p>
        </w:tc>
        <w:tc>
          <w:tcPr>
            <w:tcW w:w="2371" w:type="dxa"/>
            <w:shd w:val="clear" w:color="auto" w:fill="auto"/>
          </w:tcPr>
          <w:p w14:paraId="5353B08B" w14:textId="77777777" w:rsidR="00E80185" w:rsidRPr="006D61EF" w:rsidRDefault="00E80185" w:rsidP="00160F5C">
            <w:pPr>
              <w:pStyle w:val="TextoTabla"/>
            </w:pPr>
            <w:r>
              <w:t>Telefonía</w:t>
            </w:r>
          </w:p>
        </w:tc>
        <w:tc>
          <w:tcPr>
            <w:tcW w:w="2161" w:type="dxa"/>
            <w:shd w:val="clear" w:color="auto" w:fill="D9D9D9" w:themeFill="background1" w:themeFillShade="D9"/>
          </w:tcPr>
          <w:p w14:paraId="4CA8A3A8" w14:textId="77777777" w:rsidR="00E80185" w:rsidRPr="006D61EF" w:rsidRDefault="00E80185" w:rsidP="00160F5C">
            <w:pPr>
              <w:pStyle w:val="TextoTabla"/>
              <w:rPr>
                <w:b/>
              </w:rPr>
            </w:pPr>
            <w:r w:rsidRPr="006D61EF">
              <w:rPr>
                <w:b/>
              </w:rPr>
              <w:t>Caso de Prueba</w:t>
            </w:r>
          </w:p>
        </w:tc>
        <w:tc>
          <w:tcPr>
            <w:tcW w:w="3386" w:type="dxa"/>
            <w:gridSpan w:val="3"/>
            <w:shd w:val="clear" w:color="auto" w:fill="auto"/>
          </w:tcPr>
          <w:p w14:paraId="7C9B31BB" w14:textId="77777777" w:rsidR="00E80185" w:rsidRPr="006D61EF" w:rsidRDefault="00E80185" w:rsidP="00160F5C">
            <w:pPr>
              <w:pStyle w:val="TextoTabla"/>
            </w:pPr>
            <w:r w:rsidRPr="004E30F2">
              <w:t>U5KI.HTWR.05.022</w:t>
            </w:r>
          </w:p>
        </w:tc>
      </w:tr>
      <w:tr w:rsidR="00E80185" w:rsidRPr="00183B8E" w14:paraId="328E40FB" w14:textId="77777777" w:rsidTr="00160F5C">
        <w:trPr>
          <w:trHeight w:val="20"/>
          <w:jc w:val="center"/>
        </w:trPr>
        <w:tc>
          <w:tcPr>
            <w:tcW w:w="1971" w:type="dxa"/>
            <w:gridSpan w:val="2"/>
            <w:shd w:val="clear" w:color="auto" w:fill="D9D9D9" w:themeFill="background1" w:themeFillShade="D9"/>
          </w:tcPr>
          <w:p w14:paraId="0437C1AE" w14:textId="77777777" w:rsidR="00E80185" w:rsidRPr="006D61EF" w:rsidRDefault="00E80185" w:rsidP="00160F5C">
            <w:pPr>
              <w:pStyle w:val="TextoTabla"/>
              <w:rPr>
                <w:b/>
              </w:rPr>
            </w:pPr>
            <w:r w:rsidRPr="006D61EF">
              <w:rPr>
                <w:b/>
              </w:rPr>
              <w:t>Título</w:t>
            </w:r>
          </w:p>
        </w:tc>
        <w:tc>
          <w:tcPr>
            <w:tcW w:w="7918" w:type="dxa"/>
            <w:gridSpan w:val="5"/>
            <w:shd w:val="clear" w:color="auto" w:fill="auto"/>
          </w:tcPr>
          <w:p w14:paraId="6A0DE81B" w14:textId="77777777" w:rsidR="00E80185" w:rsidRPr="006D61EF" w:rsidRDefault="00E80185" w:rsidP="00160F5C">
            <w:pPr>
              <w:pStyle w:val="TextoTabla"/>
            </w:pPr>
            <w:r>
              <w:t xml:space="preserve">Conferencias </w:t>
            </w:r>
            <w:proofErr w:type="spellStart"/>
            <w:r>
              <w:t>preprogramadas</w:t>
            </w:r>
            <w:proofErr w:type="spellEnd"/>
            <w:r>
              <w:t xml:space="preserve"> tipo </w:t>
            </w:r>
            <w:proofErr w:type="spellStart"/>
            <w:r w:rsidRPr="00E80185">
              <w:rPr>
                <w:b/>
              </w:rPr>
              <w:t>Preset</w:t>
            </w:r>
            <w:proofErr w:type="spellEnd"/>
            <w:r w:rsidRPr="00E80185">
              <w:rPr>
                <w:b/>
              </w:rPr>
              <w:t xml:space="preserve"> Conferencia</w:t>
            </w:r>
            <w:r>
              <w:t xml:space="preserve"> </w:t>
            </w:r>
          </w:p>
        </w:tc>
      </w:tr>
      <w:tr w:rsidR="00E80185" w:rsidRPr="00183B8E" w14:paraId="2158A429" w14:textId="77777777" w:rsidTr="00160F5C">
        <w:trPr>
          <w:trHeight w:val="20"/>
          <w:jc w:val="center"/>
        </w:trPr>
        <w:tc>
          <w:tcPr>
            <w:tcW w:w="1971" w:type="dxa"/>
            <w:gridSpan w:val="2"/>
            <w:shd w:val="clear" w:color="auto" w:fill="D9D9D9" w:themeFill="background1" w:themeFillShade="D9"/>
          </w:tcPr>
          <w:p w14:paraId="165FA99D" w14:textId="77777777" w:rsidR="00E80185" w:rsidRPr="006D61EF" w:rsidRDefault="00E80185" w:rsidP="00160F5C">
            <w:pPr>
              <w:pStyle w:val="TextoTabla"/>
              <w:rPr>
                <w:b/>
              </w:rPr>
            </w:pPr>
            <w:r w:rsidRPr="006D61EF">
              <w:rPr>
                <w:b/>
              </w:rPr>
              <w:t>Objetivos</w:t>
            </w:r>
          </w:p>
        </w:tc>
        <w:tc>
          <w:tcPr>
            <w:tcW w:w="7918" w:type="dxa"/>
            <w:gridSpan w:val="5"/>
            <w:shd w:val="clear" w:color="auto" w:fill="auto"/>
          </w:tcPr>
          <w:p w14:paraId="6EFAAA00" w14:textId="646B0671" w:rsidR="00E80185" w:rsidRPr="006D61EF" w:rsidRDefault="00E80185" w:rsidP="00160F5C">
            <w:pPr>
              <w:pStyle w:val="TextoTabla"/>
            </w:pPr>
            <w:r>
              <w:t xml:space="preserve">Configurar y probar conferencias </w:t>
            </w:r>
            <w:proofErr w:type="spellStart"/>
            <w:r>
              <w:t>preprogramadas</w:t>
            </w:r>
            <w:proofErr w:type="spellEnd"/>
            <w:r w:rsidR="00B626ED">
              <w:t xml:space="preserve"> </w:t>
            </w:r>
            <w:proofErr w:type="spellStart"/>
            <w:r w:rsidR="00B626ED" w:rsidRPr="00E80185">
              <w:rPr>
                <w:b/>
              </w:rPr>
              <w:t>Preset</w:t>
            </w:r>
            <w:proofErr w:type="spellEnd"/>
            <w:r w:rsidR="00B626ED" w:rsidRPr="00E80185">
              <w:rPr>
                <w:b/>
              </w:rPr>
              <w:t xml:space="preserve"> Conferencia</w:t>
            </w:r>
          </w:p>
        </w:tc>
      </w:tr>
      <w:tr w:rsidR="00E80185" w:rsidRPr="006D61EF" w14:paraId="2AF4054F" w14:textId="77777777" w:rsidTr="00160F5C">
        <w:trPr>
          <w:trHeight w:val="20"/>
          <w:jc w:val="center"/>
        </w:trPr>
        <w:tc>
          <w:tcPr>
            <w:tcW w:w="1971" w:type="dxa"/>
            <w:gridSpan w:val="2"/>
            <w:shd w:val="clear" w:color="auto" w:fill="D9D9D9" w:themeFill="background1" w:themeFillShade="D9"/>
            <w:vAlign w:val="center"/>
          </w:tcPr>
          <w:p w14:paraId="609E6A6C" w14:textId="77777777" w:rsidR="00E80185" w:rsidRPr="006D61EF" w:rsidRDefault="00E80185" w:rsidP="00160F5C">
            <w:pPr>
              <w:pStyle w:val="TextoTabla"/>
              <w:rPr>
                <w:b/>
              </w:rPr>
            </w:pPr>
            <w:r w:rsidRPr="006D61EF">
              <w:rPr>
                <w:b/>
              </w:rPr>
              <w:t>Condiciones Iniciales</w:t>
            </w:r>
          </w:p>
        </w:tc>
        <w:tc>
          <w:tcPr>
            <w:tcW w:w="7918" w:type="dxa"/>
            <w:gridSpan w:val="5"/>
            <w:shd w:val="clear" w:color="auto" w:fill="auto"/>
          </w:tcPr>
          <w:p w14:paraId="38658D8C" w14:textId="77777777" w:rsidR="00E80185" w:rsidRPr="006D61EF" w:rsidRDefault="00E80185" w:rsidP="00160F5C">
            <w:pPr>
              <w:pStyle w:val="TextoTabla"/>
            </w:pPr>
            <w:r>
              <w:t xml:space="preserve">Tres </w:t>
            </w:r>
            <w:r w:rsidRPr="004E30F2">
              <w:t>puesto</w:t>
            </w:r>
            <w:r>
              <w:t>s</w:t>
            </w:r>
            <w:r w:rsidRPr="004E30F2">
              <w:t xml:space="preserve"> de operador.</w:t>
            </w:r>
          </w:p>
        </w:tc>
      </w:tr>
      <w:tr w:rsidR="00E80185" w:rsidRPr="006D61EF" w14:paraId="549B2960" w14:textId="77777777" w:rsidTr="00160F5C">
        <w:trPr>
          <w:trHeight w:val="20"/>
          <w:jc w:val="center"/>
        </w:trPr>
        <w:tc>
          <w:tcPr>
            <w:tcW w:w="695" w:type="dxa"/>
            <w:shd w:val="clear" w:color="auto" w:fill="BFBFBF" w:themeFill="background1" w:themeFillShade="BF"/>
          </w:tcPr>
          <w:p w14:paraId="6E7C6C2E" w14:textId="77777777" w:rsidR="00E80185" w:rsidRPr="006D61EF" w:rsidRDefault="00E80185" w:rsidP="00160F5C">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64F21AA" w14:textId="77777777" w:rsidR="00E80185" w:rsidRPr="006D61EF" w:rsidRDefault="00E80185" w:rsidP="00160F5C">
            <w:pPr>
              <w:pStyle w:val="TextoTabla"/>
              <w:rPr>
                <w:b/>
              </w:rPr>
            </w:pPr>
            <w:r w:rsidRPr="006D61EF">
              <w:rPr>
                <w:b/>
              </w:rPr>
              <w:t>Descripción</w:t>
            </w:r>
          </w:p>
        </w:tc>
        <w:tc>
          <w:tcPr>
            <w:tcW w:w="1701" w:type="dxa"/>
            <w:gridSpan w:val="2"/>
            <w:shd w:val="clear" w:color="auto" w:fill="BFBFBF" w:themeFill="background1" w:themeFillShade="BF"/>
          </w:tcPr>
          <w:p w14:paraId="14CB4177" w14:textId="77777777" w:rsidR="00E80185" w:rsidRPr="006D61EF" w:rsidRDefault="00E80185" w:rsidP="00160F5C">
            <w:pPr>
              <w:pStyle w:val="TextoTabla"/>
              <w:rPr>
                <w:b/>
              </w:rPr>
            </w:pPr>
            <w:r w:rsidRPr="006D61EF">
              <w:rPr>
                <w:b/>
              </w:rPr>
              <w:t>Resultado</w:t>
            </w:r>
          </w:p>
        </w:tc>
      </w:tr>
      <w:tr w:rsidR="00E80185" w:rsidRPr="006D61EF" w14:paraId="6D13238C" w14:textId="77777777" w:rsidTr="00160F5C">
        <w:trPr>
          <w:trHeight w:val="20"/>
          <w:jc w:val="center"/>
        </w:trPr>
        <w:tc>
          <w:tcPr>
            <w:tcW w:w="8188" w:type="dxa"/>
            <w:gridSpan w:val="5"/>
            <w:shd w:val="clear" w:color="auto" w:fill="D9D9D9" w:themeFill="background1" w:themeFillShade="D9"/>
          </w:tcPr>
          <w:p w14:paraId="5F8F3C16" w14:textId="77777777" w:rsidR="00E80185" w:rsidRPr="006D61EF" w:rsidRDefault="00E80185" w:rsidP="00160F5C">
            <w:pPr>
              <w:pStyle w:val="TextoTabla"/>
              <w:rPr>
                <w:b/>
              </w:rPr>
            </w:pPr>
          </w:p>
        </w:tc>
        <w:tc>
          <w:tcPr>
            <w:tcW w:w="851" w:type="dxa"/>
            <w:shd w:val="clear" w:color="auto" w:fill="D9D9D9" w:themeFill="background1" w:themeFillShade="D9"/>
          </w:tcPr>
          <w:p w14:paraId="15010DA2" w14:textId="77777777" w:rsidR="00E80185" w:rsidRPr="006D61EF" w:rsidRDefault="00E80185" w:rsidP="00160F5C">
            <w:pPr>
              <w:pStyle w:val="TextoTabla"/>
              <w:rPr>
                <w:b/>
              </w:rPr>
            </w:pPr>
            <w:r w:rsidRPr="006D61EF">
              <w:rPr>
                <w:b/>
              </w:rPr>
              <w:t>SI</w:t>
            </w:r>
          </w:p>
        </w:tc>
        <w:tc>
          <w:tcPr>
            <w:tcW w:w="850" w:type="dxa"/>
            <w:shd w:val="clear" w:color="auto" w:fill="D9D9D9" w:themeFill="background1" w:themeFillShade="D9"/>
          </w:tcPr>
          <w:p w14:paraId="6474BA12" w14:textId="77777777" w:rsidR="00E80185" w:rsidRPr="006D61EF" w:rsidRDefault="00E80185" w:rsidP="00160F5C">
            <w:pPr>
              <w:pStyle w:val="TextoTabla"/>
              <w:rPr>
                <w:b/>
              </w:rPr>
            </w:pPr>
            <w:r w:rsidRPr="006D61EF">
              <w:rPr>
                <w:b/>
              </w:rPr>
              <w:t>NO</w:t>
            </w:r>
          </w:p>
        </w:tc>
      </w:tr>
      <w:tr w:rsidR="00E80185" w:rsidRPr="00183B8E" w14:paraId="3028A98E" w14:textId="77777777" w:rsidTr="00160F5C">
        <w:trPr>
          <w:trHeight w:val="20"/>
          <w:jc w:val="center"/>
        </w:trPr>
        <w:tc>
          <w:tcPr>
            <w:tcW w:w="695" w:type="dxa"/>
            <w:tcBorders>
              <w:bottom w:val="single" w:sz="6" w:space="0" w:color="000000"/>
            </w:tcBorders>
            <w:shd w:val="clear" w:color="auto" w:fill="auto"/>
          </w:tcPr>
          <w:p w14:paraId="124797FD" w14:textId="77777777" w:rsidR="00E80185" w:rsidRPr="006D61EF" w:rsidRDefault="00E80185" w:rsidP="00160F5C">
            <w:pPr>
              <w:pStyle w:val="TextoTabla"/>
            </w:pPr>
            <w:r w:rsidRPr="006D61EF">
              <w:t>1</w:t>
            </w:r>
          </w:p>
        </w:tc>
        <w:tc>
          <w:tcPr>
            <w:tcW w:w="7493" w:type="dxa"/>
            <w:gridSpan w:val="4"/>
            <w:tcBorders>
              <w:bottom w:val="single" w:sz="6" w:space="0" w:color="000000"/>
            </w:tcBorders>
            <w:shd w:val="clear" w:color="auto" w:fill="auto"/>
          </w:tcPr>
          <w:p w14:paraId="5F9E8E90" w14:textId="296B8D72" w:rsidR="00E80185" w:rsidRPr="006D61EF" w:rsidRDefault="00E80185" w:rsidP="00183516">
            <w:pPr>
              <w:pStyle w:val="TextoTabla"/>
            </w:pPr>
            <w:r>
              <w:t xml:space="preserve">Configurar 2 o más puestos </w:t>
            </w:r>
            <w:r w:rsidR="00183516">
              <w:t>con este tipo de conferencia PC</w:t>
            </w:r>
          </w:p>
        </w:tc>
        <w:tc>
          <w:tcPr>
            <w:tcW w:w="851" w:type="dxa"/>
            <w:tcBorders>
              <w:bottom w:val="single" w:sz="6" w:space="0" w:color="000000"/>
            </w:tcBorders>
            <w:shd w:val="clear" w:color="auto" w:fill="auto"/>
          </w:tcPr>
          <w:p w14:paraId="60D0195B" w14:textId="77777777" w:rsidR="00E80185" w:rsidRPr="006D61EF" w:rsidRDefault="00E80185" w:rsidP="00160F5C">
            <w:pPr>
              <w:pStyle w:val="TextoTabla"/>
            </w:pPr>
          </w:p>
        </w:tc>
        <w:tc>
          <w:tcPr>
            <w:tcW w:w="850" w:type="dxa"/>
            <w:tcBorders>
              <w:bottom w:val="single" w:sz="6" w:space="0" w:color="000000"/>
            </w:tcBorders>
            <w:shd w:val="clear" w:color="auto" w:fill="auto"/>
          </w:tcPr>
          <w:p w14:paraId="2A69993E" w14:textId="77777777" w:rsidR="00E80185" w:rsidRPr="006D61EF" w:rsidRDefault="00E80185" w:rsidP="00160F5C">
            <w:pPr>
              <w:pStyle w:val="TextoTabla"/>
            </w:pPr>
          </w:p>
        </w:tc>
      </w:tr>
      <w:tr w:rsidR="00E80185" w:rsidRPr="00183B8E" w14:paraId="491F96B7" w14:textId="77777777" w:rsidTr="00160F5C">
        <w:trPr>
          <w:trHeight w:val="20"/>
          <w:jc w:val="center"/>
        </w:trPr>
        <w:tc>
          <w:tcPr>
            <w:tcW w:w="695" w:type="dxa"/>
            <w:tcBorders>
              <w:bottom w:val="single" w:sz="6" w:space="0" w:color="000000"/>
            </w:tcBorders>
            <w:shd w:val="clear" w:color="auto" w:fill="auto"/>
          </w:tcPr>
          <w:p w14:paraId="22FD71BF" w14:textId="77777777" w:rsidR="00E80185" w:rsidRPr="006D61EF" w:rsidRDefault="00E80185" w:rsidP="00160F5C">
            <w:pPr>
              <w:pStyle w:val="TextoTabla"/>
            </w:pPr>
            <w:r w:rsidRPr="006D61EF">
              <w:t>2</w:t>
            </w:r>
          </w:p>
        </w:tc>
        <w:tc>
          <w:tcPr>
            <w:tcW w:w="7493" w:type="dxa"/>
            <w:gridSpan w:val="4"/>
            <w:tcBorders>
              <w:bottom w:val="single" w:sz="6" w:space="0" w:color="000000"/>
            </w:tcBorders>
            <w:shd w:val="clear" w:color="auto" w:fill="auto"/>
          </w:tcPr>
          <w:p w14:paraId="700178F6" w14:textId="21F7E966" w:rsidR="00E80185" w:rsidRPr="006D61EF" w:rsidRDefault="00E80185" w:rsidP="00160F5C">
            <w:pPr>
              <w:pStyle w:val="TextoTabla"/>
            </w:pPr>
            <w:r>
              <w:t xml:space="preserve">Comprobar que la </w:t>
            </w:r>
            <w:r w:rsidR="00E40C68">
              <w:t>página</w:t>
            </w:r>
            <w:r>
              <w:t xml:space="preserve"> “C” de conferencias aparece.</w:t>
            </w:r>
          </w:p>
        </w:tc>
        <w:tc>
          <w:tcPr>
            <w:tcW w:w="851" w:type="dxa"/>
            <w:tcBorders>
              <w:bottom w:val="single" w:sz="6" w:space="0" w:color="000000"/>
            </w:tcBorders>
            <w:shd w:val="clear" w:color="auto" w:fill="auto"/>
          </w:tcPr>
          <w:p w14:paraId="038A67A3" w14:textId="77777777" w:rsidR="00E80185" w:rsidRPr="006D61EF" w:rsidRDefault="00E80185" w:rsidP="00160F5C">
            <w:pPr>
              <w:pStyle w:val="TextoTabla"/>
            </w:pPr>
          </w:p>
        </w:tc>
        <w:tc>
          <w:tcPr>
            <w:tcW w:w="850" w:type="dxa"/>
            <w:tcBorders>
              <w:bottom w:val="single" w:sz="6" w:space="0" w:color="000000"/>
            </w:tcBorders>
            <w:shd w:val="clear" w:color="auto" w:fill="auto"/>
          </w:tcPr>
          <w:p w14:paraId="6FB68BD6" w14:textId="77777777" w:rsidR="00E80185" w:rsidRPr="006D61EF" w:rsidRDefault="00E80185" w:rsidP="00160F5C">
            <w:pPr>
              <w:pStyle w:val="TextoTabla"/>
            </w:pPr>
          </w:p>
        </w:tc>
      </w:tr>
      <w:tr w:rsidR="00E80185" w:rsidRPr="00183B8E" w14:paraId="7B44FCD6" w14:textId="77777777" w:rsidTr="00160F5C">
        <w:trPr>
          <w:trHeight w:val="20"/>
          <w:jc w:val="center"/>
        </w:trPr>
        <w:tc>
          <w:tcPr>
            <w:tcW w:w="695" w:type="dxa"/>
            <w:tcBorders>
              <w:bottom w:val="single" w:sz="6" w:space="0" w:color="000000"/>
            </w:tcBorders>
            <w:shd w:val="clear" w:color="auto" w:fill="auto"/>
          </w:tcPr>
          <w:p w14:paraId="5BE5BBA0" w14:textId="77777777" w:rsidR="00E80185" w:rsidRPr="006D61EF" w:rsidRDefault="00E80185" w:rsidP="00160F5C">
            <w:pPr>
              <w:pStyle w:val="TextoTabla"/>
            </w:pPr>
            <w:r w:rsidRPr="006D61EF">
              <w:t>3</w:t>
            </w:r>
          </w:p>
        </w:tc>
        <w:tc>
          <w:tcPr>
            <w:tcW w:w="7493" w:type="dxa"/>
            <w:gridSpan w:val="4"/>
            <w:tcBorders>
              <w:bottom w:val="single" w:sz="6" w:space="0" w:color="000000"/>
            </w:tcBorders>
            <w:shd w:val="clear" w:color="auto" w:fill="auto"/>
          </w:tcPr>
          <w:p w14:paraId="175BDE77" w14:textId="77777777" w:rsidR="00E80185" w:rsidRPr="006D61EF" w:rsidRDefault="00E80185" w:rsidP="00160F5C">
            <w:pPr>
              <w:pStyle w:val="TextoTabla"/>
            </w:pPr>
            <w:r>
              <w:t>Pulsar en  puesto 1 la conferencia PS, comprobar que la conferencia se establece, y la tecla aparece en verde</w:t>
            </w:r>
          </w:p>
        </w:tc>
        <w:tc>
          <w:tcPr>
            <w:tcW w:w="851" w:type="dxa"/>
            <w:tcBorders>
              <w:bottom w:val="single" w:sz="6" w:space="0" w:color="000000"/>
            </w:tcBorders>
            <w:shd w:val="clear" w:color="auto" w:fill="auto"/>
          </w:tcPr>
          <w:p w14:paraId="3A723FF1" w14:textId="77777777" w:rsidR="00E80185" w:rsidRPr="006D61EF" w:rsidRDefault="00E80185" w:rsidP="00160F5C">
            <w:pPr>
              <w:pStyle w:val="TextoTabla"/>
            </w:pPr>
          </w:p>
        </w:tc>
        <w:tc>
          <w:tcPr>
            <w:tcW w:w="850" w:type="dxa"/>
            <w:tcBorders>
              <w:bottom w:val="single" w:sz="6" w:space="0" w:color="000000"/>
            </w:tcBorders>
            <w:shd w:val="clear" w:color="auto" w:fill="auto"/>
          </w:tcPr>
          <w:p w14:paraId="4C0BC9AE" w14:textId="77777777" w:rsidR="00E80185" w:rsidRPr="006D61EF" w:rsidRDefault="00E80185" w:rsidP="00160F5C">
            <w:pPr>
              <w:pStyle w:val="TextoTabla"/>
            </w:pPr>
          </w:p>
        </w:tc>
      </w:tr>
      <w:tr w:rsidR="00E80185" w:rsidRPr="00183B8E" w14:paraId="294D3992" w14:textId="77777777" w:rsidTr="00160F5C">
        <w:trPr>
          <w:trHeight w:val="20"/>
          <w:jc w:val="center"/>
        </w:trPr>
        <w:tc>
          <w:tcPr>
            <w:tcW w:w="695" w:type="dxa"/>
            <w:tcBorders>
              <w:bottom w:val="single" w:sz="6" w:space="0" w:color="000000"/>
            </w:tcBorders>
            <w:shd w:val="clear" w:color="auto" w:fill="auto"/>
          </w:tcPr>
          <w:p w14:paraId="20A49BC6" w14:textId="77777777" w:rsidR="00E80185" w:rsidRPr="006D61EF" w:rsidRDefault="00E80185" w:rsidP="00160F5C">
            <w:pPr>
              <w:pStyle w:val="TextoTabla"/>
            </w:pPr>
            <w:r w:rsidRPr="006D61EF">
              <w:t>4</w:t>
            </w:r>
          </w:p>
        </w:tc>
        <w:tc>
          <w:tcPr>
            <w:tcW w:w="7493" w:type="dxa"/>
            <w:gridSpan w:val="4"/>
            <w:tcBorders>
              <w:bottom w:val="single" w:sz="6" w:space="0" w:color="000000"/>
            </w:tcBorders>
            <w:shd w:val="clear" w:color="auto" w:fill="auto"/>
          </w:tcPr>
          <w:p w14:paraId="65F8C256" w14:textId="77777777" w:rsidR="00E80185" w:rsidRPr="006D61EF" w:rsidRDefault="00E80185" w:rsidP="00160F5C">
            <w:pPr>
              <w:pStyle w:val="TextoTabla"/>
            </w:pPr>
            <w:r>
              <w:t xml:space="preserve">Comprobar que en el puesto 2 hay una </w:t>
            </w:r>
            <w:r w:rsidRPr="00E40C68">
              <w:rPr>
                <w:b/>
              </w:rPr>
              <w:t>llamada entrante</w:t>
            </w:r>
            <w:r>
              <w:t xml:space="preserve"> sobre la tecla de </w:t>
            </w:r>
            <w:proofErr w:type="spellStart"/>
            <w:r>
              <w:t>confernica</w:t>
            </w:r>
            <w:proofErr w:type="spellEnd"/>
            <w:r>
              <w:t xml:space="preserve"> PS</w:t>
            </w:r>
          </w:p>
        </w:tc>
        <w:tc>
          <w:tcPr>
            <w:tcW w:w="851" w:type="dxa"/>
            <w:tcBorders>
              <w:bottom w:val="single" w:sz="6" w:space="0" w:color="000000"/>
            </w:tcBorders>
            <w:shd w:val="clear" w:color="auto" w:fill="auto"/>
          </w:tcPr>
          <w:p w14:paraId="13443B0E" w14:textId="77777777" w:rsidR="00E80185" w:rsidRPr="006D61EF" w:rsidRDefault="00E80185" w:rsidP="00160F5C">
            <w:pPr>
              <w:pStyle w:val="TextoTabla"/>
            </w:pPr>
          </w:p>
        </w:tc>
        <w:tc>
          <w:tcPr>
            <w:tcW w:w="850" w:type="dxa"/>
            <w:tcBorders>
              <w:bottom w:val="single" w:sz="6" w:space="0" w:color="000000"/>
            </w:tcBorders>
            <w:shd w:val="clear" w:color="auto" w:fill="auto"/>
          </w:tcPr>
          <w:p w14:paraId="3B9A4B72" w14:textId="77777777" w:rsidR="00E80185" w:rsidRPr="006D61EF" w:rsidRDefault="00E80185" w:rsidP="00160F5C">
            <w:pPr>
              <w:pStyle w:val="TextoTabla"/>
            </w:pPr>
          </w:p>
        </w:tc>
      </w:tr>
      <w:tr w:rsidR="00E80185" w:rsidRPr="006D61EF" w14:paraId="6D46FA0D" w14:textId="77777777" w:rsidTr="00160F5C">
        <w:trPr>
          <w:trHeight w:val="20"/>
          <w:jc w:val="center"/>
        </w:trPr>
        <w:tc>
          <w:tcPr>
            <w:tcW w:w="695" w:type="dxa"/>
            <w:tcBorders>
              <w:bottom w:val="single" w:sz="6" w:space="0" w:color="000000"/>
            </w:tcBorders>
            <w:shd w:val="clear" w:color="auto" w:fill="auto"/>
          </w:tcPr>
          <w:p w14:paraId="12A651C3" w14:textId="77777777" w:rsidR="00E80185" w:rsidRPr="006D61EF" w:rsidRDefault="00E80185" w:rsidP="00160F5C">
            <w:pPr>
              <w:pStyle w:val="TextoTabla"/>
            </w:pPr>
            <w:r w:rsidRPr="006D61EF">
              <w:t>5</w:t>
            </w:r>
          </w:p>
        </w:tc>
        <w:tc>
          <w:tcPr>
            <w:tcW w:w="7493" w:type="dxa"/>
            <w:gridSpan w:val="4"/>
            <w:tcBorders>
              <w:bottom w:val="single" w:sz="6" w:space="0" w:color="000000"/>
            </w:tcBorders>
            <w:shd w:val="clear" w:color="auto" w:fill="auto"/>
          </w:tcPr>
          <w:p w14:paraId="119B5067" w14:textId="6B27910F" w:rsidR="00E80185" w:rsidRPr="006D61EF" w:rsidRDefault="00E40C68" w:rsidP="00E40C68">
            <w:pPr>
              <w:pStyle w:val="TextoTabla"/>
            </w:pPr>
            <w:r>
              <w:t>Pulsar en el puesto 2 sobra la tecla de llamada entrante y c</w:t>
            </w:r>
            <w:r w:rsidR="00E80185">
              <w:t xml:space="preserve">omprobar </w:t>
            </w:r>
            <w:r>
              <w:t>que hay audio entre los dos participantes</w:t>
            </w:r>
          </w:p>
        </w:tc>
        <w:tc>
          <w:tcPr>
            <w:tcW w:w="851" w:type="dxa"/>
            <w:tcBorders>
              <w:bottom w:val="single" w:sz="6" w:space="0" w:color="000000"/>
            </w:tcBorders>
            <w:shd w:val="clear" w:color="auto" w:fill="auto"/>
          </w:tcPr>
          <w:p w14:paraId="0E68397E" w14:textId="77777777" w:rsidR="00E80185" w:rsidRPr="006D61EF" w:rsidRDefault="00E80185" w:rsidP="00160F5C">
            <w:pPr>
              <w:pStyle w:val="TextoTabla"/>
            </w:pPr>
          </w:p>
        </w:tc>
        <w:tc>
          <w:tcPr>
            <w:tcW w:w="850" w:type="dxa"/>
            <w:tcBorders>
              <w:bottom w:val="single" w:sz="6" w:space="0" w:color="000000"/>
            </w:tcBorders>
            <w:shd w:val="clear" w:color="auto" w:fill="auto"/>
          </w:tcPr>
          <w:p w14:paraId="4F72417B" w14:textId="77777777" w:rsidR="00E80185" w:rsidRPr="006D61EF" w:rsidRDefault="00E80185" w:rsidP="00160F5C">
            <w:pPr>
              <w:pStyle w:val="TextoTabla"/>
            </w:pPr>
          </w:p>
        </w:tc>
      </w:tr>
      <w:tr w:rsidR="00E80185" w:rsidRPr="00183B8E" w14:paraId="1D14766D" w14:textId="77777777" w:rsidTr="00160F5C">
        <w:trPr>
          <w:trHeight w:val="20"/>
          <w:jc w:val="center"/>
        </w:trPr>
        <w:tc>
          <w:tcPr>
            <w:tcW w:w="695" w:type="dxa"/>
            <w:tcBorders>
              <w:bottom w:val="single" w:sz="6" w:space="0" w:color="000000"/>
            </w:tcBorders>
            <w:shd w:val="clear" w:color="auto" w:fill="auto"/>
          </w:tcPr>
          <w:p w14:paraId="56F3B3EA" w14:textId="77777777" w:rsidR="00E80185" w:rsidRPr="006D61EF" w:rsidRDefault="00E80185" w:rsidP="00160F5C">
            <w:pPr>
              <w:pStyle w:val="TextoTabla"/>
            </w:pPr>
            <w:r w:rsidRPr="006D61EF">
              <w:t>6</w:t>
            </w:r>
          </w:p>
        </w:tc>
        <w:tc>
          <w:tcPr>
            <w:tcW w:w="7493" w:type="dxa"/>
            <w:gridSpan w:val="4"/>
            <w:tcBorders>
              <w:bottom w:val="single" w:sz="6" w:space="0" w:color="000000"/>
            </w:tcBorders>
            <w:shd w:val="clear" w:color="auto" w:fill="auto"/>
          </w:tcPr>
          <w:p w14:paraId="5E4A0720" w14:textId="42050458" w:rsidR="00E80185" w:rsidRPr="006D61EF" w:rsidRDefault="00E80185" w:rsidP="00160F5C">
            <w:pPr>
              <w:pStyle w:val="TextoTabla"/>
            </w:pPr>
            <w:r>
              <w:t xml:space="preserve">Colgar en puesto 2 conferencia </w:t>
            </w:r>
            <w:r w:rsidR="00183516">
              <w:rPr>
                <w:b/>
              </w:rPr>
              <w:t>PC</w:t>
            </w:r>
            <w:r>
              <w:t xml:space="preserve"> comprobar que desaparece la conferencia</w:t>
            </w:r>
          </w:p>
        </w:tc>
        <w:tc>
          <w:tcPr>
            <w:tcW w:w="851" w:type="dxa"/>
            <w:tcBorders>
              <w:bottom w:val="single" w:sz="6" w:space="0" w:color="000000"/>
            </w:tcBorders>
            <w:shd w:val="clear" w:color="auto" w:fill="auto"/>
          </w:tcPr>
          <w:p w14:paraId="59003EC6" w14:textId="77777777" w:rsidR="00E80185" w:rsidRPr="006D61EF" w:rsidRDefault="00E80185" w:rsidP="00160F5C">
            <w:pPr>
              <w:pStyle w:val="TextoTabla"/>
            </w:pPr>
          </w:p>
        </w:tc>
        <w:tc>
          <w:tcPr>
            <w:tcW w:w="850" w:type="dxa"/>
            <w:tcBorders>
              <w:bottom w:val="single" w:sz="6" w:space="0" w:color="000000"/>
            </w:tcBorders>
            <w:shd w:val="clear" w:color="auto" w:fill="auto"/>
          </w:tcPr>
          <w:p w14:paraId="79751E33" w14:textId="77777777" w:rsidR="00E80185" w:rsidRPr="006D61EF" w:rsidRDefault="00E80185" w:rsidP="00160F5C">
            <w:pPr>
              <w:pStyle w:val="TextoTabla"/>
            </w:pPr>
          </w:p>
        </w:tc>
      </w:tr>
      <w:tr w:rsidR="00E80185" w:rsidRPr="00183B8E" w14:paraId="011AE47C" w14:textId="77777777" w:rsidTr="00160F5C">
        <w:trPr>
          <w:trHeight w:val="20"/>
          <w:jc w:val="center"/>
        </w:trPr>
        <w:tc>
          <w:tcPr>
            <w:tcW w:w="695" w:type="dxa"/>
            <w:tcBorders>
              <w:bottom w:val="single" w:sz="6" w:space="0" w:color="000000"/>
            </w:tcBorders>
            <w:shd w:val="clear" w:color="auto" w:fill="auto"/>
          </w:tcPr>
          <w:p w14:paraId="350FFCA7" w14:textId="77777777" w:rsidR="00E80185" w:rsidRPr="006D61EF" w:rsidRDefault="00E80185" w:rsidP="00160F5C">
            <w:pPr>
              <w:pStyle w:val="TextoTabla"/>
            </w:pPr>
            <w:r>
              <w:t>7</w:t>
            </w:r>
          </w:p>
        </w:tc>
        <w:tc>
          <w:tcPr>
            <w:tcW w:w="7493" w:type="dxa"/>
            <w:gridSpan w:val="4"/>
            <w:tcBorders>
              <w:bottom w:val="single" w:sz="6" w:space="0" w:color="000000"/>
            </w:tcBorders>
            <w:shd w:val="clear" w:color="auto" w:fill="auto"/>
          </w:tcPr>
          <w:p w14:paraId="415C7054" w14:textId="06DB2F8C" w:rsidR="00E80185" w:rsidRPr="006D61EF" w:rsidRDefault="00E80185" w:rsidP="00160F5C">
            <w:pPr>
              <w:pStyle w:val="TextoTabla"/>
            </w:pPr>
            <w:r>
              <w:t xml:space="preserve">Comprobar mediante pulsación larga en </w:t>
            </w:r>
            <w:r w:rsidR="00183516">
              <w:rPr>
                <w:b/>
              </w:rPr>
              <w:t xml:space="preserve">PC </w:t>
            </w:r>
            <w:bookmarkStart w:id="522" w:name="_GoBack"/>
            <w:bookmarkEnd w:id="522"/>
            <w:r>
              <w:t xml:space="preserve">que en puesto 1 la conferencia </w:t>
            </w:r>
            <w:proofErr w:type="spellStart"/>
            <w:r>
              <w:t>esta</w:t>
            </w:r>
            <w:proofErr w:type="spellEnd"/>
            <w:r>
              <w:t xml:space="preserve"> formada por solo el mismo</w:t>
            </w:r>
          </w:p>
        </w:tc>
        <w:tc>
          <w:tcPr>
            <w:tcW w:w="851" w:type="dxa"/>
            <w:tcBorders>
              <w:bottom w:val="single" w:sz="6" w:space="0" w:color="000000"/>
            </w:tcBorders>
            <w:shd w:val="clear" w:color="auto" w:fill="auto"/>
          </w:tcPr>
          <w:p w14:paraId="124E224E" w14:textId="77777777" w:rsidR="00E80185" w:rsidRPr="006D61EF" w:rsidRDefault="00E80185" w:rsidP="00160F5C">
            <w:pPr>
              <w:pStyle w:val="TextoTabla"/>
            </w:pPr>
          </w:p>
        </w:tc>
        <w:tc>
          <w:tcPr>
            <w:tcW w:w="850" w:type="dxa"/>
            <w:tcBorders>
              <w:bottom w:val="single" w:sz="6" w:space="0" w:color="000000"/>
            </w:tcBorders>
            <w:shd w:val="clear" w:color="auto" w:fill="auto"/>
          </w:tcPr>
          <w:p w14:paraId="5A86D15E" w14:textId="77777777" w:rsidR="00E80185" w:rsidRPr="006D61EF" w:rsidRDefault="00E80185" w:rsidP="00160F5C">
            <w:pPr>
              <w:pStyle w:val="TextoTabla"/>
            </w:pPr>
          </w:p>
        </w:tc>
      </w:tr>
      <w:tr w:rsidR="00E80185" w:rsidRPr="00183B8E" w14:paraId="6E573595" w14:textId="77777777" w:rsidTr="00160F5C">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FBC1AA5" w14:textId="77777777" w:rsidR="00E80185" w:rsidRPr="006D61EF" w:rsidRDefault="00E80185" w:rsidP="00160F5C">
            <w:pPr>
              <w:pStyle w:val="TextoTabla"/>
            </w:pPr>
            <w:r w:rsidRPr="006D61EF">
              <w:t xml:space="preserve"> </w:t>
            </w:r>
          </w:p>
        </w:tc>
      </w:tr>
    </w:tbl>
    <w:p w14:paraId="5F02F0E7" w14:textId="77777777" w:rsidR="00E80185" w:rsidRPr="00724F59" w:rsidRDefault="00E80185" w:rsidP="00E004F3"/>
    <w:p w14:paraId="75372763" w14:textId="68B4E5D7" w:rsidR="00E004F3" w:rsidRDefault="00E40C68" w:rsidP="0088214D">
      <w:r>
        <w:t xml:space="preserve">Comprobar que estando en la </w:t>
      </w:r>
      <w:r w:rsidR="00E24BD7">
        <w:t>página</w:t>
      </w:r>
      <w:r>
        <w:t xml:space="preserve"> de conferencias las funciones de prioridad , retener, transferir, escucha y captura no progresan.</w:t>
      </w:r>
    </w:p>
    <w:p w14:paraId="03DA53D9" w14:textId="77777777" w:rsidR="00E40C68" w:rsidRDefault="00E40C68" w:rsidP="0088214D"/>
    <w:p w14:paraId="69CF54E4" w14:textId="50159103" w:rsidR="00E40C68" w:rsidRDefault="00E40C68" w:rsidP="0088214D">
      <w:r>
        <w:t xml:space="preserve">Comprobar que en resto de las paginas las funciones prioridad, retener, </w:t>
      </w:r>
      <w:r w:rsidR="00E24BD7">
        <w:t>transferir</w:t>
      </w:r>
      <w:r>
        <w:t xml:space="preserve"> escucha y captura están habilitadas y operativas</w:t>
      </w:r>
    </w:p>
    <w:p w14:paraId="5CF389A2" w14:textId="77777777" w:rsidR="00E40C68" w:rsidRDefault="00E40C68" w:rsidP="0088214D"/>
    <w:p w14:paraId="7C49003B" w14:textId="74B8BD90" w:rsidR="00E40C68" w:rsidRDefault="00E24BD7" w:rsidP="0088214D">
      <w:r>
        <w:t>Aun así, hay situaciones en que la conferencia es automáticamente retenida, por necesidades impuestas por la aplicación. Por ejemplo si se pulsa PTT necesariamente audio debe ser conmutado a subsistema de radio, quedando esta momentáneamente puesta en retenida.</w:t>
      </w:r>
    </w:p>
    <w:p w14:paraId="3345875E" w14:textId="77777777" w:rsidR="00E24BD7" w:rsidRDefault="00E24BD7" w:rsidP="0088214D"/>
    <w:p w14:paraId="41FF95DC" w14:textId="77777777" w:rsidR="00E24BD7" w:rsidRPr="00724F59" w:rsidRDefault="00E24BD7" w:rsidP="0088214D"/>
    <w:p w14:paraId="4302331D" w14:textId="77777777" w:rsidR="00391171" w:rsidRPr="009D03A0" w:rsidRDefault="00391171" w:rsidP="00391171">
      <w:pPr>
        <w:pStyle w:val="Ttulo1"/>
      </w:pPr>
      <w:bookmarkStart w:id="523" w:name="_Toc357060698"/>
      <w:bookmarkStart w:id="524" w:name="_Toc445195524"/>
      <w:bookmarkStart w:id="525" w:name="_Toc519068364"/>
      <w:bookmarkStart w:id="526" w:name="_Toc2687425"/>
      <w:bookmarkStart w:id="527" w:name="_Toc131162612"/>
      <w:r w:rsidRPr="009D03A0">
        <w:lastRenderedPageBreak/>
        <w:t>Casos de Prueba. Grupo 6. Funciones Especiales</w:t>
      </w:r>
      <w:bookmarkEnd w:id="523"/>
      <w:bookmarkEnd w:id="524"/>
      <w:bookmarkEnd w:id="525"/>
      <w:bookmarkEnd w:id="526"/>
      <w:bookmarkEnd w:id="527"/>
    </w:p>
    <w:p w14:paraId="466FC4C3" w14:textId="77777777" w:rsidR="00391171" w:rsidRPr="009D03A0" w:rsidRDefault="00391171" w:rsidP="00391171">
      <w:r w:rsidRPr="009D03A0">
        <w:t>El objeto de este grupo de pruebas es comprobar que las comunicaciones se reestablecen de forma satisfactoria después de un cambio de pasarela activa.</w:t>
      </w:r>
    </w:p>
    <w:p w14:paraId="48DC55E4" w14:textId="13ABB6D9" w:rsidR="00391171"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D74C63" w:rsidRPr="009D03A0">
        <w:t>siguientes</w:t>
      </w:r>
      <w:r w:rsidRPr="009D03A0">
        <w:t xml:space="preserve"> se llevarán a cabo sobre uno de los puestos de operador configurados. </w:t>
      </w:r>
      <w:r w:rsidR="00D74C63" w:rsidRPr="009D03A0">
        <w:t>Además,</w:t>
      </w:r>
      <w:r w:rsidRPr="009D03A0">
        <w:t xml:space="preserve"> será preciso tener configuradas y operativas en el sistema dos pasarelas complementarias (mismo identificador y distinta dirección IP) a las que nos referiremos como GW1 y GW2.</w:t>
      </w:r>
    </w:p>
    <w:p w14:paraId="3D9270FC" w14:textId="77777777" w:rsidR="00D74C63" w:rsidRDefault="00D74C63" w:rsidP="00391171"/>
    <w:p w14:paraId="24D9EAD6" w14:textId="5712C951" w:rsidR="00D74C63" w:rsidRDefault="00D74C63">
      <w:pPr>
        <w:spacing w:before="0" w:after="0" w:line="240" w:lineRule="auto"/>
        <w:jc w:val="left"/>
      </w:pPr>
      <w:r>
        <w:br w:type="page"/>
      </w:r>
    </w:p>
    <w:p w14:paraId="47D7D8A1" w14:textId="11FCFE0B" w:rsidR="00391171" w:rsidRDefault="00391171" w:rsidP="00391171">
      <w:pPr>
        <w:pStyle w:val="Ttulo2"/>
      </w:pPr>
      <w:bookmarkStart w:id="528" w:name="_Toc346622318"/>
      <w:bookmarkStart w:id="529" w:name="_Toc357060699"/>
      <w:bookmarkStart w:id="530" w:name="_Toc445195525"/>
      <w:bookmarkStart w:id="531" w:name="_Toc519068365"/>
      <w:bookmarkStart w:id="532" w:name="_Toc2687426"/>
      <w:bookmarkStart w:id="533" w:name="_Ref109714286"/>
      <w:bookmarkStart w:id="534" w:name="_Ref109715632"/>
      <w:bookmarkStart w:id="535" w:name="_Toc131162613"/>
      <w:r>
        <w:lastRenderedPageBreak/>
        <w:t>U5KI.HTWR.06.001. HMI Dualidad de pasarelas. O</w:t>
      </w:r>
      <w:r w:rsidRPr="009D03A0">
        <w:t>perativa radio</w:t>
      </w:r>
      <w:bookmarkEnd w:id="528"/>
      <w:r w:rsidRPr="009D03A0">
        <w:t>.</w:t>
      </w:r>
      <w:bookmarkEnd w:id="529"/>
      <w:r w:rsidRPr="009D03A0">
        <w:t xml:space="preserve"> </w:t>
      </w:r>
      <w:bookmarkStart w:id="536" w:name="OLE_LINK1"/>
      <w:bookmarkStart w:id="537" w:name="OLE_LINK2"/>
      <w:bookmarkStart w:id="538" w:name="OLE_LINK3"/>
      <w:bookmarkStart w:id="539" w:name="OLE_LINK4"/>
      <w:r w:rsidRPr="009D03A0">
        <w:t>(opcional)</w:t>
      </w:r>
      <w:bookmarkEnd w:id="530"/>
      <w:bookmarkEnd w:id="531"/>
      <w:bookmarkEnd w:id="532"/>
      <w:bookmarkEnd w:id="533"/>
      <w:bookmarkEnd w:id="534"/>
      <w:bookmarkEnd w:id="535"/>
      <w:bookmarkEnd w:id="536"/>
      <w:bookmarkEnd w:id="537"/>
      <w:bookmarkEnd w:id="538"/>
      <w:bookmarkEnd w:id="53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5A3D1ED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E2D4857" w14:textId="77777777" w:rsidR="00724F59" w:rsidRPr="006D61EF" w:rsidRDefault="00724F59" w:rsidP="006939F9">
            <w:pPr>
              <w:pStyle w:val="TextoTabla"/>
            </w:pPr>
          </w:p>
        </w:tc>
      </w:tr>
      <w:tr w:rsidR="00724F59" w:rsidRPr="006D61EF" w14:paraId="1F0778D5" w14:textId="77777777" w:rsidTr="006939F9">
        <w:trPr>
          <w:trHeight w:val="20"/>
          <w:jc w:val="center"/>
        </w:trPr>
        <w:tc>
          <w:tcPr>
            <w:tcW w:w="1971" w:type="dxa"/>
            <w:gridSpan w:val="2"/>
            <w:shd w:val="clear" w:color="auto" w:fill="D9D9D9" w:themeFill="background1" w:themeFillShade="D9"/>
          </w:tcPr>
          <w:p w14:paraId="75D564BD" w14:textId="77777777" w:rsidR="00724F59" w:rsidRPr="006D61EF" w:rsidRDefault="00724F59" w:rsidP="006939F9">
            <w:pPr>
              <w:pStyle w:val="TextoTabla"/>
              <w:rPr>
                <w:b/>
              </w:rPr>
            </w:pPr>
            <w:r w:rsidRPr="006D61EF">
              <w:rPr>
                <w:b/>
              </w:rPr>
              <w:t>Grupo</w:t>
            </w:r>
          </w:p>
        </w:tc>
        <w:tc>
          <w:tcPr>
            <w:tcW w:w="2371" w:type="dxa"/>
            <w:shd w:val="clear" w:color="auto" w:fill="auto"/>
          </w:tcPr>
          <w:p w14:paraId="168694CF" w14:textId="43044A86" w:rsidR="00724F59" w:rsidRPr="006D61EF" w:rsidRDefault="00D74C63" w:rsidP="006939F9">
            <w:pPr>
              <w:pStyle w:val="TextoTabla"/>
            </w:pPr>
            <w:r>
              <w:t>Funciones Especiales</w:t>
            </w:r>
          </w:p>
        </w:tc>
        <w:tc>
          <w:tcPr>
            <w:tcW w:w="2161" w:type="dxa"/>
            <w:shd w:val="clear" w:color="auto" w:fill="D9D9D9" w:themeFill="background1" w:themeFillShade="D9"/>
          </w:tcPr>
          <w:p w14:paraId="44077D46"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E5DC97B" w14:textId="1A9CD487" w:rsidR="00724F59" w:rsidRPr="006D61EF" w:rsidRDefault="00D74C63" w:rsidP="006939F9">
            <w:pPr>
              <w:pStyle w:val="TextoTabla"/>
            </w:pPr>
            <w:r w:rsidRPr="00D74C63">
              <w:t>U5KI.HTWR.06.001</w:t>
            </w:r>
          </w:p>
        </w:tc>
      </w:tr>
      <w:tr w:rsidR="00724F59" w:rsidRPr="00183B8E" w14:paraId="33E7EE4F" w14:textId="77777777" w:rsidTr="006939F9">
        <w:trPr>
          <w:trHeight w:val="20"/>
          <w:jc w:val="center"/>
        </w:trPr>
        <w:tc>
          <w:tcPr>
            <w:tcW w:w="1971" w:type="dxa"/>
            <w:gridSpan w:val="2"/>
            <w:shd w:val="clear" w:color="auto" w:fill="D9D9D9" w:themeFill="background1" w:themeFillShade="D9"/>
          </w:tcPr>
          <w:p w14:paraId="7CB354AC"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06C44DC3" w14:textId="7839B9D7" w:rsidR="00724F59" w:rsidRPr="006D61EF" w:rsidRDefault="00D74C63" w:rsidP="006939F9">
            <w:pPr>
              <w:pStyle w:val="TextoTabla"/>
            </w:pPr>
            <w:r>
              <w:t>Dualidad de Pasarelas. Operativa Radio.</w:t>
            </w:r>
          </w:p>
        </w:tc>
      </w:tr>
      <w:tr w:rsidR="00724F59" w:rsidRPr="00183B8E" w14:paraId="5E649683" w14:textId="77777777" w:rsidTr="006939F9">
        <w:trPr>
          <w:trHeight w:val="20"/>
          <w:jc w:val="center"/>
        </w:trPr>
        <w:tc>
          <w:tcPr>
            <w:tcW w:w="1971" w:type="dxa"/>
            <w:gridSpan w:val="2"/>
            <w:shd w:val="clear" w:color="auto" w:fill="D9D9D9" w:themeFill="background1" w:themeFillShade="D9"/>
          </w:tcPr>
          <w:p w14:paraId="63AE1694"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28A5095A" w14:textId="721CD305" w:rsidR="00724F59" w:rsidRPr="006D61EF" w:rsidRDefault="00D74C63" w:rsidP="006939F9">
            <w:pPr>
              <w:pStyle w:val="TextoTabla"/>
            </w:pPr>
            <w:r w:rsidRPr="00D74C63">
              <w:t>Comprobar que las comunicaciones con las distintas frecuencias relativas a una pasarela y su complementaria se reestablecen después de un cambio de principal/reserva en la misma.</w:t>
            </w:r>
          </w:p>
        </w:tc>
      </w:tr>
      <w:tr w:rsidR="00724F59" w:rsidRPr="006D61EF" w14:paraId="08994FB2" w14:textId="77777777" w:rsidTr="006939F9">
        <w:trPr>
          <w:trHeight w:val="20"/>
          <w:jc w:val="center"/>
        </w:trPr>
        <w:tc>
          <w:tcPr>
            <w:tcW w:w="1971" w:type="dxa"/>
            <w:gridSpan w:val="2"/>
            <w:shd w:val="clear" w:color="auto" w:fill="D9D9D9" w:themeFill="background1" w:themeFillShade="D9"/>
            <w:vAlign w:val="center"/>
          </w:tcPr>
          <w:p w14:paraId="53EF111B"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CE46AB5" w14:textId="77777777" w:rsidR="00D74C63" w:rsidRDefault="00D74C63" w:rsidP="00D74C63">
            <w:pPr>
              <w:pStyle w:val="TextoTabla"/>
            </w:pPr>
            <w:r>
              <w:t>Un puesto de operador configurado en modo NORMAL con JACKS insertados.</w:t>
            </w:r>
          </w:p>
          <w:p w14:paraId="31DE6C75" w14:textId="77777777" w:rsidR="00D74C63" w:rsidRDefault="00D74C63" w:rsidP="00D74C63">
            <w:pPr>
              <w:pStyle w:val="TextoTabla"/>
            </w:pPr>
            <w:r>
              <w:t>Puesto de Supervisión y Mantenimiento del U5KI operativo con la ventana de supervisión de pasarelas visible.</w:t>
            </w:r>
          </w:p>
          <w:p w14:paraId="3CF3A204" w14:textId="77777777" w:rsidR="00D74C63" w:rsidRDefault="00D74C63" w:rsidP="00D74C63">
            <w:pPr>
              <w:pStyle w:val="TextoTabla"/>
            </w:pPr>
            <w:r>
              <w:t>GW1 activa y GW2 en reserva.</w:t>
            </w:r>
          </w:p>
          <w:p w14:paraId="157019C5" w14:textId="63B7359F" w:rsidR="00724F59" w:rsidRPr="006D61EF" w:rsidRDefault="00D74C63" w:rsidP="00D74C63">
            <w:pPr>
              <w:pStyle w:val="TextoTabla"/>
            </w:pPr>
            <w:r>
              <w:t>Colaterales de Radio. El puesto tendrá configurados y operativos al menos un colateral radio cuyo recurso radio asociado pertenezca a la GW1</w:t>
            </w:r>
          </w:p>
        </w:tc>
      </w:tr>
      <w:tr w:rsidR="00724F59" w:rsidRPr="006D61EF" w14:paraId="3498D4AB" w14:textId="77777777" w:rsidTr="006939F9">
        <w:trPr>
          <w:trHeight w:val="20"/>
          <w:jc w:val="center"/>
        </w:trPr>
        <w:tc>
          <w:tcPr>
            <w:tcW w:w="695" w:type="dxa"/>
            <w:shd w:val="clear" w:color="auto" w:fill="BFBFBF" w:themeFill="background1" w:themeFillShade="BF"/>
          </w:tcPr>
          <w:p w14:paraId="7C930AD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0130C1B"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65C43E59" w14:textId="77777777" w:rsidR="00724F59" w:rsidRPr="006D61EF" w:rsidRDefault="00724F59" w:rsidP="006939F9">
            <w:pPr>
              <w:pStyle w:val="TextoTabla"/>
              <w:rPr>
                <w:b/>
              </w:rPr>
            </w:pPr>
            <w:r w:rsidRPr="006D61EF">
              <w:rPr>
                <w:b/>
              </w:rPr>
              <w:t>Resultado</w:t>
            </w:r>
          </w:p>
        </w:tc>
      </w:tr>
      <w:tr w:rsidR="00724F59" w:rsidRPr="006D61EF" w14:paraId="078323E1" w14:textId="77777777" w:rsidTr="006939F9">
        <w:trPr>
          <w:trHeight w:val="20"/>
          <w:jc w:val="center"/>
        </w:trPr>
        <w:tc>
          <w:tcPr>
            <w:tcW w:w="8188" w:type="dxa"/>
            <w:gridSpan w:val="5"/>
            <w:shd w:val="clear" w:color="auto" w:fill="D9D9D9" w:themeFill="background1" w:themeFillShade="D9"/>
          </w:tcPr>
          <w:p w14:paraId="66237305" w14:textId="77777777" w:rsidR="00724F59" w:rsidRPr="006D61EF" w:rsidRDefault="00724F59" w:rsidP="006939F9">
            <w:pPr>
              <w:pStyle w:val="TextoTabla"/>
              <w:rPr>
                <w:b/>
              </w:rPr>
            </w:pPr>
          </w:p>
        </w:tc>
        <w:tc>
          <w:tcPr>
            <w:tcW w:w="851" w:type="dxa"/>
            <w:shd w:val="clear" w:color="auto" w:fill="D9D9D9" w:themeFill="background1" w:themeFillShade="D9"/>
          </w:tcPr>
          <w:p w14:paraId="79006AEB"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2012ACFD" w14:textId="77777777" w:rsidR="00724F59" w:rsidRPr="006D61EF" w:rsidRDefault="00724F59" w:rsidP="006939F9">
            <w:pPr>
              <w:pStyle w:val="TextoTabla"/>
              <w:rPr>
                <w:b/>
              </w:rPr>
            </w:pPr>
            <w:r w:rsidRPr="006D61EF">
              <w:rPr>
                <w:b/>
              </w:rPr>
              <w:t>NO</w:t>
            </w:r>
          </w:p>
        </w:tc>
      </w:tr>
      <w:tr w:rsidR="00724F59" w:rsidRPr="00183B8E" w14:paraId="1495C090" w14:textId="77777777" w:rsidTr="006939F9">
        <w:trPr>
          <w:trHeight w:val="20"/>
          <w:jc w:val="center"/>
        </w:trPr>
        <w:tc>
          <w:tcPr>
            <w:tcW w:w="695" w:type="dxa"/>
            <w:tcBorders>
              <w:bottom w:val="single" w:sz="6" w:space="0" w:color="000000"/>
            </w:tcBorders>
            <w:shd w:val="clear" w:color="auto" w:fill="auto"/>
          </w:tcPr>
          <w:p w14:paraId="4D042A88"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33E07B4C" w14:textId="6A109BB7" w:rsidR="00724F59" w:rsidRPr="006D61EF" w:rsidRDefault="00D74C63" w:rsidP="006939F9">
            <w:pPr>
              <w:pStyle w:val="TextoTabla"/>
            </w:pPr>
            <w:r w:rsidRPr="00D74C63">
              <w:t>Comprobar que las comunicaciones radio por las frecuencias configuradas en la GW1 funcionan con normalidad.</w:t>
            </w:r>
          </w:p>
        </w:tc>
        <w:tc>
          <w:tcPr>
            <w:tcW w:w="851" w:type="dxa"/>
            <w:tcBorders>
              <w:bottom w:val="single" w:sz="6" w:space="0" w:color="000000"/>
            </w:tcBorders>
            <w:shd w:val="clear" w:color="auto" w:fill="auto"/>
          </w:tcPr>
          <w:p w14:paraId="45E6EEE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768A52E" w14:textId="77777777" w:rsidR="00724F59" w:rsidRPr="006D61EF" w:rsidRDefault="00724F59" w:rsidP="006939F9">
            <w:pPr>
              <w:pStyle w:val="TextoTabla"/>
            </w:pPr>
          </w:p>
        </w:tc>
      </w:tr>
      <w:tr w:rsidR="00724F59" w:rsidRPr="00183B8E" w14:paraId="2A5E5A4E" w14:textId="77777777" w:rsidTr="006939F9">
        <w:trPr>
          <w:trHeight w:val="20"/>
          <w:jc w:val="center"/>
        </w:trPr>
        <w:tc>
          <w:tcPr>
            <w:tcW w:w="695" w:type="dxa"/>
            <w:tcBorders>
              <w:bottom w:val="single" w:sz="6" w:space="0" w:color="000000"/>
            </w:tcBorders>
            <w:shd w:val="clear" w:color="auto" w:fill="auto"/>
          </w:tcPr>
          <w:p w14:paraId="50090889"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59960C4" w14:textId="281AAF8C" w:rsidR="00724F59" w:rsidRPr="006D61EF" w:rsidRDefault="00D74C63" w:rsidP="006939F9">
            <w:pPr>
              <w:pStyle w:val="TextoTabla"/>
            </w:pPr>
            <w:r w:rsidRPr="00D74C63">
              <w:t>Desde el puesto de Supervisión y Mantenimiento del U5KI, cambiar de pasarela activa de la GW1 a la GW2.</w:t>
            </w:r>
          </w:p>
        </w:tc>
        <w:tc>
          <w:tcPr>
            <w:tcW w:w="851" w:type="dxa"/>
            <w:tcBorders>
              <w:bottom w:val="single" w:sz="6" w:space="0" w:color="000000"/>
            </w:tcBorders>
            <w:shd w:val="clear" w:color="auto" w:fill="auto"/>
          </w:tcPr>
          <w:p w14:paraId="6821EF6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8E95492" w14:textId="77777777" w:rsidR="00724F59" w:rsidRPr="006D61EF" w:rsidRDefault="00724F59" w:rsidP="006939F9">
            <w:pPr>
              <w:pStyle w:val="TextoTabla"/>
            </w:pPr>
          </w:p>
        </w:tc>
      </w:tr>
      <w:tr w:rsidR="00724F59" w:rsidRPr="00183B8E" w14:paraId="3545228B" w14:textId="77777777" w:rsidTr="006939F9">
        <w:trPr>
          <w:trHeight w:val="20"/>
          <w:jc w:val="center"/>
        </w:trPr>
        <w:tc>
          <w:tcPr>
            <w:tcW w:w="695" w:type="dxa"/>
            <w:tcBorders>
              <w:bottom w:val="single" w:sz="6" w:space="0" w:color="000000"/>
            </w:tcBorders>
            <w:shd w:val="clear" w:color="auto" w:fill="auto"/>
          </w:tcPr>
          <w:p w14:paraId="00BB2028"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25CD4C64" w14:textId="4FBDFE0E" w:rsidR="00724F59" w:rsidRPr="006D61EF" w:rsidRDefault="00D74C63" w:rsidP="006939F9">
            <w:pPr>
              <w:pStyle w:val="TextoTabla"/>
            </w:pPr>
            <w:r w:rsidRPr="00D74C63">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4FF8521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4727026" w14:textId="77777777" w:rsidR="00724F59" w:rsidRPr="006D61EF" w:rsidRDefault="00724F59" w:rsidP="006939F9">
            <w:pPr>
              <w:pStyle w:val="TextoTabla"/>
            </w:pPr>
          </w:p>
        </w:tc>
      </w:tr>
      <w:tr w:rsidR="00724F59" w:rsidRPr="00183B8E" w14:paraId="3795CB1A" w14:textId="77777777" w:rsidTr="006939F9">
        <w:trPr>
          <w:trHeight w:val="20"/>
          <w:jc w:val="center"/>
        </w:trPr>
        <w:tc>
          <w:tcPr>
            <w:tcW w:w="695" w:type="dxa"/>
            <w:tcBorders>
              <w:bottom w:val="single" w:sz="6" w:space="0" w:color="000000"/>
            </w:tcBorders>
            <w:shd w:val="clear" w:color="auto" w:fill="auto"/>
          </w:tcPr>
          <w:p w14:paraId="384B05F0"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312FA10E" w14:textId="1336ED59" w:rsidR="00724F59" w:rsidRPr="006D61EF" w:rsidRDefault="00D74C63" w:rsidP="006939F9">
            <w:pPr>
              <w:pStyle w:val="TextoTabla"/>
            </w:pPr>
            <w:r w:rsidRPr="00D74C63">
              <w:t>En el puesto de operador, los canales de radio afectados pasan momentáneamente por el estado de inhabilitados (aspas rojas sobre los botones de los colaterales radio) para quedar habilitados definitivamente una vez la GW2 pasa al estado de activa.</w:t>
            </w:r>
          </w:p>
        </w:tc>
        <w:tc>
          <w:tcPr>
            <w:tcW w:w="851" w:type="dxa"/>
            <w:tcBorders>
              <w:bottom w:val="single" w:sz="6" w:space="0" w:color="000000"/>
            </w:tcBorders>
            <w:shd w:val="clear" w:color="auto" w:fill="auto"/>
          </w:tcPr>
          <w:p w14:paraId="0B4259E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B7F8ECB" w14:textId="77777777" w:rsidR="00724F59" w:rsidRPr="006D61EF" w:rsidRDefault="00724F59" w:rsidP="006939F9">
            <w:pPr>
              <w:pStyle w:val="TextoTabla"/>
            </w:pPr>
          </w:p>
        </w:tc>
      </w:tr>
      <w:tr w:rsidR="00724F59" w:rsidRPr="006D61EF" w14:paraId="7E6CE774" w14:textId="77777777" w:rsidTr="006939F9">
        <w:trPr>
          <w:trHeight w:val="20"/>
          <w:jc w:val="center"/>
        </w:trPr>
        <w:tc>
          <w:tcPr>
            <w:tcW w:w="695" w:type="dxa"/>
            <w:tcBorders>
              <w:bottom w:val="single" w:sz="6" w:space="0" w:color="000000"/>
            </w:tcBorders>
            <w:shd w:val="clear" w:color="auto" w:fill="auto"/>
          </w:tcPr>
          <w:p w14:paraId="089D779F"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1C02B3B4" w14:textId="73D80BEC" w:rsidR="00724F59" w:rsidRPr="006D61EF" w:rsidRDefault="00D74C63" w:rsidP="006939F9">
            <w:pPr>
              <w:pStyle w:val="TextoTabla"/>
            </w:pPr>
            <w:r w:rsidRPr="00D74C63">
              <w:t>Comprobar que las comunicaciones radio por estas frecuencias funcionan con normalidad.</w:t>
            </w:r>
          </w:p>
        </w:tc>
        <w:tc>
          <w:tcPr>
            <w:tcW w:w="851" w:type="dxa"/>
            <w:tcBorders>
              <w:bottom w:val="single" w:sz="6" w:space="0" w:color="000000"/>
            </w:tcBorders>
            <w:shd w:val="clear" w:color="auto" w:fill="auto"/>
          </w:tcPr>
          <w:p w14:paraId="2EB4C8E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88CD8FA" w14:textId="77777777" w:rsidR="00724F59" w:rsidRPr="006D61EF" w:rsidRDefault="00724F59" w:rsidP="006939F9">
            <w:pPr>
              <w:pStyle w:val="TextoTabla"/>
            </w:pPr>
          </w:p>
        </w:tc>
      </w:tr>
      <w:tr w:rsidR="00724F59" w:rsidRPr="00183B8E" w14:paraId="34B77B38" w14:textId="77777777" w:rsidTr="006939F9">
        <w:trPr>
          <w:trHeight w:val="20"/>
          <w:jc w:val="center"/>
        </w:trPr>
        <w:tc>
          <w:tcPr>
            <w:tcW w:w="695" w:type="dxa"/>
            <w:tcBorders>
              <w:bottom w:val="single" w:sz="6" w:space="0" w:color="000000"/>
            </w:tcBorders>
            <w:shd w:val="clear" w:color="auto" w:fill="auto"/>
          </w:tcPr>
          <w:p w14:paraId="5322430D"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64732E93" w14:textId="77777777" w:rsidR="00724F59" w:rsidRPr="006D61EF" w:rsidRDefault="00724F59" w:rsidP="006939F9">
            <w:pPr>
              <w:pStyle w:val="TextoTabla"/>
            </w:pPr>
          </w:p>
        </w:tc>
        <w:tc>
          <w:tcPr>
            <w:tcW w:w="851" w:type="dxa"/>
            <w:tcBorders>
              <w:bottom w:val="single" w:sz="6" w:space="0" w:color="000000"/>
            </w:tcBorders>
            <w:shd w:val="clear" w:color="auto" w:fill="auto"/>
          </w:tcPr>
          <w:p w14:paraId="31CEA9F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05B96DD" w14:textId="77777777" w:rsidR="00724F59" w:rsidRPr="006D61EF" w:rsidRDefault="00724F59" w:rsidP="006939F9">
            <w:pPr>
              <w:pStyle w:val="TextoTabla"/>
            </w:pPr>
          </w:p>
        </w:tc>
      </w:tr>
      <w:tr w:rsidR="00724F59" w:rsidRPr="00183B8E" w14:paraId="38AA0C9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DFEF280" w14:textId="77777777" w:rsidR="00724F59" w:rsidRPr="006D61EF" w:rsidRDefault="00724F59" w:rsidP="006939F9">
            <w:pPr>
              <w:pStyle w:val="TextoTabla"/>
            </w:pPr>
            <w:r w:rsidRPr="006D61EF">
              <w:t xml:space="preserve"> </w:t>
            </w:r>
          </w:p>
        </w:tc>
      </w:tr>
    </w:tbl>
    <w:p w14:paraId="31AA9E46" w14:textId="77777777" w:rsidR="00724F59" w:rsidRPr="00724F59" w:rsidRDefault="00724F59" w:rsidP="00724F59"/>
    <w:p w14:paraId="4F4AD53A" w14:textId="77777777" w:rsidR="00D74C63" w:rsidRDefault="00D74C63">
      <w:pPr>
        <w:spacing w:before="0" w:after="0" w:line="240" w:lineRule="auto"/>
        <w:jc w:val="left"/>
        <w:rPr>
          <w:u w:val="single"/>
        </w:rPr>
      </w:pPr>
      <w:r>
        <w:rPr>
          <w:u w:val="single"/>
        </w:rPr>
        <w:br w:type="page"/>
      </w:r>
    </w:p>
    <w:p w14:paraId="1F08D6E9" w14:textId="04E3010B" w:rsidR="00391171" w:rsidRDefault="00391171" w:rsidP="00391171">
      <w:pPr>
        <w:pStyle w:val="Ttulo2"/>
      </w:pPr>
      <w:bookmarkStart w:id="540" w:name="_Toc346622319"/>
      <w:bookmarkStart w:id="541" w:name="_Toc357060700"/>
      <w:bookmarkStart w:id="542" w:name="_Toc445195526"/>
      <w:bookmarkStart w:id="543" w:name="_Toc519068366"/>
      <w:bookmarkStart w:id="544" w:name="_Toc2687427"/>
      <w:bookmarkStart w:id="545" w:name="_Ref109714294"/>
      <w:bookmarkStart w:id="546" w:name="_Ref109715638"/>
      <w:bookmarkStart w:id="547" w:name="_Toc131162614"/>
      <w:r>
        <w:lastRenderedPageBreak/>
        <w:t>U5KI.HTWR.06.002. HMI Dualidad de pasarelas. O</w:t>
      </w:r>
      <w:r w:rsidRPr="009D03A0">
        <w:t>perativa acceso directo</w:t>
      </w:r>
      <w:bookmarkEnd w:id="540"/>
      <w:r w:rsidRPr="009D03A0">
        <w:t>.</w:t>
      </w:r>
      <w:bookmarkEnd w:id="541"/>
      <w:r w:rsidRPr="009D03A0">
        <w:t xml:space="preserve"> (opcional)</w:t>
      </w:r>
      <w:bookmarkEnd w:id="542"/>
      <w:bookmarkEnd w:id="543"/>
      <w:bookmarkEnd w:id="544"/>
      <w:bookmarkEnd w:id="545"/>
      <w:bookmarkEnd w:id="546"/>
      <w:bookmarkEnd w:id="5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0B3E4C5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F53C1CB" w14:textId="77777777" w:rsidR="00D74C63" w:rsidRPr="006D61EF" w:rsidRDefault="00D74C63" w:rsidP="006939F9">
            <w:pPr>
              <w:pStyle w:val="TextoTabla"/>
            </w:pPr>
          </w:p>
        </w:tc>
      </w:tr>
      <w:tr w:rsidR="00D74C63" w:rsidRPr="006D61EF" w14:paraId="2FD3C2A9" w14:textId="77777777" w:rsidTr="006939F9">
        <w:trPr>
          <w:trHeight w:val="20"/>
          <w:jc w:val="center"/>
        </w:trPr>
        <w:tc>
          <w:tcPr>
            <w:tcW w:w="1971" w:type="dxa"/>
            <w:gridSpan w:val="2"/>
            <w:shd w:val="clear" w:color="auto" w:fill="D9D9D9" w:themeFill="background1" w:themeFillShade="D9"/>
          </w:tcPr>
          <w:p w14:paraId="70032C92" w14:textId="77777777" w:rsidR="00D74C63" w:rsidRPr="006D61EF" w:rsidRDefault="00D74C63" w:rsidP="006939F9">
            <w:pPr>
              <w:pStyle w:val="TextoTabla"/>
              <w:rPr>
                <w:b/>
              </w:rPr>
            </w:pPr>
            <w:r w:rsidRPr="006D61EF">
              <w:rPr>
                <w:b/>
              </w:rPr>
              <w:t>Grupo</w:t>
            </w:r>
          </w:p>
        </w:tc>
        <w:tc>
          <w:tcPr>
            <w:tcW w:w="2371" w:type="dxa"/>
            <w:shd w:val="clear" w:color="auto" w:fill="auto"/>
          </w:tcPr>
          <w:p w14:paraId="44D1D91F" w14:textId="18F40215" w:rsidR="00D74C63" w:rsidRPr="006D61EF" w:rsidRDefault="00365D0C" w:rsidP="006939F9">
            <w:pPr>
              <w:pStyle w:val="TextoTabla"/>
            </w:pPr>
            <w:r>
              <w:t>Funciones Especiales</w:t>
            </w:r>
          </w:p>
        </w:tc>
        <w:tc>
          <w:tcPr>
            <w:tcW w:w="2161" w:type="dxa"/>
            <w:shd w:val="clear" w:color="auto" w:fill="D9D9D9" w:themeFill="background1" w:themeFillShade="D9"/>
          </w:tcPr>
          <w:p w14:paraId="41834C4F"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65134891" w14:textId="029D7A87" w:rsidR="00D74C63" w:rsidRPr="006D61EF" w:rsidRDefault="00365D0C" w:rsidP="006939F9">
            <w:pPr>
              <w:pStyle w:val="TextoTabla"/>
            </w:pPr>
            <w:r w:rsidRPr="00365D0C">
              <w:t>U5KI.HTWR.06.002</w:t>
            </w:r>
          </w:p>
        </w:tc>
      </w:tr>
      <w:tr w:rsidR="00D74C63" w:rsidRPr="00183B8E" w14:paraId="4FD4BACE" w14:textId="77777777" w:rsidTr="006939F9">
        <w:trPr>
          <w:trHeight w:val="20"/>
          <w:jc w:val="center"/>
        </w:trPr>
        <w:tc>
          <w:tcPr>
            <w:tcW w:w="1971" w:type="dxa"/>
            <w:gridSpan w:val="2"/>
            <w:shd w:val="clear" w:color="auto" w:fill="D9D9D9" w:themeFill="background1" w:themeFillShade="D9"/>
          </w:tcPr>
          <w:p w14:paraId="69DF9B05"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424AEF8D" w14:textId="34719D63" w:rsidR="00D74C63" w:rsidRPr="006D61EF" w:rsidRDefault="00365D0C" w:rsidP="006939F9">
            <w:pPr>
              <w:pStyle w:val="TextoTabla"/>
            </w:pPr>
            <w:r w:rsidRPr="00365D0C">
              <w:t>HMI Dualidad De Pasarelas. Operativa Acceso Directo. (Opcional)</w:t>
            </w:r>
          </w:p>
        </w:tc>
      </w:tr>
      <w:tr w:rsidR="00D74C63" w:rsidRPr="00183B8E" w14:paraId="6DE53DCD" w14:textId="77777777" w:rsidTr="006939F9">
        <w:trPr>
          <w:trHeight w:val="20"/>
          <w:jc w:val="center"/>
        </w:trPr>
        <w:tc>
          <w:tcPr>
            <w:tcW w:w="1971" w:type="dxa"/>
            <w:gridSpan w:val="2"/>
            <w:shd w:val="clear" w:color="auto" w:fill="D9D9D9" w:themeFill="background1" w:themeFillShade="D9"/>
          </w:tcPr>
          <w:p w14:paraId="2F0F4EB9"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794BD988" w14:textId="0175F5B2" w:rsidR="00D74C63" w:rsidRPr="006D61EF" w:rsidRDefault="00365D0C" w:rsidP="006939F9">
            <w:pPr>
              <w:pStyle w:val="TextoTabla"/>
            </w:pPr>
            <w:r w:rsidRPr="00365D0C">
              <w:t>Comprobar que las comunicaciones con los distintos interfaces telefónicos relativos a una pasarela y su complementaria se reestablecen después de un cambio de principal/reserva en la misma.</w:t>
            </w:r>
          </w:p>
        </w:tc>
      </w:tr>
      <w:tr w:rsidR="00D74C63" w:rsidRPr="006D61EF" w14:paraId="0BCC89E1" w14:textId="77777777" w:rsidTr="006939F9">
        <w:trPr>
          <w:trHeight w:val="20"/>
          <w:jc w:val="center"/>
        </w:trPr>
        <w:tc>
          <w:tcPr>
            <w:tcW w:w="1971" w:type="dxa"/>
            <w:gridSpan w:val="2"/>
            <w:shd w:val="clear" w:color="auto" w:fill="D9D9D9" w:themeFill="background1" w:themeFillShade="D9"/>
            <w:vAlign w:val="center"/>
          </w:tcPr>
          <w:p w14:paraId="0E80C402"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6A0B11C7" w14:textId="77777777" w:rsidR="00365D0C" w:rsidRDefault="00365D0C" w:rsidP="00365D0C">
            <w:pPr>
              <w:pStyle w:val="TextoTabla"/>
            </w:pPr>
            <w:r>
              <w:t>Un puesto de operador configurado en modo NORMAL con JACKS insertados.</w:t>
            </w:r>
          </w:p>
          <w:p w14:paraId="45B5E39F" w14:textId="77777777" w:rsidR="00365D0C" w:rsidRDefault="00365D0C" w:rsidP="00365D0C">
            <w:pPr>
              <w:pStyle w:val="TextoTabla"/>
            </w:pPr>
            <w:r>
              <w:t>Puesto de Supervisión y Mantenimiento del U5KI operativo con la ventana de supervisión de pasarelas visible.</w:t>
            </w:r>
          </w:p>
          <w:p w14:paraId="6DEA2CEA" w14:textId="77777777" w:rsidR="00365D0C" w:rsidRDefault="00365D0C" w:rsidP="00365D0C">
            <w:pPr>
              <w:pStyle w:val="TextoTabla"/>
            </w:pPr>
            <w:r>
              <w:t>GW1 activa y GW2 en reserva.</w:t>
            </w:r>
          </w:p>
          <w:p w14:paraId="4BCA0B43" w14:textId="77777777" w:rsidR="00365D0C" w:rsidRDefault="00365D0C" w:rsidP="00365D0C">
            <w:pPr>
              <w:pStyle w:val="TextoTabla"/>
            </w:pPr>
            <w:r>
              <w:t>Colaterales de Telefonía.</w:t>
            </w:r>
          </w:p>
          <w:p w14:paraId="211EE5BB" w14:textId="0816FCDD" w:rsidR="00365D0C" w:rsidRDefault="00365D0C" w:rsidP="00365D0C">
            <w:pPr>
              <w:pStyle w:val="TextoTabla"/>
            </w:pPr>
            <w:r>
              <w:t>El puesto tendrá configurados y operativos al menos un colateral telefónico que pertenezcan a la GW1 de los siguientes tipos:</w:t>
            </w:r>
          </w:p>
          <w:p w14:paraId="395FE8FD" w14:textId="77777777" w:rsidR="00365D0C" w:rsidRDefault="00365D0C" w:rsidP="00A3312E">
            <w:pPr>
              <w:pStyle w:val="TextoTabla"/>
              <w:numPr>
                <w:ilvl w:val="0"/>
                <w:numId w:val="162"/>
              </w:numPr>
            </w:pPr>
            <w:r>
              <w:t>Teléfono BL.</w:t>
            </w:r>
          </w:p>
          <w:p w14:paraId="2F79F246" w14:textId="77777777" w:rsidR="00365D0C" w:rsidRDefault="00365D0C" w:rsidP="00A3312E">
            <w:pPr>
              <w:pStyle w:val="TextoTabla"/>
              <w:numPr>
                <w:ilvl w:val="0"/>
                <w:numId w:val="162"/>
              </w:numPr>
            </w:pPr>
            <w:r>
              <w:t>Teléfono BC.</w:t>
            </w:r>
          </w:p>
          <w:p w14:paraId="74504264" w14:textId="77777777" w:rsidR="00365D0C" w:rsidRDefault="00365D0C" w:rsidP="00A3312E">
            <w:pPr>
              <w:pStyle w:val="TextoTabla"/>
              <w:numPr>
                <w:ilvl w:val="0"/>
                <w:numId w:val="162"/>
              </w:numPr>
            </w:pPr>
            <w:r>
              <w:t>Línea PABX.</w:t>
            </w:r>
          </w:p>
          <w:p w14:paraId="7CEC2ECE" w14:textId="460FE3CC" w:rsidR="00D74C63" w:rsidRPr="006D61EF" w:rsidRDefault="00365D0C" w:rsidP="00A3312E">
            <w:pPr>
              <w:pStyle w:val="TextoTabla"/>
              <w:numPr>
                <w:ilvl w:val="0"/>
                <w:numId w:val="162"/>
              </w:numPr>
            </w:pPr>
            <w:r>
              <w:t>Colateral R2 (Equipo ETM).</w:t>
            </w:r>
          </w:p>
        </w:tc>
      </w:tr>
      <w:tr w:rsidR="00D74C63" w:rsidRPr="006D61EF" w14:paraId="538C4849" w14:textId="77777777" w:rsidTr="006939F9">
        <w:trPr>
          <w:trHeight w:val="20"/>
          <w:jc w:val="center"/>
        </w:trPr>
        <w:tc>
          <w:tcPr>
            <w:tcW w:w="695" w:type="dxa"/>
            <w:shd w:val="clear" w:color="auto" w:fill="BFBFBF" w:themeFill="background1" w:themeFillShade="BF"/>
          </w:tcPr>
          <w:p w14:paraId="40D225B9"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8FE11C2"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25FC1A5E" w14:textId="77777777" w:rsidR="00D74C63" w:rsidRPr="006D61EF" w:rsidRDefault="00D74C63" w:rsidP="006939F9">
            <w:pPr>
              <w:pStyle w:val="TextoTabla"/>
              <w:rPr>
                <w:b/>
              </w:rPr>
            </w:pPr>
            <w:r w:rsidRPr="006D61EF">
              <w:rPr>
                <w:b/>
              </w:rPr>
              <w:t>Resultado</w:t>
            </w:r>
          </w:p>
        </w:tc>
      </w:tr>
      <w:tr w:rsidR="00D74C63" w:rsidRPr="006D61EF" w14:paraId="65FC89AE" w14:textId="77777777" w:rsidTr="006939F9">
        <w:trPr>
          <w:trHeight w:val="20"/>
          <w:jc w:val="center"/>
        </w:trPr>
        <w:tc>
          <w:tcPr>
            <w:tcW w:w="8188" w:type="dxa"/>
            <w:gridSpan w:val="5"/>
            <w:shd w:val="clear" w:color="auto" w:fill="D9D9D9" w:themeFill="background1" w:themeFillShade="D9"/>
          </w:tcPr>
          <w:p w14:paraId="47BE04F1" w14:textId="77777777" w:rsidR="00D74C63" w:rsidRPr="006D61EF" w:rsidRDefault="00D74C63" w:rsidP="006939F9">
            <w:pPr>
              <w:pStyle w:val="TextoTabla"/>
              <w:rPr>
                <w:b/>
              </w:rPr>
            </w:pPr>
          </w:p>
        </w:tc>
        <w:tc>
          <w:tcPr>
            <w:tcW w:w="851" w:type="dxa"/>
            <w:shd w:val="clear" w:color="auto" w:fill="D9D9D9" w:themeFill="background1" w:themeFillShade="D9"/>
          </w:tcPr>
          <w:p w14:paraId="5FD06505"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58C057FE" w14:textId="77777777" w:rsidR="00D74C63" w:rsidRPr="006D61EF" w:rsidRDefault="00D74C63" w:rsidP="006939F9">
            <w:pPr>
              <w:pStyle w:val="TextoTabla"/>
              <w:rPr>
                <w:b/>
              </w:rPr>
            </w:pPr>
            <w:r w:rsidRPr="006D61EF">
              <w:rPr>
                <w:b/>
              </w:rPr>
              <w:t>NO</w:t>
            </w:r>
          </w:p>
        </w:tc>
      </w:tr>
      <w:tr w:rsidR="00D74C63" w:rsidRPr="00183B8E" w14:paraId="50FB4E17" w14:textId="77777777" w:rsidTr="006939F9">
        <w:trPr>
          <w:trHeight w:val="20"/>
          <w:jc w:val="center"/>
        </w:trPr>
        <w:tc>
          <w:tcPr>
            <w:tcW w:w="695" w:type="dxa"/>
            <w:tcBorders>
              <w:bottom w:val="single" w:sz="6" w:space="0" w:color="000000"/>
            </w:tcBorders>
            <w:shd w:val="clear" w:color="auto" w:fill="auto"/>
          </w:tcPr>
          <w:p w14:paraId="243AD352"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7FC9B4F8" w14:textId="03B25A60" w:rsidR="00D74C63" w:rsidRPr="006D61EF" w:rsidRDefault="00365D0C" w:rsidP="006939F9">
            <w:pPr>
              <w:pStyle w:val="TextoTabla"/>
            </w:pPr>
            <w:r w:rsidRPr="00365D0C">
              <w:t>Comprobar que las comunicaciones telefónicas por estos colaterales configurados en la GW1 funcionan con normalidad.</w:t>
            </w:r>
          </w:p>
        </w:tc>
        <w:tc>
          <w:tcPr>
            <w:tcW w:w="851" w:type="dxa"/>
            <w:tcBorders>
              <w:bottom w:val="single" w:sz="6" w:space="0" w:color="000000"/>
            </w:tcBorders>
            <w:shd w:val="clear" w:color="auto" w:fill="auto"/>
          </w:tcPr>
          <w:p w14:paraId="78309988" w14:textId="77777777" w:rsidR="00D74C63" w:rsidRPr="006D61EF" w:rsidRDefault="00D74C63" w:rsidP="006939F9">
            <w:pPr>
              <w:pStyle w:val="TextoTabla"/>
            </w:pPr>
          </w:p>
        </w:tc>
        <w:tc>
          <w:tcPr>
            <w:tcW w:w="850" w:type="dxa"/>
            <w:tcBorders>
              <w:bottom w:val="single" w:sz="6" w:space="0" w:color="000000"/>
            </w:tcBorders>
            <w:shd w:val="clear" w:color="auto" w:fill="auto"/>
          </w:tcPr>
          <w:p w14:paraId="7B7EF7F4" w14:textId="77777777" w:rsidR="00D74C63" w:rsidRPr="006D61EF" w:rsidRDefault="00D74C63" w:rsidP="006939F9">
            <w:pPr>
              <w:pStyle w:val="TextoTabla"/>
            </w:pPr>
          </w:p>
        </w:tc>
      </w:tr>
      <w:tr w:rsidR="00D74C63" w:rsidRPr="00183B8E" w14:paraId="49207A89" w14:textId="77777777" w:rsidTr="006939F9">
        <w:trPr>
          <w:trHeight w:val="20"/>
          <w:jc w:val="center"/>
        </w:trPr>
        <w:tc>
          <w:tcPr>
            <w:tcW w:w="695" w:type="dxa"/>
            <w:tcBorders>
              <w:bottom w:val="single" w:sz="6" w:space="0" w:color="000000"/>
            </w:tcBorders>
            <w:shd w:val="clear" w:color="auto" w:fill="auto"/>
          </w:tcPr>
          <w:p w14:paraId="53EFAB56" w14:textId="77777777" w:rsidR="00D74C63" w:rsidRPr="006D61EF" w:rsidRDefault="00D74C63" w:rsidP="006939F9">
            <w:pPr>
              <w:pStyle w:val="TextoTabla"/>
            </w:pPr>
            <w:r w:rsidRPr="006D61EF">
              <w:t>2</w:t>
            </w:r>
          </w:p>
        </w:tc>
        <w:tc>
          <w:tcPr>
            <w:tcW w:w="7493" w:type="dxa"/>
            <w:gridSpan w:val="4"/>
            <w:tcBorders>
              <w:bottom w:val="single" w:sz="6" w:space="0" w:color="000000"/>
            </w:tcBorders>
            <w:shd w:val="clear" w:color="auto" w:fill="auto"/>
          </w:tcPr>
          <w:p w14:paraId="2C8CDA0F" w14:textId="516E9FFD" w:rsidR="00D74C63" w:rsidRPr="006D61EF" w:rsidRDefault="00365D0C" w:rsidP="006939F9">
            <w:pPr>
              <w:pStyle w:val="TextoTabla"/>
            </w:pPr>
            <w:r w:rsidRPr="00365D0C">
              <w:t>Desde el puesto de Supervisión y Mantenimiento del U5KI, cambiar de pasarela activa de la GW1 a la GW2.</w:t>
            </w:r>
          </w:p>
        </w:tc>
        <w:tc>
          <w:tcPr>
            <w:tcW w:w="851" w:type="dxa"/>
            <w:tcBorders>
              <w:bottom w:val="single" w:sz="6" w:space="0" w:color="000000"/>
            </w:tcBorders>
            <w:shd w:val="clear" w:color="auto" w:fill="auto"/>
          </w:tcPr>
          <w:p w14:paraId="329646CB"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A26AF50" w14:textId="77777777" w:rsidR="00D74C63" w:rsidRPr="006D61EF" w:rsidRDefault="00D74C63" w:rsidP="006939F9">
            <w:pPr>
              <w:pStyle w:val="TextoTabla"/>
            </w:pPr>
          </w:p>
        </w:tc>
      </w:tr>
      <w:tr w:rsidR="00D74C63" w:rsidRPr="00183B8E" w14:paraId="371A12FB" w14:textId="77777777" w:rsidTr="006939F9">
        <w:trPr>
          <w:trHeight w:val="20"/>
          <w:jc w:val="center"/>
        </w:trPr>
        <w:tc>
          <w:tcPr>
            <w:tcW w:w="695" w:type="dxa"/>
            <w:tcBorders>
              <w:bottom w:val="single" w:sz="6" w:space="0" w:color="000000"/>
            </w:tcBorders>
            <w:shd w:val="clear" w:color="auto" w:fill="auto"/>
          </w:tcPr>
          <w:p w14:paraId="7E09B7E0" w14:textId="77777777" w:rsidR="00D74C63" w:rsidRPr="006D61EF" w:rsidRDefault="00D74C63" w:rsidP="006939F9">
            <w:pPr>
              <w:pStyle w:val="TextoTabla"/>
            </w:pPr>
            <w:r w:rsidRPr="006D61EF">
              <w:t>3</w:t>
            </w:r>
          </w:p>
        </w:tc>
        <w:tc>
          <w:tcPr>
            <w:tcW w:w="7493" w:type="dxa"/>
            <w:gridSpan w:val="4"/>
            <w:tcBorders>
              <w:bottom w:val="single" w:sz="6" w:space="0" w:color="000000"/>
            </w:tcBorders>
            <w:shd w:val="clear" w:color="auto" w:fill="auto"/>
          </w:tcPr>
          <w:p w14:paraId="55E011F9" w14:textId="51F10B7E" w:rsidR="00D74C63" w:rsidRPr="006D61EF" w:rsidRDefault="00365D0C" w:rsidP="006939F9">
            <w:pPr>
              <w:pStyle w:val="TextoTabla"/>
            </w:pPr>
            <w:r w:rsidRPr="00365D0C">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101E523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76445913" w14:textId="77777777" w:rsidR="00D74C63" w:rsidRPr="006D61EF" w:rsidRDefault="00D74C63" w:rsidP="006939F9">
            <w:pPr>
              <w:pStyle w:val="TextoTabla"/>
            </w:pPr>
          </w:p>
        </w:tc>
      </w:tr>
      <w:tr w:rsidR="00D74C63" w:rsidRPr="00183B8E" w14:paraId="71D7931B" w14:textId="77777777" w:rsidTr="006939F9">
        <w:trPr>
          <w:trHeight w:val="20"/>
          <w:jc w:val="center"/>
        </w:trPr>
        <w:tc>
          <w:tcPr>
            <w:tcW w:w="695" w:type="dxa"/>
            <w:tcBorders>
              <w:bottom w:val="single" w:sz="6" w:space="0" w:color="000000"/>
            </w:tcBorders>
            <w:shd w:val="clear" w:color="auto" w:fill="auto"/>
          </w:tcPr>
          <w:p w14:paraId="7E57025E" w14:textId="77777777" w:rsidR="00D74C63" w:rsidRPr="006D61EF" w:rsidRDefault="00D74C63" w:rsidP="006939F9">
            <w:pPr>
              <w:pStyle w:val="TextoTabla"/>
            </w:pPr>
            <w:r w:rsidRPr="006D61EF">
              <w:t>4</w:t>
            </w:r>
          </w:p>
        </w:tc>
        <w:tc>
          <w:tcPr>
            <w:tcW w:w="7493" w:type="dxa"/>
            <w:gridSpan w:val="4"/>
            <w:tcBorders>
              <w:bottom w:val="single" w:sz="6" w:space="0" w:color="000000"/>
            </w:tcBorders>
            <w:shd w:val="clear" w:color="auto" w:fill="auto"/>
          </w:tcPr>
          <w:p w14:paraId="6B02D285" w14:textId="2A0E4E16" w:rsidR="00D74C63" w:rsidRPr="006D61EF" w:rsidRDefault="00365D0C" w:rsidP="006939F9">
            <w:pPr>
              <w:pStyle w:val="TextoTabla"/>
            </w:pPr>
            <w:r w:rsidRPr="00365D0C">
              <w:t>En el puesto de operador, los colaterales telefónicos afectados pasan momentáneamente por el estado de inhabilitados (aspas rojas sobre los botones de los colaterales de telefonía) para quedar habilitados definitivamente una vez la GW2 pasa al estado de activa.</w:t>
            </w:r>
          </w:p>
        </w:tc>
        <w:tc>
          <w:tcPr>
            <w:tcW w:w="851" w:type="dxa"/>
            <w:tcBorders>
              <w:bottom w:val="single" w:sz="6" w:space="0" w:color="000000"/>
            </w:tcBorders>
            <w:shd w:val="clear" w:color="auto" w:fill="auto"/>
          </w:tcPr>
          <w:p w14:paraId="66533A9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21FC9472" w14:textId="77777777" w:rsidR="00D74C63" w:rsidRPr="006D61EF" w:rsidRDefault="00D74C63" w:rsidP="006939F9">
            <w:pPr>
              <w:pStyle w:val="TextoTabla"/>
            </w:pPr>
          </w:p>
        </w:tc>
      </w:tr>
      <w:tr w:rsidR="00D74C63" w:rsidRPr="006D61EF" w14:paraId="1F133F6A" w14:textId="77777777" w:rsidTr="006939F9">
        <w:trPr>
          <w:trHeight w:val="20"/>
          <w:jc w:val="center"/>
        </w:trPr>
        <w:tc>
          <w:tcPr>
            <w:tcW w:w="695" w:type="dxa"/>
            <w:tcBorders>
              <w:bottom w:val="single" w:sz="6" w:space="0" w:color="000000"/>
            </w:tcBorders>
            <w:shd w:val="clear" w:color="auto" w:fill="auto"/>
          </w:tcPr>
          <w:p w14:paraId="76336DC3" w14:textId="77777777" w:rsidR="00D74C63" w:rsidRPr="006D61EF" w:rsidRDefault="00D74C63" w:rsidP="006939F9">
            <w:pPr>
              <w:pStyle w:val="TextoTabla"/>
            </w:pPr>
            <w:r w:rsidRPr="006D61EF">
              <w:t>5</w:t>
            </w:r>
          </w:p>
        </w:tc>
        <w:tc>
          <w:tcPr>
            <w:tcW w:w="7493" w:type="dxa"/>
            <w:gridSpan w:val="4"/>
            <w:tcBorders>
              <w:bottom w:val="single" w:sz="6" w:space="0" w:color="000000"/>
            </w:tcBorders>
            <w:shd w:val="clear" w:color="auto" w:fill="auto"/>
          </w:tcPr>
          <w:p w14:paraId="2E06D4E4" w14:textId="470681BF" w:rsidR="00D74C63" w:rsidRPr="006D61EF" w:rsidRDefault="00365D0C" w:rsidP="006939F9">
            <w:pPr>
              <w:pStyle w:val="TextoTabla"/>
            </w:pPr>
            <w:r w:rsidRPr="00365D0C">
              <w:t>Comprobar que las comunicaciones telefónicas por estos colaterales funcionan con normalidad.</w:t>
            </w:r>
          </w:p>
        </w:tc>
        <w:tc>
          <w:tcPr>
            <w:tcW w:w="851" w:type="dxa"/>
            <w:tcBorders>
              <w:bottom w:val="single" w:sz="6" w:space="0" w:color="000000"/>
            </w:tcBorders>
            <w:shd w:val="clear" w:color="auto" w:fill="auto"/>
          </w:tcPr>
          <w:p w14:paraId="5721FCD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DED2E3A" w14:textId="77777777" w:rsidR="00D74C63" w:rsidRPr="006D61EF" w:rsidRDefault="00D74C63" w:rsidP="006939F9">
            <w:pPr>
              <w:pStyle w:val="TextoTabla"/>
            </w:pPr>
          </w:p>
        </w:tc>
      </w:tr>
      <w:tr w:rsidR="00D74C63" w:rsidRPr="00183B8E" w14:paraId="75F20A13" w14:textId="77777777" w:rsidTr="006939F9">
        <w:trPr>
          <w:trHeight w:val="20"/>
          <w:jc w:val="center"/>
        </w:trPr>
        <w:tc>
          <w:tcPr>
            <w:tcW w:w="695" w:type="dxa"/>
            <w:tcBorders>
              <w:bottom w:val="single" w:sz="6" w:space="0" w:color="000000"/>
            </w:tcBorders>
            <w:shd w:val="clear" w:color="auto" w:fill="auto"/>
          </w:tcPr>
          <w:p w14:paraId="7E8205A2"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5D1F192D" w14:textId="77777777" w:rsidR="00D74C63" w:rsidRPr="006D61EF" w:rsidRDefault="00D74C63" w:rsidP="006939F9">
            <w:pPr>
              <w:pStyle w:val="TextoTabla"/>
            </w:pPr>
          </w:p>
        </w:tc>
        <w:tc>
          <w:tcPr>
            <w:tcW w:w="851" w:type="dxa"/>
            <w:tcBorders>
              <w:bottom w:val="single" w:sz="6" w:space="0" w:color="000000"/>
            </w:tcBorders>
            <w:shd w:val="clear" w:color="auto" w:fill="auto"/>
          </w:tcPr>
          <w:p w14:paraId="0D15CC5C"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84DA650" w14:textId="77777777" w:rsidR="00D74C63" w:rsidRPr="006D61EF" w:rsidRDefault="00D74C63" w:rsidP="006939F9">
            <w:pPr>
              <w:pStyle w:val="TextoTabla"/>
            </w:pPr>
          </w:p>
        </w:tc>
      </w:tr>
      <w:tr w:rsidR="00D74C63" w:rsidRPr="00183B8E" w14:paraId="0B12FC6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17971E3" w14:textId="77777777" w:rsidR="00D74C63" w:rsidRPr="006D61EF" w:rsidRDefault="00D74C63" w:rsidP="006939F9">
            <w:pPr>
              <w:pStyle w:val="TextoTabla"/>
            </w:pPr>
            <w:r w:rsidRPr="006D61EF">
              <w:t xml:space="preserve"> </w:t>
            </w:r>
          </w:p>
        </w:tc>
      </w:tr>
    </w:tbl>
    <w:p w14:paraId="1E3CDE6C" w14:textId="77777777" w:rsidR="00D74C63" w:rsidRPr="00D74C63" w:rsidRDefault="00D74C63" w:rsidP="00D74C63"/>
    <w:p w14:paraId="1DB387E6" w14:textId="77777777" w:rsidR="00365D0C" w:rsidRDefault="00365D0C">
      <w:pPr>
        <w:spacing w:before="0" w:after="0" w:line="240" w:lineRule="auto"/>
        <w:jc w:val="left"/>
        <w:rPr>
          <w:u w:val="single"/>
        </w:rPr>
      </w:pPr>
      <w:r>
        <w:rPr>
          <w:u w:val="single"/>
        </w:rPr>
        <w:br w:type="page"/>
      </w:r>
    </w:p>
    <w:p w14:paraId="2B6F9FB2" w14:textId="72694385" w:rsidR="00391171" w:rsidRDefault="00391171" w:rsidP="00391171">
      <w:pPr>
        <w:pStyle w:val="Ttulo2"/>
      </w:pPr>
      <w:bookmarkStart w:id="548" w:name="_Toc346622320"/>
      <w:bookmarkStart w:id="549" w:name="_Toc357060701"/>
      <w:bookmarkStart w:id="550" w:name="_Toc445195527"/>
      <w:bookmarkStart w:id="551" w:name="_Toc519068367"/>
      <w:bookmarkStart w:id="552" w:name="_Toc2687428"/>
      <w:bookmarkStart w:id="553" w:name="_Ref109714301"/>
      <w:bookmarkStart w:id="554" w:name="_Ref109715644"/>
      <w:bookmarkStart w:id="555" w:name="_Toc131162615"/>
      <w:r>
        <w:lastRenderedPageBreak/>
        <w:t>U5KI.HTWR.06.003. HMI Dualidad de pasarelas. O</w:t>
      </w:r>
      <w:r w:rsidRPr="009D03A0">
        <w:t>perativa acceso instantáneo.</w:t>
      </w:r>
      <w:bookmarkEnd w:id="548"/>
      <w:bookmarkEnd w:id="549"/>
      <w:r w:rsidRPr="009D03A0">
        <w:t xml:space="preserve"> (opcional)</w:t>
      </w:r>
      <w:bookmarkEnd w:id="550"/>
      <w:bookmarkEnd w:id="551"/>
      <w:bookmarkEnd w:id="552"/>
      <w:bookmarkEnd w:id="553"/>
      <w:bookmarkEnd w:id="554"/>
      <w:bookmarkEnd w:id="55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1717F87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982B9A0" w14:textId="77777777" w:rsidR="00D74C63" w:rsidRPr="006D61EF" w:rsidRDefault="00D74C63" w:rsidP="006939F9">
            <w:pPr>
              <w:pStyle w:val="TextoTabla"/>
            </w:pPr>
          </w:p>
        </w:tc>
      </w:tr>
      <w:tr w:rsidR="00D74C63" w:rsidRPr="006D61EF" w14:paraId="7C322641" w14:textId="77777777" w:rsidTr="006939F9">
        <w:trPr>
          <w:trHeight w:val="20"/>
          <w:jc w:val="center"/>
        </w:trPr>
        <w:tc>
          <w:tcPr>
            <w:tcW w:w="1971" w:type="dxa"/>
            <w:gridSpan w:val="2"/>
            <w:shd w:val="clear" w:color="auto" w:fill="D9D9D9" w:themeFill="background1" w:themeFillShade="D9"/>
          </w:tcPr>
          <w:p w14:paraId="0DA459DB" w14:textId="77777777" w:rsidR="00D74C63" w:rsidRPr="006D61EF" w:rsidRDefault="00D74C63" w:rsidP="006939F9">
            <w:pPr>
              <w:pStyle w:val="TextoTabla"/>
              <w:rPr>
                <w:b/>
              </w:rPr>
            </w:pPr>
            <w:r w:rsidRPr="006D61EF">
              <w:rPr>
                <w:b/>
              </w:rPr>
              <w:t>Grupo</w:t>
            </w:r>
          </w:p>
        </w:tc>
        <w:tc>
          <w:tcPr>
            <w:tcW w:w="2371" w:type="dxa"/>
            <w:shd w:val="clear" w:color="auto" w:fill="auto"/>
          </w:tcPr>
          <w:p w14:paraId="7517F1DC" w14:textId="0178F1F2" w:rsidR="00D74C63" w:rsidRPr="006D61EF" w:rsidRDefault="00365D0C" w:rsidP="006939F9">
            <w:pPr>
              <w:pStyle w:val="TextoTabla"/>
            </w:pPr>
            <w:r>
              <w:t>Funciones Especiales</w:t>
            </w:r>
          </w:p>
        </w:tc>
        <w:tc>
          <w:tcPr>
            <w:tcW w:w="2161" w:type="dxa"/>
            <w:shd w:val="clear" w:color="auto" w:fill="D9D9D9" w:themeFill="background1" w:themeFillShade="D9"/>
          </w:tcPr>
          <w:p w14:paraId="32A673D1"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36B5EC2C" w14:textId="18D53142" w:rsidR="00D74C63" w:rsidRPr="006D61EF" w:rsidRDefault="00365D0C" w:rsidP="006939F9">
            <w:pPr>
              <w:pStyle w:val="TextoTabla"/>
            </w:pPr>
            <w:r w:rsidRPr="00365D0C">
              <w:t>U5KI.HTWR.06.003</w:t>
            </w:r>
          </w:p>
        </w:tc>
      </w:tr>
      <w:tr w:rsidR="00D74C63" w:rsidRPr="00183B8E" w14:paraId="52C5341D" w14:textId="77777777" w:rsidTr="006939F9">
        <w:trPr>
          <w:trHeight w:val="20"/>
          <w:jc w:val="center"/>
        </w:trPr>
        <w:tc>
          <w:tcPr>
            <w:tcW w:w="1971" w:type="dxa"/>
            <w:gridSpan w:val="2"/>
            <w:shd w:val="clear" w:color="auto" w:fill="D9D9D9" w:themeFill="background1" w:themeFillShade="D9"/>
          </w:tcPr>
          <w:p w14:paraId="2AF27663"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32B487A9" w14:textId="7BA790F2" w:rsidR="00D74C63" w:rsidRPr="006D61EF" w:rsidRDefault="00365D0C" w:rsidP="006939F9">
            <w:pPr>
              <w:pStyle w:val="TextoTabla"/>
            </w:pPr>
            <w:r w:rsidRPr="00365D0C">
              <w:t>HMI Dualidad De Pasarelas. Operativa Acceso Instantáneo. (Opcional)</w:t>
            </w:r>
          </w:p>
        </w:tc>
      </w:tr>
      <w:tr w:rsidR="00D74C63" w:rsidRPr="00183B8E" w14:paraId="7C04F9C4" w14:textId="77777777" w:rsidTr="006939F9">
        <w:trPr>
          <w:trHeight w:val="20"/>
          <w:jc w:val="center"/>
        </w:trPr>
        <w:tc>
          <w:tcPr>
            <w:tcW w:w="1971" w:type="dxa"/>
            <w:gridSpan w:val="2"/>
            <w:shd w:val="clear" w:color="auto" w:fill="D9D9D9" w:themeFill="background1" w:themeFillShade="D9"/>
          </w:tcPr>
          <w:p w14:paraId="726D0E94"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5CD53FFF" w14:textId="270023FE" w:rsidR="00D74C63" w:rsidRPr="006D61EF" w:rsidRDefault="00365D0C" w:rsidP="006939F9">
            <w:pPr>
              <w:pStyle w:val="TextoTabla"/>
            </w:pPr>
            <w:r w:rsidRPr="00365D0C">
              <w:t>Comprobar que las comunicaciones con los distintos interfaces de acceso instantáneo relativos a una pasarela y su complementaria se reestablecen después de un cambio de principal/reserva en la misma.</w:t>
            </w:r>
          </w:p>
        </w:tc>
      </w:tr>
      <w:tr w:rsidR="00D74C63" w:rsidRPr="006D61EF" w14:paraId="1B1B5DC2" w14:textId="77777777" w:rsidTr="006939F9">
        <w:trPr>
          <w:trHeight w:val="20"/>
          <w:jc w:val="center"/>
        </w:trPr>
        <w:tc>
          <w:tcPr>
            <w:tcW w:w="1971" w:type="dxa"/>
            <w:gridSpan w:val="2"/>
            <w:shd w:val="clear" w:color="auto" w:fill="D9D9D9" w:themeFill="background1" w:themeFillShade="D9"/>
            <w:vAlign w:val="center"/>
          </w:tcPr>
          <w:p w14:paraId="65EED620"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0D55232C" w14:textId="77777777" w:rsidR="00365D0C" w:rsidRDefault="00365D0C" w:rsidP="00365D0C">
            <w:pPr>
              <w:pStyle w:val="TextoTabla"/>
            </w:pPr>
            <w:r>
              <w:t>Un puesto de operador configurado en modo NORMAL con JACKS insertados.</w:t>
            </w:r>
          </w:p>
          <w:p w14:paraId="1633180B" w14:textId="77777777" w:rsidR="00365D0C" w:rsidRDefault="00365D0C" w:rsidP="00365D0C">
            <w:pPr>
              <w:pStyle w:val="TextoTabla"/>
            </w:pPr>
            <w:r>
              <w:t>Puesto de Supervisión y Mantenimiento del U5KI operativo con la ventana de supervisión de pasarelas visible.</w:t>
            </w:r>
          </w:p>
          <w:p w14:paraId="412E154B" w14:textId="77777777" w:rsidR="00365D0C" w:rsidRDefault="00365D0C" w:rsidP="00365D0C">
            <w:pPr>
              <w:pStyle w:val="TextoTabla"/>
            </w:pPr>
            <w:r>
              <w:t>GW1 activa y GW2 en reserva.</w:t>
            </w:r>
          </w:p>
          <w:p w14:paraId="169988A2" w14:textId="75A3294C" w:rsidR="00D74C63" w:rsidRPr="006D61EF" w:rsidRDefault="00365D0C" w:rsidP="00365D0C">
            <w:pPr>
              <w:pStyle w:val="TextoTabla"/>
            </w:pPr>
            <w:r>
              <w:t>Colaterales de acceso instantáneo. El puesto tendrá configurados y operativos al menos un colateral de acceso instantáneo que pertenezca a la GW1.</w:t>
            </w:r>
          </w:p>
        </w:tc>
      </w:tr>
      <w:tr w:rsidR="00D74C63" w:rsidRPr="006D61EF" w14:paraId="066C0FC5" w14:textId="77777777" w:rsidTr="006939F9">
        <w:trPr>
          <w:trHeight w:val="20"/>
          <w:jc w:val="center"/>
        </w:trPr>
        <w:tc>
          <w:tcPr>
            <w:tcW w:w="695" w:type="dxa"/>
            <w:shd w:val="clear" w:color="auto" w:fill="BFBFBF" w:themeFill="background1" w:themeFillShade="BF"/>
          </w:tcPr>
          <w:p w14:paraId="03E8AA15"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FD18980"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7494AADE" w14:textId="77777777" w:rsidR="00D74C63" w:rsidRPr="006D61EF" w:rsidRDefault="00D74C63" w:rsidP="006939F9">
            <w:pPr>
              <w:pStyle w:val="TextoTabla"/>
              <w:rPr>
                <w:b/>
              </w:rPr>
            </w:pPr>
            <w:r w:rsidRPr="006D61EF">
              <w:rPr>
                <w:b/>
              </w:rPr>
              <w:t>Resultado</w:t>
            </w:r>
          </w:p>
        </w:tc>
      </w:tr>
      <w:tr w:rsidR="00D74C63" w:rsidRPr="006D61EF" w14:paraId="28EA19BC" w14:textId="77777777" w:rsidTr="006939F9">
        <w:trPr>
          <w:trHeight w:val="20"/>
          <w:jc w:val="center"/>
        </w:trPr>
        <w:tc>
          <w:tcPr>
            <w:tcW w:w="8188" w:type="dxa"/>
            <w:gridSpan w:val="5"/>
            <w:shd w:val="clear" w:color="auto" w:fill="D9D9D9" w:themeFill="background1" w:themeFillShade="D9"/>
          </w:tcPr>
          <w:p w14:paraId="7AA5BBA0" w14:textId="77777777" w:rsidR="00D74C63" w:rsidRPr="006D61EF" w:rsidRDefault="00D74C63" w:rsidP="006939F9">
            <w:pPr>
              <w:pStyle w:val="TextoTabla"/>
              <w:rPr>
                <w:b/>
              </w:rPr>
            </w:pPr>
          </w:p>
        </w:tc>
        <w:tc>
          <w:tcPr>
            <w:tcW w:w="851" w:type="dxa"/>
            <w:shd w:val="clear" w:color="auto" w:fill="D9D9D9" w:themeFill="background1" w:themeFillShade="D9"/>
          </w:tcPr>
          <w:p w14:paraId="431BD8C5"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1E57C9EC" w14:textId="77777777" w:rsidR="00D74C63" w:rsidRPr="006D61EF" w:rsidRDefault="00D74C63" w:rsidP="006939F9">
            <w:pPr>
              <w:pStyle w:val="TextoTabla"/>
              <w:rPr>
                <w:b/>
              </w:rPr>
            </w:pPr>
            <w:r w:rsidRPr="006D61EF">
              <w:rPr>
                <w:b/>
              </w:rPr>
              <w:t>NO</w:t>
            </w:r>
          </w:p>
        </w:tc>
      </w:tr>
      <w:tr w:rsidR="00D74C63" w:rsidRPr="00183B8E" w14:paraId="3FDC75C0" w14:textId="77777777" w:rsidTr="006939F9">
        <w:trPr>
          <w:trHeight w:val="20"/>
          <w:jc w:val="center"/>
        </w:trPr>
        <w:tc>
          <w:tcPr>
            <w:tcW w:w="695" w:type="dxa"/>
            <w:tcBorders>
              <w:bottom w:val="single" w:sz="6" w:space="0" w:color="000000"/>
            </w:tcBorders>
            <w:shd w:val="clear" w:color="auto" w:fill="auto"/>
          </w:tcPr>
          <w:p w14:paraId="37EA0136"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273D4C23" w14:textId="5138302F" w:rsidR="00D74C63" w:rsidRPr="006D61EF" w:rsidRDefault="00365D0C" w:rsidP="006939F9">
            <w:pPr>
              <w:pStyle w:val="TextoTabla"/>
            </w:pPr>
            <w:r w:rsidRPr="00365D0C">
              <w:t>Comprobar que las comunicaciones por estos colaterales configurados en la GW1 funcionan con normalidad.</w:t>
            </w:r>
          </w:p>
        </w:tc>
        <w:tc>
          <w:tcPr>
            <w:tcW w:w="851" w:type="dxa"/>
            <w:tcBorders>
              <w:bottom w:val="single" w:sz="6" w:space="0" w:color="000000"/>
            </w:tcBorders>
            <w:shd w:val="clear" w:color="auto" w:fill="auto"/>
          </w:tcPr>
          <w:p w14:paraId="759E942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5FA7B520" w14:textId="77777777" w:rsidR="00D74C63" w:rsidRPr="006D61EF" w:rsidRDefault="00D74C63" w:rsidP="006939F9">
            <w:pPr>
              <w:pStyle w:val="TextoTabla"/>
            </w:pPr>
          </w:p>
        </w:tc>
      </w:tr>
      <w:tr w:rsidR="00D74C63" w:rsidRPr="00183B8E" w14:paraId="65058629" w14:textId="77777777" w:rsidTr="006939F9">
        <w:trPr>
          <w:trHeight w:val="20"/>
          <w:jc w:val="center"/>
        </w:trPr>
        <w:tc>
          <w:tcPr>
            <w:tcW w:w="695" w:type="dxa"/>
            <w:tcBorders>
              <w:bottom w:val="single" w:sz="6" w:space="0" w:color="000000"/>
            </w:tcBorders>
            <w:shd w:val="clear" w:color="auto" w:fill="auto"/>
          </w:tcPr>
          <w:p w14:paraId="079E1A86" w14:textId="77777777" w:rsidR="00D74C63" w:rsidRPr="006D61EF" w:rsidRDefault="00D74C63" w:rsidP="006939F9">
            <w:pPr>
              <w:pStyle w:val="TextoTabla"/>
            </w:pPr>
            <w:r w:rsidRPr="006D61EF">
              <w:t>2</w:t>
            </w:r>
          </w:p>
        </w:tc>
        <w:tc>
          <w:tcPr>
            <w:tcW w:w="7493" w:type="dxa"/>
            <w:gridSpan w:val="4"/>
            <w:tcBorders>
              <w:bottom w:val="single" w:sz="6" w:space="0" w:color="000000"/>
            </w:tcBorders>
            <w:shd w:val="clear" w:color="auto" w:fill="auto"/>
          </w:tcPr>
          <w:p w14:paraId="576C3D00" w14:textId="6743E5F9" w:rsidR="00D74C63" w:rsidRPr="006D61EF" w:rsidRDefault="00365D0C" w:rsidP="006939F9">
            <w:pPr>
              <w:pStyle w:val="TextoTabla"/>
            </w:pPr>
            <w:r w:rsidRPr="00365D0C">
              <w:t>Desde el puesto de Supervisión y Mantenimiento del U5KI, cambiar de pasarela activa de la GW1 a la GW2.</w:t>
            </w:r>
          </w:p>
        </w:tc>
        <w:tc>
          <w:tcPr>
            <w:tcW w:w="851" w:type="dxa"/>
            <w:tcBorders>
              <w:bottom w:val="single" w:sz="6" w:space="0" w:color="000000"/>
            </w:tcBorders>
            <w:shd w:val="clear" w:color="auto" w:fill="auto"/>
          </w:tcPr>
          <w:p w14:paraId="6E6D1D49" w14:textId="77777777" w:rsidR="00D74C63" w:rsidRPr="006D61EF" w:rsidRDefault="00D74C63" w:rsidP="006939F9">
            <w:pPr>
              <w:pStyle w:val="TextoTabla"/>
            </w:pPr>
          </w:p>
        </w:tc>
        <w:tc>
          <w:tcPr>
            <w:tcW w:w="850" w:type="dxa"/>
            <w:tcBorders>
              <w:bottom w:val="single" w:sz="6" w:space="0" w:color="000000"/>
            </w:tcBorders>
            <w:shd w:val="clear" w:color="auto" w:fill="auto"/>
          </w:tcPr>
          <w:p w14:paraId="6B09761F" w14:textId="77777777" w:rsidR="00D74C63" w:rsidRPr="006D61EF" w:rsidRDefault="00D74C63" w:rsidP="006939F9">
            <w:pPr>
              <w:pStyle w:val="TextoTabla"/>
            </w:pPr>
          </w:p>
        </w:tc>
      </w:tr>
      <w:tr w:rsidR="00D74C63" w:rsidRPr="00183B8E" w14:paraId="36E64E2D" w14:textId="77777777" w:rsidTr="006939F9">
        <w:trPr>
          <w:trHeight w:val="20"/>
          <w:jc w:val="center"/>
        </w:trPr>
        <w:tc>
          <w:tcPr>
            <w:tcW w:w="695" w:type="dxa"/>
            <w:tcBorders>
              <w:bottom w:val="single" w:sz="6" w:space="0" w:color="000000"/>
            </w:tcBorders>
            <w:shd w:val="clear" w:color="auto" w:fill="auto"/>
          </w:tcPr>
          <w:p w14:paraId="1FF8B953" w14:textId="77777777" w:rsidR="00D74C63" w:rsidRPr="006D61EF" w:rsidRDefault="00D74C63" w:rsidP="006939F9">
            <w:pPr>
              <w:pStyle w:val="TextoTabla"/>
            </w:pPr>
            <w:r w:rsidRPr="006D61EF">
              <w:t>3</w:t>
            </w:r>
          </w:p>
        </w:tc>
        <w:tc>
          <w:tcPr>
            <w:tcW w:w="7493" w:type="dxa"/>
            <w:gridSpan w:val="4"/>
            <w:tcBorders>
              <w:bottom w:val="single" w:sz="6" w:space="0" w:color="000000"/>
            </w:tcBorders>
            <w:shd w:val="clear" w:color="auto" w:fill="auto"/>
          </w:tcPr>
          <w:p w14:paraId="23EA643E" w14:textId="454660C0" w:rsidR="00D74C63" w:rsidRPr="006D61EF" w:rsidRDefault="00365D0C" w:rsidP="006939F9">
            <w:pPr>
              <w:pStyle w:val="TextoTabla"/>
            </w:pPr>
            <w:r w:rsidRPr="00365D0C">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7214761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6041D57" w14:textId="77777777" w:rsidR="00D74C63" w:rsidRPr="006D61EF" w:rsidRDefault="00D74C63" w:rsidP="006939F9">
            <w:pPr>
              <w:pStyle w:val="TextoTabla"/>
            </w:pPr>
          </w:p>
        </w:tc>
      </w:tr>
      <w:tr w:rsidR="00D74C63" w:rsidRPr="00183B8E" w14:paraId="4E6C7C6A" w14:textId="77777777" w:rsidTr="006939F9">
        <w:trPr>
          <w:trHeight w:val="20"/>
          <w:jc w:val="center"/>
        </w:trPr>
        <w:tc>
          <w:tcPr>
            <w:tcW w:w="695" w:type="dxa"/>
            <w:tcBorders>
              <w:bottom w:val="single" w:sz="6" w:space="0" w:color="000000"/>
            </w:tcBorders>
            <w:shd w:val="clear" w:color="auto" w:fill="auto"/>
          </w:tcPr>
          <w:p w14:paraId="3C51D756" w14:textId="77777777" w:rsidR="00D74C63" w:rsidRPr="006D61EF" w:rsidRDefault="00D74C63" w:rsidP="006939F9">
            <w:pPr>
              <w:pStyle w:val="TextoTabla"/>
            </w:pPr>
            <w:r w:rsidRPr="006D61EF">
              <w:t>4</w:t>
            </w:r>
          </w:p>
        </w:tc>
        <w:tc>
          <w:tcPr>
            <w:tcW w:w="7493" w:type="dxa"/>
            <w:gridSpan w:val="4"/>
            <w:tcBorders>
              <w:bottom w:val="single" w:sz="6" w:space="0" w:color="000000"/>
            </w:tcBorders>
            <w:shd w:val="clear" w:color="auto" w:fill="auto"/>
          </w:tcPr>
          <w:p w14:paraId="2ABEC08E" w14:textId="74AD8BFA" w:rsidR="00D74C63" w:rsidRPr="006D61EF" w:rsidRDefault="00365D0C" w:rsidP="006939F9">
            <w:pPr>
              <w:pStyle w:val="TextoTabla"/>
            </w:pPr>
            <w:r w:rsidRPr="00365D0C">
              <w:t>En el puesto de operador, los colaterales de acceso instantáneo afectados pasan momentáneamente por el estado de inhabilitados (aspas rojas sobre los botones de los colaterales) para quedar habilitados definitivamente una vez la GW2 pasa al estado de activa.</w:t>
            </w:r>
          </w:p>
        </w:tc>
        <w:tc>
          <w:tcPr>
            <w:tcW w:w="851" w:type="dxa"/>
            <w:tcBorders>
              <w:bottom w:val="single" w:sz="6" w:space="0" w:color="000000"/>
            </w:tcBorders>
            <w:shd w:val="clear" w:color="auto" w:fill="auto"/>
          </w:tcPr>
          <w:p w14:paraId="72EDD7E8" w14:textId="77777777" w:rsidR="00D74C63" w:rsidRPr="006D61EF" w:rsidRDefault="00D74C63" w:rsidP="006939F9">
            <w:pPr>
              <w:pStyle w:val="TextoTabla"/>
            </w:pPr>
          </w:p>
        </w:tc>
        <w:tc>
          <w:tcPr>
            <w:tcW w:w="850" w:type="dxa"/>
            <w:tcBorders>
              <w:bottom w:val="single" w:sz="6" w:space="0" w:color="000000"/>
            </w:tcBorders>
            <w:shd w:val="clear" w:color="auto" w:fill="auto"/>
          </w:tcPr>
          <w:p w14:paraId="2980D4B2" w14:textId="77777777" w:rsidR="00D74C63" w:rsidRPr="006D61EF" w:rsidRDefault="00D74C63" w:rsidP="006939F9">
            <w:pPr>
              <w:pStyle w:val="TextoTabla"/>
            </w:pPr>
          </w:p>
        </w:tc>
      </w:tr>
      <w:tr w:rsidR="00D74C63" w:rsidRPr="006D61EF" w14:paraId="6723C818" w14:textId="77777777" w:rsidTr="006939F9">
        <w:trPr>
          <w:trHeight w:val="20"/>
          <w:jc w:val="center"/>
        </w:trPr>
        <w:tc>
          <w:tcPr>
            <w:tcW w:w="695" w:type="dxa"/>
            <w:tcBorders>
              <w:bottom w:val="single" w:sz="6" w:space="0" w:color="000000"/>
            </w:tcBorders>
            <w:shd w:val="clear" w:color="auto" w:fill="auto"/>
          </w:tcPr>
          <w:p w14:paraId="32EDE0D9" w14:textId="77777777" w:rsidR="00D74C63" w:rsidRPr="006D61EF" w:rsidRDefault="00D74C63" w:rsidP="006939F9">
            <w:pPr>
              <w:pStyle w:val="TextoTabla"/>
            </w:pPr>
            <w:r w:rsidRPr="006D61EF">
              <w:t>5</w:t>
            </w:r>
          </w:p>
        </w:tc>
        <w:tc>
          <w:tcPr>
            <w:tcW w:w="7493" w:type="dxa"/>
            <w:gridSpan w:val="4"/>
            <w:tcBorders>
              <w:bottom w:val="single" w:sz="6" w:space="0" w:color="000000"/>
            </w:tcBorders>
            <w:shd w:val="clear" w:color="auto" w:fill="auto"/>
          </w:tcPr>
          <w:p w14:paraId="6AD7C5B6" w14:textId="18D5E466" w:rsidR="00D74C63" w:rsidRPr="006D61EF" w:rsidRDefault="00365D0C" w:rsidP="006939F9">
            <w:pPr>
              <w:pStyle w:val="TextoTabla"/>
            </w:pPr>
            <w:r w:rsidRPr="00365D0C">
              <w:t>Comprobar que las comunicaciones de acceso instantáneo por estos colaterales funcionan con normalidad.</w:t>
            </w:r>
          </w:p>
        </w:tc>
        <w:tc>
          <w:tcPr>
            <w:tcW w:w="851" w:type="dxa"/>
            <w:tcBorders>
              <w:bottom w:val="single" w:sz="6" w:space="0" w:color="000000"/>
            </w:tcBorders>
            <w:shd w:val="clear" w:color="auto" w:fill="auto"/>
          </w:tcPr>
          <w:p w14:paraId="72C8D1F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D2D1FA5" w14:textId="77777777" w:rsidR="00D74C63" w:rsidRPr="006D61EF" w:rsidRDefault="00D74C63" w:rsidP="006939F9">
            <w:pPr>
              <w:pStyle w:val="TextoTabla"/>
            </w:pPr>
          </w:p>
        </w:tc>
      </w:tr>
      <w:tr w:rsidR="00D74C63" w:rsidRPr="00183B8E" w14:paraId="5983DE32" w14:textId="77777777" w:rsidTr="006939F9">
        <w:trPr>
          <w:trHeight w:val="20"/>
          <w:jc w:val="center"/>
        </w:trPr>
        <w:tc>
          <w:tcPr>
            <w:tcW w:w="695" w:type="dxa"/>
            <w:tcBorders>
              <w:bottom w:val="single" w:sz="6" w:space="0" w:color="000000"/>
            </w:tcBorders>
            <w:shd w:val="clear" w:color="auto" w:fill="auto"/>
          </w:tcPr>
          <w:p w14:paraId="61BE1940"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54DB84AA" w14:textId="77777777" w:rsidR="00D74C63" w:rsidRPr="006D61EF" w:rsidRDefault="00D74C63" w:rsidP="006939F9">
            <w:pPr>
              <w:pStyle w:val="TextoTabla"/>
            </w:pPr>
          </w:p>
        </w:tc>
        <w:tc>
          <w:tcPr>
            <w:tcW w:w="851" w:type="dxa"/>
            <w:tcBorders>
              <w:bottom w:val="single" w:sz="6" w:space="0" w:color="000000"/>
            </w:tcBorders>
            <w:shd w:val="clear" w:color="auto" w:fill="auto"/>
          </w:tcPr>
          <w:p w14:paraId="047D547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571EF402" w14:textId="77777777" w:rsidR="00D74C63" w:rsidRPr="006D61EF" w:rsidRDefault="00D74C63" w:rsidP="006939F9">
            <w:pPr>
              <w:pStyle w:val="TextoTabla"/>
            </w:pPr>
          </w:p>
        </w:tc>
      </w:tr>
      <w:tr w:rsidR="00D74C63" w:rsidRPr="00183B8E" w14:paraId="3E1B051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2F00C77" w14:textId="77777777" w:rsidR="00D74C63" w:rsidRPr="006D61EF" w:rsidRDefault="00D74C63" w:rsidP="006939F9">
            <w:pPr>
              <w:pStyle w:val="TextoTabla"/>
            </w:pPr>
            <w:r w:rsidRPr="006D61EF">
              <w:t xml:space="preserve"> </w:t>
            </w:r>
          </w:p>
        </w:tc>
      </w:tr>
    </w:tbl>
    <w:p w14:paraId="4B503230" w14:textId="77777777" w:rsidR="00D74C63" w:rsidRPr="00D74C63" w:rsidRDefault="00D74C63" w:rsidP="00D74C63"/>
    <w:p w14:paraId="0E103A44" w14:textId="77777777" w:rsidR="00391171" w:rsidRPr="009D03A0" w:rsidRDefault="00391171" w:rsidP="00391171">
      <w:pPr>
        <w:pStyle w:val="Ttulo1"/>
      </w:pPr>
      <w:bookmarkStart w:id="556" w:name="_Toc444597406"/>
      <w:bookmarkStart w:id="557" w:name="_Toc444597407"/>
      <w:bookmarkStart w:id="558" w:name="_Toc444597408"/>
      <w:bookmarkStart w:id="559" w:name="_Toc444597409"/>
      <w:bookmarkStart w:id="560" w:name="_Toc444597410"/>
      <w:bookmarkStart w:id="561" w:name="_Toc444597411"/>
      <w:bookmarkStart w:id="562" w:name="_Toc444597412"/>
      <w:bookmarkStart w:id="563" w:name="_Toc444597413"/>
      <w:bookmarkStart w:id="564" w:name="_Toc444597414"/>
      <w:bookmarkStart w:id="565" w:name="_Toc444597415"/>
      <w:bookmarkStart w:id="566" w:name="_Toc444597416"/>
      <w:bookmarkStart w:id="567" w:name="_Toc444597417"/>
      <w:bookmarkStart w:id="568" w:name="_Toc444597418"/>
      <w:bookmarkStart w:id="569" w:name="_Toc444597419"/>
      <w:bookmarkStart w:id="570" w:name="_Toc444597420"/>
      <w:bookmarkStart w:id="571" w:name="_Toc444597421"/>
      <w:bookmarkStart w:id="572" w:name="_Toc444597422"/>
      <w:bookmarkStart w:id="573" w:name="_Toc444597423"/>
      <w:bookmarkStart w:id="574" w:name="_Toc444597424"/>
      <w:bookmarkStart w:id="575" w:name="_Toc444597425"/>
      <w:bookmarkStart w:id="576" w:name="_Toc444597426"/>
      <w:bookmarkStart w:id="577" w:name="_Toc444597427"/>
      <w:bookmarkStart w:id="578" w:name="_Toc444597428"/>
      <w:bookmarkStart w:id="579" w:name="_Toc444597429"/>
      <w:bookmarkStart w:id="580" w:name="_Toc444597430"/>
      <w:bookmarkStart w:id="581" w:name="_Toc444597431"/>
      <w:bookmarkStart w:id="582" w:name="_Toc444597432"/>
      <w:bookmarkStart w:id="583" w:name="_Toc444597433"/>
      <w:bookmarkStart w:id="584" w:name="_Toc444597434"/>
      <w:bookmarkStart w:id="585" w:name="_Toc444597435"/>
      <w:bookmarkStart w:id="586" w:name="_Toc444597436"/>
      <w:bookmarkStart w:id="587" w:name="_Toc444597437"/>
      <w:bookmarkStart w:id="588" w:name="_Toc444597438"/>
      <w:bookmarkStart w:id="589" w:name="_Toc444597439"/>
      <w:bookmarkStart w:id="590" w:name="_Toc444597440"/>
      <w:bookmarkStart w:id="591" w:name="_Toc444597441"/>
      <w:bookmarkStart w:id="592" w:name="_Toc444597442"/>
      <w:bookmarkStart w:id="593" w:name="_Toc444597443"/>
      <w:bookmarkStart w:id="594" w:name="_Toc444597444"/>
      <w:bookmarkStart w:id="595" w:name="_Toc444597445"/>
      <w:bookmarkStart w:id="596" w:name="_Toc444597446"/>
      <w:bookmarkStart w:id="597" w:name="_Toc444597447"/>
      <w:bookmarkStart w:id="598" w:name="_Toc444597448"/>
      <w:bookmarkStart w:id="599" w:name="_Toc444597449"/>
      <w:bookmarkStart w:id="600" w:name="_Toc444597450"/>
      <w:bookmarkStart w:id="601" w:name="_Toc444597451"/>
      <w:bookmarkStart w:id="602" w:name="_Toc444597452"/>
      <w:bookmarkStart w:id="603" w:name="_Toc444597453"/>
      <w:bookmarkStart w:id="604" w:name="_Toc444597454"/>
      <w:bookmarkStart w:id="605" w:name="_Toc444597455"/>
      <w:bookmarkStart w:id="606" w:name="_Toc444597456"/>
      <w:bookmarkStart w:id="607" w:name="_Toc444597457"/>
      <w:bookmarkStart w:id="608" w:name="_Toc444597458"/>
      <w:bookmarkStart w:id="609" w:name="_Toc444597459"/>
      <w:bookmarkStart w:id="610" w:name="_Toc444597460"/>
      <w:bookmarkStart w:id="611" w:name="_Toc444597461"/>
      <w:bookmarkStart w:id="612" w:name="_Toc444597462"/>
      <w:bookmarkStart w:id="613" w:name="_Toc444597463"/>
      <w:bookmarkStart w:id="614" w:name="_Toc444597464"/>
      <w:bookmarkStart w:id="615" w:name="_Toc444597465"/>
      <w:bookmarkStart w:id="616" w:name="_Toc444597466"/>
      <w:bookmarkStart w:id="617" w:name="_Toc444597467"/>
      <w:bookmarkStart w:id="618" w:name="_Toc444597468"/>
      <w:bookmarkStart w:id="619" w:name="_Toc444597469"/>
      <w:bookmarkStart w:id="620" w:name="_Toc444597470"/>
      <w:bookmarkStart w:id="621" w:name="_Toc444597471"/>
      <w:bookmarkStart w:id="622" w:name="_Toc444597472"/>
      <w:bookmarkStart w:id="623" w:name="_Toc444597473"/>
      <w:bookmarkStart w:id="624" w:name="_Toc444597474"/>
      <w:bookmarkStart w:id="625" w:name="_Toc444597475"/>
      <w:bookmarkStart w:id="626" w:name="_Toc444597476"/>
      <w:bookmarkStart w:id="627" w:name="_Toc444597477"/>
      <w:bookmarkStart w:id="628" w:name="_Toc444597478"/>
      <w:bookmarkStart w:id="629" w:name="_Toc444597479"/>
      <w:bookmarkStart w:id="630" w:name="_Toc444597480"/>
      <w:bookmarkStart w:id="631" w:name="_Toc444597481"/>
      <w:bookmarkStart w:id="632" w:name="_Toc444597482"/>
      <w:bookmarkStart w:id="633" w:name="_Toc444597483"/>
      <w:bookmarkStart w:id="634" w:name="_Toc444597484"/>
      <w:bookmarkStart w:id="635" w:name="_Toc444597485"/>
      <w:bookmarkStart w:id="636" w:name="_Toc444597486"/>
      <w:bookmarkStart w:id="637" w:name="_Toc357060704"/>
      <w:bookmarkStart w:id="638" w:name="_Toc445195528"/>
      <w:bookmarkStart w:id="639" w:name="_Toc519068368"/>
      <w:bookmarkStart w:id="640" w:name="_Toc2687429"/>
      <w:bookmarkStart w:id="641" w:name="_Toc131162616"/>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r w:rsidRPr="009D03A0">
        <w:lastRenderedPageBreak/>
        <w:t>Casos de Prueba. Grupo</w:t>
      </w:r>
      <w:r>
        <w:t xml:space="preserve"> 7. D</w:t>
      </w:r>
      <w:r w:rsidRPr="009D03A0">
        <w:t xml:space="preserve">oble </w:t>
      </w:r>
      <w:bookmarkEnd w:id="637"/>
      <w:bookmarkEnd w:id="638"/>
      <w:bookmarkEnd w:id="639"/>
      <w:r>
        <w:t>LAN</w:t>
      </w:r>
      <w:bookmarkEnd w:id="640"/>
      <w:bookmarkEnd w:id="641"/>
    </w:p>
    <w:p w14:paraId="1F98010C" w14:textId="77777777" w:rsidR="00391171" w:rsidRPr="009D03A0" w:rsidRDefault="00391171" w:rsidP="00391171">
      <w:r w:rsidRPr="009D03A0">
        <w:t>El objeto de este grupo de pruebas es verificar al correcto funcionamiento de la dualidad de las tarjetas de red de las posiciones de operador</w:t>
      </w:r>
      <w:r w:rsidR="0083501D">
        <w:rPr>
          <w:rStyle w:val="Refdenotaalpie"/>
        </w:rPr>
        <w:footnoteReference w:id="11"/>
      </w:r>
      <w:r w:rsidR="0083501D">
        <w:t xml:space="preserve"> </w:t>
      </w:r>
      <w:r w:rsidR="0083501D">
        <w:rPr>
          <w:rStyle w:val="Refdenotaalpie"/>
        </w:rPr>
        <w:footnoteReference w:id="12"/>
      </w:r>
      <w:r w:rsidRPr="009D03A0">
        <w:t>.</w:t>
      </w:r>
    </w:p>
    <w:p w14:paraId="256CE1A2" w14:textId="2D9E8D8F" w:rsidR="00391171" w:rsidRDefault="00391171" w:rsidP="00391171">
      <w:pPr>
        <w:pStyle w:val="Ttulo2"/>
      </w:pPr>
      <w:bookmarkStart w:id="642" w:name="_Toc357060705"/>
      <w:bookmarkStart w:id="643" w:name="_Toc445195529"/>
      <w:bookmarkStart w:id="644" w:name="_Toc519068369"/>
      <w:bookmarkStart w:id="645" w:name="_Toc2687430"/>
      <w:bookmarkStart w:id="646" w:name="_Ref109714326"/>
      <w:bookmarkStart w:id="647" w:name="_Ref109715677"/>
      <w:bookmarkStart w:id="648" w:name="_Toc131162617"/>
      <w:r>
        <w:t>U5KI.HTWR.07.001. HMI Dualidad de LAN. O</w:t>
      </w:r>
      <w:r w:rsidRPr="009D03A0">
        <w:t>perativa radio.</w:t>
      </w:r>
      <w:bookmarkEnd w:id="642"/>
      <w:bookmarkEnd w:id="643"/>
      <w:bookmarkEnd w:id="644"/>
      <w:bookmarkEnd w:id="645"/>
      <w:bookmarkEnd w:id="646"/>
      <w:bookmarkEnd w:id="647"/>
      <w:bookmarkEnd w:id="64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776101C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95D9D1B" w14:textId="77777777" w:rsidR="00D74C63" w:rsidRPr="006D61EF" w:rsidRDefault="00D74C63" w:rsidP="006939F9">
            <w:pPr>
              <w:pStyle w:val="TextoTabla"/>
            </w:pPr>
          </w:p>
        </w:tc>
      </w:tr>
      <w:tr w:rsidR="00D74C63" w:rsidRPr="006D61EF" w14:paraId="0D57C208" w14:textId="77777777" w:rsidTr="006939F9">
        <w:trPr>
          <w:trHeight w:val="20"/>
          <w:jc w:val="center"/>
        </w:trPr>
        <w:tc>
          <w:tcPr>
            <w:tcW w:w="1971" w:type="dxa"/>
            <w:gridSpan w:val="2"/>
            <w:shd w:val="clear" w:color="auto" w:fill="D9D9D9" w:themeFill="background1" w:themeFillShade="D9"/>
          </w:tcPr>
          <w:p w14:paraId="5F8D26FF" w14:textId="77777777" w:rsidR="00D74C63" w:rsidRPr="006D61EF" w:rsidRDefault="00D74C63" w:rsidP="006939F9">
            <w:pPr>
              <w:pStyle w:val="TextoTabla"/>
              <w:rPr>
                <w:b/>
              </w:rPr>
            </w:pPr>
            <w:r w:rsidRPr="006D61EF">
              <w:rPr>
                <w:b/>
              </w:rPr>
              <w:t>Grupo</w:t>
            </w:r>
          </w:p>
        </w:tc>
        <w:tc>
          <w:tcPr>
            <w:tcW w:w="2371" w:type="dxa"/>
            <w:shd w:val="clear" w:color="auto" w:fill="auto"/>
          </w:tcPr>
          <w:p w14:paraId="451DF567" w14:textId="21889FEC" w:rsidR="00D74C63" w:rsidRPr="006D61EF" w:rsidRDefault="00B30372" w:rsidP="006939F9">
            <w:pPr>
              <w:pStyle w:val="TextoTabla"/>
            </w:pPr>
            <w:r>
              <w:t>Doble LAN</w:t>
            </w:r>
          </w:p>
        </w:tc>
        <w:tc>
          <w:tcPr>
            <w:tcW w:w="2161" w:type="dxa"/>
            <w:shd w:val="clear" w:color="auto" w:fill="D9D9D9" w:themeFill="background1" w:themeFillShade="D9"/>
          </w:tcPr>
          <w:p w14:paraId="295C586C"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56B8DF34" w14:textId="5AAD38C6" w:rsidR="00D74C63" w:rsidRPr="006D61EF" w:rsidRDefault="00B30372" w:rsidP="006939F9">
            <w:pPr>
              <w:pStyle w:val="TextoTabla"/>
            </w:pPr>
            <w:r w:rsidRPr="00B30372">
              <w:t>U5KI.HTWR.07.001</w:t>
            </w:r>
          </w:p>
        </w:tc>
      </w:tr>
      <w:tr w:rsidR="00D74C63" w:rsidRPr="00183B8E" w14:paraId="1CB0916D" w14:textId="77777777" w:rsidTr="006939F9">
        <w:trPr>
          <w:trHeight w:val="20"/>
          <w:jc w:val="center"/>
        </w:trPr>
        <w:tc>
          <w:tcPr>
            <w:tcW w:w="1971" w:type="dxa"/>
            <w:gridSpan w:val="2"/>
            <w:shd w:val="clear" w:color="auto" w:fill="D9D9D9" w:themeFill="background1" w:themeFillShade="D9"/>
          </w:tcPr>
          <w:p w14:paraId="7ABB7535"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048C7D53" w14:textId="062E638D" w:rsidR="00D74C63" w:rsidRPr="006D61EF" w:rsidRDefault="00B30372" w:rsidP="006939F9">
            <w:pPr>
              <w:pStyle w:val="TextoTabla"/>
            </w:pPr>
            <w:r w:rsidRPr="00B30372">
              <w:t>HMI Dualidad De LAN. Operativa Radio</w:t>
            </w:r>
          </w:p>
        </w:tc>
      </w:tr>
      <w:tr w:rsidR="00D74C63" w:rsidRPr="00183B8E" w14:paraId="1B44CFB9" w14:textId="77777777" w:rsidTr="006939F9">
        <w:trPr>
          <w:trHeight w:val="20"/>
          <w:jc w:val="center"/>
        </w:trPr>
        <w:tc>
          <w:tcPr>
            <w:tcW w:w="1971" w:type="dxa"/>
            <w:gridSpan w:val="2"/>
            <w:shd w:val="clear" w:color="auto" w:fill="D9D9D9" w:themeFill="background1" w:themeFillShade="D9"/>
          </w:tcPr>
          <w:p w14:paraId="3CC7C5E2"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56FF4D49" w14:textId="04D67111" w:rsidR="00D74C63" w:rsidRPr="006D61EF" w:rsidRDefault="00B30372" w:rsidP="006939F9">
            <w:pPr>
              <w:pStyle w:val="TextoTabla"/>
            </w:pPr>
            <w:r w:rsidRPr="00B30372">
              <w:t>Comprobar que las comunicaciones con las pasarelas de Radio se mantienen cuando se desconecta una de las dos líneas LAN.</w:t>
            </w:r>
          </w:p>
        </w:tc>
      </w:tr>
      <w:tr w:rsidR="00D74C63" w:rsidRPr="006D61EF" w14:paraId="0C289DDB" w14:textId="77777777" w:rsidTr="006939F9">
        <w:trPr>
          <w:trHeight w:val="20"/>
          <w:jc w:val="center"/>
        </w:trPr>
        <w:tc>
          <w:tcPr>
            <w:tcW w:w="1971" w:type="dxa"/>
            <w:gridSpan w:val="2"/>
            <w:shd w:val="clear" w:color="auto" w:fill="D9D9D9" w:themeFill="background1" w:themeFillShade="D9"/>
            <w:vAlign w:val="center"/>
          </w:tcPr>
          <w:p w14:paraId="39E1BCC1"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275230B5" w14:textId="43005BF6" w:rsidR="00B30372" w:rsidRDefault="00B30372" w:rsidP="00B30372">
            <w:pPr>
              <w:pStyle w:val="TextoTabla"/>
            </w:pPr>
            <w:r>
              <w:t xml:space="preserve">Operativa Radio en </w:t>
            </w:r>
            <w:proofErr w:type="spellStart"/>
            <w:r>
              <w:t>Rx</w:t>
            </w:r>
            <w:proofErr w:type="spellEnd"/>
          </w:p>
          <w:p w14:paraId="40D988F5" w14:textId="77777777" w:rsidR="00B30372" w:rsidRDefault="00B30372" w:rsidP="00A3312E">
            <w:pPr>
              <w:pStyle w:val="TextoTabla"/>
              <w:numPr>
                <w:ilvl w:val="0"/>
                <w:numId w:val="163"/>
              </w:numPr>
            </w:pPr>
            <w:r>
              <w:t xml:space="preserve">Un puesto de operador configurado en modo NORMAL con al menos un canal radio configurado y seleccionado en RX </w:t>
            </w:r>
            <w:proofErr w:type="spellStart"/>
            <w:r>
              <w:t>ó</w:t>
            </w:r>
            <w:proofErr w:type="spellEnd"/>
            <w:r>
              <w:t xml:space="preserve"> TX y JACKS insertados.</w:t>
            </w:r>
          </w:p>
          <w:p w14:paraId="7467EFA0" w14:textId="77777777" w:rsidR="00B30372" w:rsidRDefault="00B30372" w:rsidP="00A3312E">
            <w:pPr>
              <w:pStyle w:val="TextoTabla"/>
              <w:numPr>
                <w:ilvl w:val="0"/>
                <w:numId w:val="163"/>
              </w:numPr>
            </w:pPr>
            <w:r>
              <w:t>Un generador de audio con la capacidad de inyectar un tono hacia el sistema.</w:t>
            </w:r>
          </w:p>
          <w:p w14:paraId="21180D2D" w14:textId="77777777" w:rsidR="00D74C63" w:rsidRDefault="00B30372" w:rsidP="00A3312E">
            <w:pPr>
              <w:pStyle w:val="TextoTabla"/>
              <w:numPr>
                <w:ilvl w:val="0"/>
                <w:numId w:val="163"/>
              </w:numPr>
            </w:pPr>
            <w:r>
              <w:t>Inyectar el tono y verificar que éste es audible en Altavoz o Cascos según el medio seleccionado</w:t>
            </w:r>
          </w:p>
          <w:p w14:paraId="205725FD" w14:textId="6D3B70DE" w:rsidR="00B30372" w:rsidRDefault="00B30372" w:rsidP="00B30372">
            <w:pPr>
              <w:pStyle w:val="TextoTabla"/>
            </w:pPr>
            <w:r>
              <w:t xml:space="preserve">Operativa Radio en </w:t>
            </w:r>
            <w:proofErr w:type="spellStart"/>
            <w:r>
              <w:t>Tx</w:t>
            </w:r>
            <w:proofErr w:type="spellEnd"/>
          </w:p>
          <w:p w14:paraId="5991AF35" w14:textId="77777777" w:rsidR="00B30372" w:rsidRDefault="00B30372" w:rsidP="00A3312E">
            <w:pPr>
              <w:pStyle w:val="TextoTabla"/>
              <w:numPr>
                <w:ilvl w:val="0"/>
                <w:numId w:val="164"/>
              </w:numPr>
            </w:pPr>
            <w:r>
              <w:t>Un puesto de operador configurado en modo NORMAL con al menos un canal radio configurado y seleccionado en TX y JACKS insertados.</w:t>
            </w:r>
          </w:p>
          <w:p w14:paraId="44FB6E5A" w14:textId="77777777" w:rsidR="00B30372" w:rsidRDefault="00B30372" w:rsidP="00A3312E">
            <w:pPr>
              <w:pStyle w:val="TextoTabla"/>
              <w:numPr>
                <w:ilvl w:val="0"/>
                <w:numId w:val="164"/>
              </w:numPr>
            </w:pPr>
            <w:r>
              <w:t>Un generador de audio con la capacidad de inyectar un tono en el sistema.</w:t>
            </w:r>
          </w:p>
          <w:p w14:paraId="24131C12" w14:textId="7CC55453" w:rsidR="00B30372" w:rsidRPr="006D61EF" w:rsidRDefault="00B30372" w:rsidP="00A3312E">
            <w:pPr>
              <w:pStyle w:val="TextoTabla"/>
              <w:numPr>
                <w:ilvl w:val="0"/>
                <w:numId w:val="164"/>
              </w:numPr>
            </w:pPr>
            <w:r>
              <w:t xml:space="preserve">Inyectar el tono por micro, hacer </w:t>
            </w:r>
            <w:proofErr w:type="spellStart"/>
            <w:r>
              <w:t>PTTy</w:t>
            </w:r>
            <w:proofErr w:type="spellEnd"/>
            <w:r>
              <w:t xml:space="preserve"> verificar que éste tono y la señalización salen hacia el exterior</w:t>
            </w:r>
          </w:p>
        </w:tc>
      </w:tr>
      <w:tr w:rsidR="00D74C63" w:rsidRPr="006D61EF" w14:paraId="19F80C44" w14:textId="77777777" w:rsidTr="006939F9">
        <w:trPr>
          <w:trHeight w:val="20"/>
          <w:jc w:val="center"/>
        </w:trPr>
        <w:tc>
          <w:tcPr>
            <w:tcW w:w="695" w:type="dxa"/>
            <w:shd w:val="clear" w:color="auto" w:fill="BFBFBF" w:themeFill="background1" w:themeFillShade="BF"/>
          </w:tcPr>
          <w:p w14:paraId="0D3CA0B2"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9ED80BD"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5770B5B7" w14:textId="77777777" w:rsidR="00D74C63" w:rsidRPr="006D61EF" w:rsidRDefault="00D74C63" w:rsidP="006939F9">
            <w:pPr>
              <w:pStyle w:val="TextoTabla"/>
              <w:rPr>
                <w:b/>
              </w:rPr>
            </w:pPr>
            <w:r w:rsidRPr="006D61EF">
              <w:rPr>
                <w:b/>
              </w:rPr>
              <w:t>Resultado</w:t>
            </w:r>
          </w:p>
        </w:tc>
      </w:tr>
      <w:tr w:rsidR="00D74C63" w:rsidRPr="006D61EF" w14:paraId="177BCD00" w14:textId="77777777" w:rsidTr="006939F9">
        <w:trPr>
          <w:trHeight w:val="20"/>
          <w:jc w:val="center"/>
        </w:trPr>
        <w:tc>
          <w:tcPr>
            <w:tcW w:w="8188" w:type="dxa"/>
            <w:gridSpan w:val="5"/>
            <w:shd w:val="clear" w:color="auto" w:fill="D9D9D9" w:themeFill="background1" w:themeFillShade="D9"/>
          </w:tcPr>
          <w:p w14:paraId="5BFB5DED" w14:textId="77777777" w:rsidR="00D74C63" w:rsidRPr="006D61EF" w:rsidRDefault="00D74C63" w:rsidP="006939F9">
            <w:pPr>
              <w:pStyle w:val="TextoTabla"/>
              <w:rPr>
                <w:b/>
              </w:rPr>
            </w:pPr>
          </w:p>
        </w:tc>
        <w:tc>
          <w:tcPr>
            <w:tcW w:w="851" w:type="dxa"/>
            <w:shd w:val="clear" w:color="auto" w:fill="D9D9D9" w:themeFill="background1" w:themeFillShade="D9"/>
          </w:tcPr>
          <w:p w14:paraId="554F230A"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58001D95" w14:textId="77777777" w:rsidR="00D74C63" w:rsidRPr="006D61EF" w:rsidRDefault="00D74C63" w:rsidP="006939F9">
            <w:pPr>
              <w:pStyle w:val="TextoTabla"/>
              <w:rPr>
                <w:b/>
              </w:rPr>
            </w:pPr>
            <w:r w:rsidRPr="006D61EF">
              <w:rPr>
                <w:b/>
              </w:rPr>
              <w:t>NO</w:t>
            </w:r>
          </w:p>
        </w:tc>
      </w:tr>
      <w:tr w:rsidR="00D74C63" w:rsidRPr="00183B8E" w14:paraId="6F434F17" w14:textId="77777777" w:rsidTr="006939F9">
        <w:trPr>
          <w:trHeight w:val="20"/>
          <w:jc w:val="center"/>
        </w:trPr>
        <w:tc>
          <w:tcPr>
            <w:tcW w:w="695" w:type="dxa"/>
            <w:tcBorders>
              <w:bottom w:val="single" w:sz="6" w:space="0" w:color="000000"/>
            </w:tcBorders>
            <w:shd w:val="clear" w:color="auto" w:fill="auto"/>
          </w:tcPr>
          <w:p w14:paraId="037433BF"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02752D95" w14:textId="77777777" w:rsidR="00D74C63" w:rsidRDefault="00B30372" w:rsidP="006939F9">
            <w:pPr>
              <w:pStyle w:val="TextoTabla"/>
            </w:pPr>
            <w:r w:rsidRPr="00B30372">
              <w:t xml:space="preserve">Operativa Radio en </w:t>
            </w:r>
            <w:proofErr w:type="spellStart"/>
            <w:r w:rsidRPr="00B30372">
              <w:t>Rx</w:t>
            </w:r>
            <w:proofErr w:type="spellEnd"/>
          </w:p>
          <w:p w14:paraId="327C7743" w14:textId="75F0F7DD" w:rsidR="00B30372" w:rsidRDefault="00B30372" w:rsidP="00A3312E">
            <w:pPr>
              <w:pStyle w:val="TextoTabla"/>
              <w:numPr>
                <w:ilvl w:val="0"/>
                <w:numId w:val="165"/>
              </w:numPr>
            </w:pPr>
            <w:r>
              <w:t>Desconectar uno de los dos cables LAN de la posición bajo prueba y verificar que el tono continúa oyéndose en la posición.</w:t>
            </w:r>
          </w:p>
          <w:p w14:paraId="6BF812BD" w14:textId="17D8D917" w:rsidR="00B30372" w:rsidRDefault="00B30372" w:rsidP="00A3312E">
            <w:pPr>
              <w:pStyle w:val="TextoTabla"/>
              <w:numPr>
                <w:ilvl w:val="0"/>
                <w:numId w:val="165"/>
              </w:numPr>
            </w:pPr>
            <w:r>
              <w:t>Conectar el cale nuevamente y verificar que el audio se continúa oyendo en la posición.</w:t>
            </w:r>
          </w:p>
          <w:p w14:paraId="26F3CEDA" w14:textId="35C63A75" w:rsidR="00B30372" w:rsidRDefault="00B30372" w:rsidP="00A3312E">
            <w:pPr>
              <w:pStyle w:val="TextoTabla"/>
              <w:numPr>
                <w:ilvl w:val="0"/>
                <w:numId w:val="165"/>
              </w:numPr>
            </w:pPr>
            <w:r>
              <w:t>Desconectar el otro cable LAN de la posición y comprobar que el tono se continúa oyendo.</w:t>
            </w:r>
          </w:p>
          <w:p w14:paraId="1BF1E973" w14:textId="06C029A3" w:rsidR="00B30372" w:rsidRPr="006D61EF" w:rsidRDefault="00B30372" w:rsidP="00A3312E">
            <w:pPr>
              <w:pStyle w:val="TextoTabla"/>
              <w:numPr>
                <w:ilvl w:val="0"/>
                <w:numId w:val="165"/>
              </w:numPr>
            </w:pPr>
            <w:r>
              <w:lastRenderedPageBreak/>
              <w:t>Volver a conectar nuevamente el cable verificando que se continúa oyendo el tono</w:t>
            </w:r>
          </w:p>
        </w:tc>
        <w:tc>
          <w:tcPr>
            <w:tcW w:w="851" w:type="dxa"/>
            <w:tcBorders>
              <w:bottom w:val="single" w:sz="6" w:space="0" w:color="000000"/>
            </w:tcBorders>
            <w:shd w:val="clear" w:color="auto" w:fill="auto"/>
          </w:tcPr>
          <w:p w14:paraId="2A95AA0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AA9CDA7" w14:textId="77777777" w:rsidR="00D74C63" w:rsidRPr="006D61EF" w:rsidRDefault="00D74C63" w:rsidP="006939F9">
            <w:pPr>
              <w:pStyle w:val="TextoTabla"/>
            </w:pPr>
          </w:p>
        </w:tc>
      </w:tr>
      <w:tr w:rsidR="00D74C63" w:rsidRPr="00183B8E" w14:paraId="60934690" w14:textId="77777777" w:rsidTr="006939F9">
        <w:trPr>
          <w:trHeight w:val="20"/>
          <w:jc w:val="center"/>
        </w:trPr>
        <w:tc>
          <w:tcPr>
            <w:tcW w:w="695" w:type="dxa"/>
            <w:tcBorders>
              <w:bottom w:val="single" w:sz="6" w:space="0" w:color="000000"/>
            </w:tcBorders>
            <w:shd w:val="clear" w:color="auto" w:fill="auto"/>
          </w:tcPr>
          <w:p w14:paraId="043E13E1" w14:textId="77777777" w:rsidR="00D74C63" w:rsidRPr="006D61EF" w:rsidRDefault="00D74C63" w:rsidP="006939F9">
            <w:pPr>
              <w:pStyle w:val="TextoTabla"/>
            </w:pPr>
            <w:r w:rsidRPr="006D61EF">
              <w:lastRenderedPageBreak/>
              <w:t>2</w:t>
            </w:r>
          </w:p>
        </w:tc>
        <w:tc>
          <w:tcPr>
            <w:tcW w:w="7493" w:type="dxa"/>
            <w:gridSpan w:val="4"/>
            <w:tcBorders>
              <w:bottom w:val="single" w:sz="6" w:space="0" w:color="000000"/>
            </w:tcBorders>
            <w:shd w:val="clear" w:color="auto" w:fill="auto"/>
          </w:tcPr>
          <w:p w14:paraId="0F0224FB" w14:textId="77777777" w:rsidR="00D74C63" w:rsidRDefault="00B30372" w:rsidP="006939F9">
            <w:pPr>
              <w:pStyle w:val="TextoTabla"/>
            </w:pPr>
            <w:r w:rsidRPr="00B30372">
              <w:t xml:space="preserve">Operativa Radio en </w:t>
            </w:r>
            <w:proofErr w:type="spellStart"/>
            <w:r w:rsidRPr="00B30372">
              <w:t>Tx</w:t>
            </w:r>
            <w:proofErr w:type="spellEnd"/>
          </w:p>
          <w:p w14:paraId="3D777480" w14:textId="20C83FB5" w:rsidR="00B30372" w:rsidRDefault="00B30372" w:rsidP="00A3312E">
            <w:pPr>
              <w:pStyle w:val="TextoTabla"/>
              <w:numPr>
                <w:ilvl w:val="0"/>
                <w:numId w:val="166"/>
              </w:numPr>
            </w:pPr>
            <w:r>
              <w:t>Desconectar uno de los dos cables LAN de la posición bajo prueba y verificar que el tono y la señalización continúan saliendo.</w:t>
            </w:r>
          </w:p>
          <w:p w14:paraId="2ABD2D04" w14:textId="3AF02352" w:rsidR="00B30372" w:rsidRDefault="00B30372" w:rsidP="00A3312E">
            <w:pPr>
              <w:pStyle w:val="TextoTabla"/>
              <w:numPr>
                <w:ilvl w:val="0"/>
                <w:numId w:val="166"/>
              </w:numPr>
            </w:pPr>
            <w:r>
              <w:t>Conectar el cale nuevamente y verificar que el tono y la señalización continúan saliendo.</w:t>
            </w:r>
          </w:p>
          <w:p w14:paraId="3674B61D" w14:textId="269F5CC8" w:rsidR="00B30372" w:rsidRDefault="00B30372" w:rsidP="00A3312E">
            <w:pPr>
              <w:pStyle w:val="TextoTabla"/>
              <w:numPr>
                <w:ilvl w:val="0"/>
                <w:numId w:val="166"/>
              </w:numPr>
            </w:pPr>
            <w:r>
              <w:t>Desconectar el otro cable LAN de la posición y comprobar que el tono y la señalización continúan saliendo.</w:t>
            </w:r>
          </w:p>
          <w:p w14:paraId="5C8D4F37" w14:textId="68C48109" w:rsidR="00B30372" w:rsidRPr="006D61EF" w:rsidRDefault="00B30372" w:rsidP="00A3312E">
            <w:pPr>
              <w:pStyle w:val="TextoTabla"/>
              <w:numPr>
                <w:ilvl w:val="0"/>
                <w:numId w:val="166"/>
              </w:numPr>
            </w:pPr>
            <w:r>
              <w:t>Volver a conectar nuevamente el cable verificando que tanto el tono como la señalización continúan saliendo.</w:t>
            </w:r>
          </w:p>
        </w:tc>
        <w:tc>
          <w:tcPr>
            <w:tcW w:w="851" w:type="dxa"/>
            <w:tcBorders>
              <w:bottom w:val="single" w:sz="6" w:space="0" w:color="000000"/>
            </w:tcBorders>
            <w:shd w:val="clear" w:color="auto" w:fill="auto"/>
          </w:tcPr>
          <w:p w14:paraId="3424DED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0585296F" w14:textId="77777777" w:rsidR="00D74C63" w:rsidRPr="006D61EF" w:rsidRDefault="00D74C63" w:rsidP="006939F9">
            <w:pPr>
              <w:pStyle w:val="TextoTabla"/>
            </w:pPr>
          </w:p>
        </w:tc>
      </w:tr>
      <w:tr w:rsidR="00D74C63" w:rsidRPr="00183B8E" w14:paraId="73BA68EC" w14:textId="77777777" w:rsidTr="006939F9">
        <w:trPr>
          <w:trHeight w:val="20"/>
          <w:jc w:val="center"/>
        </w:trPr>
        <w:tc>
          <w:tcPr>
            <w:tcW w:w="695" w:type="dxa"/>
            <w:tcBorders>
              <w:bottom w:val="single" w:sz="6" w:space="0" w:color="000000"/>
            </w:tcBorders>
            <w:shd w:val="clear" w:color="auto" w:fill="auto"/>
          </w:tcPr>
          <w:p w14:paraId="139397BE"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2031178A" w14:textId="77777777" w:rsidR="00D74C63" w:rsidRPr="006D61EF" w:rsidRDefault="00D74C63" w:rsidP="006939F9">
            <w:pPr>
              <w:pStyle w:val="TextoTabla"/>
            </w:pPr>
          </w:p>
        </w:tc>
        <w:tc>
          <w:tcPr>
            <w:tcW w:w="851" w:type="dxa"/>
            <w:tcBorders>
              <w:bottom w:val="single" w:sz="6" w:space="0" w:color="000000"/>
            </w:tcBorders>
            <w:shd w:val="clear" w:color="auto" w:fill="auto"/>
          </w:tcPr>
          <w:p w14:paraId="1660C680"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9ABED46" w14:textId="77777777" w:rsidR="00D74C63" w:rsidRPr="006D61EF" w:rsidRDefault="00D74C63" w:rsidP="006939F9">
            <w:pPr>
              <w:pStyle w:val="TextoTabla"/>
            </w:pPr>
          </w:p>
        </w:tc>
      </w:tr>
      <w:tr w:rsidR="00D74C63" w:rsidRPr="00183B8E" w14:paraId="3DA01AC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1582569" w14:textId="51BAFB72" w:rsidR="00D74C63" w:rsidRPr="006D61EF" w:rsidRDefault="00D74C63" w:rsidP="006939F9">
            <w:pPr>
              <w:pStyle w:val="TextoTabla"/>
            </w:pPr>
          </w:p>
        </w:tc>
      </w:tr>
    </w:tbl>
    <w:p w14:paraId="36A970C1" w14:textId="77777777" w:rsidR="00D74C63" w:rsidRPr="00D74C63" w:rsidRDefault="00D74C63" w:rsidP="00D74C63"/>
    <w:p w14:paraId="664E8A17" w14:textId="77777777" w:rsidR="00B30372" w:rsidRDefault="00B30372">
      <w:pPr>
        <w:spacing w:before="0" w:after="0" w:line="240" w:lineRule="auto"/>
        <w:jc w:val="left"/>
        <w:rPr>
          <w:u w:val="single"/>
        </w:rPr>
      </w:pPr>
      <w:r>
        <w:rPr>
          <w:u w:val="single"/>
        </w:rPr>
        <w:br w:type="page"/>
      </w:r>
    </w:p>
    <w:p w14:paraId="7B0B90F1" w14:textId="015FE790" w:rsidR="00391171" w:rsidRDefault="00391171" w:rsidP="00391171">
      <w:pPr>
        <w:pStyle w:val="Ttulo2"/>
      </w:pPr>
      <w:bookmarkStart w:id="649" w:name="_Toc357060708"/>
      <w:bookmarkStart w:id="650" w:name="_Toc445195532"/>
      <w:bookmarkStart w:id="651" w:name="_Toc519068372"/>
      <w:bookmarkStart w:id="652" w:name="_Toc2687433"/>
      <w:bookmarkStart w:id="653" w:name="_Ref109714338"/>
      <w:bookmarkStart w:id="654" w:name="_Ref109715681"/>
      <w:bookmarkStart w:id="655" w:name="_Toc131162618"/>
      <w:r>
        <w:lastRenderedPageBreak/>
        <w:t>U5KI.HTWR.07.00</w:t>
      </w:r>
      <w:r w:rsidR="00B30372">
        <w:t>2</w:t>
      </w:r>
      <w:r>
        <w:t>. HMI Dualidad de LAN. O</w:t>
      </w:r>
      <w:r w:rsidRPr="009D03A0">
        <w:t>perativa telefonía.</w:t>
      </w:r>
      <w:bookmarkEnd w:id="649"/>
      <w:bookmarkEnd w:id="650"/>
      <w:bookmarkEnd w:id="651"/>
      <w:bookmarkEnd w:id="652"/>
      <w:bookmarkEnd w:id="653"/>
      <w:bookmarkEnd w:id="654"/>
      <w:bookmarkEnd w:id="65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39F3D92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A0CD929" w14:textId="77777777" w:rsidR="00D74C63" w:rsidRPr="006D61EF" w:rsidRDefault="00D74C63" w:rsidP="006939F9">
            <w:pPr>
              <w:pStyle w:val="TextoTabla"/>
            </w:pPr>
          </w:p>
        </w:tc>
      </w:tr>
      <w:tr w:rsidR="00B30372" w:rsidRPr="006D61EF" w14:paraId="161FF252" w14:textId="77777777" w:rsidTr="006939F9">
        <w:trPr>
          <w:trHeight w:val="20"/>
          <w:jc w:val="center"/>
        </w:trPr>
        <w:tc>
          <w:tcPr>
            <w:tcW w:w="1971" w:type="dxa"/>
            <w:gridSpan w:val="2"/>
            <w:shd w:val="clear" w:color="auto" w:fill="D9D9D9" w:themeFill="background1" w:themeFillShade="D9"/>
          </w:tcPr>
          <w:p w14:paraId="5ADD9BA8" w14:textId="77777777" w:rsidR="00B30372" w:rsidRPr="006D61EF" w:rsidRDefault="00B30372" w:rsidP="00B30372">
            <w:pPr>
              <w:pStyle w:val="TextoTabla"/>
              <w:rPr>
                <w:b/>
              </w:rPr>
            </w:pPr>
            <w:r w:rsidRPr="006D61EF">
              <w:rPr>
                <w:b/>
              </w:rPr>
              <w:t>Grupo</w:t>
            </w:r>
          </w:p>
        </w:tc>
        <w:tc>
          <w:tcPr>
            <w:tcW w:w="2371" w:type="dxa"/>
            <w:shd w:val="clear" w:color="auto" w:fill="auto"/>
          </w:tcPr>
          <w:p w14:paraId="02A95F9D" w14:textId="46D8FF04" w:rsidR="00B30372" w:rsidRPr="006D61EF" w:rsidRDefault="00B30372" w:rsidP="00B30372">
            <w:pPr>
              <w:pStyle w:val="TextoTabla"/>
            </w:pPr>
            <w:r>
              <w:t>Doble LAN</w:t>
            </w:r>
          </w:p>
        </w:tc>
        <w:tc>
          <w:tcPr>
            <w:tcW w:w="2161" w:type="dxa"/>
            <w:shd w:val="clear" w:color="auto" w:fill="D9D9D9" w:themeFill="background1" w:themeFillShade="D9"/>
          </w:tcPr>
          <w:p w14:paraId="36C5CCDF" w14:textId="77777777" w:rsidR="00B30372" w:rsidRPr="006D61EF" w:rsidRDefault="00B30372" w:rsidP="00B30372">
            <w:pPr>
              <w:pStyle w:val="TextoTabla"/>
              <w:rPr>
                <w:b/>
              </w:rPr>
            </w:pPr>
            <w:r w:rsidRPr="006D61EF">
              <w:rPr>
                <w:b/>
              </w:rPr>
              <w:t>Caso de Prueba</w:t>
            </w:r>
          </w:p>
        </w:tc>
        <w:tc>
          <w:tcPr>
            <w:tcW w:w="3386" w:type="dxa"/>
            <w:gridSpan w:val="3"/>
            <w:shd w:val="clear" w:color="auto" w:fill="auto"/>
          </w:tcPr>
          <w:p w14:paraId="5D5161C0" w14:textId="1FDB0848" w:rsidR="00B30372" w:rsidRPr="006D61EF" w:rsidRDefault="00B30372" w:rsidP="00B30372">
            <w:pPr>
              <w:pStyle w:val="TextoTabla"/>
            </w:pPr>
            <w:r w:rsidRPr="00B30372">
              <w:t>U5KI.HTWR.07.002</w:t>
            </w:r>
          </w:p>
        </w:tc>
      </w:tr>
      <w:tr w:rsidR="00B30372" w:rsidRPr="00183B8E" w14:paraId="4A0A5D5A" w14:textId="77777777" w:rsidTr="006939F9">
        <w:trPr>
          <w:trHeight w:val="20"/>
          <w:jc w:val="center"/>
        </w:trPr>
        <w:tc>
          <w:tcPr>
            <w:tcW w:w="1971" w:type="dxa"/>
            <w:gridSpan w:val="2"/>
            <w:shd w:val="clear" w:color="auto" w:fill="D9D9D9" w:themeFill="background1" w:themeFillShade="D9"/>
          </w:tcPr>
          <w:p w14:paraId="629FF905" w14:textId="77777777" w:rsidR="00B30372" w:rsidRPr="006D61EF" w:rsidRDefault="00B30372" w:rsidP="00B30372">
            <w:pPr>
              <w:pStyle w:val="TextoTabla"/>
              <w:rPr>
                <w:b/>
              </w:rPr>
            </w:pPr>
            <w:r w:rsidRPr="006D61EF">
              <w:rPr>
                <w:b/>
              </w:rPr>
              <w:t>Título</w:t>
            </w:r>
          </w:p>
        </w:tc>
        <w:tc>
          <w:tcPr>
            <w:tcW w:w="7918" w:type="dxa"/>
            <w:gridSpan w:val="5"/>
            <w:shd w:val="clear" w:color="auto" w:fill="auto"/>
          </w:tcPr>
          <w:p w14:paraId="2E212EBA" w14:textId="42B5D317" w:rsidR="00B30372" w:rsidRPr="006D61EF" w:rsidRDefault="00B30372" w:rsidP="00B30372">
            <w:pPr>
              <w:pStyle w:val="TextoTabla"/>
            </w:pPr>
            <w:r w:rsidRPr="00B30372">
              <w:t>HMI Dualidad De LAN. Operativa</w:t>
            </w:r>
            <w:r>
              <w:t xml:space="preserve"> Telefonía.</w:t>
            </w:r>
          </w:p>
        </w:tc>
      </w:tr>
      <w:tr w:rsidR="00B30372" w:rsidRPr="00183B8E" w14:paraId="141EEFCA" w14:textId="77777777" w:rsidTr="006939F9">
        <w:trPr>
          <w:trHeight w:val="20"/>
          <w:jc w:val="center"/>
        </w:trPr>
        <w:tc>
          <w:tcPr>
            <w:tcW w:w="1971" w:type="dxa"/>
            <w:gridSpan w:val="2"/>
            <w:shd w:val="clear" w:color="auto" w:fill="D9D9D9" w:themeFill="background1" w:themeFillShade="D9"/>
          </w:tcPr>
          <w:p w14:paraId="0AAC1FFD" w14:textId="77777777" w:rsidR="00B30372" w:rsidRPr="006D61EF" w:rsidRDefault="00B30372" w:rsidP="00B30372">
            <w:pPr>
              <w:pStyle w:val="TextoTabla"/>
              <w:rPr>
                <w:b/>
              </w:rPr>
            </w:pPr>
            <w:r w:rsidRPr="006D61EF">
              <w:rPr>
                <w:b/>
              </w:rPr>
              <w:t>Objetivos</w:t>
            </w:r>
          </w:p>
        </w:tc>
        <w:tc>
          <w:tcPr>
            <w:tcW w:w="7918" w:type="dxa"/>
            <w:gridSpan w:val="5"/>
            <w:shd w:val="clear" w:color="auto" w:fill="auto"/>
          </w:tcPr>
          <w:p w14:paraId="0853DBAB" w14:textId="063E9680" w:rsidR="00B30372" w:rsidRPr="006D61EF" w:rsidRDefault="00C37DA6" w:rsidP="00B30372">
            <w:pPr>
              <w:pStyle w:val="TextoTabla"/>
            </w:pPr>
            <w:r w:rsidRPr="00C37DA6">
              <w:t xml:space="preserve">Comprobar </w:t>
            </w:r>
            <w:r>
              <w:t xml:space="preserve">la operativa telefónica </w:t>
            </w:r>
            <w:r w:rsidRPr="00C37DA6">
              <w:t>cuando se desconecta una de las dos líneas LAN.</w:t>
            </w:r>
          </w:p>
        </w:tc>
      </w:tr>
      <w:tr w:rsidR="00B30372" w:rsidRPr="006D61EF" w14:paraId="10615448" w14:textId="77777777" w:rsidTr="006939F9">
        <w:trPr>
          <w:trHeight w:val="20"/>
          <w:jc w:val="center"/>
        </w:trPr>
        <w:tc>
          <w:tcPr>
            <w:tcW w:w="1971" w:type="dxa"/>
            <w:gridSpan w:val="2"/>
            <w:shd w:val="clear" w:color="auto" w:fill="D9D9D9" w:themeFill="background1" w:themeFillShade="D9"/>
            <w:vAlign w:val="center"/>
          </w:tcPr>
          <w:p w14:paraId="01E1C27F" w14:textId="77777777" w:rsidR="00B30372" w:rsidRPr="006D61EF" w:rsidRDefault="00B30372" w:rsidP="00B30372">
            <w:pPr>
              <w:pStyle w:val="TextoTabla"/>
              <w:rPr>
                <w:b/>
              </w:rPr>
            </w:pPr>
            <w:r w:rsidRPr="006D61EF">
              <w:rPr>
                <w:b/>
              </w:rPr>
              <w:t>Condiciones Iniciales</w:t>
            </w:r>
          </w:p>
        </w:tc>
        <w:tc>
          <w:tcPr>
            <w:tcW w:w="7918" w:type="dxa"/>
            <w:gridSpan w:val="5"/>
            <w:shd w:val="clear" w:color="auto" w:fill="auto"/>
          </w:tcPr>
          <w:p w14:paraId="4FB6B6B0" w14:textId="77777777" w:rsidR="00C37DA6" w:rsidRDefault="00C37DA6" w:rsidP="00C37DA6">
            <w:pPr>
              <w:pStyle w:val="TextoTabla"/>
            </w:pPr>
            <w:r>
              <w:t>Un puesto de operador configurado, con JACKS insertados y con destinos de telefonía operativos.</w:t>
            </w:r>
          </w:p>
          <w:p w14:paraId="4CEF38C2" w14:textId="2F8B6245" w:rsidR="00B30372" w:rsidRPr="006D61EF" w:rsidRDefault="00C37DA6" w:rsidP="00C37DA6">
            <w:pPr>
              <w:pStyle w:val="TextoTabla"/>
            </w:pPr>
            <w:r>
              <w:t>Poner en conversación telefónica la posición bajo prueba con cualquiera de los colaterales telefónicos</w:t>
            </w:r>
          </w:p>
        </w:tc>
      </w:tr>
      <w:tr w:rsidR="00B30372" w:rsidRPr="006D61EF" w14:paraId="65311722" w14:textId="77777777" w:rsidTr="006939F9">
        <w:trPr>
          <w:trHeight w:val="20"/>
          <w:jc w:val="center"/>
        </w:trPr>
        <w:tc>
          <w:tcPr>
            <w:tcW w:w="695" w:type="dxa"/>
            <w:shd w:val="clear" w:color="auto" w:fill="BFBFBF" w:themeFill="background1" w:themeFillShade="BF"/>
          </w:tcPr>
          <w:p w14:paraId="00EB048F" w14:textId="77777777" w:rsidR="00B30372" w:rsidRPr="006D61EF" w:rsidRDefault="00B30372" w:rsidP="00B30372">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31A907B" w14:textId="77777777" w:rsidR="00B30372" w:rsidRPr="006D61EF" w:rsidRDefault="00B30372" w:rsidP="00B30372">
            <w:pPr>
              <w:pStyle w:val="TextoTabla"/>
              <w:rPr>
                <w:b/>
              </w:rPr>
            </w:pPr>
            <w:r w:rsidRPr="006D61EF">
              <w:rPr>
                <w:b/>
              </w:rPr>
              <w:t>Descripción</w:t>
            </w:r>
          </w:p>
        </w:tc>
        <w:tc>
          <w:tcPr>
            <w:tcW w:w="1701" w:type="dxa"/>
            <w:gridSpan w:val="2"/>
            <w:shd w:val="clear" w:color="auto" w:fill="BFBFBF" w:themeFill="background1" w:themeFillShade="BF"/>
          </w:tcPr>
          <w:p w14:paraId="3D2590CF" w14:textId="77777777" w:rsidR="00B30372" w:rsidRPr="006D61EF" w:rsidRDefault="00B30372" w:rsidP="00B30372">
            <w:pPr>
              <w:pStyle w:val="TextoTabla"/>
              <w:rPr>
                <w:b/>
              </w:rPr>
            </w:pPr>
            <w:r w:rsidRPr="006D61EF">
              <w:rPr>
                <w:b/>
              </w:rPr>
              <w:t>Resultado</w:t>
            </w:r>
          </w:p>
        </w:tc>
      </w:tr>
      <w:tr w:rsidR="00B30372" w:rsidRPr="006D61EF" w14:paraId="1B3C5D3B" w14:textId="77777777" w:rsidTr="006939F9">
        <w:trPr>
          <w:trHeight w:val="20"/>
          <w:jc w:val="center"/>
        </w:trPr>
        <w:tc>
          <w:tcPr>
            <w:tcW w:w="8188" w:type="dxa"/>
            <w:gridSpan w:val="5"/>
            <w:shd w:val="clear" w:color="auto" w:fill="D9D9D9" w:themeFill="background1" w:themeFillShade="D9"/>
          </w:tcPr>
          <w:p w14:paraId="27516D90" w14:textId="77777777" w:rsidR="00B30372" w:rsidRPr="006D61EF" w:rsidRDefault="00B30372" w:rsidP="00B30372">
            <w:pPr>
              <w:pStyle w:val="TextoTabla"/>
              <w:rPr>
                <w:b/>
              </w:rPr>
            </w:pPr>
          </w:p>
        </w:tc>
        <w:tc>
          <w:tcPr>
            <w:tcW w:w="851" w:type="dxa"/>
            <w:shd w:val="clear" w:color="auto" w:fill="D9D9D9" w:themeFill="background1" w:themeFillShade="D9"/>
          </w:tcPr>
          <w:p w14:paraId="79E4EA9A" w14:textId="77777777" w:rsidR="00B30372" w:rsidRPr="006D61EF" w:rsidRDefault="00B30372" w:rsidP="00B30372">
            <w:pPr>
              <w:pStyle w:val="TextoTabla"/>
              <w:rPr>
                <w:b/>
              </w:rPr>
            </w:pPr>
            <w:r w:rsidRPr="006D61EF">
              <w:rPr>
                <w:b/>
              </w:rPr>
              <w:t>SI</w:t>
            </w:r>
          </w:p>
        </w:tc>
        <w:tc>
          <w:tcPr>
            <w:tcW w:w="850" w:type="dxa"/>
            <w:shd w:val="clear" w:color="auto" w:fill="D9D9D9" w:themeFill="background1" w:themeFillShade="D9"/>
          </w:tcPr>
          <w:p w14:paraId="5E09061D" w14:textId="77777777" w:rsidR="00B30372" w:rsidRPr="006D61EF" w:rsidRDefault="00B30372" w:rsidP="00B30372">
            <w:pPr>
              <w:pStyle w:val="TextoTabla"/>
              <w:rPr>
                <w:b/>
              </w:rPr>
            </w:pPr>
            <w:r w:rsidRPr="006D61EF">
              <w:rPr>
                <w:b/>
              </w:rPr>
              <w:t>NO</w:t>
            </w:r>
          </w:p>
        </w:tc>
      </w:tr>
      <w:tr w:rsidR="00B30372" w:rsidRPr="00183B8E" w14:paraId="59C9FDA5" w14:textId="77777777" w:rsidTr="006939F9">
        <w:trPr>
          <w:trHeight w:val="20"/>
          <w:jc w:val="center"/>
        </w:trPr>
        <w:tc>
          <w:tcPr>
            <w:tcW w:w="695" w:type="dxa"/>
            <w:tcBorders>
              <w:bottom w:val="single" w:sz="6" w:space="0" w:color="000000"/>
            </w:tcBorders>
            <w:shd w:val="clear" w:color="auto" w:fill="auto"/>
          </w:tcPr>
          <w:p w14:paraId="75D159FA" w14:textId="77777777" w:rsidR="00B30372" w:rsidRPr="006D61EF" w:rsidRDefault="00B30372" w:rsidP="00B30372">
            <w:pPr>
              <w:pStyle w:val="TextoTabla"/>
            </w:pPr>
            <w:r w:rsidRPr="006D61EF">
              <w:t>1</w:t>
            </w:r>
          </w:p>
        </w:tc>
        <w:tc>
          <w:tcPr>
            <w:tcW w:w="7493" w:type="dxa"/>
            <w:gridSpan w:val="4"/>
            <w:tcBorders>
              <w:bottom w:val="single" w:sz="6" w:space="0" w:color="000000"/>
            </w:tcBorders>
            <w:shd w:val="clear" w:color="auto" w:fill="auto"/>
          </w:tcPr>
          <w:p w14:paraId="7B75B8D6" w14:textId="0B0C7E73" w:rsidR="00B30372" w:rsidRPr="006D61EF" w:rsidRDefault="00C37DA6" w:rsidP="00B30372">
            <w:pPr>
              <w:pStyle w:val="TextoTabla"/>
            </w:pPr>
            <w:r w:rsidRPr="00C37DA6">
              <w:t>Desconectar uno de los dos cables LAN de la posición bajo prueba y verificar que se mantiene la conversación.</w:t>
            </w:r>
          </w:p>
        </w:tc>
        <w:tc>
          <w:tcPr>
            <w:tcW w:w="851" w:type="dxa"/>
            <w:tcBorders>
              <w:bottom w:val="single" w:sz="6" w:space="0" w:color="000000"/>
            </w:tcBorders>
            <w:shd w:val="clear" w:color="auto" w:fill="auto"/>
          </w:tcPr>
          <w:p w14:paraId="6E40F508" w14:textId="77777777" w:rsidR="00B30372" w:rsidRPr="006D61EF" w:rsidRDefault="00B30372" w:rsidP="00B30372">
            <w:pPr>
              <w:pStyle w:val="TextoTabla"/>
            </w:pPr>
          </w:p>
        </w:tc>
        <w:tc>
          <w:tcPr>
            <w:tcW w:w="850" w:type="dxa"/>
            <w:tcBorders>
              <w:bottom w:val="single" w:sz="6" w:space="0" w:color="000000"/>
            </w:tcBorders>
            <w:shd w:val="clear" w:color="auto" w:fill="auto"/>
          </w:tcPr>
          <w:p w14:paraId="4D052785" w14:textId="77777777" w:rsidR="00B30372" w:rsidRPr="006D61EF" w:rsidRDefault="00B30372" w:rsidP="00B30372">
            <w:pPr>
              <w:pStyle w:val="TextoTabla"/>
            </w:pPr>
          </w:p>
        </w:tc>
      </w:tr>
      <w:tr w:rsidR="00B30372" w:rsidRPr="00183B8E" w14:paraId="51000803" w14:textId="77777777" w:rsidTr="006939F9">
        <w:trPr>
          <w:trHeight w:val="20"/>
          <w:jc w:val="center"/>
        </w:trPr>
        <w:tc>
          <w:tcPr>
            <w:tcW w:w="695" w:type="dxa"/>
            <w:tcBorders>
              <w:bottom w:val="single" w:sz="6" w:space="0" w:color="000000"/>
            </w:tcBorders>
            <w:shd w:val="clear" w:color="auto" w:fill="auto"/>
          </w:tcPr>
          <w:p w14:paraId="35148519" w14:textId="77777777" w:rsidR="00B30372" w:rsidRPr="006D61EF" w:rsidRDefault="00B30372" w:rsidP="00B30372">
            <w:pPr>
              <w:pStyle w:val="TextoTabla"/>
            </w:pPr>
            <w:r w:rsidRPr="006D61EF">
              <w:t>2</w:t>
            </w:r>
          </w:p>
        </w:tc>
        <w:tc>
          <w:tcPr>
            <w:tcW w:w="7493" w:type="dxa"/>
            <w:gridSpan w:val="4"/>
            <w:tcBorders>
              <w:bottom w:val="single" w:sz="6" w:space="0" w:color="000000"/>
            </w:tcBorders>
            <w:shd w:val="clear" w:color="auto" w:fill="auto"/>
          </w:tcPr>
          <w:p w14:paraId="6F42E7F8" w14:textId="4EAE933D" w:rsidR="00B30372" w:rsidRPr="006D61EF" w:rsidRDefault="00C37DA6" w:rsidP="00B30372">
            <w:pPr>
              <w:pStyle w:val="TextoTabla"/>
            </w:pPr>
            <w:r w:rsidRPr="00C37DA6">
              <w:t>Conectar el cale nuevamente y verificar que se continúa manteniendo la conversación.</w:t>
            </w:r>
          </w:p>
        </w:tc>
        <w:tc>
          <w:tcPr>
            <w:tcW w:w="851" w:type="dxa"/>
            <w:tcBorders>
              <w:bottom w:val="single" w:sz="6" w:space="0" w:color="000000"/>
            </w:tcBorders>
            <w:shd w:val="clear" w:color="auto" w:fill="auto"/>
          </w:tcPr>
          <w:p w14:paraId="74CA17C4" w14:textId="77777777" w:rsidR="00B30372" w:rsidRPr="006D61EF" w:rsidRDefault="00B30372" w:rsidP="00B30372">
            <w:pPr>
              <w:pStyle w:val="TextoTabla"/>
            </w:pPr>
          </w:p>
        </w:tc>
        <w:tc>
          <w:tcPr>
            <w:tcW w:w="850" w:type="dxa"/>
            <w:tcBorders>
              <w:bottom w:val="single" w:sz="6" w:space="0" w:color="000000"/>
            </w:tcBorders>
            <w:shd w:val="clear" w:color="auto" w:fill="auto"/>
          </w:tcPr>
          <w:p w14:paraId="07FEB204" w14:textId="77777777" w:rsidR="00B30372" w:rsidRPr="006D61EF" w:rsidRDefault="00B30372" w:rsidP="00B30372">
            <w:pPr>
              <w:pStyle w:val="TextoTabla"/>
            </w:pPr>
          </w:p>
        </w:tc>
      </w:tr>
      <w:tr w:rsidR="00B30372" w:rsidRPr="00183B8E" w14:paraId="1281FC63" w14:textId="77777777" w:rsidTr="006939F9">
        <w:trPr>
          <w:trHeight w:val="20"/>
          <w:jc w:val="center"/>
        </w:trPr>
        <w:tc>
          <w:tcPr>
            <w:tcW w:w="695" w:type="dxa"/>
            <w:tcBorders>
              <w:bottom w:val="single" w:sz="6" w:space="0" w:color="000000"/>
            </w:tcBorders>
            <w:shd w:val="clear" w:color="auto" w:fill="auto"/>
          </w:tcPr>
          <w:p w14:paraId="09403CA6" w14:textId="77777777" w:rsidR="00B30372" w:rsidRPr="006D61EF" w:rsidRDefault="00B30372" w:rsidP="00B30372">
            <w:pPr>
              <w:pStyle w:val="TextoTabla"/>
            </w:pPr>
            <w:r w:rsidRPr="006D61EF">
              <w:t>3</w:t>
            </w:r>
          </w:p>
        </w:tc>
        <w:tc>
          <w:tcPr>
            <w:tcW w:w="7493" w:type="dxa"/>
            <w:gridSpan w:val="4"/>
            <w:tcBorders>
              <w:bottom w:val="single" w:sz="6" w:space="0" w:color="000000"/>
            </w:tcBorders>
            <w:shd w:val="clear" w:color="auto" w:fill="auto"/>
          </w:tcPr>
          <w:p w14:paraId="006372D1" w14:textId="7036F25E" w:rsidR="00B30372" w:rsidRPr="006D61EF" w:rsidRDefault="00C37DA6" w:rsidP="00B30372">
            <w:pPr>
              <w:pStyle w:val="TextoTabla"/>
            </w:pPr>
            <w:r w:rsidRPr="00C37DA6">
              <w:t>Desconectar el otro cable LAN de la posición y comprobar nuevamente que se mantiene la conversación</w:t>
            </w:r>
          </w:p>
        </w:tc>
        <w:tc>
          <w:tcPr>
            <w:tcW w:w="851" w:type="dxa"/>
            <w:tcBorders>
              <w:bottom w:val="single" w:sz="6" w:space="0" w:color="000000"/>
            </w:tcBorders>
            <w:shd w:val="clear" w:color="auto" w:fill="auto"/>
          </w:tcPr>
          <w:p w14:paraId="02386C7C" w14:textId="77777777" w:rsidR="00B30372" w:rsidRPr="006D61EF" w:rsidRDefault="00B30372" w:rsidP="00B30372">
            <w:pPr>
              <w:pStyle w:val="TextoTabla"/>
            </w:pPr>
          </w:p>
        </w:tc>
        <w:tc>
          <w:tcPr>
            <w:tcW w:w="850" w:type="dxa"/>
            <w:tcBorders>
              <w:bottom w:val="single" w:sz="6" w:space="0" w:color="000000"/>
            </w:tcBorders>
            <w:shd w:val="clear" w:color="auto" w:fill="auto"/>
          </w:tcPr>
          <w:p w14:paraId="49A67922" w14:textId="77777777" w:rsidR="00B30372" w:rsidRPr="006D61EF" w:rsidRDefault="00B30372" w:rsidP="00B30372">
            <w:pPr>
              <w:pStyle w:val="TextoTabla"/>
            </w:pPr>
          </w:p>
        </w:tc>
      </w:tr>
      <w:tr w:rsidR="00B30372" w:rsidRPr="00183B8E" w14:paraId="4455908F" w14:textId="77777777" w:rsidTr="006939F9">
        <w:trPr>
          <w:trHeight w:val="20"/>
          <w:jc w:val="center"/>
        </w:trPr>
        <w:tc>
          <w:tcPr>
            <w:tcW w:w="695" w:type="dxa"/>
            <w:tcBorders>
              <w:bottom w:val="single" w:sz="6" w:space="0" w:color="000000"/>
            </w:tcBorders>
            <w:shd w:val="clear" w:color="auto" w:fill="auto"/>
          </w:tcPr>
          <w:p w14:paraId="1FBC1CDC" w14:textId="77777777" w:rsidR="00B30372" w:rsidRPr="006D61EF" w:rsidRDefault="00B30372" w:rsidP="00B30372">
            <w:pPr>
              <w:pStyle w:val="TextoTabla"/>
            </w:pPr>
            <w:r w:rsidRPr="006D61EF">
              <w:t>4</w:t>
            </w:r>
          </w:p>
        </w:tc>
        <w:tc>
          <w:tcPr>
            <w:tcW w:w="7493" w:type="dxa"/>
            <w:gridSpan w:val="4"/>
            <w:tcBorders>
              <w:bottom w:val="single" w:sz="6" w:space="0" w:color="000000"/>
            </w:tcBorders>
            <w:shd w:val="clear" w:color="auto" w:fill="auto"/>
          </w:tcPr>
          <w:p w14:paraId="0EABF4EC" w14:textId="5F190E7C" w:rsidR="00B30372" w:rsidRPr="006D61EF" w:rsidRDefault="00C37DA6" w:rsidP="00B30372">
            <w:pPr>
              <w:pStyle w:val="TextoTabla"/>
            </w:pPr>
            <w:r w:rsidRPr="00C37DA6">
              <w:t>Volver a conectar el cable verificando que la conversación continúa establecida.</w:t>
            </w:r>
          </w:p>
        </w:tc>
        <w:tc>
          <w:tcPr>
            <w:tcW w:w="851" w:type="dxa"/>
            <w:tcBorders>
              <w:bottom w:val="single" w:sz="6" w:space="0" w:color="000000"/>
            </w:tcBorders>
            <w:shd w:val="clear" w:color="auto" w:fill="auto"/>
          </w:tcPr>
          <w:p w14:paraId="75DFC2C5" w14:textId="77777777" w:rsidR="00B30372" w:rsidRPr="006D61EF" w:rsidRDefault="00B30372" w:rsidP="00B30372">
            <w:pPr>
              <w:pStyle w:val="TextoTabla"/>
            </w:pPr>
          </w:p>
        </w:tc>
        <w:tc>
          <w:tcPr>
            <w:tcW w:w="850" w:type="dxa"/>
            <w:tcBorders>
              <w:bottom w:val="single" w:sz="6" w:space="0" w:color="000000"/>
            </w:tcBorders>
            <w:shd w:val="clear" w:color="auto" w:fill="auto"/>
          </w:tcPr>
          <w:p w14:paraId="243FF2E2" w14:textId="77777777" w:rsidR="00B30372" w:rsidRPr="006D61EF" w:rsidRDefault="00B30372" w:rsidP="00B30372">
            <w:pPr>
              <w:pStyle w:val="TextoTabla"/>
            </w:pPr>
          </w:p>
        </w:tc>
      </w:tr>
      <w:tr w:rsidR="00B30372" w:rsidRPr="00183B8E" w14:paraId="700E286E" w14:textId="77777777" w:rsidTr="006939F9">
        <w:trPr>
          <w:trHeight w:val="20"/>
          <w:jc w:val="center"/>
        </w:trPr>
        <w:tc>
          <w:tcPr>
            <w:tcW w:w="695" w:type="dxa"/>
            <w:tcBorders>
              <w:bottom w:val="single" w:sz="6" w:space="0" w:color="000000"/>
            </w:tcBorders>
            <w:shd w:val="clear" w:color="auto" w:fill="auto"/>
          </w:tcPr>
          <w:p w14:paraId="71DDFD3A" w14:textId="77777777" w:rsidR="00B30372" w:rsidRPr="006D61EF" w:rsidRDefault="00B30372" w:rsidP="00B30372">
            <w:pPr>
              <w:pStyle w:val="TextoTabla"/>
            </w:pPr>
          </w:p>
        </w:tc>
        <w:tc>
          <w:tcPr>
            <w:tcW w:w="7493" w:type="dxa"/>
            <w:gridSpan w:val="4"/>
            <w:tcBorders>
              <w:bottom w:val="single" w:sz="6" w:space="0" w:color="000000"/>
            </w:tcBorders>
            <w:shd w:val="clear" w:color="auto" w:fill="auto"/>
          </w:tcPr>
          <w:p w14:paraId="6C487C99" w14:textId="77777777" w:rsidR="00B30372" w:rsidRPr="006D61EF" w:rsidRDefault="00B30372" w:rsidP="00B30372">
            <w:pPr>
              <w:pStyle w:val="TextoTabla"/>
            </w:pPr>
          </w:p>
        </w:tc>
        <w:tc>
          <w:tcPr>
            <w:tcW w:w="851" w:type="dxa"/>
            <w:tcBorders>
              <w:bottom w:val="single" w:sz="6" w:space="0" w:color="000000"/>
            </w:tcBorders>
            <w:shd w:val="clear" w:color="auto" w:fill="auto"/>
          </w:tcPr>
          <w:p w14:paraId="33E0F464" w14:textId="77777777" w:rsidR="00B30372" w:rsidRPr="006D61EF" w:rsidRDefault="00B30372" w:rsidP="00B30372">
            <w:pPr>
              <w:pStyle w:val="TextoTabla"/>
            </w:pPr>
          </w:p>
        </w:tc>
        <w:tc>
          <w:tcPr>
            <w:tcW w:w="850" w:type="dxa"/>
            <w:tcBorders>
              <w:bottom w:val="single" w:sz="6" w:space="0" w:color="000000"/>
            </w:tcBorders>
            <w:shd w:val="clear" w:color="auto" w:fill="auto"/>
          </w:tcPr>
          <w:p w14:paraId="580C6F14" w14:textId="77777777" w:rsidR="00B30372" w:rsidRPr="006D61EF" w:rsidRDefault="00B30372" w:rsidP="00B30372">
            <w:pPr>
              <w:pStyle w:val="TextoTabla"/>
            </w:pPr>
          </w:p>
        </w:tc>
      </w:tr>
      <w:tr w:rsidR="00B30372" w:rsidRPr="00183B8E" w14:paraId="1B2FD88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A31FFD1" w14:textId="77777777" w:rsidR="00B30372" w:rsidRPr="006D61EF" w:rsidRDefault="00B30372" w:rsidP="00B30372">
            <w:pPr>
              <w:pStyle w:val="TextoTabla"/>
            </w:pPr>
            <w:r w:rsidRPr="006D61EF">
              <w:t xml:space="preserve"> </w:t>
            </w:r>
          </w:p>
        </w:tc>
      </w:tr>
    </w:tbl>
    <w:p w14:paraId="384347DE" w14:textId="77777777" w:rsidR="00D74C63" w:rsidRPr="00D74C63" w:rsidRDefault="00D74C63" w:rsidP="00D74C63"/>
    <w:p w14:paraId="535C372A" w14:textId="77777777" w:rsidR="00391171" w:rsidRPr="009D03A0" w:rsidRDefault="00391171" w:rsidP="00391171">
      <w:pPr>
        <w:pStyle w:val="Ttulo1"/>
      </w:pPr>
      <w:bookmarkStart w:id="656" w:name="_Toc318897632"/>
      <w:bookmarkStart w:id="657" w:name="_Toc357060709"/>
      <w:bookmarkStart w:id="658" w:name="_Toc445195533"/>
      <w:bookmarkStart w:id="659" w:name="_Toc519068373"/>
      <w:bookmarkStart w:id="660" w:name="_Toc2687434"/>
      <w:bookmarkStart w:id="661" w:name="_Toc131162619"/>
      <w:r w:rsidRPr="009D03A0">
        <w:lastRenderedPageBreak/>
        <w:t>Hoja de Resultados.</w:t>
      </w:r>
      <w:bookmarkEnd w:id="656"/>
      <w:bookmarkEnd w:id="657"/>
      <w:bookmarkEnd w:id="658"/>
      <w:bookmarkEnd w:id="659"/>
      <w:bookmarkEnd w:id="660"/>
      <w:bookmarkEnd w:id="661"/>
    </w:p>
    <w:tbl>
      <w:tblPr>
        <w:tblW w:w="5000" w:type="pct"/>
        <w:tblCellMar>
          <w:left w:w="70" w:type="dxa"/>
          <w:right w:w="70" w:type="dxa"/>
        </w:tblCellMar>
        <w:tblLook w:val="04A0" w:firstRow="1" w:lastRow="0" w:firstColumn="1" w:lastColumn="0" w:noHBand="0" w:noVBand="1"/>
      </w:tblPr>
      <w:tblGrid>
        <w:gridCol w:w="2611"/>
        <w:gridCol w:w="193"/>
        <w:gridCol w:w="3284"/>
        <w:gridCol w:w="963"/>
        <w:gridCol w:w="486"/>
        <w:gridCol w:w="611"/>
        <w:gridCol w:w="485"/>
        <w:gridCol w:w="1712"/>
      </w:tblGrid>
      <w:tr w:rsidR="00391171" w:rsidRPr="001842CC" w14:paraId="5BAA380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3BD2E69" w14:textId="77777777" w:rsidR="00391171" w:rsidRPr="009D03A0" w:rsidRDefault="00391171" w:rsidP="008979D0">
            <w:pPr>
              <w:pStyle w:val="TextoTabla"/>
            </w:pPr>
            <w:r w:rsidRPr="009D03A0">
              <w:t>U5KI. Operación TWR. Registro de Resultados.</w:t>
            </w:r>
          </w:p>
        </w:tc>
      </w:tr>
      <w:tr w:rsidR="00391171" w:rsidRPr="009D03A0" w14:paraId="30D7D831" w14:textId="77777777" w:rsidTr="008979D0">
        <w:trPr>
          <w:trHeight w:val="315"/>
        </w:trPr>
        <w:tc>
          <w:tcPr>
            <w:tcW w:w="1190"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2C35369F"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107D3AD2"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2F464196" w14:textId="77777777" w:rsidR="00391171" w:rsidRPr="009D03A0" w:rsidRDefault="00391171" w:rsidP="008979D0">
            <w:pPr>
              <w:pStyle w:val="TextoTabla"/>
            </w:pPr>
            <w:r w:rsidRPr="009D03A0">
              <w:t>Página</w:t>
            </w:r>
          </w:p>
        </w:tc>
        <w:tc>
          <w:tcPr>
            <w:tcW w:w="931" w:type="pct"/>
            <w:tcBorders>
              <w:top w:val="nil"/>
              <w:left w:val="nil"/>
              <w:bottom w:val="single" w:sz="8" w:space="0" w:color="auto"/>
              <w:right w:val="single" w:sz="8" w:space="0" w:color="auto"/>
            </w:tcBorders>
            <w:shd w:val="clear" w:color="auto" w:fill="auto"/>
            <w:noWrap/>
            <w:vAlign w:val="bottom"/>
          </w:tcPr>
          <w:p w14:paraId="354EF348" w14:textId="77777777" w:rsidR="00391171" w:rsidRPr="009D03A0" w:rsidRDefault="00391171" w:rsidP="008979D0">
            <w:pPr>
              <w:pStyle w:val="TextoTabla"/>
            </w:pPr>
            <w:r w:rsidRPr="009D03A0">
              <w:t xml:space="preserve">1 de </w:t>
            </w:r>
            <w:r w:rsidR="00202B35">
              <w:t>6</w:t>
            </w:r>
          </w:p>
        </w:tc>
      </w:tr>
      <w:tr w:rsidR="00391171" w:rsidRPr="009D03A0" w14:paraId="48117F88"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638D8AC4" w14:textId="77777777" w:rsidR="00391171" w:rsidRPr="009D03A0" w:rsidRDefault="00391171" w:rsidP="008979D0">
            <w:pPr>
              <w:pStyle w:val="TextoTabla"/>
              <w:rPr>
                <w:i/>
                <w:iCs/>
              </w:rPr>
            </w:pPr>
            <w:r w:rsidRPr="009D03A0">
              <w:rPr>
                <w:i/>
                <w:iCs/>
              </w:rPr>
              <w:t>Grupo.1. Interfaz Hombre Maquina</w:t>
            </w:r>
          </w:p>
        </w:tc>
      </w:tr>
      <w:tr w:rsidR="00391171" w:rsidRPr="009D03A0" w14:paraId="3B4C99A0" w14:textId="77777777" w:rsidTr="008979D0">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625667AF"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27D49844"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21E22D90" w14:textId="77777777" w:rsidR="00391171" w:rsidRPr="009D03A0" w:rsidRDefault="00391171" w:rsidP="008979D0">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7CFAC460" w14:textId="77777777" w:rsidR="00391171" w:rsidRPr="009D03A0" w:rsidRDefault="00391171" w:rsidP="008979D0">
            <w:pPr>
              <w:pStyle w:val="TextoTabla"/>
            </w:pPr>
            <w:r w:rsidRPr="009D03A0">
              <w:t>Comentarios</w:t>
            </w:r>
          </w:p>
        </w:tc>
      </w:tr>
      <w:tr w:rsidR="00E953A5" w:rsidRPr="009D03A0" w14:paraId="78769B02"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188C8EB2" w14:textId="2548B76E" w:rsidR="00E953A5" w:rsidRPr="009D03A0" w:rsidRDefault="00E953A5" w:rsidP="008979D0">
            <w:pPr>
              <w:pStyle w:val="TextoTabla"/>
            </w:pPr>
            <w:r>
              <w:fldChar w:fldCharType="begin"/>
            </w:r>
            <w:r>
              <w:instrText xml:space="preserve"> REF _Ref109714856 \h </w:instrText>
            </w:r>
            <w:r>
              <w:fldChar w:fldCharType="separate"/>
            </w:r>
            <w:r w:rsidR="00BF1215" w:rsidRPr="009D03A0">
              <w:t>U5KI.HTWR.01.001. Formato General de la Pantalla (TWR).</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34AF0BE" w14:textId="30B9EE66"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4D029E10" w14:textId="67FB9B97" w:rsidR="00E953A5" w:rsidRPr="009D03A0" w:rsidRDefault="00E953A5" w:rsidP="008979D0">
            <w:pPr>
              <w:pStyle w:val="TextoTabla"/>
            </w:pPr>
          </w:p>
        </w:tc>
      </w:tr>
      <w:tr w:rsidR="00E953A5" w:rsidRPr="009D03A0" w14:paraId="15B4235F"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301787DD" w14:textId="61A4B2FE" w:rsidR="00E953A5" w:rsidRPr="009D03A0" w:rsidRDefault="00E953A5" w:rsidP="008979D0">
            <w:pPr>
              <w:pStyle w:val="TextoTabla"/>
            </w:pPr>
            <w:r>
              <w:fldChar w:fldCharType="begin"/>
            </w:r>
            <w:r>
              <w:instrText xml:space="preserve"> REF _Ref109714863 \h </w:instrText>
            </w:r>
            <w:r>
              <w:fldChar w:fldCharType="separate"/>
            </w:r>
            <w:r w:rsidR="00BF1215" w:rsidRPr="009D03A0">
              <w:t>U5KI.HTWR.01.002. Inserción cascos operador.</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11C3F68A"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5D5CA07" w14:textId="77777777" w:rsidR="00E953A5" w:rsidRPr="009D03A0" w:rsidRDefault="00E953A5" w:rsidP="008979D0">
            <w:pPr>
              <w:pStyle w:val="TextoTabla"/>
            </w:pPr>
          </w:p>
        </w:tc>
      </w:tr>
      <w:tr w:rsidR="00E953A5" w:rsidRPr="009D03A0" w14:paraId="3D171553"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04833C6D" w14:textId="73AC9AE4" w:rsidR="00E953A5" w:rsidRPr="009D03A0" w:rsidRDefault="00E953A5" w:rsidP="008979D0">
            <w:pPr>
              <w:pStyle w:val="TextoTabla"/>
            </w:pPr>
            <w:r>
              <w:fldChar w:fldCharType="begin"/>
            </w:r>
            <w:r>
              <w:instrText xml:space="preserve"> REF _Ref109714868 \h </w:instrText>
            </w:r>
            <w:r>
              <w:fldChar w:fldCharType="separate"/>
            </w:r>
            <w:r w:rsidR="00BF1215" w:rsidRPr="009D03A0">
              <w:t>U5KI.HTWR.01.003. Control de RING.</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39B1D406"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761FCD62" w14:textId="77777777" w:rsidR="00E953A5" w:rsidRPr="009D03A0" w:rsidRDefault="00E953A5" w:rsidP="008979D0">
            <w:pPr>
              <w:pStyle w:val="TextoTabla"/>
            </w:pPr>
          </w:p>
        </w:tc>
      </w:tr>
      <w:tr w:rsidR="00E953A5" w:rsidRPr="009D03A0" w14:paraId="2697389B"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6A591524" w14:textId="4EE2494D" w:rsidR="00E953A5" w:rsidRPr="009D03A0" w:rsidRDefault="00E953A5" w:rsidP="008979D0">
            <w:pPr>
              <w:pStyle w:val="TextoTabla"/>
            </w:pPr>
            <w:r>
              <w:fldChar w:fldCharType="begin"/>
            </w:r>
            <w:r>
              <w:instrText xml:space="preserve"> REF _Ref109714873 \h </w:instrText>
            </w:r>
            <w:r>
              <w:fldChar w:fldCharType="separate"/>
            </w:r>
            <w:r w:rsidR="00BF1215" w:rsidRPr="009D03A0">
              <w:t>U5KI.HTWR.01.00</w:t>
            </w:r>
            <w:r w:rsidR="00BF1215">
              <w:t>4. Control Brillo</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768CE768"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16967F1D" w14:textId="77777777" w:rsidR="00E953A5" w:rsidRPr="009D03A0" w:rsidRDefault="00E953A5" w:rsidP="008979D0">
            <w:pPr>
              <w:pStyle w:val="TextoTabla"/>
            </w:pPr>
          </w:p>
        </w:tc>
      </w:tr>
      <w:tr w:rsidR="00E953A5" w:rsidRPr="009D03A0" w14:paraId="30352B8D"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6FF79460" w14:textId="52963C58" w:rsidR="00E953A5" w:rsidRPr="009D03A0" w:rsidRDefault="00E953A5" w:rsidP="008979D0">
            <w:pPr>
              <w:pStyle w:val="TextoTabla"/>
            </w:pPr>
            <w:r>
              <w:fldChar w:fldCharType="begin"/>
            </w:r>
            <w:r>
              <w:instrText xml:space="preserve"> REF _Ref109714879 \h </w:instrText>
            </w:r>
            <w:r>
              <w:fldChar w:fldCharType="separate"/>
            </w:r>
            <w:r w:rsidR="00BF1215" w:rsidRPr="009D03A0">
              <w:t>U5KI.HTWR.01.00</w:t>
            </w:r>
            <w:r w:rsidR="00BF1215">
              <w:t>5</w:t>
            </w:r>
            <w:r w:rsidR="00BF1215" w:rsidRPr="009D03A0">
              <w:t xml:space="preserve">. </w:t>
            </w:r>
            <w:r w:rsidR="00BF1215">
              <w:t>Modo Limpieza</w:t>
            </w:r>
            <w:r w:rsidR="00BF1215" w:rsidRPr="009D03A0">
              <w:t>.</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080422CF"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1B82376" w14:textId="77777777" w:rsidR="00E953A5" w:rsidRPr="009D03A0" w:rsidRDefault="00E953A5" w:rsidP="008979D0">
            <w:pPr>
              <w:pStyle w:val="TextoTabla"/>
            </w:pPr>
          </w:p>
        </w:tc>
      </w:tr>
      <w:tr w:rsidR="00391171" w:rsidRPr="009D03A0" w14:paraId="32D32B86"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79259BB3" w14:textId="77777777" w:rsidR="00391171" w:rsidRPr="009D03A0" w:rsidRDefault="00391171" w:rsidP="008979D0">
            <w:pPr>
              <w:pStyle w:val="TextoTabla"/>
              <w:rPr>
                <w:i/>
                <w:iCs/>
              </w:rPr>
            </w:pPr>
            <w:r w:rsidRPr="009D03A0">
              <w:rPr>
                <w:i/>
                <w:iCs/>
              </w:rPr>
              <w:t>Grupo.2. Operatividad Básica</w:t>
            </w:r>
          </w:p>
        </w:tc>
      </w:tr>
      <w:tr w:rsidR="00391171" w:rsidRPr="009D03A0" w14:paraId="4F393965" w14:textId="77777777" w:rsidTr="008979D0">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6A397324"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39032683"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48E941C9" w14:textId="77777777" w:rsidR="00391171" w:rsidRPr="009D03A0" w:rsidRDefault="00391171" w:rsidP="008979D0">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378D9FD3" w14:textId="77777777" w:rsidR="00391171" w:rsidRPr="009D03A0" w:rsidRDefault="00391171" w:rsidP="008979D0">
            <w:pPr>
              <w:pStyle w:val="TextoTabla"/>
            </w:pPr>
            <w:r w:rsidRPr="009D03A0">
              <w:t>Comentarios</w:t>
            </w:r>
          </w:p>
        </w:tc>
      </w:tr>
      <w:tr w:rsidR="00E953A5" w:rsidRPr="001842CC" w14:paraId="5F0B1852"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2EF945C0" w14:textId="24E45CA0" w:rsidR="00E953A5" w:rsidRPr="009D03A0" w:rsidRDefault="00E953A5" w:rsidP="00A52B44">
            <w:pPr>
              <w:pStyle w:val="TextoTabla"/>
            </w:pPr>
            <w:r>
              <w:fldChar w:fldCharType="begin"/>
            </w:r>
            <w:r>
              <w:instrText xml:space="preserve"> REF _Ref109714929 \h </w:instrText>
            </w:r>
            <w:r>
              <w:fldChar w:fldCharType="separate"/>
            </w:r>
            <w:r w:rsidR="00BF1215" w:rsidRPr="009D03A0">
              <w:t>U5KI.HTWR.02.001. Asignación de Recursos a las Posiciones de Control.</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2BF5B0AA" w14:textId="0538BB49"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0B874267" w14:textId="6C758402" w:rsidR="00E953A5" w:rsidRPr="009D03A0" w:rsidRDefault="00E953A5" w:rsidP="00A52B44">
            <w:pPr>
              <w:pStyle w:val="TextoTabla"/>
            </w:pPr>
          </w:p>
        </w:tc>
      </w:tr>
      <w:tr w:rsidR="00E953A5" w:rsidRPr="001842CC" w14:paraId="7556D549"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5ACC2E4F" w14:textId="3028CFC7" w:rsidR="00E953A5" w:rsidRPr="009D03A0" w:rsidRDefault="00E953A5" w:rsidP="00A52B44">
            <w:pPr>
              <w:pStyle w:val="TextoTabla"/>
            </w:pPr>
            <w:r>
              <w:fldChar w:fldCharType="begin"/>
            </w:r>
            <w:r>
              <w:instrText xml:space="preserve"> REF _Ref109714934 \h </w:instrText>
            </w:r>
            <w:r>
              <w:fldChar w:fldCharType="separate"/>
            </w:r>
            <w:r w:rsidR="00BF1215" w:rsidRPr="009D03A0">
              <w:t>U5KI.HTWR.02.002. Modos de Operación de la Posición de Control.</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619693C"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77E70925" w14:textId="77777777" w:rsidR="00E953A5" w:rsidRPr="009D03A0" w:rsidRDefault="00E953A5" w:rsidP="00A52B44">
            <w:pPr>
              <w:pStyle w:val="TextoTabla"/>
            </w:pPr>
          </w:p>
        </w:tc>
      </w:tr>
      <w:tr w:rsidR="00E953A5" w:rsidRPr="001842CC" w14:paraId="75391A3B"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45CDEB60" w14:textId="5073797C" w:rsidR="00E953A5" w:rsidRPr="009D03A0" w:rsidRDefault="00E953A5" w:rsidP="00A52B44">
            <w:pPr>
              <w:pStyle w:val="TextoTabla"/>
            </w:pPr>
            <w:r>
              <w:fldChar w:fldCharType="begin"/>
            </w:r>
            <w:r>
              <w:instrText xml:space="preserve"> REF _Ref109714940 \h </w:instrText>
            </w:r>
            <w:r>
              <w:fldChar w:fldCharType="separate"/>
            </w:r>
            <w:r w:rsidR="00BF1215" w:rsidRPr="009D03A0">
              <w:t>U5KI.HTWR.02.003. Prioridades en la Coincidencia simultánea de Llamadas.</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07CBA589"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A9A1C36" w14:textId="77777777" w:rsidR="00E953A5" w:rsidRPr="009D03A0" w:rsidRDefault="00E953A5" w:rsidP="00A52B44">
            <w:pPr>
              <w:pStyle w:val="TextoTabla"/>
            </w:pPr>
          </w:p>
        </w:tc>
      </w:tr>
      <w:tr w:rsidR="00E953A5" w:rsidRPr="001842CC" w14:paraId="2A415F93"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0131AB3F" w14:textId="55AE4C69" w:rsidR="00E953A5" w:rsidRPr="009D03A0" w:rsidRDefault="00E953A5" w:rsidP="00E953A5">
            <w:pPr>
              <w:pStyle w:val="TextoTabla"/>
              <w:tabs>
                <w:tab w:val="left" w:pos="1005"/>
              </w:tabs>
            </w:pPr>
            <w:r>
              <w:fldChar w:fldCharType="begin"/>
            </w:r>
            <w:r>
              <w:instrText xml:space="preserve"> REF _Ref109714946 \h </w:instrText>
            </w:r>
            <w:r>
              <w:fldChar w:fldCharType="separate"/>
            </w:r>
            <w:r w:rsidR="00BF1215" w:rsidRPr="009D03A0">
              <w:t>U5KI.HTWR.02.00</w:t>
            </w:r>
            <w:r w:rsidR="00BF1215">
              <w:t>4</w:t>
            </w:r>
            <w:r w:rsidR="00BF1215" w:rsidRPr="009D03A0">
              <w:t xml:space="preserve">. </w:t>
            </w:r>
            <w:r w:rsidR="00BF1215" w:rsidRPr="00417C76">
              <w:t>Prioridades en Altavoz de Telefonía.</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983399F"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6A466945" w14:textId="77777777" w:rsidR="00E953A5" w:rsidRPr="009D03A0" w:rsidRDefault="00E953A5" w:rsidP="00A52B44">
            <w:pPr>
              <w:pStyle w:val="TextoTabla"/>
            </w:pPr>
          </w:p>
        </w:tc>
      </w:tr>
      <w:tr w:rsidR="00E953A5" w:rsidRPr="001842CC" w14:paraId="6D0144B8"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31484FC8" w14:textId="55ACC6FA" w:rsidR="00E953A5" w:rsidRPr="009D03A0" w:rsidRDefault="00E953A5" w:rsidP="00A52B44">
            <w:pPr>
              <w:pStyle w:val="TextoTabla"/>
            </w:pPr>
            <w:r>
              <w:fldChar w:fldCharType="begin"/>
            </w:r>
            <w:r>
              <w:instrText xml:space="preserve"> REF _Ref109714952 \h </w:instrText>
            </w:r>
            <w:r>
              <w:fldChar w:fldCharType="separate"/>
            </w:r>
            <w:r w:rsidR="00BF1215">
              <w:t>U5KI.HTWR.02.005. Teclas de Función en Telefonía</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3E297396"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574429B7" w14:textId="77777777" w:rsidR="00E953A5" w:rsidRPr="009D03A0" w:rsidRDefault="00E953A5" w:rsidP="00A52B44">
            <w:pPr>
              <w:pStyle w:val="TextoTabla"/>
            </w:pPr>
          </w:p>
        </w:tc>
      </w:tr>
      <w:tr w:rsidR="00A52B44" w:rsidRPr="009D03A0" w14:paraId="6AF71258"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47B0F6C1" w14:textId="77777777" w:rsidR="00A52B44" w:rsidRPr="009D03A0" w:rsidRDefault="00A52B44" w:rsidP="00A52B44">
            <w:pPr>
              <w:pStyle w:val="TextoTabla"/>
            </w:pPr>
            <w:r w:rsidRPr="009D03A0">
              <w:t>Comentarios</w:t>
            </w:r>
          </w:p>
        </w:tc>
      </w:tr>
      <w:tr w:rsidR="00A52B44" w:rsidRPr="009D03A0" w14:paraId="13843E26"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23D3B739" w14:textId="77777777" w:rsidR="00A52B44" w:rsidRPr="009D03A0" w:rsidRDefault="00A52B44" w:rsidP="00A52B44">
            <w:pPr>
              <w:pStyle w:val="TextoTabla"/>
            </w:pPr>
          </w:p>
          <w:p w14:paraId="0C28CF97" w14:textId="77777777" w:rsidR="00A52B44" w:rsidRPr="009D03A0" w:rsidRDefault="00A52B44" w:rsidP="00A52B44">
            <w:pPr>
              <w:pStyle w:val="TextoTabla"/>
            </w:pPr>
          </w:p>
          <w:p w14:paraId="14B08B15" w14:textId="77777777" w:rsidR="00A52B44" w:rsidRPr="009D03A0" w:rsidRDefault="00A52B44" w:rsidP="00A52B44">
            <w:pPr>
              <w:pStyle w:val="TextoTabla"/>
            </w:pPr>
          </w:p>
          <w:p w14:paraId="53D45315" w14:textId="77777777" w:rsidR="00A52B44" w:rsidRPr="009D03A0" w:rsidRDefault="00A52B44" w:rsidP="00A52B44">
            <w:pPr>
              <w:pStyle w:val="TextoTabla"/>
            </w:pPr>
          </w:p>
        </w:tc>
      </w:tr>
      <w:tr w:rsidR="00A52B44" w:rsidRPr="009D03A0" w14:paraId="76BE4888" w14:textId="77777777" w:rsidTr="008979D0">
        <w:trPr>
          <w:trHeight w:val="300"/>
        </w:trPr>
        <w:tc>
          <w:tcPr>
            <w:tcW w:w="1108" w:type="pct"/>
            <w:tcBorders>
              <w:top w:val="single" w:sz="8" w:space="0" w:color="auto"/>
              <w:left w:val="single" w:sz="4" w:space="0" w:color="auto"/>
              <w:bottom w:val="single" w:sz="4" w:space="0" w:color="auto"/>
              <w:right w:val="single" w:sz="4" w:space="0" w:color="auto"/>
            </w:tcBorders>
            <w:shd w:val="pct10" w:color="auto" w:fill="auto"/>
            <w:noWrap/>
            <w:vAlign w:val="bottom"/>
          </w:tcPr>
          <w:p w14:paraId="5350F266" w14:textId="77777777" w:rsidR="00A52B44" w:rsidRPr="009D03A0" w:rsidRDefault="00A52B44" w:rsidP="00A52B44">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63700E8A" w14:textId="77777777" w:rsidR="00A52B44" w:rsidRPr="009D03A0" w:rsidRDefault="00A52B44" w:rsidP="00A52B44">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5CEABC04" w14:textId="77777777" w:rsidR="00A52B44" w:rsidRPr="009D03A0" w:rsidRDefault="00A52B44" w:rsidP="00A52B44">
            <w:pPr>
              <w:pStyle w:val="TextoTabla"/>
            </w:pPr>
            <w:r w:rsidRPr="009D03A0">
              <w:t>Fecha</w:t>
            </w:r>
          </w:p>
        </w:tc>
        <w:tc>
          <w:tcPr>
            <w:tcW w:w="1668" w:type="pct"/>
            <w:gridSpan w:val="3"/>
            <w:tcBorders>
              <w:top w:val="single" w:sz="8" w:space="0" w:color="auto"/>
              <w:left w:val="nil"/>
              <w:bottom w:val="single" w:sz="4" w:space="0" w:color="auto"/>
              <w:right w:val="single" w:sz="8" w:space="0" w:color="auto"/>
            </w:tcBorders>
            <w:shd w:val="clear" w:color="auto" w:fill="auto"/>
            <w:noWrap/>
            <w:vAlign w:val="bottom"/>
          </w:tcPr>
          <w:p w14:paraId="343BD745" w14:textId="77777777" w:rsidR="00A52B44" w:rsidRPr="009D03A0" w:rsidRDefault="00A52B44" w:rsidP="00A52B44">
            <w:pPr>
              <w:pStyle w:val="TextoTabla"/>
            </w:pPr>
          </w:p>
        </w:tc>
      </w:tr>
      <w:tr w:rsidR="00A52B44" w:rsidRPr="009D03A0" w14:paraId="2292DF7E" w14:textId="77777777" w:rsidTr="008979D0">
        <w:trPr>
          <w:trHeight w:val="315"/>
        </w:trPr>
        <w:tc>
          <w:tcPr>
            <w:tcW w:w="1108" w:type="pct"/>
            <w:tcBorders>
              <w:top w:val="single" w:sz="4" w:space="0" w:color="auto"/>
              <w:left w:val="single" w:sz="4" w:space="0" w:color="auto"/>
              <w:bottom w:val="single" w:sz="8" w:space="0" w:color="auto"/>
              <w:right w:val="single" w:sz="4" w:space="0" w:color="auto"/>
            </w:tcBorders>
            <w:shd w:val="pct10" w:color="auto" w:fill="auto"/>
            <w:noWrap/>
          </w:tcPr>
          <w:p w14:paraId="7CF17AC5" w14:textId="77777777" w:rsidR="00A52B44" w:rsidRPr="009D03A0" w:rsidRDefault="00A52B44" w:rsidP="00A52B44">
            <w:pPr>
              <w:pStyle w:val="TextoTabla"/>
            </w:pPr>
            <w:r w:rsidRPr="009D03A0">
              <w:t> Realizado</w:t>
            </w:r>
          </w:p>
          <w:p w14:paraId="56FFD106" w14:textId="77777777" w:rsidR="00A52B44" w:rsidRPr="009D03A0" w:rsidRDefault="00A52B44" w:rsidP="00A52B44">
            <w:pPr>
              <w:pStyle w:val="TextoTabla"/>
            </w:pPr>
          </w:p>
          <w:p w14:paraId="173E0D43" w14:textId="77777777" w:rsidR="00A52B44" w:rsidRPr="009D03A0" w:rsidRDefault="00A52B44" w:rsidP="00A52B44">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428F9217" w14:textId="77777777" w:rsidR="00A52B44" w:rsidRPr="009D03A0" w:rsidRDefault="00A52B44" w:rsidP="00A52B44">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18E45287" w14:textId="77777777" w:rsidR="00A52B44" w:rsidRPr="009D03A0" w:rsidRDefault="00A52B44" w:rsidP="00A52B44">
            <w:pPr>
              <w:pStyle w:val="TextoTabla"/>
            </w:pPr>
            <w:r w:rsidRPr="009D03A0">
              <w:t>Revisado</w:t>
            </w:r>
          </w:p>
        </w:tc>
        <w:tc>
          <w:tcPr>
            <w:tcW w:w="1668" w:type="pct"/>
            <w:gridSpan w:val="3"/>
            <w:tcBorders>
              <w:top w:val="nil"/>
              <w:left w:val="nil"/>
              <w:bottom w:val="single" w:sz="8" w:space="0" w:color="auto"/>
              <w:right w:val="single" w:sz="8" w:space="0" w:color="auto"/>
            </w:tcBorders>
            <w:shd w:val="clear" w:color="auto" w:fill="auto"/>
            <w:noWrap/>
          </w:tcPr>
          <w:p w14:paraId="0A3EB42D" w14:textId="77777777" w:rsidR="00A52B44" w:rsidRPr="009D03A0" w:rsidRDefault="00A52B44" w:rsidP="00A52B44">
            <w:pPr>
              <w:pStyle w:val="TextoTabla"/>
            </w:pPr>
            <w:r w:rsidRPr="009D03A0">
              <w:t> </w:t>
            </w:r>
          </w:p>
        </w:tc>
      </w:tr>
    </w:tbl>
    <w:p w14:paraId="7794A0A3" w14:textId="7F697F63" w:rsidR="00391171" w:rsidRPr="009D03A0" w:rsidRDefault="00391171" w:rsidP="00391171">
      <w:pPr>
        <w:pStyle w:val="PiedeIlustracion"/>
      </w:pPr>
      <w:bookmarkStart w:id="662" w:name="_Toc318897666"/>
      <w:bookmarkStart w:id="663" w:name="_Toc357060745"/>
      <w:bookmarkStart w:id="664" w:name="_Toc445195566"/>
      <w:bookmarkStart w:id="665" w:name="_Toc517343100"/>
      <w:bookmarkStart w:id="666" w:name="_Toc2687471"/>
      <w:bookmarkStart w:id="667" w:name="_Toc117003106"/>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9</w:t>
      </w:r>
      <w:r>
        <w:rPr>
          <w:noProof/>
        </w:rPr>
        <w:fldChar w:fldCharType="end"/>
      </w:r>
      <w:r w:rsidRPr="009D03A0">
        <w:t>. Hoja de Resultados. Grupo 1 y 2</w:t>
      </w:r>
      <w:bookmarkEnd w:id="662"/>
      <w:bookmarkEnd w:id="663"/>
      <w:bookmarkEnd w:id="664"/>
      <w:bookmarkEnd w:id="665"/>
      <w:bookmarkEnd w:id="666"/>
      <w:bookmarkEnd w:id="667"/>
    </w:p>
    <w:p w14:paraId="1BE39271" w14:textId="77777777" w:rsidR="00391171" w:rsidRPr="009D03A0" w:rsidRDefault="00391171" w:rsidP="00391171">
      <w:pPr>
        <w:pStyle w:val="TextoNivel1"/>
        <w:rPr>
          <w:lang w:val="es-ES"/>
        </w:rPr>
      </w:pPr>
      <w:r w:rsidRPr="009D03A0">
        <w:rPr>
          <w:lang w:val="es-ES"/>
        </w:rPr>
        <w:br w:type="page"/>
      </w:r>
    </w:p>
    <w:tbl>
      <w:tblPr>
        <w:tblW w:w="5000" w:type="pct"/>
        <w:tblCellMar>
          <w:left w:w="70" w:type="dxa"/>
          <w:right w:w="70" w:type="dxa"/>
        </w:tblCellMar>
        <w:tblLook w:val="04A0" w:firstRow="1" w:lastRow="0" w:firstColumn="1" w:lastColumn="0" w:noHBand="0" w:noVBand="1"/>
      </w:tblPr>
      <w:tblGrid>
        <w:gridCol w:w="2454"/>
        <w:gridCol w:w="180"/>
        <w:gridCol w:w="3086"/>
        <w:gridCol w:w="904"/>
        <w:gridCol w:w="594"/>
        <w:gridCol w:w="718"/>
        <w:gridCol w:w="592"/>
        <w:gridCol w:w="1817"/>
      </w:tblGrid>
      <w:tr w:rsidR="00391171" w:rsidRPr="001842CC" w14:paraId="312F0B4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0475AB08" w14:textId="77777777" w:rsidR="00391171" w:rsidRPr="009D03A0" w:rsidRDefault="00391171" w:rsidP="008979D0">
            <w:pPr>
              <w:pStyle w:val="TextoTabla"/>
            </w:pPr>
            <w:r w:rsidRPr="009D03A0">
              <w:lastRenderedPageBreak/>
              <w:t>U5KI. Operación TWR. Registro de Resultados.</w:t>
            </w:r>
          </w:p>
        </w:tc>
      </w:tr>
      <w:tr w:rsidR="00391171" w:rsidRPr="009D03A0" w14:paraId="50028E57" w14:textId="77777777" w:rsidTr="003D493B">
        <w:trPr>
          <w:trHeight w:val="315"/>
        </w:trPr>
        <w:tc>
          <w:tcPr>
            <w:tcW w:w="1273"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74D1680E" w14:textId="77777777" w:rsidR="00391171" w:rsidRPr="009D03A0" w:rsidRDefault="00391171" w:rsidP="008979D0">
            <w:pPr>
              <w:pStyle w:val="TextoTabla"/>
            </w:pPr>
            <w:r w:rsidRPr="009D03A0">
              <w:t>Fecha</w:t>
            </w:r>
          </w:p>
        </w:tc>
        <w:tc>
          <w:tcPr>
            <w:tcW w:w="2216" w:type="pct"/>
            <w:gridSpan w:val="3"/>
            <w:tcBorders>
              <w:top w:val="nil"/>
              <w:left w:val="nil"/>
              <w:bottom w:val="single" w:sz="8" w:space="0" w:color="auto"/>
              <w:right w:val="single" w:sz="4" w:space="0" w:color="auto"/>
            </w:tcBorders>
            <w:shd w:val="clear" w:color="auto" w:fill="auto"/>
            <w:noWrap/>
            <w:vAlign w:val="bottom"/>
          </w:tcPr>
          <w:p w14:paraId="2091CE2F" w14:textId="77777777" w:rsidR="00391171" w:rsidRPr="009D03A0" w:rsidRDefault="00391171" w:rsidP="008979D0">
            <w:pPr>
              <w:pStyle w:val="TextoTabla"/>
            </w:pPr>
            <w:r w:rsidRPr="009D03A0">
              <w:t> </w:t>
            </w:r>
          </w:p>
        </w:tc>
        <w:tc>
          <w:tcPr>
            <w:tcW w:w="633" w:type="pct"/>
            <w:gridSpan w:val="2"/>
            <w:tcBorders>
              <w:top w:val="single" w:sz="8" w:space="0" w:color="auto"/>
              <w:left w:val="nil"/>
              <w:bottom w:val="single" w:sz="8" w:space="0" w:color="auto"/>
              <w:right w:val="single" w:sz="4" w:space="0" w:color="auto"/>
            </w:tcBorders>
            <w:shd w:val="pct10" w:color="auto" w:fill="auto"/>
            <w:noWrap/>
            <w:vAlign w:val="bottom"/>
          </w:tcPr>
          <w:p w14:paraId="149FA689" w14:textId="77777777" w:rsidR="00391171" w:rsidRPr="009D03A0" w:rsidRDefault="00391171" w:rsidP="008979D0">
            <w:pPr>
              <w:pStyle w:val="TextoTabla"/>
            </w:pPr>
            <w:r w:rsidRPr="009D03A0">
              <w:t>Página</w:t>
            </w:r>
          </w:p>
        </w:tc>
        <w:tc>
          <w:tcPr>
            <w:tcW w:w="878" w:type="pct"/>
            <w:tcBorders>
              <w:top w:val="nil"/>
              <w:left w:val="nil"/>
              <w:bottom w:val="single" w:sz="8" w:space="0" w:color="auto"/>
              <w:right w:val="single" w:sz="8" w:space="0" w:color="auto"/>
            </w:tcBorders>
            <w:shd w:val="clear" w:color="auto" w:fill="auto"/>
            <w:noWrap/>
            <w:vAlign w:val="bottom"/>
          </w:tcPr>
          <w:p w14:paraId="4BC497DB" w14:textId="77777777" w:rsidR="00391171" w:rsidRPr="009D03A0" w:rsidRDefault="00391171" w:rsidP="008979D0">
            <w:pPr>
              <w:pStyle w:val="TextoTabla"/>
            </w:pPr>
            <w:r w:rsidRPr="009D03A0">
              <w:t xml:space="preserve">2 de </w:t>
            </w:r>
            <w:r w:rsidR="00202B35">
              <w:t>6</w:t>
            </w:r>
          </w:p>
        </w:tc>
      </w:tr>
      <w:tr w:rsidR="00391171" w:rsidRPr="009D03A0" w14:paraId="724B395E"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0D1B7B05" w14:textId="77777777" w:rsidR="00391171" w:rsidRPr="009D03A0" w:rsidRDefault="00391171" w:rsidP="008979D0">
            <w:pPr>
              <w:pStyle w:val="TextoTabla"/>
              <w:rPr>
                <w:i/>
                <w:iCs/>
              </w:rPr>
            </w:pPr>
            <w:r w:rsidRPr="009D03A0">
              <w:rPr>
                <w:i/>
                <w:iCs/>
              </w:rPr>
              <w:t>Grupo.3. Operación Radio</w:t>
            </w:r>
          </w:p>
        </w:tc>
      </w:tr>
      <w:tr w:rsidR="00391171" w:rsidRPr="009D03A0" w14:paraId="55B4E807" w14:textId="77777777" w:rsidTr="003D493B">
        <w:trPr>
          <w:trHeight w:val="315"/>
        </w:trPr>
        <w:tc>
          <w:tcPr>
            <w:tcW w:w="1186" w:type="pct"/>
            <w:tcBorders>
              <w:top w:val="nil"/>
              <w:left w:val="single" w:sz="8" w:space="0" w:color="auto"/>
              <w:bottom w:val="single" w:sz="8" w:space="0" w:color="auto"/>
              <w:right w:val="single" w:sz="4" w:space="0" w:color="auto"/>
            </w:tcBorders>
            <w:shd w:val="pct5" w:color="auto" w:fill="auto"/>
            <w:noWrap/>
            <w:vAlign w:val="bottom"/>
          </w:tcPr>
          <w:p w14:paraId="4AE4C116" w14:textId="77777777" w:rsidR="00391171" w:rsidRPr="009D03A0" w:rsidRDefault="00391171" w:rsidP="008979D0">
            <w:pPr>
              <w:pStyle w:val="TextoTabla"/>
            </w:pPr>
            <w:r w:rsidRPr="009D03A0">
              <w:t>Código</w:t>
            </w:r>
          </w:p>
        </w:tc>
        <w:tc>
          <w:tcPr>
            <w:tcW w:w="2015" w:type="pct"/>
            <w:gridSpan w:val="3"/>
            <w:tcBorders>
              <w:top w:val="nil"/>
              <w:left w:val="nil"/>
              <w:bottom w:val="single" w:sz="8" w:space="0" w:color="auto"/>
              <w:right w:val="single" w:sz="4" w:space="0" w:color="auto"/>
            </w:tcBorders>
            <w:shd w:val="pct5" w:color="auto" w:fill="auto"/>
            <w:noWrap/>
            <w:vAlign w:val="bottom"/>
          </w:tcPr>
          <w:p w14:paraId="44D03F3C" w14:textId="77777777" w:rsidR="00391171" w:rsidRPr="009D03A0" w:rsidRDefault="00391171" w:rsidP="008979D0">
            <w:pPr>
              <w:pStyle w:val="TextoTabla"/>
            </w:pPr>
            <w:r w:rsidRPr="009D03A0">
              <w:t>Prueba</w:t>
            </w:r>
          </w:p>
        </w:tc>
        <w:tc>
          <w:tcPr>
            <w:tcW w:w="634" w:type="pct"/>
            <w:gridSpan w:val="2"/>
            <w:tcBorders>
              <w:top w:val="nil"/>
              <w:left w:val="nil"/>
              <w:bottom w:val="single" w:sz="8" w:space="0" w:color="auto"/>
              <w:right w:val="single" w:sz="4" w:space="0" w:color="auto"/>
            </w:tcBorders>
            <w:shd w:val="pct5" w:color="auto" w:fill="auto"/>
            <w:noWrap/>
            <w:vAlign w:val="bottom"/>
          </w:tcPr>
          <w:p w14:paraId="0416BD43" w14:textId="77777777" w:rsidR="00391171" w:rsidRPr="009D03A0" w:rsidRDefault="00391171" w:rsidP="008979D0">
            <w:pPr>
              <w:pStyle w:val="TextoTabla"/>
            </w:pPr>
            <w:r w:rsidRPr="009D03A0">
              <w:t>Resultado</w:t>
            </w:r>
          </w:p>
        </w:tc>
        <w:tc>
          <w:tcPr>
            <w:tcW w:w="1164" w:type="pct"/>
            <w:gridSpan w:val="2"/>
            <w:tcBorders>
              <w:top w:val="nil"/>
              <w:left w:val="nil"/>
              <w:bottom w:val="single" w:sz="8" w:space="0" w:color="auto"/>
              <w:right w:val="single" w:sz="8" w:space="0" w:color="auto"/>
            </w:tcBorders>
            <w:shd w:val="pct5" w:color="auto" w:fill="auto"/>
            <w:noWrap/>
            <w:vAlign w:val="bottom"/>
          </w:tcPr>
          <w:p w14:paraId="77676C5B" w14:textId="77777777" w:rsidR="00391171" w:rsidRPr="009D03A0" w:rsidRDefault="00391171" w:rsidP="008979D0">
            <w:pPr>
              <w:pStyle w:val="TextoTabla"/>
            </w:pPr>
            <w:r w:rsidRPr="009D03A0">
              <w:t>Comentarios</w:t>
            </w:r>
          </w:p>
        </w:tc>
      </w:tr>
      <w:tr w:rsidR="003D493B" w:rsidRPr="001842CC" w14:paraId="7BE4D6CF"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6F2BE25" w14:textId="73FF6436" w:rsidR="003D493B" w:rsidRPr="009D03A0" w:rsidRDefault="003D493B" w:rsidP="00A52B44">
            <w:pPr>
              <w:pStyle w:val="TextoTabla"/>
            </w:pPr>
            <w:r>
              <w:fldChar w:fldCharType="begin"/>
            </w:r>
            <w:r>
              <w:instrText xml:space="preserve"> REF _Ref109715020 \h </w:instrText>
            </w:r>
            <w:r>
              <w:fldChar w:fldCharType="separate"/>
            </w:r>
            <w:r w:rsidR="00BF1215" w:rsidRPr="009D03A0">
              <w:t>U5KI.HTWR.03.001. HMI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97569A2"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48623DAC" w14:textId="77777777" w:rsidR="003D493B" w:rsidRPr="009D03A0" w:rsidRDefault="003D493B" w:rsidP="00A52B44">
            <w:pPr>
              <w:pStyle w:val="TextoTabla"/>
            </w:pPr>
          </w:p>
        </w:tc>
      </w:tr>
      <w:tr w:rsidR="003D493B" w:rsidRPr="001842CC" w14:paraId="2B3436D6"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F7BD5CE" w14:textId="58F775A2" w:rsidR="003D493B" w:rsidRPr="009D03A0" w:rsidRDefault="003D493B" w:rsidP="00A52B44">
            <w:pPr>
              <w:pStyle w:val="TextoTabla"/>
            </w:pPr>
            <w:r>
              <w:fldChar w:fldCharType="begin"/>
            </w:r>
            <w:r>
              <w:instrText xml:space="preserve"> REF _Ref109715042 \h </w:instrText>
            </w:r>
            <w:r>
              <w:fldChar w:fldCharType="separate"/>
            </w:r>
            <w:r w:rsidR="00BF1215" w:rsidRPr="009D03A0">
              <w:t xml:space="preserve">U5KI.HTWR.03.002. Asignación. Modos (Reposo, </w:t>
            </w:r>
            <w:proofErr w:type="spellStart"/>
            <w:r w:rsidR="00BF1215" w:rsidRPr="009D03A0">
              <w:t>Rx</w:t>
            </w:r>
            <w:proofErr w:type="spellEnd"/>
            <w:r w:rsidR="00BF1215" w:rsidRPr="009D03A0">
              <w:t xml:space="preserve">, </w:t>
            </w:r>
            <w:proofErr w:type="spellStart"/>
            <w:r w:rsidR="00BF1215" w:rsidRPr="009D03A0">
              <w:t>RxTx</w:t>
            </w:r>
            <w:proofErr w:type="spellEnd"/>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0CC61F13"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7A2CA36" w14:textId="77777777" w:rsidR="003D493B" w:rsidRPr="009D03A0" w:rsidRDefault="003D493B" w:rsidP="00A52B44">
            <w:pPr>
              <w:pStyle w:val="TextoTabla"/>
            </w:pPr>
          </w:p>
        </w:tc>
      </w:tr>
      <w:tr w:rsidR="003D493B" w:rsidRPr="001842CC" w14:paraId="0118186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0BF2543" w14:textId="6DD6CAEA" w:rsidR="003D493B" w:rsidRPr="009D03A0" w:rsidRDefault="003D493B" w:rsidP="003D493B">
            <w:pPr>
              <w:pStyle w:val="TextoTabla"/>
              <w:tabs>
                <w:tab w:val="left" w:pos="1155"/>
              </w:tabs>
            </w:pPr>
            <w:r>
              <w:fldChar w:fldCharType="begin"/>
            </w:r>
            <w:r>
              <w:instrText xml:space="preserve"> REF _Ref109715049 \h </w:instrText>
            </w:r>
            <w:r>
              <w:fldChar w:fldCharType="separate"/>
            </w:r>
            <w:r w:rsidR="00BF1215" w:rsidRPr="009D03A0">
              <w:t xml:space="preserve">U5KI.HTWR.03.003. </w:t>
            </w:r>
            <w:proofErr w:type="spellStart"/>
            <w:r w:rsidR="00BF1215" w:rsidRPr="009D03A0">
              <w:t>Transmision</w:t>
            </w:r>
            <w:proofErr w:type="spellEnd"/>
            <w:r w:rsidR="00BF1215" w:rsidRPr="009D03A0">
              <w:t xml:space="preserve">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30054E10"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569083AB" w14:textId="77777777" w:rsidR="003D493B" w:rsidRPr="009D03A0" w:rsidRDefault="003D493B" w:rsidP="00A52B44">
            <w:pPr>
              <w:pStyle w:val="TextoTabla"/>
            </w:pPr>
          </w:p>
        </w:tc>
      </w:tr>
      <w:tr w:rsidR="003D493B" w:rsidRPr="001842CC" w14:paraId="76CC92ED"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6F79A736" w14:textId="7FC58061" w:rsidR="003D493B" w:rsidRPr="009D03A0" w:rsidRDefault="003D493B" w:rsidP="00A52B44">
            <w:pPr>
              <w:pStyle w:val="TextoTabla"/>
            </w:pPr>
            <w:r>
              <w:fldChar w:fldCharType="begin"/>
            </w:r>
            <w:r>
              <w:instrText xml:space="preserve"> REF _Ref109715054 \h </w:instrText>
            </w:r>
            <w:r>
              <w:fldChar w:fldCharType="separate"/>
            </w:r>
            <w:r w:rsidR="00BF1215" w:rsidRPr="009D03A0">
              <w:t>U5KI.HTWR.03.004. Recepción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2910AEBE"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000C66B3" w14:textId="77777777" w:rsidR="003D493B" w:rsidRPr="009D03A0" w:rsidRDefault="003D493B" w:rsidP="00A52B44">
            <w:pPr>
              <w:pStyle w:val="TextoTabla"/>
            </w:pPr>
          </w:p>
        </w:tc>
      </w:tr>
      <w:tr w:rsidR="003D493B" w:rsidRPr="001842CC" w14:paraId="43756FE3"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1EDD7A69" w14:textId="0913574A" w:rsidR="003D493B" w:rsidRPr="009D03A0" w:rsidRDefault="003D493B" w:rsidP="00A52B44">
            <w:pPr>
              <w:pStyle w:val="TextoTabla"/>
            </w:pPr>
            <w:r>
              <w:fldChar w:fldCharType="begin"/>
            </w:r>
            <w:r>
              <w:instrText xml:space="preserve"> REF _Ref109715059 \h </w:instrText>
            </w:r>
            <w:r>
              <w:fldChar w:fldCharType="separate"/>
            </w:r>
            <w:r w:rsidR="00BF1215" w:rsidRPr="009D03A0">
              <w:t>U5KI.HTWR.03.005. Paginación de Recursos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31ADC43E"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24E5DE8" w14:textId="77777777" w:rsidR="003D493B" w:rsidRPr="009D03A0" w:rsidRDefault="003D493B" w:rsidP="00A52B44">
            <w:pPr>
              <w:pStyle w:val="TextoTabla"/>
            </w:pPr>
          </w:p>
        </w:tc>
      </w:tr>
      <w:tr w:rsidR="003D493B" w:rsidRPr="001842CC" w14:paraId="755A8C27"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528D6641" w14:textId="03CD5C1E" w:rsidR="003D493B" w:rsidRPr="009D03A0" w:rsidRDefault="003D493B" w:rsidP="00A52B44">
            <w:pPr>
              <w:pStyle w:val="TextoTabla"/>
            </w:pPr>
            <w:r>
              <w:fldChar w:fldCharType="begin"/>
            </w:r>
            <w:r>
              <w:instrText xml:space="preserve"> REF _Ref109715066 \h </w:instrText>
            </w:r>
            <w:r>
              <w:fldChar w:fldCharType="separate"/>
            </w:r>
            <w:r w:rsidR="00BF1215" w:rsidRPr="009D03A0">
              <w:t xml:space="preserve">U5KI.HTWR.03.006. </w:t>
            </w:r>
            <w:proofErr w:type="spellStart"/>
            <w:r w:rsidR="00BF1215" w:rsidRPr="009D03A0">
              <w:t>Formacion</w:t>
            </w:r>
            <w:proofErr w:type="spellEnd"/>
            <w:r w:rsidR="00BF1215" w:rsidRPr="009D03A0">
              <w:t xml:space="preserve"> de </w:t>
            </w:r>
            <w:r w:rsidR="00BF1215">
              <w:t>grupos de</w:t>
            </w:r>
            <w:r w:rsidR="00BF1215" w:rsidRPr="009D03A0">
              <w:t xml:space="preserve"> Retransmisión.</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598A4A2"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1BF0863D" w14:textId="77777777" w:rsidR="003D493B" w:rsidRPr="009D03A0" w:rsidRDefault="003D493B" w:rsidP="00A52B44">
            <w:pPr>
              <w:pStyle w:val="TextoTabla"/>
            </w:pPr>
          </w:p>
        </w:tc>
      </w:tr>
      <w:tr w:rsidR="003D493B" w:rsidRPr="001842CC" w14:paraId="20D477FF"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57CF98C4" w14:textId="234B85A7" w:rsidR="003D493B" w:rsidRPr="009D03A0" w:rsidRDefault="003D493B" w:rsidP="00A52B44">
            <w:pPr>
              <w:pStyle w:val="TextoTabla"/>
            </w:pPr>
            <w:r>
              <w:fldChar w:fldCharType="begin"/>
            </w:r>
            <w:r>
              <w:instrText xml:space="preserve"> REF _Ref109715071 \h </w:instrText>
            </w:r>
            <w:r>
              <w:fldChar w:fldCharType="separate"/>
            </w:r>
            <w:r w:rsidR="00BF1215" w:rsidRPr="009D03A0">
              <w:t xml:space="preserve">U5KI.HTWR.03.007. </w:t>
            </w:r>
            <w:r w:rsidR="00BF1215">
              <w:t>Operativa de Retransmisión</w:t>
            </w:r>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52246DF8"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5A9BA9F8" w14:textId="77777777" w:rsidR="003D493B" w:rsidRPr="009D03A0" w:rsidRDefault="003D493B" w:rsidP="00A52B44">
            <w:pPr>
              <w:pStyle w:val="TextoTabla"/>
            </w:pPr>
          </w:p>
        </w:tc>
      </w:tr>
      <w:tr w:rsidR="003D493B" w:rsidRPr="001842CC" w14:paraId="48D99FC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159F3C11" w14:textId="57DC039A" w:rsidR="003D493B" w:rsidRPr="009D03A0" w:rsidRDefault="003D493B" w:rsidP="00A52B44">
            <w:pPr>
              <w:pStyle w:val="TextoTabla"/>
            </w:pPr>
            <w:r>
              <w:fldChar w:fldCharType="begin"/>
            </w:r>
            <w:r>
              <w:instrText xml:space="preserve"> REF _Ref109715076 \h </w:instrText>
            </w:r>
            <w:r>
              <w:fldChar w:fldCharType="separate"/>
            </w:r>
            <w:r w:rsidR="00BF1215">
              <w:t>U5KI.HTWR.03.008</w:t>
            </w:r>
            <w:r w:rsidR="00BF1215" w:rsidRPr="009D03A0">
              <w:t xml:space="preserve">. </w:t>
            </w:r>
            <w:r w:rsidR="00BF1215" w:rsidRPr="00B13D61">
              <w:t>Particular</w:t>
            </w:r>
            <w:r w:rsidR="00BF1215">
              <w:t>idades para doble altavoz radio</w:t>
            </w:r>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8D00656"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F8FC085" w14:textId="77777777" w:rsidR="003D493B" w:rsidRPr="009D03A0" w:rsidRDefault="003D493B" w:rsidP="00A52B44">
            <w:pPr>
              <w:pStyle w:val="TextoTabla"/>
            </w:pPr>
          </w:p>
        </w:tc>
      </w:tr>
      <w:tr w:rsidR="003D493B" w:rsidRPr="001842CC" w14:paraId="433FF7C6"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273630FF" w14:textId="47EC184D" w:rsidR="003D493B" w:rsidRPr="009D03A0" w:rsidRDefault="003D493B" w:rsidP="00A52B44">
            <w:pPr>
              <w:pStyle w:val="TextoTabla"/>
            </w:pPr>
            <w:r>
              <w:fldChar w:fldCharType="begin"/>
            </w:r>
            <w:r>
              <w:instrText xml:space="preserve"> REF _Ref109715082 \h </w:instrText>
            </w:r>
            <w:r>
              <w:fldChar w:fldCharType="separate"/>
            </w:r>
            <w:r w:rsidR="00BF1215">
              <w:t>U5KI.HTWR.03.009. Reproducción de última comunicación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6502644D"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7CECA9F" w14:textId="77777777" w:rsidR="003D493B" w:rsidRPr="009D03A0" w:rsidRDefault="003D493B" w:rsidP="00A52B44">
            <w:pPr>
              <w:pStyle w:val="TextoTabla"/>
            </w:pPr>
          </w:p>
        </w:tc>
      </w:tr>
      <w:tr w:rsidR="003D493B" w:rsidRPr="001842CC" w14:paraId="191A3C7A"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2D33A17" w14:textId="2785270D" w:rsidR="003D493B" w:rsidRPr="009D03A0" w:rsidRDefault="003D493B" w:rsidP="00A52B44">
            <w:pPr>
              <w:pStyle w:val="TextoTabla"/>
            </w:pPr>
            <w:r>
              <w:fldChar w:fldCharType="begin"/>
            </w:r>
            <w:r>
              <w:instrText xml:space="preserve"> REF _Ref109715087 \h </w:instrText>
            </w:r>
            <w:r>
              <w:fldChar w:fldCharType="separate"/>
            </w:r>
            <w:r w:rsidR="00BF1215">
              <w:t xml:space="preserve">U5KI.HTWR.03.010. Frecuencia no </w:t>
            </w:r>
            <w:proofErr w:type="spellStart"/>
            <w:r w:rsidR="00BF1215">
              <w:t>desasignable</w:t>
            </w:r>
            <w:proofErr w:type="spellEnd"/>
            <w:r w:rsidR="00BF1215">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6C6864DC"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BF24A53" w14:textId="77777777" w:rsidR="003D493B" w:rsidRPr="009D03A0" w:rsidRDefault="003D493B" w:rsidP="00A52B44">
            <w:pPr>
              <w:pStyle w:val="TextoTabla"/>
            </w:pPr>
          </w:p>
        </w:tc>
      </w:tr>
      <w:tr w:rsidR="003D493B" w:rsidRPr="001842CC" w14:paraId="2982D6C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2AAAD086" w14:textId="05C1A265" w:rsidR="003D493B" w:rsidRPr="009D03A0" w:rsidRDefault="003D493B" w:rsidP="00A52B44">
            <w:pPr>
              <w:pStyle w:val="TextoTabla"/>
            </w:pPr>
            <w:r>
              <w:fldChar w:fldCharType="begin"/>
            </w:r>
            <w:r>
              <w:instrText xml:space="preserve"> REF _Ref109715092 \h </w:instrText>
            </w:r>
            <w:r>
              <w:fldChar w:fldCharType="separate"/>
            </w:r>
            <w:r w:rsidR="00BF1215">
              <w:t>U5KI.HTWR.03.011. Retransmisión radio con frecuencia pasiva en RTX.</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760E6DCF"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29782D4" w14:textId="77777777" w:rsidR="003D493B" w:rsidRPr="009D03A0" w:rsidRDefault="003D493B" w:rsidP="00A52B44">
            <w:pPr>
              <w:pStyle w:val="TextoTabla"/>
            </w:pPr>
          </w:p>
        </w:tc>
      </w:tr>
      <w:tr w:rsidR="00A52B44" w:rsidRPr="009D03A0" w14:paraId="5939E6C8"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734FD8B7" w14:textId="77777777" w:rsidR="00A52B44" w:rsidRPr="009D03A0" w:rsidRDefault="00A52B44" w:rsidP="00A52B44">
            <w:pPr>
              <w:pStyle w:val="TextoTabla"/>
              <w:rPr>
                <w:i/>
                <w:iCs/>
              </w:rPr>
            </w:pPr>
            <w:r w:rsidRPr="009D03A0">
              <w:rPr>
                <w:i/>
                <w:iCs/>
              </w:rPr>
              <w:t>Grupo.4. Operación Línea Caliente</w:t>
            </w:r>
          </w:p>
        </w:tc>
      </w:tr>
      <w:tr w:rsidR="00A52B44" w:rsidRPr="009D03A0" w14:paraId="4BA757C4" w14:textId="77777777" w:rsidTr="003D493B">
        <w:trPr>
          <w:trHeight w:val="315"/>
        </w:trPr>
        <w:tc>
          <w:tcPr>
            <w:tcW w:w="1186" w:type="pct"/>
            <w:tcBorders>
              <w:top w:val="nil"/>
              <w:left w:val="single" w:sz="8" w:space="0" w:color="auto"/>
              <w:bottom w:val="single" w:sz="8" w:space="0" w:color="auto"/>
              <w:right w:val="single" w:sz="4" w:space="0" w:color="auto"/>
            </w:tcBorders>
            <w:shd w:val="pct5" w:color="auto" w:fill="auto"/>
            <w:noWrap/>
            <w:vAlign w:val="bottom"/>
          </w:tcPr>
          <w:p w14:paraId="1D575BB4" w14:textId="77777777" w:rsidR="00A52B44" w:rsidRPr="009D03A0" w:rsidRDefault="00A52B44" w:rsidP="00A52B44">
            <w:pPr>
              <w:pStyle w:val="TextoTabla"/>
            </w:pPr>
            <w:r w:rsidRPr="009D03A0">
              <w:t>Código</w:t>
            </w:r>
          </w:p>
        </w:tc>
        <w:tc>
          <w:tcPr>
            <w:tcW w:w="2015" w:type="pct"/>
            <w:gridSpan w:val="3"/>
            <w:tcBorders>
              <w:top w:val="nil"/>
              <w:left w:val="nil"/>
              <w:bottom w:val="single" w:sz="8" w:space="0" w:color="auto"/>
              <w:right w:val="single" w:sz="4" w:space="0" w:color="auto"/>
            </w:tcBorders>
            <w:shd w:val="pct5" w:color="auto" w:fill="auto"/>
            <w:noWrap/>
            <w:vAlign w:val="bottom"/>
          </w:tcPr>
          <w:p w14:paraId="3B65C216" w14:textId="77777777" w:rsidR="00A52B44" w:rsidRPr="009D03A0" w:rsidRDefault="00A52B44" w:rsidP="00A52B44">
            <w:pPr>
              <w:pStyle w:val="TextoTabla"/>
            </w:pPr>
            <w:r w:rsidRPr="009D03A0">
              <w:t>Prueba</w:t>
            </w:r>
          </w:p>
        </w:tc>
        <w:tc>
          <w:tcPr>
            <w:tcW w:w="634" w:type="pct"/>
            <w:gridSpan w:val="2"/>
            <w:tcBorders>
              <w:top w:val="nil"/>
              <w:left w:val="nil"/>
              <w:bottom w:val="single" w:sz="8" w:space="0" w:color="auto"/>
              <w:right w:val="single" w:sz="4" w:space="0" w:color="auto"/>
            </w:tcBorders>
            <w:shd w:val="pct5" w:color="auto" w:fill="auto"/>
            <w:noWrap/>
            <w:vAlign w:val="bottom"/>
          </w:tcPr>
          <w:p w14:paraId="49D39A96" w14:textId="77777777" w:rsidR="00A52B44" w:rsidRPr="009D03A0" w:rsidRDefault="00A52B44" w:rsidP="00A52B44">
            <w:pPr>
              <w:pStyle w:val="TextoTabla"/>
            </w:pPr>
            <w:r w:rsidRPr="009D03A0">
              <w:t>Resultado</w:t>
            </w:r>
          </w:p>
        </w:tc>
        <w:tc>
          <w:tcPr>
            <w:tcW w:w="1164" w:type="pct"/>
            <w:gridSpan w:val="2"/>
            <w:tcBorders>
              <w:top w:val="nil"/>
              <w:left w:val="nil"/>
              <w:bottom w:val="single" w:sz="8" w:space="0" w:color="auto"/>
              <w:right w:val="single" w:sz="8" w:space="0" w:color="auto"/>
            </w:tcBorders>
            <w:shd w:val="pct5" w:color="auto" w:fill="auto"/>
            <w:noWrap/>
            <w:vAlign w:val="bottom"/>
          </w:tcPr>
          <w:p w14:paraId="55DE491A" w14:textId="77777777" w:rsidR="00A52B44" w:rsidRPr="009D03A0" w:rsidRDefault="00A52B44" w:rsidP="00A52B44">
            <w:pPr>
              <w:pStyle w:val="TextoTabla"/>
            </w:pPr>
            <w:r w:rsidRPr="009D03A0">
              <w:t>Comentarios</w:t>
            </w:r>
          </w:p>
        </w:tc>
      </w:tr>
      <w:tr w:rsidR="003D493B" w:rsidRPr="009D03A0" w14:paraId="5ADABF1A"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7E67785B" w14:textId="64E0A300" w:rsidR="003D493B" w:rsidRPr="009D03A0" w:rsidRDefault="003D493B" w:rsidP="00A52B44">
            <w:pPr>
              <w:pStyle w:val="TextoTabla"/>
            </w:pPr>
            <w:r>
              <w:fldChar w:fldCharType="begin"/>
            </w:r>
            <w:r>
              <w:instrText xml:space="preserve"> REF _Ref109715132 \h </w:instrText>
            </w:r>
            <w:r>
              <w:fldChar w:fldCharType="separate"/>
            </w:r>
            <w:r w:rsidR="00BF1215" w:rsidRPr="009D03A0">
              <w:t>U5KI.HTWR.04.001. HMI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628143A7" w14:textId="2F639B9F"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140D3C9B" w14:textId="1B55EAB2" w:rsidR="003D493B" w:rsidRPr="009D03A0" w:rsidRDefault="003D493B" w:rsidP="00A52B44">
            <w:pPr>
              <w:pStyle w:val="TextoTabla"/>
            </w:pPr>
          </w:p>
        </w:tc>
      </w:tr>
      <w:tr w:rsidR="003D493B" w:rsidRPr="009D03A0" w14:paraId="3C816B78"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33003640" w14:textId="75A97BB9" w:rsidR="003D493B" w:rsidRPr="009D03A0" w:rsidRDefault="003D493B" w:rsidP="00A52B44">
            <w:pPr>
              <w:pStyle w:val="TextoTabla"/>
            </w:pPr>
            <w:r>
              <w:fldChar w:fldCharType="begin"/>
            </w:r>
            <w:r>
              <w:instrText xml:space="preserve"> REF _Ref109715137 \h </w:instrText>
            </w:r>
            <w:r>
              <w:fldChar w:fldCharType="separate"/>
            </w:r>
            <w:r w:rsidR="00BF1215" w:rsidRPr="009D03A0">
              <w:t>U5KI.HTWR.04.002. Transmisión por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2A2DFB89" w14:textId="77777777"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411778C8" w14:textId="77777777" w:rsidR="003D493B" w:rsidRPr="009D03A0" w:rsidRDefault="003D493B" w:rsidP="00A52B44">
            <w:pPr>
              <w:pStyle w:val="TextoTabla"/>
            </w:pPr>
          </w:p>
        </w:tc>
      </w:tr>
      <w:tr w:rsidR="003D493B" w:rsidRPr="009D03A0" w14:paraId="2A033307"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65604940" w14:textId="1F961C12" w:rsidR="003D493B" w:rsidRPr="009D03A0" w:rsidRDefault="003D493B" w:rsidP="00A52B44">
            <w:pPr>
              <w:pStyle w:val="TextoTabla"/>
            </w:pPr>
            <w:r>
              <w:fldChar w:fldCharType="begin"/>
            </w:r>
            <w:r>
              <w:instrText xml:space="preserve"> REF _Ref109715143 \h </w:instrText>
            </w:r>
            <w:r>
              <w:fldChar w:fldCharType="separate"/>
            </w:r>
            <w:r w:rsidR="00BF1215" w:rsidRPr="009D03A0">
              <w:t>U5KI.HTWR.04.00</w:t>
            </w:r>
            <w:r w:rsidR="00BF1215">
              <w:t>3</w:t>
            </w:r>
            <w:r w:rsidR="00BF1215" w:rsidRPr="009D03A0">
              <w:t>. Recepción por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39E7163C" w14:textId="77777777"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714CCA8B" w14:textId="77777777" w:rsidR="003D493B" w:rsidRPr="009D03A0" w:rsidRDefault="003D493B" w:rsidP="00A52B44">
            <w:pPr>
              <w:pStyle w:val="TextoTabla"/>
            </w:pPr>
          </w:p>
        </w:tc>
      </w:tr>
      <w:tr w:rsidR="00A52B44" w:rsidRPr="009D03A0" w14:paraId="46382EED"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14E23C83" w14:textId="77777777" w:rsidR="00A52B44" w:rsidRPr="009D03A0" w:rsidRDefault="00A52B44" w:rsidP="00A52B44">
            <w:pPr>
              <w:pStyle w:val="TextoTabla"/>
            </w:pPr>
            <w:r w:rsidRPr="009D03A0">
              <w:t>Comentarios</w:t>
            </w:r>
          </w:p>
        </w:tc>
      </w:tr>
      <w:tr w:rsidR="00A52B44" w:rsidRPr="009D03A0" w14:paraId="549E4FA0"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746D22EB" w14:textId="563C38E2" w:rsidR="00A52B44" w:rsidRPr="009D03A0" w:rsidRDefault="00A52B44" w:rsidP="00A52B44">
            <w:pPr>
              <w:pStyle w:val="TextoTabla"/>
            </w:pPr>
          </w:p>
          <w:p w14:paraId="19E195FF" w14:textId="77777777" w:rsidR="00A52B44" w:rsidRPr="009D03A0" w:rsidRDefault="00A52B44" w:rsidP="00A52B44">
            <w:pPr>
              <w:pStyle w:val="TextoTabla"/>
            </w:pPr>
          </w:p>
          <w:p w14:paraId="7E441E97" w14:textId="77777777" w:rsidR="00A52B44" w:rsidRPr="009D03A0" w:rsidRDefault="00A52B44" w:rsidP="00A52B44">
            <w:pPr>
              <w:pStyle w:val="TextoTabla"/>
            </w:pPr>
          </w:p>
          <w:p w14:paraId="109C3B5E" w14:textId="77777777" w:rsidR="00A52B44" w:rsidRPr="009D03A0" w:rsidRDefault="00A52B44" w:rsidP="00A52B44">
            <w:pPr>
              <w:pStyle w:val="TextoTabla"/>
            </w:pPr>
          </w:p>
        </w:tc>
      </w:tr>
      <w:tr w:rsidR="00A52B44" w:rsidRPr="009D03A0" w14:paraId="54CE1D68" w14:textId="77777777" w:rsidTr="003D493B">
        <w:trPr>
          <w:trHeight w:val="300"/>
        </w:trPr>
        <w:tc>
          <w:tcPr>
            <w:tcW w:w="1186" w:type="pct"/>
            <w:tcBorders>
              <w:top w:val="single" w:sz="8" w:space="0" w:color="auto"/>
              <w:left w:val="single" w:sz="4" w:space="0" w:color="auto"/>
              <w:bottom w:val="single" w:sz="4" w:space="0" w:color="auto"/>
              <w:right w:val="single" w:sz="4" w:space="0" w:color="auto"/>
            </w:tcBorders>
            <w:shd w:val="pct10" w:color="auto" w:fill="auto"/>
            <w:noWrap/>
            <w:vAlign w:val="bottom"/>
          </w:tcPr>
          <w:p w14:paraId="58619C18" w14:textId="77777777" w:rsidR="00A52B44" w:rsidRPr="009D03A0" w:rsidRDefault="00A52B44" w:rsidP="00A52B44">
            <w:pPr>
              <w:pStyle w:val="TextoTabla"/>
            </w:pPr>
            <w:r w:rsidRPr="009D03A0">
              <w:t>Fecha</w:t>
            </w:r>
          </w:p>
        </w:tc>
        <w:tc>
          <w:tcPr>
            <w:tcW w:w="1579" w:type="pct"/>
            <w:gridSpan w:val="2"/>
            <w:tcBorders>
              <w:top w:val="single" w:sz="8" w:space="0" w:color="auto"/>
              <w:left w:val="nil"/>
              <w:bottom w:val="single" w:sz="4" w:space="0" w:color="auto"/>
              <w:right w:val="single" w:sz="4" w:space="0" w:color="auto"/>
            </w:tcBorders>
            <w:shd w:val="clear" w:color="auto" w:fill="auto"/>
            <w:noWrap/>
            <w:vAlign w:val="bottom"/>
          </w:tcPr>
          <w:p w14:paraId="33AE1EEF" w14:textId="77777777" w:rsidR="00A52B44" w:rsidRPr="009D03A0" w:rsidRDefault="00A52B44" w:rsidP="00A52B44">
            <w:pPr>
              <w:pStyle w:val="TextoTabla"/>
            </w:pPr>
          </w:p>
        </w:tc>
        <w:tc>
          <w:tcPr>
            <w:tcW w:w="724" w:type="pct"/>
            <w:gridSpan w:val="2"/>
            <w:tcBorders>
              <w:top w:val="single" w:sz="8" w:space="0" w:color="auto"/>
              <w:left w:val="nil"/>
              <w:bottom w:val="single" w:sz="4" w:space="0" w:color="auto"/>
              <w:right w:val="single" w:sz="4" w:space="0" w:color="auto"/>
            </w:tcBorders>
            <w:shd w:val="pct10" w:color="auto" w:fill="auto"/>
            <w:noWrap/>
            <w:vAlign w:val="bottom"/>
          </w:tcPr>
          <w:p w14:paraId="39E584FA" w14:textId="77777777" w:rsidR="00A52B44" w:rsidRPr="009D03A0" w:rsidRDefault="00A52B44" w:rsidP="00A52B44">
            <w:pPr>
              <w:pStyle w:val="TextoTabla"/>
            </w:pPr>
            <w:r w:rsidRPr="009D03A0">
              <w:t>Fecha</w:t>
            </w:r>
          </w:p>
        </w:tc>
        <w:tc>
          <w:tcPr>
            <w:tcW w:w="1511" w:type="pct"/>
            <w:gridSpan w:val="3"/>
            <w:tcBorders>
              <w:top w:val="single" w:sz="8" w:space="0" w:color="auto"/>
              <w:left w:val="nil"/>
              <w:bottom w:val="single" w:sz="4" w:space="0" w:color="auto"/>
              <w:right w:val="single" w:sz="8" w:space="0" w:color="auto"/>
            </w:tcBorders>
            <w:shd w:val="clear" w:color="auto" w:fill="auto"/>
            <w:noWrap/>
            <w:vAlign w:val="bottom"/>
          </w:tcPr>
          <w:p w14:paraId="352B2F9B" w14:textId="77777777" w:rsidR="00A52B44" w:rsidRPr="009D03A0" w:rsidRDefault="00A52B44" w:rsidP="00A52B44">
            <w:pPr>
              <w:pStyle w:val="TextoTabla"/>
            </w:pPr>
          </w:p>
        </w:tc>
      </w:tr>
      <w:tr w:rsidR="00A52B44" w:rsidRPr="009D03A0" w14:paraId="6CEB71C6" w14:textId="77777777" w:rsidTr="003D493B">
        <w:trPr>
          <w:trHeight w:val="315"/>
        </w:trPr>
        <w:tc>
          <w:tcPr>
            <w:tcW w:w="1186" w:type="pct"/>
            <w:tcBorders>
              <w:top w:val="single" w:sz="4" w:space="0" w:color="auto"/>
              <w:left w:val="single" w:sz="4" w:space="0" w:color="auto"/>
              <w:bottom w:val="single" w:sz="8" w:space="0" w:color="auto"/>
              <w:right w:val="single" w:sz="4" w:space="0" w:color="auto"/>
            </w:tcBorders>
            <w:shd w:val="pct10" w:color="auto" w:fill="auto"/>
            <w:noWrap/>
          </w:tcPr>
          <w:p w14:paraId="024AFF4B" w14:textId="776C908B" w:rsidR="00A52B44" w:rsidRPr="009D03A0" w:rsidRDefault="00A52B44" w:rsidP="00A52B44">
            <w:pPr>
              <w:pStyle w:val="TextoTabla"/>
            </w:pPr>
            <w:r w:rsidRPr="009D03A0">
              <w:t>Realizado</w:t>
            </w:r>
          </w:p>
          <w:p w14:paraId="123091ED" w14:textId="77777777" w:rsidR="00A52B44" w:rsidRPr="009D03A0" w:rsidRDefault="00A52B44" w:rsidP="00A52B44">
            <w:pPr>
              <w:pStyle w:val="TextoTabla"/>
            </w:pPr>
          </w:p>
          <w:p w14:paraId="787547C0" w14:textId="77777777" w:rsidR="00A52B44" w:rsidRPr="009D03A0" w:rsidRDefault="00A52B44" w:rsidP="00A52B44">
            <w:pPr>
              <w:pStyle w:val="TextoTabla"/>
            </w:pPr>
          </w:p>
        </w:tc>
        <w:tc>
          <w:tcPr>
            <w:tcW w:w="1579" w:type="pct"/>
            <w:gridSpan w:val="2"/>
            <w:tcBorders>
              <w:top w:val="nil"/>
              <w:left w:val="nil"/>
              <w:bottom w:val="single" w:sz="8" w:space="0" w:color="auto"/>
              <w:right w:val="single" w:sz="4" w:space="0" w:color="auto"/>
            </w:tcBorders>
            <w:shd w:val="clear" w:color="auto" w:fill="auto"/>
            <w:noWrap/>
          </w:tcPr>
          <w:p w14:paraId="464E99A5" w14:textId="77777777" w:rsidR="00A52B44" w:rsidRPr="009D03A0" w:rsidRDefault="00A52B44" w:rsidP="00A52B44">
            <w:pPr>
              <w:pStyle w:val="TextoTabla"/>
            </w:pPr>
            <w:r w:rsidRPr="009D03A0">
              <w:t> </w:t>
            </w:r>
          </w:p>
        </w:tc>
        <w:tc>
          <w:tcPr>
            <w:tcW w:w="724" w:type="pct"/>
            <w:gridSpan w:val="2"/>
            <w:tcBorders>
              <w:top w:val="single" w:sz="4" w:space="0" w:color="auto"/>
              <w:left w:val="nil"/>
              <w:bottom w:val="single" w:sz="8" w:space="0" w:color="auto"/>
              <w:right w:val="single" w:sz="4" w:space="0" w:color="auto"/>
            </w:tcBorders>
            <w:shd w:val="pct10" w:color="auto" w:fill="auto"/>
            <w:noWrap/>
          </w:tcPr>
          <w:p w14:paraId="50692363" w14:textId="77777777" w:rsidR="00A52B44" w:rsidRPr="009D03A0" w:rsidRDefault="00A52B44" w:rsidP="00A52B44">
            <w:pPr>
              <w:pStyle w:val="TextoTabla"/>
            </w:pPr>
            <w:r w:rsidRPr="009D03A0">
              <w:t>Revisado</w:t>
            </w:r>
          </w:p>
        </w:tc>
        <w:tc>
          <w:tcPr>
            <w:tcW w:w="1511" w:type="pct"/>
            <w:gridSpan w:val="3"/>
            <w:tcBorders>
              <w:top w:val="nil"/>
              <w:left w:val="nil"/>
              <w:bottom w:val="single" w:sz="8" w:space="0" w:color="auto"/>
              <w:right w:val="single" w:sz="8" w:space="0" w:color="auto"/>
            </w:tcBorders>
            <w:shd w:val="clear" w:color="auto" w:fill="auto"/>
            <w:noWrap/>
          </w:tcPr>
          <w:p w14:paraId="6C7F5BA3" w14:textId="77777777" w:rsidR="00A52B44" w:rsidRPr="009D03A0" w:rsidRDefault="00A52B44" w:rsidP="00A52B44">
            <w:pPr>
              <w:pStyle w:val="TextoTabla"/>
            </w:pPr>
            <w:r w:rsidRPr="009D03A0">
              <w:t> </w:t>
            </w:r>
          </w:p>
        </w:tc>
      </w:tr>
    </w:tbl>
    <w:p w14:paraId="755D5F5B" w14:textId="73ACB74C" w:rsidR="00391171" w:rsidRPr="009D03A0" w:rsidRDefault="00391171" w:rsidP="00A52B44">
      <w:pPr>
        <w:pStyle w:val="PiedeIlustracion"/>
      </w:pPr>
      <w:bookmarkStart w:id="668" w:name="_Toc318897667"/>
      <w:bookmarkStart w:id="669" w:name="_Toc357060746"/>
      <w:bookmarkStart w:id="670" w:name="_Toc445195567"/>
      <w:bookmarkStart w:id="671" w:name="_Toc517343101"/>
      <w:bookmarkStart w:id="672" w:name="_Toc2687472"/>
      <w:bookmarkStart w:id="673" w:name="_Toc117003107"/>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10</w:t>
      </w:r>
      <w:r>
        <w:rPr>
          <w:noProof/>
        </w:rPr>
        <w:fldChar w:fldCharType="end"/>
      </w:r>
      <w:r w:rsidRPr="009D03A0">
        <w:t>. Hoja de Resultados. Grupos 3 y 4.</w:t>
      </w:r>
      <w:bookmarkEnd w:id="668"/>
      <w:bookmarkEnd w:id="669"/>
      <w:bookmarkEnd w:id="670"/>
      <w:bookmarkEnd w:id="671"/>
      <w:bookmarkEnd w:id="672"/>
      <w:bookmarkEnd w:id="673"/>
    </w:p>
    <w:p w14:paraId="1A200EA9" w14:textId="77777777" w:rsidR="00391171" w:rsidRPr="009D03A0" w:rsidRDefault="00391171" w:rsidP="00391171">
      <w:pPr>
        <w:pStyle w:val="TextoNivel1"/>
        <w:rPr>
          <w:lang w:val="es-ES"/>
        </w:rPr>
      </w:pPr>
      <w:r w:rsidRPr="009D03A0">
        <w:rPr>
          <w:lang w:val="es-ES"/>
        </w:rPr>
        <w:br w:type="page"/>
      </w:r>
    </w:p>
    <w:tbl>
      <w:tblPr>
        <w:tblW w:w="5000" w:type="pct"/>
        <w:tblCellMar>
          <w:left w:w="70" w:type="dxa"/>
          <w:right w:w="70" w:type="dxa"/>
        </w:tblCellMar>
        <w:tblLook w:val="04A0" w:firstRow="1" w:lastRow="0" w:firstColumn="1" w:lastColumn="0" w:noHBand="0" w:noVBand="1"/>
      </w:tblPr>
      <w:tblGrid>
        <w:gridCol w:w="2634"/>
        <w:gridCol w:w="194"/>
        <w:gridCol w:w="3312"/>
        <w:gridCol w:w="970"/>
        <w:gridCol w:w="474"/>
        <w:gridCol w:w="594"/>
        <w:gridCol w:w="470"/>
        <w:gridCol w:w="1697"/>
      </w:tblGrid>
      <w:tr w:rsidR="00391171" w:rsidRPr="001842CC" w14:paraId="3FAAC2EC"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5ADF32BF" w14:textId="77777777" w:rsidR="00391171" w:rsidRPr="009D03A0" w:rsidRDefault="00391171" w:rsidP="008979D0">
            <w:pPr>
              <w:pStyle w:val="TextoTabla"/>
            </w:pPr>
            <w:r w:rsidRPr="009D03A0">
              <w:lastRenderedPageBreak/>
              <w:t>U5KI. Operación TWR. Registro de Resultados.</w:t>
            </w:r>
          </w:p>
        </w:tc>
      </w:tr>
      <w:tr w:rsidR="00391171" w:rsidRPr="009D03A0" w14:paraId="6A9B16FE" w14:textId="77777777" w:rsidTr="007A742D">
        <w:trPr>
          <w:trHeight w:val="315"/>
        </w:trPr>
        <w:tc>
          <w:tcPr>
            <w:tcW w:w="1367"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1504A30A" w14:textId="77777777" w:rsidR="00391171" w:rsidRPr="009D03A0" w:rsidRDefault="00391171" w:rsidP="008979D0">
            <w:pPr>
              <w:pStyle w:val="TextoTabla"/>
            </w:pPr>
            <w:r w:rsidRPr="009D03A0">
              <w:t>Fecha</w:t>
            </w:r>
          </w:p>
        </w:tc>
        <w:tc>
          <w:tcPr>
            <w:tcW w:w="2299" w:type="pct"/>
            <w:gridSpan w:val="3"/>
            <w:tcBorders>
              <w:top w:val="nil"/>
              <w:left w:val="nil"/>
              <w:bottom w:val="single" w:sz="8" w:space="0" w:color="auto"/>
              <w:right w:val="single" w:sz="4" w:space="0" w:color="auto"/>
            </w:tcBorders>
            <w:shd w:val="clear" w:color="auto" w:fill="auto"/>
            <w:noWrap/>
            <w:vAlign w:val="bottom"/>
          </w:tcPr>
          <w:p w14:paraId="6DEF7F29" w14:textId="77777777" w:rsidR="00391171" w:rsidRPr="009D03A0" w:rsidRDefault="00391171" w:rsidP="008979D0">
            <w:pPr>
              <w:pStyle w:val="TextoTabla"/>
            </w:pPr>
            <w:r w:rsidRPr="009D03A0">
              <w:t> </w:t>
            </w:r>
          </w:p>
        </w:tc>
        <w:tc>
          <w:tcPr>
            <w:tcW w:w="514" w:type="pct"/>
            <w:gridSpan w:val="2"/>
            <w:tcBorders>
              <w:top w:val="single" w:sz="8" w:space="0" w:color="auto"/>
              <w:left w:val="nil"/>
              <w:bottom w:val="single" w:sz="8" w:space="0" w:color="auto"/>
              <w:right w:val="single" w:sz="4" w:space="0" w:color="auto"/>
            </w:tcBorders>
            <w:shd w:val="pct10" w:color="auto" w:fill="auto"/>
            <w:noWrap/>
            <w:vAlign w:val="bottom"/>
          </w:tcPr>
          <w:p w14:paraId="17EE4182" w14:textId="77777777" w:rsidR="00391171" w:rsidRPr="009D03A0" w:rsidRDefault="00391171" w:rsidP="008979D0">
            <w:pPr>
              <w:pStyle w:val="TextoTabla"/>
            </w:pPr>
            <w:r w:rsidRPr="009D03A0">
              <w:t>Página</w:t>
            </w:r>
          </w:p>
        </w:tc>
        <w:tc>
          <w:tcPr>
            <w:tcW w:w="820" w:type="pct"/>
            <w:tcBorders>
              <w:top w:val="nil"/>
              <w:left w:val="nil"/>
              <w:bottom w:val="single" w:sz="8" w:space="0" w:color="auto"/>
              <w:right w:val="single" w:sz="8" w:space="0" w:color="auto"/>
            </w:tcBorders>
            <w:shd w:val="clear" w:color="auto" w:fill="auto"/>
            <w:noWrap/>
            <w:vAlign w:val="bottom"/>
          </w:tcPr>
          <w:p w14:paraId="2A53C436" w14:textId="77777777" w:rsidR="00391171" w:rsidRPr="009D03A0" w:rsidRDefault="00202B35" w:rsidP="008979D0">
            <w:pPr>
              <w:pStyle w:val="TextoTabla"/>
            </w:pPr>
            <w:r>
              <w:t>3</w:t>
            </w:r>
            <w:r w:rsidR="00391171" w:rsidRPr="009D03A0">
              <w:t xml:space="preserve"> de </w:t>
            </w:r>
            <w:r>
              <w:t>6</w:t>
            </w:r>
          </w:p>
        </w:tc>
      </w:tr>
      <w:tr w:rsidR="00391171" w:rsidRPr="009D03A0" w14:paraId="2C8181D7"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5ACE0422" w14:textId="7F3D4093" w:rsidR="00391171" w:rsidRPr="009D03A0" w:rsidRDefault="00391171" w:rsidP="008979D0">
            <w:pPr>
              <w:pStyle w:val="TextoTabla"/>
              <w:rPr>
                <w:i/>
                <w:iCs/>
              </w:rPr>
            </w:pPr>
            <w:r w:rsidRPr="009D03A0">
              <w:rPr>
                <w:i/>
                <w:iCs/>
              </w:rPr>
              <w:t>Grupo.5. Operación Telefonía</w:t>
            </w:r>
            <w:r w:rsidR="001A4C54">
              <w:rPr>
                <w:i/>
                <w:iCs/>
              </w:rPr>
              <w:t xml:space="preserve"> 1-2</w:t>
            </w:r>
          </w:p>
        </w:tc>
      </w:tr>
      <w:tr w:rsidR="00391171" w:rsidRPr="009D03A0" w14:paraId="3677B07F" w14:textId="77777777" w:rsidTr="007A742D">
        <w:trPr>
          <w:trHeight w:val="315"/>
        </w:trPr>
        <w:tc>
          <w:tcPr>
            <w:tcW w:w="1273" w:type="pct"/>
            <w:tcBorders>
              <w:top w:val="nil"/>
              <w:left w:val="single" w:sz="8" w:space="0" w:color="auto"/>
              <w:bottom w:val="single" w:sz="8" w:space="0" w:color="auto"/>
              <w:right w:val="single" w:sz="4" w:space="0" w:color="auto"/>
            </w:tcBorders>
            <w:shd w:val="pct5" w:color="auto" w:fill="auto"/>
            <w:noWrap/>
            <w:vAlign w:val="bottom"/>
          </w:tcPr>
          <w:p w14:paraId="7F5EE7BF" w14:textId="77777777" w:rsidR="00391171" w:rsidRPr="009D03A0" w:rsidRDefault="00391171" w:rsidP="008979D0">
            <w:pPr>
              <w:pStyle w:val="TextoTabla"/>
            </w:pPr>
            <w:r w:rsidRPr="009D03A0">
              <w:t>Código</w:t>
            </w:r>
          </w:p>
        </w:tc>
        <w:tc>
          <w:tcPr>
            <w:tcW w:w="2164" w:type="pct"/>
            <w:gridSpan w:val="3"/>
            <w:tcBorders>
              <w:top w:val="nil"/>
              <w:left w:val="nil"/>
              <w:bottom w:val="single" w:sz="8" w:space="0" w:color="auto"/>
              <w:right w:val="single" w:sz="4" w:space="0" w:color="auto"/>
            </w:tcBorders>
            <w:shd w:val="pct5" w:color="auto" w:fill="auto"/>
            <w:noWrap/>
            <w:vAlign w:val="bottom"/>
          </w:tcPr>
          <w:p w14:paraId="76ED9800" w14:textId="77777777" w:rsidR="00391171" w:rsidRPr="009D03A0" w:rsidRDefault="00391171" w:rsidP="008979D0">
            <w:pPr>
              <w:pStyle w:val="TextoTabla"/>
            </w:pPr>
            <w:r w:rsidRPr="009D03A0">
              <w:t>Prueba</w:t>
            </w:r>
          </w:p>
        </w:tc>
        <w:tc>
          <w:tcPr>
            <w:tcW w:w="516" w:type="pct"/>
            <w:gridSpan w:val="2"/>
            <w:tcBorders>
              <w:top w:val="nil"/>
              <w:left w:val="nil"/>
              <w:bottom w:val="single" w:sz="8" w:space="0" w:color="auto"/>
              <w:right w:val="single" w:sz="4" w:space="0" w:color="auto"/>
            </w:tcBorders>
            <w:shd w:val="pct5" w:color="auto" w:fill="auto"/>
            <w:noWrap/>
            <w:vAlign w:val="bottom"/>
          </w:tcPr>
          <w:p w14:paraId="13ED1D88" w14:textId="77777777" w:rsidR="00391171" w:rsidRPr="009D03A0" w:rsidRDefault="00391171" w:rsidP="008979D0">
            <w:pPr>
              <w:pStyle w:val="TextoTabla"/>
            </w:pPr>
            <w:r w:rsidRPr="009D03A0">
              <w:t>Resultado</w:t>
            </w:r>
          </w:p>
        </w:tc>
        <w:tc>
          <w:tcPr>
            <w:tcW w:w="1047" w:type="pct"/>
            <w:gridSpan w:val="2"/>
            <w:tcBorders>
              <w:top w:val="nil"/>
              <w:left w:val="nil"/>
              <w:bottom w:val="single" w:sz="8" w:space="0" w:color="auto"/>
              <w:right w:val="single" w:sz="8" w:space="0" w:color="auto"/>
            </w:tcBorders>
            <w:shd w:val="pct5" w:color="auto" w:fill="auto"/>
            <w:noWrap/>
            <w:vAlign w:val="bottom"/>
          </w:tcPr>
          <w:p w14:paraId="0A92A2AE" w14:textId="77777777" w:rsidR="00391171" w:rsidRPr="009D03A0" w:rsidRDefault="00391171" w:rsidP="008979D0">
            <w:pPr>
              <w:pStyle w:val="TextoTabla"/>
            </w:pPr>
            <w:r w:rsidRPr="009D03A0">
              <w:t>Comentarios</w:t>
            </w:r>
          </w:p>
        </w:tc>
      </w:tr>
      <w:tr w:rsidR="003D493B" w:rsidRPr="001842CC" w14:paraId="272F9BBD"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29B5249" w14:textId="007A352A" w:rsidR="003D493B" w:rsidRDefault="003D493B" w:rsidP="008979D0">
            <w:pPr>
              <w:pStyle w:val="TextoTabla"/>
            </w:pPr>
            <w:r>
              <w:fldChar w:fldCharType="begin"/>
            </w:r>
            <w:r>
              <w:instrText xml:space="preserve"> REF _Ref109715228 \h </w:instrText>
            </w:r>
            <w:r>
              <w:fldChar w:fldCharType="separate"/>
            </w:r>
            <w:r w:rsidR="00BF1215" w:rsidRPr="009D03A0">
              <w:t>U5KI.HTWR.05.001. HMI de Telefonía.</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BB0656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692E102E" w14:textId="77777777" w:rsidR="003D493B" w:rsidRDefault="003D493B" w:rsidP="008979D0">
            <w:pPr>
              <w:pStyle w:val="TextoTabla"/>
            </w:pPr>
          </w:p>
        </w:tc>
      </w:tr>
      <w:tr w:rsidR="003D493B" w:rsidRPr="001842CC" w14:paraId="5F54E06D"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3125E3A4" w14:textId="35A97F51" w:rsidR="003D493B" w:rsidRDefault="003D493B" w:rsidP="008979D0">
            <w:pPr>
              <w:pStyle w:val="TextoTabla"/>
            </w:pPr>
            <w:r>
              <w:fldChar w:fldCharType="begin"/>
            </w:r>
            <w:r>
              <w:instrText xml:space="preserve"> REF _Ref109715237 \h </w:instrText>
            </w:r>
            <w:r>
              <w:fldChar w:fldCharType="separate"/>
            </w:r>
            <w:r w:rsidR="00BF1215" w:rsidRPr="009D03A0">
              <w:t>U5KI.HTWR.05.002. Inicio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159ADA74"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70BB5FBE" w14:textId="77777777" w:rsidR="003D493B" w:rsidRDefault="003D493B" w:rsidP="008979D0">
            <w:pPr>
              <w:pStyle w:val="TextoTabla"/>
            </w:pPr>
          </w:p>
        </w:tc>
      </w:tr>
      <w:tr w:rsidR="003D493B" w:rsidRPr="001842CC" w14:paraId="7699E3C8"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F59723B" w14:textId="73AD9A03" w:rsidR="003D493B" w:rsidRDefault="003D493B" w:rsidP="008979D0">
            <w:pPr>
              <w:pStyle w:val="TextoTabla"/>
            </w:pPr>
            <w:r>
              <w:fldChar w:fldCharType="begin"/>
            </w:r>
            <w:r>
              <w:instrText xml:space="preserve"> REF _Ref109715242 \h </w:instrText>
            </w:r>
            <w:r>
              <w:fldChar w:fldCharType="separate"/>
            </w:r>
            <w:r w:rsidR="00BF1215" w:rsidRPr="009D03A0">
              <w:t>U5KI.HTWR.05.003. Recepción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57FF85B"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59679A5E" w14:textId="77777777" w:rsidR="003D493B" w:rsidRDefault="003D493B" w:rsidP="008979D0">
            <w:pPr>
              <w:pStyle w:val="TextoTabla"/>
            </w:pPr>
          </w:p>
        </w:tc>
      </w:tr>
      <w:tr w:rsidR="003D493B" w:rsidRPr="001842CC" w14:paraId="35AA2689"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4FA39E09" w14:textId="64F75040" w:rsidR="003D493B" w:rsidRDefault="003D493B" w:rsidP="008979D0">
            <w:pPr>
              <w:pStyle w:val="TextoTabla"/>
            </w:pPr>
            <w:r>
              <w:fldChar w:fldCharType="begin"/>
            </w:r>
            <w:r>
              <w:instrText xml:space="preserve"> REF _Ref109715246 \h </w:instrText>
            </w:r>
            <w:r>
              <w:fldChar w:fldCharType="separate"/>
            </w:r>
            <w:r w:rsidR="00BF1215" w:rsidRPr="009D03A0">
              <w:t>U5KI.HTWR.05.004. Liberación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52F29E21"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0A9302E" w14:textId="77777777" w:rsidR="003D493B" w:rsidRDefault="003D493B" w:rsidP="008979D0">
            <w:pPr>
              <w:pStyle w:val="TextoTabla"/>
            </w:pPr>
          </w:p>
        </w:tc>
      </w:tr>
      <w:tr w:rsidR="003D493B" w:rsidRPr="001842CC" w14:paraId="1794CE3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3E50654" w14:textId="7F4FC693" w:rsidR="003D493B" w:rsidRDefault="003D493B" w:rsidP="003D493B">
            <w:pPr>
              <w:pStyle w:val="TextoTabla"/>
            </w:pPr>
            <w:r>
              <w:fldChar w:fldCharType="begin"/>
            </w:r>
            <w:r>
              <w:instrText xml:space="preserve"> REF _Ref109715252 \h </w:instrText>
            </w:r>
            <w:r>
              <w:fldChar w:fldCharType="separate"/>
            </w:r>
            <w:r w:rsidR="00BF1215" w:rsidRPr="009D03A0">
              <w:t>U5KI.HTWR.05.005. Anulación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3430AE17"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A937FA6" w14:textId="77777777" w:rsidR="003D493B" w:rsidRDefault="003D493B" w:rsidP="008979D0">
            <w:pPr>
              <w:pStyle w:val="TextoTabla"/>
            </w:pPr>
          </w:p>
        </w:tc>
      </w:tr>
      <w:tr w:rsidR="003D493B" w:rsidRPr="001842CC" w14:paraId="5FB550E4"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4DEF5279" w14:textId="2473BBC5" w:rsidR="003D493B" w:rsidRDefault="003D493B" w:rsidP="008979D0">
            <w:pPr>
              <w:pStyle w:val="TextoTabla"/>
            </w:pPr>
            <w:r>
              <w:fldChar w:fldCharType="begin"/>
            </w:r>
            <w:r>
              <w:instrText xml:space="preserve"> REF _Ref109715257 \h </w:instrText>
            </w:r>
            <w:r>
              <w:fldChar w:fldCharType="separate"/>
            </w:r>
            <w:r w:rsidR="00BF1215" w:rsidRPr="009D03A0">
              <w:t>U5KI.HTWR.05.006. Inicio de Llamada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713BD9E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20225220" w14:textId="77777777" w:rsidR="003D493B" w:rsidRDefault="003D493B" w:rsidP="008979D0">
            <w:pPr>
              <w:pStyle w:val="TextoTabla"/>
            </w:pPr>
          </w:p>
        </w:tc>
      </w:tr>
      <w:tr w:rsidR="003D493B" w:rsidRPr="001842CC" w14:paraId="5ABC728A"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0555F14E" w14:textId="1BC8038F" w:rsidR="003D493B" w:rsidRDefault="003D493B" w:rsidP="008979D0">
            <w:pPr>
              <w:pStyle w:val="TextoTabla"/>
            </w:pPr>
            <w:r>
              <w:fldChar w:fldCharType="begin"/>
            </w:r>
            <w:r>
              <w:instrText xml:space="preserve"> REF _Ref109715263 \h </w:instrText>
            </w:r>
            <w:r>
              <w:fldChar w:fldCharType="separate"/>
            </w:r>
            <w:r w:rsidR="00BF1215" w:rsidRPr="009D03A0">
              <w:t>U5KI.HTWR.05.007. Recepción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D16E858"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2DC5BDA" w14:textId="77777777" w:rsidR="003D493B" w:rsidRDefault="003D493B" w:rsidP="008979D0">
            <w:pPr>
              <w:pStyle w:val="TextoTabla"/>
            </w:pPr>
          </w:p>
        </w:tc>
      </w:tr>
      <w:tr w:rsidR="003D493B" w:rsidRPr="001842CC" w14:paraId="34DA64C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D11B78A" w14:textId="7212403C" w:rsidR="003D493B" w:rsidRDefault="003D493B" w:rsidP="008979D0">
            <w:pPr>
              <w:pStyle w:val="TextoTabla"/>
            </w:pPr>
            <w:r>
              <w:fldChar w:fldCharType="begin"/>
            </w:r>
            <w:r>
              <w:instrText xml:space="preserve"> REF _Ref109715271 \h </w:instrText>
            </w:r>
            <w:r>
              <w:fldChar w:fldCharType="separate"/>
            </w:r>
            <w:r w:rsidR="00BF1215" w:rsidRPr="009D03A0">
              <w:t>U5KI.HTWR.05.008. Liberación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BBAF868"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5ED88E5D" w14:textId="77777777" w:rsidR="003D493B" w:rsidRDefault="003D493B" w:rsidP="008979D0">
            <w:pPr>
              <w:pStyle w:val="TextoTabla"/>
            </w:pPr>
          </w:p>
        </w:tc>
      </w:tr>
      <w:tr w:rsidR="003D493B" w:rsidRPr="001842CC" w14:paraId="3E96013A"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306FCCC9" w14:textId="283B6A2B" w:rsidR="003D493B" w:rsidRDefault="003D493B" w:rsidP="008979D0">
            <w:pPr>
              <w:pStyle w:val="TextoTabla"/>
            </w:pPr>
            <w:r>
              <w:fldChar w:fldCharType="begin"/>
            </w:r>
            <w:r>
              <w:instrText xml:space="preserve"> REF _Ref109715277 \h </w:instrText>
            </w:r>
            <w:r>
              <w:fldChar w:fldCharType="separate"/>
            </w:r>
            <w:r w:rsidR="00BF1215" w:rsidRPr="009D03A0">
              <w:t>U5KI.HTWR.05.009. Anulación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C1004AC"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1D902988" w14:textId="77777777" w:rsidR="003D493B" w:rsidRDefault="003D493B" w:rsidP="008979D0">
            <w:pPr>
              <w:pStyle w:val="TextoTabla"/>
            </w:pPr>
          </w:p>
        </w:tc>
      </w:tr>
      <w:tr w:rsidR="003D493B" w:rsidRPr="001842CC" w14:paraId="235A9D69"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721B05D" w14:textId="404C3144" w:rsidR="003D493B" w:rsidRDefault="003D493B" w:rsidP="008979D0">
            <w:pPr>
              <w:pStyle w:val="TextoTabla"/>
            </w:pPr>
            <w:r>
              <w:fldChar w:fldCharType="begin"/>
            </w:r>
            <w:r>
              <w:instrText xml:space="preserve"> REF _Ref109715282 \h </w:instrText>
            </w:r>
            <w:r>
              <w:fldChar w:fldCharType="separate"/>
            </w:r>
            <w:r w:rsidR="00BF1215" w:rsidRPr="009D03A0">
              <w:t xml:space="preserve">U5KI.HTWR.05.010. </w:t>
            </w:r>
            <w:r w:rsidR="00BF1215">
              <w:t>Lista</w:t>
            </w:r>
            <w:r w:rsidR="00BF1215" w:rsidRPr="009D03A0">
              <w:t xml:space="preserve"> de </w:t>
            </w:r>
            <w:r w:rsidR="00BF1215">
              <w:t>marcaciones</w:t>
            </w:r>
            <w:r w:rsidR="00BF1215" w:rsidRPr="009D03A0">
              <w:t xml:space="preserve"> Memorizadas.</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277E01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2BDB9E74" w14:textId="77777777" w:rsidR="003D493B" w:rsidRDefault="003D493B" w:rsidP="008979D0">
            <w:pPr>
              <w:pStyle w:val="TextoTabla"/>
            </w:pPr>
          </w:p>
        </w:tc>
      </w:tr>
      <w:tr w:rsidR="003D493B" w:rsidRPr="001842CC" w14:paraId="096C07E5"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250B382F" w14:textId="4DFF1976" w:rsidR="003D493B" w:rsidRDefault="003D493B" w:rsidP="008979D0">
            <w:pPr>
              <w:pStyle w:val="TextoTabla"/>
            </w:pPr>
            <w:r>
              <w:fldChar w:fldCharType="begin"/>
            </w:r>
            <w:r>
              <w:instrText xml:space="preserve"> REF _Ref109715288 \h </w:instrText>
            </w:r>
            <w:r>
              <w:fldChar w:fldCharType="separate"/>
            </w:r>
            <w:r w:rsidR="00BF1215" w:rsidRPr="009D03A0">
              <w:t>U5KI.HTWR.05.011. Históricos de Llamadas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3A772CF4"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9046A3B" w14:textId="77777777" w:rsidR="003D493B" w:rsidRDefault="003D493B" w:rsidP="008979D0">
            <w:pPr>
              <w:pStyle w:val="TextoTabla"/>
            </w:pPr>
          </w:p>
        </w:tc>
      </w:tr>
      <w:tr w:rsidR="003D493B" w:rsidRPr="001842CC" w14:paraId="1831C19F"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8443A32" w14:textId="476456F5" w:rsidR="003D493B" w:rsidRDefault="003D493B" w:rsidP="008979D0">
            <w:pPr>
              <w:pStyle w:val="TextoTabla"/>
            </w:pPr>
            <w:r>
              <w:fldChar w:fldCharType="begin"/>
            </w:r>
            <w:r>
              <w:instrText xml:space="preserve"> REF _Ref109715293 \h </w:instrText>
            </w:r>
            <w:r>
              <w:fldChar w:fldCharType="separate"/>
            </w:r>
            <w:r w:rsidR="00BF1215" w:rsidRPr="009D03A0">
              <w:t xml:space="preserve">U5KI.HTWR.05.012. </w:t>
            </w:r>
            <w:r w:rsidR="00BF1215">
              <w:t>Llamadas Prioritarias</w:t>
            </w:r>
            <w:r w:rsidR="00BF1215" w:rsidRPr="009D03A0">
              <w:t>.</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C7981FA"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C7C50BB" w14:textId="77777777" w:rsidR="003D493B" w:rsidRDefault="003D493B" w:rsidP="008979D0">
            <w:pPr>
              <w:pStyle w:val="TextoTabla"/>
            </w:pPr>
          </w:p>
        </w:tc>
      </w:tr>
      <w:tr w:rsidR="003D493B" w:rsidRPr="001842CC" w14:paraId="3A5499D5"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14B7E0B" w14:textId="63FC644E" w:rsidR="003D493B" w:rsidRDefault="003D493B" w:rsidP="008979D0">
            <w:pPr>
              <w:pStyle w:val="TextoTabla"/>
            </w:pPr>
            <w:r>
              <w:fldChar w:fldCharType="begin"/>
            </w:r>
            <w:r>
              <w:instrText xml:space="preserve"> REF _Ref109715297 \h </w:instrText>
            </w:r>
            <w:r>
              <w:fldChar w:fldCharType="separate"/>
            </w:r>
            <w:r w:rsidR="00BF1215">
              <w:t>U5KI.HTWR.05.013. Escucha de</w:t>
            </w:r>
            <w:r w:rsidR="00BF1215" w:rsidRPr="009D03A0">
              <w:t xml:space="preserve"> usuario.</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782F58F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B73F396" w14:textId="77777777" w:rsidR="003D493B" w:rsidRDefault="003D493B" w:rsidP="008979D0">
            <w:pPr>
              <w:pStyle w:val="TextoTabla"/>
            </w:pPr>
          </w:p>
        </w:tc>
      </w:tr>
      <w:tr w:rsidR="003D493B" w:rsidRPr="001842CC" w14:paraId="2916A3EB"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52757EB6" w14:textId="541F8B8C" w:rsidR="003D493B" w:rsidRDefault="003D493B" w:rsidP="008979D0">
            <w:pPr>
              <w:pStyle w:val="TextoTabla"/>
            </w:pPr>
            <w:r>
              <w:fldChar w:fldCharType="begin"/>
            </w:r>
            <w:r>
              <w:instrText xml:space="preserve"> REF _Ref109715303 \h </w:instrText>
            </w:r>
            <w:r>
              <w:fldChar w:fldCharType="separate"/>
            </w:r>
            <w:r w:rsidR="00BF1215" w:rsidRPr="009D03A0">
              <w:t>U5KI.HTWR.05.014. Retención.</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008AF492"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6DD54074" w14:textId="77777777" w:rsidR="003D493B" w:rsidRDefault="003D493B" w:rsidP="008979D0">
            <w:pPr>
              <w:pStyle w:val="TextoTabla"/>
            </w:pPr>
          </w:p>
        </w:tc>
      </w:tr>
      <w:tr w:rsidR="003D493B" w:rsidRPr="001842CC" w14:paraId="2BA96DC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053A2A85" w14:textId="069C61E6" w:rsidR="003D493B" w:rsidRDefault="003D493B" w:rsidP="008979D0">
            <w:pPr>
              <w:pStyle w:val="TextoTabla"/>
            </w:pPr>
            <w:r>
              <w:fldChar w:fldCharType="begin"/>
            </w:r>
            <w:r>
              <w:instrText xml:space="preserve"> REF _Ref109715306 \h </w:instrText>
            </w:r>
            <w:r>
              <w:fldChar w:fldCharType="separate"/>
            </w:r>
            <w:r w:rsidR="00BF1215" w:rsidRPr="009D03A0">
              <w:t>U5KI.HTWR.05.015. Transferencia.</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237DEC56"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30E065AD" w14:textId="77777777" w:rsidR="003D493B" w:rsidRDefault="003D493B" w:rsidP="008979D0">
            <w:pPr>
              <w:pStyle w:val="TextoTabla"/>
            </w:pPr>
          </w:p>
        </w:tc>
      </w:tr>
      <w:tr w:rsidR="00391171" w:rsidRPr="009D03A0" w14:paraId="23055F57"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68767222" w14:textId="77777777" w:rsidR="00391171" w:rsidRPr="009D03A0" w:rsidRDefault="00391171" w:rsidP="008979D0">
            <w:pPr>
              <w:pStyle w:val="TextoTabla"/>
            </w:pPr>
            <w:r w:rsidRPr="009D03A0">
              <w:t>Comentarios</w:t>
            </w:r>
          </w:p>
        </w:tc>
      </w:tr>
      <w:tr w:rsidR="00391171" w:rsidRPr="009D03A0" w14:paraId="151D5F85"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2027500B" w14:textId="1FA21A4D" w:rsidR="00391171" w:rsidRPr="009D03A0" w:rsidRDefault="00391171" w:rsidP="008979D0">
            <w:pPr>
              <w:pStyle w:val="TextoTabla"/>
            </w:pPr>
          </w:p>
          <w:p w14:paraId="1F367BC2" w14:textId="1A8D54C8" w:rsidR="00391171" w:rsidRDefault="00391171" w:rsidP="008979D0">
            <w:pPr>
              <w:pStyle w:val="TextoTabla"/>
            </w:pPr>
          </w:p>
          <w:p w14:paraId="3AFA4B8E" w14:textId="77777777" w:rsidR="007A742D" w:rsidRPr="009D03A0" w:rsidRDefault="007A742D" w:rsidP="008979D0">
            <w:pPr>
              <w:pStyle w:val="TextoTabla"/>
            </w:pPr>
          </w:p>
          <w:p w14:paraId="341B4471" w14:textId="77777777" w:rsidR="00391171" w:rsidRPr="009D03A0" w:rsidRDefault="00391171" w:rsidP="008979D0">
            <w:pPr>
              <w:pStyle w:val="TextoTabla"/>
            </w:pPr>
          </w:p>
        </w:tc>
      </w:tr>
      <w:tr w:rsidR="00391171" w:rsidRPr="009D03A0" w14:paraId="7BC190C1" w14:textId="77777777" w:rsidTr="007A742D">
        <w:trPr>
          <w:trHeight w:val="300"/>
        </w:trPr>
        <w:tc>
          <w:tcPr>
            <w:tcW w:w="1273" w:type="pct"/>
            <w:tcBorders>
              <w:top w:val="single" w:sz="8" w:space="0" w:color="auto"/>
              <w:left w:val="single" w:sz="4" w:space="0" w:color="auto"/>
              <w:bottom w:val="single" w:sz="4" w:space="0" w:color="auto"/>
              <w:right w:val="single" w:sz="4" w:space="0" w:color="auto"/>
            </w:tcBorders>
            <w:shd w:val="pct10" w:color="auto" w:fill="auto"/>
            <w:noWrap/>
            <w:vAlign w:val="bottom"/>
          </w:tcPr>
          <w:p w14:paraId="22E63B33" w14:textId="77777777" w:rsidR="00391171" w:rsidRPr="009D03A0" w:rsidRDefault="00391171" w:rsidP="008979D0">
            <w:pPr>
              <w:pStyle w:val="TextoTabla"/>
            </w:pPr>
            <w:r w:rsidRPr="009D03A0">
              <w:t>Fecha</w:t>
            </w:r>
          </w:p>
        </w:tc>
        <w:tc>
          <w:tcPr>
            <w:tcW w:w="1695" w:type="pct"/>
            <w:gridSpan w:val="2"/>
            <w:tcBorders>
              <w:top w:val="single" w:sz="8" w:space="0" w:color="auto"/>
              <w:left w:val="nil"/>
              <w:bottom w:val="single" w:sz="4" w:space="0" w:color="auto"/>
              <w:right w:val="single" w:sz="4" w:space="0" w:color="auto"/>
            </w:tcBorders>
            <w:shd w:val="clear" w:color="auto" w:fill="auto"/>
            <w:noWrap/>
            <w:vAlign w:val="bottom"/>
          </w:tcPr>
          <w:p w14:paraId="7579CABF" w14:textId="77777777" w:rsidR="00391171" w:rsidRPr="009D03A0" w:rsidRDefault="00391171" w:rsidP="008979D0">
            <w:pPr>
              <w:pStyle w:val="TextoTabla"/>
            </w:pPr>
          </w:p>
        </w:tc>
        <w:tc>
          <w:tcPr>
            <w:tcW w:w="698" w:type="pct"/>
            <w:gridSpan w:val="2"/>
            <w:tcBorders>
              <w:top w:val="single" w:sz="8" w:space="0" w:color="auto"/>
              <w:left w:val="nil"/>
              <w:bottom w:val="single" w:sz="4" w:space="0" w:color="auto"/>
              <w:right w:val="single" w:sz="4" w:space="0" w:color="auto"/>
            </w:tcBorders>
            <w:shd w:val="pct10" w:color="auto" w:fill="auto"/>
            <w:noWrap/>
            <w:vAlign w:val="bottom"/>
          </w:tcPr>
          <w:p w14:paraId="5C63FC91" w14:textId="77777777" w:rsidR="00391171" w:rsidRPr="009D03A0" w:rsidRDefault="00391171" w:rsidP="008979D0">
            <w:pPr>
              <w:pStyle w:val="TextoTabla"/>
            </w:pPr>
            <w:r w:rsidRPr="009D03A0">
              <w:t>Fecha</w:t>
            </w:r>
          </w:p>
        </w:tc>
        <w:tc>
          <w:tcPr>
            <w:tcW w:w="1334" w:type="pct"/>
            <w:gridSpan w:val="3"/>
            <w:tcBorders>
              <w:top w:val="single" w:sz="8" w:space="0" w:color="auto"/>
              <w:left w:val="nil"/>
              <w:bottom w:val="single" w:sz="4" w:space="0" w:color="auto"/>
              <w:right w:val="single" w:sz="8" w:space="0" w:color="auto"/>
            </w:tcBorders>
            <w:shd w:val="clear" w:color="auto" w:fill="auto"/>
            <w:noWrap/>
            <w:vAlign w:val="bottom"/>
          </w:tcPr>
          <w:p w14:paraId="02DD3832" w14:textId="77777777" w:rsidR="00391171" w:rsidRPr="009D03A0" w:rsidRDefault="00391171" w:rsidP="008979D0">
            <w:pPr>
              <w:pStyle w:val="TextoTabla"/>
            </w:pPr>
          </w:p>
        </w:tc>
      </w:tr>
      <w:tr w:rsidR="00391171" w:rsidRPr="009D03A0" w14:paraId="69446AC6" w14:textId="77777777" w:rsidTr="007A742D">
        <w:trPr>
          <w:trHeight w:val="315"/>
        </w:trPr>
        <w:tc>
          <w:tcPr>
            <w:tcW w:w="1273" w:type="pct"/>
            <w:tcBorders>
              <w:top w:val="single" w:sz="4" w:space="0" w:color="auto"/>
              <w:left w:val="single" w:sz="4" w:space="0" w:color="auto"/>
              <w:bottom w:val="single" w:sz="8" w:space="0" w:color="auto"/>
              <w:right w:val="single" w:sz="4" w:space="0" w:color="auto"/>
            </w:tcBorders>
            <w:shd w:val="pct10" w:color="auto" w:fill="auto"/>
            <w:noWrap/>
          </w:tcPr>
          <w:p w14:paraId="34E51542" w14:textId="1EA98FB5" w:rsidR="00391171" w:rsidRDefault="00391171" w:rsidP="008979D0">
            <w:pPr>
              <w:pStyle w:val="TextoTabla"/>
            </w:pPr>
            <w:r w:rsidRPr="009D03A0">
              <w:t>Realizado</w:t>
            </w:r>
          </w:p>
          <w:p w14:paraId="69FAC6FA" w14:textId="54B055D0" w:rsidR="007A742D" w:rsidRDefault="007A742D" w:rsidP="008979D0">
            <w:pPr>
              <w:pStyle w:val="TextoTabla"/>
            </w:pPr>
          </w:p>
          <w:p w14:paraId="0BD8E31C" w14:textId="77777777" w:rsidR="007A742D" w:rsidRPr="009D03A0" w:rsidRDefault="007A742D" w:rsidP="008979D0">
            <w:pPr>
              <w:pStyle w:val="TextoTabla"/>
            </w:pPr>
          </w:p>
          <w:p w14:paraId="22579214" w14:textId="77777777" w:rsidR="00391171" w:rsidRPr="009D03A0" w:rsidRDefault="00391171" w:rsidP="008979D0">
            <w:pPr>
              <w:pStyle w:val="TextoTabla"/>
            </w:pPr>
          </w:p>
        </w:tc>
        <w:tc>
          <w:tcPr>
            <w:tcW w:w="1695" w:type="pct"/>
            <w:gridSpan w:val="2"/>
            <w:tcBorders>
              <w:top w:val="nil"/>
              <w:left w:val="nil"/>
              <w:bottom w:val="single" w:sz="8" w:space="0" w:color="auto"/>
              <w:right w:val="single" w:sz="4" w:space="0" w:color="auto"/>
            </w:tcBorders>
            <w:shd w:val="clear" w:color="auto" w:fill="auto"/>
            <w:noWrap/>
          </w:tcPr>
          <w:p w14:paraId="148BD432" w14:textId="54BAAFED" w:rsidR="00391171" w:rsidRPr="009D03A0" w:rsidRDefault="00391171" w:rsidP="008979D0">
            <w:pPr>
              <w:pStyle w:val="TextoTabla"/>
            </w:pPr>
          </w:p>
        </w:tc>
        <w:tc>
          <w:tcPr>
            <w:tcW w:w="698" w:type="pct"/>
            <w:gridSpan w:val="2"/>
            <w:tcBorders>
              <w:top w:val="single" w:sz="4" w:space="0" w:color="auto"/>
              <w:left w:val="nil"/>
              <w:bottom w:val="single" w:sz="8" w:space="0" w:color="auto"/>
              <w:right w:val="single" w:sz="4" w:space="0" w:color="auto"/>
            </w:tcBorders>
            <w:shd w:val="pct10" w:color="auto" w:fill="auto"/>
            <w:noWrap/>
          </w:tcPr>
          <w:p w14:paraId="53584E37" w14:textId="77777777" w:rsidR="00391171" w:rsidRPr="009D03A0" w:rsidRDefault="00391171" w:rsidP="008979D0">
            <w:pPr>
              <w:pStyle w:val="TextoTabla"/>
            </w:pPr>
            <w:r w:rsidRPr="009D03A0">
              <w:t>Revisado</w:t>
            </w:r>
          </w:p>
        </w:tc>
        <w:tc>
          <w:tcPr>
            <w:tcW w:w="1334" w:type="pct"/>
            <w:gridSpan w:val="3"/>
            <w:tcBorders>
              <w:top w:val="nil"/>
              <w:left w:val="nil"/>
              <w:bottom w:val="single" w:sz="8" w:space="0" w:color="auto"/>
              <w:right w:val="single" w:sz="8" w:space="0" w:color="auto"/>
            </w:tcBorders>
            <w:shd w:val="clear" w:color="auto" w:fill="auto"/>
            <w:noWrap/>
          </w:tcPr>
          <w:p w14:paraId="7DBD7BD4" w14:textId="18FBF369" w:rsidR="00391171" w:rsidRPr="009D03A0" w:rsidRDefault="00391171" w:rsidP="008979D0">
            <w:pPr>
              <w:pStyle w:val="TextoTabla"/>
            </w:pPr>
          </w:p>
        </w:tc>
      </w:tr>
    </w:tbl>
    <w:p w14:paraId="00C12A64" w14:textId="36322F8E" w:rsidR="00391171" w:rsidRPr="009D03A0" w:rsidRDefault="00391171" w:rsidP="00391171">
      <w:pPr>
        <w:pStyle w:val="PiedeIlustracion"/>
      </w:pPr>
      <w:bookmarkStart w:id="674" w:name="_Toc318897668"/>
      <w:bookmarkStart w:id="675" w:name="_Toc357060747"/>
      <w:bookmarkStart w:id="676" w:name="_Toc445195568"/>
      <w:bookmarkStart w:id="677" w:name="_Toc517343102"/>
      <w:bookmarkStart w:id="678" w:name="_Toc2687473"/>
      <w:bookmarkStart w:id="679" w:name="_Toc117003108"/>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11</w:t>
      </w:r>
      <w:r>
        <w:rPr>
          <w:noProof/>
        </w:rPr>
        <w:fldChar w:fldCharType="end"/>
      </w:r>
      <w:r w:rsidRPr="009D03A0">
        <w:t>. Hoja de Resultados. Grupo 5.</w:t>
      </w:r>
      <w:bookmarkEnd w:id="674"/>
      <w:bookmarkEnd w:id="675"/>
      <w:bookmarkEnd w:id="676"/>
      <w:bookmarkEnd w:id="677"/>
      <w:bookmarkEnd w:id="678"/>
      <w:bookmarkEnd w:id="679"/>
    </w:p>
    <w:p w14:paraId="0D83E67E" w14:textId="77777777" w:rsidR="00DE702C" w:rsidRDefault="00391171">
      <w:pPr>
        <w:spacing w:before="0" w:after="0"/>
        <w:jc w:val="left"/>
      </w:pPr>
      <w:r w:rsidRPr="009D03A0">
        <w:br w:type="page"/>
      </w:r>
    </w:p>
    <w:tbl>
      <w:tblPr>
        <w:tblW w:w="5000" w:type="pct"/>
        <w:tblCellMar>
          <w:left w:w="70" w:type="dxa"/>
          <w:right w:w="70" w:type="dxa"/>
        </w:tblCellMar>
        <w:tblLook w:val="04A0" w:firstRow="1" w:lastRow="0" w:firstColumn="1" w:lastColumn="0" w:noHBand="0" w:noVBand="1"/>
      </w:tblPr>
      <w:tblGrid>
        <w:gridCol w:w="2633"/>
        <w:gridCol w:w="195"/>
        <w:gridCol w:w="3311"/>
        <w:gridCol w:w="971"/>
        <w:gridCol w:w="474"/>
        <w:gridCol w:w="594"/>
        <w:gridCol w:w="470"/>
        <w:gridCol w:w="1697"/>
      </w:tblGrid>
      <w:tr w:rsidR="00DE702C" w:rsidRPr="009D03A0" w14:paraId="3F1C13A1" w14:textId="77777777" w:rsidTr="00114866">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82E310A" w14:textId="77777777" w:rsidR="00DE702C" w:rsidRPr="009D03A0" w:rsidRDefault="00DE702C" w:rsidP="00114866">
            <w:pPr>
              <w:pStyle w:val="TextoTabla"/>
            </w:pPr>
            <w:r w:rsidRPr="009D03A0">
              <w:lastRenderedPageBreak/>
              <w:t>U5KI. Operación TWR. Registro de Resultados.</w:t>
            </w:r>
          </w:p>
        </w:tc>
      </w:tr>
      <w:tr w:rsidR="00DE702C" w:rsidRPr="009D03A0" w14:paraId="7719DC27" w14:textId="77777777" w:rsidTr="00DE702C">
        <w:trPr>
          <w:trHeight w:val="315"/>
        </w:trPr>
        <w:tc>
          <w:tcPr>
            <w:tcW w:w="1190"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3329D228" w14:textId="77777777" w:rsidR="00DE702C" w:rsidRPr="009D03A0" w:rsidRDefault="00DE702C" w:rsidP="00114866">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66700F69" w14:textId="77777777" w:rsidR="00DE702C" w:rsidRPr="009D03A0" w:rsidRDefault="00DE702C" w:rsidP="00114866">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740C28E6" w14:textId="77777777" w:rsidR="00DE702C" w:rsidRPr="009D03A0" w:rsidRDefault="00DE702C" w:rsidP="00114866">
            <w:pPr>
              <w:pStyle w:val="TextoTabla"/>
            </w:pPr>
            <w:r w:rsidRPr="009D03A0">
              <w:t>Página</w:t>
            </w:r>
          </w:p>
        </w:tc>
        <w:tc>
          <w:tcPr>
            <w:tcW w:w="931" w:type="pct"/>
            <w:tcBorders>
              <w:top w:val="nil"/>
              <w:left w:val="nil"/>
              <w:bottom w:val="single" w:sz="8" w:space="0" w:color="auto"/>
              <w:right w:val="single" w:sz="8" w:space="0" w:color="auto"/>
            </w:tcBorders>
            <w:shd w:val="clear" w:color="auto" w:fill="auto"/>
            <w:noWrap/>
            <w:vAlign w:val="bottom"/>
          </w:tcPr>
          <w:p w14:paraId="118A0621" w14:textId="77777777" w:rsidR="00DE702C" w:rsidRPr="009D03A0" w:rsidRDefault="00202B35" w:rsidP="00114866">
            <w:pPr>
              <w:pStyle w:val="TextoTabla"/>
            </w:pPr>
            <w:r>
              <w:t>4</w:t>
            </w:r>
            <w:r w:rsidR="00DE702C" w:rsidRPr="009D03A0">
              <w:t xml:space="preserve"> de </w:t>
            </w:r>
            <w:r>
              <w:t>6</w:t>
            </w:r>
          </w:p>
        </w:tc>
      </w:tr>
      <w:tr w:rsidR="00DE702C" w:rsidRPr="009D03A0" w14:paraId="7AEB6BC5" w14:textId="77777777" w:rsidTr="00114866">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361FBEE7" w14:textId="2CA83265" w:rsidR="00DE702C" w:rsidRPr="009D03A0" w:rsidRDefault="00DE702C" w:rsidP="00114866">
            <w:pPr>
              <w:pStyle w:val="TextoTabla"/>
              <w:rPr>
                <w:i/>
                <w:iCs/>
              </w:rPr>
            </w:pPr>
            <w:r w:rsidRPr="009D03A0">
              <w:rPr>
                <w:i/>
                <w:iCs/>
              </w:rPr>
              <w:t>Grupo.5. Operación Telefonía</w:t>
            </w:r>
            <w:r w:rsidR="001A4C54">
              <w:rPr>
                <w:i/>
                <w:iCs/>
              </w:rPr>
              <w:t xml:space="preserve"> 2-2</w:t>
            </w:r>
          </w:p>
        </w:tc>
      </w:tr>
      <w:tr w:rsidR="00DE702C" w:rsidRPr="009D03A0" w14:paraId="7C558034" w14:textId="77777777" w:rsidTr="00DE702C">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34926C30" w14:textId="77777777" w:rsidR="00DE702C" w:rsidRPr="009D03A0" w:rsidRDefault="00DE702C" w:rsidP="00114866">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704D3E95" w14:textId="77777777" w:rsidR="00DE702C" w:rsidRPr="009D03A0" w:rsidRDefault="00DE702C" w:rsidP="00114866">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5E66CF77" w14:textId="77777777" w:rsidR="00DE702C" w:rsidRPr="009D03A0" w:rsidRDefault="00DE702C" w:rsidP="00114866">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2931F374" w14:textId="77777777" w:rsidR="00DE702C" w:rsidRPr="009D03A0" w:rsidRDefault="00DE702C" w:rsidP="00114866">
            <w:pPr>
              <w:pStyle w:val="TextoTabla"/>
            </w:pPr>
            <w:r w:rsidRPr="009D03A0">
              <w:t>Comentarios</w:t>
            </w:r>
          </w:p>
        </w:tc>
      </w:tr>
      <w:tr w:rsidR="007A742D" w:rsidRPr="001842CC" w14:paraId="7D0D3B4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62768D55" w14:textId="7A14C952" w:rsidR="007A742D" w:rsidRPr="004C67F6" w:rsidRDefault="007A742D" w:rsidP="006939F9">
            <w:pPr>
              <w:pStyle w:val="TextoTabla"/>
            </w:pPr>
            <w:r>
              <w:fldChar w:fldCharType="begin"/>
            </w:r>
            <w:r>
              <w:instrText xml:space="preserve"> REF _Ref109715525 \h </w:instrText>
            </w:r>
            <w:r>
              <w:fldChar w:fldCharType="separate"/>
            </w:r>
            <w:r w:rsidR="00BF1215" w:rsidRPr="009D03A0">
              <w:t>U5KI.HTWR.05.01</w:t>
            </w:r>
            <w:r w:rsidR="00BF1215">
              <w:t>6</w:t>
            </w:r>
            <w:r w:rsidR="00BF1215" w:rsidRPr="009D03A0">
              <w:t xml:space="preserve">. </w:t>
            </w:r>
            <w:r w:rsidR="00BF1215">
              <w:t>Funciones Auxiliares de telefonía</w:t>
            </w:r>
            <w:r w:rsidR="00BF1215" w:rsidRPr="009D03A0">
              <w:t>.</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918D602"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48D70CA7" w14:textId="77777777" w:rsidR="007A742D" w:rsidRPr="004C67F6" w:rsidRDefault="007A742D" w:rsidP="006939F9">
            <w:pPr>
              <w:pStyle w:val="TextoTabla"/>
            </w:pPr>
          </w:p>
        </w:tc>
      </w:tr>
      <w:tr w:rsidR="007A742D" w:rsidRPr="001842CC" w14:paraId="662396A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6A42BA2D" w14:textId="63EC2D64" w:rsidR="007A742D" w:rsidRPr="004C67F6" w:rsidRDefault="007A742D" w:rsidP="006939F9">
            <w:pPr>
              <w:pStyle w:val="TextoTabla"/>
            </w:pPr>
            <w:r>
              <w:fldChar w:fldCharType="begin"/>
            </w:r>
            <w:r>
              <w:instrText xml:space="preserve"> REF _Ref109715530 \h </w:instrText>
            </w:r>
            <w:r>
              <w:fldChar w:fldCharType="separate"/>
            </w:r>
            <w:r w:rsidR="00BF1215">
              <w:t xml:space="preserve">U5KI.HTWR.05.017. </w:t>
            </w:r>
            <w:r w:rsidR="00BF1215" w:rsidRPr="008B5366">
              <w:t>Funcionalidad</w:t>
            </w:r>
            <w:r w:rsidR="00BF1215">
              <w:rPr>
                <w:color w:val="484848"/>
                <w:szCs w:val="18"/>
                <w:shd w:val="clear" w:color="auto" w:fill="FFFFDD"/>
              </w:rPr>
              <w:t xml:space="preserve"> </w:t>
            </w:r>
            <w:r w:rsidR="00BF1215" w:rsidRPr="00FD3F53">
              <w:t>'tecla Prioridad'</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1CED3D4C"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54554421" w14:textId="77777777" w:rsidR="007A742D" w:rsidRPr="004C67F6" w:rsidRDefault="007A742D" w:rsidP="006939F9">
            <w:pPr>
              <w:pStyle w:val="TextoTabla"/>
            </w:pPr>
          </w:p>
        </w:tc>
      </w:tr>
      <w:tr w:rsidR="007A742D" w:rsidRPr="001842CC" w14:paraId="13339EF8"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38F71D7" w14:textId="7F87396A" w:rsidR="007A742D" w:rsidRPr="004C67F6" w:rsidRDefault="007A742D" w:rsidP="006939F9">
            <w:pPr>
              <w:pStyle w:val="TextoTabla"/>
            </w:pPr>
            <w:r>
              <w:fldChar w:fldCharType="begin"/>
            </w:r>
            <w:r>
              <w:instrText xml:space="preserve"> REF _Ref109715535 \h </w:instrText>
            </w:r>
            <w:r>
              <w:fldChar w:fldCharType="separate"/>
            </w:r>
            <w:r w:rsidR="00BF1215">
              <w:t>U5KI.HTWR.05.018</w:t>
            </w:r>
            <w:r w:rsidR="00BF1215" w:rsidRPr="009D03A0">
              <w:t xml:space="preserve">. </w:t>
            </w:r>
            <w:r w:rsidR="00BF1215" w:rsidRPr="00AA3CF2">
              <w:t>Particularidades para la operativa de ‘altavoz Telefonía’</w:t>
            </w:r>
            <w:r w:rsidR="00BF1215" w:rsidRPr="009D03A0">
              <w:t>.</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10F1C3F"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BBB803D" w14:textId="77777777" w:rsidR="007A742D" w:rsidRPr="004C67F6" w:rsidRDefault="007A742D" w:rsidP="006939F9">
            <w:pPr>
              <w:pStyle w:val="TextoTabla"/>
            </w:pPr>
          </w:p>
        </w:tc>
      </w:tr>
      <w:tr w:rsidR="007A742D" w:rsidRPr="001842CC" w14:paraId="3C27135C"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1AE8B45" w14:textId="555B1A20" w:rsidR="007A742D" w:rsidRPr="004C67F6" w:rsidRDefault="007A742D" w:rsidP="006939F9">
            <w:pPr>
              <w:pStyle w:val="TextoTabla"/>
            </w:pPr>
            <w:r>
              <w:fldChar w:fldCharType="begin"/>
            </w:r>
            <w:r>
              <w:instrText xml:space="preserve"> REF _Ref109715539 \h </w:instrText>
            </w:r>
            <w:r>
              <w:fldChar w:fldCharType="separate"/>
            </w:r>
            <w:r w:rsidR="00BF1215">
              <w:t>U5KI.HTWR.05.019. Captura de llamada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6021B6A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0868EBB4" w14:textId="77777777" w:rsidR="007A742D" w:rsidRPr="004C67F6" w:rsidRDefault="007A742D" w:rsidP="006939F9">
            <w:pPr>
              <w:pStyle w:val="TextoTabla"/>
            </w:pPr>
          </w:p>
        </w:tc>
      </w:tr>
      <w:tr w:rsidR="007A742D" w:rsidRPr="001842CC" w14:paraId="4531120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387CD92" w14:textId="22AD1728" w:rsidR="007A742D" w:rsidRPr="004C67F6" w:rsidRDefault="007A742D" w:rsidP="006939F9">
            <w:pPr>
              <w:pStyle w:val="TextoTabla"/>
            </w:pPr>
            <w:r>
              <w:fldChar w:fldCharType="begin"/>
            </w:r>
            <w:r>
              <w:instrText xml:space="preserve"> REF _Ref109715544 \h </w:instrText>
            </w:r>
            <w:r>
              <w:fldChar w:fldCharType="separate"/>
            </w:r>
            <w:r w:rsidR="00BF1215">
              <w:t>U5KI.HTWR.05.020. Captura de llamada no finalizada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3BE66209"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104BC0D3" w14:textId="77777777" w:rsidR="007A742D" w:rsidRPr="004C67F6" w:rsidRDefault="007A742D" w:rsidP="006939F9">
            <w:pPr>
              <w:pStyle w:val="TextoTabla"/>
            </w:pPr>
          </w:p>
        </w:tc>
      </w:tr>
      <w:tr w:rsidR="007A742D" w:rsidRPr="001842CC" w14:paraId="11B28835"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3A64ABF0" w14:textId="3F23D5A3" w:rsidR="007A742D" w:rsidRPr="004C67F6" w:rsidRDefault="007A742D" w:rsidP="007A742D">
            <w:pPr>
              <w:pStyle w:val="TextoTabla"/>
            </w:pPr>
            <w:r>
              <w:fldChar w:fldCharType="begin"/>
            </w:r>
            <w:r>
              <w:instrText xml:space="preserve"> REF _Ref109715551 \h </w:instrText>
            </w:r>
            <w:r>
              <w:fldChar w:fldCharType="separate"/>
            </w:r>
            <w:r w:rsidR="00BF1215">
              <w:t>U5KI.HTWR.05.021. Desvío de llamadas</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4324DAE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77EE72AE" w14:textId="77777777" w:rsidR="007A742D" w:rsidRPr="004C67F6" w:rsidRDefault="007A742D" w:rsidP="006939F9">
            <w:pPr>
              <w:pStyle w:val="TextoTabla"/>
            </w:pPr>
          </w:p>
        </w:tc>
      </w:tr>
      <w:tr w:rsidR="007A742D" w:rsidRPr="001842CC" w14:paraId="62A804CB"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A9BE763" w14:textId="11B608F7" w:rsidR="007A742D" w:rsidRPr="004C67F6" w:rsidRDefault="007A742D" w:rsidP="006939F9">
            <w:pPr>
              <w:pStyle w:val="TextoTabla"/>
            </w:pPr>
            <w:r>
              <w:fldChar w:fldCharType="begin"/>
            </w:r>
            <w:r>
              <w:instrText xml:space="preserve"> REF _Ref109715555 \h </w:instrText>
            </w:r>
            <w:r>
              <w:fldChar w:fldCharType="separate"/>
            </w:r>
            <w:r w:rsidR="00BF1215">
              <w:t>U5KI.HTWR.05.022. Función Descolgar antes de marcar</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3A088620"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740E4633" w14:textId="77777777" w:rsidR="007A742D" w:rsidRPr="004C67F6" w:rsidRDefault="007A742D" w:rsidP="006939F9">
            <w:pPr>
              <w:pStyle w:val="TextoTabla"/>
            </w:pPr>
          </w:p>
        </w:tc>
      </w:tr>
      <w:tr w:rsidR="007A742D" w:rsidRPr="001842CC" w14:paraId="2E64CF71"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2D5078B"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018F2CFA"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CBD1F40" w14:textId="77777777" w:rsidR="007A742D" w:rsidRPr="004C67F6" w:rsidRDefault="007A742D" w:rsidP="006939F9">
            <w:pPr>
              <w:pStyle w:val="TextoTabla"/>
            </w:pPr>
          </w:p>
        </w:tc>
      </w:tr>
      <w:tr w:rsidR="007A742D" w:rsidRPr="001842CC" w14:paraId="083DA9F5"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5E44E0F"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52938684"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009C538B" w14:textId="77777777" w:rsidR="007A742D" w:rsidRPr="004C67F6" w:rsidRDefault="007A742D" w:rsidP="006939F9">
            <w:pPr>
              <w:pStyle w:val="TextoTabla"/>
            </w:pPr>
          </w:p>
        </w:tc>
      </w:tr>
      <w:tr w:rsidR="007A742D" w:rsidRPr="001842CC" w14:paraId="50BF7F08"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31C6255"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2F5158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5F476376" w14:textId="77777777" w:rsidR="007A742D" w:rsidRPr="004C67F6" w:rsidRDefault="007A742D" w:rsidP="006939F9">
            <w:pPr>
              <w:pStyle w:val="TextoTabla"/>
            </w:pPr>
          </w:p>
        </w:tc>
      </w:tr>
      <w:tr w:rsidR="007A742D" w:rsidRPr="001842CC" w14:paraId="46016DF2"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685D226"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76DBC169"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797CF87" w14:textId="77777777" w:rsidR="007A742D" w:rsidRPr="004C67F6" w:rsidRDefault="007A742D" w:rsidP="006939F9">
            <w:pPr>
              <w:pStyle w:val="TextoTabla"/>
            </w:pPr>
          </w:p>
        </w:tc>
      </w:tr>
      <w:tr w:rsidR="007A742D" w:rsidRPr="001842CC" w14:paraId="1354F5E2"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0FB74BA9"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05DE3DB5"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39F1FBC8" w14:textId="77777777" w:rsidR="007A742D" w:rsidRPr="004C67F6" w:rsidRDefault="007A742D" w:rsidP="006939F9">
            <w:pPr>
              <w:pStyle w:val="TextoTabla"/>
            </w:pPr>
          </w:p>
        </w:tc>
      </w:tr>
      <w:tr w:rsidR="007A742D" w:rsidRPr="001842CC" w14:paraId="4F64AA9D"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0523A2F"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D8F1915"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15C205C9" w14:textId="77777777" w:rsidR="007A742D" w:rsidRPr="004C67F6" w:rsidRDefault="007A742D" w:rsidP="006939F9">
            <w:pPr>
              <w:pStyle w:val="TextoTabla"/>
            </w:pPr>
          </w:p>
        </w:tc>
      </w:tr>
      <w:tr w:rsidR="00DE702C" w:rsidRPr="009D03A0" w14:paraId="44E45A26" w14:textId="77777777" w:rsidTr="00114866">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2190A3B0" w14:textId="77777777" w:rsidR="00DE702C" w:rsidRPr="009D03A0" w:rsidRDefault="00DE702C" w:rsidP="00114866">
            <w:pPr>
              <w:pStyle w:val="TextoTabla"/>
            </w:pPr>
            <w:r w:rsidRPr="009D03A0">
              <w:t>Comentarios</w:t>
            </w:r>
          </w:p>
        </w:tc>
      </w:tr>
      <w:tr w:rsidR="00DE702C" w:rsidRPr="009D03A0" w14:paraId="7AAC0D08" w14:textId="77777777" w:rsidTr="00114866">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04DC1925" w14:textId="77777777" w:rsidR="00DE702C" w:rsidRPr="009D03A0" w:rsidRDefault="00DE702C" w:rsidP="00114866">
            <w:pPr>
              <w:pStyle w:val="TextoTabla"/>
            </w:pPr>
          </w:p>
          <w:p w14:paraId="0ABD4A41" w14:textId="77777777" w:rsidR="00DE702C" w:rsidRPr="009D03A0" w:rsidRDefault="00DE702C" w:rsidP="00114866">
            <w:pPr>
              <w:pStyle w:val="TextoTabla"/>
            </w:pPr>
          </w:p>
          <w:p w14:paraId="1AD660BB" w14:textId="77777777" w:rsidR="00DE702C" w:rsidRPr="009D03A0" w:rsidRDefault="00DE702C" w:rsidP="00114866">
            <w:pPr>
              <w:pStyle w:val="TextoTabla"/>
            </w:pPr>
          </w:p>
          <w:p w14:paraId="2D49937E" w14:textId="77777777" w:rsidR="00DE702C" w:rsidRPr="009D03A0" w:rsidRDefault="00DE702C" w:rsidP="00114866">
            <w:pPr>
              <w:pStyle w:val="TextoTabla"/>
            </w:pPr>
          </w:p>
        </w:tc>
      </w:tr>
      <w:tr w:rsidR="00DE702C" w:rsidRPr="009D03A0" w14:paraId="4F66A7B4" w14:textId="77777777" w:rsidTr="00DE702C">
        <w:trPr>
          <w:trHeight w:val="300"/>
        </w:trPr>
        <w:tc>
          <w:tcPr>
            <w:tcW w:w="1108" w:type="pct"/>
            <w:tcBorders>
              <w:top w:val="single" w:sz="8" w:space="0" w:color="auto"/>
              <w:left w:val="single" w:sz="4" w:space="0" w:color="auto"/>
              <w:bottom w:val="single" w:sz="4" w:space="0" w:color="auto"/>
              <w:right w:val="single" w:sz="4" w:space="0" w:color="auto"/>
            </w:tcBorders>
            <w:shd w:val="pct10" w:color="auto" w:fill="auto"/>
            <w:noWrap/>
            <w:vAlign w:val="bottom"/>
          </w:tcPr>
          <w:p w14:paraId="357CD7F4" w14:textId="77777777" w:rsidR="00DE702C" w:rsidRPr="009D03A0" w:rsidRDefault="00DE702C" w:rsidP="00114866">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117582C9" w14:textId="77777777" w:rsidR="00DE702C" w:rsidRPr="009D03A0" w:rsidRDefault="00DE702C" w:rsidP="00114866">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64271602" w14:textId="77777777" w:rsidR="00DE702C" w:rsidRPr="009D03A0" w:rsidRDefault="00DE702C" w:rsidP="00114866">
            <w:pPr>
              <w:pStyle w:val="TextoTabla"/>
            </w:pPr>
            <w:r w:rsidRPr="009D03A0">
              <w:t>Fecha</w:t>
            </w:r>
          </w:p>
        </w:tc>
        <w:tc>
          <w:tcPr>
            <w:tcW w:w="1668" w:type="pct"/>
            <w:gridSpan w:val="3"/>
            <w:tcBorders>
              <w:top w:val="single" w:sz="8" w:space="0" w:color="auto"/>
              <w:left w:val="nil"/>
              <w:bottom w:val="single" w:sz="4" w:space="0" w:color="auto"/>
              <w:right w:val="single" w:sz="8" w:space="0" w:color="auto"/>
            </w:tcBorders>
            <w:shd w:val="clear" w:color="auto" w:fill="auto"/>
            <w:noWrap/>
            <w:vAlign w:val="bottom"/>
          </w:tcPr>
          <w:p w14:paraId="4A844562" w14:textId="77777777" w:rsidR="00DE702C" w:rsidRPr="009D03A0" w:rsidRDefault="00DE702C" w:rsidP="00114866">
            <w:pPr>
              <w:pStyle w:val="TextoTabla"/>
            </w:pPr>
          </w:p>
        </w:tc>
      </w:tr>
      <w:tr w:rsidR="00DE702C" w:rsidRPr="009D03A0" w14:paraId="16AE6978" w14:textId="77777777" w:rsidTr="00DE702C">
        <w:trPr>
          <w:trHeight w:val="315"/>
        </w:trPr>
        <w:tc>
          <w:tcPr>
            <w:tcW w:w="1108" w:type="pct"/>
            <w:tcBorders>
              <w:top w:val="single" w:sz="4" w:space="0" w:color="auto"/>
              <w:left w:val="single" w:sz="4" w:space="0" w:color="auto"/>
              <w:bottom w:val="single" w:sz="8" w:space="0" w:color="auto"/>
              <w:right w:val="single" w:sz="4" w:space="0" w:color="auto"/>
            </w:tcBorders>
            <w:shd w:val="pct10" w:color="auto" w:fill="auto"/>
            <w:noWrap/>
          </w:tcPr>
          <w:p w14:paraId="303C7BD5" w14:textId="025B78E6" w:rsidR="00DE702C" w:rsidRPr="009D03A0" w:rsidRDefault="00DE702C" w:rsidP="00114866">
            <w:pPr>
              <w:pStyle w:val="TextoTabla"/>
            </w:pPr>
            <w:r w:rsidRPr="009D03A0">
              <w:t>Realizado</w:t>
            </w:r>
          </w:p>
          <w:p w14:paraId="1B67733F" w14:textId="77777777" w:rsidR="00DE702C" w:rsidRPr="009D03A0" w:rsidRDefault="00DE702C" w:rsidP="00114866">
            <w:pPr>
              <w:pStyle w:val="TextoTabla"/>
            </w:pPr>
          </w:p>
          <w:p w14:paraId="6ABCFBB2" w14:textId="77777777" w:rsidR="00DE702C" w:rsidRPr="009D03A0" w:rsidRDefault="00DE702C" w:rsidP="00114866">
            <w:pPr>
              <w:pStyle w:val="TextoTabla"/>
            </w:pPr>
          </w:p>
          <w:p w14:paraId="6F10C443" w14:textId="77777777" w:rsidR="00DE702C" w:rsidRPr="009D03A0" w:rsidRDefault="00DE702C" w:rsidP="00114866">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71462E0E" w14:textId="0A39BA7E" w:rsidR="00DE702C" w:rsidRPr="009D03A0" w:rsidRDefault="00DE702C" w:rsidP="00114866">
            <w:pPr>
              <w:pStyle w:val="TextoTabla"/>
            </w:pPr>
          </w:p>
        </w:tc>
        <w:tc>
          <w:tcPr>
            <w:tcW w:w="748" w:type="pct"/>
            <w:gridSpan w:val="2"/>
            <w:tcBorders>
              <w:top w:val="single" w:sz="4" w:space="0" w:color="auto"/>
              <w:left w:val="nil"/>
              <w:bottom w:val="single" w:sz="8" w:space="0" w:color="auto"/>
              <w:right w:val="single" w:sz="4" w:space="0" w:color="auto"/>
            </w:tcBorders>
            <w:shd w:val="pct10" w:color="auto" w:fill="auto"/>
            <w:noWrap/>
          </w:tcPr>
          <w:p w14:paraId="2C61C8B2" w14:textId="77777777" w:rsidR="00DE702C" w:rsidRPr="009D03A0" w:rsidRDefault="00DE702C" w:rsidP="00114866">
            <w:pPr>
              <w:pStyle w:val="TextoTabla"/>
            </w:pPr>
            <w:r w:rsidRPr="009D03A0">
              <w:t>Revisado</w:t>
            </w:r>
          </w:p>
        </w:tc>
        <w:tc>
          <w:tcPr>
            <w:tcW w:w="1668" w:type="pct"/>
            <w:gridSpan w:val="3"/>
            <w:tcBorders>
              <w:top w:val="nil"/>
              <w:left w:val="nil"/>
              <w:bottom w:val="single" w:sz="8" w:space="0" w:color="auto"/>
              <w:right w:val="single" w:sz="8" w:space="0" w:color="auto"/>
            </w:tcBorders>
            <w:shd w:val="clear" w:color="auto" w:fill="auto"/>
            <w:noWrap/>
          </w:tcPr>
          <w:p w14:paraId="3E5D2703" w14:textId="63B42A52" w:rsidR="00DE702C" w:rsidRPr="009D03A0" w:rsidRDefault="00DE702C" w:rsidP="00114866">
            <w:pPr>
              <w:pStyle w:val="TextoTabla"/>
            </w:pPr>
          </w:p>
        </w:tc>
      </w:tr>
    </w:tbl>
    <w:p w14:paraId="15D6D58E" w14:textId="77777777" w:rsidR="007A742D" w:rsidRDefault="007A742D">
      <w:pPr>
        <w:spacing w:before="0" w:after="0"/>
        <w:jc w:val="left"/>
      </w:pPr>
    </w:p>
    <w:p w14:paraId="3C10F018" w14:textId="2F316AB1" w:rsidR="00DE702C" w:rsidRDefault="00DE702C">
      <w:pPr>
        <w:spacing w:before="0" w:after="0"/>
        <w:jc w:val="left"/>
      </w:pPr>
      <w:r>
        <w:br w:type="page"/>
      </w:r>
    </w:p>
    <w:p w14:paraId="70D797D7" w14:textId="77777777" w:rsidR="00391171" w:rsidRPr="009D03A0" w:rsidRDefault="00391171" w:rsidP="00391171">
      <w:pPr>
        <w:jc w:val="left"/>
        <w:rPr>
          <w:rFonts w:ascii="Univers" w:hAnsi="Univers"/>
        </w:rPr>
      </w:pPr>
    </w:p>
    <w:tbl>
      <w:tblPr>
        <w:tblW w:w="5000" w:type="pct"/>
        <w:tblCellMar>
          <w:left w:w="70" w:type="dxa"/>
          <w:right w:w="70" w:type="dxa"/>
        </w:tblCellMar>
        <w:tblLook w:val="04A0" w:firstRow="1" w:lastRow="0" w:firstColumn="1" w:lastColumn="0" w:noHBand="0" w:noVBand="1"/>
      </w:tblPr>
      <w:tblGrid>
        <w:gridCol w:w="2988"/>
        <w:gridCol w:w="226"/>
        <w:gridCol w:w="3762"/>
        <w:gridCol w:w="1106"/>
        <w:gridCol w:w="465"/>
        <w:gridCol w:w="545"/>
        <w:gridCol w:w="336"/>
        <w:gridCol w:w="917"/>
      </w:tblGrid>
      <w:tr w:rsidR="00391171" w:rsidRPr="001842CC" w14:paraId="1C829BD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9E90C1E" w14:textId="77777777" w:rsidR="00391171" w:rsidRPr="009D03A0" w:rsidRDefault="00391171" w:rsidP="008979D0">
            <w:pPr>
              <w:pStyle w:val="TextoTabla"/>
            </w:pPr>
            <w:r w:rsidRPr="009D03A0">
              <w:t>U5KI. Operación TWR. Registro de Resultados.</w:t>
            </w:r>
          </w:p>
        </w:tc>
      </w:tr>
      <w:tr w:rsidR="00391171" w:rsidRPr="009D03A0" w14:paraId="2FEF4F0A" w14:textId="77777777" w:rsidTr="008979D0">
        <w:trPr>
          <w:trHeight w:val="315"/>
        </w:trPr>
        <w:tc>
          <w:tcPr>
            <w:tcW w:w="1189"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59A23344"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3E95AA92"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0EBD67FA" w14:textId="77777777" w:rsidR="00391171" w:rsidRPr="009D03A0" w:rsidRDefault="00391171" w:rsidP="008979D0">
            <w:pPr>
              <w:pStyle w:val="TextoTabla"/>
            </w:pPr>
            <w:r w:rsidRPr="009D03A0">
              <w:t>Página</w:t>
            </w:r>
          </w:p>
        </w:tc>
        <w:tc>
          <w:tcPr>
            <w:tcW w:w="932" w:type="pct"/>
            <w:tcBorders>
              <w:top w:val="nil"/>
              <w:left w:val="nil"/>
              <w:bottom w:val="single" w:sz="8" w:space="0" w:color="auto"/>
              <w:right w:val="single" w:sz="8" w:space="0" w:color="auto"/>
            </w:tcBorders>
            <w:shd w:val="clear" w:color="auto" w:fill="auto"/>
            <w:noWrap/>
            <w:vAlign w:val="bottom"/>
          </w:tcPr>
          <w:p w14:paraId="134A997F" w14:textId="77777777" w:rsidR="00391171" w:rsidRPr="009D03A0" w:rsidRDefault="00202B35" w:rsidP="008979D0">
            <w:pPr>
              <w:pStyle w:val="TextoTabla"/>
            </w:pPr>
            <w:r>
              <w:t>5</w:t>
            </w:r>
            <w:r w:rsidR="00391171" w:rsidRPr="009D03A0">
              <w:t xml:space="preserve"> de </w:t>
            </w:r>
            <w:r>
              <w:t>6</w:t>
            </w:r>
          </w:p>
        </w:tc>
      </w:tr>
      <w:tr w:rsidR="00391171" w:rsidRPr="009D03A0" w14:paraId="519B1170"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0AB80B6D" w14:textId="77777777" w:rsidR="00391171" w:rsidRPr="009D03A0" w:rsidRDefault="00391171" w:rsidP="008979D0">
            <w:pPr>
              <w:pStyle w:val="TextoTabla"/>
              <w:rPr>
                <w:i/>
                <w:iCs/>
              </w:rPr>
            </w:pPr>
            <w:r w:rsidRPr="009D03A0">
              <w:rPr>
                <w:i/>
                <w:iCs/>
              </w:rPr>
              <w:t>Grupo6. Funciones Especiales</w:t>
            </w:r>
          </w:p>
        </w:tc>
      </w:tr>
      <w:tr w:rsidR="00391171" w:rsidRPr="009D03A0" w14:paraId="6DA90DE6" w14:textId="77777777" w:rsidTr="008979D0">
        <w:trPr>
          <w:trHeight w:val="315"/>
        </w:trPr>
        <w:tc>
          <w:tcPr>
            <w:tcW w:w="1107" w:type="pct"/>
            <w:tcBorders>
              <w:top w:val="nil"/>
              <w:left w:val="single" w:sz="8" w:space="0" w:color="auto"/>
              <w:bottom w:val="single" w:sz="8" w:space="0" w:color="auto"/>
              <w:right w:val="single" w:sz="4" w:space="0" w:color="auto"/>
            </w:tcBorders>
            <w:shd w:val="pct5" w:color="auto" w:fill="auto"/>
            <w:noWrap/>
            <w:vAlign w:val="bottom"/>
          </w:tcPr>
          <w:p w14:paraId="44F8E269"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1B129F21"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346F6551" w14:textId="77777777" w:rsidR="00391171" w:rsidRPr="009D03A0" w:rsidRDefault="00391171" w:rsidP="008979D0">
            <w:pPr>
              <w:pStyle w:val="TextoTabla"/>
            </w:pPr>
            <w:r w:rsidRPr="009D03A0">
              <w:t>Resultado</w:t>
            </w:r>
          </w:p>
        </w:tc>
        <w:tc>
          <w:tcPr>
            <w:tcW w:w="1270" w:type="pct"/>
            <w:gridSpan w:val="2"/>
            <w:tcBorders>
              <w:top w:val="nil"/>
              <w:left w:val="nil"/>
              <w:bottom w:val="single" w:sz="8" w:space="0" w:color="auto"/>
              <w:right w:val="single" w:sz="8" w:space="0" w:color="auto"/>
            </w:tcBorders>
            <w:shd w:val="pct5" w:color="auto" w:fill="auto"/>
            <w:noWrap/>
            <w:vAlign w:val="bottom"/>
          </w:tcPr>
          <w:p w14:paraId="308EB456" w14:textId="77777777" w:rsidR="00391171" w:rsidRPr="009D03A0" w:rsidRDefault="00391171" w:rsidP="008979D0">
            <w:pPr>
              <w:pStyle w:val="TextoTabla"/>
            </w:pPr>
            <w:r w:rsidRPr="009D03A0">
              <w:t>Comentarios</w:t>
            </w:r>
          </w:p>
        </w:tc>
      </w:tr>
      <w:tr w:rsidR="007A742D" w:rsidRPr="009D03A0" w14:paraId="08D6B9CE"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1E4D2381" w14:textId="391F3C6E" w:rsidR="007A742D" w:rsidRPr="009D03A0" w:rsidRDefault="007A742D" w:rsidP="008979D0">
            <w:pPr>
              <w:pStyle w:val="TextoTabla"/>
            </w:pPr>
            <w:r>
              <w:fldChar w:fldCharType="begin"/>
            </w:r>
            <w:r>
              <w:instrText xml:space="preserve"> REF _Ref109715632 \h </w:instrText>
            </w:r>
            <w:r>
              <w:fldChar w:fldCharType="separate"/>
            </w:r>
            <w:r w:rsidR="00BF1215">
              <w:t>U5KI.HTWR.06.001. HMI Dualidad de pasarelas. O</w:t>
            </w:r>
            <w:r w:rsidR="00BF1215" w:rsidRPr="009D03A0">
              <w:t>perativa radio.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1057D4D9"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148D392A" w14:textId="77777777" w:rsidR="007A742D" w:rsidRPr="009D03A0" w:rsidRDefault="007A742D" w:rsidP="008979D0">
            <w:pPr>
              <w:pStyle w:val="TextoTabla"/>
            </w:pPr>
          </w:p>
        </w:tc>
      </w:tr>
      <w:tr w:rsidR="007A742D" w:rsidRPr="009D03A0" w14:paraId="093A8099"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19B92B21" w14:textId="2F98E30F" w:rsidR="007A742D" w:rsidRPr="009D03A0" w:rsidRDefault="007A742D" w:rsidP="008979D0">
            <w:pPr>
              <w:pStyle w:val="TextoTabla"/>
            </w:pPr>
            <w:r>
              <w:fldChar w:fldCharType="begin"/>
            </w:r>
            <w:r>
              <w:instrText xml:space="preserve"> REF _Ref109715638 \h </w:instrText>
            </w:r>
            <w:r>
              <w:fldChar w:fldCharType="separate"/>
            </w:r>
            <w:r w:rsidR="00BF1215">
              <w:t>U5KI.HTWR.06.002. HMI Dualidad de pasarelas. O</w:t>
            </w:r>
            <w:r w:rsidR="00BF1215" w:rsidRPr="009D03A0">
              <w:t>perativa acceso directo.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6FB856D2"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0DE79B39" w14:textId="77777777" w:rsidR="007A742D" w:rsidRPr="009D03A0" w:rsidRDefault="007A742D" w:rsidP="008979D0">
            <w:pPr>
              <w:pStyle w:val="TextoTabla"/>
            </w:pPr>
          </w:p>
        </w:tc>
      </w:tr>
      <w:tr w:rsidR="007A742D" w:rsidRPr="009D03A0" w14:paraId="0985C82F"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03C22515" w14:textId="4686C717" w:rsidR="007A742D" w:rsidRPr="009D03A0" w:rsidRDefault="007A742D" w:rsidP="007A742D">
            <w:pPr>
              <w:pStyle w:val="TextoTabla"/>
              <w:tabs>
                <w:tab w:val="left" w:pos="2595"/>
              </w:tabs>
            </w:pPr>
            <w:r>
              <w:fldChar w:fldCharType="begin"/>
            </w:r>
            <w:r>
              <w:instrText xml:space="preserve"> REF _Ref109715644 \h </w:instrText>
            </w:r>
            <w:r>
              <w:fldChar w:fldCharType="separate"/>
            </w:r>
            <w:r w:rsidR="00BF1215">
              <w:t>U5KI.HTWR.06.003. HMI Dualidad de pasarelas. O</w:t>
            </w:r>
            <w:r w:rsidR="00BF1215" w:rsidRPr="009D03A0">
              <w:t>perativa acceso instantáneo.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4A15453C"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2D0DE7E3" w14:textId="77777777" w:rsidR="007A742D" w:rsidRPr="009D03A0" w:rsidRDefault="007A742D" w:rsidP="008979D0">
            <w:pPr>
              <w:pStyle w:val="TextoTabla"/>
            </w:pPr>
          </w:p>
        </w:tc>
      </w:tr>
      <w:tr w:rsidR="007A742D" w:rsidRPr="009D03A0" w14:paraId="13EF035A"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77E52A95" w14:textId="77777777" w:rsidR="007A742D" w:rsidRPr="009D03A0" w:rsidRDefault="007A742D" w:rsidP="008979D0">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2D9F828D"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5B602EC4" w14:textId="77777777" w:rsidR="007A742D" w:rsidRPr="009D03A0" w:rsidRDefault="007A742D" w:rsidP="008979D0">
            <w:pPr>
              <w:pStyle w:val="TextoTabla"/>
            </w:pPr>
          </w:p>
        </w:tc>
      </w:tr>
      <w:tr w:rsidR="00391171" w:rsidRPr="009D03A0" w14:paraId="2B8CA585"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1D99ACF3" w14:textId="77777777" w:rsidR="00391171" w:rsidRPr="009D03A0" w:rsidRDefault="00391171" w:rsidP="008979D0">
            <w:pPr>
              <w:pStyle w:val="TextoTabla"/>
            </w:pPr>
            <w:r w:rsidRPr="009D03A0">
              <w:t>Comentarios</w:t>
            </w:r>
          </w:p>
        </w:tc>
      </w:tr>
      <w:tr w:rsidR="00391171" w:rsidRPr="009D03A0" w14:paraId="40C01E3C"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4DB69E7B" w14:textId="424F4DB2" w:rsidR="00391171" w:rsidRPr="009D03A0" w:rsidRDefault="00391171" w:rsidP="008979D0">
            <w:pPr>
              <w:pStyle w:val="TextoTabla"/>
            </w:pPr>
          </w:p>
          <w:p w14:paraId="71EAB33E" w14:textId="77777777" w:rsidR="00391171" w:rsidRPr="009D03A0" w:rsidRDefault="00391171" w:rsidP="008979D0">
            <w:pPr>
              <w:pStyle w:val="TextoTabla"/>
            </w:pPr>
          </w:p>
          <w:p w14:paraId="53EB3434" w14:textId="77777777" w:rsidR="00391171" w:rsidRPr="009D03A0" w:rsidRDefault="00391171" w:rsidP="008979D0">
            <w:pPr>
              <w:pStyle w:val="TextoTabla"/>
            </w:pPr>
          </w:p>
          <w:p w14:paraId="5857F0DC" w14:textId="77777777" w:rsidR="00391171" w:rsidRPr="009D03A0" w:rsidRDefault="00391171" w:rsidP="008979D0">
            <w:pPr>
              <w:pStyle w:val="TextoTabla"/>
            </w:pPr>
          </w:p>
        </w:tc>
      </w:tr>
      <w:tr w:rsidR="00391171" w:rsidRPr="009D03A0" w14:paraId="73DED26F" w14:textId="77777777" w:rsidTr="008979D0">
        <w:trPr>
          <w:trHeight w:val="300"/>
        </w:trPr>
        <w:tc>
          <w:tcPr>
            <w:tcW w:w="110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2554C1D5" w14:textId="77777777" w:rsidR="00391171" w:rsidRPr="009D03A0" w:rsidRDefault="00391171" w:rsidP="008979D0">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3F9CE0A5" w14:textId="77777777" w:rsidR="00391171" w:rsidRPr="009D03A0" w:rsidRDefault="00391171" w:rsidP="008979D0">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0062F2BC" w14:textId="77777777" w:rsidR="00391171" w:rsidRPr="009D03A0" w:rsidRDefault="00391171" w:rsidP="008979D0">
            <w:pPr>
              <w:pStyle w:val="TextoTabla"/>
            </w:pPr>
            <w:r w:rsidRPr="009D03A0">
              <w:t>Fecha</w:t>
            </w:r>
          </w:p>
        </w:tc>
        <w:tc>
          <w:tcPr>
            <w:tcW w:w="1669" w:type="pct"/>
            <w:gridSpan w:val="3"/>
            <w:tcBorders>
              <w:top w:val="single" w:sz="8" w:space="0" w:color="auto"/>
              <w:left w:val="nil"/>
              <w:bottom w:val="single" w:sz="4" w:space="0" w:color="auto"/>
              <w:right w:val="single" w:sz="8" w:space="0" w:color="auto"/>
            </w:tcBorders>
            <w:shd w:val="clear" w:color="auto" w:fill="auto"/>
            <w:noWrap/>
            <w:vAlign w:val="bottom"/>
          </w:tcPr>
          <w:p w14:paraId="6F06D323" w14:textId="77777777" w:rsidR="00391171" w:rsidRPr="009D03A0" w:rsidRDefault="00391171" w:rsidP="008979D0">
            <w:pPr>
              <w:pStyle w:val="TextoTabla"/>
            </w:pPr>
          </w:p>
        </w:tc>
      </w:tr>
      <w:tr w:rsidR="00391171" w:rsidRPr="009D03A0" w14:paraId="16776019" w14:textId="77777777" w:rsidTr="008979D0">
        <w:trPr>
          <w:trHeight w:val="315"/>
        </w:trPr>
        <w:tc>
          <w:tcPr>
            <w:tcW w:w="1107" w:type="pct"/>
            <w:tcBorders>
              <w:top w:val="single" w:sz="4" w:space="0" w:color="auto"/>
              <w:left w:val="single" w:sz="4" w:space="0" w:color="auto"/>
              <w:bottom w:val="single" w:sz="8" w:space="0" w:color="auto"/>
              <w:right w:val="single" w:sz="4" w:space="0" w:color="auto"/>
            </w:tcBorders>
            <w:shd w:val="pct10" w:color="auto" w:fill="auto"/>
            <w:noWrap/>
          </w:tcPr>
          <w:p w14:paraId="463BEA21" w14:textId="77777777" w:rsidR="00391171" w:rsidRPr="009D03A0" w:rsidRDefault="00391171" w:rsidP="008979D0">
            <w:pPr>
              <w:pStyle w:val="TextoTabla"/>
            </w:pPr>
            <w:r w:rsidRPr="009D03A0">
              <w:t> Realizado</w:t>
            </w:r>
          </w:p>
          <w:p w14:paraId="0391CCEF" w14:textId="77777777" w:rsidR="00391171" w:rsidRPr="009D03A0" w:rsidRDefault="00391171" w:rsidP="008979D0">
            <w:pPr>
              <w:pStyle w:val="TextoTabla"/>
            </w:pPr>
          </w:p>
          <w:p w14:paraId="0B6F913E" w14:textId="77777777" w:rsidR="00391171" w:rsidRPr="009D03A0" w:rsidRDefault="00391171" w:rsidP="008979D0">
            <w:pPr>
              <w:pStyle w:val="TextoTabla"/>
            </w:pPr>
          </w:p>
          <w:p w14:paraId="5223B5A3" w14:textId="77777777" w:rsidR="00391171" w:rsidRPr="009D03A0" w:rsidRDefault="00391171" w:rsidP="008979D0">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3EFC1E4F" w14:textId="77777777" w:rsidR="00391171" w:rsidRPr="009D03A0" w:rsidRDefault="00391171" w:rsidP="008979D0">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69238C59" w14:textId="77777777" w:rsidR="00391171" w:rsidRPr="009D03A0" w:rsidRDefault="00391171" w:rsidP="008979D0">
            <w:pPr>
              <w:pStyle w:val="TextoTabla"/>
            </w:pPr>
            <w:r w:rsidRPr="009D03A0">
              <w:t>Revisado</w:t>
            </w:r>
          </w:p>
        </w:tc>
        <w:tc>
          <w:tcPr>
            <w:tcW w:w="1669" w:type="pct"/>
            <w:gridSpan w:val="3"/>
            <w:tcBorders>
              <w:top w:val="nil"/>
              <w:left w:val="nil"/>
              <w:bottom w:val="single" w:sz="8" w:space="0" w:color="auto"/>
              <w:right w:val="single" w:sz="8" w:space="0" w:color="auto"/>
            </w:tcBorders>
            <w:shd w:val="clear" w:color="auto" w:fill="auto"/>
            <w:noWrap/>
          </w:tcPr>
          <w:p w14:paraId="13CC0F65" w14:textId="77777777" w:rsidR="00391171" w:rsidRPr="009D03A0" w:rsidRDefault="00391171" w:rsidP="008979D0">
            <w:pPr>
              <w:pStyle w:val="TextoTabla"/>
            </w:pPr>
            <w:r w:rsidRPr="009D03A0">
              <w:t> </w:t>
            </w:r>
          </w:p>
        </w:tc>
      </w:tr>
    </w:tbl>
    <w:p w14:paraId="48C1512E" w14:textId="6B89CF01" w:rsidR="00391171" w:rsidRPr="009D03A0" w:rsidRDefault="00391171" w:rsidP="001A4C54">
      <w:pPr>
        <w:pStyle w:val="PiedeIlustracion"/>
      </w:pPr>
      <w:bookmarkStart w:id="680" w:name="_Toc357060748"/>
      <w:bookmarkStart w:id="681" w:name="_Toc445195569"/>
      <w:bookmarkStart w:id="682" w:name="_Toc517343103"/>
      <w:bookmarkStart w:id="683" w:name="_Toc2687474"/>
      <w:bookmarkStart w:id="684" w:name="_Toc117003109"/>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12</w:t>
      </w:r>
      <w:r>
        <w:rPr>
          <w:noProof/>
        </w:rPr>
        <w:fldChar w:fldCharType="end"/>
      </w:r>
      <w:r w:rsidRPr="009D03A0">
        <w:t xml:space="preserve">. Hoja de Resultados. Grupo </w:t>
      </w:r>
      <w:r>
        <w:t>6</w:t>
      </w:r>
      <w:r w:rsidRPr="009D03A0">
        <w:t>.</w:t>
      </w:r>
      <w:bookmarkEnd w:id="680"/>
      <w:bookmarkEnd w:id="681"/>
      <w:bookmarkEnd w:id="682"/>
      <w:bookmarkEnd w:id="683"/>
      <w:bookmarkEnd w:id="684"/>
    </w:p>
    <w:p w14:paraId="3B541F90" w14:textId="77777777" w:rsidR="00391171" w:rsidRDefault="00391171" w:rsidP="00391171">
      <w:pPr>
        <w:jc w:val="left"/>
        <w:rPr>
          <w:rFonts w:ascii="Univers" w:hAnsi="Univers"/>
        </w:rPr>
      </w:pPr>
      <w:r>
        <w:br w:type="page"/>
      </w:r>
    </w:p>
    <w:tbl>
      <w:tblPr>
        <w:tblW w:w="5000" w:type="pct"/>
        <w:tblCellMar>
          <w:left w:w="70" w:type="dxa"/>
          <w:right w:w="70" w:type="dxa"/>
        </w:tblCellMar>
        <w:tblLook w:val="04A0" w:firstRow="1" w:lastRow="0" w:firstColumn="1" w:lastColumn="0" w:noHBand="0" w:noVBand="1"/>
      </w:tblPr>
      <w:tblGrid>
        <w:gridCol w:w="2291"/>
        <w:gridCol w:w="170"/>
        <w:gridCol w:w="2884"/>
        <w:gridCol w:w="846"/>
        <w:gridCol w:w="701"/>
        <w:gridCol w:w="826"/>
        <w:gridCol w:w="699"/>
        <w:gridCol w:w="1928"/>
      </w:tblGrid>
      <w:tr w:rsidR="00391171" w:rsidRPr="001842CC" w14:paraId="6242A913"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254BA697" w14:textId="77777777" w:rsidR="00391171" w:rsidRPr="009D03A0" w:rsidRDefault="00391171" w:rsidP="008979D0">
            <w:pPr>
              <w:pStyle w:val="TextoTabla"/>
            </w:pPr>
            <w:r w:rsidRPr="009D03A0">
              <w:lastRenderedPageBreak/>
              <w:t>U5KI. Operación TWR. Registro de Resultados.</w:t>
            </w:r>
          </w:p>
        </w:tc>
      </w:tr>
      <w:tr w:rsidR="00391171" w:rsidRPr="009D03A0" w14:paraId="22FC2F47" w14:textId="77777777" w:rsidTr="008979D0">
        <w:trPr>
          <w:trHeight w:val="315"/>
        </w:trPr>
        <w:tc>
          <w:tcPr>
            <w:tcW w:w="1189"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325D1CEA"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392AFCC6"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41300182" w14:textId="77777777" w:rsidR="00391171" w:rsidRPr="009D03A0" w:rsidRDefault="00391171" w:rsidP="008979D0">
            <w:pPr>
              <w:pStyle w:val="TextoTabla"/>
            </w:pPr>
            <w:r w:rsidRPr="009D03A0">
              <w:t>Página</w:t>
            </w:r>
          </w:p>
        </w:tc>
        <w:tc>
          <w:tcPr>
            <w:tcW w:w="932" w:type="pct"/>
            <w:tcBorders>
              <w:top w:val="nil"/>
              <w:left w:val="nil"/>
              <w:bottom w:val="single" w:sz="8" w:space="0" w:color="auto"/>
              <w:right w:val="single" w:sz="8" w:space="0" w:color="auto"/>
            </w:tcBorders>
            <w:shd w:val="clear" w:color="auto" w:fill="auto"/>
            <w:noWrap/>
            <w:vAlign w:val="bottom"/>
          </w:tcPr>
          <w:p w14:paraId="69B6C04D" w14:textId="77777777" w:rsidR="00391171" w:rsidRPr="009D03A0" w:rsidRDefault="00202B35" w:rsidP="008979D0">
            <w:pPr>
              <w:pStyle w:val="TextoTabla"/>
            </w:pPr>
            <w:r>
              <w:t>6</w:t>
            </w:r>
            <w:r w:rsidR="00391171" w:rsidRPr="009D03A0">
              <w:t xml:space="preserve"> de </w:t>
            </w:r>
            <w:r>
              <w:t>6</w:t>
            </w:r>
          </w:p>
        </w:tc>
      </w:tr>
      <w:tr w:rsidR="00391171" w:rsidRPr="009D03A0" w14:paraId="24828476"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3FAE8073" w14:textId="77777777" w:rsidR="00391171" w:rsidRPr="009D03A0" w:rsidRDefault="00391171" w:rsidP="008979D0">
            <w:pPr>
              <w:pStyle w:val="TextoTabla"/>
              <w:rPr>
                <w:i/>
                <w:iCs/>
              </w:rPr>
            </w:pPr>
            <w:r>
              <w:rPr>
                <w:i/>
                <w:iCs/>
              </w:rPr>
              <w:t>Grupo7</w:t>
            </w:r>
            <w:r w:rsidRPr="009D03A0">
              <w:rPr>
                <w:i/>
                <w:iCs/>
              </w:rPr>
              <w:t xml:space="preserve">. </w:t>
            </w:r>
            <w:r>
              <w:rPr>
                <w:i/>
                <w:iCs/>
              </w:rPr>
              <w:t>Dualidad LAN</w:t>
            </w:r>
          </w:p>
        </w:tc>
      </w:tr>
      <w:tr w:rsidR="00391171" w:rsidRPr="009D03A0" w14:paraId="1C0D8694" w14:textId="77777777" w:rsidTr="008979D0">
        <w:trPr>
          <w:trHeight w:val="315"/>
        </w:trPr>
        <w:tc>
          <w:tcPr>
            <w:tcW w:w="1107" w:type="pct"/>
            <w:tcBorders>
              <w:top w:val="nil"/>
              <w:left w:val="single" w:sz="8" w:space="0" w:color="auto"/>
              <w:bottom w:val="single" w:sz="8" w:space="0" w:color="auto"/>
              <w:right w:val="single" w:sz="4" w:space="0" w:color="auto"/>
            </w:tcBorders>
            <w:shd w:val="pct5" w:color="auto" w:fill="auto"/>
            <w:noWrap/>
            <w:vAlign w:val="bottom"/>
          </w:tcPr>
          <w:p w14:paraId="3E205DB0"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7AB6F2F7"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5793D940" w14:textId="77777777" w:rsidR="00391171" w:rsidRPr="009D03A0" w:rsidRDefault="00391171" w:rsidP="008979D0">
            <w:pPr>
              <w:pStyle w:val="TextoTabla"/>
            </w:pPr>
            <w:r w:rsidRPr="009D03A0">
              <w:t>Resultado</w:t>
            </w:r>
          </w:p>
        </w:tc>
        <w:tc>
          <w:tcPr>
            <w:tcW w:w="1270" w:type="pct"/>
            <w:gridSpan w:val="2"/>
            <w:tcBorders>
              <w:top w:val="nil"/>
              <w:left w:val="nil"/>
              <w:bottom w:val="single" w:sz="8" w:space="0" w:color="auto"/>
              <w:right w:val="single" w:sz="8" w:space="0" w:color="auto"/>
            </w:tcBorders>
            <w:shd w:val="pct5" w:color="auto" w:fill="auto"/>
            <w:noWrap/>
            <w:vAlign w:val="bottom"/>
          </w:tcPr>
          <w:p w14:paraId="5E025F43" w14:textId="77777777" w:rsidR="00391171" w:rsidRPr="009D03A0" w:rsidRDefault="00391171" w:rsidP="008979D0">
            <w:pPr>
              <w:pStyle w:val="TextoTabla"/>
            </w:pPr>
            <w:r w:rsidRPr="009D03A0">
              <w:t>Comentarios</w:t>
            </w:r>
          </w:p>
        </w:tc>
      </w:tr>
      <w:tr w:rsidR="00AE053D" w:rsidRPr="009D03A0" w14:paraId="7C2DC489"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2018D62E" w14:textId="457F8985" w:rsidR="00AE053D" w:rsidRPr="009D03A0" w:rsidRDefault="00AE053D" w:rsidP="00AE053D">
            <w:pPr>
              <w:pStyle w:val="TextoTabla"/>
            </w:pPr>
            <w:r>
              <w:fldChar w:fldCharType="begin"/>
            </w:r>
            <w:r>
              <w:instrText xml:space="preserve"> REF _Ref109715677 \h </w:instrText>
            </w:r>
            <w:r>
              <w:fldChar w:fldCharType="separate"/>
            </w:r>
            <w:r w:rsidR="00BF1215">
              <w:t>U5KI.HTWR.07.001. HMI Dualidad de LAN. O</w:t>
            </w:r>
            <w:r w:rsidR="00BF1215" w:rsidRPr="009D03A0">
              <w:t>perativa radio.</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3DD7474"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11C98CDD" w14:textId="77777777" w:rsidR="00AE053D" w:rsidRPr="009D03A0" w:rsidRDefault="00AE053D" w:rsidP="008979D0">
            <w:pPr>
              <w:pStyle w:val="TextoTabla"/>
            </w:pPr>
          </w:p>
        </w:tc>
      </w:tr>
      <w:tr w:rsidR="00AE053D" w:rsidRPr="009D03A0" w14:paraId="30CEB822"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5211646B" w14:textId="177C6ECE" w:rsidR="00AE053D" w:rsidRPr="009D03A0" w:rsidRDefault="00AE053D" w:rsidP="008979D0">
            <w:pPr>
              <w:pStyle w:val="TextoTabla"/>
            </w:pPr>
            <w:r>
              <w:fldChar w:fldCharType="begin"/>
            </w:r>
            <w:r>
              <w:instrText xml:space="preserve"> REF _Ref109715681 \h </w:instrText>
            </w:r>
            <w:r>
              <w:fldChar w:fldCharType="separate"/>
            </w:r>
            <w:r w:rsidR="00BF1215">
              <w:t>U5KI.HTWR.07.002. HMI Dualidad de LAN. O</w:t>
            </w:r>
            <w:r w:rsidR="00BF1215" w:rsidRPr="009D03A0">
              <w:t>perativa telefonía.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00464F24"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2456CBA1" w14:textId="77777777" w:rsidR="00AE053D" w:rsidRPr="009D03A0" w:rsidRDefault="00AE053D" w:rsidP="008979D0">
            <w:pPr>
              <w:pStyle w:val="TextoTabla"/>
            </w:pPr>
          </w:p>
        </w:tc>
      </w:tr>
      <w:tr w:rsidR="00AE053D" w:rsidRPr="009D03A0" w14:paraId="50F20613"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6959194D" w14:textId="77777777" w:rsidR="00AE053D" w:rsidRPr="009D03A0" w:rsidRDefault="00AE053D" w:rsidP="008979D0">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A2C9031"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3AA46CE3" w14:textId="77777777" w:rsidR="00AE053D" w:rsidRPr="009D03A0" w:rsidRDefault="00AE053D" w:rsidP="008979D0">
            <w:pPr>
              <w:pStyle w:val="TextoTabla"/>
            </w:pPr>
          </w:p>
        </w:tc>
      </w:tr>
      <w:tr w:rsidR="00391171" w:rsidRPr="009D03A0" w14:paraId="4FEDF6E9"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6D64D28A" w14:textId="77777777" w:rsidR="00391171" w:rsidRPr="009D03A0" w:rsidRDefault="00391171" w:rsidP="008979D0">
            <w:pPr>
              <w:pStyle w:val="TextoTabla"/>
            </w:pPr>
            <w:r w:rsidRPr="009D03A0">
              <w:t>Comentarios</w:t>
            </w:r>
          </w:p>
        </w:tc>
      </w:tr>
      <w:tr w:rsidR="00391171" w:rsidRPr="009D03A0" w14:paraId="4492861D"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77262F5E" w14:textId="77777777" w:rsidR="00391171" w:rsidRPr="009D03A0" w:rsidRDefault="00391171" w:rsidP="008979D0">
            <w:pPr>
              <w:pStyle w:val="TextoTabla"/>
            </w:pPr>
            <w:r w:rsidRPr="009D03A0">
              <w:t> </w:t>
            </w:r>
          </w:p>
          <w:p w14:paraId="0EF42A7A" w14:textId="77777777" w:rsidR="00391171" w:rsidRPr="009D03A0" w:rsidRDefault="00391171" w:rsidP="008979D0">
            <w:pPr>
              <w:pStyle w:val="TextoTabla"/>
            </w:pPr>
          </w:p>
          <w:p w14:paraId="480E5194" w14:textId="77777777" w:rsidR="00391171" w:rsidRPr="009D03A0" w:rsidRDefault="00391171" w:rsidP="008979D0">
            <w:pPr>
              <w:pStyle w:val="TextoTabla"/>
            </w:pPr>
          </w:p>
          <w:p w14:paraId="685C6AA3" w14:textId="77777777" w:rsidR="00391171" w:rsidRPr="009D03A0" w:rsidRDefault="00391171" w:rsidP="008979D0">
            <w:pPr>
              <w:pStyle w:val="TextoTabla"/>
            </w:pPr>
          </w:p>
          <w:p w14:paraId="3C73E12E" w14:textId="77777777" w:rsidR="00391171" w:rsidRPr="009D03A0" w:rsidRDefault="00391171" w:rsidP="008979D0">
            <w:pPr>
              <w:pStyle w:val="TextoTabla"/>
            </w:pPr>
          </w:p>
        </w:tc>
      </w:tr>
      <w:tr w:rsidR="00391171" w:rsidRPr="009D03A0" w14:paraId="12DF9C39" w14:textId="77777777" w:rsidTr="008979D0">
        <w:trPr>
          <w:trHeight w:val="300"/>
        </w:trPr>
        <w:tc>
          <w:tcPr>
            <w:tcW w:w="110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442FEFA9" w14:textId="77777777" w:rsidR="00391171" w:rsidRPr="009D03A0" w:rsidRDefault="00391171" w:rsidP="008979D0">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7E09FA29" w14:textId="77777777" w:rsidR="00391171" w:rsidRPr="009D03A0" w:rsidRDefault="00391171" w:rsidP="008979D0">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5FCEF9F1" w14:textId="77777777" w:rsidR="00391171" w:rsidRPr="009D03A0" w:rsidRDefault="00391171" w:rsidP="008979D0">
            <w:pPr>
              <w:pStyle w:val="TextoTabla"/>
            </w:pPr>
            <w:r w:rsidRPr="009D03A0">
              <w:t>Fecha</w:t>
            </w:r>
          </w:p>
        </w:tc>
        <w:tc>
          <w:tcPr>
            <w:tcW w:w="1669" w:type="pct"/>
            <w:gridSpan w:val="3"/>
            <w:tcBorders>
              <w:top w:val="single" w:sz="8" w:space="0" w:color="auto"/>
              <w:left w:val="nil"/>
              <w:bottom w:val="single" w:sz="4" w:space="0" w:color="auto"/>
              <w:right w:val="single" w:sz="8" w:space="0" w:color="auto"/>
            </w:tcBorders>
            <w:shd w:val="clear" w:color="auto" w:fill="auto"/>
            <w:noWrap/>
            <w:vAlign w:val="bottom"/>
          </w:tcPr>
          <w:p w14:paraId="225786EB" w14:textId="77777777" w:rsidR="00391171" w:rsidRPr="009D03A0" w:rsidRDefault="00391171" w:rsidP="008979D0">
            <w:pPr>
              <w:pStyle w:val="TextoTabla"/>
            </w:pPr>
          </w:p>
        </w:tc>
      </w:tr>
      <w:tr w:rsidR="00391171" w:rsidRPr="009D03A0" w14:paraId="286661CD" w14:textId="77777777" w:rsidTr="008979D0">
        <w:trPr>
          <w:trHeight w:val="315"/>
        </w:trPr>
        <w:tc>
          <w:tcPr>
            <w:tcW w:w="1107" w:type="pct"/>
            <w:tcBorders>
              <w:top w:val="single" w:sz="4" w:space="0" w:color="auto"/>
              <w:left w:val="single" w:sz="4" w:space="0" w:color="auto"/>
              <w:bottom w:val="single" w:sz="8" w:space="0" w:color="auto"/>
              <w:right w:val="single" w:sz="4" w:space="0" w:color="auto"/>
            </w:tcBorders>
            <w:shd w:val="pct10" w:color="auto" w:fill="auto"/>
            <w:noWrap/>
          </w:tcPr>
          <w:p w14:paraId="2778E8B0" w14:textId="77777777" w:rsidR="00391171" w:rsidRPr="009D03A0" w:rsidRDefault="00391171" w:rsidP="008979D0">
            <w:pPr>
              <w:pStyle w:val="TextoTabla"/>
            </w:pPr>
            <w:r w:rsidRPr="009D03A0">
              <w:t> Realizado</w:t>
            </w:r>
          </w:p>
          <w:p w14:paraId="64836155" w14:textId="77777777" w:rsidR="00391171" w:rsidRPr="009D03A0" w:rsidRDefault="00391171" w:rsidP="008979D0">
            <w:pPr>
              <w:pStyle w:val="TextoTabla"/>
            </w:pPr>
          </w:p>
          <w:p w14:paraId="1F39D8F7" w14:textId="77777777" w:rsidR="00391171" w:rsidRPr="009D03A0" w:rsidRDefault="00391171" w:rsidP="008979D0">
            <w:pPr>
              <w:pStyle w:val="TextoTabla"/>
            </w:pPr>
          </w:p>
          <w:p w14:paraId="09454277" w14:textId="77777777" w:rsidR="00391171" w:rsidRPr="009D03A0" w:rsidRDefault="00391171" w:rsidP="008979D0">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411394B0" w14:textId="77777777" w:rsidR="00391171" w:rsidRPr="009D03A0" w:rsidRDefault="00391171" w:rsidP="008979D0">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273C0C64" w14:textId="77777777" w:rsidR="00391171" w:rsidRPr="009D03A0" w:rsidRDefault="00391171" w:rsidP="008979D0">
            <w:pPr>
              <w:pStyle w:val="TextoTabla"/>
            </w:pPr>
            <w:r w:rsidRPr="009D03A0">
              <w:t>Revisado</w:t>
            </w:r>
          </w:p>
        </w:tc>
        <w:tc>
          <w:tcPr>
            <w:tcW w:w="1669" w:type="pct"/>
            <w:gridSpan w:val="3"/>
            <w:tcBorders>
              <w:top w:val="nil"/>
              <w:left w:val="nil"/>
              <w:bottom w:val="single" w:sz="8" w:space="0" w:color="auto"/>
              <w:right w:val="single" w:sz="8" w:space="0" w:color="auto"/>
            </w:tcBorders>
            <w:shd w:val="clear" w:color="auto" w:fill="auto"/>
            <w:noWrap/>
          </w:tcPr>
          <w:p w14:paraId="45B413BF" w14:textId="77777777" w:rsidR="00391171" w:rsidRPr="009D03A0" w:rsidRDefault="00391171" w:rsidP="008979D0">
            <w:pPr>
              <w:pStyle w:val="TextoTabla"/>
            </w:pPr>
            <w:r w:rsidRPr="009D03A0">
              <w:t> </w:t>
            </w:r>
          </w:p>
        </w:tc>
      </w:tr>
    </w:tbl>
    <w:p w14:paraId="7AC2C006" w14:textId="2C9FD426" w:rsidR="00391171" w:rsidRPr="009D03A0" w:rsidRDefault="00391171" w:rsidP="00391171">
      <w:pPr>
        <w:pStyle w:val="PiedeIlustracion"/>
      </w:pPr>
      <w:bookmarkStart w:id="685" w:name="_Toc517343104"/>
      <w:bookmarkStart w:id="686" w:name="_Toc2687475"/>
      <w:bookmarkStart w:id="687" w:name="_Toc117003110"/>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13</w:t>
      </w:r>
      <w:r>
        <w:rPr>
          <w:noProof/>
        </w:rPr>
        <w:fldChar w:fldCharType="end"/>
      </w:r>
      <w:r>
        <w:t>. Hoja de Resultados. Grupo 7</w:t>
      </w:r>
      <w:r w:rsidRPr="009D03A0">
        <w:t>.</w:t>
      </w:r>
      <w:bookmarkEnd w:id="685"/>
      <w:bookmarkEnd w:id="686"/>
      <w:bookmarkEnd w:id="687"/>
    </w:p>
    <w:p w14:paraId="1C4D9C1F" w14:textId="77777777" w:rsidR="00391171" w:rsidRDefault="00391171" w:rsidP="00391171">
      <w:pPr>
        <w:pStyle w:val="TextoNivel1"/>
        <w:rPr>
          <w:lang w:val="es-ES"/>
        </w:rPr>
      </w:pPr>
    </w:p>
    <w:p w14:paraId="686B0124" w14:textId="77777777" w:rsidR="00391171" w:rsidRPr="009D03A0" w:rsidRDefault="00391171" w:rsidP="00391171">
      <w:pPr>
        <w:pStyle w:val="Ttulo1"/>
      </w:pPr>
      <w:bookmarkStart w:id="688" w:name="_Toc519068375"/>
      <w:bookmarkStart w:id="689" w:name="_Toc2687435"/>
      <w:bookmarkStart w:id="690" w:name="_Toc131162620"/>
      <w:r>
        <w:lastRenderedPageBreak/>
        <w:t>Anexos.</w:t>
      </w:r>
      <w:bookmarkEnd w:id="688"/>
      <w:bookmarkEnd w:id="689"/>
      <w:bookmarkEnd w:id="690"/>
    </w:p>
    <w:p w14:paraId="6C179E8A" w14:textId="77777777" w:rsidR="00391171" w:rsidRDefault="00391171" w:rsidP="00391171">
      <w:pPr>
        <w:pStyle w:val="Ttulo2"/>
      </w:pPr>
      <w:bookmarkStart w:id="691" w:name="_Toc519068376"/>
      <w:bookmarkStart w:id="692" w:name="_Toc2687436"/>
      <w:bookmarkStart w:id="693" w:name="_Toc131162621"/>
      <w:r>
        <w:t>Criterio de ordenación de AD en Puestos con más de un sector asignado.</w:t>
      </w:r>
      <w:bookmarkEnd w:id="691"/>
      <w:bookmarkEnd w:id="692"/>
      <w:bookmarkEnd w:id="693"/>
    </w:p>
    <w:p w14:paraId="6129F384" w14:textId="77777777" w:rsidR="00391171" w:rsidRPr="00771138" w:rsidRDefault="00391171" w:rsidP="00391171">
      <w:pPr>
        <w:pStyle w:val="TextoNivel1"/>
        <w:rPr>
          <w:lang w:val="es-ES"/>
        </w:rPr>
      </w:pPr>
      <w:r w:rsidRPr="00771138">
        <w:rPr>
          <w:lang w:val="es-ES"/>
        </w:rPr>
        <w:t>Los criterios de ordenación de los AD en paneles con sectores agrupados son:</w:t>
      </w:r>
    </w:p>
    <w:p w14:paraId="216FF1A3" w14:textId="77777777" w:rsidR="00391171" w:rsidRPr="00771138" w:rsidRDefault="00391171" w:rsidP="00A3312E">
      <w:pPr>
        <w:pStyle w:val="TextoNivel1"/>
        <w:numPr>
          <w:ilvl w:val="0"/>
          <w:numId w:val="26"/>
        </w:numPr>
        <w:spacing w:after="60"/>
        <w:rPr>
          <w:lang w:val="es-ES"/>
        </w:rPr>
      </w:pPr>
      <w:r w:rsidRPr="00771138">
        <w:rPr>
          <w:lang w:val="es-ES"/>
        </w:rPr>
        <w:t>1º. Las teclas del primer sector (Id. SACTA más bajo) que compone la agrupación en su posición original.</w:t>
      </w:r>
    </w:p>
    <w:p w14:paraId="5E95B628" w14:textId="77777777" w:rsidR="00391171" w:rsidRPr="00771138" w:rsidRDefault="00391171" w:rsidP="00A3312E">
      <w:pPr>
        <w:pStyle w:val="TextoNivel1"/>
        <w:numPr>
          <w:ilvl w:val="0"/>
          <w:numId w:val="26"/>
        </w:numPr>
        <w:spacing w:after="60"/>
        <w:rPr>
          <w:lang w:val="es-ES"/>
        </w:rPr>
      </w:pPr>
      <w:r w:rsidRPr="00771138">
        <w:rPr>
          <w:lang w:val="es-ES"/>
        </w:rPr>
        <w:t>2º. Las teclas del resto de sectores en los huecos disponibles.</w:t>
      </w:r>
    </w:p>
    <w:p w14:paraId="307A025C" w14:textId="77777777" w:rsidR="00391171" w:rsidRPr="009D03A0" w:rsidRDefault="00391171" w:rsidP="00A3312E">
      <w:pPr>
        <w:pStyle w:val="TextoNivel1"/>
        <w:numPr>
          <w:ilvl w:val="0"/>
          <w:numId w:val="26"/>
        </w:numPr>
        <w:spacing w:after="60"/>
        <w:rPr>
          <w:lang w:val="es-ES"/>
        </w:rPr>
      </w:pPr>
      <w:r w:rsidRPr="00771138">
        <w:rPr>
          <w:lang w:val="es-ES"/>
        </w:rPr>
        <w:t>3º. Si todo el panel está ya ocupado, se eliminarán las teclas con prioridad más baja.</w:t>
      </w:r>
    </w:p>
    <w:bookmarkEnd w:id="9"/>
    <w:bookmarkEnd w:id="10"/>
    <w:bookmarkEnd w:id="11"/>
    <w:p w14:paraId="085E4EF9" w14:textId="77777777" w:rsidR="00391171" w:rsidRPr="00F7264A" w:rsidRDefault="00391171" w:rsidP="00391171"/>
    <w:p w14:paraId="250863E6" w14:textId="77777777" w:rsidR="00391171" w:rsidRDefault="00391171" w:rsidP="00391171">
      <w:pPr>
        <w:pStyle w:val="Ttulo1"/>
      </w:pPr>
      <w:bookmarkStart w:id="694" w:name="_Toc532379995"/>
      <w:bookmarkStart w:id="695" w:name="_Toc2245577"/>
      <w:bookmarkStart w:id="696" w:name="_Toc2687437"/>
      <w:bookmarkStart w:id="697" w:name="_Toc131162622"/>
      <w:bookmarkStart w:id="698" w:name="_Toc358037655"/>
      <w:bookmarkStart w:id="699" w:name="_Toc360025937"/>
      <w:bookmarkStart w:id="700" w:name="_Toc445300774"/>
      <w:r>
        <w:lastRenderedPageBreak/>
        <w:t>Información Legal</w:t>
      </w:r>
      <w:bookmarkEnd w:id="694"/>
      <w:bookmarkEnd w:id="695"/>
      <w:bookmarkEnd w:id="696"/>
      <w:bookmarkEnd w:id="697"/>
    </w:p>
    <w:p w14:paraId="4DED464C" w14:textId="77777777" w:rsidR="00391171" w:rsidRPr="00A81A3C" w:rsidRDefault="00391171" w:rsidP="00391171">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391171" w:rsidRPr="009160F2" w14:paraId="74081F16" w14:textId="77777777" w:rsidTr="008979D0">
        <w:trPr>
          <w:trHeight w:val="600"/>
          <w:jc w:val="center"/>
        </w:trPr>
        <w:tc>
          <w:tcPr>
            <w:tcW w:w="1553" w:type="dxa"/>
            <w:shd w:val="clear" w:color="auto" w:fill="auto"/>
            <w:hideMark/>
          </w:tcPr>
          <w:p w14:paraId="22AE9FFD" w14:textId="77777777" w:rsidR="00391171" w:rsidRPr="009160F2" w:rsidRDefault="00391171" w:rsidP="008979D0">
            <w:pPr>
              <w:jc w:val="center"/>
              <w:rPr>
                <w:b/>
                <w:bCs/>
                <w:color w:val="000000"/>
                <w:sz w:val="10"/>
              </w:rPr>
            </w:pPr>
            <w:r w:rsidRPr="009160F2">
              <w:rPr>
                <w:b/>
                <w:bCs/>
                <w:color w:val="000000"/>
                <w:sz w:val="10"/>
              </w:rPr>
              <w:t>OPEN SOURCE CODE SOFTWARE</w:t>
            </w:r>
          </w:p>
        </w:tc>
        <w:tc>
          <w:tcPr>
            <w:tcW w:w="668" w:type="dxa"/>
            <w:shd w:val="clear" w:color="auto" w:fill="auto"/>
            <w:hideMark/>
          </w:tcPr>
          <w:p w14:paraId="203C603D" w14:textId="77777777" w:rsidR="00391171" w:rsidRPr="009160F2" w:rsidRDefault="00391171" w:rsidP="008979D0">
            <w:pPr>
              <w:jc w:val="center"/>
              <w:rPr>
                <w:b/>
                <w:bCs/>
                <w:color w:val="000000"/>
                <w:sz w:val="10"/>
              </w:rPr>
            </w:pPr>
            <w:r w:rsidRPr="009160F2">
              <w:rPr>
                <w:b/>
                <w:bCs/>
                <w:color w:val="000000"/>
                <w:sz w:val="10"/>
              </w:rPr>
              <w:t>VERSION</w:t>
            </w:r>
          </w:p>
        </w:tc>
        <w:tc>
          <w:tcPr>
            <w:tcW w:w="683" w:type="dxa"/>
            <w:shd w:val="clear" w:color="auto" w:fill="auto"/>
            <w:hideMark/>
          </w:tcPr>
          <w:p w14:paraId="4744C7E5" w14:textId="77777777" w:rsidR="00391171" w:rsidRPr="009160F2" w:rsidRDefault="00391171" w:rsidP="008979D0">
            <w:pPr>
              <w:jc w:val="center"/>
              <w:rPr>
                <w:b/>
                <w:bCs/>
                <w:color w:val="000000"/>
                <w:sz w:val="10"/>
              </w:rPr>
            </w:pPr>
            <w:r w:rsidRPr="009160F2">
              <w:rPr>
                <w:b/>
                <w:bCs/>
                <w:color w:val="000000"/>
                <w:sz w:val="10"/>
              </w:rPr>
              <w:t>COPYING</w:t>
            </w:r>
          </w:p>
        </w:tc>
        <w:tc>
          <w:tcPr>
            <w:tcW w:w="721" w:type="dxa"/>
            <w:shd w:val="clear" w:color="auto" w:fill="auto"/>
            <w:hideMark/>
          </w:tcPr>
          <w:p w14:paraId="34B57DD3" w14:textId="77777777" w:rsidR="00391171" w:rsidRPr="009160F2" w:rsidRDefault="00391171" w:rsidP="008979D0">
            <w:pPr>
              <w:jc w:val="center"/>
              <w:rPr>
                <w:b/>
                <w:bCs/>
                <w:color w:val="000000"/>
                <w:sz w:val="10"/>
              </w:rPr>
            </w:pPr>
            <w:r w:rsidRPr="009160F2">
              <w:rPr>
                <w:b/>
                <w:bCs/>
                <w:color w:val="000000"/>
                <w:sz w:val="10"/>
              </w:rPr>
              <w:t>COPYING.</w:t>
            </w:r>
          </w:p>
          <w:p w14:paraId="31A8D521" w14:textId="77777777" w:rsidR="00391171" w:rsidRPr="009160F2" w:rsidRDefault="00391171" w:rsidP="008979D0">
            <w:pPr>
              <w:jc w:val="center"/>
              <w:rPr>
                <w:b/>
                <w:bCs/>
                <w:color w:val="000000"/>
                <w:sz w:val="10"/>
              </w:rPr>
            </w:pPr>
            <w:r w:rsidRPr="009160F2">
              <w:rPr>
                <w:b/>
                <w:bCs/>
                <w:color w:val="000000"/>
                <w:sz w:val="10"/>
              </w:rPr>
              <w:t>LESSER</w:t>
            </w:r>
          </w:p>
        </w:tc>
        <w:tc>
          <w:tcPr>
            <w:tcW w:w="721" w:type="dxa"/>
            <w:shd w:val="clear" w:color="auto" w:fill="auto"/>
            <w:hideMark/>
          </w:tcPr>
          <w:p w14:paraId="350525C9" w14:textId="77777777" w:rsidR="00391171" w:rsidRPr="009160F2" w:rsidRDefault="00391171" w:rsidP="008979D0">
            <w:pPr>
              <w:jc w:val="center"/>
              <w:rPr>
                <w:b/>
                <w:bCs/>
                <w:color w:val="000000"/>
                <w:sz w:val="10"/>
              </w:rPr>
            </w:pPr>
            <w:r w:rsidRPr="009160F2">
              <w:rPr>
                <w:b/>
                <w:bCs/>
                <w:color w:val="000000"/>
                <w:sz w:val="10"/>
              </w:rPr>
              <w:t>COPYING.</w:t>
            </w:r>
          </w:p>
          <w:p w14:paraId="21875ED9" w14:textId="77777777" w:rsidR="00391171" w:rsidRPr="009160F2" w:rsidRDefault="00391171" w:rsidP="008979D0">
            <w:pPr>
              <w:jc w:val="center"/>
              <w:rPr>
                <w:b/>
                <w:bCs/>
                <w:color w:val="000000"/>
                <w:sz w:val="10"/>
              </w:rPr>
            </w:pPr>
            <w:r w:rsidRPr="009160F2">
              <w:rPr>
                <w:b/>
                <w:bCs/>
                <w:color w:val="000000"/>
                <w:sz w:val="10"/>
              </w:rPr>
              <w:t>AFFERO</w:t>
            </w:r>
          </w:p>
        </w:tc>
        <w:tc>
          <w:tcPr>
            <w:tcW w:w="1069" w:type="dxa"/>
            <w:shd w:val="clear" w:color="auto" w:fill="auto"/>
            <w:hideMark/>
          </w:tcPr>
          <w:p w14:paraId="614E619A" w14:textId="77777777" w:rsidR="00391171" w:rsidRPr="009160F2" w:rsidRDefault="00391171" w:rsidP="008979D0">
            <w:pPr>
              <w:jc w:val="center"/>
              <w:rPr>
                <w:b/>
                <w:bCs/>
                <w:color w:val="000000"/>
                <w:sz w:val="10"/>
              </w:rPr>
            </w:pPr>
            <w:r w:rsidRPr="009160F2">
              <w:rPr>
                <w:b/>
                <w:bCs/>
                <w:color w:val="000000"/>
                <w:sz w:val="10"/>
              </w:rPr>
              <w:t>LICENSE</w:t>
            </w:r>
          </w:p>
        </w:tc>
        <w:tc>
          <w:tcPr>
            <w:tcW w:w="3727" w:type="dxa"/>
            <w:shd w:val="clear" w:color="auto" w:fill="auto"/>
            <w:hideMark/>
          </w:tcPr>
          <w:p w14:paraId="170348AF" w14:textId="77777777" w:rsidR="00391171" w:rsidRPr="009160F2" w:rsidRDefault="00391171" w:rsidP="008979D0">
            <w:pPr>
              <w:jc w:val="center"/>
              <w:rPr>
                <w:b/>
                <w:bCs/>
                <w:color w:val="000000"/>
                <w:sz w:val="10"/>
              </w:rPr>
            </w:pPr>
            <w:r w:rsidRPr="009160F2">
              <w:rPr>
                <w:b/>
                <w:bCs/>
                <w:color w:val="000000"/>
                <w:sz w:val="10"/>
              </w:rPr>
              <w:t>URL DOWNLOAD</w:t>
            </w:r>
          </w:p>
        </w:tc>
      </w:tr>
      <w:tr w:rsidR="00391171" w:rsidRPr="009160F2" w14:paraId="14B4EF4F" w14:textId="77777777" w:rsidTr="008979D0">
        <w:trPr>
          <w:trHeight w:val="300"/>
          <w:jc w:val="center"/>
        </w:trPr>
        <w:tc>
          <w:tcPr>
            <w:tcW w:w="1553" w:type="dxa"/>
            <w:shd w:val="clear" w:color="auto" w:fill="auto"/>
            <w:noWrap/>
            <w:hideMark/>
          </w:tcPr>
          <w:p w14:paraId="769D9410" w14:textId="77777777" w:rsidR="00391171" w:rsidRPr="009160F2" w:rsidRDefault="00391171" w:rsidP="008979D0">
            <w:pPr>
              <w:jc w:val="center"/>
              <w:rPr>
                <w:color w:val="000000"/>
                <w:sz w:val="10"/>
              </w:rPr>
            </w:pPr>
            <w:proofErr w:type="spellStart"/>
            <w:r w:rsidRPr="009160F2">
              <w:rPr>
                <w:color w:val="000000"/>
                <w:sz w:val="10"/>
              </w:rPr>
              <w:t>MySQL</w:t>
            </w:r>
            <w:proofErr w:type="spellEnd"/>
            <w:r w:rsidRPr="009160F2">
              <w:rPr>
                <w:color w:val="000000"/>
                <w:sz w:val="10"/>
              </w:rPr>
              <w:t xml:space="preserve"> </w:t>
            </w:r>
            <w:proofErr w:type="spellStart"/>
            <w:r w:rsidRPr="009160F2">
              <w:rPr>
                <w:color w:val="000000"/>
                <w:sz w:val="10"/>
              </w:rPr>
              <w:t>Database</w:t>
            </w:r>
            <w:proofErr w:type="spellEnd"/>
            <w:r w:rsidRPr="009160F2">
              <w:rPr>
                <w:color w:val="000000"/>
                <w:sz w:val="10"/>
              </w:rPr>
              <w:t xml:space="preserve"> </w:t>
            </w:r>
            <w:proofErr w:type="spellStart"/>
            <w:r w:rsidRPr="009160F2">
              <w:rPr>
                <w:color w:val="000000"/>
                <w:sz w:val="10"/>
              </w:rPr>
              <w:t>Community</w:t>
            </w:r>
            <w:proofErr w:type="spellEnd"/>
            <w:r w:rsidRPr="009160F2">
              <w:rPr>
                <w:color w:val="000000"/>
                <w:sz w:val="10"/>
              </w:rPr>
              <w:t xml:space="preserve"> </w:t>
            </w:r>
            <w:proofErr w:type="spellStart"/>
            <w:r w:rsidRPr="009160F2">
              <w:rPr>
                <w:color w:val="000000"/>
                <w:sz w:val="10"/>
              </w:rPr>
              <w:t>Edition</w:t>
            </w:r>
            <w:proofErr w:type="spellEnd"/>
          </w:p>
        </w:tc>
        <w:tc>
          <w:tcPr>
            <w:tcW w:w="668" w:type="dxa"/>
            <w:shd w:val="clear" w:color="auto" w:fill="auto"/>
            <w:noWrap/>
            <w:hideMark/>
          </w:tcPr>
          <w:p w14:paraId="16461A6F" w14:textId="77777777" w:rsidR="00391171" w:rsidRPr="009160F2" w:rsidRDefault="00391171" w:rsidP="008979D0">
            <w:pPr>
              <w:jc w:val="center"/>
              <w:rPr>
                <w:color w:val="000000"/>
                <w:sz w:val="10"/>
              </w:rPr>
            </w:pPr>
            <w:r w:rsidRPr="009160F2">
              <w:rPr>
                <w:color w:val="000000"/>
                <w:sz w:val="10"/>
              </w:rPr>
              <w:t>5.6.11</w:t>
            </w:r>
          </w:p>
        </w:tc>
        <w:tc>
          <w:tcPr>
            <w:tcW w:w="683" w:type="dxa"/>
            <w:shd w:val="clear" w:color="auto" w:fill="auto"/>
            <w:noWrap/>
            <w:hideMark/>
          </w:tcPr>
          <w:p w14:paraId="1A70C81A"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73B954A0" w14:textId="77777777" w:rsidR="00391171" w:rsidRPr="009160F2" w:rsidRDefault="00391171" w:rsidP="008979D0">
            <w:pPr>
              <w:jc w:val="center"/>
              <w:rPr>
                <w:color w:val="000000"/>
                <w:sz w:val="10"/>
              </w:rPr>
            </w:pPr>
          </w:p>
        </w:tc>
        <w:tc>
          <w:tcPr>
            <w:tcW w:w="721" w:type="dxa"/>
            <w:shd w:val="clear" w:color="auto" w:fill="auto"/>
            <w:noWrap/>
            <w:hideMark/>
          </w:tcPr>
          <w:p w14:paraId="27F06D65"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A18B7D"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49712568" w14:textId="0A9A932B" w:rsidR="00391171" w:rsidRPr="009160F2" w:rsidRDefault="002B6CA5" w:rsidP="008979D0">
            <w:pPr>
              <w:jc w:val="center"/>
              <w:rPr>
                <w:color w:val="0563C1"/>
                <w:sz w:val="10"/>
                <w:u w:val="single"/>
              </w:rPr>
            </w:pPr>
            <w:hyperlink r:id="rId25" w:history="1">
              <w:r w:rsidR="00391171" w:rsidRPr="009160F2">
                <w:rPr>
                  <w:color w:val="0563C1"/>
                  <w:sz w:val="10"/>
                  <w:u w:val="single"/>
                </w:rPr>
                <w:t>https://www.mysql.com/products/community</w:t>
              </w:r>
            </w:hyperlink>
          </w:p>
        </w:tc>
      </w:tr>
      <w:tr w:rsidR="00391171" w:rsidRPr="009160F2" w14:paraId="591F63B3" w14:textId="77777777" w:rsidTr="008979D0">
        <w:trPr>
          <w:trHeight w:val="300"/>
          <w:jc w:val="center"/>
        </w:trPr>
        <w:tc>
          <w:tcPr>
            <w:tcW w:w="1553" w:type="dxa"/>
            <w:shd w:val="clear" w:color="auto" w:fill="auto"/>
            <w:noWrap/>
            <w:hideMark/>
          </w:tcPr>
          <w:p w14:paraId="7C4D6C15" w14:textId="77777777" w:rsidR="00391171" w:rsidRPr="009160F2" w:rsidRDefault="00391171" w:rsidP="008979D0">
            <w:pPr>
              <w:jc w:val="center"/>
              <w:rPr>
                <w:sz w:val="10"/>
              </w:rPr>
            </w:pPr>
            <w:proofErr w:type="spellStart"/>
            <w:r w:rsidRPr="009160F2">
              <w:rPr>
                <w:sz w:val="10"/>
              </w:rPr>
              <w:t>Runtime</w:t>
            </w:r>
            <w:proofErr w:type="spellEnd"/>
            <w:r w:rsidRPr="009160F2">
              <w:rPr>
                <w:sz w:val="10"/>
              </w:rPr>
              <w:t xml:space="preserve"> </w:t>
            </w:r>
            <w:proofErr w:type="spellStart"/>
            <w:r w:rsidRPr="009160F2">
              <w:rPr>
                <w:sz w:val="10"/>
              </w:rPr>
              <w:t>Crystal</w:t>
            </w:r>
            <w:proofErr w:type="spellEnd"/>
            <w:r w:rsidRPr="009160F2">
              <w:rPr>
                <w:sz w:val="10"/>
              </w:rPr>
              <w:t xml:space="preserve"> </w:t>
            </w:r>
            <w:proofErr w:type="spellStart"/>
            <w:r w:rsidRPr="009160F2">
              <w:rPr>
                <w:sz w:val="10"/>
              </w:rPr>
              <w:t>Reports</w:t>
            </w:r>
            <w:proofErr w:type="spellEnd"/>
          </w:p>
        </w:tc>
        <w:tc>
          <w:tcPr>
            <w:tcW w:w="668" w:type="dxa"/>
            <w:shd w:val="clear" w:color="auto" w:fill="auto"/>
            <w:noWrap/>
            <w:hideMark/>
          </w:tcPr>
          <w:p w14:paraId="41385F49" w14:textId="77777777" w:rsidR="00391171" w:rsidRPr="009160F2" w:rsidRDefault="00391171" w:rsidP="008979D0">
            <w:pPr>
              <w:jc w:val="center"/>
              <w:rPr>
                <w:color w:val="000000"/>
                <w:sz w:val="10"/>
              </w:rPr>
            </w:pPr>
            <w:r w:rsidRPr="009160F2">
              <w:rPr>
                <w:color w:val="000000"/>
                <w:sz w:val="10"/>
              </w:rPr>
              <w:t>13.0.9</w:t>
            </w:r>
          </w:p>
        </w:tc>
        <w:tc>
          <w:tcPr>
            <w:tcW w:w="683" w:type="dxa"/>
            <w:shd w:val="clear" w:color="auto" w:fill="auto"/>
            <w:noWrap/>
            <w:hideMark/>
          </w:tcPr>
          <w:p w14:paraId="2AAC3E86" w14:textId="77777777" w:rsidR="00391171" w:rsidRPr="009160F2" w:rsidRDefault="00391171" w:rsidP="008979D0">
            <w:pPr>
              <w:jc w:val="center"/>
              <w:rPr>
                <w:color w:val="000000"/>
                <w:sz w:val="10"/>
              </w:rPr>
            </w:pPr>
          </w:p>
        </w:tc>
        <w:tc>
          <w:tcPr>
            <w:tcW w:w="721" w:type="dxa"/>
            <w:shd w:val="clear" w:color="auto" w:fill="auto"/>
            <w:noWrap/>
            <w:hideMark/>
          </w:tcPr>
          <w:p w14:paraId="2CE76DB4" w14:textId="77777777" w:rsidR="00391171" w:rsidRPr="009160F2" w:rsidRDefault="00391171" w:rsidP="008979D0">
            <w:pPr>
              <w:jc w:val="center"/>
              <w:rPr>
                <w:rFonts w:ascii="Times New Roman" w:hAnsi="Times New Roman"/>
                <w:sz w:val="10"/>
              </w:rPr>
            </w:pPr>
          </w:p>
        </w:tc>
        <w:tc>
          <w:tcPr>
            <w:tcW w:w="721" w:type="dxa"/>
            <w:shd w:val="clear" w:color="auto" w:fill="auto"/>
            <w:noWrap/>
            <w:hideMark/>
          </w:tcPr>
          <w:p w14:paraId="45684FC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C89640" w14:textId="77777777" w:rsidR="00391171" w:rsidRPr="009160F2" w:rsidRDefault="00391171" w:rsidP="008979D0">
            <w:pPr>
              <w:jc w:val="center"/>
              <w:rPr>
                <w:sz w:val="10"/>
              </w:rPr>
            </w:pPr>
            <w:r w:rsidRPr="009160F2">
              <w:rPr>
                <w:sz w:val="10"/>
              </w:rPr>
              <w:t xml:space="preserve">Free </w:t>
            </w:r>
            <w:proofErr w:type="spellStart"/>
            <w:r w:rsidRPr="009160F2">
              <w:rPr>
                <w:sz w:val="10"/>
              </w:rPr>
              <w:t>Internal</w:t>
            </w:r>
            <w:proofErr w:type="spellEnd"/>
            <w:r w:rsidRPr="009160F2">
              <w:rPr>
                <w:sz w:val="10"/>
              </w:rPr>
              <w:t xml:space="preserve"> </w:t>
            </w:r>
            <w:proofErr w:type="spellStart"/>
            <w:r w:rsidRPr="009160F2">
              <w:rPr>
                <w:sz w:val="10"/>
              </w:rPr>
              <w:t>Distribution</w:t>
            </w:r>
            <w:proofErr w:type="spellEnd"/>
          </w:p>
        </w:tc>
        <w:tc>
          <w:tcPr>
            <w:tcW w:w="3727" w:type="dxa"/>
            <w:shd w:val="clear" w:color="auto" w:fill="auto"/>
            <w:noWrap/>
            <w:hideMark/>
          </w:tcPr>
          <w:p w14:paraId="2338E7C0" w14:textId="77777777" w:rsidR="00391171" w:rsidRPr="009160F2" w:rsidRDefault="00391171" w:rsidP="008979D0">
            <w:pPr>
              <w:jc w:val="center"/>
              <w:rPr>
                <w:color w:val="0563C1"/>
                <w:sz w:val="10"/>
                <w:u w:val="single"/>
              </w:rPr>
            </w:pPr>
            <w:r w:rsidRPr="009160F2">
              <w:rPr>
                <w:color w:val="0563C1"/>
                <w:sz w:val="10"/>
                <w:u w:val="single"/>
              </w:rPr>
              <w:t>https://wiki.scn.sap.com</w:t>
            </w:r>
          </w:p>
        </w:tc>
      </w:tr>
      <w:tr w:rsidR="00391171" w:rsidRPr="009160F2" w14:paraId="2AF97451" w14:textId="77777777" w:rsidTr="008979D0">
        <w:trPr>
          <w:trHeight w:val="300"/>
          <w:jc w:val="center"/>
        </w:trPr>
        <w:tc>
          <w:tcPr>
            <w:tcW w:w="1553" w:type="dxa"/>
            <w:shd w:val="clear" w:color="auto" w:fill="auto"/>
            <w:noWrap/>
            <w:hideMark/>
          </w:tcPr>
          <w:p w14:paraId="2440B7A6" w14:textId="77777777" w:rsidR="00391171" w:rsidRPr="009160F2" w:rsidRDefault="00391171" w:rsidP="008979D0">
            <w:pPr>
              <w:jc w:val="center"/>
              <w:rPr>
                <w:color w:val="000000"/>
                <w:sz w:val="10"/>
              </w:rPr>
            </w:pPr>
            <w:r w:rsidRPr="009160F2">
              <w:rPr>
                <w:color w:val="000000"/>
                <w:sz w:val="10"/>
              </w:rPr>
              <w:t>NLOG</w:t>
            </w:r>
          </w:p>
        </w:tc>
        <w:tc>
          <w:tcPr>
            <w:tcW w:w="668" w:type="dxa"/>
            <w:shd w:val="clear" w:color="auto" w:fill="auto"/>
            <w:noWrap/>
            <w:hideMark/>
          </w:tcPr>
          <w:p w14:paraId="61D22B2D" w14:textId="77777777" w:rsidR="00391171" w:rsidRPr="009160F2" w:rsidRDefault="00391171" w:rsidP="008979D0">
            <w:pPr>
              <w:jc w:val="center"/>
              <w:rPr>
                <w:color w:val="000000"/>
                <w:sz w:val="10"/>
              </w:rPr>
            </w:pPr>
            <w:r w:rsidRPr="009160F2">
              <w:rPr>
                <w:color w:val="000000"/>
                <w:sz w:val="10"/>
              </w:rPr>
              <w:t>4.2.3</w:t>
            </w:r>
          </w:p>
        </w:tc>
        <w:tc>
          <w:tcPr>
            <w:tcW w:w="683" w:type="dxa"/>
            <w:shd w:val="clear" w:color="auto" w:fill="auto"/>
            <w:noWrap/>
            <w:hideMark/>
          </w:tcPr>
          <w:p w14:paraId="56CF4F5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6A229477" w14:textId="77777777" w:rsidR="00391171" w:rsidRPr="009160F2" w:rsidRDefault="00391171" w:rsidP="008979D0">
            <w:pPr>
              <w:jc w:val="center"/>
              <w:rPr>
                <w:color w:val="000000"/>
                <w:sz w:val="10"/>
              </w:rPr>
            </w:pPr>
          </w:p>
        </w:tc>
        <w:tc>
          <w:tcPr>
            <w:tcW w:w="721" w:type="dxa"/>
            <w:shd w:val="clear" w:color="auto" w:fill="auto"/>
            <w:noWrap/>
            <w:hideMark/>
          </w:tcPr>
          <w:p w14:paraId="4BA6825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E3B0D4" w14:textId="77777777" w:rsidR="00391171" w:rsidRPr="009160F2" w:rsidRDefault="00391171" w:rsidP="008979D0">
            <w:pPr>
              <w:jc w:val="center"/>
              <w:rPr>
                <w:sz w:val="10"/>
              </w:rPr>
            </w:pPr>
            <w:r w:rsidRPr="009160F2">
              <w:rPr>
                <w:sz w:val="10"/>
              </w:rPr>
              <w:t>BSD-3-Clause</w:t>
            </w:r>
          </w:p>
        </w:tc>
        <w:tc>
          <w:tcPr>
            <w:tcW w:w="3727" w:type="dxa"/>
            <w:shd w:val="clear" w:color="auto" w:fill="auto"/>
            <w:noWrap/>
            <w:hideMark/>
          </w:tcPr>
          <w:p w14:paraId="330391B4" w14:textId="77777777" w:rsidR="00391171" w:rsidRPr="009160F2" w:rsidRDefault="00391171" w:rsidP="008979D0">
            <w:pPr>
              <w:jc w:val="center"/>
              <w:rPr>
                <w:color w:val="0563C1"/>
                <w:sz w:val="10"/>
                <w:u w:val="single"/>
              </w:rPr>
            </w:pPr>
            <w:r w:rsidRPr="009160F2">
              <w:rPr>
                <w:color w:val="0563C1"/>
                <w:sz w:val="10"/>
                <w:u w:val="single"/>
              </w:rPr>
              <w:t>https://www.nuget.org/packages/NLog/4.2.3</w:t>
            </w:r>
          </w:p>
        </w:tc>
      </w:tr>
      <w:tr w:rsidR="00391171" w:rsidRPr="009160F2" w14:paraId="302EF5EE" w14:textId="77777777" w:rsidTr="008979D0">
        <w:trPr>
          <w:trHeight w:val="300"/>
          <w:jc w:val="center"/>
        </w:trPr>
        <w:tc>
          <w:tcPr>
            <w:tcW w:w="1553" w:type="dxa"/>
            <w:shd w:val="clear" w:color="auto" w:fill="auto"/>
            <w:noWrap/>
            <w:hideMark/>
          </w:tcPr>
          <w:p w14:paraId="3EF01DAB" w14:textId="77777777" w:rsidR="00391171" w:rsidRPr="009160F2" w:rsidRDefault="00391171" w:rsidP="008979D0">
            <w:pPr>
              <w:jc w:val="center"/>
              <w:rPr>
                <w:color w:val="000000"/>
                <w:sz w:val="10"/>
              </w:rPr>
            </w:pPr>
            <w:r w:rsidRPr="009160F2">
              <w:rPr>
                <w:color w:val="000000"/>
                <w:sz w:val="10"/>
              </w:rPr>
              <w:t>WebSocket4Net</w:t>
            </w:r>
          </w:p>
        </w:tc>
        <w:tc>
          <w:tcPr>
            <w:tcW w:w="668" w:type="dxa"/>
            <w:shd w:val="clear" w:color="auto" w:fill="auto"/>
            <w:noWrap/>
            <w:hideMark/>
          </w:tcPr>
          <w:p w14:paraId="1CAF0596" w14:textId="77777777" w:rsidR="00391171" w:rsidRPr="009160F2" w:rsidRDefault="00391171" w:rsidP="008979D0">
            <w:pPr>
              <w:jc w:val="center"/>
              <w:rPr>
                <w:color w:val="000000"/>
                <w:sz w:val="10"/>
              </w:rPr>
            </w:pPr>
            <w:r w:rsidRPr="009160F2">
              <w:rPr>
                <w:color w:val="000000"/>
                <w:sz w:val="10"/>
              </w:rPr>
              <w:t>0.14.1</w:t>
            </w:r>
          </w:p>
        </w:tc>
        <w:tc>
          <w:tcPr>
            <w:tcW w:w="683" w:type="dxa"/>
            <w:shd w:val="clear" w:color="auto" w:fill="auto"/>
            <w:noWrap/>
            <w:hideMark/>
          </w:tcPr>
          <w:p w14:paraId="01760484"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797F833" w14:textId="77777777" w:rsidR="00391171" w:rsidRPr="009160F2" w:rsidRDefault="00391171" w:rsidP="008979D0">
            <w:pPr>
              <w:jc w:val="center"/>
              <w:rPr>
                <w:color w:val="000000"/>
                <w:sz w:val="10"/>
              </w:rPr>
            </w:pPr>
          </w:p>
        </w:tc>
        <w:tc>
          <w:tcPr>
            <w:tcW w:w="721" w:type="dxa"/>
            <w:shd w:val="clear" w:color="auto" w:fill="auto"/>
            <w:noWrap/>
            <w:hideMark/>
          </w:tcPr>
          <w:p w14:paraId="0C19718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72430F3" w14:textId="77777777" w:rsidR="00391171" w:rsidRPr="009160F2" w:rsidRDefault="00391171" w:rsidP="008979D0">
            <w:pPr>
              <w:jc w:val="center"/>
              <w:rPr>
                <w:color w:val="000000"/>
                <w:sz w:val="10"/>
              </w:rPr>
            </w:pPr>
            <w:r w:rsidRPr="009160F2">
              <w:rPr>
                <w:color w:val="000000"/>
                <w:sz w:val="10"/>
              </w:rPr>
              <w:t>Apache-2.0</w:t>
            </w:r>
          </w:p>
        </w:tc>
        <w:tc>
          <w:tcPr>
            <w:tcW w:w="3727" w:type="dxa"/>
            <w:shd w:val="clear" w:color="auto" w:fill="auto"/>
            <w:noWrap/>
            <w:hideMark/>
          </w:tcPr>
          <w:p w14:paraId="5276BC9F" w14:textId="77777777" w:rsidR="00391171" w:rsidRPr="009160F2" w:rsidRDefault="00391171" w:rsidP="008979D0">
            <w:pPr>
              <w:jc w:val="center"/>
              <w:rPr>
                <w:color w:val="0563C1"/>
                <w:sz w:val="10"/>
                <w:u w:val="single"/>
              </w:rPr>
            </w:pPr>
            <w:r w:rsidRPr="009160F2">
              <w:rPr>
                <w:color w:val="0563C1"/>
                <w:sz w:val="10"/>
                <w:u w:val="single"/>
              </w:rPr>
              <w:t>https://www.nuget.org/packages/WebSocket4Net/</w:t>
            </w:r>
          </w:p>
        </w:tc>
      </w:tr>
      <w:tr w:rsidR="00391171" w:rsidRPr="009160F2" w14:paraId="2792898E" w14:textId="77777777" w:rsidTr="008979D0">
        <w:trPr>
          <w:trHeight w:val="315"/>
          <w:jc w:val="center"/>
        </w:trPr>
        <w:tc>
          <w:tcPr>
            <w:tcW w:w="1553" w:type="dxa"/>
            <w:shd w:val="clear" w:color="auto" w:fill="auto"/>
            <w:noWrap/>
            <w:hideMark/>
          </w:tcPr>
          <w:p w14:paraId="149D80F5" w14:textId="77777777" w:rsidR="00391171" w:rsidRPr="009160F2" w:rsidRDefault="00391171" w:rsidP="008979D0">
            <w:pPr>
              <w:jc w:val="center"/>
              <w:rPr>
                <w:color w:val="000000"/>
                <w:sz w:val="10"/>
              </w:rPr>
            </w:pPr>
            <w:r w:rsidRPr="009160F2">
              <w:rPr>
                <w:color w:val="000000"/>
                <w:sz w:val="10"/>
              </w:rPr>
              <w:t>JSON.NET</w:t>
            </w:r>
          </w:p>
        </w:tc>
        <w:tc>
          <w:tcPr>
            <w:tcW w:w="668" w:type="dxa"/>
            <w:shd w:val="clear" w:color="auto" w:fill="auto"/>
            <w:noWrap/>
            <w:hideMark/>
          </w:tcPr>
          <w:p w14:paraId="7968F424" w14:textId="77777777" w:rsidR="00391171" w:rsidRPr="009160F2" w:rsidRDefault="00391171" w:rsidP="008979D0">
            <w:pPr>
              <w:jc w:val="center"/>
              <w:rPr>
                <w:color w:val="000000"/>
                <w:sz w:val="10"/>
              </w:rPr>
            </w:pPr>
            <w:r w:rsidRPr="009160F2">
              <w:rPr>
                <w:color w:val="000000"/>
                <w:sz w:val="10"/>
              </w:rPr>
              <w:t>7.0.1</w:t>
            </w:r>
          </w:p>
        </w:tc>
        <w:tc>
          <w:tcPr>
            <w:tcW w:w="683" w:type="dxa"/>
            <w:shd w:val="clear" w:color="auto" w:fill="auto"/>
            <w:noWrap/>
            <w:hideMark/>
          </w:tcPr>
          <w:p w14:paraId="4A6B11AC"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891D26C" w14:textId="77777777" w:rsidR="00391171" w:rsidRPr="009160F2" w:rsidRDefault="00391171" w:rsidP="008979D0">
            <w:pPr>
              <w:jc w:val="center"/>
              <w:rPr>
                <w:color w:val="000000"/>
                <w:sz w:val="10"/>
              </w:rPr>
            </w:pPr>
          </w:p>
        </w:tc>
        <w:tc>
          <w:tcPr>
            <w:tcW w:w="721" w:type="dxa"/>
            <w:shd w:val="clear" w:color="auto" w:fill="auto"/>
            <w:noWrap/>
            <w:hideMark/>
          </w:tcPr>
          <w:p w14:paraId="5D423207"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F862A9B" w14:textId="77777777" w:rsidR="00391171" w:rsidRPr="009160F2" w:rsidRDefault="00391171" w:rsidP="008979D0">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691D6402" w14:textId="77777777" w:rsidR="00391171" w:rsidRPr="009160F2" w:rsidRDefault="00391171" w:rsidP="008979D0">
            <w:pPr>
              <w:jc w:val="center"/>
              <w:rPr>
                <w:color w:val="0563C1"/>
                <w:sz w:val="10"/>
                <w:u w:val="single"/>
              </w:rPr>
            </w:pPr>
            <w:r w:rsidRPr="009160F2">
              <w:rPr>
                <w:color w:val="0563C1"/>
                <w:sz w:val="10"/>
                <w:u w:val="single"/>
              </w:rPr>
              <w:t>https://www.nuget.org/packages/Newtonsoft.Json/7.0.1</w:t>
            </w:r>
          </w:p>
        </w:tc>
      </w:tr>
      <w:tr w:rsidR="00391171" w:rsidRPr="009160F2" w14:paraId="1FDD0976" w14:textId="77777777" w:rsidTr="008979D0">
        <w:trPr>
          <w:trHeight w:val="300"/>
          <w:jc w:val="center"/>
        </w:trPr>
        <w:tc>
          <w:tcPr>
            <w:tcW w:w="1553" w:type="dxa"/>
            <w:shd w:val="clear" w:color="auto" w:fill="auto"/>
            <w:noWrap/>
            <w:hideMark/>
          </w:tcPr>
          <w:p w14:paraId="3BB3C47C" w14:textId="77777777" w:rsidR="00391171" w:rsidRPr="009160F2" w:rsidRDefault="00391171" w:rsidP="008979D0">
            <w:pPr>
              <w:jc w:val="center"/>
              <w:rPr>
                <w:sz w:val="10"/>
              </w:rPr>
            </w:pPr>
            <w:r w:rsidRPr="009160F2">
              <w:rPr>
                <w:sz w:val="10"/>
              </w:rPr>
              <w:t>#</w:t>
            </w:r>
            <w:proofErr w:type="spellStart"/>
            <w:r w:rsidRPr="009160F2">
              <w:rPr>
                <w:sz w:val="10"/>
              </w:rPr>
              <w:t>Snmp</w:t>
            </w:r>
            <w:proofErr w:type="spellEnd"/>
            <w:r w:rsidRPr="009160F2">
              <w:rPr>
                <w:sz w:val="10"/>
              </w:rPr>
              <w:t xml:space="preserve"> Library</w:t>
            </w:r>
          </w:p>
        </w:tc>
        <w:tc>
          <w:tcPr>
            <w:tcW w:w="668" w:type="dxa"/>
            <w:shd w:val="clear" w:color="auto" w:fill="auto"/>
            <w:noWrap/>
            <w:hideMark/>
          </w:tcPr>
          <w:p w14:paraId="7A858FDA" w14:textId="77777777" w:rsidR="00391171" w:rsidRPr="009160F2" w:rsidRDefault="00391171" w:rsidP="008979D0">
            <w:pPr>
              <w:jc w:val="center"/>
              <w:rPr>
                <w:color w:val="000000"/>
                <w:sz w:val="10"/>
              </w:rPr>
            </w:pPr>
            <w:r w:rsidRPr="009160F2">
              <w:rPr>
                <w:color w:val="000000"/>
                <w:sz w:val="10"/>
              </w:rPr>
              <w:t>8.5.0.0</w:t>
            </w:r>
          </w:p>
        </w:tc>
        <w:tc>
          <w:tcPr>
            <w:tcW w:w="683" w:type="dxa"/>
            <w:shd w:val="clear" w:color="auto" w:fill="auto"/>
            <w:noWrap/>
            <w:hideMark/>
          </w:tcPr>
          <w:p w14:paraId="70EC90FC"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3E82F7E0" w14:textId="77777777" w:rsidR="00391171" w:rsidRPr="009160F2" w:rsidRDefault="00391171" w:rsidP="008979D0">
            <w:pPr>
              <w:jc w:val="center"/>
              <w:rPr>
                <w:color w:val="000000"/>
                <w:sz w:val="10"/>
              </w:rPr>
            </w:pPr>
          </w:p>
        </w:tc>
        <w:tc>
          <w:tcPr>
            <w:tcW w:w="721" w:type="dxa"/>
            <w:shd w:val="clear" w:color="auto" w:fill="auto"/>
            <w:noWrap/>
            <w:hideMark/>
          </w:tcPr>
          <w:p w14:paraId="416C2E9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E44CF2A"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60CC7CCF" w14:textId="77777777" w:rsidR="00391171" w:rsidRPr="009160F2" w:rsidRDefault="00391171" w:rsidP="008979D0">
            <w:pPr>
              <w:jc w:val="center"/>
              <w:rPr>
                <w:color w:val="0563C1"/>
                <w:sz w:val="10"/>
                <w:u w:val="single"/>
              </w:rPr>
            </w:pPr>
            <w:r w:rsidRPr="009160F2">
              <w:rPr>
                <w:color w:val="0563C1"/>
                <w:sz w:val="10"/>
                <w:u w:val="single"/>
              </w:rPr>
              <w:t>https://www.nuget.org/packages/Lextm.SharpSnmpLib/8.5.0</w:t>
            </w:r>
          </w:p>
        </w:tc>
      </w:tr>
      <w:tr w:rsidR="00391171" w:rsidRPr="009160F2" w14:paraId="3D185AF2" w14:textId="77777777" w:rsidTr="008979D0">
        <w:trPr>
          <w:trHeight w:val="300"/>
          <w:jc w:val="center"/>
        </w:trPr>
        <w:tc>
          <w:tcPr>
            <w:tcW w:w="1553" w:type="dxa"/>
            <w:shd w:val="clear" w:color="auto" w:fill="auto"/>
            <w:noWrap/>
            <w:hideMark/>
          </w:tcPr>
          <w:p w14:paraId="7DC0BBCB" w14:textId="77777777" w:rsidR="00391171" w:rsidRPr="009160F2" w:rsidRDefault="00391171" w:rsidP="008979D0">
            <w:pPr>
              <w:jc w:val="center"/>
              <w:rPr>
                <w:color w:val="000000"/>
                <w:sz w:val="10"/>
              </w:rPr>
            </w:pPr>
            <w:r w:rsidRPr="009160F2">
              <w:rPr>
                <w:color w:val="000000"/>
                <w:sz w:val="10"/>
              </w:rPr>
              <w:t>PJ-SIP</w:t>
            </w:r>
          </w:p>
        </w:tc>
        <w:tc>
          <w:tcPr>
            <w:tcW w:w="668" w:type="dxa"/>
            <w:shd w:val="clear" w:color="auto" w:fill="auto"/>
            <w:noWrap/>
            <w:hideMark/>
          </w:tcPr>
          <w:p w14:paraId="65F16955" w14:textId="77777777" w:rsidR="00391171" w:rsidRPr="009160F2" w:rsidRDefault="00391171" w:rsidP="008979D0">
            <w:pPr>
              <w:jc w:val="center"/>
              <w:rPr>
                <w:color w:val="000000"/>
                <w:sz w:val="10"/>
              </w:rPr>
            </w:pPr>
            <w:r w:rsidRPr="009160F2">
              <w:rPr>
                <w:color w:val="000000"/>
                <w:sz w:val="10"/>
              </w:rPr>
              <w:t>1.6</w:t>
            </w:r>
          </w:p>
        </w:tc>
        <w:tc>
          <w:tcPr>
            <w:tcW w:w="683" w:type="dxa"/>
            <w:shd w:val="clear" w:color="auto" w:fill="auto"/>
            <w:noWrap/>
            <w:hideMark/>
          </w:tcPr>
          <w:p w14:paraId="7962D53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F99A78B" w14:textId="77777777" w:rsidR="00391171" w:rsidRPr="009160F2" w:rsidRDefault="00391171" w:rsidP="008979D0">
            <w:pPr>
              <w:jc w:val="center"/>
              <w:rPr>
                <w:color w:val="000000"/>
                <w:sz w:val="10"/>
              </w:rPr>
            </w:pPr>
          </w:p>
        </w:tc>
        <w:tc>
          <w:tcPr>
            <w:tcW w:w="721" w:type="dxa"/>
            <w:shd w:val="clear" w:color="auto" w:fill="auto"/>
            <w:noWrap/>
            <w:hideMark/>
          </w:tcPr>
          <w:p w14:paraId="24BD6B5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1CAEAE1" w14:textId="77777777" w:rsidR="00391171" w:rsidRPr="009160F2" w:rsidRDefault="00391171" w:rsidP="008979D0">
            <w:pPr>
              <w:jc w:val="center"/>
              <w:rPr>
                <w:sz w:val="10"/>
              </w:rPr>
            </w:pPr>
            <w:r w:rsidRPr="009160F2">
              <w:rPr>
                <w:sz w:val="10"/>
              </w:rPr>
              <w:t>GPL v2.0</w:t>
            </w:r>
          </w:p>
        </w:tc>
        <w:tc>
          <w:tcPr>
            <w:tcW w:w="3727" w:type="dxa"/>
            <w:shd w:val="clear" w:color="auto" w:fill="auto"/>
            <w:noWrap/>
            <w:hideMark/>
          </w:tcPr>
          <w:p w14:paraId="30A17528" w14:textId="670C9888" w:rsidR="00391171" w:rsidRPr="009160F2" w:rsidRDefault="002B6CA5" w:rsidP="008979D0">
            <w:pPr>
              <w:jc w:val="center"/>
              <w:rPr>
                <w:color w:val="0563C1"/>
                <w:sz w:val="10"/>
                <w:u w:val="single"/>
              </w:rPr>
            </w:pPr>
            <w:hyperlink r:id="rId26" w:history="1">
              <w:r w:rsidR="00391171" w:rsidRPr="009160F2">
                <w:rPr>
                  <w:color w:val="0563C1"/>
                  <w:sz w:val="10"/>
                  <w:u w:val="single"/>
                </w:rPr>
                <w:t>http://www.pjsip.org/download.htm</w:t>
              </w:r>
            </w:hyperlink>
          </w:p>
        </w:tc>
      </w:tr>
      <w:tr w:rsidR="00391171" w:rsidRPr="009160F2" w14:paraId="7868FAEC" w14:textId="77777777" w:rsidTr="008979D0">
        <w:trPr>
          <w:trHeight w:val="300"/>
          <w:jc w:val="center"/>
        </w:trPr>
        <w:tc>
          <w:tcPr>
            <w:tcW w:w="1553" w:type="dxa"/>
            <w:shd w:val="clear" w:color="auto" w:fill="auto"/>
            <w:noWrap/>
            <w:hideMark/>
          </w:tcPr>
          <w:p w14:paraId="6A65C077" w14:textId="77777777" w:rsidR="00391171" w:rsidRPr="009160F2" w:rsidRDefault="00391171" w:rsidP="008979D0">
            <w:pPr>
              <w:jc w:val="center"/>
              <w:rPr>
                <w:color w:val="000000"/>
                <w:sz w:val="10"/>
              </w:rPr>
            </w:pPr>
            <w:r w:rsidRPr="009160F2">
              <w:rPr>
                <w:color w:val="000000"/>
                <w:sz w:val="10"/>
              </w:rPr>
              <w:t xml:space="preserve">Spread </w:t>
            </w:r>
            <w:proofErr w:type="spellStart"/>
            <w:r w:rsidRPr="009160F2">
              <w:rPr>
                <w:color w:val="000000"/>
                <w:sz w:val="10"/>
              </w:rPr>
              <w:t>toolkit</w:t>
            </w:r>
            <w:proofErr w:type="spellEnd"/>
          </w:p>
        </w:tc>
        <w:tc>
          <w:tcPr>
            <w:tcW w:w="668" w:type="dxa"/>
            <w:shd w:val="clear" w:color="auto" w:fill="auto"/>
            <w:noWrap/>
            <w:hideMark/>
          </w:tcPr>
          <w:p w14:paraId="5C958B2B" w14:textId="77777777" w:rsidR="00391171" w:rsidRPr="009160F2" w:rsidRDefault="00391171" w:rsidP="008979D0">
            <w:pPr>
              <w:jc w:val="center"/>
              <w:rPr>
                <w:color w:val="000000"/>
                <w:sz w:val="10"/>
              </w:rPr>
            </w:pPr>
            <w:r w:rsidRPr="009160F2">
              <w:rPr>
                <w:color w:val="000000"/>
                <w:sz w:val="10"/>
              </w:rPr>
              <w:t>4.4.0</w:t>
            </w:r>
          </w:p>
        </w:tc>
        <w:tc>
          <w:tcPr>
            <w:tcW w:w="683" w:type="dxa"/>
            <w:shd w:val="clear" w:color="auto" w:fill="auto"/>
            <w:noWrap/>
            <w:hideMark/>
          </w:tcPr>
          <w:p w14:paraId="7008C6B6"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BBC2902" w14:textId="77777777" w:rsidR="00391171" w:rsidRPr="009160F2" w:rsidRDefault="00391171" w:rsidP="008979D0">
            <w:pPr>
              <w:jc w:val="center"/>
              <w:rPr>
                <w:color w:val="000000"/>
                <w:sz w:val="10"/>
              </w:rPr>
            </w:pPr>
          </w:p>
        </w:tc>
        <w:tc>
          <w:tcPr>
            <w:tcW w:w="721" w:type="dxa"/>
            <w:shd w:val="clear" w:color="auto" w:fill="auto"/>
            <w:noWrap/>
            <w:hideMark/>
          </w:tcPr>
          <w:p w14:paraId="1C7DF2FE"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6DFB5C5" w14:textId="77777777" w:rsidR="00391171" w:rsidRPr="009160F2" w:rsidRDefault="00391171" w:rsidP="008979D0">
            <w:pPr>
              <w:jc w:val="center"/>
              <w:rPr>
                <w:color w:val="000000"/>
                <w:sz w:val="10"/>
              </w:rPr>
            </w:pPr>
            <w:r w:rsidRPr="009160F2">
              <w:rPr>
                <w:color w:val="000000"/>
                <w:sz w:val="10"/>
              </w:rPr>
              <w:t>Spread Open-</w:t>
            </w:r>
            <w:proofErr w:type="spellStart"/>
            <w:r w:rsidRPr="009160F2">
              <w:rPr>
                <w:color w:val="000000"/>
                <w:sz w:val="10"/>
              </w:rPr>
              <w:t>Source</w:t>
            </w:r>
            <w:proofErr w:type="spellEnd"/>
          </w:p>
        </w:tc>
        <w:tc>
          <w:tcPr>
            <w:tcW w:w="3727" w:type="dxa"/>
            <w:shd w:val="clear" w:color="auto" w:fill="auto"/>
            <w:noWrap/>
            <w:hideMark/>
          </w:tcPr>
          <w:p w14:paraId="6F4D0295" w14:textId="69449749" w:rsidR="00391171" w:rsidRPr="009160F2" w:rsidRDefault="002B6CA5" w:rsidP="008979D0">
            <w:pPr>
              <w:jc w:val="center"/>
              <w:rPr>
                <w:color w:val="0563C1"/>
                <w:sz w:val="10"/>
                <w:u w:val="single"/>
              </w:rPr>
            </w:pPr>
            <w:hyperlink r:id="rId27" w:history="1">
              <w:r w:rsidR="00391171" w:rsidRPr="009160F2">
                <w:rPr>
                  <w:color w:val="0563C1"/>
                  <w:sz w:val="10"/>
                  <w:u w:val="single"/>
                </w:rPr>
                <w:t xml:space="preserve">http://www.spread.org/download.html </w:t>
              </w:r>
            </w:hyperlink>
          </w:p>
        </w:tc>
      </w:tr>
      <w:tr w:rsidR="00391171" w:rsidRPr="009160F2" w14:paraId="30401C4F" w14:textId="77777777" w:rsidTr="008979D0">
        <w:trPr>
          <w:trHeight w:val="300"/>
          <w:jc w:val="center"/>
        </w:trPr>
        <w:tc>
          <w:tcPr>
            <w:tcW w:w="1553" w:type="dxa"/>
            <w:shd w:val="clear" w:color="auto" w:fill="auto"/>
            <w:noWrap/>
            <w:hideMark/>
          </w:tcPr>
          <w:p w14:paraId="6E6F260B" w14:textId="77777777" w:rsidR="00391171" w:rsidRPr="009160F2" w:rsidRDefault="00391171" w:rsidP="008979D0">
            <w:pPr>
              <w:jc w:val="center"/>
              <w:rPr>
                <w:color w:val="000000"/>
                <w:sz w:val="10"/>
              </w:rPr>
            </w:pPr>
            <w:r w:rsidRPr="009160F2">
              <w:rPr>
                <w:color w:val="000000"/>
                <w:sz w:val="10"/>
              </w:rPr>
              <w:t>ASIO</w:t>
            </w:r>
          </w:p>
        </w:tc>
        <w:tc>
          <w:tcPr>
            <w:tcW w:w="668" w:type="dxa"/>
            <w:shd w:val="clear" w:color="auto" w:fill="auto"/>
            <w:noWrap/>
            <w:hideMark/>
          </w:tcPr>
          <w:p w14:paraId="39136D02" w14:textId="77777777" w:rsidR="00391171" w:rsidRPr="009160F2" w:rsidRDefault="00391171" w:rsidP="008979D0">
            <w:pPr>
              <w:jc w:val="center"/>
              <w:rPr>
                <w:color w:val="000000"/>
                <w:sz w:val="10"/>
              </w:rPr>
            </w:pPr>
            <w:r w:rsidRPr="009160F2">
              <w:rPr>
                <w:color w:val="000000"/>
                <w:sz w:val="10"/>
              </w:rPr>
              <w:t>2.10</w:t>
            </w:r>
          </w:p>
        </w:tc>
        <w:tc>
          <w:tcPr>
            <w:tcW w:w="683" w:type="dxa"/>
            <w:shd w:val="clear" w:color="auto" w:fill="auto"/>
            <w:noWrap/>
            <w:hideMark/>
          </w:tcPr>
          <w:p w14:paraId="3949A6B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98C9A48" w14:textId="77777777" w:rsidR="00391171" w:rsidRPr="009160F2" w:rsidRDefault="00391171" w:rsidP="008979D0">
            <w:pPr>
              <w:jc w:val="center"/>
              <w:rPr>
                <w:color w:val="000000"/>
                <w:sz w:val="10"/>
              </w:rPr>
            </w:pPr>
          </w:p>
        </w:tc>
        <w:tc>
          <w:tcPr>
            <w:tcW w:w="721" w:type="dxa"/>
            <w:shd w:val="clear" w:color="auto" w:fill="auto"/>
            <w:noWrap/>
            <w:hideMark/>
          </w:tcPr>
          <w:p w14:paraId="0207AF07"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BD23E1C" w14:textId="77777777" w:rsidR="00391171" w:rsidRPr="009160F2" w:rsidRDefault="00391171" w:rsidP="008979D0">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4BA5BC92" w14:textId="076CAB5B" w:rsidR="00391171" w:rsidRPr="009160F2" w:rsidRDefault="002B6CA5" w:rsidP="008979D0">
            <w:pPr>
              <w:jc w:val="center"/>
              <w:rPr>
                <w:color w:val="0563C1"/>
                <w:sz w:val="10"/>
                <w:u w:val="single"/>
              </w:rPr>
            </w:pPr>
            <w:hyperlink r:id="rId28" w:history="1">
              <w:r w:rsidR="00391171" w:rsidRPr="009160F2">
                <w:rPr>
                  <w:color w:val="0563C1"/>
                  <w:sz w:val="10"/>
                  <w:u w:val="single"/>
                </w:rPr>
                <w:t>http://www.asio4all.com/</w:t>
              </w:r>
            </w:hyperlink>
          </w:p>
        </w:tc>
      </w:tr>
      <w:tr w:rsidR="00391171" w:rsidRPr="009160F2" w14:paraId="271EAA1C" w14:textId="77777777" w:rsidTr="008979D0">
        <w:trPr>
          <w:trHeight w:val="300"/>
          <w:jc w:val="center"/>
        </w:trPr>
        <w:tc>
          <w:tcPr>
            <w:tcW w:w="1553" w:type="dxa"/>
            <w:shd w:val="clear" w:color="auto" w:fill="auto"/>
            <w:noWrap/>
            <w:hideMark/>
          </w:tcPr>
          <w:p w14:paraId="268AD26D" w14:textId="77777777" w:rsidR="00391171" w:rsidRPr="009160F2" w:rsidRDefault="00391171" w:rsidP="008979D0">
            <w:pPr>
              <w:jc w:val="center"/>
              <w:rPr>
                <w:color w:val="000000"/>
                <w:sz w:val="10"/>
              </w:rPr>
            </w:pPr>
            <w:r w:rsidRPr="009160F2">
              <w:rPr>
                <w:color w:val="000000"/>
                <w:sz w:val="10"/>
              </w:rPr>
              <w:t>NLOG</w:t>
            </w:r>
          </w:p>
        </w:tc>
        <w:tc>
          <w:tcPr>
            <w:tcW w:w="668" w:type="dxa"/>
            <w:shd w:val="clear" w:color="auto" w:fill="auto"/>
            <w:noWrap/>
            <w:hideMark/>
          </w:tcPr>
          <w:p w14:paraId="36B75D44" w14:textId="77777777" w:rsidR="00391171" w:rsidRPr="009160F2" w:rsidRDefault="00391171" w:rsidP="008979D0">
            <w:pPr>
              <w:jc w:val="center"/>
              <w:rPr>
                <w:color w:val="000000"/>
                <w:sz w:val="10"/>
              </w:rPr>
            </w:pPr>
            <w:r w:rsidRPr="009160F2">
              <w:rPr>
                <w:color w:val="000000"/>
                <w:sz w:val="10"/>
              </w:rPr>
              <w:t>3.1.0.0</w:t>
            </w:r>
          </w:p>
        </w:tc>
        <w:tc>
          <w:tcPr>
            <w:tcW w:w="683" w:type="dxa"/>
            <w:shd w:val="clear" w:color="auto" w:fill="auto"/>
            <w:noWrap/>
            <w:hideMark/>
          </w:tcPr>
          <w:p w14:paraId="3381BFFD"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3AF0EED" w14:textId="77777777" w:rsidR="00391171" w:rsidRPr="009160F2" w:rsidRDefault="00391171" w:rsidP="008979D0">
            <w:pPr>
              <w:jc w:val="center"/>
              <w:rPr>
                <w:color w:val="000000"/>
                <w:sz w:val="10"/>
              </w:rPr>
            </w:pPr>
          </w:p>
        </w:tc>
        <w:tc>
          <w:tcPr>
            <w:tcW w:w="721" w:type="dxa"/>
            <w:shd w:val="clear" w:color="auto" w:fill="auto"/>
            <w:noWrap/>
            <w:hideMark/>
          </w:tcPr>
          <w:p w14:paraId="3DDC4E8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7BE3065" w14:textId="77777777" w:rsidR="00391171" w:rsidRPr="009160F2" w:rsidRDefault="00391171" w:rsidP="008979D0">
            <w:pPr>
              <w:jc w:val="center"/>
              <w:rPr>
                <w:sz w:val="10"/>
              </w:rPr>
            </w:pPr>
            <w:r w:rsidRPr="009160F2">
              <w:rPr>
                <w:sz w:val="10"/>
              </w:rPr>
              <w:t>BSD-3-Clause</w:t>
            </w:r>
          </w:p>
        </w:tc>
        <w:tc>
          <w:tcPr>
            <w:tcW w:w="3727" w:type="dxa"/>
            <w:shd w:val="clear" w:color="auto" w:fill="auto"/>
            <w:noWrap/>
            <w:hideMark/>
          </w:tcPr>
          <w:p w14:paraId="66535CDE" w14:textId="77777777" w:rsidR="00391171" w:rsidRPr="009160F2" w:rsidRDefault="00391171" w:rsidP="008979D0">
            <w:pPr>
              <w:jc w:val="center"/>
              <w:rPr>
                <w:color w:val="0563C1"/>
                <w:sz w:val="10"/>
                <w:u w:val="single"/>
              </w:rPr>
            </w:pPr>
            <w:r w:rsidRPr="009160F2">
              <w:rPr>
                <w:color w:val="0563C1"/>
                <w:sz w:val="10"/>
                <w:u w:val="single"/>
              </w:rPr>
              <w:t>https://www.nuget.org/packages/NLog/3.1.0</w:t>
            </w:r>
          </w:p>
        </w:tc>
      </w:tr>
      <w:tr w:rsidR="00391171" w:rsidRPr="009160F2" w14:paraId="3EB123B9" w14:textId="77777777" w:rsidTr="008979D0">
        <w:trPr>
          <w:trHeight w:val="315"/>
          <w:jc w:val="center"/>
        </w:trPr>
        <w:tc>
          <w:tcPr>
            <w:tcW w:w="1553" w:type="dxa"/>
            <w:shd w:val="clear" w:color="auto" w:fill="auto"/>
            <w:noWrap/>
            <w:hideMark/>
          </w:tcPr>
          <w:p w14:paraId="5E70B881" w14:textId="77777777" w:rsidR="00391171" w:rsidRPr="009160F2" w:rsidRDefault="00391171" w:rsidP="008979D0">
            <w:pPr>
              <w:jc w:val="center"/>
              <w:rPr>
                <w:color w:val="000000"/>
                <w:sz w:val="10"/>
              </w:rPr>
            </w:pPr>
            <w:r w:rsidRPr="009160F2">
              <w:rPr>
                <w:color w:val="000000"/>
                <w:sz w:val="10"/>
              </w:rPr>
              <w:t>JSON.NET</w:t>
            </w:r>
          </w:p>
        </w:tc>
        <w:tc>
          <w:tcPr>
            <w:tcW w:w="668" w:type="dxa"/>
            <w:shd w:val="clear" w:color="auto" w:fill="auto"/>
            <w:noWrap/>
            <w:hideMark/>
          </w:tcPr>
          <w:p w14:paraId="25631FE1" w14:textId="77777777" w:rsidR="00391171" w:rsidRPr="009160F2" w:rsidRDefault="00391171" w:rsidP="008979D0">
            <w:pPr>
              <w:jc w:val="center"/>
              <w:rPr>
                <w:color w:val="000000"/>
                <w:sz w:val="10"/>
              </w:rPr>
            </w:pPr>
            <w:r w:rsidRPr="009160F2">
              <w:rPr>
                <w:color w:val="000000"/>
                <w:sz w:val="10"/>
              </w:rPr>
              <w:t>8.0.2</w:t>
            </w:r>
          </w:p>
        </w:tc>
        <w:tc>
          <w:tcPr>
            <w:tcW w:w="683" w:type="dxa"/>
            <w:shd w:val="clear" w:color="auto" w:fill="auto"/>
            <w:noWrap/>
            <w:hideMark/>
          </w:tcPr>
          <w:p w14:paraId="66CACD9B"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D3EAF78" w14:textId="77777777" w:rsidR="00391171" w:rsidRPr="009160F2" w:rsidRDefault="00391171" w:rsidP="008979D0">
            <w:pPr>
              <w:jc w:val="center"/>
              <w:rPr>
                <w:color w:val="000000"/>
                <w:sz w:val="10"/>
              </w:rPr>
            </w:pPr>
          </w:p>
        </w:tc>
        <w:tc>
          <w:tcPr>
            <w:tcW w:w="721" w:type="dxa"/>
            <w:shd w:val="clear" w:color="auto" w:fill="auto"/>
            <w:noWrap/>
            <w:hideMark/>
          </w:tcPr>
          <w:p w14:paraId="38DE413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179DFA2" w14:textId="77777777" w:rsidR="00391171" w:rsidRPr="009160F2" w:rsidRDefault="00391171" w:rsidP="008979D0">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7B852A35" w14:textId="77777777" w:rsidR="00391171" w:rsidRPr="009160F2" w:rsidRDefault="00391171" w:rsidP="008979D0">
            <w:pPr>
              <w:jc w:val="center"/>
              <w:rPr>
                <w:color w:val="0563C1"/>
                <w:sz w:val="10"/>
                <w:u w:val="single"/>
              </w:rPr>
            </w:pPr>
            <w:r w:rsidRPr="009160F2">
              <w:rPr>
                <w:color w:val="0563C1"/>
                <w:sz w:val="10"/>
                <w:u w:val="single"/>
              </w:rPr>
              <w:t>https://www.nuget.org/packages/Newtonsoft.Json/8.0.2</w:t>
            </w:r>
          </w:p>
        </w:tc>
      </w:tr>
      <w:tr w:rsidR="00391171" w:rsidRPr="009160F2" w14:paraId="3C6F0463" w14:textId="77777777" w:rsidTr="008979D0">
        <w:trPr>
          <w:trHeight w:val="300"/>
          <w:jc w:val="center"/>
        </w:trPr>
        <w:tc>
          <w:tcPr>
            <w:tcW w:w="1553" w:type="dxa"/>
            <w:shd w:val="clear" w:color="auto" w:fill="auto"/>
            <w:noWrap/>
            <w:hideMark/>
          </w:tcPr>
          <w:p w14:paraId="2CB43C69" w14:textId="77777777" w:rsidR="00391171" w:rsidRPr="009160F2" w:rsidRDefault="00391171" w:rsidP="008979D0">
            <w:pPr>
              <w:jc w:val="center"/>
              <w:rPr>
                <w:color w:val="000000"/>
                <w:sz w:val="10"/>
              </w:rPr>
            </w:pPr>
            <w:r w:rsidRPr="009160F2">
              <w:rPr>
                <w:color w:val="000000"/>
                <w:sz w:val="10"/>
              </w:rPr>
              <w:t>#</w:t>
            </w:r>
            <w:proofErr w:type="spellStart"/>
            <w:r w:rsidRPr="009160F2">
              <w:rPr>
                <w:color w:val="000000"/>
                <w:sz w:val="10"/>
              </w:rPr>
              <w:t>Snmp</w:t>
            </w:r>
            <w:proofErr w:type="spellEnd"/>
            <w:r w:rsidRPr="009160F2">
              <w:rPr>
                <w:color w:val="000000"/>
                <w:sz w:val="10"/>
              </w:rPr>
              <w:t xml:space="preserve"> Library</w:t>
            </w:r>
          </w:p>
        </w:tc>
        <w:tc>
          <w:tcPr>
            <w:tcW w:w="668" w:type="dxa"/>
            <w:shd w:val="clear" w:color="auto" w:fill="auto"/>
            <w:noWrap/>
            <w:hideMark/>
          </w:tcPr>
          <w:p w14:paraId="197E5792" w14:textId="77777777" w:rsidR="00391171" w:rsidRPr="009160F2" w:rsidRDefault="00391171" w:rsidP="008979D0">
            <w:pPr>
              <w:jc w:val="center"/>
              <w:rPr>
                <w:color w:val="000000"/>
                <w:sz w:val="10"/>
              </w:rPr>
            </w:pPr>
            <w:r w:rsidRPr="009160F2">
              <w:rPr>
                <w:color w:val="000000"/>
                <w:sz w:val="10"/>
              </w:rPr>
              <w:t>7.0.0.1</w:t>
            </w:r>
          </w:p>
        </w:tc>
        <w:tc>
          <w:tcPr>
            <w:tcW w:w="683" w:type="dxa"/>
            <w:shd w:val="clear" w:color="auto" w:fill="auto"/>
            <w:noWrap/>
            <w:hideMark/>
          </w:tcPr>
          <w:p w14:paraId="1EF2443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4F2F08EE" w14:textId="77777777" w:rsidR="00391171" w:rsidRPr="009160F2" w:rsidRDefault="00391171" w:rsidP="008979D0">
            <w:pPr>
              <w:jc w:val="center"/>
              <w:rPr>
                <w:color w:val="000000"/>
                <w:sz w:val="10"/>
              </w:rPr>
            </w:pPr>
          </w:p>
        </w:tc>
        <w:tc>
          <w:tcPr>
            <w:tcW w:w="721" w:type="dxa"/>
            <w:shd w:val="clear" w:color="auto" w:fill="auto"/>
            <w:noWrap/>
            <w:hideMark/>
          </w:tcPr>
          <w:p w14:paraId="5A767956"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E19C125"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0D13674F" w14:textId="77777777" w:rsidR="00391171" w:rsidRPr="009160F2" w:rsidRDefault="00391171" w:rsidP="008979D0">
            <w:pPr>
              <w:jc w:val="center"/>
              <w:rPr>
                <w:color w:val="0563C1"/>
                <w:sz w:val="10"/>
                <w:u w:val="single"/>
              </w:rPr>
            </w:pPr>
            <w:r w:rsidRPr="009160F2">
              <w:rPr>
                <w:color w:val="0563C1"/>
                <w:sz w:val="10"/>
                <w:u w:val="single"/>
              </w:rPr>
              <w:t>https://www.nuget.org/packages/Lextm.SharpSnmpLib/7.0.0.2</w:t>
            </w:r>
          </w:p>
        </w:tc>
      </w:tr>
      <w:tr w:rsidR="00391171" w:rsidRPr="009160F2" w14:paraId="7EB64765" w14:textId="77777777" w:rsidTr="008979D0">
        <w:trPr>
          <w:trHeight w:val="300"/>
          <w:jc w:val="center"/>
        </w:trPr>
        <w:tc>
          <w:tcPr>
            <w:tcW w:w="1553" w:type="dxa"/>
            <w:shd w:val="clear" w:color="auto" w:fill="auto"/>
            <w:noWrap/>
            <w:hideMark/>
          </w:tcPr>
          <w:p w14:paraId="0A0816C5" w14:textId="77777777" w:rsidR="00391171" w:rsidRPr="009160F2" w:rsidRDefault="00391171" w:rsidP="008979D0">
            <w:pPr>
              <w:jc w:val="center"/>
              <w:rPr>
                <w:color w:val="000000"/>
                <w:sz w:val="10"/>
              </w:rPr>
            </w:pPr>
            <w:proofErr w:type="spellStart"/>
            <w:r w:rsidRPr="009160F2">
              <w:rPr>
                <w:color w:val="000000"/>
                <w:sz w:val="10"/>
              </w:rPr>
              <w:t>INI.Parser</w:t>
            </w:r>
            <w:proofErr w:type="spellEnd"/>
          </w:p>
        </w:tc>
        <w:tc>
          <w:tcPr>
            <w:tcW w:w="668" w:type="dxa"/>
            <w:shd w:val="clear" w:color="auto" w:fill="auto"/>
            <w:noWrap/>
            <w:hideMark/>
          </w:tcPr>
          <w:p w14:paraId="735E3E02" w14:textId="77777777" w:rsidR="00391171" w:rsidRPr="009160F2" w:rsidRDefault="00391171" w:rsidP="008979D0">
            <w:pPr>
              <w:jc w:val="center"/>
              <w:rPr>
                <w:color w:val="000000"/>
                <w:sz w:val="10"/>
              </w:rPr>
            </w:pPr>
            <w:r w:rsidRPr="009160F2">
              <w:rPr>
                <w:color w:val="000000"/>
                <w:sz w:val="10"/>
              </w:rPr>
              <w:t>2.3.0</w:t>
            </w:r>
          </w:p>
        </w:tc>
        <w:tc>
          <w:tcPr>
            <w:tcW w:w="683" w:type="dxa"/>
            <w:shd w:val="clear" w:color="auto" w:fill="auto"/>
            <w:noWrap/>
            <w:hideMark/>
          </w:tcPr>
          <w:p w14:paraId="017DC6A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13A5B6B" w14:textId="77777777" w:rsidR="00391171" w:rsidRPr="009160F2" w:rsidRDefault="00391171" w:rsidP="008979D0">
            <w:pPr>
              <w:jc w:val="center"/>
              <w:rPr>
                <w:color w:val="000000"/>
                <w:sz w:val="10"/>
              </w:rPr>
            </w:pPr>
          </w:p>
        </w:tc>
        <w:tc>
          <w:tcPr>
            <w:tcW w:w="721" w:type="dxa"/>
            <w:shd w:val="clear" w:color="auto" w:fill="auto"/>
            <w:noWrap/>
            <w:hideMark/>
          </w:tcPr>
          <w:p w14:paraId="46D1E98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DF95E59"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62A568E7" w14:textId="77777777" w:rsidR="00391171" w:rsidRPr="009160F2" w:rsidRDefault="00391171" w:rsidP="008979D0">
            <w:pPr>
              <w:jc w:val="center"/>
              <w:rPr>
                <w:color w:val="0563C1"/>
                <w:sz w:val="10"/>
                <w:u w:val="single"/>
              </w:rPr>
            </w:pPr>
            <w:r w:rsidRPr="009160F2">
              <w:rPr>
                <w:color w:val="0563C1"/>
                <w:sz w:val="10"/>
                <w:u w:val="single"/>
              </w:rPr>
              <w:t>https://www.nuget.org/packages/ini-parser/2.3.0</w:t>
            </w:r>
          </w:p>
        </w:tc>
      </w:tr>
      <w:tr w:rsidR="00391171" w:rsidRPr="009160F2" w14:paraId="41ECFCAE" w14:textId="77777777" w:rsidTr="008979D0">
        <w:trPr>
          <w:trHeight w:val="300"/>
          <w:jc w:val="center"/>
        </w:trPr>
        <w:tc>
          <w:tcPr>
            <w:tcW w:w="1553" w:type="dxa"/>
            <w:shd w:val="clear" w:color="auto" w:fill="auto"/>
            <w:noWrap/>
            <w:hideMark/>
          </w:tcPr>
          <w:p w14:paraId="31DDF9F5" w14:textId="77777777" w:rsidR="00391171" w:rsidRPr="009160F2" w:rsidRDefault="00391171" w:rsidP="008979D0">
            <w:pPr>
              <w:jc w:val="center"/>
              <w:rPr>
                <w:color w:val="000000"/>
                <w:sz w:val="10"/>
              </w:rPr>
            </w:pPr>
            <w:proofErr w:type="spellStart"/>
            <w:r w:rsidRPr="009160F2">
              <w:rPr>
                <w:color w:val="000000"/>
                <w:sz w:val="10"/>
              </w:rPr>
              <w:t>Naudio</w:t>
            </w:r>
            <w:proofErr w:type="spellEnd"/>
          </w:p>
        </w:tc>
        <w:tc>
          <w:tcPr>
            <w:tcW w:w="668" w:type="dxa"/>
            <w:shd w:val="clear" w:color="auto" w:fill="auto"/>
            <w:noWrap/>
            <w:hideMark/>
          </w:tcPr>
          <w:p w14:paraId="2BCB070B" w14:textId="77777777" w:rsidR="00391171" w:rsidRPr="009160F2" w:rsidRDefault="00391171" w:rsidP="008979D0">
            <w:pPr>
              <w:jc w:val="center"/>
              <w:rPr>
                <w:color w:val="000000"/>
                <w:sz w:val="10"/>
              </w:rPr>
            </w:pPr>
            <w:r w:rsidRPr="009160F2">
              <w:rPr>
                <w:color w:val="000000"/>
                <w:sz w:val="10"/>
              </w:rPr>
              <w:t>1.7.3</w:t>
            </w:r>
          </w:p>
        </w:tc>
        <w:tc>
          <w:tcPr>
            <w:tcW w:w="683" w:type="dxa"/>
            <w:shd w:val="clear" w:color="auto" w:fill="auto"/>
            <w:noWrap/>
            <w:hideMark/>
          </w:tcPr>
          <w:p w14:paraId="26D9FF1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41B39B9" w14:textId="77777777" w:rsidR="00391171" w:rsidRPr="009160F2" w:rsidRDefault="00391171" w:rsidP="008979D0">
            <w:pPr>
              <w:jc w:val="center"/>
              <w:rPr>
                <w:color w:val="000000"/>
                <w:sz w:val="10"/>
              </w:rPr>
            </w:pPr>
          </w:p>
        </w:tc>
        <w:tc>
          <w:tcPr>
            <w:tcW w:w="721" w:type="dxa"/>
            <w:shd w:val="clear" w:color="auto" w:fill="auto"/>
            <w:noWrap/>
            <w:hideMark/>
          </w:tcPr>
          <w:p w14:paraId="73821C0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17B71F2" w14:textId="77777777" w:rsidR="00391171" w:rsidRPr="009160F2" w:rsidRDefault="00391171" w:rsidP="008979D0">
            <w:pPr>
              <w:jc w:val="center"/>
              <w:rPr>
                <w:color w:val="000000"/>
                <w:sz w:val="10"/>
              </w:rPr>
            </w:pPr>
            <w:r w:rsidRPr="009160F2">
              <w:rPr>
                <w:color w:val="000000"/>
                <w:sz w:val="10"/>
              </w:rPr>
              <w:t>MS-PL</w:t>
            </w:r>
          </w:p>
        </w:tc>
        <w:tc>
          <w:tcPr>
            <w:tcW w:w="3727" w:type="dxa"/>
            <w:shd w:val="clear" w:color="auto" w:fill="auto"/>
            <w:noWrap/>
            <w:hideMark/>
          </w:tcPr>
          <w:p w14:paraId="57CF2C8D" w14:textId="77777777" w:rsidR="00391171" w:rsidRPr="009160F2" w:rsidRDefault="00391171" w:rsidP="008979D0">
            <w:pPr>
              <w:jc w:val="center"/>
              <w:rPr>
                <w:color w:val="0563C1"/>
                <w:sz w:val="10"/>
                <w:u w:val="single"/>
              </w:rPr>
            </w:pPr>
            <w:r w:rsidRPr="009160F2">
              <w:rPr>
                <w:color w:val="0563C1"/>
                <w:sz w:val="10"/>
                <w:u w:val="single"/>
              </w:rPr>
              <w:t>https://www.nuget.org/packages/NAudio/1.7.3</w:t>
            </w:r>
          </w:p>
        </w:tc>
      </w:tr>
      <w:tr w:rsidR="00391171" w:rsidRPr="009160F2" w14:paraId="52EFCFB1" w14:textId="77777777" w:rsidTr="008979D0">
        <w:trPr>
          <w:trHeight w:val="300"/>
          <w:jc w:val="center"/>
        </w:trPr>
        <w:tc>
          <w:tcPr>
            <w:tcW w:w="1553" w:type="dxa"/>
            <w:shd w:val="clear" w:color="auto" w:fill="auto"/>
            <w:noWrap/>
            <w:hideMark/>
          </w:tcPr>
          <w:p w14:paraId="3BA688C9" w14:textId="77777777" w:rsidR="00391171" w:rsidRPr="009160F2" w:rsidRDefault="00391171" w:rsidP="008979D0">
            <w:pPr>
              <w:jc w:val="center"/>
              <w:rPr>
                <w:color w:val="000000"/>
                <w:sz w:val="10"/>
              </w:rPr>
            </w:pPr>
            <w:r w:rsidRPr="009160F2">
              <w:rPr>
                <w:color w:val="000000"/>
                <w:sz w:val="10"/>
              </w:rPr>
              <w:t xml:space="preserve">S.O. </w:t>
            </w:r>
            <w:proofErr w:type="spellStart"/>
            <w:r w:rsidRPr="009160F2">
              <w:rPr>
                <w:color w:val="000000"/>
                <w:sz w:val="10"/>
              </w:rPr>
              <w:t>Yellow</w:t>
            </w:r>
            <w:proofErr w:type="spellEnd"/>
            <w:r w:rsidRPr="009160F2">
              <w:rPr>
                <w:color w:val="000000"/>
                <w:sz w:val="10"/>
              </w:rPr>
              <w:t xml:space="preserve"> </w:t>
            </w:r>
            <w:proofErr w:type="spellStart"/>
            <w:r w:rsidRPr="009160F2">
              <w:rPr>
                <w:color w:val="000000"/>
                <w:sz w:val="10"/>
              </w:rPr>
              <w:t>Dog</w:t>
            </w:r>
            <w:proofErr w:type="spellEnd"/>
          </w:p>
        </w:tc>
        <w:tc>
          <w:tcPr>
            <w:tcW w:w="668" w:type="dxa"/>
            <w:shd w:val="clear" w:color="auto" w:fill="auto"/>
            <w:noWrap/>
            <w:hideMark/>
          </w:tcPr>
          <w:p w14:paraId="7EDA5E3C" w14:textId="77777777" w:rsidR="00391171" w:rsidRPr="009160F2" w:rsidRDefault="00391171" w:rsidP="008979D0">
            <w:pPr>
              <w:jc w:val="center"/>
              <w:rPr>
                <w:color w:val="000000"/>
                <w:sz w:val="10"/>
              </w:rPr>
            </w:pPr>
            <w:r w:rsidRPr="009160F2">
              <w:rPr>
                <w:color w:val="000000"/>
                <w:sz w:val="10"/>
              </w:rPr>
              <w:t>2.4.1</w:t>
            </w:r>
          </w:p>
        </w:tc>
        <w:tc>
          <w:tcPr>
            <w:tcW w:w="683" w:type="dxa"/>
            <w:shd w:val="clear" w:color="auto" w:fill="auto"/>
            <w:noWrap/>
            <w:hideMark/>
          </w:tcPr>
          <w:p w14:paraId="1A5E0E1F"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5508B8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E04E8AC" w14:textId="77777777" w:rsidR="00391171" w:rsidRPr="009160F2" w:rsidRDefault="00391171" w:rsidP="008979D0">
            <w:pPr>
              <w:jc w:val="center"/>
              <w:rPr>
                <w:color w:val="000000"/>
                <w:sz w:val="10"/>
              </w:rPr>
            </w:pPr>
          </w:p>
        </w:tc>
        <w:tc>
          <w:tcPr>
            <w:tcW w:w="1069" w:type="dxa"/>
            <w:shd w:val="clear" w:color="auto" w:fill="auto"/>
            <w:noWrap/>
            <w:hideMark/>
          </w:tcPr>
          <w:p w14:paraId="3D5EDE49" w14:textId="77777777" w:rsidR="00391171" w:rsidRPr="009160F2" w:rsidRDefault="00391171" w:rsidP="008979D0">
            <w:pPr>
              <w:jc w:val="center"/>
              <w:rPr>
                <w:sz w:val="10"/>
              </w:rPr>
            </w:pPr>
            <w:r w:rsidRPr="009160F2">
              <w:rPr>
                <w:sz w:val="10"/>
              </w:rPr>
              <w:t>GPL v2.0, LGPL v.2.1</w:t>
            </w:r>
          </w:p>
        </w:tc>
        <w:tc>
          <w:tcPr>
            <w:tcW w:w="3727" w:type="dxa"/>
            <w:shd w:val="clear" w:color="auto" w:fill="auto"/>
            <w:noWrap/>
            <w:hideMark/>
          </w:tcPr>
          <w:p w14:paraId="7B825B27" w14:textId="77777777" w:rsidR="00391171" w:rsidRPr="009160F2" w:rsidRDefault="00391171" w:rsidP="008979D0">
            <w:pPr>
              <w:jc w:val="center"/>
              <w:rPr>
                <w:color w:val="0563C1"/>
                <w:sz w:val="10"/>
                <w:u w:val="single"/>
              </w:rPr>
            </w:pPr>
            <w:r w:rsidRPr="009160F2">
              <w:rPr>
                <w:color w:val="0563C1"/>
                <w:sz w:val="10"/>
                <w:u w:val="single"/>
              </w:rPr>
              <w:t>http://www.fixstars.com/en/technologies/linux/</w:t>
            </w:r>
          </w:p>
        </w:tc>
      </w:tr>
      <w:tr w:rsidR="00391171" w:rsidRPr="00183516" w14:paraId="322F4B5A" w14:textId="77777777" w:rsidTr="008979D0">
        <w:trPr>
          <w:trHeight w:val="300"/>
          <w:jc w:val="center"/>
        </w:trPr>
        <w:tc>
          <w:tcPr>
            <w:tcW w:w="1553" w:type="dxa"/>
            <w:shd w:val="clear" w:color="auto" w:fill="auto"/>
            <w:noWrap/>
            <w:hideMark/>
          </w:tcPr>
          <w:p w14:paraId="54FFA220" w14:textId="77777777" w:rsidR="00391171" w:rsidRPr="009160F2" w:rsidRDefault="00391171" w:rsidP="008979D0">
            <w:pPr>
              <w:jc w:val="center"/>
              <w:rPr>
                <w:color w:val="000000"/>
                <w:sz w:val="10"/>
              </w:rPr>
            </w:pPr>
            <w:proofErr w:type="spellStart"/>
            <w:r w:rsidRPr="009160F2">
              <w:rPr>
                <w:color w:val="000000"/>
                <w:sz w:val="10"/>
              </w:rPr>
              <w:t>oSip</w:t>
            </w:r>
            <w:proofErr w:type="spellEnd"/>
            <w:r w:rsidRPr="009160F2">
              <w:rPr>
                <w:color w:val="000000"/>
                <w:sz w:val="10"/>
              </w:rPr>
              <w:t xml:space="preserve"> Library</w:t>
            </w:r>
          </w:p>
        </w:tc>
        <w:tc>
          <w:tcPr>
            <w:tcW w:w="668" w:type="dxa"/>
            <w:shd w:val="clear" w:color="auto" w:fill="auto"/>
            <w:noWrap/>
            <w:hideMark/>
          </w:tcPr>
          <w:p w14:paraId="6DFB83E2" w14:textId="77777777" w:rsidR="00391171" w:rsidRPr="009160F2" w:rsidRDefault="00391171" w:rsidP="008979D0">
            <w:pPr>
              <w:jc w:val="center"/>
              <w:rPr>
                <w:color w:val="000000"/>
                <w:sz w:val="10"/>
              </w:rPr>
            </w:pPr>
            <w:r w:rsidRPr="009160F2">
              <w:rPr>
                <w:color w:val="000000"/>
                <w:sz w:val="10"/>
              </w:rPr>
              <w:t>2.3.5</w:t>
            </w:r>
          </w:p>
        </w:tc>
        <w:tc>
          <w:tcPr>
            <w:tcW w:w="683" w:type="dxa"/>
            <w:shd w:val="clear" w:color="auto" w:fill="auto"/>
            <w:noWrap/>
            <w:hideMark/>
          </w:tcPr>
          <w:p w14:paraId="64FF6245" w14:textId="77777777" w:rsidR="00391171" w:rsidRPr="009160F2" w:rsidRDefault="00391171" w:rsidP="008979D0">
            <w:pPr>
              <w:jc w:val="center"/>
              <w:rPr>
                <w:color w:val="000000"/>
                <w:sz w:val="10"/>
              </w:rPr>
            </w:pPr>
          </w:p>
        </w:tc>
        <w:tc>
          <w:tcPr>
            <w:tcW w:w="721" w:type="dxa"/>
            <w:shd w:val="clear" w:color="auto" w:fill="auto"/>
            <w:noWrap/>
            <w:hideMark/>
          </w:tcPr>
          <w:p w14:paraId="3469E3EF"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D5A0CC2" w14:textId="77777777" w:rsidR="00391171" w:rsidRPr="009160F2" w:rsidRDefault="00391171" w:rsidP="008979D0">
            <w:pPr>
              <w:jc w:val="center"/>
              <w:rPr>
                <w:color w:val="000000"/>
                <w:sz w:val="10"/>
              </w:rPr>
            </w:pPr>
          </w:p>
        </w:tc>
        <w:tc>
          <w:tcPr>
            <w:tcW w:w="1069" w:type="dxa"/>
            <w:shd w:val="clear" w:color="auto" w:fill="auto"/>
            <w:noWrap/>
            <w:hideMark/>
          </w:tcPr>
          <w:p w14:paraId="62A84C83" w14:textId="77777777" w:rsidR="00391171" w:rsidRPr="009160F2" w:rsidRDefault="00391171" w:rsidP="008979D0">
            <w:pPr>
              <w:jc w:val="center"/>
              <w:rPr>
                <w:sz w:val="10"/>
              </w:rPr>
            </w:pPr>
            <w:r w:rsidRPr="009160F2">
              <w:rPr>
                <w:sz w:val="10"/>
              </w:rPr>
              <w:t>LGPL v3</w:t>
            </w:r>
          </w:p>
        </w:tc>
        <w:tc>
          <w:tcPr>
            <w:tcW w:w="3727" w:type="dxa"/>
            <w:shd w:val="clear" w:color="auto" w:fill="auto"/>
            <w:noWrap/>
            <w:hideMark/>
          </w:tcPr>
          <w:p w14:paraId="6D8C15DA" w14:textId="6EF681BF" w:rsidR="00391171" w:rsidRPr="009160F2" w:rsidRDefault="002B6CA5" w:rsidP="008979D0">
            <w:pPr>
              <w:jc w:val="center"/>
              <w:rPr>
                <w:color w:val="0563C1"/>
                <w:sz w:val="10"/>
                <w:u w:val="single"/>
                <w:lang w:val="en-US"/>
              </w:rPr>
            </w:pPr>
            <w:hyperlink r:id="rId29" w:history="1">
              <w:r w:rsidR="00391171" w:rsidRPr="009160F2">
                <w:rPr>
                  <w:color w:val="0563C1"/>
                  <w:sz w:val="10"/>
                  <w:u w:val="single"/>
                  <w:lang w:val="en-US"/>
                </w:rPr>
                <w:t>ftp://ftp.gnu.org/gnu/osip</w:t>
              </w:r>
            </w:hyperlink>
          </w:p>
        </w:tc>
      </w:tr>
      <w:tr w:rsidR="00391171" w:rsidRPr="009160F2" w14:paraId="45B0FC54" w14:textId="77777777" w:rsidTr="008979D0">
        <w:trPr>
          <w:trHeight w:val="300"/>
          <w:jc w:val="center"/>
        </w:trPr>
        <w:tc>
          <w:tcPr>
            <w:tcW w:w="1553" w:type="dxa"/>
            <w:shd w:val="clear" w:color="auto" w:fill="auto"/>
            <w:noWrap/>
            <w:hideMark/>
          </w:tcPr>
          <w:p w14:paraId="5B6A789C" w14:textId="77777777" w:rsidR="00391171" w:rsidRPr="009160F2" w:rsidRDefault="00391171" w:rsidP="008979D0">
            <w:pPr>
              <w:jc w:val="center"/>
              <w:rPr>
                <w:color w:val="000000"/>
                <w:sz w:val="10"/>
              </w:rPr>
            </w:pPr>
            <w:proofErr w:type="spellStart"/>
            <w:r w:rsidRPr="009160F2">
              <w:rPr>
                <w:color w:val="000000"/>
                <w:sz w:val="10"/>
              </w:rPr>
              <w:t>xOSip</w:t>
            </w:r>
            <w:proofErr w:type="spellEnd"/>
            <w:r w:rsidRPr="009160F2">
              <w:rPr>
                <w:color w:val="000000"/>
                <w:sz w:val="10"/>
              </w:rPr>
              <w:t xml:space="preserve"> Library</w:t>
            </w:r>
          </w:p>
        </w:tc>
        <w:tc>
          <w:tcPr>
            <w:tcW w:w="668" w:type="dxa"/>
            <w:shd w:val="clear" w:color="auto" w:fill="auto"/>
            <w:noWrap/>
            <w:hideMark/>
          </w:tcPr>
          <w:p w14:paraId="1EA1EC5D" w14:textId="77777777" w:rsidR="00391171" w:rsidRPr="009160F2" w:rsidRDefault="00391171" w:rsidP="008979D0">
            <w:pPr>
              <w:jc w:val="center"/>
              <w:rPr>
                <w:color w:val="000000"/>
                <w:sz w:val="10"/>
              </w:rPr>
            </w:pPr>
            <w:r w:rsidRPr="009160F2">
              <w:rPr>
                <w:color w:val="000000"/>
                <w:sz w:val="10"/>
              </w:rPr>
              <w:t>2.3.5</w:t>
            </w:r>
          </w:p>
        </w:tc>
        <w:tc>
          <w:tcPr>
            <w:tcW w:w="683" w:type="dxa"/>
            <w:shd w:val="clear" w:color="auto" w:fill="auto"/>
            <w:noWrap/>
            <w:hideMark/>
          </w:tcPr>
          <w:p w14:paraId="44F570A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6EF4103" w14:textId="77777777" w:rsidR="00391171" w:rsidRPr="009160F2" w:rsidRDefault="00391171" w:rsidP="008979D0">
            <w:pPr>
              <w:jc w:val="center"/>
              <w:rPr>
                <w:color w:val="000000"/>
                <w:sz w:val="10"/>
              </w:rPr>
            </w:pPr>
          </w:p>
        </w:tc>
        <w:tc>
          <w:tcPr>
            <w:tcW w:w="721" w:type="dxa"/>
            <w:shd w:val="clear" w:color="auto" w:fill="auto"/>
            <w:noWrap/>
            <w:hideMark/>
          </w:tcPr>
          <w:p w14:paraId="739DC61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6C61EF4"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799E3700" w14:textId="01DC655E" w:rsidR="00391171" w:rsidRPr="009160F2" w:rsidRDefault="002B6CA5" w:rsidP="008979D0">
            <w:pPr>
              <w:jc w:val="center"/>
              <w:rPr>
                <w:color w:val="0563C1"/>
                <w:sz w:val="10"/>
                <w:u w:val="single"/>
              </w:rPr>
            </w:pPr>
            <w:hyperlink r:id="rId30" w:history="1">
              <w:r w:rsidR="00391171" w:rsidRPr="009160F2">
                <w:rPr>
                  <w:color w:val="0563C1"/>
                  <w:sz w:val="10"/>
                  <w:u w:val="single"/>
                </w:rPr>
                <w:t>http://download.savannah.nongnu.org/releases/exosip/</w:t>
              </w:r>
            </w:hyperlink>
          </w:p>
        </w:tc>
      </w:tr>
      <w:tr w:rsidR="00391171" w:rsidRPr="009160F2" w14:paraId="5345B68D" w14:textId="77777777" w:rsidTr="008979D0">
        <w:trPr>
          <w:trHeight w:val="300"/>
          <w:jc w:val="center"/>
        </w:trPr>
        <w:tc>
          <w:tcPr>
            <w:tcW w:w="1553" w:type="dxa"/>
            <w:shd w:val="clear" w:color="auto" w:fill="auto"/>
            <w:noWrap/>
            <w:hideMark/>
          </w:tcPr>
          <w:p w14:paraId="31CCE9C6" w14:textId="77777777" w:rsidR="00391171" w:rsidRPr="009160F2" w:rsidRDefault="00391171" w:rsidP="008979D0">
            <w:pPr>
              <w:jc w:val="center"/>
              <w:rPr>
                <w:sz w:val="10"/>
              </w:rPr>
            </w:pPr>
            <w:proofErr w:type="spellStart"/>
            <w:r w:rsidRPr="009160F2">
              <w:rPr>
                <w:sz w:val="10"/>
              </w:rPr>
              <w:t>jRtp</w:t>
            </w:r>
            <w:proofErr w:type="spellEnd"/>
            <w:r w:rsidRPr="009160F2">
              <w:rPr>
                <w:sz w:val="10"/>
              </w:rPr>
              <w:t xml:space="preserve"> Library</w:t>
            </w:r>
          </w:p>
        </w:tc>
        <w:tc>
          <w:tcPr>
            <w:tcW w:w="668" w:type="dxa"/>
            <w:shd w:val="clear" w:color="auto" w:fill="auto"/>
            <w:noWrap/>
            <w:hideMark/>
          </w:tcPr>
          <w:p w14:paraId="1D3120CE" w14:textId="77777777" w:rsidR="00391171" w:rsidRPr="009160F2" w:rsidRDefault="00391171" w:rsidP="008979D0">
            <w:pPr>
              <w:jc w:val="center"/>
              <w:rPr>
                <w:sz w:val="10"/>
              </w:rPr>
            </w:pPr>
            <w:r w:rsidRPr="009160F2">
              <w:rPr>
                <w:sz w:val="10"/>
              </w:rPr>
              <w:t>3.7.1</w:t>
            </w:r>
          </w:p>
        </w:tc>
        <w:tc>
          <w:tcPr>
            <w:tcW w:w="683" w:type="dxa"/>
            <w:shd w:val="clear" w:color="auto" w:fill="auto"/>
            <w:noWrap/>
            <w:hideMark/>
          </w:tcPr>
          <w:p w14:paraId="00C44A7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5688F18" w14:textId="77777777" w:rsidR="00391171" w:rsidRPr="009160F2" w:rsidRDefault="00391171" w:rsidP="008979D0">
            <w:pPr>
              <w:jc w:val="center"/>
              <w:rPr>
                <w:color w:val="000000"/>
                <w:sz w:val="10"/>
              </w:rPr>
            </w:pPr>
          </w:p>
        </w:tc>
        <w:tc>
          <w:tcPr>
            <w:tcW w:w="721" w:type="dxa"/>
            <w:shd w:val="clear" w:color="auto" w:fill="auto"/>
            <w:noWrap/>
            <w:hideMark/>
          </w:tcPr>
          <w:p w14:paraId="17464E7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F3DA3F2"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7AC784FC" w14:textId="77777777" w:rsidR="00391171" w:rsidRPr="009160F2" w:rsidRDefault="00391171" w:rsidP="008979D0">
            <w:pPr>
              <w:jc w:val="center"/>
              <w:rPr>
                <w:color w:val="0563C1"/>
                <w:sz w:val="10"/>
                <w:u w:val="single"/>
              </w:rPr>
            </w:pPr>
            <w:r w:rsidRPr="009160F2">
              <w:rPr>
                <w:color w:val="0563C1"/>
                <w:sz w:val="10"/>
                <w:u w:val="single"/>
              </w:rPr>
              <w:t>http://research.edm.uhasselt.be/jori/page/CS/Jrtplib.html</w:t>
            </w:r>
          </w:p>
        </w:tc>
      </w:tr>
      <w:tr w:rsidR="00391171" w:rsidRPr="009160F2" w14:paraId="06EEA456" w14:textId="77777777" w:rsidTr="008979D0">
        <w:trPr>
          <w:trHeight w:val="300"/>
          <w:jc w:val="center"/>
        </w:trPr>
        <w:tc>
          <w:tcPr>
            <w:tcW w:w="1553" w:type="dxa"/>
            <w:shd w:val="clear" w:color="auto" w:fill="auto"/>
            <w:noWrap/>
            <w:hideMark/>
          </w:tcPr>
          <w:p w14:paraId="34791491" w14:textId="77777777" w:rsidR="00391171" w:rsidRPr="009160F2" w:rsidRDefault="00391171" w:rsidP="008979D0">
            <w:pPr>
              <w:jc w:val="center"/>
              <w:rPr>
                <w:color w:val="000000"/>
                <w:sz w:val="10"/>
              </w:rPr>
            </w:pPr>
            <w:proofErr w:type="spellStart"/>
            <w:r w:rsidRPr="009160F2">
              <w:rPr>
                <w:color w:val="000000"/>
                <w:sz w:val="10"/>
              </w:rPr>
              <w:t>Snmp</w:t>
            </w:r>
            <w:proofErr w:type="spellEnd"/>
            <w:r w:rsidRPr="009160F2">
              <w:rPr>
                <w:color w:val="000000"/>
                <w:sz w:val="10"/>
              </w:rPr>
              <w:t>++ Library</w:t>
            </w:r>
          </w:p>
        </w:tc>
        <w:tc>
          <w:tcPr>
            <w:tcW w:w="668" w:type="dxa"/>
            <w:shd w:val="clear" w:color="auto" w:fill="auto"/>
            <w:noWrap/>
            <w:hideMark/>
          </w:tcPr>
          <w:p w14:paraId="2416D43F" w14:textId="77777777" w:rsidR="00391171" w:rsidRPr="009160F2" w:rsidRDefault="00391171" w:rsidP="008979D0">
            <w:pPr>
              <w:jc w:val="center"/>
              <w:rPr>
                <w:color w:val="000000"/>
                <w:sz w:val="10"/>
              </w:rPr>
            </w:pPr>
            <w:r w:rsidRPr="009160F2">
              <w:rPr>
                <w:color w:val="000000"/>
                <w:sz w:val="10"/>
              </w:rPr>
              <w:t>3.3.1</w:t>
            </w:r>
          </w:p>
        </w:tc>
        <w:tc>
          <w:tcPr>
            <w:tcW w:w="683" w:type="dxa"/>
            <w:shd w:val="clear" w:color="auto" w:fill="auto"/>
            <w:noWrap/>
            <w:hideMark/>
          </w:tcPr>
          <w:p w14:paraId="1AD9390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A6C6CC0" w14:textId="77777777" w:rsidR="00391171" w:rsidRPr="009160F2" w:rsidRDefault="00391171" w:rsidP="008979D0">
            <w:pPr>
              <w:jc w:val="center"/>
              <w:rPr>
                <w:color w:val="000000"/>
                <w:sz w:val="10"/>
              </w:rPr>
            </w:pPr>
          </w:p>
        </w:tc>
        <w:tc>
          <w:tcPr>
            <w:tcW w:w="721" w:type="dxa"/>
            <w:shd w:val="clear" w:color="auto" w:fill="auto"/>
            <w:noWrap/>
            <w:hideMark/>
          </w:tcPr>
          <w:p w14:paraId="4C94BA9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0C83A6F" w14:textId="77777777" w:rsidR="00391171" w:rsidRPr="009160F2" w:rsidRDefault="00391171" w:rsidP="008979D0">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1C76718B" w14:textId="77777777" w:rsidR="00391171" w:rsidRPr="009160F2" w:rsidRDefault="00391171" w:rsidP="008979D0">
            <w:pPr>
              <w:jc w:val="center"/>
              <w:rPr>
                <w:color w:val="0563C1"/>
                <w:sz w:val="10"/>
                <w:u w:val="single"/>
              </w:rPr>
            </w:pPr>
            <w:r w:rsidRPr="009160F2">
              <w:rPr>
                <w:color w:val="0563C1"/>
                <w:sz w:val="10"/>
                <w:u w:val="single"/>
              </w:rPr>
              <w:t>http://agentpp.com/download.html</w:t>
            </w:r>
          </w:p>
        </w:tc>
      </w:tr>
      <w:tr w:rsidR="00391171" w:rsidRPr="009160F2" w14:paraId="50F9ECB3" w14:textId="77777777" w:rsidTr="008979D0">
        <w:trPr>
          <w:trHeight w:val="300"/>
          <w:jc w:val="center"/>
        </w:trPr>
        <w:tc>
          <w:tcPr>
            <w:tcW w:w="1553" w:type="dxa"/>
            <w:shd w:val="clear" w:color="auto" w:fill="auto"/>
            <w:noWrap/>
            <w:hideMark/>
          </w:tcPr>
          <w:p w14:paraId="0C23371F" w14:textId="77777777" w:rsidR="00391171" w:rsidRPr="009160F2" w:rsidRDefault="00391171" w:rsidP="008979D0">
            <w:pPr>
              <w:jc w:val="center"/>
              <w:rPr>
                <w:color w:val="000000"/>
                <w:sz w:val="10"/>
              </w:rPr>
            </w:pPr>
            <w:proofErr w:type="spellStart"/>
            <w:r w:rsidRPr="009160F2">
              <w:rPr>
                <w:color w:val="000000"/>
                <w:sz w:val="10"/>
              </w:rPr>
              <w:t>Agent</w:t>
            </w:r>
            <w:proofErr w:type="spellEnd"/>
            <w:r w:rsidRPr="009160F2">
              <w:rPr>
                <w:color w:val="000000"/>
                <w:sz w:val="10"/>
              </w:rPr>
              <w:t>++ Library</w:t>
            </w:r>
          </w:p>
        </w:tc>
        <w:tc>
          <w:tcPr>
            <w:tcW w:w="668" w:type="dxa"/>
            <w:shd w:val="clear" w:color="auto" w:fill="auto"/>
            <w:noWrap/>
            <w:hideMark/>
          </w:tcPr>
          <w:p w14:paraId="3E06611D" w14:textId="77777777" w:rsidR="00391171" w:rsidRPr="009160F2" w:rsidRDefault="00391171" w:rsidP="008979D0">
            <w:pPr>
              <w:jc w:val="center"/>
              <w:rPr>
                <w:color w:val="000000"/>
                <w:sz w:val="10"/>
              </w:rPr>
            </w:pPr>
            <w:r w:rsidRPr="009160F2">
              <w:rPr>
                <w:color w:val="000000"/>
                <w:sz w:val="10"/>
              </w:rPr>
              <w:t>4.0.2</w:t>
            </w:r>
          </w:p>
        </w:tc>
        <w:tc>
          <w:tcPr>
            <w:tcW w:w="683" w:type="dxa"/>
            <w:shd w:val="clear" w:color="auto" w:fill="auto"/>
            <w:noWrap/>
            <w:hideMark/>
          </w:tcPr>
          <w:p w14:paraId="15C8644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43BAAACA" w14:textId="77777777" w:rsidR="00391171" w:rsidRPr="009160F2" w:rsidRDefault="00391171" w:rsidP="008979D0">
            <w:pPr>
              <w:jc w:val="center"/>
              <w:rPr>
                <w:color w:val="000000"/>
                <w:sz w:val="10"/>
              </w:rPr>
            </w:pPr>
          </w:p>
        </w:tc>
        <w:tc>
          <w:tcPr>
            <w:tcW w:w="721" w:type="dxa"/>
            <w:shd w:val="clear" w:color="auto" w:fill="auto"/>
            <w:noWrap/>
            <w:hideMark/>
          </w:tcPr>
          <w:p w14:paraId="6B36E26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33991750" w14:textId="77777777" w:rsidR="00391171" w:rsidRPr="009160F2" w:rsidRDefault="00391171" w:rsidP="008979D0">
            <w:pPr>
              <w:jc w:val="center"/>
              <w:rPr>
                <w:color w:val="000000"/>
                <w:sz w:val="10"/>
              </w:rPr>
            </w:pPr>
            <w:r w:rsidRPr="009160F2">
              <w:rPr>
                <w:color w:val="000000"/>
                <w:sz w:val="10"/>
              </w:rPr>
              <w:t xml:space="preserve">Apache 2 Open </w:t>
            </w:r>
            <w:proofErr w:type="spellStart"/>
            <w:r w:rsidRPr="009160F2">
              <w:rPr>
                <w:color w:val="000000"/>
                <w:sz w:val="10"/>
              </w:rPr>
              <w:t>Source</w:t>
            </w:r>
            <w:proofErr w:type="spellEnd"/>
          </w:p>
        </w:tc>
        <w:tc>
          <w:tcPr>
            <w:tcW w:w="3727" w:type="dxa"/>
            <w:shd w:val="clear" w:color="auto" w:fill="auto"/>
            <w:noWrap/>
            <w:hideMark/>
          </w:tcPr>
          <w:p w14:paraId="13201608" w14:textId="77777777" w:rsidR="00391171" w:rsidRPr="009160F2" w:rsidRDefault="00391171" w:rsidP="008979D0">
            <w:pPr>
              <w:jc w:val="center"/>
              <w:rPr>
                <w:color w:val="0563C1"/>
                <w:sz w:val="10"/>
                <w:u w:val="single"/>
              </w:rPr>
            </w:pPr>
            <w:r w:rsidRPr="009160F2">
              <w:rPr>
                <w:color w:val="0563C1"/>
                <w:sz w:val="10"/>
                <w:u w:val="single"/>
              </w:rPr>
              <w:t>http://agentpp.com/download.html</w:t>
            </w:r>
          </w:p>
        </w:tc>
      </w:tr>
      <w:tr w:rsidR="00391171" w:rsidRPr="009160F2" w14:paraId="083FB99F" w14:textId="77777777" w:rsidTr="008979D0">
        <w:trPr>
          <w:trHeight w:val="300"/>
          <w:jc w:val="center"/>
        </w:trPr>
        <w:tc>
          <w:tcPr>
            <w:tcW w:w="1553" w:type="dxa"/>
            <w:shd w:val="clear" w:color="auto" w:fill="auto"/>
            <w:noWrap/>
            <w:hideMark/>
          </w:tcPr>
          <w:p w14:paraId="1EFA66EC" w14:textId="77777777" w:rsidR="00391171" w:rsidRPr="009160F2" w:rsidRDefault="00391171" w:rsidP="008979D0">
            <w:pPr>
              <w:jc w:val="center"/>
              <w:rPr>
                <w:sz w:val="10"/>
              </w:rPr>
            </w:pPr>
            <w:proofErr w:type="spellStart"/>
            <w:r w:rsidRPr="009160F2">
              <w:rPr>
                <w:sz w:val="10"/>
              </w:rPr>
              <w:t>mongoose</w:t>
            </w:r>
            <w:proofErr w:type="spellEnd"/>
            <w:r w:rsidRPr="009160F2">
              <w:rPr>
                <w:sz w:val="10"/>
              </w:rPr>
              <w:t xml:space="preserve"> server</w:t>
            </w:r>
          </w:p>
        </w:tc>
        <w:tc>
          <w:tcPr>
            <w:tcW w:w="668" w:type="dxa"/>
            <w:shd w:val="clear" w:color="auto" w:fill="auto"/>
            <w:noWrap/>
            <w:hideMark/>
          </w:tcPr>
          <w:p w14:paraId="074B21B0" w14:textId="77777777" w:rsidR="00391171" w:rsidRPr="009160F2" w:rsidRDefault="00391171" w:rsidP="008979D0">
            <w:pPr>
              <w:jc w:val="center"/>
              <w:rPr>
                <w:color w:val="000000"/>
                <w:sz w:val="10"/>
              </w:rPr>
            </w:pPr>
            <w:r w:rsidRPr="009160F2">
              <w:rPr>
                <w:color w:val="000000"/>
                <w:sz w:val="10"/>
              </w:rPr>
              <w:t>5.6</w:t>
            </w:r>
          </w:p>
        </w:tc>
        <w:tc>
          <w:tcPr>
            <w:tcW w:w="683" w:type="dxa"/>
            <w:shd w:val="clear" w:color="auto" w:fill="auto"/>
            <w:noWrap/>
            <w:hideMark/>
          </w:tcPr>
          <w:p w14:paraId="6858080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43892AB" w14:textId="77777777" w:rsidR="00391171" w:rsidRPr="009160F2" w:rsidRDefault="00391171" w:rsidP="008979D0">
            <w:pPr>
              <w:jc w:val="center"/>
              <w:rPr>
                <w:color w:val="000000"/>
                <w:sz w:val="10"/>
              </w:rPr>
            </w:pPr>
          </w:p>
        </w:tc>
        <w:tc>
          <w:tcPr>
            <w:tcW w:w="721" w:type="dxa"/>
            <w:shd w:val="clear" w:color="auto" w:fill="auto"/>
            <w:noWrap/>
            <w:hideMark/>
          </w:tcPr>
          <w:p w14:paraId="595F5E58"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3AB346F6" w14:textId="77777777" w:rsidR="00391171" w:rsidRPr="009160F2" w:rsidRDefault="00391171" w:rsidP="008979D0">
            <w:pPr>
              <w:jc w:val="center"/>
              <w:rPr>
                <w:sz w:val="10"/>
              </w:rPr>
            </w:pPr>
            <w:r w:rsidRPr="009160F2">
              <w:rPr>
                <w:sz w:val="10"/>
              </w:rPr>
              <w:t>GPL v2.0</w:t>
            </w:r>
          </w:p>
        </w:tc>
        <w:tc>
          <w:tcPr>
            <w:tcW w:w="3727" w:type="dxa"/>
            <w:shd w:val="clear" w:color="auto" w:fill="auto"/>
            <w:noWrap/>
            <w:hideMark/>
          </w:tcPr>
          <w:p w14:paraId="0AB621EA" w14:textId="77777777" w:rsidR="00391171" w:rsidRPr="009160F2" w:rsidRDefault="00391171" w:rsidP="008979D0">
            <w:pPr>
              <w:jc w:val="center"/>
              <w:rPr>
                <w:color w:val="0563C1"/>
                <w:sz w:val="10"/>
                <w:u w:val="single"/>
              </w:rPr>
            </w:pPr>
            <w:r w:rsidRPr="009160F2">
              <w:rPr>
                <w:color w:val="0563C1"/>
                <w:sz w:val="10"/>
                <w:u w:val="single"/>
              </w:rPr>
              <w:t>https://github.com/cesanta/mongoose/releases/tag/5.6</w:t>
            </w:r>
          </w:p>
        </w:tc>
      </w:tr>
      <w:tr w:rsidR="00391171" w:rsidRPr="009160F2" w14:paraId="3A06AA02" w14:textId="77777777" w:rsidTr="008979D0">
        <w:trPr>
          <w:trHeight w:val="300"/>
          <w:jc w:val="center"/>
        </w:trPr>
        <w:tc>
          <w:tcPr>
            <w:tcW w:w="1553" w:type="dxa"/>
            <w:shd w:val="clear" w:color="auto" w:fill="auto"/>
            <w:noWrap/>
            <w:hideMark/>
          </w:tcPr>
          <w:p w14:paraId="0FC0B14D" w14:textId="77777777" w:rsidR="00391171" w:rsidRPr="009160F2" w:rsidRDefault="00391171" w:rsidP="008979D0">
            <w:pPr>
              <w:jc w:val="center"/>
              <w:rPr>
                <w:color w:val="000000"/>
                <w:sz w:val="10"/>
              </w:rPr>
            </w:pPr>
            <w:r w:rsidRPr="009160F2">
              <w:rPr>
                <w:color w:val="000000"/>
                <w:sz w:val="10"/>
              </w:rPr>
              <w:t>Rapid-</w:t>
            </w:r>
            <w:proofErr w:type="spellStart"/>
            <w:r w:rsidRPr="009160F2">
              <w:rPr>
                <w:color w:val="000000"/>
                <w:sz w:val="10"/>
              </w:rPr>
              <w:t>Json</w:t>
            </w:r>
            <w:proofErr w:type="spellEnd"/>
          </w:p>
        </w:tc>
        <w:tc>
          <w:tcPr>
            <w:tcW w:w="668" w:type="dxa"/>
            <w:shd w:val="clear" w:color="auto" w:fill="auto"/>
            <w:noWrap/>
            <w:hideMark/>
          </w:tcPr>
          <w:p w14:paraId="6E5E94B6" w14:textId="77777777" w:rsidR="00391171" w:rsidRPr="009160F2" w:rsidRDefault="00391171" w:rsidP="008979D0">
            <w:pPr>
              <w:jc w:val="center"/>
              <w:rPr>
                <w:color w:val="000000"/>
                <w:sz w:val="10"/>
              </w:rPr>
            </w:pPr>
            <w:r w:rsidRPr="009160F2">
              <w:rPr>
                <w:color w:val="000000"/>
                <w:sz w:val="10"/>
              </w:rPr>
              <w:t>1.0.2</w:t>
            </w:r>
          </w:p>
        </w:tc>
        <w:tc>
          <w:tcPr>
            <w:tcW w:w="683" w:type="dxa"/>
            <w:shd w:val="clear" w:color="auto" w:fill="auto"/>
            <w:noWrap/>
            <w:hideMark/>
          </w:tcPr>
          <w:p w14:paraId="3D7BFDBB"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8C1D343" w14:textId="77777777" w:rsidR="00391171" w:rsidRPr="009160F2" w:rsidRDefault="00391171" w:rsidP="008979D0">
            <w:pPr>
              <w:jc w:val="center"/>
              <w:rPr>
                <w:color w:val="000000"/>
                <w:sz w:val="10"/>
              </w:rPr>
            </w:pPr>
          </w:p>
        </w:tc>
        <w:tc>
          <w:tcPr>
            <w:tcW w:w="721" w:type="dxa"/>
            <w:shd w:val="clear" w:color="auto" w:fill="auto"/>
            <w:noWrap/>
            <w:hideMark/>
          </w:tcPr>
          <w:p w14:paraId="1ED29380"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F714708"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07BEB3DC" w14:textId="77777777" w:rsidR="00391171" w:rsidRPr="009160F2" w:rsidRDefault="00391171" w:rsidP="008979D0">
            <w:pPr>
              <w:jc w:val="center"/>
              <w:rPr>
                <w:color w:val="0563C1"/>
                <w:sz w:val="10"/>
                <w:u w:val="single"/>
              </w:rPr>
            </w:pPr>
            <w:r w:rsidRPr="009160F2">
              <w:rPr>
                <w:color w:val="0563C1"/>
                <w:sz w:val="10"/>
                <w:u w:val="single"/>
              </w:rPr>
              <w:t>https://www.nuget.org/packages/rapidjson/1.0.2</w:t>
            </w:r>
          </w:p>
        </w:tc>
      </w:tr>
      <w:tr w:rsidR="00391171" w:rsidRPr="009160F2" w14:paraId="499B5D16" w14:textId="77777777" w:rsidTr="008979D0">
        <w:trPr>
          <w:trHeight w:val="300"/>
          <w:jc w:val="center"/>
        </w:trPr>
        <w:tc>
          <w:tcPr>
            <w:tcW w:w="1553" w:type="dxa"/>
            <w:shd w:val="clear" w:color="auto" w:fill="auto"/>
            <w:noWrap/>
            <w:hideMark/>
          </w:tcPr>
          <w:p w14:paraId="2CB4D336" w14:textId="77777777" w:rsidR="00391171" w:rsidRPr="009160F2" w:rsidRDefault="00391171" w:rsidP="008979D0">
            <w:pPr>
              <w:jc w:val="center"/>
              <w:rPr>
                <w:color w:val="000000"/>
                <w:sz w:val="10"/>
              </w:rPr>
            </w:pPr>
            <w:r w:rsidRPr="009160F2">
              <w:rPr>
                <w:color w:val="000000"/>
                <w:sz w:val="10"/>
              </w:rPr>
              <w:t>Rapid-</w:t>
            </w:r>
            <w:proofErr w:type="spellStart"/>
            <w:r w:rsidRPr="009160F2">
              <w:rPr>
                <w:color w:val="000000"/>
                <w:sz w:val="10"/>
              </w:rPr>
              <w:t>xml</w:t>
            </w:r>
            <w:proofErr w:type="spellEnd"/>
          </w:p>
        </w:tc>
        <w:tc>
          <w:tcPr>
            <w:tcW w:w="668" w:type="dxa"/>
            <w:shd w:val="clear" w:color="auto" w:fill="auto"/>
            <w:noWrap/>
            <w:hideMark/>
          </w:tcPr>
          <w:p w14:paraId="30179935" w14:textId="77777777" w:rsidR="00391171" w:rsidRPr="009160F2" w:rsidRDefault="00391171" w:rsidP="008979D0">
            <w:pPr>
              <w:jc w:val="center"/>
              <w:rPr>
                <w:color w:val="000000"/>
                <w:sz w:val="10"/>
              </w:rPr>
            </w:pPr>
            <w:r w:rsidRPr="009160F2">
              <w:rPr>
                <w:color w:val="000000"/>
                <w:sz w:val="10"/>
              </w:rPr>
              <w:t>1.13</w:t>
            </w:r>
          </w:p>
        </w:tc>
        <w:tc>
          <w:tcPr>
            <w:tcW w:w="683" w:type="dxa"/>
            <w:shd w:val="clear" w:color="auto" w:fill="auto"/>
            <w:noWrap/>
            <w:hideMark/>
          </w:tcPr>
          <w:p w14:paraId="145D50E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AF4C4A4" w14:textId="77777777" w:rsidR="00391171" w:rsidRPr="009160F2" w:rsidRDefault="00391171" w:rsidP="008979D0">
            <w:pPr>
              <w:jc w:val="center"/>
              <w:rPr>
                <w:color w:val="000000"/>
                <w:sz w:val="10"/>
              </w:rPr>
            </w:pPr>
          </w:p>
        </w:tc>
        <w:tc>
          <w:tcPr>
            <w:tcW w:w="721" w:type="dxa"/>
            <w:shd w:val="clear" w:color="auto" w:fill="auto"/>
            <w:noWrap/>
            <w:hideMark/>
          </w:tcPr>
          <w:p w14:paraId="7B28BFE9"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55742E8" w14:textId="77777777" w:rsidR="00391171" w:rsidRPr="009160F2" w:rsidRDefault="00391171" w:rsidP="008979D0">
            <w:pPr>
              <w:jc w:val="center"/>
              <w:rPr>
                <w:color w:val="000000"/>
                <w:sz w:val="10"/>
              </w:rPr>
            </w:pPr>
            <w:r w:rsidRPr="009160F2">
              <w:rPr>
                <w:color w:val="000000"/>
                <w:sz w:val="10"/>
              </w:rPr>
              <w:t>BSL-1.0/MIT</w:t>
            </w:r>
          </w:p>
        </w:tc>
        <w:tc>
          <w:tcPr>
            <w:tcW w:w="3727" w:type="dxa"/>
            <w:shd w:val="clear" w:color="auto" w:fill="auto"/>
            <w:noWrap/>
            <w:hideMark/>
          </w:tcPr>
          <w:p w14:paraId="5FAEA275" w14:textId="7F2966B1" w:rsidR="00391171" w:rsidRPr="009160F2" w:rsidRDefault="002B6CA5" w:rsidP="008979D0">
            <w:pPr>
              <w:jc w:val="center"/>
              <w:rPr>
                <w:color w:val="0563C1"/>
                <w:sz w:val="10"/>
                <w:u w:val="single"/>
              </w:rPr>
            </w:pPr>
            <w:hyperlink r:id="rId31" w:history="1">
              <w:r w:rsidR="00391171" w:rsidRPr="009160F2">
                <w:rPr>
                  <w:color w:val="0563C1"/>
                  <w:sz w:val="10"/>
                  <w:u w:val="single"/>
                </w:rPr>
                <w:t>https://www.nuget.org/packages/rapidxml/1.13.0</w:t>
              </w:r>
            </w:hyperlink>
          </w:p>
        </w:tc>
      </w:tr>
      <w:tr w:rsidR="00391171" w:rsidRPr="009160F2" w14:paraId="5B0B872E" w14:textId="77777777" w:rsidTr="008979D0">
        <w:trPr>
          <w:trHeight w:val="300"/>
          <w:jc w:val="center"/>
        </w:trPr>
        <w:tc>
          <w:tcPr>
            <w:tcW w:w="1553" w:type="dxa"/>
            <w:shd w:val="clear" w:color="auto" w:fill="auto"/>
            <w:noWrap/>
            <w:hideMark/>
          </w:tcPr>
          <w:p w14:paraId="684EF520" w14:textId="77777777" w:rsidR="00391171" w:rsidRPr="009160F2" w:rsidRDefault="00391171" w:rsidP="008979D0">
            <w:pPr>
              <w:jc w:val="center"/>
              <w:rPr>
                <w:color w:val="000000"/>
                <w:sz w:val="10"/>
              </w:rPr>
            </w:pPr>
            <w:proofErr w:type="spellStart"/>
            <w:r w:rsidRPr="009160F2">
              <w:rPr>
                <w:color w:val="000000"/>
                <w:sz w:val="10"/>
              </w:rPr>
              <w:t>jQuery</w:t>
            </w:r>
            <w:proofErr w:type="spellEnd"/>
          </w:p>
        </w:tc>
        <w:tc>
          <w:tcPr>
            <w:tcW w:w="668" w:type="dxa"/>
            <w:shd w:val="clear" w:color="auto" w:fill="auto"/>
            <w:noWrap/>
            <w:hideMark/>
          </w:tcPr>
          <w:p w14:paraId="381EA830" w14:textId="77777777" w:rsidR="00391171" w:rsidRPr="009160F2" w:rsidRDefault="00391171" w:rsidP="008979D0">
            <w:pPr>
              <w:jc w:val="center"/>
              <w:rPr>
                <w:color w:val="000000"/>
                <w:sz w:val="10"/>
              </w:rPr>
            </w:pPr>
            <w:r w:rsidRPr="009160F2">
              <w:rPr>
                <w:color w:val="000000"/>
                <w:sz w:val="10"/>
              </w:rPr>
              <w:t>2.1.3</w:t>
            </w:r>
          </w:p>
        </w:tc>
        <w:tc>
          <w:tcPr>
            <w:tcW w:w="683" w:type="dxa"/>
            <w:shd w:val="clear" w:color="auto" w:fill="auto"/>
            <w:noWrap/>
            <w:hideMark/>
          </w:tcPr>
          <w:p w14:paraId="0B2711EE"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74E79ECA" w14:textId="77777777" w:rsidR="00391171" w:rsidRPr="009160F2" w:rsidRDefault="00391171" w:rsidP="008979D0">
            <w:pPr>
              <w:jc w:val="center"/>
              <w:rPr>
                <w:color w:val="000000"/>
                <w:sz w:val="10"/>
              </w:rPr>
            </w:pPr>
          </w:p>
        </w:tc>
        <w:tc>
          <w:tcPr>
            <w:tcW w:w="721" w:type="dxa"/>
            <w:shd w:val="clear" w:color="auto" w:fill="auto"/>
            <w:noWrap/>
            <w:hideMark/>
          </w:tcPr>
          <w:p w14:paraId="74C3A896"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127706A" w14:textId="72558032" w:rsidR="00391171" w:rsidRPr="009160F2" w:rsidRDefault="002B6CA5" w:rsidP="008979D0">
            <w:pPr>
              <w:jc w:val="center"/>
              <w:rPr>
                <w:sz w:val="10"/>
              </w:rPr>
            </w:pPr>
            <w:hyperlink r:id="rId32" w:history="1">
              <w:r w:rsidR="00391171" w:rsidRPr="009160F2">
                <w:rPr>
                  <w:sz w:val="10"/>
                </w:rPr>
                <w:t>MIT/</w:t>
              </w:r>
              <w:proofErr w:type="spellStart"/>
              <w:r w:rsidR="00391171" w:rsidRPr="009160F2">
                <w:rPr>
                  <w:sz w:val="10"/>
                </w:rPr>
                <w:t>Boost</w:t>
              </w:r>
              <w:proofErr w:type="spellEnd"/>
              <w:r w:rsidR="00391171" w:rsidRPr="009160F2">
                <w:rPr>
                  <w:sz w:val="10"/>
                </w:rPr>
                <w:t xml:space="preserve"> Software </w:t>
              </w:r>
              <w:proofErr w:type="spellStart"/>
              <w:r w:rsidR="00391171" w:rsidRPr="009160F2">
                <w:rPr>
                  <w:sz w:val="10"/>
                </w:rPr>
                <w:t>License</w:t>
              </w:r>
              <w:proofErr w:type="spellEnd"/>
            </w:hyperlink>
          </w:p>
        </w:tc>
        <w:tc>
          <w:tcPr>
            <w:tcW w:w="3727" w:type="dxa"/>
            <w:shd w:val="clear" w:color="auto" w:fill="auto"/>
            <w:noWrap/>
            <w:hideMark/>
          </w:tcPr>
          <w:p w14:paraId="311057F8" w14:textId="77777777" w:rsidR="00391171" w:rsidRPr="009160F2" w:rsidRDefault="00391171" w:rsidP="008979D0">
            <w:pPr>
              <w:jc w:val="center"/>
              <w:rPr>
                <w:color w:val="0563C1"/>
                <w:sz w:val="10"/>
                <w:u w:val="single"/>
              </w:rPr>
            </w:pPr>
            <w:r w:rsidRPr="009160F2">
              <w:rPr>
                <w:color w:val="0563C1"/>
                <w:sz w:val="10"/>
                <w:u w:val="single"/>
              </w:rPr>
              <w:t>https://code.jquery.com/jquery/</w:t>
            </w:r>
          </w:p>
        </w:tc>
      </w:tr>
      <w:tr w:rsidR="00391171" w:rsidRPr="009160F2" w14:paraId="0581D2D3" w14:textId="77777777" w:rsidTr="008979D0">
        <w:trPr>
          <w:trHeight w:val="300"/>
          <w:jc w:val="center"/>
        </w:trPr>
        <w:tc>
          <w:tcPr>
            <w:tcW w:w="1553" w:type="dxa"/>
            <w:shd w:val="clear" w:color="auto" w:fill="auto"/>
            <w:noWrap/>
            <w:hideMark/>
          </w:tcPr>
          <w:p w14:paraId="644DD17E" w14:textId="77777777" w:rsidR="00391171" w:rsidRPr="009160F2" w:rsidRDefault="00391171" w:rsidP="008979D0">
            <w:pPr>
              <w:jc w:val="center"/>
              <w:rPr>
                <w:color w:val="000000"/>
                <w:sz w:val="10"/>
              </w:rPr>
            </w:pPr>
            <w:r w:rsidRPr="009160F2">
              <w:rPr>
                <w:color w:val="000000"/>
                <w:sz w:val="10"/>
              </w:rPr>
              <w:t>Angular JS</w:t>
            </w:r>
          </w:p>
        </w:tc>
        <w:tc>
          <w:tcPr>
            <w:tcW w:w="668" w:type="dxa"/>
            <w:shd w:val="clear" w:color="auto" w:fill="auto"/>
            <w:noWrap/>
            <w:hideMark/>
          </w:tcPr>
          <w:p w14:paraId="186AAA30" w14:textId="77777777" w:rsidR="00391171" w:rsidRPr="009160F2" w:rsidRDefault="00391171" w:rsidP="008979D0">
            <w:pPr>
              <w:jc w:val="center"/>
              <w:rPr>
                <w:color w:val="000000"/>
                <w:sz w:val="10"/>
              </w:rPr>
            </w:pPr>
            <w:r w:rsidRPr="009160F2">
              <w:rPr>
                <w:color w:val="000000"/>
                <w:sz w:val="10"/>
              </w:rPr>
              <w:t>1.5.3</w:t>
            </w:r>
          </w:p>
        </w:tc>
        <w:tc>
          <w:tcPr>
            <w:tcW w:w="683" w:type="dxa"/>
            <w:shd w:val="clear" w:color="auto" w:fill="auto"/>
            <w:noWrap/>
            <w:hideMark/>
          </w:tcPr>
          <w:p w14:paraId="4F0FBDFE"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9F888D9" w14:textId="77777777" w:rsidR="00391171" w:rsidRPr="009160F2" w:rsidRDefault="00391171" w:rsidP="008979D0">
            <w:pPr>
              <w:jc w:val="center"/>
              <w:rPr>
                <w:color w:val="000000"/>
                <w:sz w:val="10"/>
              </w:rPr>
            </w:pPr>
          </w:p>
        </w:tc>
        <w:tc>
          <w:tcPr>
            <w:tcW w:w="721" w:type="dxa"/>
            <w:shd w:val="clear" w:color="auto" w:fill="auto"/>
            <w:noWrap/>
            <w:hideMark/>
          </w:tcPr>
          <w:p w14:paraId="3EA6C2ED"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E90CCA0"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3406D763" w14:textId="77777777" w:rsidR="00391171" w:rsidRPr="009160F2" w:rsidRDefault="00391171" w:rsidP="008979D0">
            <w:pPr>
              <w:jc w:val="center"/>
              <w:rPr>
                <w:color w:val="0563C1"/>
                <w:sz w:val="10"/>
                <w:u w:val="single"/>
              </w:rPr>
            </w:pPr>
            <w:r w:rsidRPr="009160F2">
              <w:rPr>
                <w:color w:val="0563C1"/>
                <w:sz w:val="10"/>
                <w:u w:val="single"/>
              </w:rPr>
              <w:t>https://code.angularjs.org/1.5.3/</w:t>
            </w:r>
          </w:p>
        </w:tc>
      </w:tr>
      <w:tr w:rsidR="00391171" w:rsidRPr="009160F2" w14:paraId="0A3B2C5A" w14:textId="77777777" w:rsidTr="008979D0">
        <w:trPr>
          <w:trHeight w:val="300"/>
          <w:jc w:val="center"/>
        </w:trPr>
        <w:tc>
          <w:tcPr>
            <w:tcW w:w="1553" w:type="dxa"/>
            <w:shd w:val="clear" w:color="auto" w:fill="auto"/>
            <w:noWrap/>
            <w:hideMark/>
          </w:tcPr>
          <w:p w14:paraId="6081A4AB" w14:textId="77777777" w:rsidR="00391171" w:rsidRPr="009160F2" w:rsidRDefault="00391171" w:rsidP="008979D0">
            <w:pPr>
              <w:jc w:val="center"/>
              <w:rPr>
                <w:color w:val="000000"/>
                <w:sz w:val="10"/>
              </w:rPr>
            </w:pPr>
            <w:proofErr w:type="spellStart"/>
            <w:r w:rsidRPr="009160F2">
              <w:rPr>
                <w:color w:val="000000"/>
                <w:sz w:val="10"/>
              </w:rPr>
              <w:t>Bootstrap</w:t>
            </w:r>
            <w:proofErr w:type="spellEnd"/>
          </w:p>
        </w:tc>
        <w:tc>
          <w:tcPr>
            <w:tcW w:w="668" w:type="dxa"/>
            <w:shd w:val="clear" w:color="auto" w:fill="auto"/>
            <w:noWrap/>
            <w:hideMark/>
          </w:tcPr>
          <w:p w14:paraId="689720EA" w14:textId="77777777" w:rsidR="00391171" w:rsidRPr="009160F2" w:rsidRDefault="00391171" w:rsidP="008979D0">
            <w:pPr>
              <w:jc w:val="center"/>
              <w:rPr>
                <w:color w:val="000000"/>
                <w:sz w:val="10"/>
              </w:rPr>
            </w:pPr>
            <w:r w:rsidRPr="009160F2">
              <w:rPr>
                <w:color w:val="000000"/>
                <w:sz w:val="10"/>
              </w:rPr>
              <w:t>3.3.5</w:t>
            </w:r>
          </w:p>
        </w:tc>
        <w:tc>
          <w:tcPr>
            <w:tcW w:w="683" w:type="dxa"/>
            <w:shd w:val="clear" w:color="auto" w:fill="auto"/>
            <w:noWrap/>
            <w:hideMark/>
          </w:tcPr>
          <w:p w14:paraId="08D6A75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DDDC75D" w14:textId="77777777" w:rsidR="00391171" w:rsidRPr="009160F2" w:rsidRDefault="00391171" w:rsidP="008979D0">
            <w:pPr>
              <w:jc w:val="center"/>
              <w:rPr>
                <w:color w:val="000000"/>
                <w:sz w:val="10"/>
              </w:rPr>
            </w:pPr>
          </w:p>
        </w:tc>
        <w:tc>
          <w:tcPr>
            <w:tcW w:w="721" w:type="dxa"/>
            <w:shd w:val="clear" w:color="auto" w:fill="auto"/>
            <w:noWrap/>
            <w:hideMark/>
          </w:tcPr>
          <w:p w14:paraId="3035F4B5"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0F986E4"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1FB8A914" w14:textId="77777777" w:rsidR="00391171" w:rsidRPr="009160F2" w:rsidRDefault="00391171" w:rsidP="008979D0">
            <w:pPr>
              <w:jc w:val="center"/>
              <w:rPr>
                <w:color w:val="0563C1"/>
                <w:sz w:val="10"/>
                <w:u w:val="single"/>
              </w:rPr>
            </w:pPr>
            <w:r w:rsidRPr="009160F2">
              <w:rPr>
                <w:color w:val="0563C1"/>
                <w:sz w:val="10"/>
                <w:u w:val="single"/>
              </w:rPr>
              <w:t>https://github.com/twbs/bootstrap#copyright-and-license</w:t>
            </w:r>
          </w:p>
        </w:tc>
      </w:tr>
      <w:tr w:rsidR="00391171" w:rsidRPr="009160F2" w14:paraId="2815DD52" w14:textId="77777777" w:rsidTr="008979D0">
        <w:trPr>
          <w:trHeight w:val="300"/>
          <w:jc w:val="center"/>
        </w:trPr>
        <w:tc>
          <w:tcPr>
            <w:tcW w:w="1553" w:type="dxa"/>
            <w:shd w:val="clear" w:color="auto" w:fill="auto"/>
            <w:noWrap/>
            <w:hideMark/>
          </w:tcPr>
          <w:p w14:paraId="1B212222" w14:textId="77777777" w:rsidR="00391171" w:rsidRPr="009160F2" w:rsidRDefault="00391171" w:rsidP="008979D0">
            <w:pPr>
              <w:jc w:val="center"/>
              <w:rPr>
                <w:color w:val="000000"/>
                <w:sz w:val="10"/>
              </w:rPr>
            </w:pPr>
            <w:r w:rsidRPr="009160F2">
              <w:rPr>
                <w:color w:val="000000"/>
                <w:sz w:val="10"/>
              </w:rPr>
              <w:t>Virtual Box</w:t>
            </w:r>
          </w:p>
        </w:tc>
        <w:tc>
          <w:tcPr>
            <w:tcW w:w="668" w:type="dxa"/>
            <w:shd w:val="clear" w:color="auto" w:fill="auto"/>
            <w:noWrap/>
            <w:hideMark/>
          </w:tcPr>
          <w:p w14:paraId="612736FC" w14:textId="77777777" w:rsidR="00391171" w:rsidRPr="009160F2" w:rsidRDefault="00391171" w:rsidP="008979D0">
            <w:pPr>
              <w:jc w:val="center"/>
              <w:rPr>
                <w:color w:val="000000"/>
                <w:sz w:val="10"/>
              </w:rPr>
            </w:pPr>
            <w:r w:rsidRPr="009160F2">
              <w:rPr>
                <w:color w:val="000000"/>
                <w:sz w:val="10"/>
              </w:rPr>
              <w:t>5.0.0</w:t>
            </w:r>
          </w:p>
        </w:tc>
        <w:tc>
          <w:tcPr>
            <w:tcW w:w="683" w:type="dxa"/>
            <w:shd w:val="clear" w:color="auto" w:fill="auto"/>
            <w:noWrap/>
            <w:hideMark/>
          </w:tcPr>
          <w:p w14:paraId="38754A1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6A77D4B" w14:textId="77777777" w:rsidR="00391171" w:rsidRPr="009160F2" w:rsidRDefault="00391171" w:rsidP="008979D0">
            <w:pPr>
              <w:jc w:val="center"/>
              <w:rPr>
                <w:color w:val="000000"/>
                <w:sz w:val="10"/>
              </w:rPr>
            </w:pPr>
          </w:p>
        </w:tc>
        <w:tc>
          <w:tcPr>
            <w:tcW w:w="721" w:type="dxa"/>
            <w:shd w:val="clear" w:color="auto" w:fill="auto"/>
            <w:noWrap/>
            <w:hideMark/>
          </w:tcPr>
          <w:p w14:paraId="627E572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3E32447"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5BF383D8" w14:textId="77777777" w:rsidR="00391171" w:rsidRPr="009160F2" w:rsidRDefault="00391171" w:rsidP="008979D0">
            <w:pPr>
              <w:jc w:val="center"/>
              <w:rPr>
                <w:color w:val="0563C1"/>
                <w:sz w:val="10"/>
                <w:u w:val="single"/>
              </w:rPr>
            </w:pPr>
            <w:r w:rsidRPr="009160F2">
              <w:rPr>
                <w:color w:val="0563C1"/>
                <w:sz w:val="10"/>
                <w:u w:val="single"/>
              </w:rPr>
              <w:t>https://www.virtualbox.org/wiki/Download_Old_Builds_5_0</w:t>
            </w:r>
          </w:p>
        </w:tc>
      </w:tr>
    </w:tbl>
    <w:p w14:paraId="69D8632F" w14:textId="77777777" w:rsidR="00391171" w:rsidRPr="006528CA" w:rsidRDefault="00391171" w:rsidP="00391171"/>
    <w:p w14:paraId="2D61FE75" w14:textId="77777777" w:rsidR="00391171" w:rsidRPr="00A81A3C" w:rsidRDefault="00391171" w:rsidP="00391171">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391171" w:rsidRPr="001842CC" w14:paraId="572FC4A5" w14:textId="77777777" w:rsidTr="008979D0">
        <w:trPr>
          <w:trHeight w:val="600"/>
          <w:jc w:val="center"/>
        </w:trPr>
        <w:tc>
          <w:tcPr>
            <w:tcW w:w="3472" w:type="dxa"/>
            <w:shd w:val="clear" w:color="auto" w:fill="auto"/>
            <w:vAlign w:val="center"/>
          </w:tcPr>
          <w:p w14:paraId="236B9610" w14:textId="77777777" w:rsidR="00391171" w:rsidRPr="009160F2" w:rsidRDefault="00391171" w:rsidP="008979D0">
            <w:pPr>
              <w:rPr>
                <w:b/>
                <w:bCs/>
                <w:color w:val="000000"/>
                <w:sz w:val="12"/>
                <w:szCs w:val="16"/>
              </w:rPr>
            </w:pPr>
          </w:p>
        </w:tc>
        <w:tc>
          <w:tcPr>
            <w:tcW w:w="5670" w:type="dxa"/>
            <w:shd w:val="clear" w:color="auto" w:fill="auto"/>
            <w:vAlign w:val="center"/>
          </w:tcPr>
          <w:p w14:paraId="7168A932" w14:textId="77777777" w:rsidR="00391171" w:rsidRPr="009160F2" w:rsidRDefault="00391171" w:rsidP="008979D0">
            <w:pPr>
              <w:rPr>
                <w:b/>
                <w:bCs/>
                <w:color w:val="000000"/>
                <w:sz w:val="12"/>
                <w:szCs w:val="16"/>
              </w:rPr>
            </w:pPr>
          </w:p>
        </w:tc>
      </w:tr>
      <w:tr w:rsidR="00391171" w:rsidRPr="009160F2" w14:paraId="68461331" w14:textId="77777777" w:rsidTr="008979D0">
        <w:trPr>
          <w:trHeight w:val="300"/>
          <w:jc w:val="center"/>
        </w:trPr>
        <w:tc>
          <w:tcPr>
            <w:tcW w:w="3472" w:type="dxa"/>
            <w:shd w:val="clear" w:color="auto" w:fill="auto"/>
            <w:noWrap/>
            <w:hideMark/>
          </w:tcPr>
          <w:p w14:paraId="5E97D3EB" w14:textId="77777777" w:rsidR="00391171" w:rsidRPr="009160F2" w:rsidRDefault="00391171" w:rsidP="008979D0">
            <w:pPr>
              <w:jc w:val="left"/>
              <w:rPr>
                <w:b/>
                <w:bCs/>
                <w:color w:val="000000"/>
                <w:sz w:val="12"/>
                <w:szCs w:val="16"/>
              </w:rPr>
            </w:pPr>
            <w:r w:rsidRPr="009160F2">
              <w:rPr>
                <w:b/>
                <w:bCs/>
                <w:color w:val="000000"/>
                <w:sz w:val="12"/>
                <w:szCs w:val="16"/>
              </w:rPr>
              <w:lastRenderedPageBreak/>
              <w:t>COPYING</w:t>
            </w:r>
          </w:p>
        </w:tc>
        <w:tc>
          <w:tcPr>
            <w:tcW w:w="5670" w:type="dxa"/>
            <w:shd w:val="clear" w:color="auto" w:fill="auto"/>
            <w:noWrap/>
          </w:tcPr>
          <w:p w14:paraId="01A9C062"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36D1F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33" o:title=""/>
                </v:shape>
                <o:OLEObject Type="Embed" ProgID="Package" ShapeID="_x0000_i1025" DrawAspect="Icon" ObjectID="_1746937348" r:id="rId34"/>
              </w:object>
            </w:r>
          </w:p>
        </w:tc>
      </w:tr>
      <w:tr w:rsidR="00391171" w:rsidRPr="009160F2" w14:paraId="4AF4EC38" w14:textId="77777777" w:rsidTr="008979D0">
        <w:trPr>
          <w:trHeight w:val="300"/>
          <w:jc w:val="center"/>
        </w:trPr>
        <w:tc>
          <w:tcPr>
            <w:tcW w:w="3472" w:type="dxa"/>
            <w:shd w:val="clear" w:color="auto" w:fill="auto"/>
            <w:noWrap/>
            <w:hideMark/>
          </w:tcPr>
          <w:p w14:paraId="635B235B" w14:textId="77777777" w:rsidR="00391171" w:rsidRPr="009160F2" w:rsidRDefault="00391171" w:rsidP="008979D0">
            <w:pPr>
              <w:jc w:val="left"/>
              <w:rPr>
                <w:b/>
                <w:bCs/>
                <w:color w:val="000000"/>
                <w:sz w:val="12"/>
                <w:szCs w:val="16"/>
              </w:rPr>
            </w:pPr>
            <w:r w:rsidRPr="009160F2">
              <w:rPr>
                <w:b/>
                <w:bCs/>
                <w:color w:val="000000"/>
                <w:sz w:val="12"/>
                <w:szCs w:val="16"/>
              </w:rPr>
              <w:t>COPYING.LESSER</w:t>
            </w:r>
          </w:p>
        </w:tc>
        <w:tc>
          <w:tcPr>
            <w:tcW w:w="5670" w:type="dxa"/>
            <w:shd w:val="clear" w:color="auto" w:fill="auto"/>
            <w:noWrap/>
          </w:tcPr>
          <w:p w14:paraId="3A683639"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2F1EB13B">
                <v:shape id="_x0000_i1026" type="#_x0000_t75" style="width:79.5pt;height:50.25pt" o:ole="">
                  <v:imagedata r:id="rId35" o:title=""/>
                </v:shape>
                <o:OLEObject Type="Embed" ProgID="Package" ShapeID="_x0000_i1026" DrawAspect="Icon" ObjectID="_1746937349" r:id="rId36"/>
              </w:object>
            </w:r>
          </w:p>
        </w:tc>
      </w:tr>
      <w:tr w:rsidR="00391171" w:rsidRPr="009160F2" w14:paraId="09824BEA" w14:textId="77777777" w:rsidTr="008979D0">
        <w:trPr>
          <w:trHeight w:val="300"/>
          <w:jc w:val="center"/>
        </w:trPr>
        <w:tc>
          <w:tcPr>
            <w:tcW w:w="3472" w:type="dxa"/>
            <w:shd w:val="clear" w:color="auto" w:fill="auto"/>
            <w:noWrap/>
          </w:tcPr>
          <w:p w14:paraId="3116ED12" w14:textId="77777777" w:rsidR="00391171" w:rsidRPr="009160F2" w:rsidRDefault="00391171" w:rsidP="008979D0">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5791A561"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4781E266">
                <v:shape id="_x0000_i1027" type="#_x0000_t75" style="width:79.5pt;height:50.25pt" o:ole="">
                  <v:imagedata r:id="rId37" o:title=""/>
                </v:shape>
                <o:OLEObject Type="Embed" ProgID="Package" ShapeID="_x0000_i1027" DrawAspect="Icon" ObjectID="_1746937350" r:id="rId38"/>
              </w:object>
            </w:r>
          </w:p>
        </w:tc>
      </w:tr>
    </w:tbl>
    <w:p w14:paraId="66A70308" w14:textId="77777777" w:rsidR="00391171" w:rsidRDefault="00391171" w:rsidP="00391171"/>
    <w:p w14:paraId="302C3E7F" w14:textId="77777777" w:rsidR="00391171" w:rsidRPr="00A81A3C" w:rsidRDefault="00391171" w:rsidP="00391171"/>
    <w:p w14:paraId="2C6659E4" w14:textId="77777777" w:rsidR="00391171" w:rsidRPr="00525470" w:rsidRDefault="00391171" w:rsidP="00391171">
      <w:pPr>
        <w:pStyle w:val="Ttulo1"/>
      </w:pPr>
      <w:bookmarkStart w:id="701" w:name="_Toc532379996"/>
      <w:bookmarkStart w:id="702" w:name="_Toc2245578"/>
      <w:bookmarkStart w:id="703" w:name="_Toc2687438"/>
      <w:bookmarkStart w:id="704" w:name="_Toc131162623"/>
      <w:r w:rsidRPr="00525470">
        <w:lastRenderedPageBreak/>
        <w:t>GLOSARIO</w:t>
      </w:r>
      <w:bookmarkEnd w:id="698"/>
      <w:bookmarkEnd w:id="699"/>
      <w:bookmarkEnd w:id="700"/>
      <w:bookmarkEnd w:id="701"/>
      <w:bookmarkEnd w:id="702"/>
      <w:bookmarkEnd w:id="703"/>
      <w:bookmarkEnd w:id="704"/>
    </w:p>
    <w:tbl>
      <w:tblPr>
        <w:tblW w:w="0" w:type="auto"/>
        <w:jc w:val="center"/>
        <w:tblLook w:val="01E0" w:firstRow="1" w:lastRow="1" w:firstColumn="1" w:lastColumn="1" w:noHBand="0" w:noVBand="0"/>
      </w:tblPr>
      <w:tblGrid>
        <w:gridCol w:w="1650"/>
        <w:gridCol w:w="6666"/>
      </w:tblGrid>
      <w:tr w:rsidR="00391171" w:rsidRPr="00391171" w14:paraId="346BAD70" w14:textId="77777777" w:rsidTr="008979D0">
        <w:trPr>
          <w:jc w:val="center"/>
        </w:trPr>
        <w:tc>
          <w:tcPr>
            <w:tcW w:w="1650" w:type="dxa"/>
          </w:tcPr>
          <w:p w14:paraId="6D934BCE" w14:textId="77777777" w:rsidR="00391171" w:rsidRPr="00391171" w:rsidRDefault="00391171" w:rsidP="00391171">
            <w:pPr>
              <w:rPr>
                <w:b/>
                <w:sz w:val="20"/>
              </w:rPr>
            </w:pPr>
            <w:r w:rsidRPr="00391171">
              <w:rPr>
                <w:b/>
                <w:sz w:val="20"/>
              </w:rPr>
              <w:t>A/T</w:t>
            </w:r>
          </w:p>
        </w:tc>
        <w:tc>
          <w:tcPr>
            <w:tcW w:w="6666" w:type="dxa"/>
          </w:tcPr>
          <w:p w14:paraId="46CFFEB8" w14:textId="77777777" w:rsidR="00391171" w:rsidRPr="00391171" w:rsidRDefault="00391171" w:rsidP="00391171">
            <w:pPr>
              <w:rPr>
                <w:sz w:val="20"/>
                <w:szCs w:val="22"/>
              </w:rPr>
            </w:pPr>
            <w:r w:rsidRPr="00391171">
              <w:rPr>
                <w:sz w:val="20"/>
                <w:szCs w:val="22"/>
              </w:rPr>
              <w:t>Aire / Tierra</w:t>
            </w:r>
          </w:p>
        </w:tc>
      </w:tr>
      <w:tr w:rsidR="00391171" w:rsidRPr="00391171" w14:paraId="133F82D4" w14:textId="77777777" w:rsidTr="008979D0">
        <w:trPr>
          <w:jc w:val="center"/>
        </w:trPr>
        <w:tc>
          <w:tcPr>
            <w:tcW w:w="1650" w:type="dxa"/>
          </w:tcPr>
          <w:p w14:paraId="21E97E4D" w14:textId="77777777" w:rsidR="00391171" w:rsidRPr="00391171" w:rsidRDefault="00391171" w:rsidP="00391171">
            <w:pPr>
              <w:rPr>
                <w:b/>
                <w:sz w:val="20"/>
              </w:rPr>
            </w:pPr>
            <w:r w:rsidRPr="00391171">
              <w:rPr>
                <w:b/>
                <w:sz w:val="20"/>
              </w:rPr>
              <w:t>ACC</w:t>
            </w:r>
          </w:p>
        </w:tc>
        <w:tc>
          <w:tcPr>
            <w:tcW w:w="6666" w:type="dxa"/>
          </w:tcPr>
          <w:p w14:paraId="159F16EF" w14:textId="77777777" w:rsidR="00391171" w:rsidRPr="00391171" w:rsidRDefault="00391171" w:rsidP="00391171">
            <w:pPr>
              <w:rPr>
                <w:sz w:val="20"/>
                <w:szCs w:val="22"/>
              </w:rPr>
            </w:pPr>
            <w:proofErr w:type="spellStart"/>
            <w:r w:rsidRPr="00391171">
              <w:rPr>
                <w:sz w:val="20"/>
                <w:szCs w:val="22"/>
              </w:rPr>
              <w:t>Area</w:t>
            </w:r>
            <w:proofErr w:type="spellEnd"/>
            <w:r w:rsidRPr="00391171">
              <w:rPr>
                <w:sz w:val="20"/>
                <w:szCs w:val="22"/>
              </w:rPr>
              <w:t xml:space="preserve"> Control Centre</w:t>
            </w:r>
          </w:p>
        </w:tc>
      </w:tr>
      <w:tr w:rsidR="00391171" w:rsidRPr="00391171" w14:paraId="6CC42085" w14:textId="77777777" w:rsidTr="008979D0">
        <w:trPr>
          <w:jc w:val="center"/>
        </w:trPr>
        <w:tc>
          <w:tcPr>
            <w:tcW w:w="1650" w:type="dxa"/>
          </w:tcPr>
          <w:p w14:paraId="068AB4BE" w14:textId="77777777" w:rsidR="00391171" w:rsidRPr="00391171" w:rsidRDefault="00391171" w:rsidP="00391171">
            <w:pPr>
              <w:rPr>
                <w:b/>
                <w:sz w:val="20"/>
              </w:rPr>
            </w:pPr>
            <w:r w:rsidRPr="00391171">
              <w:rPr>
                <w:b/>
                <w:sz w:val="20"/>
              </w:rPr>
              <w:t>AD</w:t>
            </w:r>
          </w:p>
        </w:tc>
        <w:tc>
          <w:tcPr>
            <w:tcW w:w="6666" w:type="dxa"/>
          </w:tcPr>
          <w:p w14:paraId="12449992" w14:textId="77777777" w:rsidR="00391171" w:rsidRPr="00391171" w:rsidRDefault="00391171" w:rsidP="00391171">
            <w:pPr>
              <w:rPr>
                <w:sz w:val="20"/>
                <w:szCs w:val="22"/>
              </w:rPr>
            </w:pPr>
            <w:r w:rsidRPr="00391171">
              <w:rPr>
                <w:sz w:val="20"/>
                <w:szCs w:val="22"/>
              </w:rPr>
              <w:t>Acceso Directo</w:t>
            </w:r>
          </w:p>
        </w:tc>
      </w:tr>
      <w:tr w:rsidR="00391171" w:rsidRPr="00391171" w14:paraId="127D5297" w14:textId="77777777" w:rsidTr="008979D0">
        <w:trPr>
          <w:jc w:val="center"/>
        </w:trPr>
        <w:tc>
          <w:tcPr>
            <w:tcW w:w="1650" w:type="dxa"/>
          </w:tcPr>
          <w:p w14:paraId="3B208E25" w14:textId="77777777" w:rsidR="00391171" w:rsidRPr="00391171" w:rsidRDefault="00391171" w:rsidP="00391171">
            <w:pPr>
              <w:rPr>
                <w:b/>
                <w:sz w:val="20"/>
              </w:rPr>
            </w:pPr>
            <w:r w:rsidRPr="00391171">
              <w:rPr>
                <w:b/>
                <w:sz w:val="20"/>
              </w:rPr>
              <w:t>AI</w:t>
            </w:r>
          </w:p>
        </w:tc>
        <w:tc>
          <w:tcPr>
            <w:tcW w:w="6666" w:type="dxa"/>
          </w:tcPr>
          <w:p w14:paraId="6AF9F6C8" w14:textId="77777777" w:rsidR="00391171" w:rsidRPr="00391171" w:rsidRDefault="00391171" w:rsidP="00391171">
            <w:pPr>
              <w:rPr>
                <w:sz w:val="20"/>
                <w:szCs w:val="22"/>
              </w:rPr>
            </w:pPr>
            <w:r w:rsidRPr="00391171">
              <w:rPr>
                <w:sz w:val="20"/>
                <w:szCs w:val="22"/>
              </w:rPr>
              <w:t>Acceso Indirecto</w:t>
            </w:r>
          </w:p>
        </w:tc>
      </w:tr>
      <w:tr w:rsidR="00391171" w:rsidRPr="00391171" w14:paraId="265EC646" w14:textId="77777777" w:rsidTr="008979D0">
        <w:trPr>
          <w:jc w:val="center"/>
        </w:trPr>
        <w:tc>
          <w:tcPr>
            <w:tcW w:w="1650" w:type="dxa"/>
          </w:tcPr>
          <w:p w14:paraId="6CD62F1D" w14:textId="77777777" w:rsidR="00391171" w:rsidRPr="00391171" w:rsidRDefault="00391171" w:rsidP="00391171">
            <w:pPr>
              <w:rPr>
                <w:b/>
                <w:sz w:val="20"/>
              </w:rPr>
            </w:pPr>
            <w:r w:rsidRPr="00391171">
              <w:rPr>
                <w:b/>
                <w:sz w:val="20"/>
              </w:rPr>
              <w:t>ATM</w:t>
            </w:r>
          </w:p>
        </w:tc>
        <w:tc>
          <w:tcPr>
            <w:tcW w:w="6666" w:type="dxa"/>
          </w:tcPr>
          <w:p w14:paraId="6FDA5794" w14:textId="77777777" w:rsidR="00391171" w:rsidRPr="00391171" w:rsidRDefault="00391171" w:rsidP="00391171">
            <w:pPr>
              <w:rPr>
                <w:sz w:val="20"/>
                <w:szCs w:val="22"/>
              </w:rPr>
            </w:pPr>
            <w:r w:rsidRPr="00391171">
              <w:rPr>
                <w:sz w:val="20"/>
                <w:szCs w:val="22"/>
              </w:rPr>
              <w:t xml:space="preserve">"Air </w:t>
            </w:r>
            <w:proofErr w:type="spellStart"/>
            <w:r w:rsidRPr="00391171">
              <w:rPr>
                <w:sz w:val="20"/>
                <w:szCs w:val="22"/>
              </w:rPr>
              <w:t>Traffic</w:t>
            </w:r>
            <w:proofErr w:type="spellEnd"/>
            <w:r w:rsidRPr="00391171">
              <w:rPr>
                <w:sz w:val="20"/>
                <w:szCs w:val="22"/>
              </w:rPr>
              <w:t xml:space="preserve"> Management"</w:t>
            </w:r>
          </w:p>
        </w:tc>
      </w:tr>
      <w:tr w:rsidR="00391171" w:rsidRPr="00391171" w14:paraId="5EFC0B09" w14:textId="77777777" w:rsidTr="008979D0">
        <w:trPr>
          <w:jc w:val="center"/>
        </w:trPr>
        <w:tc>
          <w:tcPr>
            <w:tcW w:w="1650" w:type="dxa"/>
          </w:tcPr>
          <w:p w14:paraId="1CE92880" w14:textId="77777777" w:rsidR="00391171" w:rsidRPr="00391171" w:rsidRDefault="00391171" w:rsidP="00391171">
            <w:pPr>
              <w:rPr>
                <w:b/>
                <w:sz w:val="20"/>
              </w:rPr>
            </w:pPr>
            <w:r w:rsidRPr="00391171">
              <w:rPr>
                <w:b/>
                <w:sz w:val="20"/>
              </w:rPr>
              <w:t>ATS</w:t>
            </w:r>
          </w:p>
        </w:tc>
        <w:tc>
          <w:tcPr>
            <w:tcW w:w="6666" w:type="dxa"/>
          </w:tcPr>
          <w:p w14:paraId="37C36B66" w14:textId="77777777" w:rsidR="00391171" w:rsidRPr="00391171" w:rsidRDefault="00391171" w:rsidP="00391171">
            <w:pPr>
              <w:rPr>
                <w:sz w:val="20"/>
                <w:szCs w:val="22"/>
              </w:rPr>
            </w:pPr>
            <w:r w:rsidRPr="00391171">
              <w:rPr>
                <w:sz w:val="20"/>
                <w:szCs w:val="22"/>
              </w:rPr>
              <w:t xml:space="preserve">"Air </w:t>
            </w:r>
            <w:proofErr w:type="spellStart"/>
            <w:r w:rsidRPr="00391171">
              <w:rPr>
                <w:sz w:val="20"/>
                <w:szCs w:val="22"/>
              </w:rPr>
              <w:t>Traffic</w:t>
            </w:r>
            <w:proofErr w:type="spellEnd"/>
            <w:r w:rsidRPr="00391171">
              <w:rPr>
                <w:sz w:val="20"/>
                <w:szCs w:val="22"/>
              </w:rPr>
              <w:t xml:space="preserve"> </w:t>
            </w:r>
            <w:proofErr w:type="spellStart"/>
            <w:r w:rsidRPr="00391171">
              <w:rPr>
                <w:sz w:val="20"/>
                <w:szCs w:val="22"/>
              </w:rPr>
              <w:t>System</w:t>
            </w:r>
            <w:proofErr w:type="spellEnd"/>
            <w:r w:rsidRPr="00391171">
              <w:rPr>
                <w:sz w:val="20"/>
                <w:szCs w:val="22"/>
              </w:rPr>
              <w:t>"</w:t>
            </w:r>
          </w:p>
        </w:tc>
      </w:tr>
      <w:tr w:rsidR="00391171" w:rsidRPr="00391171" w14:paraId="70B165CF" w14:textId="77777777" w:rsidTr="008979D0">
        <w:trPr>
          <w:jc w:val="center"/>
        </w:trPr>
        <w:tc>
          <w:tcPr>
            <w:tcW w:w="1650" w:type="dxa"/>
          </w:tcPr>
          <w:p w14:paraId="06403017" w14:textId="77777777" w:rsidR="00391171" w:rsidRPr="00391171" w:rsidRDefault="00391171" w:rsidP="00391171">
            <w:pPr>
              <w:rPr>
                <w:b/>
                <w:sz w:val="20"/>
              </w:rPr>
            </w:pPr>
            <w:r w:rsidRPr="00391171">
              <w:rPr>
                <w:b/>
                <w:sz w:val="20"/>
              </w:rPr>
              <w:t>ATS-N5</w:t>
            </w:r>
          </w:p>
        </w:tc>
        <w:tc>
          <w:tcPr>
            <w:tcW w:w="6666" w:type="dxa"/>
          </w:tcPr>
          <w:p w14:paraId="67819155" w14:textId="77777777" w:rsidR="00391171" w:rsidRPr="00391171" w:rsidRDefault="00391171" w:rsidP="00391171">
            <w:pPr>
              <w:rPr>
                <w:sz w:val="20"/>
                <w:szCs w:val="22"/>
              </w:rPr>
            </w:pPr>
            <w:r w:rsidRPr="00391171">
              <w:rPr>
                <w:sz w:val="20"/>
                <w:szCs w:val="22"/>
              </w:rPr>
              <w:t>Protocolo UIT-N5 para ATS</w:t>
            </w:r>
          </w:p>
        </w:tc>
      </w:tr>
      <w:tr w:rsidR="00391171" w:rsidRPr="00391171" w14:paraId="53D8BA53" w14:textId="77777777" w:rsidTr="008979D0">
        <w:trPr>
          <w:jc w:val="center"/>
        </w:trPr>
        <w:tc>
          <w:tcPr>
            <w:tcW w:w="1650" w:type="dxa"/>
          </w:tcPr>
          <w:p w14:paraId="609BA0AC" w14:textId="77777777" w:rsidR="00391171" w:rsidRPr="00391171" w:rsidRDefault="00391171" w:rsidP="00391171">
            <w:pPr>
              <w:rPr>
                <w:b/>
                <w:sz w:val="20"/>
              </w:rPr>
            </w:pPr>
            <w:r w:rsidRPr="00391171">
              <w:rPr>
                <w:b/>
                <w:sz w:val="20"/>
              </w:rPr>
              <w:t>ATS-QSIG</w:t>
            </w:r>
          </w:p>
        </w:tc>
        <w:tc>
          <w:tcPr>
            <w:tcW w:w="6666" w:type="dxa"/>
          </w:tcPr>
          <w:p w14:paraId="4D6FC4AB" w14:textId="77777777" w:rsidR="00391171" w:rsidRPr="00391171" w:rsidRDefault="00391171" w:rsidP="00391171">
            <w:pPr>
              <w:rPr>
                <w:sz w:val="20"/>
                <w:szCs w:val="22"/>
              </w:rPr>
            </w:pPr>
            <w:r w:rsidRPr="00391171">
              <w:rPr>
                <w:sz w:val="20"/>
                <w:szCs w:val="22"/>
              </w:rPr>
              <w:t>Protocolo QSIG en sistemas ATS</w:t>
            </w:r>
          </w:p>
        </w:tc>
      </w:tr>
      <w:tr w:rsidR="00391171" w:rsidRPr="00391171" w14:paraId="4B4282DC" w14:textId="77777777" w:rsidTr="008979D0">
        <w:trPr>
          <w:jc w:val="center"/>
        </w:trPr>
        <w:tc>
          <w:tcPr>
            <w:tcW w:w="1650" w:type="dxa"/>
          </w:tcPr>
          <w:p w14:paraId="3C70D2B3" w14:textId="77777777" w:rsidR="00391171" w:rsidRPr="00391171" w:rsidRDefault="00391171" w:rsidP="00391171">
            <w:pPr>
              <w:rPr>
                <w:b/>
                <w:sz w:val="20"/>
              </w:rPr>
            </w:pPr>
            <w:r w:rsidRPr="00391171">
              <w:rPr>
                <w:b/>
                <w:sz w:val="20"/>
              </w:rPr>
              <w:t>ATS-R2</w:t>
            </w:r>
          </w:p>
        </w:tc>
        <w:tc>
          <w:tcPr>
            <w:tcW w:w="6666" w:type="dxa"/>
          </w:tcPr>
          <w:p w14:paraId="4F5000FB" w14:textId="77777777" w:rsidR="00391171" w:rsidRPr="00391171" w:rsidRDefault="00391171" w:rsidP="00391171">
            <w:pPr>
              <w:rPr>
                <w:sz w:val="20"/>
                <w:szCs w:val="22"/>
              </w:rPr>
            </w:pPr>
            <w:proofErr w:type="spellStart"/>
            <w:r w:rsidRPr="00391171">
              <w:rPr>
                <w:sz w:val="20"/>
                <w:szCs w:val="22"/>
              </w:rPr>
              <w:t>Procolo</w:t>
            </w:r>
            <w:proofErr w:type="spellEnd"/>
            <w:r w:rsidRPr="00391171">
              <w:rPr>
                <w:sz w:val="20"/>
                <w:szCs w:val="22"/>
              </w:rPr>
              <w:t xml:space="preserve"> R2 en sistemas ATS</w:t>
            </w:r>
          </w:p>
        </w:tc>
      </w:tr>
      <w:tr w:rsidR="00391171" w:rsidRPr="00391171" w14:paraId="2681BEC2" w14:textId="77777777" w:rsidTr="008979D0">
        <w:trPr>
          <w:jc w:val="center"/>
        </w:trPr>
        <w:tc>
          <w:tcPr>
            <w:tcW w:w="1650" w:type="dxa"/>
          </w:tcPr>
          <w:p w14:paraId="51A31E6B" w14:textId="77777777" w:rsidR="00391171" w:rsidRPr="00391171" w:rsidRDefault="00391171" w:rsidP="00391171">
            <w:pPr>
              <w:rPr>
                <w:b/>
                <w:sz w:val="20"/>
              </w:rPr>
            </w:pPr>
            <w:r w:rsidRPr="00391171">
              <w:rPr>
                <w:b/>
                <w:sz w:val="20"/>
              </w:rPr>
              <w:t>BC</w:t>
            </w:r>
          </w:p>
        </w:tc>
        <w:tc>
          <w:tcPr>
            <w:tcW w:w="6666" w:type="dxa"/>
          </w:tcPr>
          <w:p w14:paraId="79D2C94E" w14:textId="77777777" w:rsidR="00391171" w:rsidRPr="00391171" w:rsidRDefault="00391171" w:rsidP="00391171">
            <w:pPr>
              <w:rPr>
                <w:sz w:val="20"/>
                <w:szCs w:val="22"/>
              </w:rPr>
            </w:pPr>
            <w:proofErr w:type="spellStart"/>
            <w:r w:rsidRPr="00391171">
              <w:rPr>
                <w:sz w:val="20"/>
                <w:szCs w:val="22"/>
              </w:rPr>
              <w:t>Bateria</w:t>
            </w:r>
            <w:proofErr w:type="spellEnd"/>
            <w:r w:rsidRPr="00391171">
              <w:rPr>
                <w:sz w:val="20"/>
                <w:szCs w:val="22"/>
              </w:rPr>
              <w:t xml:space="preserve"> Central</w:t>
            </w:r>
          </w:p>
        </w:tc>
      </w:tr>
      <w:tr w:rsidR="00391171" w:rsidRPr="00391171" w14:paraId="777EF404" w14:textId="77777777" w:rsidTr="008979D0">
        <w:trPr>
          <w:jc w:val="center"/>
        </w:trPr>
        <w:tc>
          <w:tcPr>
            <w:tcW w:w="1650" w:type="dxa"/>
          </w:tcPr>
          <w:p w14:paraId="5A7FD10C" w14:textId="77777777" w:rsidR="00391171" w:rsidRPr="00391171" w:rsidRDefault="00391171" w:rsidP="00391171">
            <w:pPr>
              <w:rPr>
                <w:b/>
                <w:sz w:val="20"/>
              </w:rPr>
            </w:pPr>
            <w:r w:rsidRPr="00391171">
              <w:rPr>
                <w:b/>
                <w:sz w:val="20"/>
              </w:rPr>
              <w:t>BL</w:t>
            </w:r>
          </w:p>
        </w:tc>
        <w:tc>
          <w:tcPr>
            <w:tcW w:w="6666" w:type="dxa"/>
          </w:tcPr>
          <w:p w14:paraId="74839884" w14:textId="77777777" w:rsidR="00391171" w:rsidRPr="00391171" w:rsidRDefault="00391171" w:rsidP="00391171">
            <w:pPr>
              <w:rPr>
                <w:sz w:val="20"/>
                <w:szCs w:val="22"/>
              </w:rPr>
            </w:pPr>
            <w:r w:rsidRPr="00391171">
              <w:rPr>
                <w:sz w:val="20"/>
                <w:szCs w:val="22"/>
              </w:rPr>
              <w:t>Batería Local.</w:t>
            </w:r>
          </w:p>
        </w:tc>
      </w:tr>
      <w:tr w:rsidR="00391171" w:rsidRPr="00391171" w14:paraId="3CBE054C" w14:textId="77777777" w:rsidTr="008979D0">
        <w:trPr>
          <w:jc w:val="center"/>
        </w:trPr>
        <w:tc>
          <w:tcPr>
            <w:tcW w:w="1650" w:type="dxa"/>
          </w:tcPr>
          <w:p w14:paraId="5C64253A" w14:textId="77777777" w:rsidR="00391171" w:rsidRPr="00391171" w:rsidRDefault="00391171" w:rsidP="00391171">
            <w:pPr>
              <w:rPr>
                <w:b/>
                <w:sz w:val="20"/>
              </w:rPr>
            </w:pPr>
            <w:r w:rsidRPr="00391171">
              <w:rPr>
                <w:b/>
                <w:sz w:val="20"/>
              </w:rPr>
              <w:t>BROADCAST</w:t>
            </w:r>
          </w:p>
        </w:tc>
        <w:tc>
          <w:tcPr>
            <w:tcW w:w="6666" w:type="dxa"/>
          </w:tcPr>
          <w:p w14:paraId="08F511F1" w14:textId="77777777" w:rsidR="00391171" w:rsidRPr="00391171" w:rsidRDefault="00391171" w:rsidP="00391171">
            <w:pPr>
              <w:rPr>
                <w:sz w:val="20"/>
                <w:szCs w:val="22"/>
              </w:rPr>
            </w:pPr>
            <w:r w:rsidRPr="00391171">
              <w:rPr>
                <w:sz w:val="20"/>
                <w:szCs w:val="22"/>
              </w:rPr>
              <w:t>Modo de transmisión a todos los dispositivos en una red.</w:t>
            </w:r>
          </w:p>
        </w:tc>
      </w:tr>
      <w:tr w:rsidR="00391171" w:rsidRPr="00391171" w14:paraId="68080D67" w14:textId="77777777" w:rsidTr="008979D0">
        <w:trPr>
          <w:jc w:val="center"/>
        </w:trPr>
        <w:tc>
          <w:tcPr>
            <w:tcW w:w="1650" w:type="dxa"/>
          </w:tcPr>
          <w:p w14:paraId="60DDF7AB" w14:textId="77777777" w:rsidR="00391171" w:rsidRPr="00391171" w:rsidRDefault="00391171" w:rsidP="00391171">
            <w:pPr>
              <w:rPr>
                <w:b/>
                <w:sz w:val="20"/>
              </w:rPr>
            </w:pPr>
            <w:r w:rsidRPr="00391171">
              <w:rPr>
                <w:b/>
                <w:sz w:val="20"/>
              </w:rPr>
              <w:t>CELP</w:t>
            </w:r>
          </w:p>
        </w:tc>
        <w:tc>
          <w:tcPr>
            <w:tcW w:w="6666" w:type="dxa"/>
          </w:tcPr>
          <w:p w14:paraId="3E734AC4" w14:textId="77777777" w:rsidR="00391171" w:rsidRPr="00391171" w:rsidRDefault="00391171" w:rsidP="00391171">
            <w:pPr>
              <w:rPr>
                <w:sz w:val="20"/>
                <w:szCs w:val="22"/>
              </w:rPr>
            </w:pPr>
            <w:r w:rsidRPr="00391171">
              <w:rPr>
                <w:sz w:val="20"/>
                <w:szCs w:val="22"/>
              </w:rPr>
              <w:t>"</w:t>
            </w:r>
            <w:proofErr w:type="spellStart"/>
            <w:r w:rsidRPr="00391171">
              <w:rPr>
                <w:sz w:val="20"/>
                <w:szCs w:val="22"/>
              </w:rPr>
              <w:t>Code</w:t>
            </w:r>
            <w:proofErr w:type="spellEnd"/>
            <w:r w:rsidRPr="00391171">
              <w:rPr>
                <w:sz w:val="20"/>
                <w:szCs w:val="22"/>
              </w:rPr>
              <w:t xml:space="preserve"> </w:t>
            </w:r>
            <w:proofErr w:type="spellStart"/>
            <w:r w:rsidRPr="00391171">
              <w:rPr>
                <w:sz w:val="20"/>
                <w:szCs w:val="22"/>
              </w:rPr>
              <w:t>excited</w:t>
            </w:r>
            <w:proofErr w:type="spellEnd"/>
            <w:r w:rsidRPr="00391171">
              <w:rPr>
                <w:sz w:val="20"/>
                <w:szCs w:val="22"/>
              </w:rPr>
              <w:t xml:space="preserve"> linear </w:t>
            </w:r>
            <w:proofErr w:type="spellStart"/>
            <w:r w:rsidRPr="00391171">
              <w:rPr>
                <w:sz w:val="20"/>
                <w:szCs w:val="22"/>
              </w:rPr>
              <w:t>prediction</w:t>
            </w:r>
            <w:proofErr w:type="spellEnd"/>
            <w:r w:rsidRPr="00391171">
              <w:rPr>
                <w:sz w:val="20"/>
                <w:szCs w:val="22"/>
              </w:rPr>
              <w:t>". Algoritmo de codificación de voz</w:t>
            </w:r>
          </w:p>
        </w:tc>
      </w:tr>
      <w:tr w:rsidR="00391171" w:rsidRPr="00391171" w14:paraId="294655EA" w14:textId="77777777" w:rsidTr="008979D0">
        <w:trPr>
          <w:jc w:val="center"/>
        </w:trPr>
        <w:tc>
          <w:tcPr>
            <w:tcW w:w="1650" w:type="dxa"/>
          </w:tcPr>
          <w:p w14:paraId="17F71E35" w14:textId="77777777" w:rsidR="00391171" w:rsidRPr="00391171" w:rsidRDefault="00391171" w:rsidP="00391171">
            <w:pPr>
              <w:rPr>
                <w:b/>
                <w:sz w:val="20"/>
              </w:rPr>
            </w:pPr>
            <w:r w:rsidRPr="00391171">
              <w:rPr>
                <w:b/>
                <w:sz w:val="20"/>
              </w:rPr>
              <w:t>CODEC</w:t>
            </w:r>
          </w:p>
        </w:tc>
        <w:tc>
          <w:tcPr>
            <w:tcW w:w="6666" w:type="dxa"/>
          </w:tcPr>
          <w:p w14:paraId="7E4E9F68" w14:textId="77777777" w:rsidR="00391171" w:rsidRPr="00391171" w:rsidRDefault="00391171" w:rsidP="00391171">
            <w:pPr>
              <w:rPr>
                <w:sz w:val="20"/>
                <w:szCs w:val="22"/>
              </w:rPr>
            </w:pPr>
            <w:r w:rsidRPr="00391171">
              <w:rPr>
                <w:sz w:val="20"/>
                <w:szCs w:val="22"/>
              </w:rPr>
              <w:t xml:space="preserve">Codificador-Decodificador. </w:t>
            </w:r>
          </w:p>
        </w:tc>
      </w:tr>
      <w:tr w:rsidR="00391171" w:rsidRPr="00391171" w14:paraId="1719D3FE" w14:textId="77777777" w:rsidTr="008979D0">
        <w:trPr>
          <w:jc w:val="center"/>
        </w:trPr>
        <w:tc>
          <w:tcPr>
            <w:tcW w:w="1650" w:type="dxa"/>
          </w:tcPr>
          <w:p w14:paraId="0A5AB2AD" w14:textId="77777777" w:rsidR="00391171" w:rsidRPr="00391171" w:rsidRDefault="00391171" w:rsidP="00391171">
            <w:pPr>
              <w:rPr>
                <w:b/>
                <w:sz w:val="20"/>
              </w:rPr>
            </w:pPr>
            <w:r w:rsidRPr="00391171">
              <w:rPr>
                <w:b/>
                <w:sz w:val="20"/>
              </w:rPr>
              <w:t>COTS</w:t>
            </w:r>
          </w:p>
        </w:tc>
        <w:tc>
          <w:tcPr>
            <w:tcW w:w="6666" w:type="dxa"/>
          </w:tcPr>
          <w:p w14:paraId="548540F5" w14:textId="77777777" w:rsidR="00391171" w:rsidRPr="00391171" w:rsidRDefault="00391171" w:rsidP="00391171">
            <w:pPr>
              <w:rPr>
                <w:sz w:val="20"/>
                <w:szCs w:val="22"/>
              </w:rPr>
            </w:pPr>
            <w:r w:rsidRPr="00391171">
              <w:rPr>
                <w:sz w:val="20"/>
                <w:szCs w:val="22"/>
              </w:rPr>
              <w:t>"</w:t>
            </w:r>
            <w:proofErr w:type="spellStart"/>
            <w:r w:rsidRPr="00391171">
              <w:rPr>
                <w:sz w:val="20"/>
                <w:szCs w:val="22"/>
              </w:rPr>
              <w:t>Commercial</w:t>
            </w:r>
            <w:proofErr w:type="spellEnd"/>
            <w:r w:rsidRPr="00391171">
              <w:rPr>
                <w:sz w:val="20"/>
                <w:szCs w:val="22"/>
              </w:rPr>
              <w:t xml:space="preserve"> Off </w:t>
            </w:r>
            <w:proofErr w:type="spellStart"/>
            <w:r w:rsidRPr="00391171">
              <w:rPr>
                <w:sz w:val="20"/>
                <w:szCs w:val="22"/>
              </w:rPr>
              <w:t>The</w:t>
            </w:r>
            <w:proofErr w:type="spellEnd"/>
            <w:r w:rsidRPr="00391171">
              <w:rPr>
                <w:sz w:val="20"/>
                <w:szCs w:val="22"/>
              </w:rPr>
              <w:t xml:space="preserve"> </w:t>
            </w:r>
            <w:proofErr w:type="spellStart"/>
            <w:r w:rsidRPr="00391171">
              <w:rPr>
                <w:sz w:val="20"/>
                <w:szCs w:val="22"/>
              </w:rPr>
              <w:t>Shelf</w:t>
            </w:r>
            <w:proofErr w:type="spellEnd"/>
            <w:r w:rsidRPr="00391171">
              <w:rPr>
                <w:sz w:val="20"/>
                <w:szCs w:val="22"/>
              </w:rPr>
              <w:t>"</w:t>
            </w:r>
          </w:p>
        </w:tc>
      </w:tr>
      <w:tr w:rsidR="00391171" w:rsidRPr="00391171" w14:paraId="41643856" w14:textId="77777777" w:rsidTr="008979D0">
        <w:trPr>
          <w:jc w:val="center"/>
        </w:trPr>
        <w:tc>
          <w:tcPr>
            <w:tcW w:w="1650" w:type="dxa"/>
          </w:tcPr>
          <w:p w14:paraId="54E67AB5" w14:textId="77777777" w:rsidR="00391171" w:rsidRPr="00391171" w:rsidRDefault="00391171" w:rsidP="00391171">
            <w:pPr>
              <w:rPr>
                <w:b/>
                <w:sz w:val="20"/>
              </w:rPr>
            </w:pPr>
            <w:r w:rsidRPr="00391171">
              <w:rPr>
                <w:b/>
                <w:sz w:val="20"/>
              </w:rPr>
              <w:t>CPU</w:t>
            </w:r>
          </w:p>
        </w:tc>
        <w:tc>
          <w:tcPr>
            <w:tcW w:w="6666" w:type="dxa"/>
          </w:tcPr>
          <w:p w14:paraId="28FE5DE1" w14:textId="77777777" w:rsidR="00391171" w:rsidRPr="00391171" w:rsidRDefault="00391171" w:rsidP="00391171">
            <w:pPr>
              <w:rPr>
                <w:sz w:val="20"/>
                <w:szCs w:val="22"/>
              </w:rPr>
            </w:pPr>
            <w:r w:rsidRPr="00391171">
              <w:rPr>
                <w:sz w:val="20"/>
                <w:szCs w:val="22"/>
              </w:rPr>
              <w:t>Unidad Central de Procesamiento.</w:t>
            </w:r>
          </w:p>
        </w:tc>
      </w:tr>
      <w:tr w:rsidR="00391171" w:rsidRPr="00391171" w14:paraId="38A773D4" w14:textId="77777777" w:rsidTr="008979D0">
        <w:trPr>
          <w:jc w:val="center"/>
        </w:trPr>
        <w:tc>
          <w:tcPr>
            <w:tcW w:w="1650" w:type="dxa"/>
          </w:tcPr>
          <w:p w14:paraId="3CD20C8A" w14:textId="77777777" w:rsidR="00391171" w:rsidRPr="00391171" w:rsidRDefault="00391171" w:rsidP="00391171">
            <w:pPr>
              <w:rPr>
                <w:b/>
                <w:sz w:val="20"/>
              </w:rPr>
            </w:pPr>
            <w:r w:rsidRPr="00391171">
              <w:rPr>
                <w:b/>
                <w:sz w:val="20"/>
              </w:rPr>
              <w:t>DTMF</w:t>
            </w:r>
          </w:p>
        </w:tc>
        <w:tc>
          <w:tcPr>
            <w:tcW w:w="6666" w:type="dxa"/>
          </w:tcPr>
          <w:p w14:paraId="6137E70B" w14:textId="77777777" w:rsidR="00391171" w:rsidRPr="00391171" w:rsidRDefault="00391171" w:rsidP="00391171">
            <w:pPr>
              <w:rPr>
                <w:sz w:val="20"/>
                <w:szCs w:val="22"/>
              </w:rPr>
            </w:pPr>
            <w:r w:rsidRPr="00391171">
              <w:rPr>
                <w:sz w:val="20"/>
                <w:szCs w:val="22"/>
                <w:lang w:val="en-US"/>
              </w:rPr>
              <w:t xml:space="preserve">"Dual-tone multi-frequency signaling". </w:t>
            </w:r>
            <w:r w:rsidRPr="00391171">
              <w:rPr>
                <w:sz w:val="20"/>
                <w:szCs w:val="22"/>
              </w:rPr>
              <w:t xml:space="preserve">Protocolo </w:t>
            </w:r>
            <w:proofErr w:type="spellStart"/>
            <w:r w:rsidRPr="00391171">
              <w:rPr>
                <w:sz w:val="20"/>
                <w:szCs w:val="22"/>
              </w:rPr>
              <w:t>Analogico</w:t>
            </w:r>
            <w:proofErr w:type="spellEnd"/>
            <w:r w:rsidRPr="00391171">
              <w:rPr>
                <w:sz w:val="20"/>
                <w:szCs w:val="22"/>
              </w:rPr>
              <w:t xml:space="preserve"> de Telefonía</w:t>
            </w:r>
          </w:p>
        </w:tc>
      </w:tr>
      <w:tr w:rsidR="00391171" w:rsidRPr="00391171" w14:paraId="5F111A1C" w14:textId="77777777" w:rsidTr="008979D0">
        <w:trPr>
          <w:jc w:val="center"/>
        </w:trPr>
        <w:tc>
          <w:tcPr>
            <w:tcW w:w="1650" w:type="dxa"/>
          </w:tcPr>
          <w:p w14:paraId="0B1355E6" w14:textId="77777777" w:rsidR="00391171" w:rsidRPr="00391171" w:rsidRDefault="00391171" w:rsidP="00391171">
            <w:pPr>
              <w:rPr>
                <w:b/>
                <w:sz w:val="20"/>
              </w:rPr>
            </w:pPr>
            <w:r w:rsidRPr="00391171">
              <w:rPr>
                <w:b/>
                <w:sz w:val="20"/>
              </w:rPr>
              <w:t>ETHERNET</w:t>
            </w:r>
          </w:p>
        </w:tc>
        <w:tc>
          <w:tcPr>
            <w:tcW w:w="6666" w:type="dxa"/>
          </w:tcPr>
          <w:p w14:paraId="7FD30FC6" w14:textId="77777777" w:rsidR="00391171" w:rsidRPr="00391171" w:rsidRDefault="00391171" w:rsidP="00391171">
            <w:pPr>
              <w:rPr>
                <w:sz w:val="20"/>
                <w:szCs w:val="22"/>
              </w:rPr>
            </w:pPr>
            <w:r w:rsidRPr="00391171">
              <w:rPr>
                <w:sz w:val="20"/>
                <w:szCs w:val="22"/>
              </w:rPr>
              <w:t>Estándar de redes LAN</w:t>
            </w:r>
          </w:p>
        </w:tc>
      </w:tr>
      <w:tr w:rsidR="00391171" w:rsidRPr="00391171" w14:paraId="75E269AD" w14:textId="77777777" w:rsidTr="008979D0">
        <w:trPr>
          <w:jc w:val="center"/>
        </w:trPr>
        <w:tc>
          <w:tcPr>
            <w:tcW w:w="1650" w:type="dxa"/>
          </w:tcPr>
          <w:p w14:paraId="2E2395B1" w14:textId="77777777" w:rsidR="00391171" w:rsidRPr="00391171" w:rsidRDefault="00391171" w:rsidP="00391171">
            <w:pPr>
              <w:rPr>
                <w:b/>
                <w:sz w:val="20"/>
              </w:rPr>
            </w:pPr>
            <w:r w:rsidRPr="00391171">
              <w:rPr>
                <w:b/>
                <w:sz w:val="20"/>
              </w:rPr>
              <w:t>ETM</w:t>
            </w:r>
          </w:p>
        </w:tc>
        <w:tc>
          <w:tcPr>
            <w:tcW w:w="6666" w:type="dxa"/>
          </w:tcPr>
          <w:p w14:paraId="263261E6" w14:textId="77777777" w:rsidR="00391171" w:rsidRPr="00391171" w:rsidRDefault="00391171" w:rsidP="00391171">
            <w:pPr>
              <w:rPr>
                <w:sz w:val="20"/>
                <w:szCs w:val="22"/>
              </w:rPr>
            </w:pPr>
            <w:r w:rsidRPr="00391171">
              <w:rPr>
                <w:sz w:val="20"/>
                <w:szCs w:val="22"/>
              </w:rPr>
              <w:t>Equipo de Test Multiprotocolo</w:t>
            </w:r>
          </w:p>
        </w:tc>
      </w:tr>
      <w:tr w:rsidR="00391171" w:rsidRPr="00391171" w14:paraId="6C066837" w14:textId="77777777" w:rsidTr="008979D0">
        <w:trPr>
          <w:jc w:val="center"/>
        </w:trPr>
        <w:tc>
          <w:tcPr>
            <w:tcW w:w="1650" w:type="dxa"/>
          </w:tcPr>
          <w:p w14:paraId="09FD09BD" w14:textId="77777777" w:rsidR="00391171" w:rsidRPr="00391171" w:rsidRDefault="00391171" w:rsidP="00391171">
            <w:pPr>
              <w:rPr>
                <w:b/>
                <w:sz w:val="20"/>
              </w:rPr>
            </w:pPr>
            <w:r w:rsidRPr="00391171">
              <w:rPr>
                <w:b/>
                <w:sz w:val="20"/>
              </w:rPr>
              <w:t>ETSI</w:t>
            </w:r>
          </w:p>
        </w:tc>
        <w:tc>
          <w:tcPr>
            <w:tcW w:w="6666" w:type="dxa"/>
          </w:tcPr>
          <w:p w14:paraId="4B6B3CC0" w14:textId="77777777" w:rsidR="00391171" w:rsidRPr="00391171" w:rsidRDefault="00391171" w:rsidP="00391171">
            <w:pPr>
              <w:rPr>
                <w:sz w:val="20"/>
                <w:szCs w:val="22"/>
              </w:rPr>
            </w:pPr>
            <w:r w:rsidRPr="00391171">
              <w:rPr>
                <w:sz w:val="20"/>
                <w:szCs w:val="22"/>
              </w:rPr>
              <w:t xml:space="preserve">" </w:t>
            </w:r>
            <w:proofErr w:type="spellStart"/>
            <w:r w:rsidRPr="00391171">
              <w:rPr>
                <w:sz w:val="20"/>
                <w:szCs w:val="22"/>
              </w:rPr>
              <w:t>European</w:t>
            </w:r>
            <w:proofErr w:type="spellEnd"/>
            <w:r w:rsidRPr="00391171">
              <w:rPr>
                <w:sz w:val="20"/>
                <w:szCs w:val="22"/>
              </w:rPr>
              <w:t xml:space="preserve"> </w:t>
            </w:r>
            <w:proofErr w:type="spellStart"/>
            <w:r w:rsidRPr="00391171">
              <w:rPr>
                <w:sz w:val="20"/>
                <w:szCs w:val="22"/>
              </w:rPr>
              <w:t>Telecommunications</w:t>
            </w:r>
            <w:proofErr w:type="spellEnd"/>
            <w:r w:rsidRPr="00391171">
              <w:rPr>
                <w:sz w:val="20"/>
                <w:szCs w:val="22"/>
              </w:rPr>
              <w:t xml:space="preserve"> </w:t>
            </w:r>
            <w:proofErr w:type="spellStart"/>
            <w:r w:rsidRPr="00391171">
              <w:rPr>
                <w:sz w:val="20"/>
                <w:szCs w:val="22"/>
              </w:rPr>
              <w:t>Standards</w:t>
            </w:r>
            <w:proofErr w:type="spellEnd"/>
            <w:r w:rsidRPr="00391171">
              <w:rPr>
                <w:sz w:val="20"/>
                <w:szCs w:val="22"/>
              </w:rPr>
              <w:t xml:space="preserve"> </w:t>
            </w:r>
            <w:proofErr w:type="spellStart"/>
            <w:r w:rsidRPr="00391171">
              <w:rPr>
                <w:sz w:val="20"/>
                <w:szCs w:val="22"/>
              </w:rPr>
              <w:t>Institute</w:t>
            </w:r>
            <w:proofErr w:type="spellEnd"/>
            <w:r w:rsidRPr="00391171">
              <w:rPr>
                <w:sz w:val="20"/>
                <w:szCs w:val="22"/>
              </w:rPr>
              <w:t>"</w:t>
            </w:r>
          </w:p>
        </w:tc>
      </w:tr>
      <w:tr w:rsidR="00391171" w:rsidRPr="00183516" w14:paraId="2369144C" w14:textId="77777777" w:rsidTr="008979D0">
        <w:trPr>
          <w:jc w:val="center"/>
        </w:trPr>
        <w:tc>
          <w:tcPr>
            <w:tcW w:w="1650" w:type="dxa"/>
          </w:tcPr>
          <w:p w14:paraId="4CD8F759" w14:textId="77777777" w:rsidR="00391171" w:rsidRPr="00391171" w:rsidRDefault="00391171" w:rsidP="00391171">
            <w:pPr>
              <w:rPr>
                <w:b/>
                <w:sz w:val="20"/>
              </w:rPr>
            </w:pPr>
            <w:r w:rsidRPr="00391171">
              <w:rPr>
                <w:b/>
                <w:sz w:val="20"/>
              </w:rPr>
              <w:t>EUROCAE</w:t>
            </w:r>
          </w:p>
        </w:tc>
        <w:tc>
          <w:tcPr>
            <w:tcW w:w="6666" w:type="dxa"/>
          </w:tcPr>
          <w:p w14:paraId="3A95E46E" w14:textId="77777777" w:rsidR="00391171" w:rsidRPr="00391171" w:rsidRDefault="00391171" w:rsidP="00391171">
            <w:pPr>
              <w:rPr>
                <w:sz w:val="20"/>
                <w:szCs w:val="22"/>
                <w:lang w:val="en-US"/>
              </w:rPr>
            </w:pPr>
            <w:r w:rsidRPr="00391171">
              <w:rPr>
                <w:sz w:val="20"/>
                <w:szCs w:val="22"/>
                <w:lang w:val="en-US"/>
              </w:rPr>
              <w:t>" European Organization for Civil Aviation Equipment"</w:t>
            </w:r>
          </w:p>
        </w:tc>
      </w:tr>
      <w:tr w:rsidR="00391171" w:rsidRPr="00391171" w14:paraId="0D4C4A6A" w14:textId="77777777" w:rsidTr="008979D0">
        <w:trPr>
          <w:jc w:val="center"/>
        </w:trPr>
        <w:tc>
          <w:tcPr>
            <w:tcW w:w="1650" w:type="dxa"/>
          </w:tcPr>
          <w:p w14:paraId="113C7444" w14:textId="77777777" w:rsidR="00391171" w:rsidRPr="00391171" w:rsidRDefault="00391171" w:rsidP="00391171">
            <w:pPr>
              <w:rPr>
                <w:b/>
                <w:sz w:val="20"/>
              </w:rPr>
            </w:pPr>
            <w:r w:rsidRPr="00391171">
              <w:rPr>
                <w:b/>
                <w:sz w:val="20"/>
              </w:rPr>
              <w:t>FULL-DUPLEX</w:t>
            </w:r>
          </w:p>
        </w:tc>
        <w:tc>
          <w:tcPr>
            <w:tcW w:w="6666" w:type="dxa"/>
          </w:tcPr>
          <w:p w14:paraId="57450136" w14:textId="77777777" w:rsidR="00391171" w:rsidRPr="00391171" w:rsidRDefault="00391171" w:rsidP="00391171">
            <w:pPr>
              <w:rPr>
                <w:sz w:val="20"/>
                <w:szCs w:val="22"/>
              </w:rPr>
            </w:pPr>
            <w:r w:rsidRPr="00391171">
              <w:rPr>
                <w:sz w:val="20"/>
                <w:szCs w:val="22"/>
              </w:rPr>
              <w:t>Modo de Transmisión con envío y recepción simultánea</w:t>
            </w:r>
          </w:p>
        </w:tc>
      </w:tr>
      <w:tr w:rsidR="00391171" w:rsidRPr="00391171" w14:paraId="2A4C40F0" w14:textId="77777777" w:rsidTr="008979D0">
        <w:trPr>
          <w:jc w:val="center"/>
        </w:trPr>
        <w:tc>
          <w:tcPr>
            <w:tcW w:w="1650" w:type="dxa"/>
          </w:tcPr>
          <w:p w14:paraId="42CF7729" w14:textId="77777777" w:rsidR="00391171" w:rsidRPr="00391171" w:rsidRDefault="00391171" w:rsidP="00391171">
            <w:pPr>
              <w:rPr>
                <w:b/>
                <w:sz w:val="20"/>
              </w:rPr>
            </w:pPr>
            <w:r w:rsidRPr="00391171">
              <w:rPr>
                <w:b/>
                <w:sz w:val="20"/>
              </w:rPr>
              <w:t>FXO</w:t>
            </w:r>
          </w:p>
        </w:tc>
        <w:tc>
          <w:tcPr>
            <w:tcW w:w="6666" w:type="dxa"/>
          </w:tcPr>
          <w:p w14:paraId="2C1B31A5" w14:textId="77777777" w:rsidR="00391171" w:rsidRPr="00391171" w:rsidRDefault="00391171" w:rsidP="00391171">
            <w:pPr>
              <w:rPr>
                <w:sz w:val="20"/>
                <w:szCs w:val="22"/>
              </w:rPr>
            </w:pPr>
            <w:r w:rsidRPr="00391171">
              <w:rPr>
                <w:sz w:val="20"/>
                <w:szCs w:val="22"/>
              </w:rPr>
              <w:t>"</w:t>
            </w:r>
            <w:proofErr w:type="spellStart"/>
            <w:r w:rsidRPr="00391171">
              <w:rPr>
                <w:sz w:val="20"/>
                <w:szCs w:val="22"/>
              </w:rPr>
              <w:t>Foreign</w:t>
            </w:r>
            <w:proofErr w:type="spellEnd"/>
            <w:r w:rsidRPr="00391171">
              <w:rPr>
                <w:sz w:val="20"/>
                <w:szCs w:val="22"/>
              </w:rPr>
              <w:t xml:space="preserve"> </w:t>
            </w:r>
            <w:proofErr w:type="spellStart"/>
            <w:r w:rsidRPr="00391171">
              <w:rPr>
                <w:sz w:val="20"/>
                <w:szCs w:val="22"/>
              </w:rPr>
              <w:t>eXchange</w:t>
            </w:r>
            <w:proofErr w:type="spellEnd"/>
            <w:r w:rsidRPr="00391171">
              <w:rPr>
                <w:sz w:val="20"/>
                <w:szCs w:val="22"/>
              </w:rPr>
              <w:t xml:space="preserve"> Office". Interfaz Telefónica modo Abonado.</w:t>
            </w:r>
          </w:p>
        </w:tc>
      </w:tr>
      <w:tr w:rsidR="00391171" w:rsidRPr="00391171" w14:paraId="006E3956" w14:textId="77777777" w:rsidTr="008979D0">
        <w:trPr>
          <w:jc w:val="center"/>
        </w:trPr>
        <w:tc>
          <w:tcPr>
            <w:tcW w:w="1650" w:type="dxa"/>
          </w:tcPr>
          <w:p w14:paraId="4A64014B" w14:textId="77777777" w:rsidR="00391171" w:rsidRPr="00391171" w:rsidRDefault="00391171" w:rsidP="00391171">
            <w:pPr>
              <w:rPr>
                <w:b/>
                <w:sz w:val="20"/>
              </w:rPr>
            </w:pPr>
            <w:r w:rsidRPr="00391171">
              <w:rPr>
                <w:b/>
                <w:sz w:val="20"/>
              </w:rPr>
              <w:t>FXS</w:t>
            </w:r>
          </w:p>
        </w:tc>
        <w:tc>
          <w:tcPr>
            <w:tcW w:w="6666" w:type="dxa"/>
          </w:tcPr>
          <w:p w14:paraId="7992665F" w14:textId="77777777" w:rsidR="00391171" w:rsidRPr="00391171" w:rsidRDefault="00391171" w:rsidP="00391171">
            <w:pPr>
              <w:rPr>
                <w:sz w:val="20"/>
                <w:szCs w:val="22"/>
              </w:rPr>
            </w:pPr>
            <w:r w:rsidRPr="00391171">
              <w:rPr>
                <w:sz w:val="20"/>
                <w:szCs w:val="22"/>
              </w:rPr>
              <w:t>"</w:t>
            </w:r>
            <w:proofErr w:type="spellStart"/>
            <w:r w:rsidRPr="00391171">
              <w:rPr>
                <w:sz w:val="20"/>
                <w:szCs w:val="22"/>
              </w:rPr>
              <w:t>Foreign</w:t>
            </w:r>
            <w:proofErr w:type="spellEnd"/>
            <w:r w:rsidRPr="00391171">
              <w:rPr>
                <w:sz w:val="20"/>
                <w:szCs w:val="22"/>
              </w:rPr>
              <w:t xml:space="preserve"> </w:t>
            </w:r>
            <w:proofErr w:type="spellStart"/>
            <w:r w:rsidRPr="00391171">
              <w:rPr>
                <w:sz w:val="20"/>
                <w:szCs w:val="22"/>
              </w:rPr>
              <w:t>eXchange</w:t>
            </w:r>
            <w:proofErr w:type="spellEnd"/>
            <w:r w:rsidRPr="00391171">
              <w:rPr>
                <w:sz w:val="20"/>
                <w:szCs w:val="22"/>
              </w:rPr>
              <w:t xml:space="preserve"> </w:t>
            </w:r>
            <w:proofErr w:type="spellStart"/>
            <w:r w:rsidRPr="00391171">
              <w:rPr>
                <w:sz w:val="20"/>
                <w:szCs w:val="22"/>
              </w:rPr>
              <w:t>Station</w:t>
            </w:r>
            <w:proofErr w:type="spellEnd"/>
            <w:r w:rsidRPr="00391171">
              <w:rPr>
                <w:sz w:val="20"/>
                <w:szCs w:val="22"/>
              </w:rPr>
              <w:t>". Interfaz Telefónica Modo Central</w:t>
            </w:r>
          </w:p>
        </w:tc>
      </w:tr>
      <w:tr w:rsidR="00391171" w:rsidRPr="00391171" w14:paraId="1CA66F87" w14:textId="77777777" w:rsidTr="008979D0">
        <w:trPr>
          <w:jc w:val="center"/>
        </w:trPr>
        <w:tc>
          <w:tcPr>
            <w:tcW w:w="1650" w:type="dxa"/>
          </w:tcPr>
          <w:p w14:paraId="1F9A3E3C" w14:textId="77777777" w:rsidR="00391171" w:rsidRPr="00391171" w:rsidRDefault="00391171" w:rsidP="00391171">
            <w:pPr>
              <w:rPr>
                <w:b/>
                <w:sz w:val="20"/>
              </w:rPr>
            </w:pPr>
            <w:r w:rsidRPr="00391171">
              <w:rPr>
                <w:b/>
                <w:sz w:val="20"/>
              </w:rPr>
              <w:t>HF</w:t>
            </w:r>
          </w:p>
        </w:tc>
        <w:tc>
          <w:tcPr>
            <w:tcW w:w="6666" w:type="dxa"/>
          </w:tcPr>
          <w:p w14:paraId="7B523ACB" w14:textId="77777777" w:rsidR="00391171" w:rsidRPr="00391171" w:rsidRDefault="00391171" w:rsidP="00391171">
            <w:pPr>
              <w:rPr>
                <w:sz w:val="20"/>
                <w:szCs w:val="22"/>
              </w:rPr>
            </w:pPr>
            <w:r w:rsidRPr="00391171">
              <w:rPr>
                <w:sz w:val="20"/>
                <w:szCs w:val="22"/>
              </w:rPr>
              <w:t xml:space="preserve">"High </w:t>
            </w:r>
            <w:proofErr w:type="spellStart"/>
            <w:r w:rsidRPr="00391171">
              <w:rPr>
                <w:sz w:val="20"/>
                <w:szCs w:val="22"/>
              </w:rPr>
              <w:t>Frequency</w:t>
            </w:r>
            <w:proofErr w:type="spellEnd"/>
            <w:r w:rsidRPr="00391171">
              <w:rPr>
                <w:sz w:val="20"/>
                <w:szCs w:val="22"/>
              </w:rPr>
              <w:t>". Banda del espectro electromagnético que ocupa el rango de frecuencias de 3 MHz a 30 MHz.</w:t>
            </w:r>
          </w:p>
        </w:tc>
      </w:tr>
      <w:tr w:rsidR="00391171" w:rsidRPr="00391171" w14:paraId="15A3D927" w14:textId="77777777" w:rsidTr="008979D0">
        <w:trPr>
          <w:jc w:val="center"/>
        </w:trPr>
        <w:tc>
          <w:tcPr>
            <w:tcW w:w="1650" w:type="dxa"/>
          </w:tcPr>
          <w:p w14:paraId="38114DF5" w14:textId="77777777" w:rsidR="00391171" w:rsidRPr="00391171" w:rsidRDefault="00391171" w:rsidP="00391171">
            <w:pPr>
              <w:rPr>
                <w:b/>
                <w:sz w:val="20"/>
              </w:rPr>
            </w:pPr>
            <w:r w:rsidRPr="00391171">
              <w:rPr>
                <w:b/>
                <w:sz w:val="20"/>
              </w:rPr>
              <w:t>HMI</w:t>
            </w:r>
          </w:p>
        </w:tc>
        <w:tc>
          <w:tcPr>
            <w:tcW w:w="6666" w:type="dxa"/>
          </w:tcPr>
          <w:p w14:paraId="0AE88786" w14:textId="77777777" w:rsidR="00391171" w:rsidRPr="00391171" w:rsidRDefault="00391171" w:rsidP="00391171">
            <w:pPr>
              <w:rPr>
                <w:sz w:val="20"/>
                <w:szCs w:val="22"/>
              </w:rPr>
            </w:pPr>
            <w:r w:rsidRPr="00391171">
              <w:rPr>
                <w:sz w:val="20"/>
                <w:szCs w:val="22"/>
              </w:rPr>
              <w:t>"Human Machine Interfaz"</w:t>
            </w:r>
          </w:p>
        </w:tc>
      </w:tr>
      <w:tr w:rsidR="00391171" w:rsidRPr="00391171" w14:paraId="3128AB9B" w14:textId="77777777" w:rsidTr="008979D0">
        <w:trPr>
          <w:jc w:val="center"/>
        </w:trPr>
        <w:tc>
          <w:tcPr>
            <w:tcW w:w="1650" w:type="dxa"/>
          </w:tcPr>
          <w:p w14:paraId="49CE6CDB" w14:textId="77777777" w:rsidR="00391171" w:rsidRPr="00391171" w:rsidRDefault="00391171" w:rsidP="00391171">
            <w:pPr>
              <w:rPr>
                <w:b/>
                <w:sz w:val="20"/>
              </w:rPr>
            </w:pPr>
            <w:r w:rsidRPr="00391171">
              <w:rPr>
                <w:b/>
                <w:sz w:val="20"/>
              </w:rPr>
              <w:t>HTTP</w:t>
            </w:r>
          </w:p>
        </w:tc>
        <w:tc>
          <w:tcPr>
            <w:tcW w:w="6666" w:type="dxa"/>
          </w:tcPr>
          <w:p w14:paraId="0F32F689" w14:textId="77777777" w:rsidR="00391171" w:rsidRPr="00391171" w:rsidRDefault="00391171" w:rsidP="00391171">
            <w:pPr>
              <w:rPr>
                <w:sz w:val="20"/>
                <w:szCs w:val="22"/>
              </w:rPr>
            </w:pPr>
            <w:r w:rsidRPr="00391171">
              <w:rPr>
                <w:sz w:val="20"/>
                <w:szCs w:val="22"/>
              </w:rPr>
              <w:t>"</w:t>
            </w:r>
            <w:proofErr w:type="spellStart"/>
            <w:r w:rsidRPr="00391171">
              <w:rPr>
                <w:sz w:val="20"/>
                <w:szCs w:val="22"/>
              </w:rPr>
              <w:t>Hypertext</w:t>
            </w:r>
            <w:proofErr w:type="spellEnd"/>
            <w:r w:rsidRPr="00391171">
              <w:rPr>
                <w:sz w:val="20"/>
                <w:szCs w:val="22"/>
              </w:rPr>
              <w:t xml:space="preserve"> Transfer </w:t>
            </w:r>
            <w:proofErr w:type="spellStart"/>
            <w:r w:rsidRPr="00391171">
              <w:rPr>
                <w:sz w:val="20"/>
                <w:szCs w:val="22"/>
              </w:rPr>
              <w:t>Protocol</w:t>
            </w:r>
            <w:proofErr w:type="spellEnd"/>
            <w:r w:rsidRPr="00391171">
              <w:rPr>
                <w:sz w:val="20"/>
                <w:szCs w:val="22"/>
              </w:rPr>
              <w:t>"</w:t>
            </w:r>
          </w:p>
        </w:tc>
      </w:tr>
      <w:tr w:rsidR="00391171" w:rsidRPr="00391171" w14:paraId="6EA73382" w14:textId="77777777" w:rsidTr="008979D0">
        <w:trPr>
          <w:jc w:val="center"/>
        </w:trPr>
        <w:tc>
          <w:tcPr>
            <w:tcW w:w="1650" w:type="dxa"/>
          </w:tcPr>
          <w:p w14:paraId="004C17E1" w14:textId="77777777" w:rsidR="00391171" w:rsidRPr="00391171" w:rsidRDefault="00391171" w:rsidP="00391171">
            <w:pPr>
              <w:rPr>
                <w:b/>
                <w:sz w:val="20"/>
              </w:rPr>
            </w:pPr>
            <w:r w:rsidRPr="00391171">
              <w:rPr>
                <w:b/>
                <w:sz w:val="20"/>
              </w:rPr>
              <w:lastRenderedPageBreak/>
              <w:t>IP</w:t>
            </w:r>
          </w:p>
        </w:tc>
        <w:tc>
          <w:tcPr>
            <w:tcW w:w="6666" w:type="dxa"/>
          </w:tcPr>
          <w:p w14:paraId="023CB98E" w14:textId="77777777" w:rsidR="00391171" w:rsidRPr="00391171" w:rsidRDefault="00391171" w:rsidP="00391171">
            <w:pPr>
              <w:rPr>
                <w:sz w:val="20"/>
                <w:szCs w:val="22"/>
              </w:rPr>
            </w:pPr>
            <w:r w:rsidRPr="00391171">
              <w:rPr>
                <w:sz w:val="20"/>
                <w:szCs w:val="22"/>
              </w:rPr>
              <w:t xml:space="preserve">"Internet </w:t>
            </w:r>
            <w:proofErr w:type="spellStart"/>
            <w:r w:rsidRPr="00391171">
              <w:rPr>
                <w:sz w:val="20"/>
                <w:szCs w:val="22"/>
              </w:rPr>
              <w:t>Protocol</w:t>
            </w:r>
            <w:proofErr w:type="spellEnd"/>
            <w:r w:rsidRPr="00391171">
              <w:rPr>
                <w:sz w:val="20"/>
                <w:szCs w:val="22"/>
              </w:rPr>
              <w:t>". Protocolo base de comunicaciones</w:t>
            </w:r>
          </w:p>
        </w:tc>
      </w:tr>
      <w:tr w:rsidR="00391171" w:rsidRPr="00183516" w14:paraId="357A06A2" w14:textId="77777777" w:rsidTr="008979D0">
        <w:trPr>
          <w:jc w:val="center"/>
        </w:trPr>
        <w:tc>
          <w:tcPr>
            <w:tcW w:w="1650" w:type="dxa"/>
          </w:tcPr>
          <w:p w14:paraId="1F6FEFEA" w14:textId="77777777" w:rsidR="00391171" w:rsidRPr="00391171" w:rsidRDefault="00391171" w:rsidP="00391171">
            <w:pPr>
              <w:rPr>
                <w:b/>
                <w:sz w:val="20"/>
              </w:rPr>
            </w:pPr>
            <w:r w:rsidRPr="00391171">
              <w:rPr>
                <w:b/>
                <w:sz w:val="20"/>
              </w:rPr>
              <w:t>IPDV</w:t>
            </w:r>
          </w:p>
        </w:tc>
        <w:tc>
          <w:tcPr>
            <w:tcW w:w="6666" w:type="dxa"/>
          </w:tcPr>
          <w:p w14:paraId="245394A3" w14:textId="77777777" w:rsidR="00391171" w:rsidRPr="00391171" w:rsidRDefault="00391171" w:rsidP="00391171">
            <w:pPr>
              <w:rPr>
                <w:sz w:val="20"/>
                <w:szCs w:val="22"/>
                <w:lang w:val="en-US"/>
              </w:rPr>
            </w:pPr>
            <w:r w:rsidRPr="00391171">
              <w:rPr>
                <w:sz w:val="20"/>
                <w:szCs w:val="22"/>
                <w:lang w:val="en-US"/>
              </w:rPr>
              <w:t xml:space="preserve">"IP PACKET DELAY VARIATION". </w:t>
            </w:r>
            <w:proofErr w:type="spellStart"/>
            <w:r w:rsidRPr="00391171">
              <w:rPr>
                <w:sz w:val="20"/>
                <w:szCs w:val="22"/>
                <w:lang w:val="en-US"/>
              </w:rPr>
              <w:t>Ver</w:t>
            </w:r>
            <w:proofErr w:type="spellEnd"/>
            <w:r w:rsidRPr="00391171">
              <w:rPr>
                <w:sz w:val="20"/>
                <w:szCs w:val="22"/>
                <w:lang w:val="en-US"/>
              </w:rPr>
              <w:t xml:space="preserve"> JITTER</w:t>
            </w:r>
          </w:p>
        </w:tc>
      </w:tr>
      <w:tr w:rsidR="00391171" w:rsidRPr="00391171" w14:paraId="3C25E6E9" w14:textId="77777777" w:rsidTr="008979D0">
        <w:trPr>
          <w:jc w:val="center"/>
        </w:trPr>
        <w:tc>
          <w:tcPr>
            <w:tcW w:w="1650" w:type="dxa"/>
          </w:tcPr>
          <w:p w14:paraId="255D5164" w14:textId="77777777" w:rsidR="00391171" w:rsidRPr="00391171" w:rsidRDefault="00391171" w:rsidP="00391171">
            <w:pPr>
              <w:rPr>
                <w:b/>
                <w:sz w:val="20"/>
              </w:rPr>
            </w:pPr>
            <w:r w:rsidRPr="00391171">
              <w:rPr>
                <w:b/>
                <w:sz w:val="20"/>
              </w:rPr>
              <w:t>JITTER</w:t>
            </w:r>
          </w:p>
        </w:tc>
        <w:tc>
          <w:tcPr>
            <w:tcW w:w="6666" w:type="dxa"/>
          </w:tcPr>
          <w:p w14:paraId="08082952" w14:textId="77777777" w:rsidR="00391171" w:rsidRPr="00391171" w:rsidRDefault="00391171" w:rsidP="00391171">
            <w:pPr>
              <w:rPr>
                <w:sz w:val="20"/>
                <w:szCs w:val="22"/>
              </w:rPr>
            </w:pPr>
            <w:proofErr w:type="spellStart"/>
            <w:r w:rsidRPr="00391171">
              <w:rPr>
                <w:sz w:val="20"/>
                <w:szCs w:val="22"/>
              </w:rPr>
              <w:t>Desviacion</w:t>
            </w:r>
            <w:proofErr w:type="spellEnd"/>
            <w:r w:rsidRPr="00391171">
              <w:rPr>
                <w:sz w:val="20"/>
                <w:szCs w:val="22"/>
              </w:rPr>
              <w:t xml:space="preserve"> o </w:t>
            </w:r>
            <w:proofErr w:type="spellStart"/>
            <w:r w:rsidRPr="00391171">
              <w:rPr>
                <w:sz w:val="20"/>
                <w:szCs w:val="22"/>
              </w:rPr>
              <w:t>Desplanzamiento</w:t>
            </w:r>
            <w:proofErr w:type="spellEnd"/>
            <w:r w:rsidRPr="00391171">
              <w:rPr>
                <w:sz w:val="20"/>
                <w:szCs w:val="22"/>
              </w:rPr>
              <w:t xml:space="preserve"> en un parámetro periódico de una señal.</w:t>
            </w:r>
          </w:p>
        </w:tc>
      </w:tr>
      <w:tr w:rsidR="00391171" w:rsidRPr="00391171" w14:paraId="16373381" w14:textId="77777777" w:rsidTr="008979D0">
        <w:trPr>
          <w:jc w:val="center"/>
        </w:trPr>
        <w:tc>
          <w:tcPr>
            <w:tcW w:w="1650" w:type="dxa"/>
          </w:tcPr>
          <w:p w14:paraId="1518545C" w14:textId="77777777" w:rsidR="00391171" w:rsidRPr="00391171" w:rsidRDefault="00391171" w:rsidP="00391171">
            <w:pPr>
              <w:rPr>
                <w:b/>
                <w:sz w:val="20"/>
              </w:rPr>
            </w:pPr>
            <w:r w:rsidRPr="00391171">
              <w:rPr>
                <w:b/>
                <w:sz w:val="20"/>
              </w:rPr>
              <w:t>LAN</w:t>
            </w:r>
          </w:p>
        </w:tc>
        <w:tc>
          <w:tcPr>
            <w:tcW w:w="6666" w:type="dxa"/>
          </w:tcPr>
          <w:p w14:paraId="61690D7C" w14:textId="77777777" w:rsidR="00391171" w:rsidRPr="00391171" w:rsidRDefault="00391171" w:rsidP="00391171">
            <w:pPr>
              <w:rPr>
                <w:sz w:val="20"/>
                <w:szCs w:val="22"/>
              </w:rPr>
            </w:pPr>
            <w:r w:rsidRPr="00391171">
              <w:rPr>
                <w:sz w:val="20"/>
                <w:szCs w:val="22"/>
              </w:rPr>
              <w:t xml:space="preserve">"Local </w:t>
            </w:r>
            <w:proofErr w:type="spellStart"/>
            <w:r w:rsidRPr="00391171">
              <w:rPr>
                <w:sz w:val="20"/>
                <w:szCs w:val="22"/>
              </w:rPr>
              <w:t>Area</w:t>
            </w:r>
            <w:proofErr w:type="spellEnd"/>
            <w:r w:rsidRPr="00391171">
              <w:rPr>
                <w:sz w:val="20"/>
                <w:szCs w:val="22"/>
              </w:rPr>
              <w:t xml:space="preserve"> Network"</w:t>
            </w:r>
          </w:p>
        </w:tc>
      </w:tr>
      <w:tr w:rsidR="00391171" w:rsidRPr="00391171" w14:paraId="5FB7EA76" w14:textId="77777777" w:rsidTr="008979D0">
        <w:trPr>
          <w:jc w:val="center"/>
        </w:trPr>
        <w:tc>
          <w:tcPr>
            <w:tcW w:w="1650" w:type="dxa"/>
          </w:tcPr>
          <w:p w14:paraId="5EBF8D17" w14:textId="77777777" w:rsidR="00391171" w:rsidRPr="00391171" w:rsidRDefault="00391171" w:rsidP="00391171">
            <w:pPr>
              <w:rPr>
                <w:b/>
                <w:sz w:val="20"/>
              </w:rPr>
            </w:pPr>
            <w:r w:rsidRPr="00391171">
              <w:rPr>
                <w:b/>
                <w:sz w:val="20"/>
              </w:rPr>
              <w:t>LCEN</w:t>
            </w:r>
          </w:p>
        </w:tc>
        <w:tc>
          <w:tcPr>
            <w:tcW w:w="6666" w:type="dxa"/>
          </w:tcPr>
          <w:p w14:paraId="75949227" w14:textId="77777777" w:rsidR="00391171" w:rsidRPr="00391171" w:rsidRDefault="00391171" w:rsidP="00391171">
            <w:pPr>
              <w:rPr>
                <w:sz w:val="20"/>
                <w:szCs w:val="22"/>
              </w:rPr>
            </w:pPr>
            <w:r w:rsidRPr="00391171">
              <w:rPr>
                <w:sz w:val="20"/>
                <w:szCs w:val="22"/>
              </w:rPr>
              <w:t>Línea Caliente Externa Normalizada.</w:t>
            </w:r>
          </w:p>
        </w:tc>
      </w:tr>
      <w:tr w:rsidR="00391171" w:rsidRPr="00183516" w14:paraId="38641F3F" w14:textId="77777777" w:rsidTr="008979D0">
        <w:trPr>
          <w:jc w:val="center"/>
        </w:trPr>
        <w:tc>
          <w:tcPr>
            <w:tcW w:w="1650" w:type="dxa"/>
          </w:tcPr>
          <w:p w14:paraId="2DAA9A4B" w14:textId="77777777" w:rsidR="00391171" w:rsidRPr="00391171" w:rsidRDefault="00391171" w:rsidP="00391171">
            <w:pPr>
              <w:rPr>
                <w:b/>
                <w:sz w:val="20"/>
              </w:rPr>
            </w:pPr>
            <w:r w:rsidRPr="00391171">
              <w:rPr>
                <w:b/>
                <w:sz w:val="20"/>
              </w:rPr>
              <w:t>LD-CELP</w:t>
            </w:r>
          </w:p>
        </w:tc>
        <w:tc>
          <w:tcPr>
            <w:tcW w:w="6666" w:type="dxa"/>
          </w:tcPr>
          <w:p w14:paraId="04EDF888" w14:textId="77777777" w:rsidR="00391171" w:rsidRPr="00391171" w:rsidRDefault="00391171" w:rsidP="00391171">
            <w:pPr>
              <w:rPr>
                <w:sz w:val="20"/>
                <w:szCs w:val="22"/>
                <w:lang w:val="en-US"/>
              </w:rPr>
            </w:pPr>
            <w:r w:rsidRPr="00391171">
              <w:rPr>
                <w:sz w:val="20"/>
                <w:szCs w:val="22"/>
                <w:lang w:val="en-US"/>
              </w:rPr>
              <w:t>"Low-Delay Code Excited Linear Prediction"</w:t>
            </w:r>
          </w:p>
        </w:tc>
      </w:tr>
      <w:tr w:rsidR="00391171" w:rsidRPr="00391171" w14:paraId="7137A72F" w14:textId="77777777" w:rsidTr="008979D0">
        <w:trPr>
          <w:jc w:val="center"/>
        </w:trPr>
        <w:tc>
          <w:tcPr>
            <w:tcW w:w="1650" w:type="dxa"/>
          </w:tcPr>
          <w:p w14:paraId="740F834F" w14:textId="77777777" w:rsidR="00391171" w:rsidRPr="00391171" w:rsidRDefault="00391171" w:rsidP="00391171">
            <w:pPr>
              <w:rPr>
                <w:b/>
                <w:sz w:val="20"/>
              </w:rPr>
            </w:pPr>
            <w:r w:rsidRPr="00391171">
              <w:rPr>
                <w:b/>
                <w:sz w:val="20"/>
              </w:rPr>
              <w:t>MEDIA</w:t>
            </w:r>
          </w:p>
        </w:tc>
        <w:tc>
          <w:tcPr>
            <w:tcW w:w="6666" w:type="dxa"/>
          </w:tcPr>
          <w:p w14:paraId="122D5C39" w14:textId="77777777" w:rsidR="00391171" w:rsidRPr="00391171" w:rsidRDefault="00391171" w:rsidP="00391171">
            <w:pPr>
              <w:rPr>
                <w:sz w:val="20"/>
                <w:szCs w:val="22"/>
              </w:rPr>
            </w:pPr>
            <w:r w:rsidRPr="00391171">
              <w:rPr>
                <w:sz w:val="20"/>
                <w:szCs w:val="22"/>
              </w:rPr>
              <w:t>Información contenida en una transmisión</w:t>
            </w:r>
          </w:p>
        </w:tc>
      </w:tr>
      <w:tr w:rsidR="00391171" w:rsidRPr="00391171" w14:paraId="7E0E7E38" w14:textId="77777777" w:rsidTr="008979D0">
        <w:trPr>
          <w:jc w:val="center"/>
        </w:trPr>
        <w:tc>
          <w:tcPr>
            <w:tcW w:w="1650" w:type="dxa"/>
          </w:tcPr>
          <w:p w14:paraId="7F15A3EA" w14:textId="77777777" w:rsidR="00391171" w:rsidRPr="00391171" w:rsidRDefault="00391171" w:rsidP="00391171">
            <w:pPr>
              <w:rPr>
                <w:b/>
                <w:sz w:val="20"/>
              </w:rPr>
            </w:pPr>
            <w:r w:rsidRPr="00391171">
              <w:rPr>
                <w:b/>
                <w:sz w:val="20"/>
              </w:rPr>
              <w:t>MULTICAST</w:t>
            </w:r>
          </w:p>
        </w:tc>
        <w:tc>
          <w:tcPr>
            <w:tcW w:w="6666" w:type="dxa"/>
          </w:tcPr>
          <w:p w14:paraId="7C3E534C" w14:textId="77777777" w:rsidR="00391171" w:rsidRPr="00391171" w:rsidRDefault="00391171" w:rsidP="00391171">
            <w:pPr>
              <w:rPr>
                <w:sz w:val="20"/>
                <w:szCs w:val="22"/>
              </w:rPr>
            </w:pPr>
            <w:r w:rsidRPr="00391171">
              <w:rPr>
                <w:sz w:val="20"/>
                <w:szCs w:val="22"/>
              </w:rPr>
              <w:t>Multidifusión, envío de la información en una red a múltiples destinos simultáneamente,</w:t>
            </w:r>
          </w:p>
        </w:tc>
      </w:tr>
      <w:tr w:rsidR="00391171" w:rsidRPr="00391171" w14:paraId="168D195D" w14:textId="77777777" w:rsidTr="008979D0">
        <w:trPr>
          <w:jc w:val="center"/>
        </w:trPr>
        <w:tc>
          <w:tcPr>
            <w:tcW w:w="1650" w:type="dxa"/>
          </w:tcPr>
          <w:p w14:paraId="0D0D350A" w14:textId="77777777" w:rsidR="00391171" w:rsidRPr="00391171" w:rsidRDefault="00391171" w:rsidP="00391171">
            <w:pPr>
              <w:rPr>
                <w:b/>
                <w:sz w:val="20"/>
              </w:rPr>
            </w:pPr>
            <w:r w:rsidRPr="00391171">
              <w:rPr>
                <w:b/>
                <w:sz w:val="20"/>
              </w:rPr>
              <w:t>NTP</w:t>
            </w:r>
          </w:p>
        </w:tc>
        <w:tc>
          <w:tcPr>
            <w:tcW w:w="6666" w:type="dxa"/>
          </w:tcPr>
          <w:p w14:paraId="4EB87C80" w14:textId="77777777" w:rsidR="00391171" w:rsidRPr="00391171" w:rsidRDefault="00391171" w:rsidP="00391171">
            <w:pPr>
              <w:rPr>
                <w:sz w:val="20"/>
                <w:szCs w:val="22"/>
              </w:rPr>
            </w:pPr>
            <w:r w:rsidRPr="00391171">
              <w:rPr>
                <w:sz w:val="20"/>
                <w:szCs w:val="22"/>
              </w:rPr>
              <w:t xml:space="preserve">"Network Time </w:t>
            </w:r>
            <w:proofErr w:type="spellStart"/>
            <w:r w:rsidRPr="00391171">
              <w:rPr>
                <w:sz w:val="20"/>
                <w:szCs w:val="22"/>
              </w:rPr>
              <w:t>Protocol</w:t>
            </w:r>
            <w:proofErr w:type="spellEnd"/>
            <w:r w:rsidRPr="00391171">
              <w:rPr>
                <w:sz w:val="20"/>
                <w:szCs w:val="22"/>
              </w:rPr>
              <w:t>". Protocolo para sincronismo en red</w:t>
            </w:r>
          </w:p>
        </w:tc>
      </w:tr>
      <w:tr w:rsidR="00391171" w:rsidRPr="00391171" w14:paraId="338096E3" w14:textId="77777777" w:rsidTr="008979D0">
        <w:trPr>
          <w:jc w:val="center"/>
        </w:trPr>
        <w:tc>
          <w:tcPr>
            <w:tcW w:w="1650" w:type="dxa"/>
          </w:tcPr>
          <w:p w14:paraId="3E12B69D" w14:textId="77777777" w:rsidR="00391171" w:rsidRPr="00391171" w:rsidRDefault="00391171" w:rsidP="00391171">
            <w:pPr>
              <w:rPr>
                <w:b/>
                <w:sz w:val="20"/>
              </w:rPr>
            </w:pPr>
            <w:r w:rsidRPr="00391171">
              <w:rPr>
                <w:b/>
                <w:sz w:val="20"/>
              </w:rPr>
              <w:t>OACI</w:t>
            </w:r>
          </w:p>
        </w:tc>
        <w:tc>
          <w:tcPr>
            <w:tcW w:w="6666" w:type="dxa"/>
          </w:tcPr>
          <w:p w14:paraId="6EF476DB" w14:textId="77777777" w:rsidR="00391171" w:rsidRPr="00391171" w:rsidRDefault="00391171" w:rsidP="00391171">
            <w:pPr>
              <w:rPr>
                <w:sz w:val="20"/>
                <w:szCs w:val="22"/>
              </w:rPr>
            </w:pPr>
            <w:r w:rsidRPr="00391171">
              <w:rPr>
                <w:sz w:val="20"/>
                <w:szCs w:val="22"/>
              </w:rPr>
              <w:t>Organización de Aviación Civil Internacional</w:t>
            </w:r>
          </w:p>
        </w:tc>
      </w:tr>
      <w:tr w:rsidR="00391171" w:rsidRPr="00391171" w14:paraId="0A0868FC" w14:textId="77777777" w:rsidTr="008979D0">
        <w:trPr>
          <w:jc w:val="center"/>
        </w:trPr>
        <w:tc>
          <w:tcPr>
            <w:tcW w:w="1650" w:type="dxa"/>
          </w:tcPr>
          <w:p w14:paraId="67294885" w14:textId="77777777" w:rsidR="00391171" w:rsidRPr="00391171" w:rsidRDefault="00391171" w:rsidP="00391171">
            <w:pPr>
              <w:rPr>
                <w:b/>
                <w:sz w:val="20"/>
              </w:rPr>
            </w:pPr>
            <w:r w:rsidRPr="00391171">
              <w:rPr>
                <w:b/>
                <w:sz w:val="20"/>
              </w:rPr>
              <w:t>PABX</w:t>
            </w:r>
          </w:p>
        </w:tc>
        <w:tc>
          <w:tcPr>
            <w:tcW w:w="6666" w:type="dxa"/>
          </w:tcPr>
          <w:p w14:paraId="35D01027" w14:textId="77777777" w:rsidR="00391171" w:rsidRPr="00391171" w:rsidRDefault="00391171" w:rsidP="00391171">
            <w:pPr>
              <w:rPr>
                <w:sz w:val="20"/>
                <w:szCs w:val="22"/>
              </w:rPr>
            </w:pPr>
            <w:r w:rsidRPr="00391171">
              <w:rPr>
                <w:sz w:val="20"/>
                <w:szCs w:val="22"/>
              </w:rPr>
              <w:t>"</w:t>
            </w:r>
            <w:proofErr w:type="spellStart"/>
            <w:r w:rsidRPr="00391171">
              <w:rPr>
                <w:sz w:val="20"/>
                <w:szCs w:val="22"/>
              </w:rPr>
              <w:t>Private</w:t>
            </w:r>
            <w:proofErr w:type="spellEnd"/>
            <w:r w:rsidRPr="00391171">
              <w:rPr>
                <w:sz w:val="20"/>
                <w:szCs w:val="22"/>
              </w:rPr>
              <w:t xml:space="preserve"> </w:t>
            </w:r>
            <w:proofErr w:type="spellStart"/>
            <w:r w:rsidRPr="00391171">
              <w:rPr>
                <w:sz w:val="20"/>
                <w:szCs w:val="22"/>
              </w:rPr>
              <w:t>Automatic</w:t>
            </w:r>
            <w:proofErr w:type="spellEnd"/>
            <w:r w:rsidRPr="00391171">
              <w:rPr>
                <w:sz w:val="20"/>
                <w:szCs w:val="22"/>
              </w:rPr>
              <w:t xml:space="preserve"> </w:t>
            </w:r>
            <w:proofErr w:type="spellStart"/>
            <w:r w:rsidRPr="00391171">
              <w:rPr>
                <w:sz w:val="20"/>
                <w:szCs w:val="22"/>
              </w:rPr>
              <w:t>Branch</w:t>
            </w:r>
            <w:proofErr w:type="spellEnd"/>
            <w:r w:rsidRPr="00391171">
              <w:rPr>
                <w:sz w:val="20"/>
                <w:szCs w:val="22"/>
              </w:rPr>
              <w:t xml:space="preserve"> Exchange". Centralita telefónica</w:t>
            </w:r>
          </w:p>
        </w:tc>
      </w:tr>
      <w:tr w:rsidR="00391171" w:rsidRPr="00391171" w14:paraId="1FFEB1FE" w14:textId="77777777" w:rsidTr="008979D0">
        <w:trPr>
          <w:jc w:val="center"/>
        </w:trPr>
        <w:tc>
          <w:tcPr>
            <w:tcW w:w="1650" w:type="dxa"/>
          </w:tcPr>
          <w:p w14:paraId="7FB04397" w14:textId="77777777" w:rsidR="00391171" w:rsidRPr="00391171" w:rsidRDefault="00391171" w:rsidP="00391171">
            <w:pPr>
              <w:rPr>
                <w:b/>
                <w:sz w:val="20"/>
              </w:rPr>
            </w:pPr>
            <w:r w:rsidRPr="00391171">
              <w:rPr>
                <w:b/>
                <w:sz w:val="20"/>
              </w:rPr>
              <w:t>PROXY</w:t>
            </w:r>
          </w:p>
        </w:tc>
        <w:tc>
          <w:tcPr>
            <w:tcW w:w="6666" w:type="dxa"/>
          </w:tcPr>
          <w:p w14:paraId="281DF2F7" w14:textId="77777777" w:rsidR="00391171" w:rsidRPr="00391171" w:rsidRDefault="00391171" w:rsidP="00391171">
            <w:pPr>
              <w:rPr>
                <w:sz w:val="20"/>
                <w:szCs w:val="22"/>
              </w:rPr>
            </w:pPr>
            <w:r w:rsidRPr="00391171">
              <w:rPr>
                <w:sz w:val="20"/>
                <w:szCs w:val="22"/>
              </w:rPr>
              <w:t>Programa o dispositivo que realiza una acción en representación de otro.</w:t>
            </w:r>
          </w:p>
        </w:tc>
      </w:tr>
      <w:tr w:rsidR="00391171" w:rsidRPr="00391171" w14:paraId="218CF70F" w14:textId="77777777" w:rsidTr="008979D0">
        <w:trPr>
          <w:jc w:val="center"/>
        </w:trPr>
        <w:tc>
          <w:tcPr>
            <w:tcW w:w="1650" w:type="dxa"/>
          </w:tcPr>
          <w:p w14:paraId="08FF22F6" w14:textId="77777777" w:rsidR="00391171" w:rsidRPr="00391171" w:rsidRDefault="00391171" w:rsidP="00391171">
            <w:pPr>
              <w:rPr>
                <w:b/>
                <w:sz w:val="20"/>
              </w:rPr>
            </w:pPr>
            <w:r w:rsidRPr="00391171">
              <w:rPr>
                <w:b/>
                <w:sz w:val="20"/>
              </w:rPr>
              <w:t>PSSE</w:t>
            </w:r>
          </w:p>
        </w:tc>
        <w:tc>
          <w:tcPr>
            <w:tcW w:w="6666" w:type="dxa"/>
          </w:tcPr>
          <w:p w14:paraId="3EECE7FF" w14:textId="77777777" w:rsidR="00391171" w:rsidRPr="00391171" w:rsidRDefault="00391171" w:rsidP="00391171">
            <w:pPr>
              <w:rPr>
                <w:sz w:val="20"/>
                <w:szCs w:val="22"/>
              </w:rPr>
            </w:pPr>
            <w:r w:rsidRPr="00391171">
              <w:rPr>
                <w:sz w:val="20"/>
                <w:szCs w:val="22"/>
              </w:rPr>
              <w:t>Puesto de Supervisión de la Sala de Equipos</w:t>
            </w:r>
          </w:p>
        </w:tc>
      </w:tr>
      <w:tr w:rsidR="00391171" w:rsidRPr="00391171" w14:paraId="5D5CF905" w14:textId="77777777" w:rsidTr="008979D0">
        <w:trPr>
          <w:jc w:val="center"/>
        </w:trPr>
        <w:tc>
          <w:tcPr>
            <w:tcW w:w="1650" w:type="dxa"/>
          </w:tcPr>
          <w:p w14:paraId="37EEB0A0" w14:textId="77777777" w:rsidR="00391171" w:rsidRPr="00391171" w:rsidRDefault="00391171" w:rsidP="00391171">
            <w:pPr>
              <w:rPr>
                <w:b/>
                <w:sz w:val="20"/>
              </w:rPr>
            </w:pPr>
            <w:r w:rsidRPr="00391171">
              <w:rPr>
                <w:b/>
                <w:sz w:val="20"/>
              </w:rPr>
              <w:t>PSSO</w:t>
            </w:r>
          </w:p>
        </w:tc>
        <w:tc>
          <w:tcPr>
            <w:tcW w:w="6666" w:type="dxa"/>
          </w:tcPr>
          <w:p w14:paraId="5AFAAA1D" w14:textId="77777777" w:rsidR="00391171" w:rsidRPr="00391171" w:rsidRDefault="00391171" w:rsidP="00391171">
            <w:pPr>
              <w:rPr>
                <w:sz w:val="20"/>
                <w:szCs w:val="22"/>
              </w:rPr>
            </w:pPr>
            <w:r w:rsidRPr="00391171">
              <w:rPr>
                <w:sz w:val="20"/>
                <w:szCs w:val="22"/>
              </w:rPr>
              <w:t>Puesto de Supervisión de la Sala de Operaciones</w:t>
            </w:r>
          </w:p>
        </w:tc>
      </w:tr>
      <w:tr w:rsidR="00391171" w:rsidRPr="00391171" w14:paraId="7F846E0B" w14:textId="77777777" w:rsidTr="008979D0">
        <w:trPr>
          <w:jc w:val="center"/>
        </w:trPr>
        <w:tc>
          <w:tcPr>
            <w:tcW w:w="1650" w:type="dxa"/>
          </w:tcPr>
          <w:p w14:paraId="52CA1087" w14:textId="77777777" w:rsidR="00391171" w:rsidRPr="00391171" w:rsidRDefault="00391171" w:rsidP="00391171">
            <w:pPr>
              <w:rPr>
                <w:b/>
                <w:sz w:val="20"/>
              </w:rPr>
            </w:pPr>
            <w:r w:rsidRPr="00391171">
              <w:rPr>
                <w:b/>
                <w:sz w:val="20"/>
              </w:rPr>
              <w:t>PTT</w:t>
            </w:r>
          </w:p>
        </w:tc>
        <w:tc>
          <w:tcPr>
            <w:tcW w:w="6666" w:type="dxa"/>
          </w:tcPr>
          <w:p w14:paraId="2CE8F179" w14:textId="77777777" w:rsidR="00391171" w:rsidRPr="00391171" w:rsidRDefault="00391171" w:rsidP="00391171">
            <w:pPr>
              <w:rPr>
                <w:sz w:val="20"/>
                <w:szCs w:val="22"/>
              </w:rPr>
            </w:pPr>
            <w:r w:rsidRPr="00391171">
              <w:rPr>
                <w:sz w:val="20"/>
                <w:szCs w:val="22"/>
              </w:rPr>
              <w:t>"</w:t>
            </w:r>
            <w:proofErr w:type="spellStart"/>
            <w:r w:rsidRPr="00391171">
              <w:rPr>
                <w:sz w:val="20"/>
                <w:szCs w:val="22"/>
              </w:rPr>
              <w:t>Push</w:t>
            </w:r>
            <w:proofErr w:type="spellEnd"/>
            <w:r w:rsidRPr="00391171">
              <w:rPr>
                <w:sz w:val="20"/>
                <w:szCs w:val="22"/>
              </w:rPr>
              <w:t xml:space="preserve"> to </w:t>
            </w:r>
            <w:proofErr w:type="spellStart"/>
            <w:r w:rsidRPr="00391171">
              <w:rPr>
                <w:sz w:val="20"/>
                <w:szCs w:val="22"/>
              </w:rPr>
              <w:t>talk</w:t>
            </w:r>
            <w:proofErr w:type="spellEnd"/>
            <w:r w:rsidRPr="00391171">
              <w:rPr>
                <w:sz w:val="20"/>
                <w:szCs w:val="22"/>
              </w:rPr>
              <w:t>"</w:t>
            </w:r>
          </w:p>
        </w:tc>
      </w:tr>
      <w:tr w:rsidR="00391171" w:rsidRPr="00391171" w14:paraId="155E4F12" w14:textId="77777777" w:rsidTr="008979D0">
        <w:trPr>
          <w:jc w:val="center"/>
        </w:trPr>
        <w:tc>
          <w:tcPr>
            <w:tcW w:w="1650" w:type="dxa"/>
          </w:tcPr>
          <w:p w14:paraId="167E99F4" w14:textId="77777777" w:rsidR="00391171" w:rsidRPr="00391171" w:rsidRDefault="00391171" w:rsidP="00391171">
            <w:pPr>
              <w:rPr>
                <w:b/>
                <w:sz w:val="20"/>
              </w:rPr>
            </w:pPr>
            <w:r w:rsidRPr="00391171">
              <w:rPr>
                <w:b/>
                <w:sz w:val="20"/>
              </w:rPr>
              <w:t>QSIG</w:t>
            </w:r>
          </w:p>
        </w:tc>
        <w:tc>
          <w:tcPr>
            <w:tcW w:w="6666" w:type="dxa"/>
          </w:tcPr>
          <w:p w14:paraId="11E4E628" w14:textId="77777777" w:rsidR="00391171" w:rsidRPr="00391171" w:rsidRDefault="00391171" w:rsidP="00391171">
            <w:pPr>
              <w:rPr>
                <w:sz w:val="20"/>
                <w:szCs w:val="22"/>
              </w:rPr>
            </w:pPr>
            <w:r w:rsidRPr="00391171">
              <w:rPr>
                <w:sz w:val="20"/>
                <w:szCs w:val="22"/>
              </w:rPr>
              <w:t xml:space="preserve">Protocolo de Señalización de Telefonía basado en </w:t>
            </w:r>
            <w:proofErr w:type="spellStart"/>
            <w:r w:rsidRPr="00391171">
              <w:rPr>
                <w:sz w:val="20"/>
                <w:szCs w:val="22"/>
              </w:rPr>
              <w:t>RDSi</w:t>
            </w:r>
            <w:proofErr w:type="spellEnd"/>
          </w:p>
        </w:tc>
      </w:tr>
      <w:tr w:rsidR="00391171" w:rsidRPr="00391171" w14:paraId="53970465" w14:textId="77777777" w:rsidTr="008979D0">
        <w:trPr>
          <w:jc w:val="center"/>
        </w:trPr>
        <w:tc>
          <w:tcPr>
            <w:tcW w:w="1650" w:type="dxa"/>
          </w:tcPr>
          <w:p w14:paraId="5E0C2467" w14:textId="77777777" w:rsidR="00391171" w:rsidRPr="00391171" w:rsidRDefault="00391171" w:rsidP="00391171">
            <w:pPr>
              <w:rPr>
                <w:b/>
                <w:sz w:val="20"/>
              </w:rPr>
            </w:pPr>
            <w:r w:rsidRPr="00391171">
              <w:rPr>
                <w:b/>
                <w:sz w:val="20"/>
              </w:rPr>
              <w:t>RAM</w:t>
            </w:r>
          </w:p>
        </w:tc>
        <w:tc>
          <w:tcPr>
            <w:tcW w:w="6666" w:type="dxa"/>
          </w:tcPr>
          <w:p w14:paraId="12DD6C78" w14:textId="77777777" w:rsidR="00391171" w:rsidRPr="00391171" w:rsidRDefault="00391171" w:rsidP="00391171">
            <w:pPr>
              <w:rPr>
                <w:sz w:val="20"/>
                <w:szCs w:val="22"/>
              </w:rPr>
            </w:pPr>
            <w:r w:rsidRPr="00391171">
              <w:rPr>
                <w:sz w:val="20"/>
                <w:szCs w:val="22"/>
              </w:rPr>
              <w:t>"</w:t>
            </w:r>
            <w:proofErr w:type="spellStart"/>
            <w:r w:rsidRPr="00391171">
              <w:rPr>
                <w:sz w:val="20"/>
                <w:szCs w:val="22"/>
              </w:rPr>
              <w:t>Ramdom</w:t>
            </w:r>
            <w:proofErr w:type="spellEnd"/>
            <w:r w:rsidRPr="00391171">
              <w:rPr>
                <w:sz w:val="20"/>
                <w:szCs w:val="22"/>
              </w:rPr>
              <w:t xml:space="preserve"> Access </w:t>
            </w:r>
            <w:proofErr w:type="spellStart"/>
            <w:r w:rsidRPr="00391171">
              <w:rPr>
                <w:sz w:val="20"/>
                <w:szCs w:val="22"/>
              </w:rPr>
              <w:t>Memory</w:t>
            </w:r>
            <w:proofErr w:type="spellEnd"/>
            <w:r w:rsidRPr="00391171">
              <w:rPr>
                <w:sz w:val="20"/>
                <w:szCs w:val="22"/>
              </w:rPr>
              <w:t>"</w:t>
            </w:r>
          </w:p>
        </w:tc>
      </w:tr>
      <w:tr w:rsidR="00391171" w:rsidRPr="00391171" w14:paraId="525DC77C" w14:textId="77777777" w:rsidTr="008979D0">
        <w:trPr>
          <w:jc w:val="center"/>
        </w:trPr>
        <w:tc>
          <w:tcPr>
            <w:tcW w:w="1650" w:type="dxa"/>
          </w:tcPr>
          <w:p w14:paraId="6390777F" w14:textId="77777777" w:rsidR="00391171" w:rsidRPr="00391171" w:rsidRDefault="00391171" w:rsidP="00391171">
            <w:pPr>
              <w:rPr>
                <w:b/>
                <w:sz w:val="20"/>
              </w:rPr>
            </w:pPr>
            <w:r w:rsidRPr="00391171">
              <w:rPr>
                <w:b/>
                <w:sz w:val="20"/>
              </w:rPr>
              <w:t>RDSI</w:t>
            </w:r>
          </w:p>
        </w:tc>
        <w:tc>
          <w:tcPr>
            <w:tcW w:w="6666" w:type="dxa"/>
          </w:tcPr>
          <w:p w14:paraId="3845370D" w14:textId="77777777" w:rsidR="00391171" w:rsidRPr="00391171" w:rsidRDefault="00391171" w:rsidP="00391171">
            <w:pPr>
              <w:rPr>
                <w:sz w:val="20"/>
                <w:szCs w:val="22"/>
              </w:rPr>
            </w:pPr>
            <w:r w:rsidRPr="00391171">
              <w:rPr>
                <w:sz w:val="20"/>
                <w:szCs w:val="22"/>
              </w:rPr>
              <w:t>Red Digital de Servicios Integrados.</w:t>
            </w:r>
          </w:p>
        </w:tc>
      </w:tr>
      <w:tr w:rsidR="00391171" w:rsidRPr="00391171" w14:paraId="6E4E5135" w14:textId="77777777" w:rsidTr="008979D0">
        <w:trPr>
          <w:jc w:val="center"/>
        </w:trPr>
        <w:tc>
          <w:tcPr>
            <w:tcW w:w="1650" w:type="dxa"/>
          </w:tcPr>
          <w:p w14:paraId="72BAD11C" w14:textId="77777777" w:rsidR="00391171" w:rsidRPr="00391171" w:rsidRDefault="00391171" w:rsidP="00391171">
            <w:pPr>
              <w:rPr>
                <w:b/>
                <w:sz w:val="20"/>
              </w:rPr>
            </w:pPr>
            <w:r w:rsidRPr="00391171">
              <w:rPr>
                <w:b/>
                <w:sz w:val="20"/>
              </w:rPr>
              <w:t>RDSI-B</w:t>
            </w:r>
          </w:p>
        </w:tc>
        <w:tc>
          <w:tcPr>
            <w:tcW w:w="6666" w:type="dxa"/>
          </w:tcPr>
          <w:p w14:paraId="03F5230D" w14:textId="77777777" w:rsidR="00391171" w:rsidRPr="00391171" w:rsidRDefault="00391171" w:rsidP="00391171">
            <w:pPr>
              <w:rPr>
                <w:sz w:val="20"/>
                <w:szCs w:val="22"/>
              </w:rPr>
            </w:pPr>
            <w:r w:rsidRPr="00391171">
              <w:rPr>
                <w:sz w:val="20"/>
                <w:szCs w:val="22"/>
              </w:rPr>
              <w:t>Red Digital de Servicios Integrados. Interfaz Básica.</w:t>
            </w:r>
          </w:p>
        </w:tc>
      </w:tr>
      <w:tr w:rsidR="00391171" w:rsidRPr="00391171" w14:paraId="5BE184E5" w14:textId="77777777" w:rsidTr="008979D0">
        <w:trPr>
          <w:jc w:val="center"/>
        </w:trPr>
        <w:tc>
          <w:tcPr>
            <w:tcW w:w="1650" w:type="dxa"/>
          </w:tcPr>
          <w:p w14:paraId="4D8E53E4" w14:textId="77777777" w:rsidR="00391171" w:rsidRPr="00391171" w:rsidRDefault="00391171" w:rsidP="00391171">
            <w:pPr>
              <w:rPr>
                <w:b/>
                <w:sz w:val="20"/>
              </w:rPr>
            </w:pPr>
            <w:r w:rsidRPr="00391171">
              <w:rPr>
                <w:b/>
                <w:sz w:val="20"/>
              </w:rPr>
              <w:t>RFC</w:t>
            </w:r>
          </w:p>
        </w:tc>
        <w:tc>
          <w:tcPr>
            <w:tcW w:w="6666" w:type="dxa"/>
          </w:tcPr>
          <w:p w14:paraId="6835328F" w14:textId="77777777" w:rsidR="00391171" w:rsidRPr="00391171" w:rsidRDefault="00391171" w:rsidP="00391171">
            <w:pPr>
              <w:rPr>
                <w:sz w:val="20"/>
                <w:szCs w:val="22"/>
              </w:rPr>
            </w:pPr>
            <w:r w:rsidRPr="00391171">
              <w:rPr>
                <w:sz w:val="20"/>
                <w:szCs w:val="22"/>
              </w:rPr>
              <w:t>"</w:t>
            </w:r>
            <w:proofErr w:type="spellStart"/>
            <w:r w:rsidRPr="00391171">
              <w:rPr>
                <w:sz w:val="20"/>
                <w:szCs w:val="22"/>
              </w:rPr>
              <w:t>Request</w:t>
            </w:r>
            <w:proofErr w:type="spellEnd"/>
            <w:r w:rsidRPr="00391171">
              <w:rPr>
                <w:sz w:val="20"/>
                <w:szCs w:val="22"/>
              </w:rPr>
              <w:t xml:space="preserve"> </w:t>
            </w:r>
            <w:proofErr w:type="spellStart"/>
            <w:r w:rsidRPr="00391171">
              <w:rPr>
                <w:sz w:val="20"/>
                <w:szCs w:val="22"/>
              </w:rPr>
              <w:t>for</w:t>
            </w:r>
            <w:proofErr w:type="spellEnd"/>
            <w:r w:rsidRPr="00391171">
              <w:rPr>
                <w:sz w:val="20"/>
                <w:szCs w:val="22"/>
              </w:rPr>
              <w:t xml:space="preserve"> </w:t>
            </w:r>
            <w:proofErr w:type="spellStart"/>
            <w:r w:rsidRPr="00391171">
              <w:rPr>
                <w:sz w:val="20"/>
                <w:szCs w:val="22"/>
              </w:rPr>
              <w:t>Comments</w:t>
            </w:r>
            <w:proofErr w:type="spellEnd"/>
            <w:r w:rsidRPr="00391171">
              <w:rPr>
                <w:sz w:val="20"/>
                <w:szCs w:val="22"/>
              </w:rPr>
              <w:t>"</w:t>
            </w:r>
          </w:p>
        </w:tc>
      </w:tr>
      <w:tr w:rsidR="00391171" w:rsidRPr="00391171" w14:paraId="4CFC2840" w14:textId="77777777" w:rsidTr="008979D0">
        <w:trPr>
          <w:jc w:val="center"/>
        </w:trPr>
        <w:tc>
          <w:tcPr>
            <w:tcW w:w="1650" w:type="dxa"/>
          </w:tcPr>
          <w:p w14:paraId="75B42313" w14:textId="77777777" w:rsidR="00391171" w:rsidRPr="00391171" w:rsidRDefault="00391171" w:rsidP="00391171">
            <w:pPr>
              <w:rPr>
                <w:b/>
                <w:sz w:val="20"/>
              </w:rPr>
            </w:pPr>
            <w:r w:rsidRPr="00391171">
              <w:rPr>
                <w:b/>
                <w:sz w:val="20"/>
              </w:rPr>
              <w:t>RTCP</w:t>
            </w:r>
          </w:p>
        </w:tc>
        <w:tc>
          <w:tcPr>
            <w:tcW w:w="6666" w:type="dxa"/>
          </w:tcPr>
          <w:p w14:paraId="1AB28099" w14:textId="77777777" w:rsidR="00391171" w:rsidRPr="00391171" w:rsidRDefault="00391171" w:rsidP="00391171">
            <w:pPr>
              <w:rPr>
                <w:sz w:val="20"/>
                <w:szCs w:val="22"/>
              </w:rPr>
            </w:pPr>
            <w:r w:rsidRPr="00391171">
              <w:rPr>
                <w:sz w:val="20"/>
                <w:szCs w:val="22"/>
              </w:rPr>
              <w:t xml:space="preserve">"Real time control </w:t>
            </w:r>
            <w:proofErr w:type="spellStart"/>
            <w:r w:rsidRPr="00391171">
              <w:rPr>
                <w:sz w:val="20"/>
                <w:szCs w:val="22"/>
              </w:rPr>
              <w:t>protocol</w:t>
            </w:r>
            <w:proofErr w:type="spellEnd"/>
            <w:r w:rsidRPr="00391171">
              <w:rPr>
                <w:sz w:val="20"/>
                <w:szCs w:val="22"/>
              </w:rPr>
              <w:t>". Control de las sesiones RTP</w:t>
            </w:r>
          </w:p>
        </w:tc>
      </w:tr>
      <w:tr w:rsidR="00391171" w:rsidRPr="00391171" w14:paraId="00E8AC5D" w14:textId="77777777" w:rsidTr="008979D0">
        <w:trPr>
          <w:jc w:val="center"/>
        </w:trPr>
        <w:tc>
          <w:tcPr>
            <w:tcW w:w="1650" w:type="dxa"/>
          </w:tcPr>
          <w:p w14:paraId="00A101B6" w14:textId="77777777" w:rsidR="00391171" w:rsidRPr="00391171" w:rsidRDefault="00391171" w:rsidP="00391171">
            <w:pPr>
              <w:rPr>
                <w:b/>
                <w:sz w:val="20"/>
              </w:rPr>
            </w:pPr>
            <w:r w:rsidRPr="00391171">
              <w:rPr>
                <w:b/>
                <w:sz w:val="20"/>
              </w:rPr>
              <w:t>RTP</w:t>
            </w:r>
          </w:p>
        </w:tc>
        <w:tc>
          <w:tcPr>
            <w:tcW w:w="6666" w:type="dxa"/>
          </w:tcPr>
          <w:p w14:paraId="3BCB4A28" w14:textId="77777777" w:rsidR="00391171" w:rsidRPr="00391171" w:rsidRDefault="00391171" w:rsidP="00391171">
            <w:pPr>
              <w:rPr>
                <w:sz w:val="20"/>
                <w:szCs w:val="22"/>
              </w:rPr>
            </w:pPr>
            <w:r w:rsidRPr="00391171">
              <w:rPr>
                <w:sz w:val="20"/>
                <w:szCs w:val="22"/>
              </w:rPr>
              <w:t xml:space="preserve">"Real-time </w:t>
            </w:r>
            <w:proofErr w:type="spellStart"/>
            <w:r w:rsidRPr="00391171">
              <w:rPr>
                <w:sz w:val="20"/>
                <w:szCs w:val="22"/>
              </w:rPr>
              <w:t>Transport</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 Protocolo de transporte de datos sobre IP</w:t>
            </w:r>
          </w:p>
        </w:tc>
      </w:tr>
      <w:tr w:rsidR="00391171" w:rsidRPr="00391171" w14:paraId="3BF6D66D" w14:textId="77777777" w:rsidTr="008979D0">
        <w:trPr>
          <w:jc w:val="center"/>
        </w:trPr>
        <w:tc>
          <w:tcPr>
            <w:tcW w:w="1650" w:type="dxa"/>
          </w:tcPr>
          <w:p w14:paraId="792923D4" w14:textId="77777777" w:rsidR="00391171" w:rsidRPr="00391171" w:rsidRDefault="00391171" w:rsidP="00391171">
            <w:pPr>
              <w:rPr>
                <w:b/>
                <w:sz w:val="20"/>
              </w:rPr>
            </w:pPr>
            <w:r w:rsidRPr="00391171">
              <w:rPr>
                <w:b/>
                <w:sz w:val="20"/>
              </w:rPr>
              <w:t>SACTA</w:t>
            </w:r>
          </w:p>
        </w:tc>
        <w:tc>
          <w:tcPr>
            <w:tcW w:w="6666" w:type="dxa"/>
          </w:tcPr>
          <w:p w14:paraId="3A507720" w14:textId="77777777" w:rsidR="00391171" w:rsidRPr="00391171" w:rsidRDefault="00391171" w:rsidP="00391171">
            <w:pPr>
              <w:rPr>
                <w:sz w:val="20"/>
                <w:szCs w:val="22"/>
              </w:rPr>
            </w:pPr>
          </w:p>
        </w:tc>
      </w:tr>
      <w:tr w:rsidR="00391171" w:rsidRPr="00391171" w14:paraId="3D7F9AC1" w14:textId="77777777" w:rsidTr="008979D0">
        <w:trPr>
          <w:jc w:val="center"/>
        </w:trPr>
        <w:tc>
          <w:tcPr>
            <w:tcW w:w="1650" w:type="dxa"/>
          </w:tcPr>
          <w:p w14:paraId="078CD83C" w14:textId="77777777" w:rsidR="00391171" w:rsidRPr="00391171" w:rsidRDefault="00391171" w:rsidP="00391171">
            <w:pPr>
              <w:rPr>
                <w:b/>
                <w:sz w:val="20"/>
              </w:rPr>
            </w:pPr>
            <w:r w:rsidRPr="00391171">
              <w:rPr>
                <w:b/>
                <w:sz w:val="20"/>
              </w:rPr>
              <w:t>SCV</w:t>
            </w:r>
          </w:p>
        </w:tc>
        <w:tc>
          <w:tcPr>
            <w:tcW w:w="6666" w:type="dxa"/>
          </w:tcPr>
          <w:p w14:paraId="415037F5" w14:textId="77777777" w:rsidR="00391171" w:rsidRPr="00391171" w:rsidRDefault="00391171" w:rsidP="00391171">
            <w:pPr>
              <w:rPr>
                <w:sz w:val="20"/>
                <w:szCs w:val="22"/>
              </w:rPr>
            </w:pPr>
            <w:r w:rsidRPr="00391171">
              <w:rPr>
                <w:sz w:val="20"/>
                <w:szCs w:val="22"/>
              </w:rPr>
              <w:t>Sistema de Comunicaciones Vocales.</w:t>
            </w:r>
          </w:p>
        </w:tc>
      </w:tr>
      <w:tr w:rsidR="00391171" w:rsidRPr="00391171" w14:paraId="22460F2C" w14:textId="77777777" w:rsidTr="008979D0">
        <w:trPr>
          <w:jc w:val="center"/>
        </w:trPr>
        <w:tc>
          <w:tcPr>
            <w:tcW w:w="1650" w:type="dxa"/>
          </w:tcPr>
          <w:p w14:paraId="6360B567" w14:textId="77777777" w:rsidR="00391171" w:rsidRPr="00391171" w:rsidRDefault="00391171" w:rsidP="00391171">
            <w:pPr>
              <w:rPr>
                <w:b/>
                <w:sz w:val="20"/>
              </w:rPr>
            </w:pPr>
            <w:r w:rsidRPr="00391171">
              <w:rPr>
                <w:b/>
                <w:sz w:val="20"/>
              </w:rPr>
              <w:t>SDP</w:t>
            </w:r>
          </w:p>
        </w:tc>
        <w:tc>
          <w:tcPr>
            <w:tcW w:w="6666" w:type="dxa"/>
          </w:tcPr>
          <w:p w14:paraId="101C21B6" w14:textId="77777777" w:rsidR="00391171" w:rsidRPr="00391171" w:rsidRDefault="00391171" w:rsidP="00391171">
            <w:pPr>
              <w:rPr>
                <w:sz w:val="20"/>
                <w:szCs w:val="22"/>
              </w:rPr>
            </w:pPr>
            <w:r w:rsidRPr="00391171">
              <w:rPr>
                <w:sz w:val="20"/>
                <w:szCs w:val="22"/>
              </w:rPr>
              <w:t>"</w:t>
            </w:r>
            <w:proofErr w:type="spellStart"/>
            <w:r w:rsidRPr="00391171">
              <w:rPr>
                <w:sz w:val="20"/>
                <w:szCs w:val="22"/>
              </w:rPr>
              <w:t>Session</w:t>
            </w:r>
            <w:proofErr w:type="spellEnd"/>
            <w:r w:rsidRPr="00391171">
              <w:rPr>
                <w:sz w:val="20"/>
                <w:szCs w:val="22"/>
              </w:rPr>
              <w:t xml:space="preserve"> </w:t>
            </w:r>
            <w:proofErr w:type="spellStart"/>
            <w:r w:rsidRPr="00391171">
              <w:rPr>
                <w:sz w:val="20"/>
                <w:szCs w:val="22"/>
              </w:rPr>
              <w:t>Description</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w:t>
            </w:r>
          </w:p>
        </w:tc>
      </w:tr>
      <w:tr w:rsidR="00391171" w:rsidRPr="00391171" w14:paraId="43408F27" w14:textId="77777777" w:rsidTr="008979D0">
        <w:trPr>
          <w:jc w:val="center"/>
        </w:trPr>
        <w:tc>
          <w:tcPr>
            <w:tcW w:w="1650" w:type="dxa"/>
          </w:tcPr>
          <w:p w14:paraId="74C0CC78" w14:textId="77777777" w:rsidR="00391171" w:rsidRPr="00391171" w:rsidRDefault="00391171" w:rsidP="00391171">
            <w:pPr>
              <w:rPr>
                <w:b/>
                <w:sz w:val="20"/>
              </w:rPr>
            </w:pPr>
            <w:r w:rsidRPr="00391171">
              <w:rPr>
                <w:b/>
                <w:sz w:val="20"/>
              </w:rPr>
              <w:t>SIP</w:t>
            </w:r>
          </w:p>
        </w:tc>
        <w:tc>
          <w:tcPr>
            <w:tcW w:w="6666" w:type="dxa"/>
          </w:tcPr>
          <w:p w14:paraId="23710E5B" w14:textId="77777777" w:rsidR="00391171" w:rsidRPr="00391171" w:rsidRDefault="00391171" w:rsidP="00391171">
            <w:pPr>
              <w:rPr>
                <w:sz w:val="20"/>
                <w:szCs w:val="22"/>
              </w:rPr>
            </w:pPr>
            <w:r w:rsidRPr="00391171">
              <w:rPr>
                <w:sz w:val="20"/>
                <w:szCs w:val="22"/>
              </w:rPr>
              <w:t>"</w:t>
            </w:r>
            <w:proofErr w:type="spellStart"/>
            <w:r w:rsidRPr="00391171">
              <w:rPr>
                <w:sz w:val="20"/>
                <w:szCs w:val="22"/>
              </w:rPr>
              <w:t>Session</w:t>
            </w:r>
            <w:proofErr w:type="spellEnd"/>
            <w:r w:rsidRPr="00391171">
              <w:rPr>
                <w:sz w:val="20"/>
                <w:szCs w:val="22"/>
              </w:rPr>
              <w:t xml:space="preserve"> </w:t>
            </w:r>
            <w:proofErr w:type="spellStart"/>
            <w:r w:rsidRPr="00391171">
              <w:rPr>
                <w:sz w:val="20"/>
                <w:szCs w:val="22"/>
              </w:rPr>
              <w:t>Initiaton</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 xml:space="preserve">". Protocolo de Gestión de Sesiones sobre IP </w:t>
            </w:r>
          </w:p>
        </w:tc>
      </w:tr>
      <w:tr w:rsidR="00391171" w:rsidRPr="00391171" w14:paraId="4FDE1FF4" w14:textId="77777777" w:rsidTr="008979D0">
        <w:trPr>
          <w:jc w:val="center"/>
        </w:trPr>
        <w:tc>
          <w:tcPr>
            <w:tcW w:w="1650" w:type="dxa"/>
          </w:tcPr>
          <w:p w14:paraId="1EC099B2" w14:textId="77777777" w:rsidR="00391171" w:rsidRPr="00391171" w:rsidRDefault="00391171" w:rsidP="00391171">
            <w:pPr>
              <w:rPr>
                <w:b/>
                <w:sz w:val="20"/>
              </w:rPr>
            </w:pPr>
            <w:r w:rsidRPr="00391171">
              <w:rPr>
                <w:b/>
                <w:sz w:val="20"/>
              </w:rPr>
              <w:t>SNIFFER</w:t>
            </w:r>
          </w:p>
        </w:tc>
        <w:tc>
          <w:tcPr>
            <w:tcW w:w="6666" w:type="dxa"/>
          </w:tcPr>
          <w:p w14:paraId="5DD502ED" w14:textId="77777777" w:rsidR="00391171" w:rsidRPr="00391171" w:rsidRDefault="00391171" w:rsidP="00391171">
            <w:pPr>
              <w:rPr>
                <w:sz w:val="20"/>
                <w:szCs w:val="22"/>
              </w:rPr>
            </w:pPr>
            <w:r w:rsidRPr="00391171">
              <w:rPr>
                <w:sz w:val="20"/>
                <w:szCs w:val="22"/>
              </w:rPr>
              <w:t xml:space="preserve">Elemento Software o Hardware que puede interceptar y registrar el </w:t>
            </w:r>
            <w:r w:rsidRPr="00391171">
              <w:rPr>
                <w:sz w:val="20"/>
                <w:szCs w:val="22"/>
              </w:rPr>
              <w:lastRenderedPageBreak/>
              <w:t>tráfico de una red de datos.</w:t>
            </w:r>
          </w:p>
        </w:tc>
      </w:tr>
      <w:tr w:rsidR="00391171" w:rsidRPr="00391171" w14:paraId="43ECB8FC" w14:textId="77777777" w:rsidTr="008979D0">
        <w:trPr>
          <w:jc w:val="center"/>
        </w:trPr>
        <w:tc>
          <w:tcPr>
            <w:tcW w:w="1650" w:type="dxa"/>
          </w:tcPr>
          <w:p w14:paraId="177CB606" w14:textId="77777777" w:rsidR="00391171" w:rsidRPr="00391171" w:rsidRDefault="00391171" w:rsidP="00391171">
            <w:pPr>
              <w:rPr>
                <w:b/>
                <w:sz w:val="20"/>
              </w:rPr>
            </w:pPr>
            <w:r w:rsidRPr="00391171">
              <w:rPr>
                <w:b/>
                <w:sz w:val="20"/>
              </w:rPr>
              <w:lastRenderedPageBreak/>
              <w:t>SNMP</w:t>
            </w:r>
          </w:p>
        </w:tc>
        <w:tc>
          <w:tcPr>
            <w:tcW w:w="6666" w:type="dxa"/>
          </w:tcPr>
          <w:p w14:paraId="265FCA9D" w14:textId="77777777" w:rsidR="00391171" w:rsidRPr="00391171" w:rsidRDefault="00391171" w:rsidP="00391171">
            <w:pPr>
              <w:rPr>
                <w:sz w:val="20"/>
                <w:szCs w:val="22"/>
              </w:rPr>
            </w:pPr>
            <w:r w:rsidRPr="00391171">
              <w:rPr>
                <w:sz w:val="20"/>
                <w:szCs w:val="22"/>
              </w:rPr>
              <w:t xml:space="preserve">"Simple Network Management </w:t>
            </w:r>
            <w:proofErr w:type="spellStart"/>
            <w:r w:rsidRPr="00391171">
              <w:rPr>
                <w:sz w:val="20"/>
                <w:szCs w:val="22"/>
              </w:rPr>
              <w:t>Protocol</w:t>
            </w:r>
            <w:proofErr w:type="spellEnd"/>
            <w:r w:rsidRPr="00391171">
              <w:rPr>
                <w:sz w:val="20"/>
                <w:szCs w:val="22"/>
              </w:rPr>
              <w:t>". Protocolo de Gestión en redes IP</w:t>
            </w:r>
          </w:p>
        </w:tc>
      </w:tr>
      <w:tr w:rsidR="00391171" w:rsidRPr="00391171" w14:paraId="0D52AF4A" w14:textId="77777777" w:rsidTr="008979D0">
        <w:trPr>
          <w:jc w:val="center"/>
        </w:trPr>
        <w:tc>
          <w:tcPr>
            <w:tcW w:w="1650" w:type="dxa"/>
          </w:tcPr>
          <w:p w14:paraId="6B816E1E" w14:textId="77777777" w:rsidR="00391171" w:rsidRPr="00391171" w:rsidRDefault="00391171" w:rsidP="00391171">
            <w:pPr>
              <w:rPr>
                <w:b/>
                <w:sz w:val="20"/>
              </w:rPr>
            </w:pPr>
            <w:r w:rsidRPr="00391171">
              <w:rPr>
                <w:b/>
                <w:sz w:val="20"/>
              </w:rPr>
              <w:t>SOAP</w:t>
            </w:r>
          </w:p>
        </w:tc>
        <w:tc>
          <w:tcPr>
            <w:tcW w:w="6666" w:type="dxa"/>
          </w:tcPr>
          <w:p w14:paraId="5F6A552E" w14:textId="77777777" w:rsidR="00391171" w:rsidRPr="00391171" w:rsidRDefault="00391171" w:rsidP="00391171">
            <w:pPr>
              <w:rPr>
                <w:sz w:val="20"/>
                <w:szCs w:val="22"/>
              </w:rPr>
            </w:pPr>
            <w:r w:rsidRPr="00391171">
              <w:rPr>
                <w:sz w:val="20"/>
                <w:szCs w:val="22"/>
              </w:rPr>
              <w:t xml:space="preserve">"Simple </w:t>
            </w:r>
            <w:proofErr w:type="spellStart"/>
            <w:r w:rsidRPr="00391171">
              <w:rPr>
                <w:sz w:val="20"/>
                <w:szCs w:val="22"/>
              </w:rPr>
              <w:t>Object</w:t>
            </w:r>
            <w:proofErr w:type="spellEnd"/>
            <w:r w:rsidRPr="00391171">
              <w:rPr>
                <w:sz w:val="20"/>
                <w:szCs w:val="22"/>
              </w:rPr>
              <w:t xml:space="preserve"> Access </w:t>
            </w:r>
            <w:proofErr w:type="spellStart"/>
            <w:r w:rsidRPr="00391171">
              <w:rPr>
                <w:sz w:val="20"/>
                <w:szCs w:val="22"/>
              </w:rPr>
              <w:t>Protocol</w:t>
            </w:r>
            <w:proofErr w:type="spellEnd"/>
            <w:r w:rsidRPr="00391171">
              <w:rPr>
                <w:sz w:val="20"/>
                <w:szCs w:val="22"/>
              </w:rPr>
              <w:t>"</w:t>
            </w:r>
          </w:p>
        </w:tc>
      </w:tr>
      <w:tr w:rsidR="00391171" w:rsidRPr="00391171" w14:paraId="77414BEF" w14:textId="77777777" w:rsidTr="008979D0">
        <w:trPr>
          <w:jc w:val="center"/>
        </w:trPr>
        <w:tc>
          <w:tcPr>
            <w:tcW w:w="1650" w:type="dxa"/>
          </w:tcPr>
          <w:p w14:paraId="381B5ABD" w14:textId="77777777" w:rsidR="00391171" w:rsidRPr="00391171" w:rsidRDefault="00391171" w:rsidP="00391171">
            <w:pPr>
              <w:rPr>
                <w:b/>
                <w:sz w:val="20"/>
              </w:rPr>
            </w:pPr>
            <w:r w:rsidRPr="00391171">
              <w:rPr>
                <w:b/>
                <w:sz w:val="20"/>
              </w:rPr>
              <w:t>SQUELCH</w:t>
            </w:r>
          </w:p>
        </w:tc>
        <w:tc>
          <w:tcPr>
            <w:tcW w:w="6666" w:type="dxa"/>
          </w:tcPr>
          <w:p w14:paraId="0C74C8A0" w14:textId="77777777" w:rsidR="00391171" w:rsidRPr="00391171" w:rsidRDefault="00391171" w:rsidP="00391171">
            <w:pPr>
              <w:rPr>
                <w:sz w:val="20"/>
                <w:szCs w:val="22"/>
              </w:rPr>
            </w:pPr>
            <w:r w:rsidRPr="00391171">
              <w:rPr>
                <w:sz w:val="20"/>
                <w:szCs w:val="22"/>
              </w:rPr>
              <w:t xml:space="preserve">Indica </w:t>
            </w:r>
            <w:proofErr w:type="spellStart"/>
            <w:r w:rsidRPr="00391171">
              <w:rPr>
                <w:sz w:val="20"/>
                <w:szCs w:val="22"/>
              </w:rPr>
              <w:t>presecia</w:t>
            </w:r>
            <w:proofErr w:type="spellEnd"/>
            <w:r w:rsidRPr="00391171">
              <w:rPr>
                <w:sz w:val="20"/>
                <w:szCs w:val="22"/>
              </w:rPr>
              <w:t xml:space="preserve"> de Señal Válida en la Recepción Radio</w:t>
            </w:r>
          </w:p>
        </w:tc>
      </w:tr>
      <w:tr w:rsidR="00391171" w:rsidRPr="00391171" w14:paraId="51D0AD52" w14:textId="77777777" w:rsidTr="008979D0">
        <w:trPr>
          <w:jc w:val="center"/>
        </w:trPr>
        <w:tc>
          <w:tcPr>
            <w:tcW w:w="1650" w:type="dxa"/>
          </w:tcPr>
          <w:p w14:paraId="1F0AF74D" w14:textId="77777777" w:rsidR="00391171" w:rsidRPr="00391171" w:rsidRDefault="00391171" w:rsidP="00391171">
            <w:pPr>
              <w:rPr>
                <w:b/>
                <w:sz w:val="20"/>
              </w:rPr>
            </w:pPr>
            <w:r w:rsidRPr="00391171">
              <w:rPr>
                <w:b/>
                <w:sz w:val="20"/>
              </w:rPr>
              <w:t>T/T</w:t>
            </w:r>
          </w:p>
        </w:tc>
        <w:tc>
          <w:tcPr>
            <w:tcW w:w="6666" w:type="dxa"/>
          </w:tcPr>
          <w:p w14:paraId="02BE18F9" w14:textId="77777777" w:rsidR="00391171" w:rsidRPr="00391171" w:rsidRDefault="00391171" w:rsidP="00391171">
            <w:pPr>
              <w:rPr>
                <w:sz w:val="20"/>
                <w:szCs w:val="22"/>
              </w:rPr>
            </w:pPr>
            <w:r w:rsidRPr="00391171">
              <w:rPr>
                <w:sz w:val="20"/>
                <w:szCs w:val="22"/>
              </w:rPr>
              <w:t>Tierra / Tierra</w:t>
            </w:r>
          </w:p>
        </w:tc>
      </w:tr>
      <w:tr w:rsidR="00391171" w:rsidRPr="00391171" w14:paraId="1C620007" w14:textId="77777777" w:rsidTr="008979D0">
        <w:trPr>
          <w:jc w:val="center"/>
        </w:trPr>
        <w:tc>
          <w:tcPr>
            <w:tcW w:w="1650" w:type="dxa"/>
          </w:tcPr>
          <w:p w14:paraId="4D960AB7" w14:textId="77777777" w:rsidR="00391171" w:rsidRPr="00391171" w:rsidRDefault="00391171" w:rsidP="00391171">
            <w:pPr>
              <w:rPr>
                <w:b/>
                <w:sz w:val="20"/>
              </w:rPr>
            </w:pPr>
            <w:r w:rsidRPr="00391171">
              <w:rPr>
                <w:b/>
                <w:sz w:val="20"/>
              </w:rPr>
              <w:t>TACC</w:t>
            </w:r>
          </w:p>
        </w:tc>
        <w:tc>
          <w:tcPr>
            <w:tcW w:w="6666" w:type="dxa"/>
          </w:tcPr>
          <w:p w14:paraId="1025FCDA" w14:textId="77777777" w:rsidR="00391171" w:rsidRPr="00391171" w:rsidRDefault="00391171" w:rsidP="00391171">
            <w:pPr>
              <w:rPr>
                <w:sz w:val="20"/>
                <w:szCs w:val="22"/>
              </w:rPr>
            </w:pPr>
            <w:r w:rsidRPr="00391171">
              <w:rPr>
                <w:sz w:val="20"/>
                <w:szCs w:val="22"/>
              </w:rPr>
              <w:t xml:space="preserve">Terminal </w:t>
            </w:r>
            <w:proofErr w:type="spellStart"/>
            <w:r w:rsidRPr="00391171">
              <w:rPr>
                <w:sz w:val="20"/>
                <w:szCs w:val="22"/>
              </w:rPr>
              <w:t>Area</w:t>
            </w:r>
            <w:proofErr w:type="spellEnd"/>
            <w:r w:rsidRPr="00391171">
              <w:rPr>
                <w:sz w:val="20"/>
                <w:szCs w:val="22"/>
              </w:rPr>
              <w:t xml:space="preserve"> Control Centre</w:t>
            </w:r>
          </w:p>
        </w:tc>
      </w:tr>
      <w:tr w:rsidR="00391171" w:rsidRPr="00391171" w14:paraId="0B267AE7" w14:textId="77777777" w:rsidTr="008979D0">
        <w:trPr>
          <w:jc w:val="center"/>
        </w:trPr>
        <w:tc>
          <w:tcPr>
            <w:tcW w:w="1650" w:type="dxa"/>
          </w:tcPr>
          <w:p w14:paraId="76A7D54C" w14:textId="77777777" w:rsidR="00391171" w:rsidRPr="00391171" w:rsidRDefault="00391171" w:rsidP="00391171">
            <w:pPr>
              <w:rPr>
                <w:b/>
                <w:sz w:val="20"/>
              </w:rPr>
            </w:pPr>
            <w:r w:rsidRPr="00391171">
              <w:rPr>
                <w:b/>
                <w:sz w:val="20"/>
              </w:rPr>
              <w:t>TCP</w:t>
            </w:r>
          </w:p>
        </w:tc>
        <w:tc>
          <w:tcPr>
            <w:tcW w:w="6666" w:type="dxa"/>
          </w:tcPr>
          <w:p w14:paraId="1FAEACC3" w14:textId="77777777" w:rsidR="00391171" w:rsidRPr="00391171" w:rsidRDefault="00391171" w:rsidP="00391171">
            <w:pPr>
              <w:rPr>
                <w:sz w:val="20"/>
                <w:szCs w:val="22"/>
              </w:rPr>
            </w:pPr>
            <w:r w:rsidRPr="00391171">
              <w:rPr>
                <w:sz w:val="20"/>
                <w:szCs w:val="22"/>
              </w:rPr>
              <w:t>"</w:t>
            </w:r>
            <w:proofErr w:type="spellStart"/>
            <w:r w:rsidRPr="00391171">
              <w:rPr>
                <w:sz w:val="20"/>
                <w:szCs w:val="22"/>
              </w:rPr>
              <w:t>Transmission</w:t>
            </w:r>
            <w:proofErr w:type="spellEnd"/>
            <w:r w:rsidRPr="00391171">
              <w:rPr>
                <w:sz w:val="20"/>
                <w:szCs w:val="22"/>
              </w:rPr>
              <w:t xml:space="preserve"> Control </w:t>
            </w:r>
            <w:proofErr w:type="spellStart"/>
            <w:r w:rsidRPr="00391171">
              <w:rPr>
                <w:sz w:val="20"/>
                <w:szCs w:val="22"/>
              </w:rPr>
              <w:t>Protocol</w:t>
            </w:r>
            <w:proofErr w:type="spellEnd"/>
            <w:r w:rsidRPr="00391171">
              <w:rPr>
                <w:sz w:val="20"/>
                <w:szCs w:val="22"/>
              </w:rPr>
              <w:t>"</w:t>
            </w:r>
          </w:p>
        </w:tc>
      </w:tr>
      <w:tr w:rsidR="00391171" w:rsidRPr="00391171" w14:paraId="081D3F79" w14:textId="77777777" w:rsidTr="008979D0">
        <w:trPr>
          <w:jc w:val="center"/>
        </w:trPr>
        <w:tc>
          <w:tcPr>
            <w:tcW w:w="1650" w:type="dxa"/>
          </w:tcPr>
          <w:p w14:paraId="5E459D06" w14:textId="77777777" w:rsidR="00391171" w:rsidRPr="00391171" w:rsidRDefault="00391171" w:rsidP="00391171">
            <w:pPr>
              <w:rPr>
                <w:b/>
                <w:sz w:val="20"/>
              </w:rPr>
            </w:pPr>
            <w:r w:rsidRPr="00391171">
              <w:rPr>
                <w:b/>
                <w:sz w:val="20"/>
              </w:rPr>
              <w:t>TWR</w:t>
            </w:r>
          </w:p>
        </w:tc>
        <w:tc>
          <w:tcPr>
            <w:tcW w:w="6666" w:type="dxa"/>
          </w:tcPr>
          <w:p w14:paraId="2FA5D65B" w14:textId="77777777" w:rsidR="00391171" w:rsidRPr="00391171" w:rsidRDefault="00391171" w:rsidP="00391171">
            <w:pPr>
              <w:rPr>
                <w:sz w:val="20"/>
                <w:szCs w:val="22"/>
              </w:rPr>
            </w:pPr>
            <w:r w:rsidRPr="00391171">
              <w:rPr>
                <w:sz w:val="20"/>
                <w:szCs w:val="22"/>
              </w:rPr>
              <w:t>Torre de Control</w:t>
            </w:r>
          </w:p>
        </w:tc>
      </w:tr>
      <w:tr w:rsidR="00391171" w:rsidRPr="00391171" w14:paraId="71842E75" w14:textId="77777777" w:rsidTr="008979D0">
        <w:trPr>
          <w:jc w:val="center"/>
        </w:trPr>
        <w:tc>
          <w:tcPr>
            <w:tcW w:w="1650" w:type="dxa"/>
          </w:tcPr>
          <w:p w14:paraId="6518B356" w14:textId="77777777" w:rsidR="00391171" w:rsidRPr="00391171" w:rsidRDefault="00391171" w:rsidP="00391171">
            <w:pPr>
              <w:rPr>
                <w:b/>
                <w:sz w:val="20"/>
              </w:rPr>
            </w:pPr>
            <w:r w:rsidRPr="00391171">
              <w:rPr>
                <w:b/>
                <w:sz w:val="20"/>
              </w:rPr>
              <w:t>UCS</w:t>
            </w:r>
          </w:p>
        </w:tc>
        <w:tc>
          <w:tcPr>
            <w:tcW w:w="6666" w:type="dxa"/>
          </w:tcPr>
          <w:p w14:paraId="7FA4D4C9" w14:textId="77777777" w:rsidR="00391171" w:rsidRPr="00391171" w:rsidRDefault="00391171" w:rsidP="00391171">
            <w:pPr>
              <w:rPr>
                <w:sz w:val="20"/>
                <w:szCs w:val="22"/>
              </w:rPr>
            </w:pPr>
            <w:r w:rsidRPr="00391171">
              <w:rPr>
                <w:sz w:val="20"/>
                <w:szCs w:val="22"/>
              </w:rPr>
              <w:t>Unidad de Control de Sector</w:t>
            </w:r>
          </w:p>
        </w:tc>
      </w:tr>
      <w:tr w:rsidR="00391171" w:rsidRPr="00391171" w14:paraId="5A41BBF7" w14:textId="77777777" w:rsidTr="008979D0">
        <w:trPr>
          <w:jc w:val="center"/>
        </w:trPr>
        <w:tc>
          <w:tcPr>
            <w:tcW w:w="1650" w:type="dxa"/>
          </w:tcPr>
          <w:p w14:paraId="76F7400D" w14:textId="77777777" w:rsidR="00391171" w:rsidRPr="00391171" w:rsidRDefault="00391171" w:rsidP="00391171">
            <w:pPr>
              <w:rPr>
                <w:b/>
                <w:sz w:val="20"/>
              </w:rPr>
            </w:pPr>
            <w:r w:rsidRPr="00391171">
              <w:rPr>
                <w:b/>
                <w:sz w:val="20"/>
              </w:rPr>
              <w:t>UDP</w:t>
            </w:r>
          </w:p>
        </w:tc>
        <w:tc>
          <w:tcPr>
            <w:tcW w:w="6666" w:type="dxa"/>
          </w:tcPr>
          <w:p w14:paraId="0661352D" w14:textId="77777777" w:rsidR="00391171" w:rsidRPr="00391171" w:rsidRDefault="00391171" w:rsidP="00391171">
            <w:pPr>
              <w:rPr>
                <w:sz w:val="20"/>
                <w:szCs w:val="22"/>
              </w:rPr>
            </w:pPr>
            <w:r w:rsidRPr="00391171">
              <w:rPr>
                <w:sz w:val="20"/>
                <w:szCs w:val="22"/>
              </w:rPr>
              <w:t>"</w:t>
            </w:r>
            <w:proofErr w:type="spellStart"/>
            <w:r w:rsidRPr="00391171">
              <w:rPr>
                <w:sz w:val="20"/>
                <w:szCs w:val="22"/>
              </w:rPr>
              <w:t>User</w:t>
            </w:r>
            <w:proofErr w:type="spellEnd"/>
            <w:r w:rsidRPr="00391171">
              <w:rPr>
                <w:sz w:val="20"/>
                <w:szCs w:val="22"/>
              </w:rPr>
              <w:t xml:space="preserve"> </w:t>
            </w:r>
            <w:proofErr w:type="spellStart"/>
            <w:r w:rsidRPr="00391171">
              <w:rPr>
                <w:sz w:val="20"/>
                <w:szCs w:val="22"/>
              </w:rPr>
              <w:t>Datagram</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w:t>
            </w:r>
          </w:p>
        </w:tc>
      </w:tr>
      <w:tr w:rsidR="00391171" w:rsidRPr="00391171" w14:paraId="4771CA75" w14:textId="77777777" w:rsidTr="008979D0">
        <w:trPr>
          <w:jc w:val="center"/>
        </w:trPr>
        <w:tc>
          <w:tcPr>
            <w:tcW w:w="1650" w:type="dxa"/>
          </w:tcPr>
          <w:p w14:paraId="26D4CA8C" w14:textId="77777777" w:rsidR="00391171" w:rsidRPr="00391171" w:rsidRDefault="00391171" w:rsidP="00391171">
            <w:pPr>
              <w:rPr>
                <w:b/>
                <w:sz w:val="20"/>
              </w:rPr>
            </w:pPr>
            <w:r w:rsidRPr="00391171">
              <w:rPr>
                <w:b/>
                <w:sz w:val="20"/>
              </w:rPr>
              <w:t>UHF</w:t>
            </w:r>
          </w:p>
        </w:tc>
        <w:tc>
          <w:tcPr>
            <w:tcW w:w="6666" w:type="dxa"/>
          </w:tcPr>
          <w:p w14:paraId="4C6B3234" w14:textId="77777777" w:rsidR="00391171" w:rsidRPr="00391171" w:rsidRDefault="00391171" w:rsidP="00391171">
            <w:pPr>
              <w:rPr>
                <w:sz w:val="20"/>
                <w:szCs w:val="22"/>
              </w:rPr>
            </w:pPr>
            <w:r w:rsidRPr="00391171">
              <w:rPr>
                <w:sz w:val="20"/>
                <w:szCs w:val="22"/>
              </w:rPr>
              <w:t xml:space="preserve">"Ultra High </w:t>
            </w:r>
            <w:proofErr w:type="spellStart"/>
            <w:r w:rsidRPr="00391171">
              <w:rPr>
                <w:sz w:val="20"/>
                <w:szCs w:val="22"/>
              </w:rPr>
              <w:t>Frequency</w:t>
            </w:r>
            <w:proofErr w:type="spellEnd"/>
            <w:r w:rsidRPr="00391171">
              <w:rPr>
                <w:sz w:val="20"/>
                <w:szCs w:val="22"/>
              </w:rPr>
              <w:t>". Banda del espectro electromagnético que ocupa el rango de frecuencias de 300 MHz a 3 GHz.</w:t>
            </w:r>
          </w:p>
        </w:tc>
      </w:tr>
      <w:tr w:rsidR="00391171" w:rsidRPr="00391171" w14:paraId="110B81B3" w14:textId="77777777" w:rsidTr="008979D0">
        <w:trPr>
          <w:jc w:val="center"/>
        </w:trPr>
        <w:tc>
          <w:tcPr>
            <w:tcW w:w="1650" w:type="dxa"/>
          </w:tcPr>
          <w:p w14:paraId="7370D4F9" w14:textId="77777777" w:rsidR="00391171" w:rsidRPr="00391171" w:rsidRDefault="00391171" w:rsidP="00391171">
            <w:pPr>
              <w:rPr>
                <w:b/>
                <w:sz w:val="20"/>
              </w:rPr>
            </w:pPr>
            <w:r w:rsidRPr="00391171">
              <w:rPr>
                <w:b/>
                <w:sz w:val="20"/>
              </w:rPr>
              <w:t>UIT-T</w:t>
            </w:r>
          </w:p>
        </w:tc>
        <w:tc>
          <w:tcPr>
            <w:tcW w:w="6666" w:type="dxa"/>
          </w:tcPr>
          <w:p w14:paraId="4AA758EE" w14:textId="77777777" w:rsidR="00391171" w:rsidRPr="00391171" w:rsidRDefault="00391171" w:rsidP="00391171">
            <w:pPr>
              <w:rPr>
                <w:sz w:val="20"/>
                <w:szCs w:val="22"/>
              </w:rPr>
            </w:pPr>
            <w:r w:rsidRPr="00391171">
              <w:rPr>
                <w:sz w:val="20"/>
                <w:szCs w:val="22"/>
              </w:rPr>
              <w:t>Sector de Normalización de las Telecomunicaciones de la UIT</w:t>
            </w:r>
          </w:p>
        </w:tc>
      </w:tr>
      <w:tr w:rsidR="00391171" w:rsidRPr="00391171" w14:paraId="21705FB5" w14:textId="77777777" w:rsidTr="008979D0">
        <w:trPr>
          <w:jc w:val="center"/>
        </w:trPr>
        <w:tc>
          <w:tcPr>
            <w:tcW w:w="1650" w:type="dxa"/>
          </w:tcPr>
          <w:p w14:paraId="017B5E56" w14:textId="77777777" w:rsidR="00391171" w:rsidRPr="00391171" w:rsidRDefault="00391171" w:rsidP="00391171">
            <w:pPr>
              <w:rPr>
                <w:b/>
                <w:sz w:val="20"/>
              </w:rPr>
            </w:pPr>
            <w:r w:rsidRPr="00391171">
              <w:rPr>
                <w:b/>
                <w:sz w:val="20"/>
              </w:rPr>
              <w:t>UNICAST</w:t>
            </w:r>
          </w:p>
        </w:tc>
        <w:tc>
          <w:tcPr>
            <w:tcW w:w="6666" w:type="dxa"/>
          </w:tcPr>
          <w:p w14:paraId="74DEC675" w14:textId="77777777" w:rsidR="00391171" w:rsidRPr="00391171" w:rsidRDefault="00391171" w:rsidP="00391171">
            <w:pPr>
              <w:rPr>
                <w:sz w:val="20"/>
                <w:szCs w:val="22"/>
              </w:rPr>
            </w:pPr>
            <w:r w:rsidRPr="00391171">
              <w:rPr>
                <w:sz w:val="20"/>
                <w:szCs w:val="22"/>
              </w:rPr>
              <w:t>Modo de envío de información desde un único emisor a un único receptor</w:t>
            </w:r>
          </w:p>
        </w:tc>
      </w:tr>
      <w:tr w:rsidR="00391171" w:rsidRPr="00391171" w14:paraId="0F237A0D" w14:textId="77777777" w:rsidTr="008979D0">
        <w:trPr>
          <w:jc w:val="center"/>
        </w:trPr>
        <w:tc>
          <w:tcPr>
            <w:tcW w:w="1650" w:type="dxa"/>
          </w:tcPr>
          <w:p w14:paraId="6F1462AA" w14:textId="77777777" w:rsidR="00391171" w:rsidRPr="00391171" w:rsidRDefault="00391171" w:rsidP="00391171">
            <w:pPr>
              <w:rPr>
                <w:b/>
                <w:sz w:val="20"/>
              </w:rPr>
            </w:pPr>
            <w:r w:rsidRPr="00391171">
              <w:rPr>
                <w:b/>
                <w:sz w:val="20"/>
              </w:rPr>
              <w:t>USB</w:t>
            </w:r>
          </w:p>
        </w:tc>
        <w:tc>
          <w:tcPr>
            <w:tcW w:w="6666" w:type="dxa"/>
          </w:tcPr>
          <w:p w14:paraId="7C1A11A2" w14:textId="77777777" w:rsidR="00391171" w:rsidRPr="00391171" w:rsidRDefault="00391171" w:rsidP="00391171">
            <w:pPr>
              <w:rPr>
                <w:sz w:val="20"/>
                <w:szCs w:val="22"/>
              </w:rPr>
            </w:pPr>
            <w:r w:rsidRPr="00391171">
              <w:rPr>
                <w:sz w:val="20"/>
                <w:szCs w:val="22"/>
              </w:rPr>
              <w:t>"Universal Serial Bus"</w:t>
            </w:r>
          </w:p>
        </w:tc>
      </w:tr>
      <w:tr w:rsidR="00391171" w:rsidRPr="00391171" w14:paraId="1A32E9FD" w14:textId="77777777" w:rsidTr="008979D0">
        <w:trPr>
          <w:jc w:val="center"/>
        </w:trPr>
        <w:tc>
          <w:tcPr>
            <w:tcW w:w="1650" w:type="dxa"/>
          </w:tcPr>
          <w:p w14:paraId="5F0E047C" w14:textId="77777777" w:rsidR="00391171" w:rsidRPr="00391171" w:rsidRDefault="00391171" w:rsidP="00391171">
            <w:pPr>
              <w:rPr>
                <w:b/>
                <w:sz w:val="20"/>
              </w:rPr>
            </w:pPr>
            <w:r w:rsidRPr="00391171">
              <w:rPr>
                <w:b/>
                <w:sz w:val="20"/>
              </w:rPr>
              <w:t>VHF</w:t>
            </w:r>
          </w:p>
        </w:tc>
        <w:tc>
          <w:tcPr>
            <w:tcW w:w="6666" w:type="dxa"/>
          </w:tcPr>
          <w:p w14:paraId="37CEF8FE" w14:textId="77777777" w:rsidR="00391171" w:rsidRPr="00391171" w:rsidRDefault="00391171" w:rsidP="00391171">
            <w:pPr>
              <w:rPr>
                <w:sz w:val="20"/>
                <w:szCs w:val="22"/>
              </w:rPr>
            </w:pPr>
            <w:r w:rsidRPr="00391171">
              <w:rPr>
                <w:sz w:val="20"/>
                <w:szCs w:val="22"/>
              </w:rPr>
              <w:t>"</w:t>
            </w:r>
            <w:proofErr w:type="spellStart"/>
            <w:r w:rsidRPr="00391171">
              <w:rPr>
                <w:sz w:val="20"/>
                <w:szCs w:val="22"/>
              </w:rPr>
              <w:t>Very</w:t>
            </w:r>
            <w:proofErr w:type="spellEnd"/>
            <w:r w:rsidRPr="00391171">
              <w:rPr>
                <w:sz w:val="20"/>
                <w:szCs w:val="22"/>
              </w:rPr>
              <w:t xml:space="preserve"> High </w:t>
            </w:r>
            <w:proofErr w:type="spellStart"/>
            <w:r w:rsidRPr="00391171">
              <w:rPr>
                <w:sz w:val="20"/>
                <w:szCs w:val="22"/>
              </w:rPr>
              <w:t>Frequency</w:t>
            </w:r>
            <w:proofErr w:type="spellEnd"/>
            <w:r w:rsidRPr="00391171">
              <w:rPr>
                <w:sz w:val="20"/>
                <w:szCs w:val="22"/>
              </w:rPr>
              <w:t>". Banda del espectro electromagnético que ocupa el rango de frecuencias de 30 MHz a 300 MHz</w:t>
            </w:r>
          </w:p>
        </w:tc>
      </w:tr>
      <w:tr w:rsidR="00391171" w:rsidRPr="00391171" w14:paraId="26BD0CE1" w14:textId="77777777" w:rsidTr="008979D0">
        <w:trPr>
          <w:jc w:val="center"/>
        </w:trPr>
        <w:tc>
          <w:tcPr>
            <w:tcW w:w="1650" w:type="dxa"/>
          </w:tcPr>
          <w:p w14:paraId="2E474DDA" w14:textId="77777777" w:rsidR="00391171" w:rsidRPr="00391171" w:rsidRDefault="00391171" w:rsidP="00391171">
            <w:pPr>
              <w:rPr>
                <w:b/>
                <w:sz w:val="20"/>
              </w:rPr>
            </w:pPr>
            <w:proofErr w:type="spellStart"/>
            <w:r w:rsidRPr="00391171">
              <w:rPr>
                <w:b/>
                <w:sz w:val="20"/>
              </w:rPr>
              <w:t>VoIP</w:t>
            </w:r>
            <w:proofErr w:type="spellEnd"/>
          </w:p>
        </w:tc>
        <w:tc>
          <w:tcPr>
            <w:tcW w:w="6666" w:type="dxa"/>
          </w:tcPr>
          <w:p w14:paraId="00826DDB" w14:textId="77777777" w:rsidR="00391171" w:rsidRPr="00391171" w:rsidRDefault="00391171" w:rsidP="00391171">
            <w:pPr>
              <w:rPr>
                <w:sz w:val="20"/>
                <w:szCs w:val="22"/>
              </w:rPr>
            </w:pPr>
            <w:r w:rsidRPr="00391171">
              <w:rPr>
                <w:sz w:val="20"/>
                <w:szCs w:val="22"/>
              </w:rPr>
              <w:t>Voz sobre IP. Tecnología de transmisión de señal de audio en paquetes de datos IP</w:t>
            </w:r>
          </w:p>
        </w:tc>
      </w:tr>
      <w:tr w:rsidR="00391171" w:rsidRPr="00391171" w14:paraId="13365775" w14:textId="77777777" w:rsidTr="008979D0">
        <w:trPr>
          <w:jc w:val="center"/>
        </w:trPr>
        <w:tc>
          <w:tcPr>
            <w:tcW w:w="1650" w:type="dxa"/>
          </w:tcPr>
          <w:p w14:paraId="3DA3CE8F" w14:textId="77777777" w:rsidR="00391171" w:rsidRPr="00391171" w:rsidRDefault="00391171" w:rsidP="00391171">
            <w:pPr>
              <w:rPr>
                <w:b/>
                <w:sz w:val="20"/>
              </w:rPr>
            </w:pPr>
            <w:r w:rsidRPr="00391171">
              <w:rPr>
                <w:b/>
                <w:sz w:val="20"/>
              </w:rPr>
              <w:t>WAN</w:t>
            </w:r>
          </w:p>
        </w:tc>
        <w:tc>
          <w:tcPr>
            <w:tcW w:w="6666" w:type="dxa"/>
          </w:tcPr>
          <w:p w14:paraId="5038197B" w14:textId="77777777" w:rsidR="00391171" w:rsidRPr="00391171" w:rsidRDefault="00391171" w:rsidP="00391171">
            <w:pPr>
              <w:rPr>
                <w:sz w:val="20"/>
                <w:szCs w:val="22"/>
              </w:rPr>
            </w:pPr>
            <w:r w:rsidRPr="00391171">
              <w:rPr>
                <w:sz w:val="20"/>
                <w:szCs w:val="22"/>
              </w:rPr>
              <w:t xml:space="preserve">"Wide </w:t>
            </w:r>
            <w:proofErr w:type="spellStart"/>
            <w:r w:rsidRPr="00391171">
              <w:rPr>
                <w:sz w:val="20"/>
                <w:szCs w:val="22"/>
              </w:rPr>
              <w:t>Area</w:t>
            </w:r>
            <w:proofErr w:type="spellEnd"/>
            <w:r w:rsidRPr="00391171">
              <w:rPr>
                <w:sz w:val="20"/>
                <w:szCs w:val="22"/>
              </w:rPr>
              <w:t xml:space="preserve"> Network"</w:t>
            </w:r>
          </w:p>
        </w:tc>
      </w:tr>
      <w:tr w:rsidR="00391171" w:rsidRPr="00391171" w14:paraId="019A5ECC" w14:textId="77777777" w:rsidTr="008979D0">
        <w:trPr>
          <w:jc w:val="center"/>
        </w:trPr>
        <w:tc>
          <w:tcPr>
            <w:tcW w:w="1650" w:type="dxa"/>
          </w:tcPr>
          <w:p w14:paraId="26C5D9D4" w14:textId="77777777" w:rsidR="00391171" w:rsidRPr="00391171" w:rsidRDefault="00391171" w:rsidP="00391171">
            <w:pPr>
              <w:rPr>
                <w:b/>
                <w:sz w:val="20"/>
              </w:rPr>
            </w:pPr>
            <w:r w:rsidRPr="00391171">
              <w:rPr>
                <w:b/>
                <w:sz w:val="20"/>
              </w:rPr>
              <w:t>WEB</w:t>
            </w:r>
          </w:p>
        </w:tc>
        <w:tc>
          <w:tcPr>
            <w:tcW w:w="6666" w:type="dxa"/>
          </w:tcPr>
          <w:p w14:paraId="0F4267F2" w14:textId="77777777" w:rsidR="00391171" w:rsidRPr="00391171" w:rsidRDefault="00391171" w:rsidP="00391171">
            <w:pPr>
              <w:rPr>
                <w:sz w:val="20"/>
                <w:szCs w:val="22"/>
              </w:rPr>
            </w:pPr>
            <w:r w:rsidRPr="00391171">
              <w:rPr>
                <w:sz w:val="20"/>
                <w:szCs w:val="22"/>
              </w:rPr>
              <w:t>"</w:t>
            </w:r>
            <w:proofErr w:type="spellStart"/>
            <w:r w:rsidRPr="00391171">
              <w:rPr>
                <w:sz w:val="20"/>
                <w:szCs w:val="22"/>
              </w:rPr>
              <w:t>World</w:t>
            </w:r>
            <w:proofErr w:type="spellEnd"/>
            <w:r w:rsidRPr="00391171">
              <w:rPr>
                <w:sz w:val="20"/>
                <w:szCs w:val="22"/>
              </w:rPr>
              <w:t xml:space="preserve"> Wide Web". Sistema de documentos interconectados por enlaces de hipertexto, disponibles en una red.</w:t>
            </w:r>
          </w:p>
        </w:tc>
      </w:tr>
      <w:tr w:rsidR="00391171" w:rsidRPr="00391171" w14:paraId="252C4953" w14:textId="77777777" w:rsidTr="008979D0">
        <w:trPr>
          <w:jc w:val="center"/>
        </w:trPr>
        <w:tc>
          <w:tcPr>
            <w:tcW w:w="1650" w:type="dxa"/>
          </w:tcPr>
          <w:p w14:paraId="1A336E36" w14:textId="77777777" w:rsidR="00391171" w:rsidRPr="00391171" w:rsidRDefault="00391171" w:rsidP="00391171">
            <w:pPr>
              <w:rPr>
                <w:b/>
                <w:sz w:val="20"/>
              </w:rPr>
            </w:pPr>
            <w:r w:rsidRPr="00391171">
              <w:rPr>
                <w:b/>
                <w:sz w:val="20"/>
              </w:rPr>
              <w:t>XML</w:t>
            </w:r>
          </w:p>
        </w:tc>
        <w:tc>
          <w:tcPr>
            <w:tcW w:w="6666" w:type="dxa"/>
          </w:tcPr>
          <w:p w14:paraId="4217C6A4" w14:textId="77777777" w:rsidR="00391171" w:rsidRPr="00391171" w:rsidRDefault="00391171" w:rsidP="00391171">
            <w:pPr>
              <w:rPr>
                <w:sz w:val="20"/>
                <w:szCs w:val="22"/>
              </w:rPr>
            </w:pPr>
            <w:r w:rsidRPr="00391171">
              <w:rPr>
                <w:sz w:val="20"/>
                <w:szCs w:val="22"/>
              </w:rPr>
              <w:t xml:space="preserve">"Extensible </w:t>
            </w:r>
            <w:proofErr w:type="spellStart"/>
            <w:r w:rsidRPr="00391171">
              <w:rPr>
                <w:sz w:val="20"/>
                <w:szCs w:val="22"/>
              </w:rPr>
              <w:t>Markup</w:t>
            </w:r>
            <w:proofErr w:type="spellEnd"/>
            <w:r w:rsidRPr="00391171">
              <w:rPr>
                <w:sz w:val="20"/>
                <w:szCs w:val="22"/>
              </w:rPr>
              <w:t xml:space="preserve"> </w:t>
            </w:r>
            <w:proofErr w:type="spellStart"/>
            <w:r w:rsidRPr="00391171">
              <w:rPr>
                <w:sz w:val="20"/>
                <w:szCs w:val="22"/>
              </w:rPr>
              <w:t>Language</w:t>
            </w:r>
            <w:proofErr w:type="spellEnd"/>
            <w:r w:rsidRPr="00391171">
              <w:rPr>
                <w:sz w:val="20"/>
                <w:szCs w:val="22"/>
              </w:rPr>
              <w:t>"</w:t>
            </w:r>
          </w:p>
        </w:tc>
      </w:tr>
    </w:tbl>
    <w:p w14:paraId="2F05B8BD" w14:textId="31655E5C" w:rsidR="00391171" w:rsidRPr="00525470" w:rsidRDefault="00391171" w:rsidP="00391171">
      <w:pPr>
        <w:pStyle w:val="PiedeIlustracion"/>
      </w:pPr>
      <w:bookmarkStart w:id="705" w:name="_Toc358037686"/>
      <w:bookmarkStart w:id="706" w:name="_Toc360025968"/>
      <w:bookmarkStart w:id="707" w:name="_Toc532380025"/>
      <w:bookmarkStart w:id="708" w:name="_Toc2687476"/>
      <w:bookmarkStart w:id="709" w:name="_Toc117003111"/>
      <w:r w:rsidRPr="00525470">
        <w:t xml:space="preserve">Tabla </w:t>
      </w:r>
      <w:r>
        <w:rPr>
          <w:noProof/>
        </w:rPr>
        <w:fldChar w:fldCharType="begin"/>
      </w:r>
      <w:r>
        <w:rPr>
          <w:noProof/>
        </w:rPr>
        <w:instrText xml:space="preserve"> SEQ Tabla \* ARABIC </w:instrText>
      </w:r>
      <w:r>
        <w:rPr>
          <w:noProof/>
        </w:rPr>
        <w:fldChar w:fldCharType="separate"/>
      </w:r>
      <w:r w:rsidR="00BF1215">
        <w:rPr>
          <w:noProof/>
        </w:rPr>
        <w:t>14</w:t>
      </w:r>
      <w:r>
        <w:rPr>
          <w:noProof/>
        </w:rPr>
        <w:fldChar w:fldCharType="end"/>
      </w:r>
      <w:r w:rsidRPr="00525470">
        <w:t>. Glosario de Abreviaturas</w:t>
      </w:r>
      <w:bookmarkEnd w:id="12"/>
      <w:bookmarkEnd w:id="13"/>
      <w:bookmarkEnd w:id="705"/>
      <w:bookmarkEnd w:id="706"/>
      <w:bookmarkEnd w:id="707"/>
      <w:bookmarkEnd w:id="708"/>
      <w:bookmarkEnd w:id="709"/>
    </w:p>
    <w:p w14:paraId="098CFE5C" w14:textId="77777777" w:rsidR="001B7F7D" w:rsidRPr="001B7F7D" w:rsidRDefault="001B7F7D" w:rsidP="001B7F7D"/>
    <w:sectPr w:rsidR="001B7F7D" w:rsidRPr="001B7F7D" w:rsidSect="006651B0">
      <w:headerReference w:type="default" r:id="rId39"/>
      <w:footerReference w:type="default" r:id="rId4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7C32E1" w14:textId="77777777" w:rsidR="002B6CA5" w:rsidRDefault="002B6CA5">
      <w:r>
        <w:separator/>
      </w:r>
    </w:p>
  </w:endnote>
  <w:endnote w:type="continuationSeparator" w:id="0">
    <w:p w14:paraId="5DC0AC4C" w14:textId="77777777" w:rsidR="002B6CA5" w:rsidRDefault="002B6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38B2B" w14:textId="327C2ECD" w:rsidR="0088214D" w:rsidRPr="00534726" w:rsidRDefault="002B6CA5" w:rsidP="00F369A8">
    <w:pPr>
      <w:pStyle w:val="Piedepgina"/>
      <w:tabs>
        <w:tab w:val="clear" w:pos="4252"/>
      </w:tabs>
      <w:spacing w:before="0"/>
      <w:rPr>
        <w:sz w:val="16"/>
        <w:szCs w:val="16"/>
      </w:rPr>
    </w:pPr>
    <w:sdt>
      <w:sdtPr>
        <w:rPr>
          <w:sz w:val="16"/>
          <w:szCs w:val="16"/>
          <w:lang w:val="en-US"/>
        </w:rPr>
        <w:alias w:val="Palabras clave"/>
        <w:tag w:val=""/>
        <w:id w:val="-1444139590"/>
        <w:placeholder>
          <w:docPart w:val="1751CF0CE4A44A35AD15ABDC999545CB"/>
        </w:placeholder>
        <w:dataBinding w:prefixMappings="xmlns:ns0='http://purl.org/dc/elements/1.1/' xmlns:ns1='http://schemas.openxmlformats.org/package/2006/metadata/core-properties' " w:xpath="/ns1:coreProperties[1]/ns1:keywords[1]" w:storeItemID="{6C3C8BC8-F283-45AE-878A-BAB7291924A1}"/>
        <w:text/>
      </w:sdtPr>
      <w:sdtEndPr/>
      <w:sdtContent>
        <w:r w:rsidR="0088214D">
          <w:rPr>
            <w:sz w:val="16"/>
            <w:szCs w:val="16"/>
            <w:lang w:val="en-US"/>
          </w:rPr>
          <w:t>DT-A42-PPAF-01-26S0</w:t>
        </w:r>
      </w:sdtContent>
    </w:sdt>
    <w:r w:rsidR="0088214D">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7-26T00:00:00Z">
          <w:dateFormat w:val="dd/MM/yyyy"/>
          <w:lid w:val="es-ES"/>
          <w:storeMappedDataAs w:val="dateTime"/>
          <w:calendar w:val="gregorian"/>
        </w:date>
      </w:sdtPr>
      <w:sdtEndPr/>
      <w:sdtContent>
        <w:r w:rsidR="0088214D" w:rsidRPr="00D02795">
          <w:rPr>
            <w:sz w:val="16"/>
            <w:szCs w:val="16"/>
            <w:lang w:val="en-US"/>
          </w:rPr>
          <w:t>26/07/2022</w:t>
        </w:r>
      </w:sdtContent>
    </w:sdt>
    <w:r w:rsidR="0088214D">
      <w:rPr>
        <w:sz w:val="16"/>
        <w:szCs w:val="16"/>
      </w:rPr>
      <w:ptab w:relativeTo="margin" w:alignment="right" w:leader="none"/>
    </w:r>
    <w:proofErr w:type="spellStart"/>
    <w:r w:rsidR="0088214D" w:rsidRPr="00391171">
      <w:rPr>
        <w:sz w:val="16"/>
        <w:szCs w:val="16"/>
        <w:lang w:val="en-US"/>
      </w:rPr>
      <w:t>Pág</w:t>
    </w:r>
    <w:proofErr w:type="spellEnd"/>
    <w:r w:rsidR="0088214D" w:rsidRPr="00391171">
      <w:rPr>
        <w:sz w:val="16"/>
        <w:szCs w:val="16"/>
        <w:lang w:val="en-US"/>
      </w:rPr>
      <w:t xml:space="preserve">. </w:t>
    </w:r>
    <w:r w:rsidR="0088214D" w:rsidRPr="00534726">
      <w:rPr>
        <w:rStyle w:val="Nmerodepgina"/>
        <w:sz w:val="16"/>
        <w:szCs w:val="16"/>
      </w:rPr>
      <w:fldChar w:fldCharType="begin"/>
    </w:r>
    <w:r w:rsidR="0088214D" w:rsidRPr="00391171">
      <w:rPr>
        <w:rStyle w:val="Nmerodepgina"/>
        <w:sz w:val="16"/>
        <w:szCs w:val="16"/>
        <w:lang w:val="en-US"/>
      </w:rPr>
      <w:instrText xml:space="preserve"> PAGE </w:instrText>
    </w:r>
    <w:r w:rsidR="0088214D" w:rsidRPr="00534726">
      <w:rPr>
        <w:rStyle w:val="Nmerodepgina"/>
        <w:sz w:val="16"/>
        <w:szCs w:val="16"/>
      </w:rPr>
      <w:fldChar w:fldCharType="separate"/>
    </w:r>
    <w:r w:rsidR="00183516">
      <w:rPr>
        <w:rStyle w:val="Nmerodepgina"/>
        <w:noProof/>
        <w:sz w:val="16"/>
        <w:szCs w:val="16"/>
        <w:lang w:val="en-US"/>
      </w:rPr>
      <w:t>106</w:t>
    </w:r>
    <w:r w:rsidR="0088214D" w:rsidRPr="00534726">
      <w:rPr>
        <w:rStyle w:val="Nmerodepgina"/>
        <w:sz w:val="16"/>
        <w:szCs w:val="16"/>
      </w:rPr>
      <w:fldChar w:fldCharType="end"/>
    </w:r>
  </w:p>
  <w:p w14:paraId="5E2EBA33" w14:textId="445BDFFE" w:rsidR="0088214D" w:rsidRPr="00F369A8" w:rsidRDefault="0088214D"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2020-2022</w:t>
    </w:r>
    <w:r w:rsidRPr="00F369A8">
      <w:rPr>
        <w:sz w:val="14"/>
        <w:szCs w:val="12"/>
      </w:rPr>
      <w:t>. Madrid Todos los derechos reservados.</w:t>
    </w:r>
  </w:p>
  <w:p w14:paraId="41AA1E9A" w14:textId="77777777" w:rsidR="0088214D" w:rsidRPr="00F369A8" w:rsidRDefault="0088214D"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403ED5" w14:textId="77777777" w:rsidR="002B6CA5" w:rsidRDefault="002B6CA5">
      <w:r>
        <w:separator/>
      </w:r>
    </w:p>
  </w:footnote>
  <w:footnote w:type="continuationSeparator" w:id="0">
    <w:p w14:paraId="07C1F589" w14:textId="77777777" w:rsidR="002B6CA5" w:rsidRDefault="002B6CA5">
      <w:r>
        <w:continuationSeparator/>
      </w:r>
    </w:p>
  </w:footnote>
  <w:footnote w:id="1">
    <w:p w14:paraId="2A92DE82" w14:textId="77777777" w:rsidR="0088214D" w:rsidRDefault="0088214D" w:rsidP="00391171">
      <w:pPr>
        <w:pStyle w:val="Textonotapie"/>
      </w:pPr>
      <w:r>
        <w:rPr>
          <w:rStyle w:val="Refdenotaalpie"/>
        </w:rPr>
        <w:footnoteRef/>
      </w:r>
      <w:r>
        <w:t xml:space="preserve"> Elemento Opcional</w:t>
      </w:r>
    </w:p>
  </w:footnote>
  <w:footnote w:id="2">
    <w:p w14:paraId="3D5F0DEC" w14:textId="37DCEECD" w:rsidR="0088214D" w:rsidRDefault="0088214D">
      <w:pPr>
        <w:pStyle w:val="Textonotapie"/>
      </w:pPr>
      <w:r>
        <w:rPr>
          <w:rStyle w:val="Refdenotaalpie"/>
        </w:rPr>
        <w:footnoteRef/>
      </w:r>
      <w:r>
        <w:t xml:space="preserve"> Si está configurada.</w:t>
      </w:r>
    </w:p>
  </w:footnote>
  <w:footnote w:id="3">
    <w:p w14:paraId="7941D3B3" w14:textId="7F816F8D" w:rsidR="0088214D" w:rsidRDefault="0088214D">
      <w:pPr>
        <w:pStyle w:val="Textonotapie"/>
      </w:pPr>
      <w:r>
        <w:rPr>
          <w:rStyle w:val="Refdenotaalpie"/>
        </w:rPr>
        <w:footnoteRef/>
      </w:r>
      <w:r>
        <w:t xml:space="preserve"> La cantidad de funciones es configurable. Si estas no caben en una página se mostrará una tecla ‘mas’ que secuenciará las páginas de funciones existentes.</w:t>
      </w:r>
    </w:p>
  </w:footnote>
  <w:footnote w:id="4">
    <w:p w14:paraId="40117514" w14:textId="60C3C470" w:rsidR="0088214D" w:rsidRDefault="0088214D">
      <w:pPr>
        <w:pStyle w:val="Textonotapie"/>
      </w:pPr>
      <w:r>
        <w:rPr>
          <w:rStyle w:val="Refdenotaalpie"/>
        </w:rPr>
        <w:footnoteRef/>
      </w:r>
      <w:r>
        <w:t xml:space="preserve"> </w:t>
      </w:r>
      <w:r w:rsidRPr="00A5679F">
        <w:t>En el Protocolo de Pruebas de Configuración, se harán pruebas más exhaustivas de este tipo de configuraciones</w:t>
      </w:r>
    </w:p>
  </w:footnote>
  <w:footnote w:id="5">
    <w:p w14:paraId="106EC63D" w14:textId="0071F427" w:rsidR="0088214D" w:rsidRDefault="0088214D">
      <w:pPr>
        <w:pStyle w:val="Textonotapie"/>
      </w:pPr>
      <w:r>
        <w:rPr>
          <w:rStyle w:val="Refdenotaalpie"/>
        </w:rPr>
        <w:footnoteRef/>
      </w:r>
      <w:r>
        <w:t xml:space="preserve"> </w:t>
      </w:r>
      <w:r w:rsidRPr="00A5679F">
        <w:t>En el Protocolo de Pruebas de Configuración, se harán pruebas más exhaustivas de este tipo de configuraciones</w:t>
      </w:r>
    </w:p>
  </w:footnote>
  <w:footnote w:id="6">
    <w:p w14:paraId="3AD94A8F" w14:textId="77777777" w:rsidR="0088214D" w:rsidRDefault="0088214D" w:rsidP="00391171">
      <w:pPr>
        <w:pStyle w:val="Textonotapie"/>
      </w:pPr>
      <w:r>
        <w:rPr>
          <w:rStyle w:val="Refdenotaalpie"/>
        </w:rPr>
        <w:footnoteRef/>
      </w:r>
      <w:r>
        <w:t xml:space="preserve"> </w:t>
      </w:r>
      <w:r w:rsidRPr="00417C76">
        <w:t>Solo en las configuraciones que habiliten la utilización del altavoz para telefonía</w:t>
      </w:r>
    </w:p>
  </w:footnote>
  <w:footnote w:id="7">
    <w:p w14:paraId="3CCD2D8C" w14:textId="6B042978" w:rsidR="0088214D" w:rsidRDefault="0088214D">
      <w:pPr>
        <w:pStyle w:val="Textonotapie"/>
      </w:pPr>
      <w:r>
        <w:rPr>
          <w:rStyle w:val="Refdenotaalpie"/>
        </w:rPr>
        <w:footnoteRef/>
      </w:r>
      <w:r>
        <w:t xml:space="preserve"> Asegurarse que entre pulsaciones no pasa más de 10 segundos.</w:t>
      </w:r>
    </w:p>
  </w:footnote>
  <w:footnote w:id="8">
    <w:p w14:paraId="3D0E2538" w14:textId="77777777" w:rsidR="0088214D" w:rsidRDefault="0088214D" w:rsidP="00391171">
      <w:pPr>
        <w:pStyle w:val="Textonotapie"/>
      </w:pPr>
      <w:r>
        <w:rPr>
          <w:rStyle w:val="Refdenotaalpie"/>
        </w:rPr>
        <w:footnoteRef/>
      </w:r>
      <w:r>
        <w:t xml:space="preserve"> Aplica solo en las configuraciones que están equipadas e instaladas con doble altavoz radio general.</w:t>
      </w:r>
    </w:p>
  </w:footnote>
  <w:footnote w:id="9">
    <w:p w14:paraId="2BC9A1A1" w14:textId="1FD1608F" w:rsidR="0088214D" w:rsidRDefault="0088214D">
      <w:pPr>
        <w:pStyle w:val="Textonotapie"/>
      </w:pPr>
      <w:r>
        <w:rPr>
          <w:rStyle w:val="Refdenotaalpie"/>
        </w:rPr>
        <w:footnoteRef/>
      </w:r>
      <w:r>
        <w:t xml:space="preserve"> </w:t>
      </w:r>
      <w:r w:rsidRPr="00023FE6">
        <w:t>Para que un P.O. conteste OCUPADO a una Llamada Entrante NO Prioritaria, éste debe estar en conversación AID</w:t>
      </w:r>
    </w:p>
  </w:footnote>
  <w:footnote w:id="10">
    <w:p w14:paraId="13BC4326" w14:textId="42A0CDAA" w:rsidR="0088214D" w:rsidRDefault="0088214D" w:rsidP="00391171">
      <w:pPr>
        <w:pStyle w:val="Textonotapie"/>
      </w:pPr>
      <w:r>
        <w:rPr>
          <w:rStyle w:val="Refdenotaalpie"/>
        </w:rPr>
        <w:footnoteRef/>
      </w:r>
      <w:r>
        <w:t xml:space="preserve"> Sólo en aquellas instalaciones con esta facilidad configurada.</w:t>
      </w:r>
    </w:p>
  </w:footnote>
  <w:footnote w:id="11">
    <w:p w14:paraId="3868C02D" w14:textId="77777777" w:rsidR="0088214D" w:rsidRDefault="0088214D">
      <w:pPr>
        <w:pStyle w:val="Textonotapie"/>
      </w:pPr>
      <w:r>
        <w:rPr>
          <w:rStyle w:val="Refdenotaalpie"/>
        </w:rPr>
        <w:footnoteRef/>
      </w:r>
      <w:r>
        <w:t xml:space="preserve"> Los casos de prueba descritos, corresponden a una </w:t>
      </w:r>
      <w:r w:rsidRPr="0083501D">
        <w:t xml:space="preserve">configuración de los adaptadores en “Agregación estática de enlaces”, en puertos de </w:t>
      </w:r>
      <w:proofErr w:type="spellStart"/>
      <w:r w:rsidRPr="0083501D">
        <w:t>switch</w:t>
      </w:r>
      <w:proofErr w:type="spellEnd"/>
      <w:r w:rsidRPr="0083501D">
        <w:t>/</w:t>
      </w:r>
      <w:proofErr w:type="spellStart"/>
      <w:r w:rsidRPr="0083501D">
        <w:t>switches</w:t>
      </w:r>
      <w:proofErr w:type="spellEnd"/>
      <w:r w:rsidRPr="0083501D">
        <w:t xml:space="preserve"> de la misma cadena.</w:t>
      </w:r>
    </w:p>
  </w:footnote>
  <w:footnote w:id="12">
    <w:p w14:paraId="25A1611B" w14:textId="77777777" w:rsidR="0088214D" w:rsidRDefault="0088214D">
      <w:pPr>
        <w:pStyle w:val="Textonotapie"/>
      </w:pPr>
      <w:r>
        <w:rPr>
          <w:rStyle w:val="Refdenotaalpie"/>
        </w:rPr>
        <w:footnoteRef/>
      </w:r>
      <w:r>
        <w:t xml:space="preserve"> Asegúrese de que el entorno de pruebas (maqueta) contiene algún elemento con la funcionalidad IGMP-</w:t>
      </w:r>
      <w:proofErr w:type="spellStart"/>
      <w:r>
        <w:t>Querier</w:t>
      </w:r>
      <w:proofErr w:type="spellEnd"/>
      <w:r>
        <w:t xml:space="preserve"> activada. (Si no existe ninguno, se puede utilizar la APP </w:t>
      </w:r>
      <w:r w:rsidRPr="0083501D">
        <w:t>“IGMP-</w:t>
      </w:r>
      <w:proofErr w:type="spellStart"/>
      <w:r>
        <w:t>querier</w:t>
      </w:r>
      <w:proofErr w:type="spellEnd"/>
      <w:r>
        <w:t>” en el servidor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5E5" w14:textId="77777777" w:rsidR="0088214D" w:rsidRPr="00561317" w:rsidRDefault="0088214D" w:rsidP="00F369A8">
    <w:pPr>
      <w:pStyle w:val="Encabezado"/>
      <w:jc w:val="right"/>
      <w:rPr>
        <w:sz w:val="16"/>
        <w:szCs w:val="16"/>
        <w:lang w:val="en-US"/>
      </w:rPr>
    </w:pPr>
    <w:r>
      <w:rPr>
        <w:noProof/>
        <w:sz w:val="16"/>
        <w:szCs w:val="16"/>
        <w:lang w:val="en-US" w:eastAsia="en-US"/>
      </w:rPr>
      <w:drawing>
        <wp:anchor distT="0" distB="0" distL="114300" distR="114300" simplePos="0" relativeHeight="251658240" behindDoc="0" locked="0" layoutInCell="1" allowOverlap="1" wp14:anchorId="536683F6" wp14:editId="1EE1558D">
          <wp:simplePos x="0" y="0"/>
          <wp:positionH relativeFrom="column">
            <wp:posOffset>-291465</wp:posOffset>
          </wp:positionH>
          <wp:positionV relativeFrom="paragraph">
            <wp:posOffset>29210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Pr="003B7207">
          <w:rPr>
            <w:sz w:val="16"/>
            <w:szCs w:val="16"/>
            <w:lang w:val="en-US"/>
          </w:rPr>
          <w:t>ULISES V5000i V2.6.X</w:t>
        </w:r>
      </w:sdtContent>
    </w:sdt>
  </w:p>
  <w:sdt>
    <w:sdtPr>
      <w:rPr>
        <w:sz w:val="16"/>
        <w:szCs w:val="16"/>
        <w:lang w:val="en-US"/>
      </w:rPr>
      <w:alias w:val="Título"/>
      <w:tag w:val=""/>
      <w:id w:val="-1505657069"/>
      <w:placeholder>
        <w:docPart w:val="8786B7E6406B4ADF94EE37F1EC560621"/>
      </w:placeholder>
      <w:dataBinding w:prefixMappings="xmlns:ns0='http://purl.org/dc/elements/1.1/' xmlns:ns1='http://schemas.openxmlformats.org/package/2006/metadata/core-properties' " w:xpath="/ns1:coreProperties[1]/ns0:title[1]" w:storeItemID="{6C3C8BC8-F283-45AE-878A-BAB7291924A1}"/>
      <w:text/>
    </w:sdtPr>
    <w:sdtEndPr/>
    <w:sdtContent>
      <w:p w14:paraId="25900178" w14:textId="77777777" w:rsidR="0088214D" w:rsidRPr="00391171" w:rsidRDefault="0088214D" w:rsidP="00F369A8">
        <w:pPr>
          <w:pStyle w:val="Encabezado"/>
          <w:ind w:left="1870"/>
          <w:jc w:val="right"/>
          <w:rPr>
            <w:sz w:val="16"/>
            <w:szCs w:val="16"/>
          </w:rPr>
        </w:pPr>
        <w:proofErr w:type="spellStart"/>
        <w:r w:rsidRPr="0011726D">
          <w:rPr>
            <w:sz w:val="16"/>
            <w:szCs w:val="16"/>
            <w:lang w:val="en-US"/>
          </w:rPr>
          <w:t>Operación</w:t>
        </w:r>
        <w:proofErr w:type="spellEnd"/>
        <w:r w:rsidRPr="0011726D">
          <w:rPr>
            <w:sz w:val="16"/>
            <w:szCs w:val="16"/>
            <w:lang w:val="en-US"/>
          </w:rPr>
          <w:t xml:space="preserve"> Panel TWR. </w:t>
        </w:r>
        <w:proofErr w:type="spellStart"/>
        <w:r w:rsidRPr="0011726D">
          <w:rPr>
            <w:sz w:val="16"/>
            <w:szCs w:val="16"/>
            <w:lang w:val="en-US"/>
          </w:rPr>
          <w:t>Protocolo</w:t>
        </w:r>
        <w:proofErr w:type="spellEnd"/>
        <w:r w:rsidRPr="0011726D">
          <w:rPr>
            <w:sz w:val="16"/>
            <w:szCs w:val="16"/>
            <w:lang w:val="en-US"/>
          </w:rPr>
          <w:t xml:space="preserve"> de </w:t>
        </w:r>
        <w:proofErr w:type="spellStart"/>
        <w:r w:rsidRPr="0011726D">
          <w:rPr>
            <w:sz w:val="16"/>
            <w:szCs w:val="16"/>
            <w:lang w:val="en-US"/>
          </w:rPr>
          <w:t>Pruebas</w:t>
        </w:r>
        <w:proofErr w:type="spellEnd"/>
      </w:p>
    </w:sdtContent>
  </w:sdt>
  <w:p w14:paraId="209512D1" w14:textId="4EF2FC25" w:rsidR="0088214D" w:rsidRPr="00F72891" w:rsidRDefault="0088214D"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336DA623443F4D6CA3C6F27A26D1A4EC"/>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16</w:t>
        </w:r>
      </w:sdtContent>
    </w:sdt>
    <w:r>
      <w:rPr>
        <w:noProof/>
        <w:lang w:val="en-US" w:eastAsia="en-US"/>
      </w:rPr>
      <mc:AlternateContent>
        <mc:Choice Requires="wps">
          <w:drawing>
            <wp:anchor distT="0" distB="0" distL="114300" distR="114300" simplePos="0" relativeHeight="251656192" behindDoc="0" locked="0" layoutInCell="1" allowOverlap="1" wp14:anchorId="459BCC40" wp14:editId="04F79EC7">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7E29738C" w14:textId="77777777" w:rsidR="0088214D" w:rsidRDefault="0088214D"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14:paraId="7E29738C" w14:textId="77777777" w:rsidR="0088214D" w:rsidRDefault="0088214D"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01AF3275"/>
    <w:multiLevelType w:val="hybridMultilevel"/>
    <w:tmpl w:val="D0B2F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22B697E"/>
    <w:multiLevelType w:val="hybridMultilevel"/>
    <w:tmpl w:val="CD085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02812B98"/>
    <w:multiLevelType w:val="hybridMultilevel"/>
    <w:tmpl w:val="60E24F4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043D4A81"/>
    <w:multiLevelType w:val="hybridMultilevel"/>
    <w:tmpl w:val="E4E4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5D56206"/>
    <w:multiLevelType w:val="hybridMultilevel"/>
    <w:tmpl w:val="BB74E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06ED5471"/>
    <w:multiLevelType w:val="hybridMultilevel"/>
    <w:tmpl w:val="97923784"/>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073C3BF3"/>
    <w:multiLevelType w:val="hybridMultilevel"/>
    <w:tmpl w:val="48821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083F031F"/>
    <w:multiLevelType w:val="hybridMultilevel"/>
    <w:tmpl w:val="C832C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09884FAF"/>
    <w:multiLevelType w:val="hybridMultilevel"/>
    <w:tmpl w:val="7A7A3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09D90820"/>
    <w:multiLevelType w:val="hybridMultilevel"/>
    <w:tmpl w:val="C694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0AF45A6F"/>
    <w:multiLevelType w:val="hybridMultilevel"/>
    <w:tmpl w:val="56AC7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0C9F68F9"/>
    <w:multiLevelType w:val="hybridMultilevel"/>
    <w:tmpl w:val="C0423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0CEB55BB"/>
    <w:multiLevelType w:val="hybridMultilevel"/>
    <w:tmpl w:val="63B47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0CF9583C"/>
    <w:multiLevelType w:val="hybridMultilevel"/>
    <w:tmpl w:val="6EAC2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0D442EBA"/>
    <w:multiLevelType w:val="hybridMultilevel"/>
    <w:tmpl w:val="9FB67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0E906918"/>
    <w:multiLevelType w:val="hybridMultilevel"/>
    <w:tmpl w:val="146CB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0F864C84"/>
    <w:multiLevelType w:val="hybridMultilevel"/>
    <w:tmpl w:val="49D6EE38"/>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128B0662"/>
    <w:multiLevelType w:val="hybridMultilevel"/>
    <w:tmpl w:val="F886C8C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154773F3"/>
    <w:multiLevelType w:val="hybridMultilevel"/>
    <w:tmpl w:val="09FC6DD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nsid w:val="16014CF9"/>
    <w:multiLevelType w:val="hybridMultilevel"/>
    <w:tmpl w:val="80D63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176C3048"/>
    <w:multiLevelType w:val="hybridMultilevel"/>
    <w:tmpl w:val="ED5CA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1823227E"/>
    <w:multiLevelType w:val="hybridMultilevel"/>
    <w:tmpl w:val="D4B6F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194778C7"/>
    <w:multiLevelType w:val="hybridMultilevel"/>
    <w:tmpl w:val="554A861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1A171F5D"/>
    <w:multiLevelType w:val="hybridMultilevel"/>
    <w:tmpl w:val="F40E7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1A585F22"/>
    <w:multiLevelType w:val="hybridMultilevel"/>
    <w:tmpl w:val="CB4A75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1AA02C1C"/>
    <w:multiLevelType w:val="hybridMultilevel"/>
    <w:tmpl w:val="E10620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1AED2DF2"/>
    <w:multiLevelType w:val="hybridMultilevel"/>
    <w:tmpl w:val="9432E7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1B431B50"/>
    <w:multiLevelType w:val="hybridMultilevel"/>
    <w:tmpl w:val="E5FEEB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1BD27D93"/>
    <w:multiLevelType w:val="hybridMultilevel"/>
    <w:tmpl w:val="A6D48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1C6D3F40"/>
    <w:multiLevelType w:val="hybridMultilevel"/>
    <w:tmpl w:val="920689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1CB62C2B"/>
    <w:multiLevelType w:val="hybridMultilevel"/>
    <w:tmpl w:val="5BE61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1CE24579"/>
    <w:multiLevelType w:val="hybridMultilevel"/>
    <w:tmpl w:val="F5A4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1D212B93"/>
    <w:multiLevelType w:val="hybridMultilevel"/>
    <w:tmpl w:val="88E09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1D382E87"/>
    <w:multiLevelType w:val="hybridMultilevel"/>
    <w:tmpl w:val="413C0C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1F995D99"/>
    <w:multiLevelType w:val="hybridMultilevel"/>
    <w:tmpl w:val="1AA22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209C3DF0"/>
    <w:multiLevelType w:val="hybridMultilevel"/>
    <w:tmpl w:val="DA22F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213517A7"/>
    <w:multiLevelType w:val="hybridMultilevel"/>
    <w:tmpl w:val="D9CC05B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7">
    <w:nsid w:val="24C67611"/>
    <w:multiLevelType w:val="hybridMultilevel"/>
    <w:tmpl w:val="65FAAA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8">
    <w:nsid w:val="25097197"/>
    <w:multiLevelType w:val="hybridMultilevel"/>
    <w:tmpl w:val="D66ED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252A6640"/>
    <w:multiLevelType w:val="hybridMultilevel"/>
    <w:tmpl w:val="FC1C73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255A1C93"/>
    <w:multiLevelType w:val="hybridMultilevel"/>
    <w:tmpl w:val="CDAE21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26537BEE"/>
    <w:multiLevelType w:val="hybridMultilevel"/>
    <w:tmpl w:val="5C7C57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270D4BF9"/>
    <w:multiLevelType w:val="hybridMultilevel"/>
    <w:tmpl w:val="A33E314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3">
    <w:nsid w:val="298D2EAE"/>
    <w:multiLevelType w:val="hybridMultilevel"/>
    <w:tmpl w:val="21F8A6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29CF230C"/>
    <w:multiLevelType w:val="hybridMultilevel"/>
    <w:tmpl w:val="93EE81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29E31B6D"/>
    <w:multiLevelType w:val="hybridMultilevel"/>
    <w:tmpl w:val="B4B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2AF53DF2"/>
    <w:multiLevelType w:val="hybridMultilevel"/>
    <w:tmpl w:val="554E0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2BAD4C3F"/>
    <w:multiLevelType w:val="hybridMultilevel"/>
    <w:tmpl w:val="A17EE450"/>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9">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60">
    <w:nsid w:val="2C307537"/>
    <w:multiLevelType w:val="hybridMultilevel"/>
    <w:tmpl w:val="33E07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2CB14E35"/>
    <w:multiLevelType w:val="hybridMultilevel"/>
    <w:tmpl w:val="33B4DA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2CE214B3"/>
    <w:multiLevelType w:val="hybridMultilevel"/>
    <w:tmpl w:val="95A68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2D491279"/>
    <w:multiLevelType w:val="hybridMultilevel"/>
    <w:tmpl w:val="D9CC05B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nsid w:val="2DC75654"/>
    <w:multiLevelType w:val="hybridMultilevel"/>
    <w:tmpl w:val="21C85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2F051C71"/>
    <w:multiLevelType w:val="hybridMultilevel"/>
    <w:tmpl w:val="AAAAC1AE"/>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67">
    <w:nsid w:val="30317F83"/>
    <w:multiLevelType w:val="hybridMultilevel"/>
    <w:tmpl w:val="4D286A84"/>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30B376F7"/>
    <w:multiLevelType w:val="hybridMultilevel"/>
    <w:tmpl w:val="6E0EB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312F1A20"/>
    <w:multiLevelType w:val="hybridMultilevel"/>
    <w:tmpl w:val="F7EA96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316E0981"/>
    <w:multiLevelType w:val="hybridMultilevel"/>
    <w:tmpl w:val="0BF62072"/>
    <w:lvl w:ilvl="0" w:tplc="214A7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2552BC3"/>
    <w:multiLevelType w:val="hybridMultilevel"/>
    <w:tmpl w:val="23BAE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342E0629"/>
    <w:multiLevelType w:val="hybridMultilevel"/>
    <w:tmpl w:val="06F07A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347F1EF9"/>
    <w:multiLevelType w:val="hybridMultilevel"/>
    <w:tmpl w:val="BFE41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34863596"/>
    <w:multiLevelType w:val="hybridMultilevel"/>
    <w:tmpl w:val="0110FA9E"/>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34E321D5"/>
    <w:multiLevelType w:val="hybridMultilevel"/>
    <w:tmpl w:val="57CC9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350004F7"/>
    <w:multiLevelType w:val="hybridMultilevel"/>
    <w:tmpl w:val="5E881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78">
    <w:nsid w:val="3846120D"/>
    <w:multiLevelType w:val="hybridMultilevel"/>
    <w:tmpl w:val="5E242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385B29A0"/>
    <w:multiLevelType w:val="hybridMultilevel"/>
    <w:tmpl w:val="39F279C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nsid w:val="3AEE706C"/>
    <w:multiLevelType w:val="hybridMultilevel"/>
    <w:tmpl w:val="52702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82">
    <w:nsid w:val="3DC91215"/>
    <w:multiLevelType w:val="hybridMultilevel"/>
    <w:tmpl w:val="E19A6A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3">
    <w:nsid w:val="3DDE2D51"/>
    <w:multiLevelType w:val="hybridMultilevel"/>
    <w:tmpl w:val="61905D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3E08683B"/>
    <w:multiLevelType w:val="hybridMultilevel"/>
    <w:tmpl w:val="C73249DC"/>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86">
    <w:nsid w:val="41226AB1"/>
    <w:multiLevelType w:val="hybridMultilevel"/>
    <w:tmpl w:val="C78E5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41260DBB"/>
    <w:multiLevelType w:val="hybridMultilevel"/>
    <w:tmpl w:val="90F48A0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nsid w:val="4156303C"/>
    <w:multiLevelType w:val="hybridMultilevel"/>
    <w:tmpl w:val="5CB894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nsid w:val="418F5925"/>
    <w:multiLevelType w:val="hybridMultilevel"/>
    <w:tmpl w:val="58286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41F51899"/>
    <w:multiLevelType w:val="hybridMultilevel"/>
    <w:tmpl w:val="BDEA362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1">
    <w:nsid w:val="43BF2C05"/>
    <w:multiLevelType w:val="hybridMultilevel"/>
    <w:tmpl w:val="D804BBA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2">
    <w:nsid w:val="441F1B72"/>
    <w:multiLevelType w:val="hybridMultilevel"/>
    <w:tmpl w:val="55D89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nsid w:val="44A407F9"/>
    <w:multiLevelType w:val="hybridMultilevel"/>
    <w:tmpl w:val="08FACC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nsid w:val="45284DDD"/>
    <w:multiLevelType w:val="hybridMultilevel"/>
    <w:tmpl w:val="C074A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nsid w:val="468E6894"/>
    <w:multiLevelType w:val="hybridMultilevel"/>
    <w:tmpl w:val="6C3EF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nsid w:val="48B91FD5"/>
    <w:multiLevelType w:val="hybridMultilevel"/>
    <w:tmpl w:val="D0A86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nsid w:val="499765BE"/>
    <w:multiLevelType w:val="hybridMultilevel"/>
    <w:tmpl w:val="FB547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nsid w:val="4ADB6F57"/>
    <w:multiLevelType w:val="hybridMultilevel"/>
    <w:tmpl w:val="4DAAE7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4B373AFD"/>
    <w:multiLevelType w:val="hybridMultilevel"/>
    <w:tmpl w:val="78F26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nsid w:val="4BBE07A3"/>
    <w:multiLevelType w:val="hybridMultilevel"/>
    <w:tmpl w:val="576C4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nsid w:val="4C180672"/>
    <w:multiLevelType w:val="hybridMultilevel"/>
    <w:tmpl w:val="09E62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nsid w:val="4F0A0720"/>
    <w:multiLevelType w:val="hybridMultilevel"/>
    <w:tmpl w:val="CB1814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4F5C3DFC"/>
    <w:multiLevelType w:val="hybridMultilevel"/>
    <w:tmpl w:val="4F806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5">
    <w:nsid w:val="4FC20C12"/>
    <w:multiLevelType w:val="hybridMultilevel"/>
    <w:tmpl w:val="84BA4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4FD1484A"/>
    <w:multiLevelType w:val="hybridMultilevel"/>
    <w:tmpl w:val="20FCB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nsid w:val="51847406"/>
    <w:multiLevelType w:val="hybridMultilevel"/>
    <w:tmpl w:val="D85A9F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nsid w:val="51A4480C"/>
    <w:multiLevelType w:val="hybridMultilevel"/>
    <w:tmpl w:val="4EE63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nsid w:val="51BB2F49"/>
    <w:multiLevelType w:val="hybridMultilevel"/>
    <w:tmpl w:val="6EC27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nsid w:val="535F21C3"/>
    <w:multiLevelType w:val="hybridMultilevel"/>
    <w:tmpl w:val="B7D87CB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1">
    <w:nsid w:val="53867BFF"/>
    <w:multiLevelType w:val="hybridMultilevel"/>
    <w:tmpl w:val="5BA2B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nsid w:val="54783BC6"/>
    <w:multiLevelType w:val="hybridMultilevel"/>
    <w:tmpl w:val="01D6EB58"/>
    <w:lvl w:ilvl="0" w:tplc="0C0A000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3">
    <w:nsid w:val="559A3233"/>
    <w:multiLevelType w:val="hybridMultilevel"/>
    <w:tmpl w:val="F27AB2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nsid w:val="55A71CAE"/>
    <w:multiLevelType w:val="hybridMultilevel"/>
    <w:tmpl w:val="E56600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116">
    <w:nsid w:val="5920573B"/>
    <w:multiLevelType w:val="hybridMultilevel"/>
    <w:tmpl w:val="7B18D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nsid w:val="59A963DA"/>
    <w:multiLevelType w:val="hybridMultilevel"/>
    <w:tmpl w:val="2BF25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nsid w:val="5AC21ECE"/>
    <w:multiLevelType w:val="hybridMultilevel"/>
    <w:tmpl w:val="DFB00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5ADE44D9"/>
    <w:multiLevelType w:val="hybridMultilevel"/>
    <w:tmpl w:val="193A4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nsid w:val="5B1F10A8"/>
    <w:multiLevelType w:val="hybridMultilevel"/>
    <w:tmpl w:val="7E4E1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1">
    <w:nsid w:val="5BAF1AF6"/>
    <w:multiLevelType w:val="hybridMultilevel"/>
    <w:tmpl w:val="31001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2">
    <w:nsid w:val="5BDE0DA1"/>
    <w:multiLevelType w:val="hybridMultilevel"/>
    <w:tmpl w:val="1BDAD9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3">
    <w:nsid w:val="5C1014A0"/>
    <w:multiLevelType w:val="hybridMultilevel"/>
    <w:tmpl w:val="CDA4B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4">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125">
    <w:nsid w:val="5D816150"/>
    <w:multiLevelType w:val="hybridMultilevel"/>
    <w:tmpl w:val="F0708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6">
    <w:nsid w:val="60380B88"/>
    <w:multiLevelType w:val="hybridMultilevel"/>
    <w:tmpl w:val="008E87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7">
    <w:nsid w:val="607B2B3D"/>
    <w:multiLevelType w:val="hybridMultilevel"/>
    <w:tmpl w:val="F800B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8">
    <w:nsid w:val="60CE0BBD"/>
    <w:multiLevelType w:val="hybridMultilevel"/>
    <w:tmpl w:val="24CE63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nsid w:val="626A3B5D"/>
    <w:multiLevelType w:val="hybridMultilevel"/>
    <w:tmpl w:val="3A100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nsid w:val="62842E7D"/>
    <w:multiLevelType w:val="hybridMultilevel"/>
    <w:tmpl w:val="4C8879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1">
    <w:nsid w:val="639E7E38"/>
    <w:multiLevelType w:val="hybridMultilevel"/>
    <w:tmpl w:val="E2789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2">
    <w:nsid w:val="64556B7A"/>
    <w:multiLevelType w:val="hybridMultilevel"/>
    <w:tmpl w:val="AB86CA9A"/>
    <w:lvl w:ilvl="0" w:tplc="D5863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5A47EA5"/>
    <w:multiLevelType w:val="hybridMultilevel"/>
    <w:tmpl w:val="9182B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4">
    <w:nsid w:val="65D1589F"/>
    <w:multiLevelType w:val="hybridMultilevel"/>
    <w:tmpl w:val="455424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5">
    <w:nsid w:val="65D9006E"/>
    <w:multiLevelType w:val="hybridMultilevel"/>
    <w:tmpl w:val="5C3E0A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6">
    <w:nsid w:val="65E72AF9"/>
    <w:multiLevelType w:val="hybridMultilevel"/>
    <w:tmpl w:val="828A6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7">
    <w:nsid w:val="663A0F4E"/>
    <w:multiLevelType w:val="hybridMultilevel"/>
    <w:tmpl w:val="CF2EA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8">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139">
    <w:nsid w:val="68CF0ECC"/>
    <w:multiLevelType w:val="hybridMultilevel"/>
    <w:tmpl w:val="B586796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0">
    <w:nsid w:val="6A395A63"/>
    <w:multiLevelType w:val="hybridMultilevel"/>
    <w:tmpl w:val="9FB46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1">
    <w:nsid w:val="6B863C44"/>
    <w:multiLevelType w:val="hybridMultilevel"/>
    <w:tmpl w:val="5C6C2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2">
    <w:nsid w:val="6E57456C"/>
    <w:multiLevelType w:val="hybridMultilevel"/>
    <w:tmpl w:val="1EB42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3">
    <w:nsid w:val="6E921485"/>
    <w:multiLevelType w:val="hybridMultilevel"/>
    <w:tmpl w:val="C01EE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4">
    <w:nsid w:val="6ED4130C"/>
    <w:multiLevelType w:val="hybridMultilevel"/>
    <w:tmpl w:val="BAF03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5">
    <w:nsid w:val="6F78181B"/>
    <w:multiLevelType w:val="hybridMultilevel"/>
    <w:tmpl w:val="E6B2D6A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6">
    <w:nsid w:val="6FE97D0E"/>
    <w:multiLevelType w:val="hybridMultilevel"/>
    <w:tmpl w:val="B0F6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7">
    <w:nsid w:val="70594E55"/>
    <w:multiLevelType w:val="hybridMultilevel"/>
    <w:tmpl w:val="BB2C1C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8">
    <w:nsid w:val="71092E10"/>
    <w:multiLevelType w:val="hybridMultilevel"/>
    <w:tmpl w:val="9E301826"/>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9">
    <w:nsid w:val="71B754A0"/>
    <w:multiLevelType w:val="hybridMultilevel"/>
    <w:tmpl w:val="86F25E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0">
    <w:nsid w:val="725575C2"/>
    <w:multiLevelType w:val="hybridMultilevel"/>
    <w:tmpl w:val="325AF58E"/>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nsid w:val="72B13C83"/>
    <w:multiLevelType w:val="hybridMultilevel"/>
    <w:tmpl w:val="3DCAF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2">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53">
    <w:nsid w:val="72D937BD"/>
    <w:multiLevelType w:val="hybridMultilevel"/>
    <w:tmpl w:val="1B54C1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4">
    <w:nsid w:val="73135E14"/>
    <w:multiLevelType w:val="hybridMultilevel"/>
    <w:tmpl w:val="DE18F0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5">
    <w:nsid w:val="74326BD2"/>
    <w:multiLevelType w:val="hybridMultilevel"/>
    <w:tmpl w:val="58EE27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6">
    <w:nsid w:val="74566465"/>
    <w:multiLevelType w:val="hybridMultilevel"/>
    <w:tmpl w:val="A1FEFAF4"/>
    <w:lvl w:ilvl="0" w:tplc="9910A372">
      <w:start w:val="1"/>
      <w:numFmt w:val="decimal"/>
      <w:pStyle w:val="Anexo"/>
      <w:lvlText w:val="A.%1."/>
      <w:lvlJc w:val="left"/>
      <w:pPr>
        <w:tabs>
          <w:tab w:val="num" w:pos="567"/>
        </w:tabs>
        <w:ind w:left="567" w:hanging="567"/>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7">
    <w:nsid w:val="74ED0324"/>
    <w:multiLevelType w:val="hybridMultilevel"/>
    <w:tmpl w:val="5B46F9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8">
    <w:nsid w:val="76A15BE4"/>
    <w:multiLevelType w:val="hybridMultilevel"/>
    <w:tmpl w:val="119A8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9">
    <w:nsid w:val="77B41091"/>
    <w:multiLevelType w:val="hybridMultilevel"/>
    <w:tmpl w:val="90F48A0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0">
    <w:nsid w:val="78175398"/>
    <w:multiLevelType w:val="hybridMultilevel"/>
    <w:tmpl w:val="DB0258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1">
    <w:nsid w:val="78553309"/>
    <w:multiLevelType w:val="hybridMultilevel"/>
    <w:tmpl w:val="05087592"/>
    <w:lvl w:ilvl="0" w:tplc="3F4CB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78E11903"/>
    <w:multiLevelType w:val="hybridMultilevel"/>
    <w:tmpl w:val="637C0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3">
    <w:nsid w:val="7A240049"/>
    <w:multiLevelType w:val="hybridMultilevel"/>
    <w:tmpl w:val="4B0EC4A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4">
    <w:nsid w:val="7BC910C7"/>
    <w:multiLevelType w:val="hybridMultilevel"/>
    <w:tmpl w:val="AD309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5">
    <w:nsid w:val="7C1E570E"/>
    <w:multiLevelType w:val="hybridMultilevel"/>
    <w:tmpl w:val="09569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6">
    <w:nsid w:val="7C650CC8"/>
    <w:multiLevelType w:val="hybridMultilevel"/>
    <w:tmpl w:val="E774F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7">
    <w:nsid w:val="7DEF0769"/>
    <w:multiLevelType w:val="hybridMultilevel"/>
    <w:tmpl w:val="D196F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8">
    <w:nsid w:val="7F4967C6"/>
    <w:multiLevelType w:val="hybridMultilevel"/>
    <w:tmpl w:val="DBC46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9">
    <w:nsid w:val="7F900B6B"/>
    <w:multiLevelType w:val="hybridMultilevel"/>
    <w:tmpl w:val="74D6C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0">
    <w:nsid w:val="7FCD2B5E"/>
    <w:multiLevelType w:val="hybridMultilevel"/>
    <w:tmpl w:val="CCCAF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5"/>
  </w:num>
  <w:num w:numId="2">
    <w:abstractNumId w:val="85"/>
  </w:num>
  <w:num w:numId="3">
    <w:abstractNumId w:val="66"/>
  </w:num>
  <w:num w:numId="4">
    <w:abstractNumId w:val="81"/>
  </w:num>
  <w:num w:numId="5">
    <w:abstractNumId w:val="138"/>
  </w:num>
  <w:num w:numId="6">
    <w:abstractNumId w:val="152"/>
  </w:num>
  <w:num w:numId="7">
    <w:abstractNumId w:val="104"/>
  </w:num>
  <w:num w:numId="8">
    <w:abstractNumId w:val="77"/>
  </w:num>
  <w:num w:numId="9">
    <w:abstractNumId w:val="7"/>
  </w:num>
  <w:num w:numId="10">
    <w:abstractNumId w:val="3"/>
  </w:num>
  <w:num w:numId="11">
    <w:abstractNumId w:val="2"/>
  </w:num>
  <w:num w:numId="12">
    <w:abstractNumId w:val="1"/>
  </w:num>
  <w:num w:numId="13">
    <w:abstractNumId w:val="0"/>
  </w:num>
  <w:num w:numId="14">
    <w:abstractNumId w:val="8"/>
  </w:num>
  <w:num w:numId="15">
    <w:abstractNumId w:val="6"/>
  </w:num>
  <w:num w:numId="16">
    <w:abstractNumId w:val="5"/>
  </w:num>
  <w:num w:numId="17">
    <w:abstractNumId w:val="4"/>
  </w:num>
  <w:num w:numId="18">
    <w:abstractNumId w:val="58"/>
  </w:num>
  <w:num w:numId="19">
    <w:abstractNumId w:val="124"/>
  </w:num>
  <w:num w:numId="20">
    <w:abstractNumId w:val="46"/>
  </w:num>
  <w:num w:numId="21">
    <w:abstractNumId w:val="59"/>
  </w:num>
  <w:num w:numId="22">
    <w:abstractNumId w:val="156"/>
  </w:num>
  <w:num w:numId="23">
    <w:abstractNumId w:val="95"/>
  </w:num>
  <w:num w:numId="24">
    <w:abstractNumId w:val="120"/>
  </w:num>
  <w:num w:numId="25">
    <w:abstractNumId w:val="40"/>
  </w:num>
  <w:num w:numId="26">
    <w:abstractNumId w:val="71"/>
  </w:num>
  <w:num w:numId="27">
    <w:abstractNumId w:val="55"/>
  </w:num>
  <w:num w:numId="28">
    <w:abstractNumId w:val="75"/>
  </w:num>
  <w:num w:numId="29">
    <w:abstractNumId w:val="28"/>
  </w:num>
  <w:num w:numId="30">
    <w:abstractNumId w:val="106"/>
  </w:num>
  <w:num w:numId="31">
    <w:abstractNumId w:val="166"/>
  </w:num>
  <w:num w:numId="32">
    <w:abstractNumId w:val="126"/>
  </w:num>
  <w:num w:numId="33">
    <w:abstractNumId w:val="127"/>
  </w:num>
  <w:num w:numId="34">
    <w:abstractNumId w:val="86"/>
  </w:num>
  <w:num w:numId="35">
    <w:abstractNumId w:val="155"/>
  </w:num>
  <w:num w:numId="36">
    <w:abstractNumId w:val="158"/>
  </w:num>
  <w:num w:numId="37">
    <w:abstractNumId w:val="73"/>
  </w:num>
  <w:num w:numId="38">
    <w:abstractNumId w:val="69"/>
  </w:num>
  <w:num w:numId="39">
    <w:abstractNumId w:val="122"/>
  </w:num>
  <w:num w:numId="40">
    <w:abstractNumId w:val="23"/>
  </w:num>
  <w:num w:numId="41">
    <w:abstractNumId w:val="119"/>
  </w:num>
  <w:num w:numId="42">
    <w:abstractNumId w:val="97"/>
  </w:num>
  <w:num w:numId="43">
    <w:abstractNumId w:val="136"/>
  </w:num>
  <w:num w:numId="44">
    <w:abstractNumId w:val="24"/>
  </w:num>
  <w:num w:numId="45">
    <w:abstractNumId w:val="89"/>
  </w:num>
  <w:num w:numId="46">
    <w:abstractNumId w:val="29"/>
  </w:num>
  <w:num w:numId="47">
    <w:abstractNumId w:val="49"/>
  </w:num>
  <w:num w:numId="48">
    <w:abstractNumId w:val="165"/>
  </w:num>
  <w:num w:numId="49">
    <w:abstractNumId w:val="96"/>
  </w:num>
  <w:num w:numId="50">
    <w:abstractNumId w:val="129"/>
  </w:num>
  <w:num w:numId="51">
    <w:abstractNumId w:val="39"/>
  </w:num>
  <w:num w:numId="52">
    <w:abstractNumId w:val="118"/>
  </w:num>
  <w:num w:numId="53">
    <w:abstractNumId w:val="47"/>
  </w:num>
  <w:num w:numId="54">
    <w:abstractNumId w:val="143"/>
  </w:num>
  <w:num w:numId="55">
    <w:abstractNumId w:val="142"/>
  </w:num>
  <w:num w:numId="56">
    <w:abstractNumId w:val="68"/>
  </w:num>
  <w:num w:numId="57">
    <w:abstractNumId w:val="149"/>
  </w:num>
  <w:num w:numId="58">
    <w:abstractNumId w:val="93"/>
  </w:num>
  <w:num w:numId="59">
    <w:abstractNumId w:val="20"/>
  </w:num>
  <w:num w:numId="60">
    <w:abstractNumId w:val="53"/>
  </w:num>
  <w:num w:numId="61">
    <w:abstractNumId w:val="91"/>
  </w:num>
  <w:num w:numId="62">
    <w:abstractNumId w:val="140"/>
  </w:num>
  <w:num w:numId="63">
    <w:abstractNumId w:val="144"/>
  </w:num>
  <w:num w:numId="64">
    <w:abstractNumId w:val="168"/>
  </w:num>
  <w:num w:numId="65">
    <w:abstractNumId w:val="37"/>
  </w:num>
  <w:num w:numId="66">
    <w:abstractNumId w:val="11"/>
  </w:num>
  <w:num w:numId="67">
    <w:abstractNumId w:val="121"/>
  </w:num>
  <w:num w:numId="68">
    <w:abstractNumId w:val="141"/>
  </w:num>
  <w:num w:numId="69">
    <w:abstractNumId w:val="43"/>
  </w:num>
  <w:num w:numId="70">
    <w:abstractNumId w:val="99"/>
  </w:num>
  <w:num w:numId="71">
    <w:abstractNumId w:val="162"/>
  </w:num>
  <w:num w:numId="72">
    <w:abstractNumId w:val="82"/>
  </w:num>
  <w:num w:numId="73">
    <w:abstractNumId w:val="13"/>
  </w:num>
  <w:num w:numId="74">
    <w:abstractNumId w:val="64"/>
  </w:num>
  <w:num w:numId="75">
    <w:abstractNumId w:val="163"/>
  </w:num>
  <w:num w:numId="76">
    <w:abstractNumId w:val="61"/>
  </w:num>
  <w:num w:numId="77">
    <w:abstractNumId w:val="54"/>
  </w:num>
  <w:num w:numId="78">
    <w:abstractNumId w:val="80"/>
  </w:num>
  <w:num w:numId="79">
    <w:abstractNumId w:val="31"/>
  </w:num>
  <w:num w:numId="80">
    <w:abstractNumId w:val="131"/>
  </w:num>
  <w:num w:numId="81">
    <w:abstractNumId w:val="110"/>
  </w:num>
  <w:num w:numId="82">
    <w:abstractNumId w:val="22"/>
  </w:num>
  <w:num w:numId="83">
    <w:abstractNumId w:val="160"/>
  </w:num>
  <w:num w:numId="84">
    <w:abstractNumId w:val="112"/>
  </w:num>
  <w:num w:numId="85">
    <w:abstractNumId w:val="42"/>
  </w:num>
  <w:num w:numId="86">
    <w:abstractNumId w:val="51"/>
  </w:num>
  <w:num w:numId="87">
    <w:abstractNumId w:val="88"/>
  </w:num>
  <w:num w:numId="88">
    <w:abstractNumId w:val="62"/>
  </w:num>
  <w:num w:numId="89">
    <w:abstractNumId w:val="164"/>
  </w:num>
  <w:num w:numId="90">
    <w:abstractNumId w:val="15"/>
  </w:num>
  <w:num w:numId="91">
    <w:abstractNumId w:val="52"/>
  </w:num>
  <w:num w:numId="92">
    <w:abstractNumId w:val="34"/>
  </w:num>
  <w:num w:numId="93">
    <w:abstractNumId w:val="35"/>
  </w:num>
  <w:num w:numId="94">
    <w:abstractNumId w:val="109"/>
  </w:num>
  <w:num w:numId="95">
    <w:abstractNumId w:val="79"/>
  </w:num>
  <w:num w:numId="96">
    <w:abstractNumId w:val="135"/>
  </w:num>
  <w:num w:numId="97">
    <w:abstractNumId w:val="83"/>
  </w:num>
  <w:num w:numId="98">
    <w:abstractNumId w:val="157"/>
  </w:num>
  <w:num w:numId="99">
    <w:abstractNumId w:val="111"/>
  </w:num>
  <w:num w:numId="100">
    <w:abstractNumId w:val="72"/>
  </w:num>
  <w:num w:numId="101">
    <w:abstractNumId w:val="48"/>
  </w:num>
  <w:num w:numId="102">
    <w:abstractNumId w:val="27"/>
  </w:num>
  <w:num w:numId="103">
    <w:abstractNumId w:val="128"/>
  </w:num>
  <w:num w:numId="104">
    <w:abstractNumId w:val="9"/>
  </w:num>
  <w:num w:numId="105">
    <w:abstractNumId w:val="16"/>
  </w:num>
  <w:num w:numId="106">
    <w:abstractNumId w:val="10"/>
  </w:num>
  <w:num w:numId="107">
    <w:abstractNumId w:val="90"/>
  </w:num>
  <w:num w:numId="108">
    <w:abstractNumId w:val="19"/>
  </w:num>
  <w:num w:numId="109">
    <w:abstractNumId w:val="17"/>
  </w:num>
  <w:num w:numId="110">
    <w:abstractNumId w:val="21"/>
  </w:num>
  <w:num w:numId="111">
    <w:abstractNumId w:val="170"/>
  </w:num>
  <w:num w:numId="112">
    <w:abstractNumId w:val="108"/>
  </w:num>
  <w:num w:numId="113">
    <w:abstractNumId w:val="169"/>
  </w:num>
  <w:num w:numId="114">
    <w:abstractNumId w:val="133"/>
  </w:num>
  <w:num w:numId="115">
    <w:abstractNumId w:val="101"/>
  </w:num>
  <w:num w:numId="116">
    <w:abstractNumId w:val="63"/>
  </w:num>
  <w:num w:numId="117">
    <w:abstractNumId w:val="102"/>
  </w:num>
  <w:num w:numId="118">
    <w:abstractNumId w:val="45"/>
  </w:num>
  <w:num w:numId="119">
    <w:abstractNumId w:val="145"/>
  </w:num>
  <w:num w:numId="120">
    <w:abstractNumId w:val="114"/>
  </w:num>
  <w:num w:numId="121">
    <w:abstractNumId w:val="151"/>
  </w:num>
  <w:num w:numId="122">
    <w:abstractNumId w:val="137"/>
  </w:num>
  <w:num w:numId="123">
    <w:abstractNumId w:val="14"/>
  </w:num>
  <w:num w:numId="124">
    <w:abstractNumId w:val="12"/>
  </w:num>
  <w:num w:numId="125">
    <w:abstractNumId w:val="107"/>
  </w:num>
  <w:num w:numId="126">
    <w:abstractNumId w:val="44"/>
  </w:num>
  <w:num w:numId="127">
    <w:abstractNumId w:val="76"/>
  </w:num>
  <w:num w:numId="128">
    <w:abstractNumId w:val="25"/>
  </w:num>
  <w:num w:numId="129">
    <w:abstractNumId w:val="123"/>
  </w:num>
  <w:num w:numId="130">
    <w:abstractNumId w:val="26"/>
  </w:num>
  <w:num w:numId="131">
    <w:abstractNumId w:val="36"/>
  </w:num>
  <w:num w:numId="132">
    <w:abstractNumId w:val="50"/>
  </w:num>
  <w:num w:numId="133">
    <w:abstractNumId w:val="57"/>
  </w:num>
  <w:num w:numId="134">
    <w:abstractNumId w:val="100"/>
  </w:num>
  <w:num w:numId="135">
    <w:abstractNumId w:val="116"/>
  </w:num>
  <w:num w:numId="136">
    <w:abstractNumId w:val="94"/>
  </w:num>
  <w:num w:numId="137">
    <w:abstractNumId w:val="65"/>
  </w:num>
  <w:num w:numId="138">
    <w:abstractNumId w:val="98"/>
  </w:num>
  <w:num w:numId="139">
    <w:abstractNumId w:val="84"/>
  </w:num>
  <w:num w:numId="140">
    <w:abstractNumId w:val="130"/>
  </w:num>
  <w:num w:numId="141">
    <w:abstractNumId w:val="117"/>
  </w:num>
  <w:num w:numId="142">
    <w:abstractNumId w:val="74"/>
  </w:num>
  <w:num w:numId="143">
    <w:abstractNumId w:val="139"/>
  </w:num>
  <w:num w:numId="144">
    <w:abstractNumId w:val="148"/>
  </w:num>
  <w:num w:numId="145">
    <w:abstractNumId w:val="150"/>
  </w:num>
  <w:num w:numId="146">
    <w:abstractNumId w:val="154"/>
  </w:num>
  <w:num w:numId="147">
    <w:abstractNumId w:val="41"/>
  </w:num>
  <w:num w:numId="148">
    <w:abstractNumId w:val="67"/>
  </w:num>
  <w:num w:numId="149">
    <w:abstractNumId w:val="18"/>
  </w:num>
  <w:num w:numId="150">
    <w:abstractNumId w:val="33"/>
  </w:num>
  <w:num w:numId="151">
    <w:abstractNumId w:val="32"/>
  </w:num>
  <w:num w:numId="152">
    <w:abstractNumId w:val="103"/>
  </w:num>
  <w:num w:numId="153">
    <w:abstractNumId w:val="153"/>
  </w:num>
  <w:num w:numId="154">
    <w:abstractNumId w:val="147"/>
  </w:num>
  <w:num w:numId="155">
    <w:abstractNumId w:val="113"/>
  </w:num>
  <w:num w:numId="156">
    <w:abstractNumId w:val="56"/>
  </w:num>
  <w:num w:numId="157">
    <w:abstractNumId w:val="125"/>
  </w:num>
  <w:num w:numId="158">
    <w:abstractNumId w:val="146"/>
  </w:num>
  <w:num w:numId="159">
    <w:abstractNumId w:val="105"/>
  </w:num>
  <w:num w:numId="160">
    <w:abstractNumId w:val="30"/>
  </w:num>
  <w:num w:numId="161">
    <w:abstractNumId w:val="60"/>
  </w:num>
  <w:num w:numId="162">
    <w:abstractNumId w:val="38"/>
  </w:num>
  <w:num w:numId="163">
    <w:abstractNumId w:val="92"/>
  </w:num>
  <w:num w:numId="164">
    <w:abstractNumId w:val="167"/>
  </w:num>
  <w:num w:numId="165">
    <w:abstractNumId w:val="134"/>
  </w:num>
  <w:num w:numId="166">
    <w:abstractNumId w:val="78"/>
  </w:num>
  <w:num w:numId="167">
    <w:abstractNumId w:val="87"/>
  </w:num>
  <w:num w:numId="168">
    <w:abstractNumId w:val="159"/>
  </w:num>
  <w:num w:numId="169">
    <w:abstractNumId w:val="70"/>
  </w:num>
  <w:num w:numId="170">
    <w:abstractNumId w:val="132"/>
  </w:num>
  <w:num w:numId="171">
    <w:abstractNumId w:val="161"/>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50C"/>
    <w:rsid w:val="00001013"/>
    <w:rsid w:val="0000177C"/>
    <w:rsid w:val="00002D2D"/>
    <w:rsid w:val="00003D74"/>
    <w:rsid w:val="000056BF"/>
    <w:rsid w:val="00007113"/>
    <w:rsid w:val="00011395"/>
    <w:rsid w:val="00011822"/>
    <w:rsid w:val="00011A58"/>
    <w:rsid w:val="00012930"/>
    <w:rsid w:val="00013648"/>
    <w:rsid w:val="00015E06"/>
    <w:rsid w:val="00016040"/>
    <w:rsid w:val="00016E7C"/>
    <w:rsid w:val="0001762D"/>
    <w:rsid w:val="000221DA"/>
    <w:rsid w:val="000233D5"/>
    <w:rsid w:val="00025852"/>
    <w:rsid w:val="000260B9"/>
    <w:rsid w:val="000272EA"/>
    <w:rsid w:val="0003089F"/>
    <w:rsid w:val="00032662"/>
    <w:rsid w:val="00032C75"/>
    <w:rsid w:val="00032E59"/>
    <w:rsid w:val="00033310"/>
    <w:rsid w:val="0003426F"/>
    <w:rsid w:val="000367AB"/>
    <w:rsid w:val="00040479"/>
    <w:rsid w:val="00040A8F"/>
    <w:rsid w:val="000473C0"/>
    <w:rsid w:val="00051FB4"/>
    <w:rsid w:val="000538A8"/>
    <w:rsid w:val="00053BE3"/>
    <w:rsid w:val="00054944"/>
    <w:rsid w:val="000554B0"/>
    <w:rsid w:val="0006050E"/>
    <w:rsid w:val="000619CD"/>
    <w:rsid w:val="00061B3F"/>
    <w:rsid w:val="00062E03"/>
    <w:rsid w:val="00064906"/>
    <w:rsid w:val="00065013"/>
    <w:rsid w:val="0007036C"/>
    <w:rsid w:val="0007257A"/>
    <w:rsid w:val="00072CB7"/>
    <w:rsid w:val="00072D66"/>
    <w:rsid w:val="00075B2C"/>
    <w:rsid w:val="00077697"/>
    <w:rsid w:val="00077FF9"/>
    <w:rsid w:val="00080DB2"/>
    <w:rsid w:val="000856AA"/>
    <w:rsid w:val="00085E5C"/>
    <w:rsid w:val="00090F5D"/>
    <w:rsid w:val="0009283E"/>
    <w:rsid w:val="00093D71"/>
    <w:rsid w:val="00094650"/>
    <w:rsid w:val="00094FB1"/>
    <w:rsid w:val="0009602C"/>
    <w:rsid w:val="00096533"/>
    <w:rsid w:val="00096540"/>
    <w:rsid w:val="000976DB"/>
    <w:rsid w:val="000A05E1"/>
    <w:rsid w:val="000A0AAE"/>
    <w:rsid w:val="000A1ABD"/>
    <w:rsid w:val="000A2249"/>
    <w:rsid w:val="000A348C"/>
    <w:rsid w:val="000A5CBC"/>
    <w:rsid w:val="000A6630"/>
    <w:rsid w:val="000A724D"/>
    <w:rsid w:val="000B2D0E"/>
    <w:rsid w:val="000B5C66"/>
    <w:rsid w:val="000B6F99"/>
    <w:rsid w:val="000C2B46"/>
    <w:rsid w:val="000C3FF8"/>
    <w:rsid w:val="000C5D2F"/>
    <w:rsid w:val="000C7872"/>
    <w:rsid w:val="000D0C2A"/>
    <w:rsid w:val="000D0C58"/>
    <w:rsid w:val="000D267C"/>
    <w:rsid w:val="000D2B3A"/>
    <w:rsid w:val="000D2BB7"/>
    <w:rsid w:val="000D3499"/>
    <w:rsid w:val="000D3555"/>
    <w:rsid w:val="000D3C06"/>
    <w:rsid w:val="000D48B3"/>
    <w:rsid w:val="000D65AE"/>
    <w:rsid w:val="000D7B36"/>
    <w:rsid w:val="000E0F81"/>
    <w:rsid w:val="000E143B"/>
    <w:rsid w:val="000E1F12"/>
    <w:rsid w:val="000E3C48"/>
    <w:rsid w:val="000E50E3"/>
    <w:rsid w:val="000E5AB0"/>
    <w:rsid w:val="000E5B7B"/>
    <w:rsid w:val="000E762A"/>
    <w:rsid w:val="000F2743"/>
    <w:rsid w:val="000F2FFE"/>
    <w:rsid w:val="000F32FB"/>
    <w:rsid w:val="000F3AB3"/>
    <w:rsid w:val="000F5014"/>
    <w:rsid w:val="000F5307"/>
    <w:rsid w:val="000F5C24"/>
    <w:rsid w:val="000F7C8D"/>
    <w:rsid w:val="001002EE"/>
    <w:rsid w:val="0010071D"/>
    <w:rsid w:val="0010189E"/>
    <w:rsid w:val="00103B45"/>
    <w:rsid w:val="00104BD1"/>
    <w:rsid w:val="001116AF"/>
    <w:rsid w:val="00111F64"/>
    <w:rsid w:val="001129A3"/>
    <w:rsid w:val="00113FF7"/>
    <w:rsid w:val="001146A5"/>
    <w:rsid w:val="00114866"/>
    <w:rsid w:val="00116829"/>
    <w:rsid w:val="00116D87"/>
    <w:rsid w:val="0011726D"/>
    <w:rsid w:val="001220B5"/>
    <w:rsid w:val="00125123"/>
    <w:rsid w:val="001261E5"/>
    <w:rsid w:val="00126D23"/>
    <w:rsid w:val="0013043C"/>
    <w:rsid w:val="00132092"/>
    <w:rsid w:val="00133691"/>
    <w:rsid w:val="00133BDC"/>
    <w:rsid w:val="00134248"/>
    <w:rsid w:val="00135F90"/>
    <w:rsid w:val="00136DB7"/>
    <w:rsid w:val="00137041"/>
    <w:rsid w:val="00137EEB"/>
    <w:rsid w:val="00140BE3"/>
    <w:rsid w:val="00142CEC"/>
    <w:rsid w:val="00145595"/>
    <w:rsid w:val="00145853"/>
    <w:rsid w:val="00145959"/>
    <w:rsid w:val="00146359"/>
    <w:rsid w:val="00146ADC"/>
    <w:rsid w:val="001477DD"/>
    <w:rsid w:val="00147C4B"/>
    <w:rsid w:val="0015375F"/>
    <w:rsid w:val="00154592"/>
    <w:rsid w:val="00154E5C"/>
    <w:rsid w:val="00155B46"/>
    <w:rsid w:val="00156FA1"/>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516"/>
    <w:rsid w:val="00183785"/>
    <w:rsid w:val="00183A41"/>
    <w:rsid w:val="00184830"/>
    <w:rsid w:val="00184B71"/>
    <w:rsid w:val="001902F5"/>
    <w:rsid w:val="00190911"/>
    <w:rsid w:val="0019265E"/>
    <w:rsid w:val="0019550B"/>
    <w:rsid w:val="0019581A"/>
    <w:rsid w:val="001A0CC9"/>
    <w:rsid w:val="001A1DFE"/>
    <w:rsid w:val="001A40BC"/>
    <w:rsid w:val="001A4C54"/>
    <w:rsid w:val="001A5678"/>
    <w:rsid w:val="001A5F53"/>
    <w:rsid w:val="001A617F"/>
    <w:rsid w:val="001A6A6F"/>
    <w:rsid w:val="001B2916"/>
    <w:rsid w:val="001B4185"/>
    <w:rsid w:val="001B5864"/>
    <w:rsid w:val="001B7EC9"/>
    <w:rsid w:val="001B7F7D"/>
    <w:rsid w:val="001C3308"/>
    <w:rsid w:val="001C36E4"/>
    <w:rsid w:val="001C52D1"/>
    <w:rsid w:val="001C6087"/>
    <w:rsid w:val="001C60DE"/>
    <w:rsid w:val="001C642F"/>
    <w:rsid w:val="001D3065"/>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02B35"/>
    <w:rsid w:val="002032C3"/>
    <w:rsid w:val="0021579A"/>
    <w:rsid w:val="002162B7"/>
    <w:rsid w:val="00217F45"/>
    <w:rsid w:val="0022189B"/>
    <w:rsid w:val="00225BF8"/>
    <w:rsid w:val="00226626"/>
    <w:rsid w:val="00227C16"/>
    <w:rsid w:val="00227D78"/>
    <w:rsid w:val="002304F0"/>
    <w:rsid w:val="00234356"/>
    <w:rsid w:val="002343F6"/>
    <w:rsid w:val="00235520"/>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918"/>
    <w:rsid w:val="0026601D"/>
    <w:rsid w:val="00266EC9"/>
    <w:rsid w:val="00270592"/>
    <w:rsid w:val="0027229D"/>
    <w:rsid w:val="002726C0"/>
    <w:rsid w:val="00273156"/>
    <w:rsid w:val="00273A34"/>
    <w:rsid w:val="00274587"/>
    <w:rsid w:val="00275C1A"/>
    <w:rsid w:val="0027665E"/>
    <w:rsid w:val="00277D70"/>
    <w:rsid w:val="00277E26"/>
    <w:rsid w:val="0028114C"/>
    <w:rsid w:val="00283732"/>
    <w:rsid w:val="002838B9"/>
    <w:rsid w:val="00283C1F"/>
    <w:rsid w:val="0028573D"/>
    <w:rsid w:val="00286B88"/>
    <w:rsid w:val="002879D0"/>
    <w:rsid w:val="00287C00"/>
    <w:rsid w:val="002911F5"/>
    <w:rsid w:val="00292275"/>
    <w:rsid w:val="0029233D"/>
    <w:rsid w:val="002A08AD"/>
    <w:rsid w:val="002A1A89"/>
    <w:rsid w:val="002A20EB"/>
    <w:rsid w:val="002A4217"/>
    <w:rsid w:val="002A65D3"/>
    <w:rsid w:val="002A726F"/>
    <w:rsid w:val="002A7647"/>
    <w:rsid w:val="002B0A2A"/>
    <w:rsid w:val="002B1CBD"/>
    <w:rsid w:val="002B3174"/>
    <w:rsid w:val="002B44BD"/>
    <w:rsid w:val="002B58F1"/>
    <w:rsid w:val="002B5CCE"/>
    <w:rsid w:val="002B6B63"/>
    <w:rsid w:val="002B6BA5"/>
    <w:rsid w:val="002B6CA5"/>
    <w:rsid w:val="002C038A"/>
    <w:rsid w:val="002C16F1"/>
    <w:rsid w:val="002C2046"/>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3E2C"/>
    <w:rsid w:val="002E4A52"/>
    <w:rsid w:val="002E550C"/>
    <w:rsid w:val="002E7C70"/>
    <w:rsid w:val="002F01AE"/>
    <w:rsid w:val="002F126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26ACE"/>
    <w:rsid w:val="00330F89"/>
    <w:rsid w:val="0033119D"/>
    <w:rsid w:val="003320BC"/>
    <w:rsid w:val="00332274"/>
    <w:rsid w:val="00332A46"/>
    <w:rsid w:val="003339F5"/>
    <w:rsid w:val="003346D4"/>
    <w:rsid w:val="003401C5"/>
    <w:rsid w:val="0034064D"/>
    <w:rsid w:val="00340674"/>
    <w:rsid w:val="00347AF3"/>
    <w:rsid w:val="00347C95"/>
    <w:rsid w:val="003528BC"/>
    <w:rsid w:val="00354400"/>
    <w:rsid w:val="00355373"/>
    <w:rsid w:val="00356525"/>
    <w:rsid w:val="00357CFD"/>
    <w:rsid w:val="0036203B"/>
    <w:rsid w:val="00362E33"/>
    <w:rsid w:val="003649C1"/>
    <w:rsid w:val="00365D0C"/>
    <w:rsid w:val="00366AA5"/>
    <w:rsid w:val="00373568"/>
    <w:rsid w:val="0037535D"/>
    <w:rsid w:val="0037620B"/>
    <w:rsid w:val="0037690E"/>
    <w:rsid w:val="0038182C"/>
    <w:rsid w:val="00381B8D"/>
    <w:rsid w:val="00381C9A"/>
    <w:rsid w:val="00382713"/>
    <w:rsid w:val="00383A74"/>
    <w:rsid w:val="00385BC7"/>
    <w:rsid w:val="00390E69"/>
    <w:rsid w:val="00391139"/>
    <w:rsid w:val="00391171"/>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2B21"/>
    <w:rsid w:val="003B4442"/>
    <w:rsid w:val="003B7207"/>
    <w:rsid w:val="003B729A"/>
    <w:rsid w:val="003B7596"/>
    <w:rsid w:val="003C2165"/>
    <w:rsid w:val="003C2FCD"/>
    <w:rsid w:val="003C52B5"/>
    <w:rsid w:val="003C52CB"/>
    <w:rsid w:val="003C538C"/>
    <w:rsid w:val="003C5564"/>
    <w:rsid w:val="003C61D2"/>
    <w:rsid w:val="003D005F"/>
    <w:rsid w:val="003D0102"/>
    <w:rsid w:val="003D079A"/>
    <w:rsid w:val="003D35B0"/>
    <w:rsid w:val="003D404D"/>
    <w:rsid w:val="003D493B"/>
    <w:rsid w:val="003D74DE"/>
    <w:rsid w:val="003D7CC0"/>
    <w:rsid w:val="003E0F82"/>
    <w:rsid w:val="003E3D7F"/>
    <w:rsid w:val="003E3FA2"/>
    <w:rsid w:val="003E404F"/>
    <w:rsid w:val="003E4D32"/>
    <w:rsid w:val="003E5F8E"/>
    <w:rsid w:val="003E69A2"/>
    <w:rsid w:val="003E6B24"/>
    <w:rsid w:val="003F13B5"/>
    <w:rsid w:val="003F2B47"/>
    <w:rsid w:val="003F36A0"/>
    <w:rsid w:val="003F3BC3"/>
    <w:rsid w:val="003F4D5C"/>
    <w:rsid w:val="003F4EEF"/>
    <w:rsid w:val="003F64BE"/>
    <w:rsid w:val="003F6F26"/>
    <w:rsid w:val="004015EA"/>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2CA4"/>
    <w:rsid w:val="00432D3B"/>
    <w:rsid w:val="0043327D"/>
    <w:rsid w:val="00435448"/>
    <w:rsid w:val="0044300F"/>
    <w:rsid w:val="0044335F"/>
    <w:rsid w:val="00444016"/>
    <w:rsid w:val="00444729"/>
    <w:rsid w:val="00444DDB"/>
    <w:rsid w:val="00445038"/>
    <w:rsid w:val="004458E7"/>
    <w:rsid w:val="00445A7B"/>
    <w:rsid w:val="00447075"/>
    <w:rsid w:val="00450AAE"/>
    <w:rsid w:val="00452478"/>
    <w:rsid w:val="00453BC2"/>
    <w:rsid w:val="0045459C"/>
    <w:rsid w:val="00455433"/>
    <w:rsid w:val="00455F72"/>
    <w:rsid w:val="0045718E"/>
    <w:rsid w:val="00460C69"/>
    <w:rsid w:val="004614A6"/>
    <w:rsid w:val="004622AF"/>
    <w:rsid w:val="00462863"/>
    <w:rsid w:val="004630B5"/>
    <w:rsid w:val="00465979"/>
    <w:rsid w:val="00466A2E"/>
    <w:rsid w:val="00466DD3"/>
    <w:rsid w:val="004670FC"/>
    <w:rsid w:val="00470908"/>
    <w:rsid w:val="00470EF9"/>
    <w:rsid w:val="00471FAD"/>
    <w:rsid w:val="00476924"/>
    <w:rsid w:val="004772B3"/>
    <w:rsid w:val="00480A1F"/>
    <w:rsid w:val="00480C45"/>
    <w:rsid w:val="00481A5C"/>
    <w:rsid w:val="00483B8C"/>
    <w:rsid w:val="00483BD8"/>
    <w:rsid w:val="00486B7E"/>
    <w:rsid w:val="00486B9E"/>
    <w:rsid w:val="00487ED4"/>
    <w:rsid w:val="00491F16"/>
    <w:rsid w:val="004936C8"/>
    <w:rsid w:val="00495527"/>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496"/>
    <w:rsid w:val="004C1AD4"/>
    <w:rsid w:val="004C2599"/>
    <w:rsid w:val="004C26E0"/>
    <w:rsid w:val="004C3031"/>
    <w:rsid w:val="004C54CE"/>
    <w:rsid w:val="004C662D"/>
    <w:rsid w:val="004C6D26"/>
    <w:rsid w:val="004D0506"/>
    <w:rsid w:val="004D0756"/>
    <w:rsid w:val="004D228C"/>
    <w:rsid w:val="004D3D1D"/>
    <w:rsid w:val="004D3EF0"/>
    <w:rsid w:val="004D5BEA"/>
    <w:rsid w:val="004D6419"/>
    <w:rsid w:val="004D7BC3"/>
    <w:rsid w:val="004E30F2"/>
    <w:rsid w:val="004E32B8"/>
    <w:rsid w:val="004E3B87"/>
    <w:rsid w:val="004E5B72"/>
    <w:rsid w:val="004E61F8"/>
    <w:rsid w:val="004E7630"/>
    <w:rsid w:val="004E7E14"/>
    <w:rsid w:val="004F042C"/>
    <w:rsid w:val="004F0469"/>
    <w:rsid w:val="004F1144"/>
    <w:rsid w:val="004F179D"/>
    <w:rsid w:val="004F20BC"/>
    <w:rsid w:val="004F20BF"/>
    <w:rsid w:val="004F392F"/>
    <w:rsid w:val="004F64C5"/>
    <w:rsid w:val="004F7577"/>
    <w:rsid w:val="004F7E22"/>
    <w:rsid w:val="00502F30"/>
    <w:rsid w:val="00504A85"/>
    <w:rsid w:val="00512567"/>
    <w:rsid w:val="00513BD1"/>
    <w:rsid w:val="005147F6"/>
    <w:rsid w:val="005170CD"/>
    <w:rsid w:val="0052135F"/>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572CD"/>
    <w:rsid w:val="0055797B"/>
    <w:rsid w:val="00560997"/>
    <w:rsid w:val="00561317"/>
    <w:rsid w:val="00563637"/>
    <w:rsid w:val="00565331"/>
    <w:rsid w:val="005667F0"/>
    <w:rsid w:val="005671C1"/>
    <w:rsid w:val="0056774B"/>
    <w:rsid w:val="00567889"/>
    <w:rsid w:val="00570FD7"/>
    <w:rsid w:val="00573068"/>
    <w:rsid w:val="005737EA"/>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0E76"/>
    <w:rsid w:val="005A2C58"/>
    <w:rsid w:val="005A51E3"/>
    <w:rsid w:val="005A72A3"/>
    <w:rsid w:val="005A7D6D"/>
    <w:rsid w:val="005B04D4"/>
    <w:rsid w:val="005B0984"/>
    <w:rsid w:val="005B25C5"/>
    <w:rsid w:val="005B3AF6"/>
    <w:rsid w:val="005B56CD"/>
    <w:rsid w:val="005B6C1F"/>
    <w:rsid w:val="005C0822"/>
    <w:rsid w:val="005C1055"/>
    <w:rsid w:val="005C30DC"/>
    <w:rsid w:val="005C344F"/>
    <w:rsid w:val="005C3A1A"/>
    <w:rsid w:val="005C3FCC"/>
    <w:rsid w:val="005C49E3"/>
    <w:rsid w:val="005C7307"/>
    <w:rsid w:val="005C77B8"/>
    <w:rsid w:val="005D0EA1"/>
    <w:rsid w:val="005D2C45"/>
    <w:rsid w:val="005D70CB"/>
    <w:rsid w:val="005D75E4"/>
    <w:rsid w:val="005E0705"/>
    <w:rsid w:val="005E0790"/>
    <w:rsid w:val="005E0FE8"/>
    <w:rsid w:val="005E12AE"/>
    <w:rsid w:val="005E4D07"/>
    <w:rsid w:val="005E59A0"/>
    <w:rsid w:val="005E6810"/>
    <w:rsid w:val="005F17D7"/>
    <w:rsid w:val="005F288D"/>
    <w:rsid w:val="005F3CE8"/>
    <w:rsid w:val="005F41CC"/>
    <w:rsid w:val="005F5553"/>
    <w:rsid w:val="005F5B55"/>
    <w:rsid w:val="005F617C"/>
    <w:rsid w:val="005F7898"/>
    <w:rsid w:val="00601AA0"/>
    <w:rsid w:val="006020DB"/>
    <w:rsid w:val="0060259E"/>
    <w:rsid w:val="00603C59"/>
    <w:rsid w:val="00606709"/>
    <w:rsid w:val="00607CBF"/>
    <w:rsid w:val="0061107C"/>
    <w:rsid w:val="006115B9"/>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4F76"/>
    <w:rsid w:val="00645AC8"/>
    <w:rsid w:val="00647071"/>
    <w:rsid w:val="00647F26"/>
    <w:rsid w:val="006501DB"/>
    <w:rsid w:val="006502E0"/>
    <w:rsid w:val="0065110F"/>
    <w:rsid w:val="00651652"/>
    <w:rsid w:val="006534D0"/>
    <w:rsid w:val="006536FB"/>
    <w:rsid w:val="00654DE5"/>
    <w:rsid w:val="00656226"/>
    <w:rsid w:val="006568B5"/>
    <w:rsid w:val="00657D6B"/>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83B"/>
    <w:rsid w:val="00687310"/>
    <w:rsid w:val="00687545"/>
    <w:rsid w:val="00687A5B"/>
    <w:rsid w:val="00690393"/>
    <w:rsid w:val="0069045B"/>
    <w:rsid w:val="00691DB4"/>
    <w:rsid w:val="006939F9"/>
    <w:rsid w:val="00695527"/>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4DF1"/>
    <w:rsid w:val="006D7AF5"/>
    <w:rsid w:val="006E0954"/>
    <w:rsid w:val="006E350E"/>
    <w:rsid w:val="006E3BDA"/>
    <w:rsid w:val="006E3D1B"/>
    <w:rsid w:val="006E4982"/>
    <w:rsid w:val="006E54D9"/>
    <w:rsid w:val="006E5E82"/>
    <w:rsid w:val="006E7953"/>
    <w:rsid w:val="006E7F44"/>
    <w:rsid w:val="006E7F51"/>
    <w:rsid w:val="006F0B3F"/>
    <w:rsid w:val="006F16C9"/>
    <w:rsid w:val="006F182A"/>
    <w:rsid w:val="006F43EA"/>
    <w:rsid w:val="006F6C5B"/>
    <w:rsid w:val="006F7F9B"/>
    <w:rsid w:val="00700E39"/>
    <w:rsid w:val="00701802"/>
    <w:rsid w:val="0070324F"/>
    <w:rsid w:val="007038BF"/>
    <w:rsid w:val="007045A1"/>
    <w:rsid w:val="00704ACC"/>
    <w:rsid w:val="00706273"/>
    <w:rsid w:val="0071097F"/>
    <w:rsid w:val="007118A8"/>
    <w:rsid w:val="00712236"/>
    <w:rsid w:val="007138E9"/>
    <w:rsid w:val="00713E27"/>
    <w:rsid w:val="00714FF5"/>
    <w:rsid w:val="00716976"/>
    <w:rsid w:val="00717076"/>
    <w:rsid w:val="00720B13"/>
    <w:rsid w:val="007232F8"/>
    <w:rsid w:val="007238E4"/>
    <w:rsid w:val="00723C5E"/>
    <w:rsid w:val="00724F59"/>
    <w:rsid w:val="00725727"/>
    <w:rsid w:val="0072594D"/>
    <w:rsid w:val="00725A3C"/>
    <w:rsid w:val="007267B2"/>
    <w:rsid w:val="00726AEB"/>
    <w:rsid w:val="00730491"/>
    <w:rsid w:val="00730EFA"/>
    <w:rsid w:val="00732850"/>
    <w:rsid w:val="00735576"/>
    <w:rsid w:val="00735B00"/>
    <w:rsid w:val="00735D69"/>
    <w:rsid w:val="00736C77"/>
    <w:rsid w:val="007373E9"/>
    <w:rsid w:val="007378B9"/>
    <w:rsid w:val="00737D00"/>
    <w:rsid w:val="007405EB"/>
    <w:rsid w:val="00741033"/>
    <w:rsid w:val="00745289"/>
    <w:rsid w:val="00747700"/>
    <w:rsid w:val="00747F25"/>
    <w:rsid w:val="00747FC2"/>
    <w:rsid w:val="0075288F"/>
    <w:rsid w:val="00753654"/>
    <w:rsid w:val="0075600D"/>
    <w:rsid w:val="00756F13"/>
    <w:rsid w:val="007603A8"/>
    <w:rsid w:val="0076074E"/>
    <w:rsid w:val="00762EA6"/>
    <w:rsid w:val="0076358C"/>
    <w:rsid w:val="00763D24"/>
    <w:rsid w:val="00764A80"/>
    <w:rsid w:val="00764D2E"/>
    <w:rsid w:val="007667C4"/>
    <w:rsid w:val="0077068A"/>
    <w:rsid w:val="00770F25"/>
    <w:rsid w:val="00771E2F"/>
    <w:rsid w:val="007730F0"/>
    <w:rsid w:val="0077330A"/>
    <w:rsid w:val="007751CA"/>
    <w:rsid w:val="007767D3"/>
    <w:rsid w:val="0078030D"/>
    <w:rsid w:val="007815BA"/>
    <w:rsid w:val="00784A52"/>
    <w:rsid w:val="00785B4A"/>
    <w:rsid w:val="00786E30"/>
    <w:rsid w:val="00793268"/>
    <w:rsid w:val="00793327"/>
    <w:rsid w:val="0079350B"/>
    <w:rsid w:val="00795F33"/>
    <w:rsid w:val="0079683E"/>
    <w:rsid w:val="00796E99"/>
    <w:rsid w:val="007A08FF"/>
    <w:rsid w:val="007A0B8E"/>
    <w:rsid w:val="007A5170"/>
    <w:rsid w:val="007A5C0F"/>
    <w:rsid w:val="007A5CDE"/>
    <w:rsid w:val="007A742D"/>
    <w:rsid w:val="007B092F"/>
    <w:rsid w:val="007B1E28"/>
    <w:rsid w:val="007B298F"/>
    <w:rsid w:val="007B2BB6"/>
    <w:rsid w:val="007B5704"/>
    <w:rsid w:val="007B6570"/>
    <w:rsid w:val="007C0843"/>
    <w:rsid w:val="007C1310"/>
    <w:rsid w:val="007C4B8F"/>
    <w:rsid w:val="007C6544"/>
    <w:rsid w:val="007C7CB2"/>
    <w:rsid w:val="007D015E"/>
    <w:rsid w:val="007D1001"/>
    <w:rsid w:val="007D191C"/>
    <w:rsid w:val="007D251F"/>
    <w:rsid w:val="007D294E"/>
    <w:rsid w:val="007D3080"/>
    <w:rsid w:val="007D3B77"/>
    <w:rsid w:val="007D4993"/>
    <w:rsid w:val="007D5DA4"/>
    <w:rsid w:val="007D6BC1"/>
    <w:rsid w:val="007D7EA6"/>
    <w:rsid w:val="007D7EA9"/>
    <w:rsid w:val="007E0AFE"/>
    <w:rsid w:val="007E1691"/>
    <w:rsid w:val="007E4678"/>
    <w:rsid w:val="007E537B"/>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6377"/>
    <w:rsid w:val="00817B52"/>
    <w:rsid w:val="008212F7"/>
    <w:rsid w:val="00821FD7"/>
    <w:rsid w:val="00822419"/>
    <w:rsid w:val="0082256F"/>
    <w:rsid w:val="00822E49"/>
    <w:rsid w:val="00824FC2"/>
    <w:rsid w:val="00826589"/>
    <w:rsid w:val="00827F2C"/>
    <w:rsid w:val="00832F99"/>
    <w:rsid w:val="00834500"/>
    <w:rsid w:val="0083501D"/>
    <w:rsid w:val="00835D3D"/>
    <w:rsid w:val="008367B9"/>
    <w:rsid w:val="00837CDC"/>
    <w:rsid w:val="00840BC4"/>
    <w:rsid w:val="00841342"/>
    <w:rsid w:val="0084590D"/>
    <w:rsid w:val="0084598F"/>
    <w:rsid w:val="00846E97"/>
    <w:rsid w:val="00850911"/>
    <w:rsid w:val="008511A6"/>
    <w:rsid w:val="008524DC"/>
    <w:rsid w:val="00854CD9"/>
    <w:rsid w:val="008553A2"/>
    <w:rsid w:val="0085557A"/>
    <w:rsid w:val="00857F67"/>
    <w:rsid w:val="00861115"/>
    <w:rsid w:val="008615C0"/>
    <w:rsid w:val="00866247"/>
    <w:rsid w:val="0087095C"/>
    <w:rsid w:val="00870E16"/>
    <w:rsid w:val="0087281B"/>
    <w:rsid w:val="00873253"/>
    <w:rsid w:val="00873F1F"/>
    <w:rsid w:val="00873F2E"/>
    <w:rsid w:val="00873FF2"/>
    <w:rsid w:val="0087450C"/>
    <w:rsid w:val="00875D32"/>
    <w:rsid w:val="00877BBF"/>
    <w:rsid w:val="00880943"/>
    <w:rsid w:val="00881C05"/>
    <w:rsid w:val="0088214D"/>
    <w:rsid w:val="00883538"/>
    <w:rsid w:val="00885D3B"/>
    <w:rsid w:val="00887B35"/>
    <w:rsid w:val="008906E5"/>
    <w:rsid w:val="008918EE"/>
    <w:rsid w:val="00891E61"/>
    <w:rsid w:val="008941C7"/>
    <w:rsid w:val="008965E3"/>
    <w:rsid w:val="008979D0"/>
    <w:rsid w:val="008A3116"/>
    <w:rsid w:val="008A4BDC"/>
    <w:rsid w:val="008A75B7"/>
    <w:rsid w:val="008A7E00"/>
    <w:rsid w:val="008B0579"/>
    <w:rsid w:val="008B4F16"/>
    <w:rsid w:val="008C3BA5"/>
    <w:rsid w:val="008C5DA9"/>
    <w:rsid w:val="008D3288"/>
    <w:rsid w:val="008D3ECB"/>
    <w:rsid w:val="008D4C09"/>
    <w:rsid w:val="008D609C"/>
    <w:rsid w:val="008D7B98"/>
    <w:rsid w:val="008E01D4"/>
    <w:rsid w:val="008E1446"/>
    <w:rsid w:val="008E1EB9"/>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501F"/>
    <w:rsid w:val="00906BAA"/>
    <w:rsid w:val="0090763E"/>
    <w:rsid w:val="00914C06"/>
    <w:rsid w:val="00916638"/>
    <w:rsid w:val="00917D52"/>
    <w:rsid w:val="009214DE"/>
    <w:rsid w:val="00922A41"/>
    <w:rsid w:val="009237E6"/>
    <w:rsid w:val="009251E5"/>
    <w:rsid w:val="00927251"/>
    <w:rsid w:val="00931842"/>
    <w:rsid w:val="00932CF9"/>
    <w:rsid w:val="009344B3"/>
    <w:rsid w:val="0093470F"/>
    <w:rsid w:val="009355CB"/>
    <w:rsid w:val="009361D2"/>
    <w:rsid w:val="00936885"/>
    <w:rsid w:val="00937675"/>
    <w:rsid w:val="00937B57"/>
    <w:rsid w:val="00940703"/>
    <w:rsid w:val="00940D95"/>
    <w:rsid w:val="00940F85"/>
    <w:rsid w:val="009415DA"/>
    <w:rsid w:val="00941ACF"/>
    <w:rsid w:val="00941E49"/>
    <w:rsid w:val="00942FCA"/>
    <w:rsid w:val="00945296"/>
    <w:rsid w:val="00946283"/>
    <w:rsid w:val="009469B2"/>
    <w:rsid w:val="009473EA"/>
    <w:rsid w:val="00947AF8"/>
    <w:rsid w:val="00947B5A"/>
    <w:rsid w:val="00951F42"/>
    <w:rsid w:val="009528DF"/>
    <w:rsid w:val="00955104"/>
    <w:rsid w:val="00955E1F"/>
    <w:rsid w:val="00956801"/>
    <w:rsid w:val="00957D79"/>
    <w:rsid w:val="00960C55"/>
    <w:rsid w:val="009620CD"/>
    <w:rsid w:val="009626BB"/>
    <w:rsid w:val="00963E80"/>
    <w:rsid w:val="00965968"/>
    <w:rsid w:val="00967632"/>
    <w:rsid w:val="009678A2"/>
    <w:rsid w:val="009718F3"/>
    <w:rsid w:val="0097529E"/>
    <w:rsid w:val="00975863"/>
    <w:rsid w:val="00975E91"/>
    <w:rsid w:val="009801BF"/>
    <w:rsid w:val="009825E2"/>
    <w:rsid w:val="009832EC"/>
    <w:rsid w:val="00983E7D"/>
    <w:rsid w:val="00984DFE"/>
    <w:rsid w:val="00985E3D"/>
    <w:rsid w:val="00990584"/>
    <w:rsid w:val="009912A1"/>
    <w:rsid w:val="009920F2"/>
    <w:rsid w:val="00995850"/>
    <w:rsid w:val="0099784B"/>
    <w:rsid w:val="009A05CA"/>
    <w:rsid w:val="009A2ABC"/>
    <w:rsid w:val="009A2F31"/>
    <w:rsid w:val="009A47C4"/>
    <w:rsid w:val="009A49A3"/>
    <w:rsid w:val="009A6CE0"/>
    <w:rsid w:val="009A738F"/>
    <w:rsid w:val="009A78A6"/>
    <w:rsid w:val="009B09D7"/>
    <w:rsid w:val="009B2717"/>
    <w:rsid w:val="009B5E5D"/>
    <w:rsid w:val="009C0BA6"/>
    <w:rsid w:val="009C1784"/>
    <w:rsid w:val="009C3ACD"/>
    <w:rsid w:val="009C71D7"/>
    <w:rsid w:val="009D0133"/>
    <w:rsid w:val="009D52A2"/>
    <w:rsid w:val="009D60EC"/>
    <w:rsid w:val="009E002E"/>
    <w:rsid w:val="009E080C"/>
    <w:rsid w:val="009E1490"/>
    <w:rsid w:val="009E2EF3"/>
    <w:rsid w:val="009E4BEE"/>
    <w:rsid w:val="009E5433"/>
    <w:rsid w:val="009E7150"/>
    <w:rsid w:val="009F0032"/>
    <w:rsid w:val="009F0FE3"/>
    <w:rsid w:val="009F20FC"/>
    <w:rsid w:val="009F22D0"/>
    <w:rsid w:val="009F354A"/>
    <w:rsid w:val="009F355A"/>
    <w:rsid w:val="009F427E"/>
    <w:rsid w:val="009F4835"/>
    <w:rsid w:val="009F4FEA"/>
    <w:rsid w:val="009F5D10"/>
    <w:rsid w:val="009F6487"/>
    <w:rsid w:val="009F668F"/>
    <w:rsid w:val="00A02AB3"/>
    <w:rsid w:val="00A1001A"/>
    <w:rsid w:val="00A10C31"/>
    <w:rsid w:val="00A11021"/>
    <w:rsid w:val="00A11D76"/>
    <w:rsid w:val="00A12986"/>
    <w:rsid w:val="00A12A83"/>
    <w:rsid w:val="00A1487A"/>
    <w:rsid w:val="00A15BBC"/>
    <w:rsid w:val="00A15F34"/>
    <w:rsid w:val="00A178E2"/>
    <w:rsid w:val="00A17AB2"/>
    <w:rsid w:val="00A17D3C"/>
    <w:rsid w:val="00A17DE4"/>
    <w:rsid w:val="00A221E5"/>
    <w:rsid w:val="00A22C03"/>
    <w:rsid w:val="00A23452"/>
    <w:rsid w:val="00A234A9"/>
    <w:rsid w:val="00A23F2D"/>
    <w:rsid w:val="00A31A91"/>
    <w:rsid w:val="00A3312E"/>
    <w:rsid w:val="00A3440C"/>
    <w:rsid w:val="00A34C55"/>
    <w:rsid w:val="00A35025"/>
    <w:rsid w:val="00A3663F"/>
    <w:rsid w:val="00A36DC6"/>
    <w:rsid w:val="00A37578"/>
    <w:rsid w:val="00A3778F"/>
    <w:rsid w:val="00A400F4"/>
    <w:rsid w:val="00A401B9"/>
    <w:rsid w:val="00A40B22"/>
    <w:rsid w:val="00A41613"/>
    <w:rsid w:val="00A41A0C"/>
    <w:rsid w:val="00A42175"/>
    <w:rsid w:val="00A45B89"/>
    <w:rsid w:val="00A45DFD"/>
    <w:rsid w:val="00A52B44"/>
    <w:rsid w:val="00A55FB1"/>
    <w:rsid w:val="00A560AD"/>
    <w:rsid w:val="00A5679F"/>
    <w:rsid w:val="00A616DE"/>
    <w:rsid w:val="00A62EE4"/>
    <w:rsid w:val="00A714E1"/>
    <w:rsid w:val="00A72045"/>
    <w:rsid w:val="00A72EEF"/>
    <w:rsid w:val="00A770B1"/>
    <w:rsid w:val="00A77C02"/>
    <w:rsid w:val="00A83F58"/>
    <w:rsid w:val="00A94E0B"/>
    <w:rsid w:val="00A95F1B"/>
    <w:rsid w:val="00A96836"/>
    <w:rsid w:val="00AA1831"/>
    <w:rsid w:val="00AA2B5E"/>
    <w:rsid w:val="00AA4D3C"/>
    <w:rsid w:val="00AA629D"/>
    <w:rsid w:val="00AA73EF"/>
    <w:rsid w:val="00AA775A"/>
    <w:rsid w:val="00AB3A55"/>
    <w:rsid w:val="00AB47F3"/>
    <w:rsid w:val="00AB4C94"/>
    <w:rsid w:val="00AB553F"/>
    <w:rsid w:val="00AB5AC2"/>
    <w:rsid w:val="00AB5B4F"/>
    <w:rsid w:val="00AB7F26"/>
    <w:rsid w:val="00AC117B"/>
    <w:rsid w:val="00AC27AE"/>
    <w:rsid w:val="00AC40A0"/>
    <w:rsid w:val="00AC5875"/>
    <w:rsid w:val="00AC5D0C"/>
    <w:rsid w:val="00AC7C0A"/>
    <w:rsid w:val="00AD2B5D"/>
    <w:rsid w:val="00AD2C29"/>
    <w:rsid w:val="00AD5417"/>
    <w:rsid w:val="00AD693C"/>
    <w:rsid w:val="00AD73F5"/>
    <w:rsid w:val="00AD79A3"/>
    <w:rsid w:val="00AD7BF1"/>
    <w:rsid w:val="00AE053D"/>
    <w:rsid w:val="00AE1EA7"/>
    <w:rsid w:val="00AE27E5"/>
    <w:rsid w:val="00AE31F6"/>
    <w:rsid w:val="00AE368F"/>
    <w:rsid w:val="00AE40E0"/>
    <w:rsid w:val="00AE5271"/>
    <w:rsid w:val="00AE5AAA"/>
    <w:rsid w:val="00AE6C49"/>
    <w:rsid w:val="00AE7A8D"/>
    <w:rsid w:val="00AF0F55"/>
    <w:rsid w:val="00AF299C"/>
    <w:rsid w:val="00AF4774"/>
    <w:rsid w:val="00AF66A1"/>
    <w:rsid w:val="00AF748B"/>
    <w:rsid w:val="00AF75D4"/>
    <w:rsid w:val="00B00683"/>
    <w:rsid w:val="00B00BD3"/>
    <w:rsid w:val="00B01E25"/>
    <w:rsid w:val="00B04541"/>
    <w:rsid w:val="00B04F58"/>
    <w:rsid w:val="00B060C3"/>
    <w:rsid w:val="00B07766"/>
    <w:rsid w:val="00B102BA"/>
    <w:rsid w:val="00B10721"/>
    <w:rsid w:val="00B10A30"/>
    <w:rsid w:val="00B17BE0"/>
    <w:rsid w:val="00B21F64"/>
    <w:rsid w:val="00B23687"/>
    <w:rsid w:val="00B248A3"/>
    <w:rsid w:val="00B26314"/>
    <w:rsid w:val="00B30372"/>
    <w:rsid w:val="00B31606"/>
    <w:rsid w:val="00B34950"/>
    <w:rsid w:val="00B3553E"/>
    <w:rsid w:val="00B36E26"/>
    <w:rsid w:val="00B41B73"/>
    <w:rsid w:val="00B437F6"/>
    <w:rsid w:val="00B4409B"/>
    <w:rsid w:val="00B442F0"/>
    <w:rsid w:val="00B465A0"/>
    <w:rsid w:val="00B469AB"/>
    <w:rsid w:val="00B46A55"/>
    <w:rsid w:val="00B46D7A"/>
    <w:rsid w:val="00B47171"/>
    <w:rsid w:val="00B473FD"/>
    <w:rsid w:val="00B5232A"/>
    <w:rsid w:val="00B5371C"/>
    <w:rsid w:val="00B57981"/>
    <w:rsid w:val="00B626ED"/>
    <w:rsid w:val="00B62876"/>
    <w:rsid w:val="00B6289E"/>
    <w:rsid w:val="00B638F2"/>
    <w:rsid w:val="00B63D87"/>
    <w:rsid w:val="00B6402F"/>
    <w:rsid w:val="00B6687E"/>
    <w:rsid w:val="00B700F6"/>
    <w:rsid w:val="00B70337"/>
    <w:rsid w:val="00B70D31"/>
    <w:rsid w:val="00B7445E"/>
    <w:rsid w:val="00B7503E"/>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96"/>
    <w:rsid w:val="00BA1032"/>
    <w:rsid w:val="00BA37BC"/>
    <w:rsid w:val="00BA3B53"/>
    <w:rsid w:val="00BA4A60"/>
    <w:rsid w:val="00BB0637"/>
    <w:rsid w:val="00BB0A77"/>
    <w:rsid w:val="00BB1293"/>
    <w:rsid w:val="00BB1325"/>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F04B3"/>
    <w:rsid w:val="00BF1215"/>
    <w:rsid w:val="00BF368A"/>
    <w:rsid w:val="00BF3C77"/>
    <w:rsid w:val="00BF42B6"/>
    <w:rsid w:val="00BF63F2"/>
    <w:rsid w:val="00BF7751"/>
    <w:rsid w:val="00C00972"/>
    <w:rsid w:val="00C01011"/>
    <w:rsid w:val="00C04540"/>
    <w:rsid w:val="00C04899"/>
    <w:rsid w:val="00C0588B"/>
    <w:rsid w:val="00C063C2"/>
    <w:rsid w:val="00C06568"/>
    <w:rsid w:val="00C07CA5"/>
    <w:rsid w:val="00C1035D"/>
    <w:rsid w:val="00C105D8"/>
    <w:rsid w:val="00C1177E"/>
    <w:rsid w:val="00C1353C"/>
    <w:rsid w:val="00C13C84"/>
    <w:rsid w:val="00C13DF9"/>
    <w:rsid w:val="00C14082"/>
    <w:rsid w:val="00C158C4"/>
    <w:rsid w:val="00C1741B"/>
    <w:rsid w:val="00C2065B"/>
    <w:rsid w:val="00C21682"/>
    <w:rsid w:val="00C247F6"/>
    <w:rsid w:val="00C252B9"/>
    <w:rsid w:val="00C25FA7"/>
    <w:rsid w:val="00C27038"/>
    <w:rsid w:val="00C272C5"/>
    <w:rsid w:val="00C33734"/>
    <w:rsid w:val="00C340AD"/>
    <w:rsid w:val="00C35B79"/>
    <w:rsid w:val="00C378F2"/>
    <w:rsid w:val="00C37DA6"/>
    <w:rsid w:val="00C40A6F"/>
    <w:rsid w:val="00C41138"/>
    <w:rsid w:val="00C411D2"/>
    <w:rsid w:val="00C42ED9"/>
    <w:rsid w:val="00C43A26"/>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162C"/>
    <w:rsid w:val="00C72911"/>
    <w:rsid w:val="00C75AD7"/>
    <w:rsid w:val="00C8069B"/>
    <w:rsid w:val="00C8324C"/>
    <w:rsid w:val="00C83CE1"/>
    <w:rsid w:val="00C85980"/>
    <w:rsid w:val="00C86B4F"/>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4E2C"/>
    <w:rsid w:val="00CA65D2"/>
    <w:rsid w:val="00CA6D66"/>
    <w:rsid w:val="00CA6E7D"/>
    <w:rsid w:val="00CA6FEB"/>
    <w:rsid w:val="00CA71AB"/>
    <w:rsid w:val="00CB1488"/>
    <w:rsid w:val="00CB260A"/>
    <w:rsid w:val="00CB2CAD"/>
    <w:rsid w:val="00CB2D7C"/>
    <w:rsid w:val="00CB5849"/>
    <w:rsid w:val="00CB6244"/>
    <w:rsid w:val="00CB7EA5"/>
    <w:rsid w:val="00CB7F6A"/>
    <w:rsid w:val="00CC19F4"/>
    <w:rsid w:val="00CC374E"/>
    <w:rsid w:val="00CC5B47"/>
    <w:rsid w:val="00CC6114"/>
    <w:rsid w:val="00CC65F2"/>
    <w:rsid w:val="00CC6793"/>
    <w:rsid w:val="00CC76A7"/>
    <w:rsid w:val="00CD0BBB"/>
    <w:rsid w:val="00CD402C"/>
    <w:rsid w:val="00CD4BEA"/>
    <w:rsid w:val="00CD4F33"/>
    <w:rsid w:val="00CE1E80"/>
    <w:rsid w:val="00CE2332"/>
    <w:rsid w:val="00CE29D8"/>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795"/>
    <w:rsid w:val="00D02C0E"/>
    <w:rsid w:val="00D03156"/>
    <w:rsid w:val="00D045C2"/>
    <w:rsid w:val="00D04C59"/>
    <w:rsid w:val="00D04CBB"/>
    <w:rsid w:val="00D054B0"/>
    <w:rsid w:val="00D07FB2"/>
    <w:rsid w:val="00D101E9"/>
    <w:rsid w:val="00D1050D"/>
    <w:rsid w:val="00D13244"/>
    <w:rsid w:val="00D16FC1"/>
    <w:rsid w:val="00D1715D"/>
    <w:rsid w:val="00D203AC"/>
    <w:rsid w:val="00D22DCA"/>
    <w:rsid w:val="00D2307D"/>
    <w:rsid w:val="00D24B60"/>
    <w:rsid w:val="00D26282"/>
    <w:rsid w:val="00D27A45"/>
    <w:rsid w:val="00D30EFF"/>
    <w:rsid w:val="00D317FE"/>
    <w:rsid w:val="00D31B35"/>
    <w:rsid w:val="00D3799F"/>
    <w:rsid w:val="00D41880"/>
    <w:rsid w:val="00D45A61"/>
    <w:rsid w:val="00D45C6F"/>
    <w:rsid w:val="00D51A23"/>
    <w:rsid w:val="00D5326A"/>
    <w:rsid w:val="00D53A53"/>
    <w:rsid w:val="00D54045"/>
    <w:rsid w:val="00D54789"/>
    <w:rsid w:val="00D54905"/>
    <w:rsid w:val="00D54FFE"/>
    <w:rsid w:val="00D554C8"/>
    <w:rsid w:val="00D5649E"/>
    <w:rsid w:val="00D56983"/>
    <w:rsid w:val="00D6043A"/>
    <w:rsid w:val="00D6113A"/>
    <w:rsid w:val="00D61900"/>
    <w:rsid w:val="00D64949"/>
    <w:rsid w:val="00D65ADB"/>
    <w:rsid w:val="00D72805"/>
    <w:rsid w:val="00D72EF7"/>
    <w:rsid w:val="00D72FAB"/>
    <w:rsid w:val="00D738C1"/>
    <w:rsid w:val="00D7425D"/>
    <w:rsid w:val="00D74C63"/>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BDB"/>
    <w:rsid w:val="00D93F82"/>
    <w:rsid w:val="00D95137"/>
    <w:rsid w:val="00D959EA"/>
    <w:rsid w:val="00D97D28"/>
    <w:rsid w:val="00DA1C62"/>
    <w:rsid w:val="00DA22AC"/>
    <w:rsid w:val="00DA26A8"/>
    <w:rsid w:val="00DA40FE"/>
    <w:rsid w:val="00DA4652"/>
    <w:rsid w:val="00DB021F"/>
    <w:rsid w:val="00DB0800"/>
    <w:rsid w:val="00DB134E"/>
    <w:rsid w:val="00DB16F5"/>
    <w:rsid w:val="00DB4914"/>
    <w:rsid w:val="00DB4A19"/>
    <w:rsid w:val="00DB4C2D"/>
    <w:rsid w:val="00DB54A9"/>
    <w:rsid w:val="00DB6120"/>
    <w:rsid w:val="00DB6319"/>
    <w:rsid w:val="00DC08E1"/>
    <w:rsid w:val="00DC193D"/>
    <w:rsid w:val="00DC3425"/>
    <w:rsid w:val="00DC715E"/>
    <w:rsid w:val="00DD047C"/>
    <w:rsid w:val="00DD3949"/>
    <w:rsid w:val="00DD57B4"/>
    <w:rsid w:val="00DE08BC"/>
    <w:rsid w:val="00DE0940"/>
    <w:rsid w:val="00DE112B"/>
    <w:rsid w:val="00DE1C26"/>
    <w:rsid w:val="00DE46C9"/>
    <w:rsid w:val="00DE6746"/>
    <w:rsid w:val="00DE702C"/>
    <w:rsid w:val="00DE76C9"/>
    <w:rsid w:val="00DE7C4F"/>
    <w:rsid w:val="00DE7CAF"/>
    <w:rsid w:val="00DF4400"/>
    <w:rsid w:val="00DF5751"/>
    <w:rsid w:val="00E004F3"/>
    <w:rsid w:val="00E03804"/>
    <w:rsid w:val="00E03C91"/>
    <w:rsid w:val="00E06ECB"/>
    <w:rsid w:val="00E1203C"/>
    <w:rsid w:val="00E12ADC"/>
    <w:rsid w:val="00E12F74"/>
    <w:rsid w:val="00E14DF7"/>
    <w:rsid w:val="00E16496"/>
    <w:rsid w:val="00E165E0"/>
    <w:rsid w:val="00E16A78"/>
    <w:rsid w:val="00E2119C"/>
    <w:rsid w:val="00E22321"/>
    <w:rsid w:val="00E228BE"/>
    <w:rsid w:val="00E238A9"/>
    <w:rsid w:val="00E24BD7"/>
    <w:rsid w:val="00E27A93"/>
    <w:rsid w:val="00E318E9"/>
    <w:rsid w:val="00E33E94"/>
    <w:rsid w:val="00E36EEA"/>
    <w:rsid w:val="00E40C68"/>
    <w:rsid w:val="00E42DDC"/>
    <w:rsid w:val="00E42EB1"/>
    <w:rsid w:val="00E43479"/>
    <w:rsid w:val="00E44E2B"/>
    <w:rsid w:val="00E470D0"/>
    <w:rsid w:val="00E504D2"/>
    <w:rsid w:val="00E5153E"/>
    <w:rsid w:val="00E52AE4"/>
    <w:rsid w:val="00E60CDC"/>
    <w:rsid w:val="00E62724"/>
    <w:rsid w:val="00E64128"/>
    <w:rsid w:val="00E642BE"/>
    <w:rsid w:val="00E6711D"/>
    <w:rsid w:val="00E70BD9"/>
    <w:rsid w:val="00E74AD6"/>
    <w:rsid w:val="00E74CD6"/>
    <w:rsid w:val="00E7685E"/>
    <w:rsid w:val="00E80185"/>
    <w:rsid w:val="00E80436"/>
    <w:rsid w:val="00E8217B"/>
    <w:rsid w:val="00E84346"/>
    <w:rsid w:val="00E8624A"/>
    <w:rsid w:val="00E866E8"/>
    <w:rsid w:val="00E91429"/>
    <w:rsid w:val="00E92251"/>
    <w:rsid w:val="00E93535"/>
    <w:rsid w:val="00E93A66"/>
    <w:rsid w:val="00E94B3A"/>
    <w:rsid w:val="00E953A5"/>
    <w:rsid w:val="00E95BC8"/>
    <w:rsid w:val="00E96315"/>
    <w:rsid w:val="00E97B8B"/>
    <w:rsid w:val="00EA01FE"/>
    <w:rsid w:val="00EA1CE8"/>
    <w:rsid w:val="00EA39C5"/>
    <w:rsid w:val="00EA46CA"/>
    <w:rsid w:val="00EA589C"/>
    <w:rsid w:val="00EA64E7"/>
    <w:rsid w:val="00EA6F41"/>
    <w:rsid w:val="00EA7834"/>
    <w:rsid w:val="00EB27CE"/>
    <w:rsid w:val="00EB3E2C"/>
    <w:rsid w:val="00EB43C2"/>
    <w:rsid w:val="00EB44D1"/>
    <w:rsid w:val="00EB4664"/>
    <w:rsid w:val="00EB5176"/>
    <w:rsid w:val="00EB6A6E"/>
    <w:rsid w:val="00EB7775"/>
    <w:rsid w:val="00EB7EC6"/>
    <w:rsid w:val="00EC10F6"/>
    <w:rsid w:val="00EC3B3D"/>
    <w:rsid w:val="00EC698E"/>
    <w:rsid w:val="00ED1332"/>
    <w:rsid w:val="00ED3393"/>
    <w:rsid w:val="00ED3F98"/>
    <w:rsid w:val="00ED4309"/>
    <w:rsid w:val="00ED4C9C"/>
    <w:rsid w:val="00ED52E5"/>
    <w:rsid w:val="00ED6AB1"/>
    <w:rsid w:val="00EE039B"/>
    <w:rsid w:val="00EE1FAD"/>
    <w:rsid w:val="00EE37EA"/>
    <w:rsid w:val="00EF15CA"/>
    <w:rsid w:val="00EF2D4D"/>
    <w:rsid w:val="00EF4CFB"/>
    <w:rsid w:val="00EF55F6"/>
    <w:rsid w:val="00EF63DF"/>
    <w:rsid w:val="00EF76CB"/>
    <w:rsid w:val="00EF7EEC"/>
    <w:rsid w:val="00F017E9"/>
    <w:rsid w:val="00F02330"/>
    <w:rsid w:val="00F03079"/>
    <w:rsid w:val="00F03FB4"/>
    <w:rsid w:val="00F05230"/>
    <w:rsid w:val="00F07359"/>
    <w:rsid w:val="00F10045"/>
    <w:rsid w:val="00F114AF"/>
    <w:rsid w:val="00F11A6E"/>
    <w:rsid w:val="00F12E8A"/>
    <w:rsid w:val="00F13F63"/>
    <w:rsid w:val="00F1705C"/>
    <w:rsid w:val="00F210A8"/>
    <w:rsid w:val="00F21571"/>
    <w:rsid w:val="00F22039"/>
    <w:rsid w:val="00F237F8"/>
    <w:rsid w:val="00F23F2D"/>
    <w:rsid w:val="00F247E0"/>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32D"/>
    <w:rsid w:val="00F55497"/>
    <w:rsid w:val="00F55CE4"/>
    <w:rsid w:val="00F561C5"/>
    <w:rsid w:val="00F5739B"/>
    <w:rsid w:val="00F57735"/>
    <w:rsid w:val="00F60687"/>
    <w:rsid w:val="00F61623"/>
    <w:rsid w:val="00F61F5D"/>
    <w:rsid w:val="00F637C8"/>
    <w:rsid w:val="00F63D19"/>
    <w:rsid w:val="00F64737"/>
    <w:rsid w:val="00F70836"/>
    <w:rsid w:val="00F71B89"/>
    <w:rsid w:val="00F71F5F"/>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4AC0"/>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3B84"/>
    <w:rsid w:val="00FE532B"/>
    <w:rsid w:val="00FE6B20"/>
    <w:rsid w:val="00FE6D4F"/>
    <w:rsid w:val="00FE7156"/>
    <w:rsid w:val="00FE78AA"/>
    <w:rsid w:val="00FF0362"/>
    <w:rsid w:val="00FF0C47"/>
    <w:rsid w:val="00FF0D83"/>
    <w:rsid w:val="00FF1D59"/>
    <w:rsid w:val="00FF24B7"/>
    <w:rsid w:val="00FF4792"/>
    <w:rsid w:val="00FF4F4E"/>
    <w:rsid w:val="00FF512A"/>
    <w:rsid w:val="00FF5345"/>
    <w:rsid w:val="00FF626D"/>
    <w:rsid w:val="00FF6F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176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Normal Indent" w:uiPriority="99"/>
    <w:lsdException w:name="index heading" w:uiPriority="99"/>
    <w:lsdException w:name="caption" w:qFormat="1"/>
    <w:lsdException w:name="table of figures" w:uiPriority="99"/>
    <w:lsdException w:name="envelope address" w:uiPriority="99"/>
    <w:lsdException w:name="envelope return"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185"/>
    <w:pPr>
      <w:spacing w:before="60" w:after="120" w:line="312" w:lineRule="auto"/>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Estilo Epigrafe"/>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uiPriority w:val="39"/>
    <w:rsid w:val="00931842"/>
    <w:pPr>
      <w:spacing w:before="0" w:after="0"/>
      <w:jc w:val="left"/>
    </w:pPr>
    <w:rPr>
      <w:rFonts w:asciiTheme="minorHAnsi" w:hAnsiTheme="minorHAnsi"/>
      <w:szCs w:val="22"/>
    </w:rPr>
  </w:style>
  <w:style w:type="paragraph" w:styleId="TDC8">
    <w:name w:val="toc 8"/>
    <w:basedOn w:val="Normal"/>
    <w:next w:val="Normal"/>
    <w:autoRedefine/>
    <w:uiPriority w:val="39"/>
    <w:rsid w:val="00931842"/>
    <w:pPr>
      <w:spacing w:before="0" w:after="0"/>
      <w:jc w:val="left"/>
    </w:pPr>
    <w:rPr>
      <w:rFonts w:asciiTheme="minorHAnsi" w:hAnsiTheme="minorHAnsi"/>
      <w:szCs w:val="22"/>
    </w:rPr>
  </w:style>
  <w:style w:type="paragraph" w:styleId="TDC9">
    <w:name w:val="toc 9"/>
    <w:basedOn w:val="Normal"/>
    <w:next w:val="Normal"/>
    <w:autoRedefine/>
    <w:uiPriority w:val="39"/>
    <w:rsid w:val="00931842"/>
    <w:pPr>
      <w:spacing w:before="0" w:after="0"/>
      <w:jc w:val="left"/>
    </w:pPr>
    <w:rPr>
      <w:rFonts w:asciiTheme="minorHAnsi" w:hAnsiTheme="minorHAnsi"/>
      <w:szCs w:val="22"/>
    </w:rPr>
  </w:style>
  <w:style w:type="character" w:customStyle="1" w:styleId="Ttulo3Car">
    <w:name w:val="Título 3 Car"/>
    <w:basedOn w:val="Fuentedeprrafopredeter"/>
    <w:link w:val="Ttulo3"/>
    <w:locked/>
    <w:rsid w:val="00391171"/>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91171"/>
    <w:rPr>
      <w:rFonts w:ascii="Univers" w:hAnsi="Univers" w:cs="Arial"/>
      <w:b/>
      <w:bCs/>
      <w:color w:val="333333"/>
      <w:sz w:val="22"/>
      <w:lang w:val="es-ES_tradnl"/>
    </w:rPr>
  </w:style>
  <w:style w:type="character" w:customStyle="1" w:styleId="Ttulo5Car">
    <w:name w:val="Título 5 Car"/>
    <w:basedOn w:val="Fuentedeprrafopredeter"/>
    <w:link w:val="Ttulo5"/>
    <w:locked/>
    <w:rsid w:val="00391171"/>
    <w:rPr>
      <w:rFonts w:ascii="Univers" w:hAnsi="Univers"/>
      <w:b/>
      <w:bCs/>
      <w:i/>
      <w:iCs/>
      <w:sz w:val="22"/>
      <w:lang w:val="es-ES_tradnl"/>
    </w:rPr>
  </w:style>
  <w:style w:type="character" w:customStyle="1" w:styleId="Ttulo6Car">
    <w:name w:val="Título 6 Car"/>
    <w:basedOn w:val="Fuentedeprrafopredeter"/>
    <w:link w:val="Ttulo6"/>
    <w:locked/>
    <w:rsid w:val="00391171"/>
    <w:rPr>
      <w:b/>
      <w:bCs/>
      <w:color w:val="999999"/>
      <w:sz w:val="22"/>
      <w:szCs w:val="24"/>
    </w:rPr>
  </w:style>
  <w:style w:type="character" w:customStyle="1" w:styleId="Ttulo7Car">
    <w:name w:val="Título 7 Car"/>
    <w:basedOn w:val="Fuentedeprrafopredeter"/>
    <w:link w:val="Ttulo7"/>
    <w:locked/>
    <w:rsid w:val="00391171"/>
    <w:rPr>
      <w:b/>
      <w:i/>
      <w:color w:val="333333"/>
      <w:sz w:val="22"/>
      <w:szCs w:val="22"/>
      <w:lang w:val="es-ES_tradnl"/>
    </w:rPr>
  </w:style>
  <w:style w:type="character" w:customStyle="1" w:styleId="Ttulo8Car">
    <w:name w:val="Título 8 Car"/>
    <w:basedOn w:val="Fuentedeprrafopredeter"/>
    <w:link w:val="Ttulo8"/>
    <w:locked/>
    <w:rsid w:val="00391171"/>
    <w:rPr>
      <w:i/>
      <w:iCs/>
      <w:sz w:val="24"/>
      <w:szCs w:val="24"/>
    </w:rPr>
  </w:style>
  <w:style w:type="character" w:customStyle="1" w:styleId="Ttulo9Car">
    <w:name w:val="Título 9 Car"/>
    <w:basedOn w:val="Fuentedeprrafopredeter"/>
    <w:link w:val="Ttulo9"/>
    <w:locked/>
    <w:rsid w:val="00391171"/>
    <w:rPr>
      <w:rFonts w:ascii="Arial" w:hAnsi="Arial" w:cs="Arial"/>
      <w:sz w:val="22"/>
      <w:szCs w:val="22"/>
    </w:rPr>
  </w:style>
  <w:style w:type="paragraph" w:styleId="Mapadeldocumento">
    <w:name w:val="Document Map"/>
    <w:basedOn w:val="Normal"/>
    <w:link w:val="MapadeldocumentoCar"/>
    <w:rsid w:val="00391171"/>
    <w:pPr>
      <w:shd w:val="clear" w:color="auto" w:fill="000080"/>
      <w:spacing w:after="240"/>
      <w:ind w:firstLine="284"/>
    </w:pPr>
    <w:rPr>
      <w:rFonts w:ascii="Tahoma" w:hAnsi="Tahoma"/>
      <w:sz w:val="18"/>
      <w:szCs w:val="20"/>
    </w:rPr>
  </w:style>
  <w:style w:type="character" w:customStyle="1" w:styleId="MapadeldocumentoCar">
    <w:name w:val="Mapa del documento Car"/>
    <w:basedOn w:val="Fuentedeprrafopredeter"/>
    <w:link w:val="Mapadeldocumento"/>
    <w:rsid w:val="00391171"/>
    <w:rPr>
      <w:rFonts w:ascii="Tahoma" w:hAnsi="Tahoma"/>
      <w:sz w:val="18"/>
      <w:shd w:val="clear" w:color="auto" w:fill="000080"/>
    </w:rPr>
  </w:style>
  <w:style w:type="paragraph" w:customStyle="1" w:styleId="Textodenotaalpie">
    <w:name w:val="Texto de nota al pie"/>
    <w:basedOn w:val="Normal"/>
    <w:uiPriority w:val="99"/>
    <w:rsid w:val="00391171"/>
    <w:pPr>
      <w:widowControl w:val="0"/>
      <w:autoSpaceDE w:val="0"/>
      <w:autoSpaceDN w:val="0"/>
      <w:adjustRightInd w:val="0"/>
      <w:spacing w:after="240"/>
      <w:ind w:firstLine="284"/>
    </w:pPr>
    <w:rPr>
      <w:rFonts w:ascii="Univers" w:hAnsi="Univers"/>
      <w:sz w:val="18"/>
      <w:lang w:val="en-GB"/>
    </w:rPr>
  </w:style>
  <w:style w:type="paragraph" w:customStyle="1" w:styleId="Textodenotaalfinal">
    <w:name w:val="Texto de nota al final"/>
    <w:basedOn w:val="Normal"/>
    <w:uiPriority w:val="99"/>
    <w:rsid w:val="00391171"/>
    <w:pPr>
      <w:widowControl w:val="0"/>
      <w:autoSpaceDE w:val="0"/>
      <w:autoSpaceDN w:val="0"/>
      <w:adjustRightInd w:val="0"/>
      <w:spacing w:after="240"/>
      <w:ind w:firstLine="284"/>
    </w:pPr>
    <w:rPr>
      <w:rFonts w:ascii="Univers" w:hAnsi="Univers"/>
      <w:sz w:val="18"/>
      <w:lang w:val="en-GB"/>
    </w:rPr>
  </w:style>
  <w:style w:type="character" w:customStyle="1" w:styleId="MAT">
    <w:name w:val="MAT"/>
    <w:uiPriority w:val="99"/>
    <w:rsid w:val="00391171"/>
    <w:rPr>
      <w:sz w:val="20"/>
    </w:rPr>
  </w:style>
  <w:style w:type="paragraph" w:customStyle="1" w:styleId="TAB1">
    <w:name w:val="TAB1"/>
    <w:uiPriority w:val="99"/>
    <w:rsid w:val="00391171"/>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91171"/>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91171"/>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91171"/>
    <w:rPr>
      <w:b/>
      <w:i/>
      <w:sz w:val="20"/>
    </w:rPr>
  </w:style>
  <w:style w:type="character" w:customStyle="1" w:styleId="Bibliogr">
    <w:name w:val="Bibliogr."/>
    <w:uiPriority w:val="99"/>
    <w:rsid w:val="00391171"/>
  </w:style>
  <w:style w:type="character" w:customStyle="1" w:styleId="Documento5">
    <w:name w:val="Documento 5"/>
    <w:uiPriority w:val="99"/>
    <w:rsid w:val="00391171"/>
  </w:style>
  <w:style w:type="character" w:customStyle="1" w:styleId="Documento2">
    <w:name w:val="Documento 2"/>
    <w:uiPriority w:val="99"/>
    <w:rsid w:val="00391171"/>
    <w:rPr>
      <w:rFonts w:ascii="Univers" w:hAnsi="Univers"/>
      <w:sz w:val="20"/>
      <w:lang w:val="en-US"/>
    </w:rPr>
  </w:style>
  <w:style w:type="character" w:customStyle="1" w:styleId="Documento6">
    <w:name w:val="Documento 6"/>
    <w:uiPriority w:val="99"/>
    <w:rsid w:val="00391171"/>
  </w:style>
  <w:style w:type="character" w:customStyle="1" w:styleId="Documento7">
    <w:name w:val="Documento 7"/>
    <w:uiPriority w:val="99"/>
    <w:rsid w:val="00391171"/>
  </w:style>
  <w:style w:type="character" w:customStyle="1" w:styleId="Documento8">
    <w:name w:val="Documento 8"/>
    <w:uiPriority w:val="99"/>
    <w:rsid w:val="00391171"/>
  </w:style>
  <w:style w:type="character" w:customStyle="1" w:styleId="Documento3">
    <w:name w:val="Documento 3"/>
    <w:uiPriority w:val="99"/>
    <w:rsid w:val="00391171"/>
    <w:rPr>
      <w:rFonts w:ascii="Univers" w:hAnsi="Univers"/>
      <w:sz w:val="20"/>
      <w:lang w:val="en-US"/>
    </w:rPr>
  </w:style>
  <w:style w:type="character" w:customStyle="1" w:styleId="Prder1">
    <w:name w:val="Pár. der. 1"/>
    <w:uiPriority w:val="99"/>
    <w:rsid w:val="00391171"/>
  </w:style>
  <w:style w:type="character" w:customStyle="1" w:styleId="Prder2">
    <w:name w:val="Pár. der. 2"/>
    <w:uiPriority w:val="99"/>
    <w:rsid w:val="00391171"/>
  </w:style>
  <w:style w:type="character" w:customStyle="1" w:styleId="Prder3">
    <w:name w:val="Pár. der. 3"/>
    <w:uiPriority w:val="99"/>
    <w:rsid w:val="00391171"/>
  </w:style>
  <w:style w:type="character" w:customStyle="1" w:styleId="Prder4">
    <w:name w:val="Pár. der. 4"/>
    <w:uiPriority w:val="99"/>
    <w:rsid w:val="00391171"/>
  </w:style>
  <w:style w:type="paragraph" w:customStyle="1" w:styleId="Documento1">
    <w:name w:val="Documento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91171"/>
  </w:style>
  <w:style w:type="character" w:customStyle="1" w:styleId="Prder6">
    <w:name w:val="Pár. der. 6"/>
    <w:uiPriority w:val="99"/>
    <w:rsid w:val="00391171"/>
  </w:style>
  <w:style w:type="character" w:customStyle="1" w:styleId="Prder7">
    <w:name w:val="Pár. der. 7"/>
    <w:uiPriority w:val="99"/>
    <w:rsid w:val="00391171"/>
  </w:style>
  <w:style w:type="character" w:customStyle="1" w:styleId="Prder8">
    <w:name w:val="Pár. der. 8"/>
    <w:uiPriority w:val="99"/>
    <w:rsid w:val="00391171"/>
  </w:style>
  <w:style w:type="character" w:customStyle="1" w:styleId="Tcnico2">
    <w:name w:val="Técnico 2"/>
    <w:uiPriority w:val="99"/>
    <w:rsid w:val="00391171"/>
    <w:rPr>
      <w:rFonts w:ascii="Univers" w:hAnsi="Univers"/>
      <w:sz w:val="20"/>
      <w:lang w:val="en-US"/>
    </w:rPr>
  </w:style>
  <w:style w:type="character" w:customStyle="1" w:styleId="Tcnico3">
    <w:name w:val="Técnico 3"/>
    <w:uiPriority w:val="99"/>
    <w:rsid w:val="00391171"/>
    <w:rPr>
      <w:rFonts w:ascii="Univers" w:hAnsi="Univers"/>
      <w:sz w:val="20"/>
      <w:lang w:val="en-US"/>
    </w:rPr>
  </w:style>
  <w:style w:type="character" w:customStyle="1" w:styleId="Tcnico4">
    <w:name w:val="Técnico 4"/>
    <w:uiPriority w:val="99"/>
    <w:rsid w:val="00391171"/>
  </w:style>
  <w:style w:type="character" w:customStyle="1" w:styleId="Tcnico1">
    <w:name w:val="Técnico 1"/>
    <w:uiPriority w:val="99"/>
    <w:rsid w:val="00391171"/>
    <w:rPr>
      <w:rFonts w:ascii="Univers" w:hAnsi="Univers"/>
      <w:sz w:val="20"/>
      <w:lang w:val="en-US"/>
    </w:rPr>
  </w:style>
  <w:style w:type="character" w:customStyle="1" w:styleId="Inicdoc">
    <w:name w:val="Inic. doc."/>
    <w:uiPriority w:val="99"/>
    <w:rsid w:val="00391171"/>
  </w:style>
  <w:style w:type="character" w:customStyle="1" w:styleId="Tcnico5">
    <w:name w:val="Técnico 5"/>
    <w:uiPriority w:val="99"/>
    <w:rsid w:val="00391171"/>
  </w:style>
  <w:style w:type="character" w:customStyle="1" w:styleId="Tcnico6">
    <w:name w:val="Técnico 6"/>
    <w:uiPriority w:val="99"/>
    <w:rsid w:val="00391171"/>
  </w:style>
  <w:style w:type="character" w:customStyle="1" w:styleId="Tcnico7">
    <w:name w:val="Técnico 7"/>
    <w:uiPriority w:val="99"/>
    <w:rsid w:val="00391171"/>
  </w:style>
  <w:style w:type="character" w:customStyle="1" w:styleId="Tcnico8">
    <w:name w:val="Técnico 8"/>
    <w:uiPriority w:val="99"/>
    <w:rsid w:val="00391171"/>
  </w:style>
  <w:style w:type="character" w:customStyle="1" w:styleId="Inicestt">
    <w:name w:val="Inic. est. t"/>
    <w:uiPriority w:val="99"/>
    <w:rsid w:val="00391171"/>
    <w:rPr>
      <w:rFonts w:ascii="Univers" w:hAnsi="Univers"/>
      <w:sz w:val="20"/>
      <w:lang w:val="en-US"/>
    </w:rPr>
  </w:style>
  <w:style w:type="character" w:customStyle="1" w:styleId="1">
    <w:name w:val="1"/>
    <w:uiPriority w:val="99"/>
    <w:rsid w:val="00391171"/>
    <w:rPr>
      <w:rFonts w:ascii="Univers" w:hAnsi="Univers"/>
      <w:sz w:val="20"/>
      <w:lang w:val="en-US"/>
    </w:rPr>
  </w:style>
  <w:style w:type="paragraph" w:customStyle="1" w:styleId="INDICE1">
    <w:name w:val="INDICE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91171"/>
    <w:rPr>
      <w:rFonts w:ascii="Univers" w:hAnsi="Univers"/>
      <w:sz w:val="20"/>
      <w:lang w:val="en-US"/>
    </w:rPr>
  </w:style>
  <w:style w:type="paragraph" w:customStyle="1" w:styleId="INDICE3">
    <w:name w:val="INDICE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91171"/>
  </w:style>
  <w:style w:type="character" w:customStyle="1" w:styleId="FormatInh5">
    <w:name w:val="FormatInh 5"/>
    <w:uiPriority w:val="99"/>
    <w:rsid w:val="00391171"/>
  </w:style>
  <w:style w:type="character" w:customStyle="1" w:styleId="FormatInh6">
    <w:name w:val="FormatInh 6"/>
    <w:uiPriority w:val="99"/>
    <w:rsid w:val="00391171"/>
  </w:style>
  <w:style w:type="character" w:customStyle="1" w:styleId="FormatInh2">
    <w:name w:val="FormatInh 2"/>
    <w:uiPriority w:val="99"/>
    <w:rsid w:val="00391171"/>
    <w:rPr>
      <w:rFonts w:ascii="Univers" w:hAnsi="Univers"/>
      <w:sz w:val="20"/>
      <w:lang w:val="en-US"/>
    </w:rPr>
  </w:style>
  <w:style w:type="character" w:customStyle="1" w:styleId="FormatInh7">
    <w:name w:val="FormatInh 7"/>
    <w:uiPriority w:val="99"/>
    <w:rsid w:val="00391171"/>
  </w:style>
  <w:style w:type="character" w:customStyle="1" w:styleId="Bblgraphie">
    <w:name w:val="Bblgraphie"/>
    <w:uiPriority w:val="99"/>
    <w:rsid w:val="00391171"/>
  </w:style>
  <w:style w:type="character" w:customStyle="1" w:styleId="AbsNrRechts1">
    <w:name w:val="AbsNrRechts 1"/>
    <w:uiPriority w:val="99"/>
    <w:rsid w:val="00391171"/>
  </w:style>
  <w:style w:type="character" w:customStyle="1" w:styleId="AbsNrRechts2">
    <w:name w:val="AbsNrRechts 2"/>
    <w:uiPriority w:val="99"/>
    <w:rsid w:val="00391171"/>
  </w:style>
  <w:style w:type="character" w:customStyle="1" w:styleId="FormatInh3">
    <w:name w:val="FormatInh 3"/>
    <w:uiPriority w:val="99"/>
    <w:rsid w:val="00391171"/>
    <w:rPr>
      <w:rFonts w:ascii="Univers" w:hAnsi="Univers"/>
      <w:sz w:val="20"/>
      <w:lang w:val="en-US"/>
    </w:rPr>
  </w:style>
  <w:style w:type="character" w:customStyle="1" w:styleId="AbsNrRechts3">
    <w:name w:val="AbsNrRechts 3"/>
    <w:uiPriority w:val="99"/>
    <w:rsid w:val="00391171"/>
  </w:style>
  <w:style w:type="character" w:customStyle="1" w:styleId="AbsNrRechts4">
    <w:name w:val="AbsNrRechts 4"/>
    <w:uiPriority w:val="99"/>
    <w:rsid w:val="00391171"/>
  </w:style>
  <w:style w:type="character" w:customStyle="1" w:styleId="AbsNrRechts5">
    <w:name w:val="AbsNrRechts 5"/>
    <w:uiPriority w:val="99"/>
    <w:rsid w:val="00391171"/>
  </w:style>
  <w:style w:type="character" w:customStyle="1" w:styleId="AbsNrRechts6">
    <w:name w:val="AbsNrRechts 6"/>
    <w:uiPriority w:val="99"/>
    <w:rsid w:val="00391171"/>
  </w:style>
  <w:style w:type="character" w:customStyle="1" w:styleId="AbsNrRechts7">
    <w:name w:val="AbsNrRechts 7"/>
    <w:uiPriority w:val="99"/>
    <w:rsid w:val="00391171"/>
  </w:style>
  <w:style w:type="character" w:customStyle="1" w:styleId="AbsNrRechts8">
    <w:name w:val="AbsNrRechts 8"/>
    <w:uiPriority w:val="99"/>
    <w:rsid w:val="00391171"/>
  </w:style>
  <w:style w:type="paragraph" w:customStyle="1" w:styleId="FormatInh1">
    <w:name w:val="FormatInh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91171"/>
    <w:rPr>
      <w:b/>
      <w:i/>
      <w:sz w:val="20"/>
    </w:rPr>
  </w:style>
  <w:style w:type="character" w:customStyle="1" w:styleId="MarkInhalt">
    <w:name w:val="MarkInhalt"/>
    <w:uiPriority w:val="99"/>
    <w:rsid w:val="00391171"/>
  </w:style>
  <w:style w:type="character" w:customStyle="1" w:styleId="Vordruck">
    <w:name w:val="Vordruck"/>
    <w:uiPriority w:val="99"/>
    <w:rsid w:val="00391171"/>
    <w:rPr>
      <w:rFonts w:ascii="Univers" w:hAnsi="Univers"/>
      <w:sz w:val="20"/>
      <w:lang w:val="en-US"/>
    </w:rPr>
  </w:style>
  <w:style w:type="character" w:customStyle="1" w:styleId="especesq1">
    <w:name w:val="espec.esq 1"/>
    <w:uiPriority w:val="99"/>
    <w:rsid w:val="00391171"/>
    <w:rPr>
      <w:rFonts w:ascii="Univers" w:hAnsi="Univers"/>
      <w:sz w:val="20"/>
      <w:lang w:val="en-US"/>
    </w:rPr>
  </w:style>
  <w:style w:type="character" w:customStyle="1" w:styleId="especesq2">
    <w:name w:val="espec.esq 2"/>
    <w:uiPriority w:val="99"/>
    <w:rsid w:val="00391171"/>
    <w:rPr>
      <w:rFonts w:ascii="Univers" w:hAnsi="Univers"/>
      <w:sz w:val="20"/>
      <w:lang w:val="en-US"/>
    </w:rPr>
  </w:style>
  <w:style w:type="character" w:customStyle="1" w:styleId="especesq5">
    <w:name w:val="espec.esq 5"/>
    <w:uiPriority w:val="99"/>
    <w:rsid w:val="00391171"/>
  </w:style>
  <w:style w:type="character" w:customStyle="1" w:styleId="ESQFAC">
    <w:name w:val="ESQFAC"/>
    <w:uiPriority w:val="99"/>
    <w:rsid w:val="00391171"/>
    <w:rPr>
      <w:rFonts w:ascii="Univers" w:hAnsi="Univers"/>
      <w:sz w:val="20"/>
      <w:lang w:val="en-US"/>
    </w:rPr>
  </w:style>
  <w:style w:type="character" w:customStyle="1" w:styleId="TIPOS">
    <w:name w:val="TIPOS"/>
    <w:uiPriority w:val="99"/>
    <w:rsid w:val="00391171"/>
  </w:style>
  <w:style w:type="character" w:customStyle="1" w:styleId="FACTOR">
    <w:name w:val="FACTOR"/>
    <w:uiPriority w:val="99"/>
    <w:rsid w:val="00391171"/>
  </w:style>
  <w:style w:type="character" w:customStyle="1" w:styleId="EFA1">
    <w:name w:val="EFA 1"/>
    <w:uiPriority w:val="99"/>
    <w:rsid w:val="00391171"/>
    <w:rPr>
      <w:rFonts w:ascii="Univers" w:hAnsi="Univers"/>
      <w:sz w:val="20"/>
      <w:lang w:val="en-US"/>
    </w:rPr>
  </w:style>
  <w:style w:type="character" w:customStyle="1" w:styleId="EFA2">
    <w:name w:val="EFA 2"/>
    <w:uiPriority w:val="99"/>
    <w:rsid w:val="00391171"/>
    <w:rPr>
      <w:rFonts w:ascii="Univers" w:hAnsi="Univers"/>
      <w:sz w:val="20"/>
      <w:lang w:val="en-US"/>
    </w:rPr>
  </w:style>
  <w:style w:type="character" w:customStyle="1" w:styleId="EFA3">
    <w:name w:val="EFA 3"/>
    <w:uiPriority w:val="99"/>
    <w:rsid w:val="00391171"/>
    <w:rPr>
      <w:rFonts w:ascii="Univers" w:hAnsi="Univers"/>
      <w:sz w:val="20"/>
      <w:lang w:val="en-US"/>
    </w:rPr>
  </w:style>
  <w:style w:type="character" w:customStyle="1" w:styleId="EFA4">
    <w:name w:val="EFA 4"/>
    <w:uiPriority w:val="99"/>
    <w:rsid w:val="00391171"/>
    <w:rPr>
      <w:rFonts w:ascii="Univers" w:hAnsi="Univers"/>
      <w:sz w:val="20"/>
      <w:lang w:val="en-US"/>
    </w:rPr>
  </w:style>
  <w:style w:type="character" w:customStyle="1" w:styleId="Document8">
    <w:name w:val="Document 8"/>
    <w:uiPriority w:val="99"/>
    <w:rsid w:val="00391171"/>
  </w:style>
  <w:style w:type="character" w:customStyle="1" w:styleId="Document4">
    <w:name w:val="Document 4"/>
    <w:uiPriority w:val="99"/>
    <w:rsid w:val="00391171"/>
    <w:rPr>
      <w:b/>
      <w:i/>
      <w:sz w:val="20"/>
    </w:rPr>
  </w:style>
  <w:style w:type="character" w:customStyle="1" w:styleId="Document6">
    <w:name w:val="Document 6"/>
    <w:uiPriority w:val="99"/>
    <w:rsid w:val="00391171"/>
  </w:style>
  <w:style w:type="character" w:customStyle="1" w:styleId="Document5">
    <w:name w:val="Document 5"/>
    <w:uiPriority w:val="99"/>
    <w:rsid w:val="00391171"/>
  </w:style>
  <w:style w:type="character" w:customStyle="1" w:styleId="Document2">
    <w:name w:val="Document 2"/>
    <w:uiPriority w:val="99"/>
    <w:rsid w:val="00391171"/>
    <w:rPr>
      <w:rFonts w:ascii="Univers" w:hAnsi="Univers"/>
      <w:sz w:val="20"/>
      <w:lang w:val="en-US"/>
    </w:rPr>
  </w:style>
  <w:style w:type="character" w:customStyle="1" w:styleId="Document7">
    <w:name w:val="Document 7"/>
    <w:uiPriority w:val="99"/>
    <w:rsid w:val="00391171"/>
  </w:style>
  <w:style w:type="character" w:customStyle="1" w:styleId="Bibliogrphy">
    <w:name w:val="Bibliogrphy"/>
    <w:uiPriority w:val="99"/>
    <w:rsid w:val="00391171"/>
  </w:style>
  <w:style w:type="character" w:customStyle="1" w:styleId="RightPar1">
    <w:name w:val="Right Par 1"/>
    <w:uiPriority w:val="99"/>
    <w:rsid w:val="00391171"/>
  </w:style>
  <w:style w:type="character" w:customStyle="1" w:styleId="RightPar2">
    <w:name w:val="Right Par 2"/>
    <w:uiPriority w:val="99"/>
    <w:rsid w:val="00391171"/>
  </w:style>
  <w:style w:type="character" w:customStyle="1" w:styleId="Document3">
    <w:name w:val="Document 3"/>
    <w:uiPriority w:val="99"/>
    <w:rsid w:val="00391171"/>
    <w:rPr>
      <w:rFonts w:ascii="Univers" w:hAnsi="Univers"/>
      <w:sz w:val="20"/>
      <w:lang w:val="en-US"/>
    </w:rPr>
  </w:style>
  <w:style w:type="character" w:customStyle="1" w:styleId="RightPar3">
    <w:name w:val="Right Par 3"/>
    <w:uiPriority w:val="99"/>
    <w:rsid w:val="00391171"/>
  </w:style>
  <w:style w:type="character" w:customStyle="1" w:styleId="RightPar4">
    <w:name w:val="Right Par 4"/>
    <w:uiPriority w:val="99"/>
    <w:rsid w:val="00391171"/>
  </w:style>
  <w:style w:type="character" w:customStyle="1" w:styleId="RightPar5">
    <w:name w:val="Right Par 5"/>
    <w:uiPriority w:val="99"/>
    <w:rsid w:val="00391171"/>
  </w:style>
  <w:style w:type="character" w:customStyle="1" w:styleId="RightPar6">
    <w:name w:val="Right Par 6"/>
    <w:uiPriority w:val="99"/>
    <w:rsid w:val="00391171"/>
  </w:style>
  <w:style w:type="character" w:customStyle="1" w:styleId="RightPar7">
    <w:name w:val="Right Par 7"/>
    <w:uiPriority w:val="99"/>
    <w:rsid w:val="00391171"/>
  </w:style>
  <w:style w:type="character" w:customStyle="1" w:styleId="RightPar8">
    <w:name w:val="Right Par 8"/>
    <w:uiPriority w:val="99"/>
    <w:rsid w:val="00391171"/>
  </w:style>
  <w:style w:type="paragraph" w:customStyle="1" w:styleId="Document1">
    <w:name w:val="Document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91171"/>
  </w:style>
  <w:style w:type="character" w:customStyle="1" w:styleId="TechInit">
    <w:name w:val="Tech Init"/>
    <w:uiPriority w:val="99"/>
    <w:rsid w:val="00391171"/>
    <w:rPr>
      <w:rFonts w:ascii="Univers" w:hAnsi="Univers"/>
      <w:sz w:val="20"/>
      <w:lang w:val="en-US"/>
    </w:rPr>
  </w:style>
  <w:style w:type="character" w:customStyle="1" w:styleId="Technical5">
    <w:name w:val="Technical 5"/>
    <w:uiPriority w:val="99"/>
    <w:rsid w:val="00391171"/>
  </w:style>
  <w:style w:type="character" w:customStyle="1" w:styleId="Technical6">
    <w:name w:val="Technical 6"/>
    <w:uiPriority w:val="99"/>
    <w:rsid w:val="00391171"/>
  </w:style>
  <w:style w:type="character" w:customStyle="1" w:styleId="Technical2">
    <w:name w:val="Technical 2"/>
    <w:uiPriority w:val="99"/>
    <w:rsid w:val="00391171"/>
    <w:rPr>
      <w:rFonts w:ascii="Univers" w:hAnsi="Univers"/>
      <w:sz w:val="20"/>
      <w:lang w:val="en-US"/>
    </w:rPr>
  </w:style>
  <w:style w:type="character" w:customStyle="1" w:styleId="Technical3">
    <w:name w:val="Technical 3"/>
    <w:uiPriority w:val="99"/>
    <w:rsid w:val="00391171"/>
    <w:rPr>
      <w:rFonts w:ascii="Univers" w:hAnsi="Univers"/>
      <w:sz w:val="20"/>
      <w:lang w:val="en-US"/>
    </w:rPr>
  </w:style>
  <w:style w:type="character" w:customStyle="1" w:styleId="Technical4">
    <w:name w:val="Technical 4"/>
    <w:uiPriority w:val="99"/>
    <w:rsid w:val="00391171"/>
  </w:style>
  <w:style w:type="character" w:customStyle="1" w:styleId="Technical1">
    <w:name w:val="Technical 1"/>
    <w:uiPriority w:val="99"/>
    <w:rsid w:val="00391171"/>
    <w:rPr>
      <w:rFonts w:ascii="Univers" w:hAnsi="Univers"/>
      <w:sz w:val="20"/>
      <w:lang w:val="en-US"/>
    </w:rPr>
  </w:style>
  <w:style w:type="character" w:customStyle="1" w:styleId="Technical7">
    <w:name w:val="Technical 7"/>
    <w:uiPriority w:val="99"/>
    <w:rsid w:val="00391171"/>
  </w:style>
  <w:style w:type="character" w:customStyle="1" w:styleId="Technical8">
    <w:name w:val="Technical 8"/>
    <w:uiPriority w:val="99"/>
    <w:rsid w:val="00391171"/>
  </w:style>
  <w:style w:type="character" w:customStyle="1" w:styleId="especesq3">
    <w:name w:val="espec.esq 3"/>
    <w:uiPriority w:val="99"/>
    <w:rsid w:val="00391171"/>
    <w:rPr>
      <w:rFonts w:ascii="Univers" w:hAnsi="Univers"/>
      <w:sz w:val="20"/>
      <w:lang w:val="en-US"/>
    </w:rPr>
  </w:style>
  <w:style w:type="character" w:customStyle="1" w:styleId="especesq4">
    <w:name w:val="espec.esq 4"/>
    <w:uiPriority w:val="99"/>
    <w:rsid w:val="00391171"/>
    <w:rPr>
      <w:rFonts w:ascii="Univers" w:hAnsi="Univers"/>
      <w:sz w:val="20"/>
      <w:lang w:val="en-US"/>
    </w:rPr>
  </w:style>
  <w:style w:type="character" w:customStyle="1" w:styleId="15">
    <w:name w:val="1 5"/>
    <w:uiPriority w:val="99"/>
    <w:rsid w:val="00391171"/>
    <w:rPr>
      <w:rFonts w:ascii="Univers" w:hAnsi="Univers"/>
      <w:sz w:val="20"/>
      <w:lang w:val="en-US"/>
    </w:rPr>
  </w:style>
  <w:style w:type="character" w:customStyle="1" w:styleId="2">
    <w:name w:val="2"/>
    <w:uiPriority w:val="99"/>
    <w:rsid w:val="00391171"/>
    <w:rPr>
      <w:rFonts w:ascii="Univers" w:hAnsi="Univers"/>
      <w:sz w:val="20"/>
      <w:lang w:val="en-US"/>
    </w:rPr>
  </w:style>
  <w:style w:type="paragraph" w:customStyle="1" w:styleId="11">
    <w:name w:val="1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91171"/>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391171"/>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391171"/>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391171"/>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391171"/>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0">
    <w:name w:val="Tdc 7"/>
    <w:basedOn w:val="Normal"/>
    <w:uiPriority w:val="99"/>
    <w:rsid w:val="00391171"/>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0">
    <w:name w:val="Tdc 8"/>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0">
    <w:name w:val="Tdc 9"/>
    <w:basedOn w:val="Normal"/>
    <w:uiPriority w:val="99"/>
    <w:rsid w:val="00391171"/>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391171"/>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391171"/>
  </w:style>
  <w:style w:type="paragraph" w:styleId="Sangra3detindependiente">
    <w:name w:val="Body Text Indent 3"/>
    <w:basedOn w:val="Normal"/>
    <w:link w:val="Sangra3detindependienteCar"/>
    <w:uiPriority w:val="99"/>
    <w:rsid w:val="00391171"/>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391171"/>
    <w:rPr>
      <w:rFonts w:ascii="Verdana" w:hAnsi="Verdana"/>
      <w:spacing w:val="-2"/>
      <w:sz w:val="18"/>
      <w:lang w:val="en-US"/>
    </w:rPr>
  </w:style>
  <w:style w:type="paragraph" w:styleId="Cierre">
    <w:name w:val="Closing"/>
    <w:basedOn w:val="Normal"/>
    <w:link w:val="CierreCar"/>
    <w:uiPriority w:val="99"/>
    <w:rsid w:val="00391171"/>
    <w:pPr>
      <w:spacing w:after="240"/>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391171"/>
    <w:rPr>
      <w:rFonts w:ascii="Verdana" w:hAnsi="Verdana"/>
      <w:sz w:val="18"/>
      <w:lang w:val="en-GB"/>
    </w:rPr>
  </w:style>
  <w:style w:type="paragraph" w:styleId="Continuarlista">
    <w:name w:val="List Continue"/>
    <w:basedOn w:val="Normal"/>
    <w:rsid w:val="00391171"/>
    <w:pPr>
      <w:spacing w:after="240"/>
      <w:ind w:left="283" w:firstLine="284"/>
    </w:pPr>
    <w:rPr>
      <w:rFonts w:ascii="Verdana" w:hAnsi="Verdana"/>
      <w:sz w:val="18"/>
      <w:szCs w:val="20"/>
      <w:lang w:val="en-GB"/>
    </w:rPr>
  </w:style>
  <w:style w:type="paragraph" w:styleId="Continuarlista2">
    <w:name w:val="List Continue 2"/>
    <w:basedOn w:val="Normal"/>
    <w:uiPriority w:val="99"/>
    <w:rsid w:val="00391171"/>
    <w:pPr>
      <w:spacing w:after="240"/>
      <w:ind w:left="566" w:firstLine="284"/>
    </w:pPr>
    <w:rPr>
      <w:rFonts w:ascii="Verdana" w:hAnsi="Verdana"/>
      <w:sz w:val="18"/>
      <w:szCs w:val="20"/>
      <w:lang w:val="en-GB"/>
    </w:rPr>
  </w:style>
  <w:style w:type="paragraph" w:styleId="Continuarlista3">
    <w:name w:val="List Continue 3"/>
    <w:basedOn w:val="Normal"/>
    <w:uiPriority w:val="99"/>
    <w:rsid w:val="00391171"/>
    <w:pPr>
      <w:spacing w:after="240"/>
      <w:ind w:left="849" w:firstLine="284"/>
    </w:pPr>
    <w:rPr>
      <w:rFonts w:ascii="Verdana" w:hAnsi="Verdana"/>
      <w:sz w:val="18"/>
      <w:szCs w:val="20"/>
      <w:lang w:val="en-GB"/>
    </w:rPr>
  </w:style>
  <w:style w:type="paragraph" w:styleId="Continuarlista4">
    <w:name w:val="List Continue 4"/>
    <w:basedOn w:val="Normal"/>
    <w:uiPriority w:val="99"/>
    <w:rsid w:val="00391171"/>
    <w:pPr>
      <w:spacing w:after="240"/>
      <w:ind w:left="1132" w:firstLine="284"/>
    </w:pPr>
    <w:rPr>
      <w:rFonts w:ascii="Verdana" w:hAnsi="Verdana"/>
      <w:sz w:val="18"/>
      <w:szCs w:val="20"/>
      <w:lang w:val="en-GB"/>
    </w:rPr>
  </w:style>
  <w:style w:type="paragraph" w:styleId="Continuarlista5">
    <w:name w:val="List Continue 5"/>
    <w:basedOn w:val="Normal"/>
    <w:uiPriority w:val="99"/>
    <w:rsid w:val="00391171"/>
    <w:pPr>
      <w:spacing w:after="240"/>
      <w:ind w:left="1415" w:firstLine="284"/>
    </w:pPr>
    <w:rPr>
      <w:rFonts w:ascii="Verdana" w:hAnsi="Verdana"/>
      <w:sz w:val="18"/>
      <w:szCs w:val="20"/>
      <w:lang w:val="en-GB"/>
    </w:rPr>
  </w:style>
  <w:style w:type="paragraph" w:styleId="DireccinHTML">
    <w:name w:val="HTML Address"/>
    <w:basedOn w:val="Normal"/>
    <w:link w:val="DireccinHTMLCar"/>
    <w:uiPriority w:val="99"/>
    <w:rsid w:val="00391171"/>
    <w:pPr>
      <w:spacing w:after="240"/>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391171"/>
    <w:rPr>
      <w:rFonts w:ascii="Verdana" w:hAnsi="Verdana"/>
      <w:i/>
      <w:iCs/>
      <w:sz w:val="18"/>
      <w:lang w:val="en-GB"/>
    </w:rPr>
  </w:style>
  <w:style w:type="paragraph" w:styleId="Direccinsobre">
    <w:name w:val="envelope address"/>
    <w:basedOn w:val="Normal"/>
    <w:uiPriority w:val="99"/>
    <w:rsid w:val="00391171"/>
    <w:pPr>
      <w:framePr w:w="7920" w:h="1980" w:hRule="exact" w:hSpace="141" w:wrap="auto" w:hAnchor="page" w:xAlign="center" w:yAlign="bottom"/>
      <w:spacing w:after="240"/>
      <w:ind w:left="2880" w:firstLine="284"/>
    </w:pPr>
    <w:rPr>
      <w:rFonts w:ascii="Verdana" w:hAnsi="Verdana" w:cs="Arial"/>
      <w:sz w:val="24"/>
      <w:lang w:val="en-GB"/>
    </w:rPr>
  </w:style>
  <w:style w:type="paragraph" w:styleId="Encabezadodelista">
    <w:name w:val="toa heading"/>
    <w:basedOn w:val="Normal"/>
    <w:next w:val="Normal"/>
    <w:uiPriority w:val="99"/>
    <w:rsid w:val="00391171"/>
    <w:pPr>
      <w:spacing w:after="240"/>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391171"/>
    <w:pPr>
      <w:pBdr>
        <w:top w:val="single" w:sz="6" w:space="1" w:color="auto"/>
        <w:left w:val="single" w:sz="6" w:space="1" w:color="auto"/>
        <w:bottom w:val="single" w:sz="6" w:space="1" w:color="auto"/>
        <w:right w:val="single" w:sz="6" w:space="1" w:color="auto"/>
      </w:pBdr>
      <w:shd w:val="pct20" w:color="auto" w:fill="auto"/>
      <w:spacing w:after="240"/>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91171"/>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91171"/>
    <w:pPr>
      <w:spacing w:after="240"/>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391171"/>
    <w:rPr>
      <w:rFonts w:ascii="Verdana" w:hAnsi="Verdana"/>
      <w:sz w:val="18"/>
      <w:lang w:val="en-GB"/>
    </w:rPr>
  </w:style>
  <w:style w:type="paragraph" w:styleId="Fecha">
    <w:name w:val="Date"/>
    <w:basedOn w:val="Normal"/>
    <w:next w:val="Normal"/>
    <w:link w:val="FechaCar"/>
    <w:uiPriority w:val="99"/>
    <w:rsid w:val="00391171"/>
    <w:pPr>
      <w:spacing w:after="240"/>
      <w:ind w:firstLine="284"/>
    </w:pPr>
    <w:rPr>
      <w:rFonts w:ascii="Verdana" w:hAnsi="Verdana"/>
      <w:sz w:val="18"/>
      <w:szCs w:val="20"/>
      <w:lang w:val="en-GB"/>
    </w:rPr>
  </w:style>
  <w:style w:type="character" w:customStyle="1" w:styleId="FechaCar">
    <w:name w:val="Fecha Car"/>
    <w:basedOn w:val="Fuentedeprrafopredeter"/>
    <w:link w:val="Fecha"/>
    <w:uiPriority w:val="99"/>
    <w:rsid w:val="00391171"/>
    <w:rPr>
      <w:rFonts w:ascii="Verdana" w:hAnsi="Verdana"/>
      <w:sz w:val="18"/>
      <w:lang w:val="en-GB"/>
    </w:rPr>
  </w:style>
  <w:style w:type="paragraph" w:styleId="Firma">
    <w:name w:val="Signature"/>
    <w:basedOn w:val="Normal"/>
    <w:link w:val="FirmaCar"/>
    <w:uiPriority w:val="99"/>
    <w:rsid w:val="00391171"/>
    <w:pPr>
      <w:spacing w:after="240"/>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391171"/>
    <w:rPr>
      <w:rFonts w:ascii="Verdana" w:hAnsi="Verdana"/>
      <w:sz w:val="18"/>
      <w:lang w:val="en-GB"/>
    </w:rPr>
  </w:style>
  <w:style w:type="paragraph" w:styleId="Firmadecorreoelectrnico">
    <w:name w:val="E-mail Signature"/>
    <w:basedOn w:val="Normal"/>
    <w:link w:val="FirmadecorreoelectrnicoCar"/>
    <w:uiPriority w:val="99"/>
    <w:rsid w:val="00391171"/>
    <w:pPr>
      <w:spacing w:after="240"/>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391171"/>
    <w:rPr>
      <w:rFonts w:ascii="Verdana" w:hAnsi="Verdana"/>
      <w:sz w:val="18"/>
      <w:lang w:val="en-GB"/>
    </w:rPr>
  </w:style>
  <w:style w:type="paragraph" w:styleId="HTMLconformatoprevio">
    <w:name w:val="HTML Preformatted"/>
    <w:basedOn w:val="Normal"/>
    <w:link w:val="HTMLconformatoprevioCar"/>
    <w:uiPriority w:val="99"/>
    <w:rsid w:val="00391171"/>
    <w:pPr>
      <w:spacing w:after="240"/>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391171"/>
    <w:rPr>
      <w:rFonts w:ascii="Courier New" w:hAnsi="Courier New"/>
      <w:sz w:val="18"/>
      <w:lang w:val="en-GB"/>
    </w:rPr>
  </w:style>
  <w:style w:type="paragraph" w:styleId="ndice3">
    <w:name w:val="index 3"/>
    <w:basedOn w:val="Normal"/>
    <w:next w:val="Normal"/>
    <w:autoRedefine/>
    <w:uiPriority w:val="99"/>
    <w:rsid w:val="00391171"/>
    <w:pPr>
      <w:spacing w:after="240"/>
      <w:ind w:left="600" w:hanging="200"/>
    </w:pPr>
    <w:rPr>
      <w:rFonts w:ascii="Verdana" w:hAnsi="Verdana"/>
      <w:sz w:val="18"/>
      <w:szCs w:val="20"/>
      <w:lang w:val="en-GB"/>
    </w:rPr>
  </w:style>
  <w:style w:type="paragraph" w:styleId="ndice4">
    <w:name w:val="index 4"/>
    <w:basedOn w:val="Normal"/>
    <w:next w:val="Normal"/>
    <w:autoRedefine/>
    <w:uiPriority w:val="99"/>
    <w:rsid w:val="00391171"/>
    <w:pPr>
      <w:spacing w:after="240"/>
      <w:ind w:left="800" w:hanging="200"/>
    </w:pPr>
    <w:rPr>
      <w:rFonts w:ascii="Verdana" w:hAnsi="Verdana"/>
      <w:sz w:val="18"/>
      <w:szCs w:val="20"/>
      <w:lang w:val="en-GB"/>
    </w:rPr>
  </w:style>
  <w:style w:type="paragraph" w:styleId="ndice5">
    <w:name w:val="index 5"/>
    <w:basedOn w:val="Normal"/>
    <w:next w:val="Normal"/>
    <w:autoRedefine/>
    <w:uiPriority w:val="99"/>
    <w:rsid w:val="00391171"/>
    <w:pPr>
      <w:spacing w:after="240"/>
      <w:ind w:left="1000" w:hanging="200"/>
    </w:pPr>
    <w:rPr>
      <w:rFonts w:ascii="Verdana" w:hAnsi="Verdana"/>
      <w:sz w:val="18"/>
      <w:szCs w:val="20"/>
      <w:lang w:val="en-GB"/>
    </w:rPr>
  </w:style>
  <w:style w:type="paragraph" w:styleId="ndice6">
    <w:name w:val="index 6"/>
    <w:basedOn w:val="Normal"/>
    <w:next w:val="Normal"/>
    <w:autoRedefine/>
    <w:uiPriority w:val="99"/>
    <w:rsid w:val="00391171"/>
    <w:pPr>
      <w:spacing w:after="240"/>
      <w:ind w:left="1200" w:hanging="200"/>
    </w:pPr>
    <w:rPr>
      <w:rFonts w:ascii="Verdana" w:hAnsi="Verdana"/>
      <w:sz w:val="18"/>
      <w:szCs w:val="20"/>
      <w:lang w:val="en-GB"/>
    </w:rPr>
  </w:style>
  <w:style w:type="paragraph" w:styleId="ndice7">
    <w:name w:val="index 7"/>
    <w:basedOn w:val="Normal"/>
    <w:next w:val="Normal"/>
    <w:autoRedefine/>
    <w:uiPriority w:val="99"/>
    <w:rsid w:val="00391171"/>
    <w:pPr>
      <w:spacing w:after="240"/>
      <w:ind w:left="1400" w:hanging="200"/>
    </w:pPr>
    <w:rPr>
      <w:rFonts w:ascii="Verdana" w:hAnsi="Verdana"/>
      <w:sz w:val="18"/>
      <w:szCs w:val="20"/>
      <w:lang w:val="en-GB"/>
    </w:rPr>
  </w:style>
  <w:style w:type="paragraph" w:styleId="ndice8">
    <w:name w:val="index 8"/>
    <w:basedOn w:val="Normal"/>
    <w:next w:val="Normal"/>
    <w:autoRedefine/>
    <w:uiPriority w:val="99"/>
    <w:rsid w:val="00391171"/>
    <w:pPr>
      <w:spacing w:after="240"/>
      <w:ind w:left="1600" w:hanging="200"/>
    </w:pPr>
    <w:rPr>
      <w:rFonts w:ascii="Verdana" w:hAnsi="Verdana"/>
      <w:sz w:val="18"/>
      <w:szCs w:val="20"/>
      <w:lang w:val="en-GB"/>
    </w:rPr>
  </w:style>
  <w:style w:type="paragraph" w:styleId="ndice9">
    <w:name w:val="index 9"/>
    <w:basedOn w:val="Normal"/>
    <w:next w:val="Normal"/>
    <w:autoRedefine/>
    <w:uiPriority w:val="99"/>
    <w:rsid w:val="00391171"/>
    <w:pPr>
      <w:spacing w:after="240"/>
      <w:ind w:left="1800" w:hanging="200"/>
    </w:pPr>
    <w:rPr>
      <w:rFonts w:ascii="Verdana" w:hAnsi="Verdana"/>
      <w:sz w:val="18"/>
      <w:szCs w:val="20"/>
      <w:lang w:val="en-GB"/>
    </w:rPr>
  </w:style>
  <w:style w:type="paragraph" w:styleId="Lista">
    <w:name w:val="List"/>
    <w:basedOn w:val="Normal"/>
    <w:rsid w:val="00391171"/>
    <w:pPr>
      <w:spacing w:after="240"/>
      <w:ind w:left="283" w:hanging="283"/>
    </w:pPr>
    <w:rPr>
      <w:rFonts w:ascii="Verdana" w:hAnsi="Verdana"/>
      <w:sz w:val="18"/>
      <w:szCs w:val="20"/>
      <w:lang w:val="en-GB"/>
    </w:rPr>
  </w:style>
  <w:style w:type="paragraph" w:styleId="Lista2">
    <w:name w:val="List 2"/>
    <w:basedOn w:val="Normal"/>
    <w:uiPriority w:val="99"/>
    <w:rsid w:val="00391171"/>
    <w:pPr>
      <w:spacing w:after="240"/>
      <w:ind w:left="566" w:hanging="283"/>
    </w:pPr>
    <w:rPr>
      <w:rFonts w:ascii="Verdana" w:hAnsi="Verdana"/>
      <w:sz w:val="18"/>
      <w:szCs w:val="20"/>
      <w:lang w:val="en-GB"/>
    </w:rPr>
  </w:style>
  <w:style w:type="paragraph" w:styleId="Lista3">
    <w:name w:val="List 3"/>
    <w:basedOn w:val="Normal"/>
    <w:uiPriority w:val="99"/>
    <w:rsid w:val="00391171"/>
    <w:pPr>
      <w:spacing w:after="240"/>
      <w:ind w:left="849" w:hanging="283"/>
    </w:pPr>
    <w:rPr>
      <w:rFonts w:ascii="Verdana" w:hAnsi="Verdana"/>
      <w:sz w:val="18"/>
      <w:szCs w:val="20"/>
      <w:lang w:val="en-GB"/>
    </w:rPr>
  </w:style>
  <w:style w:type="paragraph" w:styleId="Lista4">
    <w:name w:val="List 4"/>
    <w:basedOn w:val="Normal"/>
    <w:uiPriority w:val="99"/>
    <w:rsid w:val="00391171"/>
    <w:pPr>
      <w:spacing w:after="240"/>
      <w:ind w:left="1132" w:hanging="283"/>
    </w:pPr>
    <w:rPr>
      <w:rFonts w:ascii="Verdana" w:hAnsi="Verdana"/>
      <w:sz w:val="18"/>
      <w:szCs w:val="20"/>
      <w:lang w:val="en-GB"/>
    </w:rPr>
  </w:style>
  <w:style w:type="paragraph" w:styleId="Lista5">
    <w:name w:val="List 5"/>
    <w:basedOn w:val="Normal"/>
    <w:uiPriority w:val="99"/>
    <w:rsid w:val="00391171"/>
    <w:pPr>
      <w:spacing w:after="240"/>
      <w:ind w:left="1415" w:hanging="283"/>
    </w:pPr>
    <w:rPr>
      <w:rFonts w:ascii="Verdana" w:hAnsi="Verdana"/>
      <w:sz w:val="18"/>
      <w:szCs w:val="20"/>
      <w:lang w:val="en-GB"/>
    </w:rPr>
  </w:style>
  <w:style w:type="paragraph" w:styleId="Listaconnmeros">
    <w:name w:val="List Number"/>
    <w:basedOn w:val="Normal"/>
    <w:uiPriority w:val="99"/>
    <w:rsid w:val="00391171"/>
    <w:pPr>
      <w:numPr>
        <w:numId w:val="9"/>
      </w:numPr>
      <w:spacing w:after="240"/>
    </w:pPr>
    <w:rPr>
      <w:rFonts w:ascii="Verdana" w:hAnsi="Verdana"/>
      <w:sz w:val="18"/>
      <w:szCs w:val="20"/>
      <w:lang w:val="en-GB"/>
    </w:rPr>
  </w:style>
  <w:style w:type="paragraph" w:styleId="Listaconnmeros2">
    <w:name w:val="List Number 2"/>
    <w:basedOn w:val="Normal"/>
    <w:uiPriority w:val="99"/>
    <w:rsid w:val="00391171"/>
    <w:pPr>
      <w:numPr>
        <w:numId w:val="10"/>
      </w:numPr>
      <w:spacing w:after="240"/>
    </w:pPr>
    <w:rPr>
      <w:rFonts w:ascii="Verdana" w:hAnsi="Verdana"/>
      <w:sz w:val="18"/>
      <w:szCs w:val="20"/>
      <w:lang w:val="en-GB"/>
    </w:rPr>
  </w:style>
  <w:style w:type="paragraph" w:styleId="Listaconnmeros3">
    <w:name w:val="List Number 3"/>
    <w:basedOn w:val="Normal"/>
    <w:uiPriority w:val="99"/>
    <w:rsid w:val="00391171"/>
    <w:pPr>
      <w:numPr>
        <w:numId w:val="11"/>
      </w:numPr>
      <w:spacing w:after="240"/>
    </w:pPr>
    <w:rPr>
      <w:rFonts w:ascii="Verdana" w:hAnsi="Verdana"/>
      <w:sz w:val="18"/>
      <w:szCs w:val="20"/>
      <w:lang w:val="en-GB"/>
    </w:rPr>
  </w:style>
  <w:style w:type="paragraph" w:styleId="Listaconnmeros4">
    <w:name w:val="List Number 4"/>
    <w:basedOn w:val="Normal"/>
    <w:uiPriority w:val="99"/>
    <w:rsid w:val="00391171"/>
    <w:pPr>
      <w:numPr>
        <w:numId w:val="12"/>
      </w:numPr>
      <w:spacing w:after="240"/>
    </w:pPr>
    <w:rPr>
      <w:rFonts w:ascii="Verdana" w:hAnsi="Verdana"/>
      <w:sz w:val="18"/>
      <w:szCs w:val="20"/>
      <w:lang w:val="en-GB"/>
    </w:rPr>
  </w:style>
  <w:style w:type="paragraph" w:styleId="Listaconnmeros5">
    <w:name w:val="List Number 5"/>
    <w:basedOn w:val="Normal"/>
    <w:uiPriority w:val="99"/>
    <w:rsid w:val="00391171"/>
    <w:pPr>
      <w:numPr>
        <w:numId w:val="13"/>
      </w:numPr>
      <w:spacing w:after="240"/>
    </w:pPr>
    <w:rPr>
      <w:rFonts w:ascii="Verdana" w:hAnsi="Verdana"/>
      <w:sz w:val="18"/>
      <w:szCs w:val="20"/>
      <w:lang w:val="en-GB"/>
    </w:rPr>
  </w:style>
  <w:style w:type="paragraph" w:styleId="Listaconvietas">
    <w:name w:val="List Bullet"/>
    <w:basedOn w:val="Normal"/>
    <w:autoRedefine/>
    <w:uiPriority w:val="99"/>
    <w:rsid w:val="00391171"/>
    <w:pPr>
      <w:numPr>
        <w:numId w:val="14"/>
      </w:numPr>
      <w:spacing w:after="240"/>
    </w:pPr>
    <w:rPr>
      <w:rFonts w:ascii="Verdana" w:hAnsi="Verdana"/>
      <w:sz w:val="18"/>
      <w:szCs w:val="20"/>
      <w:lang w:val="en-GB"/>
    </w:rPr>
  </w:style>
  <w:style w:type="paragraph" w:styleId="Listaconvietas2">
    <w:name w:val="List Bullet 2"/>
    <w:basedOn w:val="Normal"/>
    <w:autoRedefine/>
    <w:uiPriority w:val="99"/>
    <w:rsid w:val="00391171"/>
    <w:pPr>
      <w:numPr>
        <w:numId w:val="16"/>
      </w:numPr>
      <w:tabs>
        <w:tab w:val="clear" w:pos="926"/>
        <w:tab w:val="num" w:pos="643"/>
      </w:tabs>
      <w:spacing w:after="240"/>
      <w:ind w:left="643"/>
    </w:pPr>
    <w:rPr>
      <w:rFonts w:ascii="Verdana" w:hAnsi="Verdana"/>
      <w:sz w:val="18"/>
      <w:szCs w:val="20"/>
      <w:lang w:val="en-GB"/>
    </w:rPr>
  </w:style>
  <w:style w:type="paragraph" w:styleId="Listaconvietas3">
    <w:name w:val="List Bullet 3"/>
    <w:basedOn w:val="Normal"/>
    <w:autoRedefine/>
    <w:uiPriority w:val="99"/>
    <w:rsid w:val="00391171"/>
    <w:pPr>
      <w:numPr>
        <w:numId w:val="17"/>
      </w:numPr>
      <w:tabs>
        <w:tab w:val="clear" w:pos="1209"/>
        <w:tab w:val="num" w:pos="926"/>
      </w:tabs>
      <w:spacing w:after="240"/>
      <w:ind w:left="926"/>
    </w:pPr>
    <w:rPr>
      <w:rFonts w:ascii="Verdana" w:hAnsi="Verdana"/>
      <w:sz w:val="18"/>
      <w:szCs w:val="20"/>
      <w:lang w:val="en-GB"/>
    </w:rPr>
  </w:style>
  <w:style w:type="paragraph" w:styleId="Listaconvietas4">
    <w:name w:val="List Bullet 4"/>
    <w:basedOn w:val="Normal"/>
    <w:autoRedefine/>
    <w:uiPriority w:val="99"/>
    <w:rsid w:val="00391171"/>
    <w:pPr>
      <w:spacing w:after="240"/>
      <w:ind w:left="1418" w:firstLine="284"/>
    </w:pPr>
    <w:rPr>
      <w:rFonts w:ascii="Verdana" w:hAnsi="Verdana"/>
      <w:sz w:val="18"/>
      <w:szCs w:val="20"/>
      <w:lang w:val="en-GB"/>
    </w:rPr>
  </w:style>
  <w:style w:type="paragraph" w:styleId="Listaconvietas5">
    <w:name w:val="List Bullet 5"/>
    <w:basedOn w:val="Normal"/>
    <w:autoRedefine/>
    <w:uiPriority w:val="99"/>
    <w:rsid w:val="00391171"/>
    <w:pPr>
      <w:numPr>
        <w:numId w:val="15"/>
      </w:numPr>
      <w:tabs>
        <w:tab w:val="clear" w:pos="643"/>
        <w:tab w:val="num" w:pos="1492"/>
      </w:tabs>
      <w:spacing w:after="240"/>
      <w:ind w:left="1492"/>
    </w:pPr>
    <w:rPr>
      <w:rFonts w:ascii="Verdana" w:hAnsi="Verdana"/>
      <w:sz w:val="18"/>
      <w:szCs w:val="20"/>
      <w:lang w:val="en-GB"/>
    </w:rPr>
  </w:style>
  <w:style w:type="paragraph" w:styleId="Remitedesobre">
    <w:name w:val="envelope return"/>
    <w:basedOn w:val="Normal"/>
    <w:uiPriority w:val="99"/>
    <w:rsid w:val="00391171"/>
    <w:pPr>
      <w:spacing w:after="240"/>
      <w:ind w:firstLine="284"/>
    </w:pPr>
    <w:rPr>
      <w:rFonts w:ascii="Verdana" w:hAnsi="Verdana" w:cs="Arial"/>
      <w:sz w:val="18"/>
      <w:szCs w:val="20"/>
      <w:lang w:val="en-GB"/>
    </w:rPr>
  </w:style>
  <w:style w:type="paragraph" w:styleId="Saludo">
    <w:name w:val="Salutation"/>
    <w:basedOn w:val="Normal"/>
    <w:next w:val="Normal"/>
    <w:link w:val="SaludoCar"/>
    <w:uiPriority w:val="99"/>
    <w:rsid w:val="00391171"/>
    <w:pPr>
      <w:spacing w:after="240"/>
      <w:ind w:firstLine="284"/>
    </w:pPr>
    <w:rPr>
      <w:rFonts w:ascii="Verdana" w:hAnsi="Verdana"/>
      <w:sz w:val="18"/>
      <w:szCs w:val="20"/>
      <w:lang w:val="en-GB"/>
    </w:rPr>
  </w:style>
  <w:style w:type="character" w:customStyle="1" w:styleId="SaludoCar">
    <w:name w:val="Saludo Car"/>
    <w:basedOn w:val="Fuentedeprrafopredeter"/>
    <w:link w:val="Saludo"/>
    <w:uiPriority w:val="99"/>
    <w:rsid w:val="00391171"/>
    <w:rPr>
      <w:rFonts w:ascii="Verdana" w:hAnsi="Verdana"/>
      <w:sz w:val="18"/>
      <w:lang w:val="en-GB"/>
    </w:rPr>
  </w:style>
  <w:style w:type="paragraph" w:styleId="Sangranormal">
    <w:name w:val="Normal Indent"/>
    <w:basedOn w:val="Normal"/>
    <w:uiPriority w:val="99"/>
    <w:rsid w:val="00391171"/>
    <w:pPr>
      <w:spacing w:after="240"/>
      <w:ind w:left="708" w:firstLine="284"/>
    </w:pPr>
    <w:rPr>
      <w:rFonts w:ascii="Verdana" w:hAnsi="Verdana"/>
      <w:sz w:val="18"/>
      <w:szCs w:val="20"/>
      <w:lang w:val="en-GB"/>
    </w:rPr>
  </w:style>
  <w:style w:type="paragraph" w:styleId="Subttulo">
    <w:name w:val="Subtitle"/>
    <w:basedOn w:val="Normal"/>
    <w:link w:val="SubttuloCar"/>
    <w:qFormat/>
    <w:rsid w:val="00391171"/>
    <w:pPr>
      <w:spacing w:after="240"/>
      <w:ind w:firstLine="284"/>
      <w:jc w:val="center"/>
      <w:outlineLvl w:val="1"/>
    </w:pPr>
    <w:rPr>
      <w:rFonts w:ascii="Cambria" w:hAnsi="Cambria"/>
      <w:sz w:val="24"/>
      <w:lang w:val="en-GB"/>
    </w:rPr>
  </w:style>
  <w:style w:type="character" w:customStyle="1" w:styleId="SubttuloCar">
    <w:name w:val="Subtítulo Car"/>
    <w:basedOn w:val="Fuentedeprrafopredeter"/>
    <w:link w:val="Subttulo"/>
    <w:rsid w:val="00391171"/>
    <w:rPr>
      <w:rFonts w:ascii="Cambria" w:hAnsi="Cambria"/>
      <w:sz w:val="24"/>
      <w:szCs w:val="24"/>
      <w:lang w:val="en-GB"/>
    </w:rPr>
  </w:style>
  <w:style w:type="paragraph" w:styleId="Textocomentario">
    <w:name w:val="annotation text"/>
    <w:basedOn w:val="Normal"/>
    <w:link w:val="TextocomentarioCar"/>
    <w:rsid w:val="00391171"/>
    <w:pPr>
      <w:spacing w:after="240"/>
      <w:ind w:firstLine="284"/>
    </w:pPr>
    <w:rPr>
      <w:rFonts w:ascii="Verdana" w:hAnsi="Verdana"/>
      <w:sz w:val="18"/>
      <w:szCs w:val="20"/>
    </w:rPr>
  </w:style>
  <w:style w:type="character" w:customStyle="1" w:styleId="TextocomentarioCar">
    <w:name w:val="Texto comentario Car"/>
    <w:basedOn w:val="Fuentedeprrafopredeter"/>
    <w:link w:val="Textocomentario"/>
    <w:rsid w:val="00391171"/>
    <w:rPr>
      <w:rFonts w:ascii="Verdana" w:hAnsi="Verdana"/>
      <w:sz w:val="18"/>
    </w:rPr>
  </w:style>
  <w:style w:type="paragraph" w:styleId="Textoconsangra">
    <w:name w:val="table of authorities"/>
    <w:basedOn w:val="Normal"/>
    <w:next w:val="Normal"/>
    <w:uiPriority w:val="99"/>
    <w:rsid w:val="00391171"/>
    <w:pPr>
      <w:spacing w:after="240"/>
      <w:ind w:left="200" w:hanging="200"/>
    </w:pPr>
    <w:rPr>
      <w:rFonts w:ascii="Verdana" w:hAnsi="Verdana"/>
      <w:sz w:val="18"/>
      <w:szCs w:val="20"/>
      <w:lang w:val="en-GB"/>
    </w:rPr>
  </w:style>
  <w:style w:type="paragraph" w:styleId="Textodebloque">
    <w:name w:val="Block Text"/>
    <w:basedOn w:val="Normal"/>
    <w:uiPriority w:val="99"/>
    <w:rsid w:val="00391171"/>
    <w:pPr>
      <w:spacing w:after="240"/>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391171"/>
    <w:rPr>
      <w:rFonts w:ascii="Arial" w:hAnsi="Arial" w:cs="Times New Roman"/>
      <w:lang w:val="en-GB"/>
    </w:rPr>
  </w:style>
  <w:style w:type="character" w:customStyle="1" w:styleId="Textoindependiente2Car">
    <w:name w:val="Texto independiente 2 Car"/>
    <w:basedOn w:val="Fuentedeprrafopredeter"/>
    <w:link w:val="Textoindependiente2"/>
    <w:locked/>
    <w:rsid w:val="00391171"/>
    <w:rPr>
      <w:rFonts w:ascii="Tahoma" w:hAnsi="Tahoma"/>
      <w:spacing w:val="-3"/>
      <w:sz w:val="22"/>
      <w:lang w:val="en-US"/>
    </w:rPr>
  </w:style>
  <w:style w:type="paragraph" w:styleId="Textoindependiente3">
    <w:name w:val="Body Text 3"/>
    <w:basedOn w:val="Normal"/>
    <w:link w:val="Textoindependiente3Car"/>
    <w:uiPriority w:val="99"/>
    <w:rsid w:val="00391171"/>
    <w:pPr>
      <w:spacing w:after="240"/>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391171"/>
    <w:rPr>
      <w:rFonts w:ascii="Verdana" w:hAnsi="Verdana"/>
      <w:sz w:val="16"/>
    </w:rPr>
  </w:style>
  <w:style w:type="paragraph" w:styleId="Textoindependienteprimerasangra">
    <w:name w:val="Body Text First Indent"/>
    <w:basedOn w:val="Textoindependiente"/>
    <w:link w:val="TextoindependienteprimerasangraCar"/>
    <w:uiPriority w:val="99"/>
    <w:rsid w:val="00391171"/>
    <w:pPr>
      <w:spacing w:after="240"/>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391171"/>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91171"/>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391171"/>
    <w:pPr>
      <w:spacing w:before="60" w:after="240"/>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91171"/>
    <w:rPr>
      <w:rFonts w:ascii="Verdana" w:hAnsi="Verdana"/>
      <w:sz w:val="18"/>
      <w:szCs w:val="22"/>
      <w:lang w:val="en-GB"/>
    </w:rPr>
  </w:style>
  <w:style w:type="paragraph" w:styleId="Textomacro">
    <w:name w:val="macro"/>
    <w:link w:val="TextomacroCar"/>
    <w:uiPriority w:val="99"/>
    <w:rsid w:val="00391171"/>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91171"/>
    <w:rPr>
      <w:rFonts w:ascii="Courier New" w:hAnsi="Courier New" w:cs="Courier New"/>
    </w:rPr>
  </w:style>
  <w:style w:type="paragraph" w:styleId="Textonotaalfinal">
    <w:name w:val="endnote text"/>
    <w:basedOn w:val="Normal"/>
    <w:link w:val="TextonotaalfinalCar"/>
    <w:uiPriority w:val="99"/>
    <w:rsid w:val="00391171"/>
    <w:pPr>
      <w:spacing w:after="240"/>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391171"/>
    <w:rPr>
      <w:rFonts w:ascii="Verdana" w:hAnsi="Verdana"/>
      <w:sz w:val="18"/>
      <w:lang w:val="en-GB"/>
    </w:rPr>
  </w:style>
  <w:style w:type="paragraph" w:styleId="Textosinformato">
    <w:name w:val="Plain Text"/>
    <w:basedOn w:val="Normal"/>
    <w:link w:val="TextosinformatoCar"/>
    <w:uiPriority w:val="99"/>
    <w:rsid w:val="00391171"/>
    <w:pPr>
      <w:spacing w:after="240"/>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391171"/>
    <w:rPr>
      <w:rFonts w:ascii="Courier New" w:hAnsi="Courier New"/>
      <w:sz w:val="18"/>
      <w:lang w:val="en-GB"/>
    </w:rPr>
  </w:style>
  <w:style w:type="paragraph" w:styleId="ndice1">
    <w:name w:val="index 1"/>
    <w:basedOn w:val="Normal"/>
    <w:next w:val="Normal"/>
    <w:autoRedefine/>
    <w:uiPriority w:val="99"/>
    <w:rsid w:val="00391171"/>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391171"/>
    <w:pPr>
      <w:spacing w:after="240"/>
      <w:ind w:firstLine="284"/>
    </w:pPr>
    <w:rPr>
      <w:rFonts w:ascii="Verdana" w:hAnsi="Verdana" w:cs="Arial"/>
      <w:b/>
      <w:bCs/>
      <w:sz w:val="18"/>
      <w:szCs w:val="20"/>
      <w:lang w:val="en-GB"/>
    </w:rPr>
  </w:style>
  <w:style w:type="paragraph" w:styleId="Ttulo">
    <w:name w:val="Title"/>
    <w:basedOn w:val="Normal"/>
    <w:link w:val="TtuloCar"/>
    <w:uiPriority w:val="99"/>
    <w:qFormat/>
    <w:rsid w:val="00391171"/>
    <w:pPr>
      <w:widowControl w:val="0"/>
      <w:autoSpaceDE w:val="0"/>
      <w:autoSpaceDN w:val="0"/>
      <w:adjustRightInd w:val="0"/>
      <w:spacing w:after="240"/>
      <w:ind w:firstLine="284"/>
      <w:jc w:val="center"/>
    </w:pPr>
    <w:rPr>
      <w:rFonts w:ascii="Univers" w:hAnsi="Univers"/>
      <w:b/>
      <w:sz w:val="24"/>
      <w:szCs w:val="20"/>
    </w:rPr>
  </w:style>
  <w:style w:type="character" w:customStyle="1" w:styleId="TtuloCar">
    <w:name w:val="Título Car"/>
    <w:basedOn w:val="Fuentedeprrafopredeter"/>
    <w:link w:val="Ttulo"/>
    <w:uiPriority w:val="99"/>
    <w:rsid w:val="00391171"/>
    <w:rPr>
      <w:rFonts w:ascii="Univers" w:hAnsi="Univers"/>
      <w:b/>
      <w:sz w:val="24"/>
    </w:rPr>
  </w:style>
  <w:style w:type="character" w:customStyle="1" w:styleId="shorttext1">
    <w:name w:val="short_text1"/>
    <w:uiPriority w:val="99"/>
    <w:rsid w:val="00391171"/>
    <w:rPr>
      <w:sz w:val="19"/>
    </w:rPr>
  </w:style>
  <w:style w:type="table" w:styleId="Tablaelegante">
    <w:name w:val="Table Elegant"/>
    <w:basedOn w:val="Tablanormal"/>
    <w:uiPriority w:val="99"/>
    <w:rsid w:val="00391171"/>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91171"/>
    <w:pPr>
      <w:tabs>
        <w:tab w:val="clear" w:pos="4252"/>
        <w:tab w:val="left" w:pos="213"/>
        <w:tab w:val="left" w:pos="5954"/>
      </w:tabs>
      <w:spacing w:after="240"/>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391171"/>
    <w:pPr>
      <w:spacing w:after="240"/>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391171"/>
    <w:pPr>
      <w:spacing w:before="40" w:after="240" w:line="280" w:lineRule="exact"/>
      <w:ind w:firstLine="284"/>
    </w:pPr>
    <w:rPr>
      <w:rFonts w:ascii="Verdana" w:hAnsi="Verdana" w:cs="Courier New"/>
      <w:iCs/>
      <w:szCs w:val="16"/>
      <w:lang w:val="es-ES_tradnl"/>
    </w:rPr>
  </w:style>
  <w:style w:type="table" w:styleId="Tablaconcuadrcula2">
    <w:name w:val="Table Grid 2"/>
    <w:basedOn w:val="Tablanormal"/>
    <w:rsid w:val="00391171"/>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91171"/>
    <w:pPr>
      <w:spacing w:after="240"/>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391171"/>
    <w:rPr>
      <w:rFonts w:cs="Times New Roman"/>
      <w:vertAlign w:val="superscript"/>
    </w:rPr>
  </w:style>
  <w:style w:type="character" w:customStyle="1" w:styleId="Heading">
    <w:name w:val="Heading"/>
    <w:uiPriority w:val="99"/>
    <w:rsid w:val="00391171"/>
  </w:style>
  <w:style w:type="character" w:customStyle="1" w:styleId="RightPar">
    <w:name w:val="Right Par"/>
    <w:uiPriority w:val="99"/>
    <w:rsid w:val="00391171"/>
  </w:style>
  <w:style w:type="character" w:customStyle="1" w:styleId="Subheading">
    <w:name w:val="Subheading"/>
    <w:uiPriority w:val="99"/>
    <w:rsid w:val="00391171"/>
  </w:style>
  <w:style w:type="character" w:customStyle="1" w:styleId="FormatInh80">
    <w:name w:val="FormatInh[8]"/>
    <w:uiPriority w:val="99"/>
    <w:rsid w:val="00391171"/>
  </w:style>
  <w:style w:type="character" w:customStyle="1" w:styleId="FormatInh50">
    <w:name w:val="FormatInh[5]"/>
    <w:uiPriority w:val="99"/>
    <w:rsid w:val="00391171"/>
  </w:style>
  <w:style w:type="character" w:customStyle="1" w:styleId="FormatInh60">
    <w:name w:val="FormatInh[6]"/>
    <w:uiPriority w:val="99"/>
    <w:rsid w:val="00391171"/>
  </w:style>
  <w:style w:type="character" w:customStyle="1" w:styleId="FormatInh20">
    <w:name w:val="FormatInh[2]"/>
    <w:uiPriority w:val="99"/>
    <w:rsid w:val="00391171"/>
    <w:rPr>
      <w:rFonts w:ascii="Courier" w:hAnsi="Courier"/>
      <w:sz w:val="24"/>
      <w:lang w:val="en-US"/>
    </w:rPr>
  </w:style>
  <w:style w:type="character" w:customStyle="1" w:styleId="FormatInh70">
    <w:name w:val="FormatInh[7]"/>
    <w:uiPriority w:val="99"/>
    <w:rsid w:val="00391171"/>
  </w:style>
  <w:style w:type="character" w:customStyle="1" w:styleId="AbsNrRech1">
    <w:name w:val="AbsNrRech[1]"/>
    <w:uiPriority w:val="99"/>
    <w:rsid w:val="00391171"/>
  </w:style>
  <w:style w:type="character" w:customStyle="1" w:styleId="AbsNrRech2">
    <w:name w:val="AbsNrRech[2]"/>
    <w:uiPriority w:val="99"/>
    <w:rsid w:val="00391171"/>
  </w:style>
  <w:style w:type="character" w:customStyle="1" w:styleId="FormatInh30">
    <w:name w:val="FormatInh[3]"/>
    <w:uiPriority w:val="99"/>
    <w:rsid w:val="00391171"/>
    <w:rPr>
      <w:rFonts w:ascii="Courier" w:hAnsi="Courier"/>
      <w:sz w:val="24"/>
      <w:lang w:val="en-US"/>
    </w:rPr>
  </w:style>
  <w:style w:type="character" w:customStyle="1" w:styleId="AbsNrRech3">
    <w:name w:val="AbsNrRech[3]"/>
    <w:uiPriority w:val="99"/>
    <w:rsid w:val="00391171"/>
  </w:style>
  <w:style w:type="character" w:customStyle="1" w:styleId="AbsNrRech4">
    <w:name w:val="AbsNrRech[4]"/>
    <w:uiPriority w:val="99"/>
    <w:rsid w:val="00391171"/>
  </w:style>
  <w:style w:type="character" w:customStyle="1" w:styleId="AbsNrRech5">
    <w:name w:val="AbsNrRech[5]"/>
    <w:uiPriority w:val="99"/>
    <w:rsid w:val="00391171"/>
  </w:style>
  <w:style w:type="character" w:customStyle="1" w:styleId="AbsNrRech6">
    <w:name w:val="AbsNrRech[6]"/>
    <w:uiPriority w:val="99"/>
    <w:rsid w:val="00391171"/>
  </w:style>
  <w:style w:type="character" w:customStyle="1" w:styleId="AbsNrRech7">
    <w:name w:val="AbsNrRech[7]"/>
    <w:uiPriority w:val="99"/>
    <w:rsid w:val="00391171"/>
  </w:style>
  <w:style w:type="character" w:customStyle="1" w:styleId="AbsNrRech8">
    <w:name w:val="AbsNrRech[8]"/>
    <w:uiPriority w:val="99"/>
    <w:rsid w:val="00391171"/>
  </w:style>
  <w:style w:type="paragraph" w:customStyle="1" w:styleId="FormatInh10">
    <w:name w:val="FormatInh[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91171"/>
    <w:rPr>
      <w:b/>
      <w:i/>
      <w:sz w:val="24"/>
    </w:rPr>
  </w:style>
  <w:style w:type="character" w:customStyle="1" w:styleId="Document10">
    <w:name w:val="Document[1]"/>
    <w:uiPriority w:val="99"/>
    <w:rsid w:val="00391171"/>
  </w:style>
  <w:style w:type="character" w:customStyle="1" w:styleId="Document20">
    <w:name w:val="Document[2]"/>
    <w:uiPriority w:val="99"/>
    <w:rsid w:val="00391171"/>
  </w:style>
  <w:style w:type="character" w:customStyle="1" w:styleId="Document30">
    <w:name w:val="Document[3]"/>
    <w:uiPriority w:val="99"/>
    <w:rsid w:val="00391171"/>
  </w:style>
  <w:style w:type="character" w:customStyle="1" w:styleId="Document40">
    <w:name w:val="Document[4]"/>
    <w:uiPriority w:val="99"/>
    <w:rsid w:val="00391171"/>
  </w:style>
  <w:style w:type="character" w:customStyle="1" w:styleId="Document50">
    <w:name w:val="Document[5]"/>
    <w:uiPriority w:val="99"/>
    <w:rsid w:val="00391171"/>
  </w:style>
  <w:style w:type="character" w:customStyle="1" w:styleId="Document60">
    <w:name w:val="Document[6]"/>
    <w:uiPriority w:val="99"/>
    <w:rsid w:val="00391171"/>
  </w:style>
  <w:style w:type="character" w:customStyle="1" w:styleId="Document70">
    <w:name w:val="Document[7]"/>
    <w:uiPriority w:val="99"/>
    <w:rsid w:val="00391171"/>
  </w:style>
  <w:style w:type="character" w:customStyle="1" w:styleId="Document80">
    <w:name w:val="Document[8]"/>
    <w:uiPriority w:val="99"/>
    <w:rsid w:val="00391171"/>
  </w:style>
  <w:style w:type="character" w:customStyle="1" w:styleId="4">
    <w:name w:val="4"/>
    <w:uiPriority w:val="99"/>
    <w:rsid w:val="00391171"/>
    <w:rPr>
      <w:rFonts w:ascii="Courier" w:hAnsi="Courier"/>
      <w:sz w:val="24"/>
      <w:lang w:val="en-US"/>
    </w:rPr>
  </w:style>
  <w:style w:type="character" w:customStyle="1" w:styleId="5">
    <w:name w:val="5"/>
    <w:uiPriority w:val="99"/>
    <w:rsid w:val="00391171"/>
  </w:style>
  <w:style w:type="character" w:customStyle="1" w:styleId="6">
    <w:name w:val="6"/>
    <w:uiPriority w:val="99"/>
    <w:rsid w:val="00391171"/>
  </w:style>
  <w:style w:type="character" w:customStyle="1" w:styleId="7">
    <w:name w:val="7"/>
    <w:uiPriority w:val="99"/>
    <w:rsid w:val="00391171"/>
  </w:style>
  <w:style w:type="character" w:customStyle="1" w:styleId="8">
    <w:name w:val="8"/>
    <w:uiPriority w:val="99"/>
    <w:rsid w:val="00391171"/>
    <w:rPr>
      <w:rFonts w:ascii="Courier" w:hAnsi="Courier"/>
      <w:sz w:val="24"/>
      <w:lang w:val="en-US"/>
    </w:rPr>
  </w:style>
  <w:style w:type="character" w:customStyle="1" w:styleId="9">
    <w:name w:val="9"/>
    <w:uiPriority w:val="99"/>
    <w:rsid w:val="00391171"/>
  </w:style>
  <w:style w:type="character" w:customStyle="1" w:styleId="10">
    <w:name w:val="10"/>
    <w:uiPriority w:val="99"/>
    <w:rsid w:val="00391171"/>
  </w:style>
  <w:style w:type="character" w:customStyle="1" w:styleId="110">
    <w:name w:val="11"/>
    <w:uiPriority w:val="99"/>
    <w:rsid w:val="00391171"/>
  </w:style>
  <w:style w:type="character" w:customStyle="1" w:styleId="120">
    <w:name w:val="12"/>
    <w:uiPriority w:val="99"/>
    <w:rsid w:val="00391171"/>
  </w:style>
  <w:style w:type="character" w:customStyle="1" w:styleId="130">
    <w:name w:val="13"/>
    <w:uiPriority w:val="99"/>
    <w:rsid w:val="00391171"/>
  </w:style>
  <w:style w:type="character" w:customStyle="1" w:styleId="140">
    <w:name w:val="14"/>
    <w:uiPriority w:val="99"/>
    <w:rsid w:val="00391171"/>
  </w:style>
  <w:style w:type="paragraph" w:customStyle="1" w:styleId="150">
    <w:name w:val="15"/>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91171"/>
    <w:rPr>
      <w:b/>
      <w:i/>
      <w:sz w:val="24"/>
    </w:rPr>
  </w:style>
  <w:style w:type="paragraph" w:customStyle="1" w:styleId="EstiloTtulo5Negrita">
    <w:name w:val="Estilo Título 5 + Negrita"/>
    <w:basedOn w:val="Ttulo5"/>
    <w:link w:val="EstiloTtulo5NegritaCar"/>
    <w:autoRedefine/>
    <w:uiPriority w:val="99"/>
    <w:rsid w:val="00391171"/>
    <w:pPr>
      <w:keepNext/>
      <w:tabs>
        <w:tab w:val="clear" w:pos="1009"/>
      </w:tabs>
      <w:spacing w:before="60" w:after="240" w:line="24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391171"/>
    <w:rPr>
      <w:rFonts w:ascii="Verdana" w:hAnsi="Verdana"/>
      <w:b/>
      <w:i/>
      <w:sz w:val="18"/>
      <w:lang w:val="en-GB"/>
    </w:rPr>
  </w:style>
  <w:style w:type="character" w:customStyle="1" w:styleId="mediumtext1">
    <w:name w:val="medium_text1"/>
    <w:uiPriority w:val="99"/>
    <w:rsid w:val="00391171"/>
    <w:rPr>
      <w:sz w:val="16"/>
    </w:rPr>
  </w:style>
  <w:style w:type="character" w:customStyle="1" w:styleId="longtext1">
    <w:name w:val="long_text1"/>
    <w:uiPriority w:val="99"/>
    <w:rsid w:val="00391171"/>
    <w:rPr>
      <w:sz w:val="20"/>
    </w:rPr>
  </w:style>
  <w:style w:type="table" w:styleId="Tablaprofesional">
    <w:name w:val="Table Professional"/>
    <w:basedOn w:val="Tablanormal"/>
    <w:uiPriority w:val="99"/>
    <w:rsid w:val="00391171"/>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91171"/>
    <w:pPr>
      <w:numPr>
        <w:numId w:val="21"/>
      </w:numPr>
      <w:spacing w:after="240"/>
    </w:pPr>
    <w:rPr>
      <w:rFonts w:ascii="Verdana" w:hAnsi="Verdana"/>
      <w:color w:val="000000"/>
      <w:szCs w:val="20"/>
      <w:lang w:val="en-GB"/>
    </w:rPr>
  </w:style>
  <w:style w:type="table" w:styleId="Tablaclsica2">
    <w:name w:val="Table Classic 2"/>
    <w:basedOn w:val="Tablanormal"/>
    <w:uiPriority w:val="99"/>
    <w:rsid w:val="00391171"/>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91171"/>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91171"/>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91171"/>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91171"/>
    <w:pPr>
      <w:spacing w:before="120" w:after="60" w:line="360" w:lineRule="auto"/>
      <w:ind w:left="714" w:hanging="357"/>
      <w:jc w:val="both"/>
    </w:pPr>
    <w:rPr>
      <w:color w:val="000000"/>
      <w:sz w:val="24"/>
      <w:lang w:val="es-ES_tradnl"/>
    </w:rPr>
  </w:style>
  <w:style w:type="paragraph" w:customStyle="1" w:styleId="Estndar">
    <w:name w:val="Estándar"/>
    <w:uiPriority w:val="99"/>
    <w:rsid w:val="00391171"/>
    <w:pPr>
      <w:spacing w:before="120" w:after="60" w:line="360" w:lineRule="auto"/>
      <w:ind w:left="714" w:hanging="357"/>
      <w:jc w:val="both"/>
    </w:pPr>
    <w:rPr>
      <w:color w:val="000000"/>
      <w:sz w:val="22"/>
    </w:rPr>
  </w:style>
  <w:style w:type="paragraph" w:customStyle="1" w:styleId="Esquema3">
    <w:name w:val="Esquema3"/>
    <w:uiPriority w:val="99"/>
    <w:rsid w:val="00391171"/>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91171"/>
    <w:rPr>
      <w:rFonts w:cs="Times New Roman"/>
      <w:sz w:val="16"/>
    </w:rPr>
  </w:style>
  <w:style w:type="paragraph" w:customStyle="1" w:styleId="topoa">
    <w:name w:val="topo_a)"/>
    <w:uiPriority w:val="99"/>
    <w:rsid w:val="00391171"/>
    <w:pPr>
      <w:spacing w:before="120" w:after="60" w:line="360" w:lineRule="auto"/>
      <w:ind w:left="1871" w:hanging="567"/>
      <w:jc w:val="both"/>
    </w:pPr>
    <w:rPr>
      <w:color w:val="000000"/>
      <w:sz w:val="22"/>
    </w:rPr>
  </w:style>
  <w:style w:type="paragraph" w:customStyle="1" w:styleId="Nmeros">
    <w:name w:val="Números"/>
    <w:uiPriority w:val="99"/>
    <w:rsid w:val="00391171"/>
    <w:pPr>
      <w:spacing w:before="120" w:after="60" w:line="360" w:lineRule="auto"/>
      <w:ind w:left="714" w:hanging="357"/>
      <w:jc w:val="both"/>
    </w:pPr>
    <w:rPr>
      <w:color w:val="000000"/>
      <w:sz w:val="24"/>
    </w:rPr>
  </w:style>
  <w:style w:type="paragraph" w:customStyle="1" w:styleId="topo-">
    <w:name w:val="topo-"/>
    <w:uiPriority w:val="99"/>
    <w:rsid w:val="00391171"/>
    <w:pPr>
      <w:spacing w:before="120" w:after="60" w:line="360" w:lineRule="auto"/>
      <w:ind w:left="2324" w:hanging="453"/>
      <w:jc w:val="both"/>
    </w:pPr>
    <w:rPr>
      <w:color w:val="000000"/>
      <w:sz w:val="22"/>
    </w:rPr>
  </w:style>
  <w:style w:type="paragraph" w:customStyle="1" w:styleId="Esquema5">
    <w:name w:val="Esquema5"/>
    <w:uiPriority w:val="99"/>
    <w:rsid w:val="00391171"/>
    <w:pPr>
      <w:spacing w:before="28" w:after="85" w:line="360" w:lineRule="auto"/>
      <w:ind w:left="1304" w:hanging="1304"/>
      <w:jc w:val="both"/>
    </w:pPr>
    <w:rPr>
      <w:b/>
      <w:color w:val="000000"/>
      <w:sz w:val="24"/>
    </w:rPr>
  </w:style>
  <w:style w:type="paragraph" w:customStyle="1" w:styleId="Esquema4">
    <w:name w:val="Esquema4"/>
    <w:next w:val="Esquema5"/>
    <w:uiPriority w:val="99"/>
    <w:rsid w:val="00391171"/>
    <w:pPr>
      <w:spacing w:before="113" w:after="113" w:line="360" w:lineRule="auto"/>
      <w:ind w:left="1315" w:hanging="1315"/>
      <w:jc w:val="both"/>
    </w:pPr>
    <w:rPr>
      <w:b/>
      <w:color w:val="000000"/>
      <w:sz w:val="24"/>
    </w:rPr>
  </w:style>
  <w:style w:type="character" w:customStyle="1" w:styleId="hps">
    <w:name w:val="hps"/>
    <w:rsid w:val="00391171"/>
  </w:style>
  <w:style w:type="character" w:customStyle="1" w:styleId="atn">
    <w:name w:val="atn"/>
    <w:uiPriority w:val="99"/>
    <w:rsid w:val="00391171"/>
  </w:style>
  <w:style w:type="character" w:customStyle="1" w:styleId="hpsalt-edited">
    <w:name w:val="hps alt-edited"/>
    <w:uiPriority w:val="99"/>
    <w:rsid w:val="00391171"/>
  </w:style>
  <w:style w:type="character" w:customStyle="1" w:styleId="hpsatn">
    <w:name w:val="hps atn"/>
    <w:uiPriority w:val="99"/>
    <w:rsid w:val="00391171"/>
  </w:style>
  <w:style w:type="character" w:customStyle="1" w:styleId="shorttext">
    <w:name w:val="short_text"/>
    <w:uiPriority w:val="99"/>
    <w:rsid w:val="00391171"/>
  </w:style>
  <w:style w:type="paragraph" w:customStyle="1" w:styleId="epgrafe0">
    <w:name w:val="epígrafe"/>
    <w:basedOn w:val="Normal"/>
    <w:uiPriority w:val="99"/>
    <w:rsid w:val="00391171"/>
    <w:pPr>
      <w:spacing w:after="240"/>
      <w:ind w:firstLine="284"/>
    </w:pPr>
    <w:rPr>
      <w:rFonts w:ascii="Courier" w:hAnsi="Courier"/>
      <w:sz w:val="24"/>
      <w:szCs w:val="20"/>
      <w:lang w:val="es-ES_tradnl"/>
    </w:rPr>
  </w:style>
  <w:style w:type="table" w:styleId="Tablacontema">
    <w:name w:val="Table Theme"/>
    <w:basedOn w:val="Tablanormal"/>
    <w:uiPriority w:val="99"/>
    <w:rsid w:val="00391171"/>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91171"/>
    <w:rPr>
      <w:rFonts w:cs="Times New Roman"/>
      <w:color w:val="800080"/>
      <w:u w:val="single"/>
    </w:rPr>
  </w:style>
  <w:style w:type="paragraph" w:customStyle="1" w:styleId="xl69">
    <w:name w:val="xl69"/>
    <w:basedOn w:val="Normal"/>
    <w:rsid w:val="00391171"/>
    <w:pPr>
      <w:spacing w:before="100" w:beforeAutospacing="1" w:after="100" w:afterAutospacing="1"/>
      <w:ind w:firstLine="284"/>
    </w:pPr>
    <w:rPr>
      <w:rFonts w:ascii="Univers (W1)" w:hAnsi="Univers (W1)"/>
      <w:sz w:val="12"/>
      <w:szCs w:val="12"/>
    </w:rPr>
  </w:style>
  <w:style w:type="paragraph" w:customStyle="1" w:styleId="xl70">
    <w:name w:val="xl7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1">
    <w:name w:val="xl71"/>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2">
    <w:name w:val="xl72"/>
    <w:basedOn w:val="Normal"/>
    <w:rsid w:val="00391171"/>
    <w:pPr>
      <w:pBdr>
        <w:top w:val="single" w:sz="4" w:space="0" w:color="auto"/>
        <w:bottom w:val="single" w:sz="4" w:space="0" w:color="auto"/>
      </w:pBdr>
      <w:shd w:val="clear" w:color="000000" w:fill="FFFFFF"/>
      <w:spacing w:before="100" w:beforeAutospacing="1" w:after="100" w:afterAutospacing="1"/>
      <w:ind w:firstLine="284"/>
    </w:pPr>
    <w:rPr>
      <w:rFonts w:ascii="Univers (W1)" w:hAnsi="Univers (W1)"/>
      <w:sz w:val="12"/>
      <w:szCs w:val="12"/>
    </w:rPr>
  </w:style>
  <w:style w:type="paragraph" w:customStyle="1" w:styleId="xl73">
    <w:name w:val="xl7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74">
    <w:name w:val="xl7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5">
    <w:name w:val="xl75"/>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6">
    <w:name w:val="xl7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7">
    <w:name w:val="xl7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8">
    <w:name w:val="xl78"/>
    <w:basedOn w:val="Normal"/>
    <w:rsid w:val="00391171"/>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9">
    <w:name w:val="xl79"/>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6"/>
      <w:szCs w:val="16"/>
    </w:rPr>
  </w:style>
  <w:style w:type="paragraph" w:customStyle="1" w:styleId="xl80">
    <w:name w:val="xl8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1">
    <w:name w:val="xl81"/>
    <w:basedOn w:val="Normal"/>
    <w:rsid w:val="00391171"/>
    <w:pPr>
      <w:pBdr>
        <w:top w:val="single" w:sz="4" w:space="0" w:color="auto"/>
        <w:bottom w:val="single" w:sz="4" w:space="0" w:color="auto"/>
      </w:pBdr>
      <w:shd w:val="clear" w:color="000000" w:fill="FDE9D9"/>
      <w:spacing w:before="100" w:beforeAutospacing="1" w:after="100" w:afterAutospacing="1"/>
      <w:ind w:firstLine="284"/>
    </w:pPr>
    <w:rPr>
      <w:rFonts w:ascii="Univers (W1)" w:hAnsi="Univers (W1)"/>
      <w:sz w:val="12"/>
      <w:szCs w:val="12"/>
    </w:rPr>
  </w:style>
  <w:style w:type="paragraph" w:customStyle="1" w:styleId="xl82">
    <w:name w:val="xl82"/>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3">
    <w:name w:val="xl83"/>
    <w:basedOn w:val="Normal"/>
    <w:rsid w:val="00391171"/>
    <w:pPr>
      <w:pBdr>
        <w:top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4">
    <w:name w:val="xl84"/>
    <w:basedOn w:val="Normal"/>
    <w:rsid w:val="00391171"/>
    <w:pPr>
      <w:pBdr>
        <w:top w:val="single" w:sz="4" w:space="0" w:color="auto"/>
        <w:bottom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5">
    <w:name w:val="xl85"/>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6">
    <w:name w:val="xl8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87">
    <w:name w:val="xl8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8">
    <w:name w:val="xl88"/>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89">
    <w:name w:val="xl89"/>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0">
    <w:name w:val="xl90"/>
    <w:basedOn w:val="Normal"/>
    <w:rsid w:val="00391171"/>
    <w:pPr>
      <w:pBdr>
        <w:top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91">
    <w:name w:val="xl91"/>
    <w:basedOn w:val="Normal"/>
    <w:rsid w:val="00391171"/>
    <w:pPr>
      <w:pBdr>
        <w:top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2">
    <w:name w:val="xl92"/>
    <w:basedOn w:val="Normal"/>
    <w:rsid w:val="00391171"/>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ind w:firstLine="284"/>
      <w:jc w:val="center"/>
      <w:textAlignment w:val="center"/>
    </w:pPr>
    <w:rPr>
      <w:rFonts w:ascii="Verdana" w:hAnsi="Verdana" w:cs="Arial"/>
      <w:color w:val="000000"/>
      <w:sz w:val="24"/>
    </w:rPr>
  </w:style>
  <w:style w:type="paragraph" w:customStyle="1" w:styleId="xl93">
    <w:name w:val="xl93"/>
    <w:basedOn w:val="Normal"/>
    <w:rsid w:val="00391171"/>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ind w:firstLine="284"/>
      <w:jc w:val="center"/>
      <w:textAlignment w:val="center"/>
    </w:pPr>
    <w:rPr>
      <w:rFonts w:ascii="Verdana" w:hAnsi="Verdana" w:cs="Arial"/>
      <w:color w:val="000000"/>
      <w:sz w:val="24"/>
    </w:rPr>
  </w:style>
  <w:style w:type="numbering" w:customStyle="1" w:styleId="EstiloNumerado1">
    <w:name w:val="Estilo Numerado1"/>
    <w:rsid w:val="00391171"/>
    <w:pPr>
      <w:numPr>
        <w:numId w:val="20"/>
      </w:numPr>
    </w:pPr>
  </w:style>
  <w:style w:type="numbering" w:customStyle="1" w:styleId="EstiloEsquemanumeradoArial12ptNegritaGris50">
    <w:name w:val="Estilo Esquema numerado Arial 12 pt Negrita Gris 50%"/>
    <w:rsid w:val="00391171"/>
    <w:pPr>
      <w:numPr>
        <w:numId w:val="18"/>
      </w:numPr>
    </w:pPr>
  </w:style>
  <w:style w:type="numbering" w:customStyle="1" w:styleId="EstiloNumerado">
    <w:name w:val="Estilo Numerado"/>
    <w:rsid w:val="00391171"/>
    <w:pPr>
      <w:numPr>
        <w:numId w:val="19"/>
      </w:numPr>
    </w:pPr>
  </w:style>
  <w:style w:type="paragraph" w:customStyle="1" w:styleId="font0">
    <w:name w:val="font0"/>
    <w:basedOn w:val="Normal"/>
    <w:rsid w:val="00391171"/>
    <w:pPr>
      <w:spacing w:before="100" w:beforeAutospacing="1" w:after="100" w:afterAutospacing="1"/>
      <w:ind w:firstLine="284"/>
      <w:jc w:val="left"/>
    </w:pPr>
    <w:rPr>
      <w:rFonts w:ascii="Verdana" w:hAnsi="Verdana"/>
      <w:color w:val="000000"/>
      <w:szCs w:val="22"/>
    </w:rPr>
  </w:style>
  <w:style w:type="paragraph" w:customStyle="1" w:styleId="font5">
    <w:name w:val="font5"/>
    <w:basedOn w:val="Normal"/>
    <w:rsid w:val="00391171"/>
    <w:pPr>
      <w:spacing w:before="100" w:beforeAutospacing="1" w:after="100" w:afterAutospacing="1"/>
      <w:ind w:firstLine="284"/>
      <w:jc w:val="left"/>
    </w:pPr>
    <w:rPr>
      <w:rFonts w:ascii="Verdana" w:hAnsi="Verdana"/>
      <w:b/>
      <w:bCs/>
      <w:color w:val="000000"/>
      <w:szCs w:val="22"/>
    </w:rPr>
  </w:style>
  <w:style w:type="paragraph" w:customStyle="1" w:styleId="xl64">
    <w:name w:val="xl64"/>
    <w:basedOn w:val="Normal"/>
    <w:rsid w:val="00391171"/>
    <w:pPr>
      <w:spacing w:before="100" w:beforeAutospacing="1" w:after="100" w:afterAutospacing="1"/>
      <w:ind w:firstLine="284"/>
      <w:jc w:val="left"/>
    </w:pPr>
    <w:rPr>
      <w:rFonts w:ascii="Times New Roman" w:hAnsi="Times New Roman"/>
      <w:b/>
      <w:bCs/>
      <w:sz w:val="36"/>
      <w:szCs w:val="36"/>
    </w:rPr>
  </w:style>
  <w:style w:type="paragraph" w:customStyle="1" w:styleId="xl65">
    <w:name w:val="xl65"/>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66">
    <w:name w:val="xl66"/>
    <w:basedOn w:val="Normal"/>
    <w:rsid w:val="00391171"/>
    <w:pPr>
      <w:spacing w:before="100" w:beforeAutospacing="1" w:after="100" w:afterAutospacing="1"/>
      <w:ind w:firstLine="284"/>
      <w:jc w:val="center"/>
    </w:pPr>
    <w:rPr>
      <w:rFonts w:ascii="Times New Roman" w:hAnsi="Times New Roman"/>
      <w:sz w:val="24"/>
    </w:rPr>
  </w:style>
  <w:style w:type="paragraph" w:customStyle="1" w:styleId="xl67">
    <w:name w:val="xl67"/>
    <w:basedOn w:val="Normal"/>
    <w:rsid w:val="00391171"/>
    <w:pPr>
      <w:pBdr>
        <w:right w:val="single" w:sz="8" w:space="0" w:color="auto"/>
      </w:pBdr>
      <w:spacing w:before="100" w:beforeAutospacing="1" w:after="100" w:afterAutospacing="1"/>
      <w:ind w:firstLine="284"/>
      <w:jc w:val="left"/>
    </w:pPr>
    <w:rPr>
      <w:rFonts w:ascii="Times New Roman" w:hAnsi="Times New Roman"/>
      <w:sz w:val="24"/>
    </w:rPr>
  </w:style>
  <w:style w:type="paragraph" w:customStyle="1" w:styleId="xl68">
    <w:name w:val="xl68"/>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94">
    <w:name w:val="xl94"/>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5">
    <w:name w:val="xl95"/>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pPr>
    <w:rPr>
      <w:rFonts w:ascii="Times New Roman" w:hAnsi="Times New Roman"/>
      <w:sz w:val="24"/>
    </w:rPr>
  </w:style>
  <w:style w:type="paragraph" w:customStyle="1" w:styleId="xl96">
    <w:name w:val="xl96"/>
    <w:basedOn w:val="Normal"/>
    <w:rsid w:val="00391171"/>
    <w:pPr>
      <w:pBdr>
        <w:top w:val="single" w:sz="4" w:space="0" w:color="auto"/>
        <w:left w:val="single" w:sz="4" w:space="0" w:color="auto"/>
        <w:bottom w:val="single" w:sz="4" w:space="0" w:color="auto"/>
      </w:pBdr>
      <w:spacing w:before="100" w:beforeAutospacing="1" w:after="100" w:afterAutospacing="1"/>
      <w:ind w:firstLine="284"/>
      <w:jc w:val="left"/>
    </w:pPr>
    <w:rPr>
      <w:rFonts w:ascii="Times New Roman" w:hAnsi="Times New Roman"/>
      <w:sz w:val="24"/>
    </w:rPr>
  </w:style>
  <w:style w:type="paragraph" w:customStyle="1" w:styleId="xl97">
    <w:name w:val="xl97"/>
    <w:basedOn w:val="Normal"/>
    <w:rsid w:val="00391171"/>
    <w:pPr>
      <w:pBdr>
        <w:top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8">
    <w:name w:val="xl98"/>
    <w:basedOn w:val="Normal"/>
    <w:rsid w:val="00391171"/>
    <w:pPr>
      <w:spacing w:before="100" w:beforeAutospacing="1" w:after="100" w:afterAutospacing="1"/>
      <w:ind w:firstLine="284"/>
      <w:jc w:val="left"/>
    </w:pPr>
    <w:rPr>
      <w:rFonts w:ascii="Verdana" w:hAnsi="Verdana"/>
      <w:sz w:val="24"/>
    </w:rPr>
  </w:style>
  <w:style w:type="paragraph" w:customStyle="1" w:styleId="xl99">
    <w:name w:val="xl99"/>
    <w:basedOn w:val="Normal"/>
    <w:rsid w:val="00391171"/>
    <w:pPr>
      <w:spacing w:before="100" w:beforeAutospacing="1" w:after="100" w:afterAutospacing="1"/>
      <w:ind w:firstLine="284"/>
      <w:jc w:val="right"/>
      <w:textAlignment w:val="center"/>
    </w:pPr>
    <w:rPr>
      <w:rFonts w:ascii="Verdana" w:hAnsi="Verdana"/>
      <w:sz w:val="18"/>
      <w:szCs w:val="18"/>
    </w:rPr>
  </w:style>
  <w:style w:type="paragraph" w:customStyle="1" w:styleId="xl100">
    <w:name w:val="xl100"/>
    <w:basedOn w:val="Normal"/>
    <w:rsid w:val="00391171"/>
    <w:pPr>
      <w:spacing w:before="100" w:beforeAutospacing="1" w:after="100" w:afterAutospacing="1"/>
      <w:ind w:firstLine="284"/>
      <w:jc w:val="left"/>
      <w:textAlignment w:val="center"/>
    </w:pPr>
    <w:rPr>
      <w:rFonts w:ascii="Verdana" w:hAnsi="Verdana"/>
      <w:sz w:val="18"/>
      <w:szCs w:val="18"/>
    </w:rPr>
  </w:style>
  <w:style w:type="paragraph" w:customStyle="1" w:styleId="xl101">
    <w:name w:val="xl101"/>
    <w:basedOn w:val="Normal"/>
    <w:rsid w:val="00391171"/>
    <w:pPr>
      <w:spacing w:before="100" w:beforeAutospacing="1" w:after="100" w:afterAutospacing="1"/>
      <w:ind w:firstLine="284"/>
      <w:jc w:val="center"/>
      <w:textAlignment w:val="center"/>
    </w:pPr>
    <w:rPr>
      <w:rFonts w:ascii="Verdana" w:hAnsi="Verdana"/>
      <w:sz w:val="18"/>
      <w:szCs w:val="18"/>
    </w:rPr>
  </w:style>
  <w:style w:type="paragraph" w:customStyle="1" w:styleId="xl102">
    <w:name w:val="xl102"/>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color w:val="0000FF"/>
      <w:sz w:val="18"/>
      <w:szCs w:val="18"/>
    </w:rPr>
  </w:style>
  <w:style w:type="paragraph" w:customStyle="1" w:styleId="xl103">
    <w:name w:val="xl10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b/>
      <w:bCs/>
      <w:sz w:val="18"/>
      <w:szCs w:val="18"/>
    </w:rPr>
  </w:style>
  <w:style w:type="paragraph" w:customStyle="1" w:styleId="xl104">
    <w:name w:val="xl10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sz w:val="18"/>
      <w:szCs w:val="18"/>
    </w:rPr>
  </w:style>
  <w:style w:type="paragraph" w:customStyle="1" w:styleId="xl105">
    <w:name w:val="xl105"/>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6">
    <w:name w:val="xl106"/>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7">
    <w:name w:val="xl107"/>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8">
    <w:name w:val="xl108"/>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09">
    <w:name w:val="xl109"/>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0">
    <w:name w:val="xl110"/>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1">
    <w:name w:val="xl111"/>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12">
    <w:name w:val="xl112"/>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Verdana" w:hAnsi="Verdana"/>
      <w:sz w:val="40"/>
      <w:szCs w:val="40"/>
    </w:rPr>
  </w:style>
  <w:style w:type="table" w:styleId="Sombreadomedio1-nfasis1">
    <w:name w:val="Medium Shading 1 Accent 1"/>
    <w:basedOn w:val="Tablanormal"/>
    <w:uiPriority w:val="63"/>
    <w:rsid w:val="00391171"/>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91171"/>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91171"/>
    <w:rPr>
      <w:b/>
      <w:bCs/>
    </w:rPr>
  </w:style>
  <w:style w:type="character" w:customStyle="1" w:styleId="AsuntodelcomentarioCar">
    <w:name w:val="Asunto del comentario Car"/>
    <w:basedOn w:val="TextocomentarioCar"/>
    <w:link w:val="Asuntodelcomentario"/>
    <w:rsid w:val="00391171"/>
    <w:rPr>
      <w:rFonts w:ascii="Verdana" w:hAnsi="Verdana"/>
      <w:b/>
      <w:bCs/>
      <w:sz w:val="18"/>
    </w:rPr>
  </w:style>
  <w:style w:type="paragraph" w:customStyle="1" w:styleId="Direccin">
    <w:name w:val="Dirección"/>
    <w:basedOn w:val="Normal"/>
    <w:rsid w:val="00391171"/>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391171"/>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391171"/>
    <w:rPr>
      <w:b/>
      <w:i/>
      <w:iCs/>
      <w:noProof/>
      <w:lang w:val="es-ES"/>
    </w:rPr>
  </w:style>
  <w:style w:type="paragraph" w:customStyle="1" w:styleId="PiedeIlustracion">
    <w:name w:val="Pie de Ilustracion"/>
    <w:basedOn w:val="Epgrafe"/>
    <w:link w:val="PiedeIlustracionCar"/>
    <w:qFormat/>
    <w:rsid w:val="00391171"/>
    <w:pPr>
      <w:numPr>
        <w:numId w:val="0"/>
      </w:numPr>
      <w:spacing w:before="0" w:after="240" w:line="240" w:lineRule="auto"/>
    </w:pPr>
    <w:rPr>
      <w:sz w:val="16"/>
    </w:rPr>
  </w:style>
  <w:style w:type="character" w:customStyle="1" w:styleId="EpgrafeCar">
    <w:name w:val="Epígrafe Car"/>
    <w:aliases w:val="Estilo Epigrafe Car"/>
    <w:basedOn w:val="Fuentedeprrafopredeter"/>
    <w:link w:val="Epgrafe"/>
    <w:rsid w:val="00391171"/>
    <w:rPr>
      <w:rFonts w:ascii="Arial" w:hAnsi="Arial"/>
      <w:iCs/>
      <w:sz w:val="18"/>
    </w:rPr>
  </w:style>
  <w:style w:type="character" w:customStyle="1" w:styleId="PiedeIlustracionCar">
    <w:name w:val="Pie de Ilustracion Car"/>
    <w:basedOn w:val="EpgrafeCar"/>
    <w:link w:val="PiedeIlustracion"/>
    <w:rsid w:val="00391171"/>
    <w:rPr>
      <w:rFonts w:ascii="Arial" w:hAnsi="Arial"/>
      <w:iCs/>
      <w:sz w:val="16"/>
    </w:rPr>
  </w:style>
  <w:style w:type="paragraph" w:styleId="TtulodeTDC">
    <w:name w:val="TOC Heading"/>
    <w:basedOn w:val="Ttulo1"/>
    <w:next w:val="Normal"/>
    <w:uiPriority w:val="39"/>
    <w:semiHidden/>
    <w:unhideWhenUsed/>
    <w:qFormat/>
    <w:rsid w:val="00391171"/>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paragraph" w:customStyle="1" w:styleId="TextoTabla">
    <w:name w:val="Texto Tabla"/>
    <w:basedOn w:val="Normal"/>
    <w:link w:val="TextoTablaCar"/>
    <w:qFormat/>
    <w:rsid w:val="00391171"/>
    <w:pPr>
      <w:spacing w:after="60"/>
    </w:pPr>
    <w:rPr>
      <w:rFonts w:ascii="Verdana" w:hAnsi="Verdana"/>
      <w:sz w:val="18"/>
      <w:szCs w:val="20"/>
    </w:rPr>
  </w:style>
  <w:style w:type="character" w:customStyle="1" w:styleId="TextoTablaCar">
    <w:name w:val="Texto Tabla Car"/>
    <w:basedOn w:val="Fuentedeprrafopredeter"/>
    <w:link w:val="TextoTabla"/>
    <w:rsid w:val="00391171"/>
    <w:rPr>
      <w:rFonts w:ascii="Verdana" w:hAnsi="Verdana"/>
      <w:sz w:val="18"/>
    </w:rPr>
  </w:style>
  <w:style w:type="character" w:customStyle="1" w:styleId="IlustracionCar">
    <w:name w:val="Ilustracion Car"/>
    <w:basedOn w:val="TextoNivel1Car"/>
    <w:link w:val="Ilustracion"/>
    <w:rsid w:val="00391171"/>
    <w:rPr>
      <w:rFonts w:asciiTheme="minorHAnsi" w:hAnsiTheme="minorHAnsi"/>
      <w:color w:val="A6A6A6"/>
      <w:sz w:val="22"/>
      <w:lang w:val="es-ES_tradnl" w:eastAsia="es-ES" w:bidi="ar-SA"/>
    </w:rPr>
  </w:style>
  <w:style w:type="paragraph" w:customStyle="1" w:styleId="Nop">
    <w:name w:val="Nop"/>
    <w:basedOn w:val="Normal"/>
    <w:rsid w:val="00391171"/>
    <w:pPr>
      <w:framePr w:hSpace="180" w:wrap="around" w:vAnchor="text" w:hAnchor="margin" w:y="13"/>
      <w:spacing w:after="60"/>
      <w:jc w:val="center"/>
    </w:pPr>
    <w:rPr>
      <w:rFonts w:ascii="Univers" w:hAnsi="Univers"/>
      <w:b/>
      <w:sz w:val="18"/>
      <w:szCs w:val="18"/>
    </w:rPr>
  </w:style>
  <w:style w:type="paragraph" w:customStyle="1" w:styleId="No">
    <w:name w:val="No"/>
    <w:basedOn w:val="Normal"/>
    <w:rsid w:val="00391171"/>
    <w:pPr>
      <w:framePr w:hSpace="180" w:wrap="around" w:vAnchor="text" w:hAnchor="margin" w:y="13"/>
      <w:spacing w:after="60"/>
      <w:jc w:val="center"/>
    </w:pPr>
    <w:rPr>
      <w:rFonts w:ascii="Univers" w:hAnsi="Univers"/>
      <w:b/>
      <w:sz w:val="18"/>
      <w:szCs w:val="18"/>
    </w:rPr>
  </w:style>
  <w:style w:type="paragraph" w:customStyle="1" w:styleId="Ttulo3Automtico">
    <w:name w:val="Título 3 + Automático"/>
    <w:basedOn w:val="Ttulo3"/>
    <w:rsid w:val="00391171"/>
    <w:pPr>
      <w:numPr>
        <w:ilvl w:val="0"/>
        <w:numId w:val="0"/>
      </w:numPr>
      <w:spacing w:after="60"/>
      <w:ind w:left="100"/>
    </w:pPr>
    <w:rPr>
      <w:lang w:val="fr-FR"/>
    </w:rPr>
  </w:style>
  <w:style w:type="paragraph" w:customStyle="1" w:styleId="Anexo">
    <w:name w:val="Anexo"/>
    <w:basedOn w:val="Ttulo3"/>
    <w:autoRedefine/>
    <w:rsid w:val="00391171"/>
    <w:pPr>
      <w:numPr>
        <w:ilvl w:val="0"/>
        <w:numId w:val="22"/>
      </w:numPr>
      <w:spacing w:after="60"/>
    </w:pPr>
    <w:rPr>
      <w:u w:val="none"/>
    </w:rPr>
  </w:style>
  <w:style w:type="paragraph" w:styleId="Revisin">
    <w:name w:val="Revision"/>
    <w:hidden/>
    <w:uiPriority w:val="99"/>
    <w:semiHidden/>
    <w:rsid w:val="00391171"/>
    <w:rPr>
      <w:rFonts w:ascii="Calibri" w:hAnsi="Calibri"/>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Normal Indent" w:uiPriority="99"/>
    <w:lsdException w:name="index heading" w:uiPriority="99"/>
    <w:lsdException w:name="caption" w:qFormat="1"/>
    <w:lsdException w:name="table of figures" w:uiPriority="99"/>
    <w:lsdException w:name="envelope address" w:uiPriority="99"/>
    <w:lsdException w:name="envelope return"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185"/>
    <w:pPr>
      <w:spacing w:before="60" w:after="120" w:line="312" w:lineRule="auto"/>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Estilo Epigrafe"/>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uiPriority w:val="39"/>
    <w:rsid w:val="00931842"/>
    <w:pPr>
      <w:spacing w:before="0" w:after="0"/>
      <w:jc w:val="left"/>
    </w:pPr>
    <w:rPr>
      <w:rFonts w:asciiTheme="minorHAnsi" w:hAnsiTheme="minorHAnsi"/>
      <w:szCs w:val="22"/>
    </w:rPr>
  </w:style>
  <w:style w:type="paragraph" w:styleId="TDC8">
    <w:name w:val="toc 8"/>
    <w:basedOn w:val="Normal"/>
    <w:next w:val="Normal"/>
    <w:autoRedefine/>
    <w:uiPriority w:val="39"/>
    <w:rsid w:val="00931842"/>
    <w:pPr>
      <w:spacing w:before="0" w:after="0"/>
      <w:jc w:val="left"/>
    </w:pPr>
    <w:rPr>
      <w:rFonts w:asciiTheme="minorHAnsi" w:hAnsiTheme="minorHAnsi"/>
      <w:szCs w:val="22"/>
    </w:rPr>
  </w:style>
  <w:style w:type="paragraph" w:styleId="TDC9">
    <w:name w:val="toc 9"/>
    <w:basedOn w:val="Normal"/>
    <w:next w:val="Normal"/>
    <w:autoRedefine/>
    <w:uiPriority w:val="39"/>
    <w:rsid w:val="00931842"/>
    <w:pPr>
      <w:spacing w:before="0" w:after="0"/>
      <w:jc w:val="left"/>
    </w:pPr>
    <w:rPr>
      <w:rFonts w:asciiTheme="minorHAnsi" w:hAnsiTheme="minorHAnsi"/>
      <w:szCs w:val="22"/>
    </w:rPr>
  </w:style>
  <w:style w:type="character" w:customStyle="1" w:styleId="Ttulo3Car">
    <w:name w:val="Título 3 Car"/>
    <w:basedOn w:val="Fuentedeprrafopredeter"/>
    <w:link w:val="Ttulo3"/>
    <w:locked/>
    <w:rsid w:val="00391171"/>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91171"/>
    <w:rPr>
      <w:rFonts w:ascii="Univers" w:hAnsi="Univers" w:cs="Arial"/>
      <w:b/>
      <w:bCs/>
      <w:color w:val="333333"/>
      <w:sz w:val="22"/>
      <w:lang w:val="es-ES_tradnl"/>
    </w:rPr>
  </w:style>
  <w:style w:type="character" w:customStyle="1" w:styleId="Ttulo5Car">
    <w:name w:val="Título 5 Car"/>
    <w:basedOn w:val="Fuentedeprrafopredeter"/>
    <w:link w:val="Ttulo5"/>
    <w:locked/>
    <w:rsid w:val="00391171"/>
    <w:rPr>
      <w:rFonts w:ascii="Univers" w:hAnsi="Univers"/>
      <w:b/>
      <w:bCs/>
      <w:i/>
      <w:iCs/>
      <w:sz w:val="22"/>
      <w:lang w:val="es-ES_tradnl"/>
    </w:rPr>
  </w:style>
  <w:style w:type="character" w:customStyle="1" w:styleId="Ttulo6Car">
    <w:name w:val="Título 6 Car"/>
    <w:basedOn w:val="Fuentedeprrafopredeter"/>
    <w:link w:val="Ttulo6"/>
    <w:locked/>
    <w:rsid w:val="00391171"/>
    <w:rPr>
      <w:b/>
      <w:bCs/>
      <w:color w:val="999999"/>
      <w:sz w:val="22"/>
      <w:szCs w:val="24"/>
    </w:rPr>
  </w:style>
  <w:style w:type="character" w:customStyle="1" w:styleId="Ttulo7Car">
    <w:name w:val="Título 7 Car"/>
    <w:basedOn w:val="Fuentedeprrafopredeter"/>
    <w:link w:val="Ttulo7"/>
    <w:locked/>
    <w:rsid w:val="00391171"/>
    <w:rPr>
      <w:b/>
      <w:i/>
      <w:color w:val="333333"/>
      <w:sz w:val="22"/>
      <w:szCs w:val="22"/>
      <w:lang w:val="es-ES_tradnl"/>
    </w:rPr>
  </w:style>
  <w:style w:type="character" w:customStyle="1" w:styleId="Ttulo8Car">
    <w:name w:val="Título 8 Car"/>
    <w:basedOn w:val="Fuentedeprrafopredeter"/>
    <w:link w:val="Ttulo8"/>
    <w:locked/>
    <w:rsid w:val="00391171"/>
    <w:rPr>
      <w:i/>
      <w:iCs/>
      <w:sz w:val="24"/>
      <w:szCs w:val="24"/>
    </w:rPr>
  </w:style>
  <w:style w:type="character" w:customStyle="1" w:styleId="Ttulo9Car">
    <w:name w:val="Título 9 Car"/>
    <w:basedOn w:val="Fuentedeprrafopredeter"/>
    <w:link w:val="Ttulo9"/>
    <w:locked/>
    <w:rsid w:val="00391171"/>
    <w:rPr>
      <w:rFonts w:ascii="Arial" w:hAnsi="Arial" w:cs="Arial"/>
      <w:sz w:val="22"/>
      <w:szCs w:val="22"/>
    </w:rPr>
  </w:style>
  <w:style w:type="paragraph" w:styleId="Mapadeldocumento">
    <w:name w:val="Document Map"/>
    <w:basedOn w:val="Normal"/>
    <w:link w:val="MapadeldocumentoCar"/>
    <w:rsid w:val="00391171"/>
    <w:pPr>
      <w:shd w:val="clear" w:color="auto" w:fill="000080"/>
      <w:spacing w:after="240"/>
      <w:ind w:firstLine="284"/>
    </w:pPr>
    <w:rPr>
      <w:rFonts w:ascii="Tahoma" w:hAnsi="Tahoma"/>
      <w:sz w:val="18"/>
      <w:szCs w:val="20"/>
    </w:rPr>
  </w:style>
  <w:style w:type="character" w:customStyle="1" w:styleId="MapadeldocumentoCar">
    <w:name w:val="Mapa del documento Car"/>
    <w:basedOn w:val="Fuentedeprrafopredeter"/>
    <w:link w:val="Mapadeldocumento"/>
    <w:rsid w:val="00391171"/>
    <w:rPr>
      <w:rFonts w:ascii="Tahoma" w:hAnsi="Tahoma"/>
      <w:sz w:val="18"/>
      <w:shd w:val="clear" w:color="auto" w:fill="000080"/>
    </w:rPr>
  </w:style>
  <w:style w:type="paragraph" w:customStyle="1" w:styleId="Textodenotaalpie">
    <w:name w:val="Texto de nota al pie"/>
    <w:basedOn w:val="Normal"/>
    <w:uiPriority w:val="99"/>
    <w:rsid w:val="00391171"/>
    <w:pPr>
      <w:widowControl w:val="0"/>
      <w:autoSpaceDE w:val="0"/>
      <w:autoSpaceDN w:val="0"/>
      <w:adjustRightInd w:val="0"/>
      <w:spacing w:after="240"/>
      <w:ind w:firstLine="284"/>
    </w:pPr>
    <w:rPr>
      <w:rFonts w:ascii="Univers" w:hAnsi="Univers"/>
      <w:sz w:val="18"/>
      <w:lang w:val="en-GB"/>
    </w:rPr>
  </w:style>
  <w:style w:type="paragraph" w:customStyle="1" w:styleId="Textodenotaalfinal">
    <w:name w:val="Texto de nota al final"/>
    <w:basedOn w:val="Normal"/>
    <w:uiPriority w:val="99"/>
    <w:rsid w:val="00391171"/>
    <w:pPr>
      <w:widowControl w:val="0"/>
      <w:autoSpaceDE w:val="0"/>
      <w:autoSpaceDN w:val="0"/>
      <w:adjustRightInd w:val="0"/>
      <w:spacing w:after="240"/>
      <w:ind w:firstLine="284"/>
    </w:pPr>
    <w:rPr>
      <w:rFonts w:ascii="Univers" w:hAnsi="Univers"/>
      <w:sz w:val="18"/>
      <w:lang w:val="en-GB"/>
    </w:rPr>
  </w:style>
  <w:style w:type="character" w:customStyle="1" w:styleId="MAT">
    <w:name w:val="MAT"/>
    <w:uiPriority w:val="99"/>
    <w:rsid w:val="00391171"/>
    <w:rPr>
      <w:sz w:val="20"/>
    </w:rPr>
  </w:style>
  <w:style w:type="paragraph" w:customStyle="1" w:styleId="TAB1">
    <w:name w:val="TAB1"/>
    <w:uiPriority w:val="99"/>
    <w:rsid w:val="00391171"/>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91171"/>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91171"/>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91171"/>
    <w:rPr>
      <w:b/>
      <w:i/>
      <w:sz w:val="20"/>
    </w:rPr>
  </w:style>
  <w:style w:type="character" w:customStyle="1" w:styleId="Bibliogr">
    <w:name w:val="Bibliogr."/>
    <w:uiPriority w:val="99"/>
    <w:rsid w:val="00391171"/>
  </w:style>
  <w:style w:type="character" w:customStyle="1" w:styleId="Documento5">
    <w:name w:val="Documento 5"/>
    <w:uiPriority w:val="99"/>
    <w:rsid w:val="00391171"/>
  </w:style>
  <w:style w:type="character" w:customStyle="1" w:styleId="Documento2">
    <w:name w:val="Documento 2"/>
    <w:uiPriority w:val="99"/>
    <w:rsid w:val="00391171"/>
    <w:rPr>
      <w:rFonts w:ascii="Univers" w:hAnsi="Univers"/>
      <w:sz w:val="20"/>
      <w:lang w:val="en-US"/>
    </w:rPr>
  </w:style>
  <w:style w:type="character" w:customStyle="1" w:styleId="Documento6">
    <w:name w:val="Documento 6"/>
    <w:uiPriority w:val="99"/>
    <w:rsid w:val="00391171"/>
  </w:style>
  <w:style w:type="character" w:customStyle="1" w:styleId="Documento7">
    <w:name w:val="Documento 7"/>
    <w:uiPriority w:val="99"/>
    <w:rsid w:val="00391171"/>
  </w:style>
  <w:style w:type="character" w:customStyle="1" w:styleId="Documento8">
    <w:name w:val="Documento 8"/>
    <w:uiPriority w:val="99"/>
    <w:rsid w:val="00391171"/>
  </w:style>
  <w:style w:type="character" w:customStyle="1" w:styleId="Documento3">
    <w:name w:val="Documento 3"/>
    <w:uiPriority w:val="99"/>
    <w:rsid w:val="00391171"/>
    <w:rPr>
      <w:rFonts w:ascii="Univers" w:hAnsi="Univers"/>
      <w:sz w:val="20"/>
      <w:lang w:val="en-US"/>
    </w:rPr>
  </w:style>
  <w:style w:type="character" w:customStyle="1" w:styleId="Prder1">
    <w:name w:val="Pár. der. 1"/>
    <w:uiPriority w:val="99"/>
    <w:rsid w:val="00391171"/>
  </w:style>
  <w:style w:type="character" w:customStyle="1" w:styleId="Prder2">
    <w:name w:val="Pár. der. 2"/>
    <w:uiPriority w:val="99"/>
    <w:rsid w:val="00391171"/>
  </w:style>
  <w:style w:type="character" w:customStyle="1" w:styleId="Prder3">
    <w:name w:val="Pár. der. 3"/>
    <w:uiPriority w:val="99"/>
    <w:rsid w:val="00391171"/>
  </w:style>
  <w:style w:type="character" w:customStyle="1" w:styleId="Prder4">
    <w:name w:val="Pár. der. 4"/>
    <w:uiPriority w:val="99"/>
    <w:rsid w:val="00391171"/>
  </w:style>
  <w:style w:type="paragraph" w:customStyle="1" w:styleId="Documento1">
    <w:name w:val="Documento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91171"/>
  </w:style>
  <w:style w:type="character" w:customStyle="1" w:styleId="Prder6">
    <w:name w:val="Pár. der. 6"/>
    <w:uiPriority w:val="99"/>
    <w:rsid w:val="00391171"/>
  </w:style>
  <w:style w:type="character" w:customStyle="1" w:styleId="Prder7">
    <w:name w:val="Pár. der. 7"/>
    <w:uiPriority w:val="99"/>
    <w:rsid w:val="00391171"/>
  </w:style>
  <w:style w:type="character" w:customStyle="1" w:styleId="Prder8">
    <w:name w:val="Pár. der. 8"/>
    <w:uiPriority w:val="99"/>
    <w:rsid w:val="00391171"/>
  </w:style>
  <w:style w:type="character" w:customStyle="1" w:styleId="Tcnico2">
    <w:name w:val="Técnico 2"/>
    <w:uiPriority w:val="99"/>
    <w:rsid w:val="00391171"/>
    <w:rPr>
      <w:rFonts w:ascii="Univers" w:hAnsi="Univers"/>
      <w:sz w:val="20"/>
      <w:lang w:val="en-US"/>
    </w:rPr>
  </w:style>
  <w:style w:type="character" w:customStyle="1" w:styleId="Tcnico3">
    <w:name w:val="Técnico 3"/>
    <w:uiPriority w:val="99"/>
    <w:rsid w:val="00391171"/>
    <w:rPr>
      <w:rFonts w:ascii="Univers" w:hAnsi="Univers"/>
      <w:sz w:val="20"/>
      <w:lang w:val="en-US"/>
    </w:rPr>
  </w:style>
  <w:style w:type="character" w:customStyle="1" w:styleId="Tcnico4">
    <w:name w:val="Técnico 4"/>
    <w:uiPriority w:val="99"/>
    <w:rsid w:val="00391171"/>
  </w:style>
  <w:style w:type="character" w:customStyle="1" w:styleId="Tcnico1">
    <w:name w:val="Técnico 1"/>
    <w:uiPriority w:val="99"/>
    <w:rsid w:val="00391171"/>
    <w:rPr>
      <w:rFonts w:ascii="Univers" w:hAnsi="Univers"/>
      <w:sz w:val="20"/>
      <w:lang w:val="en-US"/>
    </w:rPr>
  </w:style>
  <w:style w:type="character" w:customStyle="1" w:styleId="Inicdoc">
    <w:name w:val="Inic. doc."/>
    <w:uiPriority w:val="99"/>
    <w:rsid w:val="00391171"/>
  </w:style>
  <w:style w:type="character" w:customStyle="1" w:styleId="Tcnico5">
    <w:name w:val="Técnico 5"/>
    <w:uiPriority w:val="99"/>
    <w:rsid w:val="00391171"/>
  </w:style>
  <w:style w:type="character" w:customStyle="1" w:styleId="Tcnico6">
    <w:name w:val="Técnico 6"/>
    <w:uiPriority w:val="99"/>
    <w:rsid w:val="00391171"/>
  </w:style>
  <w:style w:type="character" w:customStyle="1" w:styleId="Tcnico7">
    <w:name w:val="Técnico 7"/>
    <w:uiPriority w:val="99"/>
    <w:rsid w:val="00391171"/>
  </w:style>
  <w:style w:type="character" w:customStyle="1" w:styleId="Tcnico8">
    <w:name w:val="Técnico 8"/>
    <w:uiPriority w:val="99"/>
    <w:rsid w:val="00391171"/>
  </w:style>
  <w:style w:type="character" w:customStyle="1" w:styleId="Inicestt">
    <w:name w:val="Inic. est. t"/>
    <w:uiPriority w:val="99"/>
    <w:rsid w:val="00391171"/>
    <w:rPr>
      <w:rFonts w:ascii="Univers" w:hAnsi="Univers"/>
      <w:sz w:val="20"/>
      <w:lang w:val="en-US"/>
    </w:rPr>
  </w:style>
  <w:style w:type="character" w:customStyle="1" w:styleId="1">
    <w:name w:val="1"/>
    <w:uiPriority w:val="99"/>
    <w:rsid w:val="00391171"/>
    <w:rPr>
      <w:rFonts w:ascii="Univers" w:hAnsi="Univers"/>
      <w:sz w:val="20"/>
      <w:lang w:val="en-US"/>
    </w:rPr>
  </w:style>
  <w:style w:type="paragraph" w:customStyle="1" w:styleId="INDICE1">
    <w:name w:val="INDICE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91171"/>
    <w:rPr>
      <w:rFonts w:ascii="Univers" w:hAnsi="Univers"/>
      <w:sz w:val="20"/>
      <w:lang w:val="en-US"/>
    </w:rPr>
  </w:style>
  <w:style w:type="paragraph" w:customStyle="1" w:styleId="INDICE3">
    <w:name w:val="INDICE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91171"/>
  </w:style>
  <w:style w:type="character" w:customStyle="1" w:styleId="FormatInh5">
    <w:name w:val="FormatInh 5"/>
    <w:uiPriority w:val="99"/>
    <w:rsid w:val="00391171"/>
  </w:style>
  <w:style w:type="character" w:customStyle="1" w:styleId="FormatInh6">
    <w:name w:val="FormatInh 6"/>
    <w:uiPriority w:val="99"/>
    <w:rsid w:val="00391171"/>
  </w:style>
  <w:style w:type="character" w:customStyle="1" w:styleId="FormatInh2">
    <w:name w:val="FormatInh 2"/>
    <w:uiPriority w:val="99"/>
    <w:rsid w:val="00391171"/>
    <w:rPr>
      <w:rFonts w:ascii="Univers" w:hAnsi="Univers"/>
      <w:sz w:val="20"/>
      <w:lang w:val="en-US"/>
    </w:rPr>
  </w:style>
  <w:style w:type="character" w:customStyle="1" w:styleId="FormatInh7">
    <w:name w:val="FormatInh 7"/>
    <w:uiPriority w:val="99"/>
    <w:rsid w:val="00391171"/>
  </w:style>
  <w:style w:type="character" w:customStyle="1" w:styleId="Bblgraphie">
    <w:name w:val="Bblgraphie"/>
    <w:uiPriority w:val="99"/>
    <w:rsid w:val="00391171"/>
  </w:style>
  <w:style w:type="character" w:customStyle="1" w:styleId="AbsNrRechts1">
    <w:name w:val="AbsNrRechts 1"/>
    <w:uiPriority w:val="99"/>
    <w:rsid w:val="00391171"/>
  </w:style>
  <w:style w:type="character" w:customStyle="1" w:styleId="AbsNrRechts2">
    <w:name w:val="AbsNrRechts 2"/>
    <w:uiPriority w:val="99"/>
    <w:rsid w:val="00391171"/>
  </w:style>
  <w:style w:type="character" w:customStyle="1" w:styleId="FormatInh3">
    <w:name w:val="FormatInh 3"/>
    <w:uiPriority w:val="99"/>
    <w:rsid w:val="00391171"/>
    <w:rPr>
      <w:rFonts w:ascii="Univers" w:hAnsi="Univers"/>
      <w:sz w:val="20"/>
      <w:lang w:val="en-US"/>
    </w:rPr>
  </w:style>
  <w:style w:type="character" w:customStyle="1" w:styleId="AbsNrRechts3">
    <w:name w:val="AbsNrRechts 3"/>
    <w:uiPriority w:val="99"/>
    <w:rsid w:val="00391171"/>
  </w:style>
  <w:style w:type="character" w:customStyle="1" w:styleId="AbsNrRechts4">
    <w:name w:val="AbsNrRechts 4"/>
    <w:uiPriority w:val="99"/>
    <w:rsid w:val="00391171"/>
  </w:style>
  <w:style w:type="character" w:customStyle="1" w:styleId="AbsNrRechts5">
    <w:name w:val="AbsNrRechts 5"/>
    <w:uiPriority w:val="99"/>
    <w:rsid w:val="00391171"/>
  </w:style>
  <w:style w:type="character" w:customStyle="1" w:styleId="AbsNrRechts6">
    <w:name w:val="AbsNrRechts 6"/>
    <w:uiPriority w:val="99"/>
    <w:rsid w:val="00391171"/>
  </w:style>
  <w:style w:type="character" w:customStyle="1" w:styleId="AbsNrRechts7">
    <w:name w:val="AbsNrRechts 7"/>
    <w:uiPriority w:val="99"/>
    <w:rsid w:val="00391171"/>
  </w:style>
  <w:style w:type="character" w:customStyle="1" w:styleId="AbsNrRechts8">
    <w:name w:val="AbsNrRechts 8"/>
    <w:uiPriority w:val="99"/>
    <w:rsid w:val="00391171"/>
  </w:style>
  <w:style w:type="paragraph" w:customStyle="1" w:styleId="FormatInh1">
    <w:name w:val="FormatInh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91171"/>
    <w:rPr>
      <w:b/>
      <w:i/>
      <w:sz w:val="20"/>
    </w:rPr>
  </w:style>
  <w:style w:type="character" w:customStyle="1" w:styleId="MarkInhalt">
    <w:name w:val="MarkInhalt"/>
    <w:uiPriority w:val="99"/>
    <w:rsid w:val="00391171"/>
  </w:style>
  <w:style w:type="character" w:customStyle="1" w:styleId="Vordruck">
    <w:name w:val="Vordruck"/>
    <w:uiPriority w:val="99"/>
    <w:rsid w:val="00391171"/>
    <w:rPr>
      <w:rFonts w:ascii="Univers" w:hAnsi="Univers"/>
      <w:sz w:val="20"/>
      <w:lang w:val="en-US"/>
    </w:rPr>
  </w:style>
  <w:style w:type="character" w:customStyle="1" w:styleId="especesq1">
    <w:name w:val="espec.esq 1"/>
    <w:uiPriority w:val="99"/>
    <w:rsid w:val="00391171"/>
    <w:rPr>
      <w:rFonts w:ascii="Univers" w:hAnsi="Univers"/>
      <w:sz w:val="20"/>
      <w:lang w:val="en-US"/>
    </w:rPr>
  </w:style>
  <w:style w:type="character" w:customStyle="1" w:styleId="especesq2">
    <w:name w:val="espec.esq 2"/>
    <w:uiPriority w:val="99"/>
    <w:rsid w:val="00391171"/>
    <w:rPr>
      <w:rFonts w:ascii="Univers" w:hAnsi="Univers"/>
      <w:sz w:val="20"/>
      <w:lang w:val="en-US"/>
    </w:rPr>
  </w:style>
  <w:style w:type="character" w:customStyle="1" w:styleId="especesq5">
    <w:name w:val="espec.esq 5"/>
    <w:uiPriority w:val="99"/>
    <w:rsid w:val="00391171"/>
  </w:style>
  <w:style w:type="character" w:customStyle="1" w:styleId="ESQFAC">
    <w:name w:val="ESQFAC"/>
    <w:uiPriority w:val="99"/>
    <w:rsid w:val="00391171"/>
    <w:rPr>
      <w:rFonts w:ascii="Univers" w:hAnsi="Univers"/>
      <w:sz w:val="20"/>
      <w:lang w:val="en-US"/>
    </w:rPr>
  </w:style>
  <w:style w:type="character" w:customStyle="1" w:styleId="TIPOS">
    <w:name w:val="TIPOS"/>
    <w:uiPriority w:val="99"/>
    <w:rsid w:val="00391171"/>
  </w:style>
  <w:style w:type="character" w:customStyle="1" w:styleId="FACTOR">
    <w:name w:val="FACTOR"/>
    <w:uiPriority w:val="99"/>
    <w:rsid w:val="00391171"/>
  </w:style>
  <w:style w:type="character" w:customStyle="1" w:styleId="EFA1">
    <w:name w:val="EFA 1"/>
    <w:uiPriority w:val="99"/>
    <w:rsid w:val="00391171"/>
    <w:rPr>
      <w:rFonts w:ascii="Univers" w:hAnsi="Univers"/>
      <w:sz w:val="20"/>
      <w:lang w:val="en-US"/>
    </w:rPr>
  </w:style>
  <w:style w:type="character" w:customStyle="1" w:styleId="EFA2">
    <w:name w:val="EFA 2"/>
    <w:uiPriority w:val="99"/>
    <w:rsid w:val="00391171"/>
    <w:rPr>
      <w:rFonts w:ascii="Univers" w:hAnsi="Univers"/>
      <w:sz w:val="20"/>
      <w:lang w:val="en-US"/>
    </w:rPr>
  </w:style>
  <w:style w:type="character" w:customStyle="1" w:styleId="EFA3">
    <w:name w:val="EFA 3"/>
    <w:uiPriority w:val="99"/>
    <w:rsid w:val="00391171"/>
    <w:rPr>
      <w:rFonts w:ascii="Univers" w:hAnsi="Univers"/>
      <w:sz w:val="20"/>
      <w:lang w:val="en-US"/>
    </w:rPr>
  </w:style>
  <w:style w:type="character" w:customStyle="1" w:styleId="EFA4">
    <w:name w:val="EFA 4"/>
    <w:uiPriority w:val="99"/>
    <w:rsid w:val="00391171"/>
    <w:rPr>
      <w:rFonts w:ascii="Univers" w:hAnsi="Univers"/>
      <w:sz w:val="20"/>
      <w:lang w:val="en-US"/>
    </w:rPr>
  </w:style>
  <w:style w:type="character" w:customStyle="1" w:styleId="Document8">
    <w:name w:val="Document 8"/>
    <w:uiPriority w:val="99"/>
    <w:rsid w:val="00391171"/>
  </w:style>
  <w:style w:type="character" w:customStyle="1" w:styleId="Document4">
    <w:name w:val="Document 4"/>
    <w:uiPriority w:val="99"/>
    <w:rsid w:val="00391171"/>
    <w:rPr>
      <w:b/>
      <w:i/>
      <w:sz w:val="20"/>
    </w:rPr>
  </w:style>
  <w:style w:type="character" w:customStyle="1" w:styleId="Document6">
    <w:name w:val="Document 6"/>
    <w:uiPriority w:val="99"/>
    <w:rsid w:val="00391171"/>
  </w:style>
  <w:style w:type="character" w:customStyle="1" w:styleId="Document5">
    <w:name w:val="Document 5"/>
    <w:uiPriority w:val="99"/>
    <w:rsid w:val="00391171"/>
  </w:style>
  <w:style w:type="character" w:customStyle="1" w:styleId="Document2">
    <w:name w:val="Document 2"/>
    <w:uiPriority w:val="99"/>
    <w:rsid w:val="00391171"/>
    <w:rPr>
      <w:rFonts w:ascii="Univers" w:hAnsi="Univers"/>
      <w:sz w:val="20"/>
      <w:lang w:val="en-US"/>
    </w:rPr>
  </w:style>
  <w:style w:type="character" w:customStyle="1" w:styleId="Document7">
    <w:name w:val="Document 7"/>
    <w:uiPriority w:val="99"/>
    <w:rsid w:val="00391171"/>
  </w:style>
  <w:style w:type="character" w:customStyle="1" w:styleId="Bibliogrphy">
    <w:name w:val="Bibliogrphy"/>
    <w:uiPriority w:val="99"/>
    <w:rsid w:val="00391171"/>
  </w:style>
  <w:style w:type="character" w:customStyle="1" w:styleId="RightPar1">
    <w:name w:val="Right Par 1"/>
    <w:uiPriority w:val="99"/>
    <w:rsid w:val="00391171"/>
  </w:style>
  <w:style w:type="character" w:customStyle="1" w:styleId="RightPar2">
    <w:name w:val="Right Par 2"/>
    <w:uiPriority w:val="99"/>
    <w:rsid w:val="00391171"/>
  </w:style>
  <w:style w:type="character" w:customStyle="1" w:styleId="Document3">
    <w:name w:val="Document 3"/>
    <w:uiPriority w:val="99"/>
    <w:rsid w:val="00391171"/>
    <w:rPr>
      <w:rFonts w:ascii="Univers" w:hAnsi="Univers"/>
      <w:sz w:val="20"/>
      <w:lang w:val="en-US"/>
    </w:rPr>
  </w:style>
  <w:style w:type="character" w:customStyle="1" w:styleId="RightPar3">
    <w:name w:val="Right Par 3"/>
    <w:uiPriority w:val="99"/>
    <w:rsid w:val="00391171"/>
  </w:style>
  <w:style w:type="character" w:customStyle="1" w:styleId="RightPar4">
    <w:name w:val="Right Par 4"/>
    <w:uiPriority w:val="99"/>
    <w:rsid w:val="00391171"/>
  </w:style>
  <w:style w:type="character" w:customStyle="1" w:styleId="RightPar5">
    <w:name w:val="Right Par 5"/>
    <w:uiPriority w:val="99"/>
    <w:rsid w:val="00391171"/>
  </w:style>
  <w:style w:type="character" w:customStyle="1" w:styleId="RightPar6">
    <w:name w:val="Right Par 6"/>
    <w:uiPriority w:val="99"/>
    <w:rsid w:val="00391171"/>
  </w:style>
  <w:style w:type="character" w:customStyle="1" w:styleId="RightPar7">
    <w:name w:val="Right Par 7"/>
    <w:uiPriority w:val="99"/>
    <w:rsid w:val="00391171"/>
  </w:style>
  <w:style w:type="character" w:customStyle="1" w:styleId="RightPar8">
    <w:name w:val="Right Par 8"/>
    <w:uiPriority w:val="99"/>
    <w:rsid w:val="00391171"/>
  </w:style>
  <w:style w:type="paragraph" w:customStyle="1" w:styleId="Document1">
    <w:name w:val="Document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91171"/>
  </w:style>
  <w:style w:type="character" w:customStyle="1" w:styleId="TechInit">
    <w:name w:val="Tech Init"/>
    <w:uiPriority w:val="99"/>
    <w:rsid w:val="00391171"/>
    <w:rPr>
      <w:rFonts w:ascii="Univers" w:hAnsi="Univers"/>
      <w:sz w:val="20"/>
      <w:lang w:val="en-US"/>
    </w:rPr>
  </w:style>
  <w:style w:type="character" w:customStyle="1" w:styleId="Technical5">
    <w:name w:val="Technical 5"/>
    <w:uiPriority w:val="99"/>
    <w:rsid w:val="00391171"/>
  </w:style>
  <w:style w:type="character" w:customStyle="1" w:styleId="Technical6">
    <w:name w:val="Technical 6"/>
    <w:uiPriority w:val="99"/>
    <w:rsid w:val="00391171"/>
  </w:style>
  <w:style w:type="character" w:customStyle="1" w:styleId="Technical2">
    <w:name w:val="Technical 2"/>
    <w:uiPriority w:val="99"/>
    <w:rsid w:val="00391171"/>
    <w:rPr>
      <w:rFonts w:ascii="Univers" w:hAnsi="Univers"/>
      <w:sz w:val="20"/>
      <w:lang w:val="en-US"/>
    </w:rPr>
  </w:style>
  <w:style w:type="character" w:customStyle="1" w:styleId="Technical3">
    <w:name w:val="Technical 3"/>
    <w:uiPriority w:val="99"/>
    <w:rsid w:val="00391171"/>
    <w:rPr>
      <w:rFonts w:ascii="Univers" w:hAnsi="Univers"/>
      <w:sz w:val="20"/>
      <w:lang w:val="en-US"/>
    </w:rPr>
  </w:style>
  <w:style w:type="character" w:customStyle="1" w:styleId="Technical4">
    <w:name w:val="Technical 4"/>
    <w:uiPriority w:val="99"/>
    <w:rsid w:val="00391171"/>
  </w:style>
  <w:style w:type="character" w:customStyle="1" w:styleId="Technical1">
    <w:name w:val="Technical 1"/>
    <w:uiPriority w:val="99"/>
    <w:rsid w:val="00391171"/>
    <w:rPr>
      <w:rFonts w:ascii="Univers" w:hAnsi="Univers"/>
      <w:sz w:val="20"/>
      <w:lang w:val="en-US"/>
    </w:rPr>
  </w:style>
  <w:style w:type="character" w:customStyle="1" w:styleId="Technical7">
    <w:name w:val="Technical 7"/>
    <w:uiPriority w:val="99"/>
    <w:rsid w:val="00391171"/>
  </w:style>
  <w:style w:type="character" w:customStyle="1" w:styleId="Technical8">
    <w:name w:val="Technical 8"/>
    <w:uiPriority w:val="99"/>
    <w:rsid w:val="00391171"/>
  </w:style>
  <w:style w:type="character" w:customStyle="1" w:styleId="especesq3">
    <w:name w:val="espec.esq 3"/>
    <w:uiPriority w:val="99"/>
    <w:rsid w:val="00391171"/>
    <w:rPr>
      <w:rFonts w:ascii="Univers" w:hAnsi="Univers"/>
      <w:sz w:val="20"/>
      <w:lang w:val="en-US"/>
    </w:rPr>
  </w:style>
  <w:style w:type="character" w:customStyle="1" w:styleId="especesq4">
    <w:name w:val="espec.esq 4"/>
    <w:uiPriority w:val="99"/>
    <w:rsid w:val="00391171"/>
    <w:rPr>
      <w:rFonts w:ascii="Univers" w:hAnsi="Univers"/>
      <w:sz w:val="20"/>
      <w:lang w:val="en-US"/>
    </w:rPr>
  </w:style>
  <w:style w:type="character" w:customStyle="1" w:styleId="15">
    <w:name w:val="1 5"/>
    <w:uiPriority w:val="99"/>
    <w:rsid w:val="00391171"/>
    <w:rPr>
      <w:rFonts w:ascii="Univers" w:hAnsi="Univers"/>
      <w:sz w:val="20"/>
      <w:lang w:val="en-US"/>
    </w:rPr>
  </w:style>
  <w:style w:type="character" w:customStyle="1" w:styleId="2">
    <w:name w:val="2"/>
    <w:uiPriority w:val="99"/>
    <w:rsid w:val="00391171"/>
    <w:rPr>
      <w:rFonts w:ascii="Univers" w:hAnsi="Univers"/>
      <w:sz w:val="20"/>
      <w:lang w:val="en-US"/>
    </w:rPr>
  </w:style>
  <w:style w:type="paragraph" w:customStyle="1" w:styleId="11">
    <w:name w:val="1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91171"/>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391171"/>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391171"/>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391171"/>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391171"/>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0">
    <w:name w:val="Tdc 7"/>
    <w:basedOn w:val="Normal"/>
    <w:uiPriority w:val="99"/>
    <w:rsid w:val="00391171"/>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0">
    <w:name w:val="Tdc 8"/>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0">
    <w:name w:val="Tdc 9"/>
    <w:basedOn w:val="Normal"/>
    <w:uiPriority w:val="99"/>
    <w:rsid w:val="00391171"/>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391171"/>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391171"/>
  </w:style>
  <w:style w:type="paragraph" w:styleId="Sangra3detindependiente">
    <w:name w:val="Body Text Indent 3"/>
    <w:basedOn w:val="Normal"/>
    <w:link w:val="Sangra3detindependienteCar"/>
    <w:uiPriority w:val="99"/>
    <w:rsid w:val="00391171"/>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391171"/>
    <w:rPr>
      <w:rFonts w:ascii="Verdana" w:hAnsi="Verdana"/>
      <w:spacing w:val="-2"/>
      <w:sz w:val="18"/>
      <w:lang w:val="en-US"/>
    </w:rPr>
  </w:style>
  <w:style w:type="paragraph" w:styleId="Cierre">
    <w:name w:val="Closing"/>
    <w:basedOn w:val="Normal"/>
    <w:link w:val="CierreCar"/>
    <w:uiPriority w:val="99"/>
    <w:rsid w:val="00391171"/>
    <w:pPr>
      <w:spacing w:after="240"/>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391171"/>
    <w:rPr>
      <w:rFonts w:ascii="Verdana" w:hAnsi="Verdana"/>
      <w:sz w:val="18"/>
      <w:lang w:val="en-GB"/>
    </w:rPr>
  </w:style>
  <w:style w:type="paragraph" w:styleId="Continuarlista">
    <w:name w:val="List Continue"/>
    <w:basedOn w:val="Normal"/>
    <w:rsid w:val="00391171"/>
    <w:pPr>
      <w:spacing w:after="240"/>
      <w:ind w:left="283" w:firstLine="284"/>
    </w:pPr>
    <w:rPr>
      <w:rFonts w:ascii="Verdana" w:hAnsi="Verdana"/>
      <w:sz w:val="18"/>
      <w:szCs w:val="20"/>
      <w:lang w:val="en-GB"/>
    </w:rPr>
  </w:style>
  <w:style w:type="paragraph" w:styleId="Continuarlista2">
    <w:name w:val="List Continue 2"/>
    <w:basedOn w:val="Normal"/>
    <w:uiPriority w:val="99"/>
    <w:rsid w:val="00391171"/>
    <w:pPr>
      <w:spacing w:after="240"/>
      <w:ind w:left="566" w:firstLine="284"/>
    </w:pPr>
    <w:rPr>
      <w:rFonts w:ascii="Verdana" w:hAnsi="Verdana"/>
      <w:sz w:val="18"/>
      <w:szCs w:val="20"/>
      <w:lang w:val="en-GB"/>
    </w:rPr>
  </w:style>
  <w:style w:type="paragraph" w:styleId="Continuarlista3">
    <w:name w:val="List Continue 3"/>
    <w:basedOn w:val="Normal"/>
    <w:uiPriority w:val="99"/>
    <w:rsid w:val="00391171"/>
    <w:pPr>
      <w:spacing w:after="240"/>
      <w:ind w:left="849" w:firstLine="284"/>
    </w:pPr>
    <w:rPr>
      <w:rFonts w:ascii="Verdana" w:hAnsi="Verdana"/>
      <w:sz w:val="18"/>
      <w:szCs w:val="20"/>
      <w:lang w:val="en-GB"/>
    </w:rPr>
  </w:style>
  <w:style w:type="paragraph" w:styleId="Continuarlista4">
    <w:name w:val="List Continue 4"/>
    <w:basedOn w:val="Normal"/>
    <w:uiPriority w:val="99"/>
    <w:rsid w:val="00391171"/>
    <w:pPr>
      <w:spacing w:after="240"/>
      <w:ind w:left="1132" w:firstLine="284"/>
    </w:pPr>
    <w:rPr>
      <w:rFonts w:ascii="Verdana" w:hAnsi="Verdana"/>
      <w:sz w:val="18"/>
      <w:szCs w:val="20"/>
      <w:lang w:val="en-GB"/>
    </w:rPr>
  </w:style>
  <w:style w:type="paragraph" w:styleId="Continuarlista5">
    <w:name w:val="List Continue 5"/>
    <w:basedOn w:val="Normal"/>
    <w:uiPriority w:val="99"/>
    <w:rsid w:val="00391171"/>
    <w:pPr>
      <w:spacing w:after="240"/>
      <w:ind w:left="1415" w:firstLine="284"/>
    </w:pPr>
    <w:rPr>
      <w:rFonts w:ascii="Verdana" w:hAnsi="Verdana"/>
      <w:sz w:val="18"/>
      <w:szCs w:val="20"/>
      <w:lang w:val="en-GB"/>
    </w:rPr>
  </w:style>
  <w:style w:type="paragraph" w:styleId="DireccinHTML">
    <w:name w:val="HTML Address"/>
    <w:basedOn w:val="Normal"/>
    <w:link w:val="DireccinHTMLCar"/>
    <w:uiPriority w:val="99"/>
    <w:rsid w:val="00391171"/>
    <w:pPr>
      <w:spacing w:after="240"/>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391171"/>
    <w:rPr>
      <w:rFonts w:ascii="Verdana" w:hAnsi="Verdana"/>
      <w:i/>
      <w:iCs/>
      <w:sz w:val="18"/>
      <w:lang w:val="en-GB"/>
    </w:rPr>
  </w:style>
  <w:style w:type="paragraph" w:styleId="Direccinsobre">
    <w:name w:val="envelope address"/>
    <w:basedOn w:val="Normal"/>
    <w:uiPriority w:val="99"/>
    <w:rsid w:val="00391171"/>
    <w:pPr>
      <w:framePr w:w="7920" w:h="1980" w:hRule="exact" w:hSpace="141" w:wrap="auto" w:hAnchor="page" w:xAlign="center" w:yAlign="bottom"/>
      <w:spacing w:after="240"/>
      <w:ind w:left="2880" w:firstLine="284"/>
    </w:pPr>
    <w:rPr>
      <w:rFonts w:ascii="Verdana" w:hAnsi="Verdana" w:cs="Arial"/>
      <w:sz w:val="24"/>
      <w:lang w:val="en-GB"/>
    </w:rPr>
  </w:style>
  <w:style w:type="paragraph" w:styleId="Encabezadodelista">
    <w:name w:val="toa heading"/>
    <w:basedOn w:val="Normal"/>
    <w:next w:val="Normal"/>
    <w:uiPriority w:val="99"/>
    <w:rsid w:val="00391171"/>
    <w:pPr>
      <w:spacing w:after="240"/>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391171"/>
    <w:pPr>
      <w:pBdr>
        <w:top w:val="single" w:sz="6" w:space="1" w:color="auto"/>
        <w:left w:val="single" w:sz="6" w:space="1" w:color="auto"/>
        <w:bottom w:val="single" w:sz="6" w:space="1" w:color="auto"/>
        <w:right w:val="single" w:sz="6" w:space="1" w:color="auto"/>
      </w:pBdr>
      <w:shd w:val="pct20" w:color="auto" w:fill="auto"/>
      <w:spacing w:after="240"/>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91171"/>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91171"/>
    <w:pPr>
      <w:spacing w:after="240"/>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391171"/>
    <w:rPr>
      <w:rFonts w:ascii="Verdana" w:hAnsi="Verdana"/>
      <w:sz w:val="18"/>
      <w:lang w:val="en-GB"/>
    </w:rPr>
  </w:style>
  <w:style w:type="paragraph" w:styleId="Fecha">
    <w:name w:val="Date"/>
    <w:basedOn w:val="Normal"/>
    <w:next w:val="Normal"/>
    <w:link w:val="FechaCar"/>
    <w:uiPriority w:val="99"/>
    <w:rsid w:val="00391171"/>
    <w:pPr>
      <w:spacing w:after="240"/>
      <w:ind w:firstLine="284"/>
    </w:pPr>
    <w:rPr>
      <w:rFonts w:ascii="Verdana" w:hAnsi="Verdana"/>
      <w:sz w:val="18"/>
      <w:szCs w:val="20"/>
      <w:lang w:val="en-GB"/>
    </w:rPr>
  </w:style>
  <w:style w:type="character" w:customStyle="1" w:styleId="FechaCar">
    <w:name w:val="Fecha Car"/>
    <w:basedOn w:val="Fuentedeprrafopredeter"/>
    <w:link w:val="Fecha"/>
    <w:uiPriority w:val="99"/>
    <w:rsid w:val="00391171"/>
    <w:rPr>
      <w:rFonts w:ascii="Verdana" w:hAnsi="Verdana"/>
      <w:sz w:val="18"/>
      <w:lang w:val="en-GB"/>
    </w:rPr>
  </w:style>
  <w:style w:type="paragraph" w:styleId="Firma">
    <w:name w:val="Signature"/>
    <w:basedOn w:val="Normal"/>
    <w:link w:val="FirmaCar"/>
    <w:uiPriority w:val="99"/>
    <w:rsid w:val="00391171"/>
    <w:pPr>
      <w:spacing w:after="240"/>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391171"/>
    <w:rPr>
      <w:rFonts w:ascii="Verdana" w:hAnsi="Verdana"/>
      <w:sz w:val="18"/>
      <w:lang w:val="en-GB"/>
    </w:rPr>
  </w:style>
  <w:style w:type="paragraph" w:styleId="Firmadecorreoelectrnico">
    <w:name w:val="E-mail Signature"/>
    <w:basedOn w:val="Normal"/>
    <w:link w:val="FirmadecorreoelectrnicoCar"/>
    <w:uiPriority w:val="99"/>
    <w:rsid w:val="00391171"/>
    <w:pPr>
      <w:spacing w:after="240"/>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391171"/>
    <w:rPr>
      <w:rFonts w:ascii="Verdana" w:hAnsi="Verdana"/>
      <w:sz w:val="18"/>
      <w:lang w:val="en-GB"/>
    </w:rPr>
  </w:style>
  <w:style w:type="paragraph" w:styleId="HTMLconformatoprevio">
    <w:name w:val="HTML Preformatted"/>
    <w:basedOn w:val="Normal"/>
    <w:link w:val="HTMLconformatoprevioCar"/>
    <w:uiPriority w:val="99"/>
    <w:rsid w:val="00391171"/>
    <w:pPr>
      <w:spacing w:after="240"/>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391171"/>
    <w:rPr>
      <w:rFonts w:ascii="Courier New" w:hAnsi="Courier New"/>
      <w:sz w:val="18"/>
      <w:lang w:val="en-GB"/>
    </w:rPr>
  </w:style>
  <w:style w:type="paragraph" w:styleId="ndice3">
    <w:name w:val="index 3"/>
    <w:basedOn w:val="Normal"/>
    <w:next w:val="Normal"/>
    <w:autoRedefine/>
    <w:uiPriority w:val="99"/>
    <w:rsid w:val="00391171"/>
    <w:pPr>
      <w:spacing w:after="240"/>
      <w:ind w:left="600" w:hanging="200"/>
    </w:pPr>
    <w:rPr>
      <w:rFonts w:ascii="Verdana" w:hAnsi="Verdana"/>
      <w:sz w:val="18"/>
      <w:szCs w:val="20"/>
      <w:lang w:val="en-GB"/>
    </w:rPr>
  </w:style>
  <w:style w:type="paragraph" w:styleId="ndice4">
    <w:name w:val="index 4"/>
    <w:basedOn w:val="Normal"/>
    <w:next w:val="Normal"/>
    <w:autoRedefine/>
    <w:uiPriority w:val="99"/>
    <w:rsid w:val="00391171"/>
    <w:pPr>
      <w:spacing w:after="240"/>
      <w:ind w:left="800" w:hanging="200"/>
    </w:pPr>
    <w:rPr>
      <w:rFonts w:ascii="Verdana" w:hAnsi="Verdana"/>
      <w:sz w:val="18"/>
      <w:szCs w:val="20"/>
      <w:lang w:val="en-GB"/>
    </w:rPr>
  </w:style>
  <w:style w:type="paragraph" w:styleId="ndice5">
    <w:name w:val="index 5"/>
    <w:basedOn w:val="Normal"/>
    <w:next w:val="Normal"/>
    <w:autoRedefine/>
    <w:uiPriority w:val="99"/>
    <w:rsid w:val="00391171"/>
    <w:pPr>
      <w:spacing w:after="240"/>
      <w:ind w:left="1000" w:hanging="200"/>
    </w:pPr>
    <w:rPr>
      <w:rFonts w:ascii="Verdana" w:hAnsi="Verdana"/>
      <w:sz w:val="18"/>
      <w:szCs w:val="20"/>
      <w:lang w:val="en-GB"/>
    </w:rPr>
  </w:style>
  <w:style w:type="paragraph" w:styleId="ndice6">
    <w:name w:val="index 6"/>
    <w:basedOn w:val="Normal"/>
    <w:next w:val="Normal"/>
    <w:autoRedefine/>
    <w:uiPriority w:val="99"/>
    <w:rsid w:val="00391171"/>
    <w:pPr>
      <w:spacing w:after="240"/>
      <w:ind w:left="1200" w:hanging="200"/>
    </w:pPr>
    <w:rPr>
      <w:rFonts w:ascii="Verdana" w:hAnsi="Verdana"/>
      <w:sz w:val="18"/>
      <w:szCs w:val="20"/>
      <w:lang w:val="en-GB"/>
    </w:rPr>
  </w:style>
  <w:style w:type="paragraph" w:styleId="ndice7">
    <w:name w:val="index 7"/>
    <w:basedOn w:val="Normal"/>
    <w:next w:val="Normal"/>
    <w:autoRedefine/>
    <w:uiPriority w:val="99"/>
    <w:rsid w:val="00391171"/>
    <w:pPr>
      <w:spacing w:after="240"/>
      <w:ind w:left="1400" w:hanging="200"/>
    </w:pPr>
    <w:rPr>
      <w:rFonts w:ascii="Verdana" w:hAnsi="Verdana"/>
      <w:sz w:val="18"/>
      <w:szCs w:val="20"/>
      <w:lang w:val="en-GB"/>
    </w:rPr>
  </w:style>
  <w:style w:type="paragraph" w:styleId="ndice8">
    <w:name w:val="index 8"/>
    <w:basedOn w:val="Normal"/>
    <w:next w:val="Normal"/>
    <w:autoRedefine/>
    <w:uiPriority w:val="99"/>
    <w:rsid w:val="00391171"/>
    <w:pPr>
      <w:spacing w:after="240"/>
      <w:ind w:left="1600" w:hanging="200"/>
    </w:pPr>
    <w:rPr>
      <w:rFonts w:ascii="Verdana" w:hAnsi="Verdana"/>
      <w:sz w:val="18"/>
      <w:szCs w:val="20"/>
      <w:lang w:val="en-GB"/>
    </w:rPr>
  </w:style>
  <w:style w:type="paragraph" w:styleId="ndice9">
    <w:name w:val="index 9"/>
    <w:basedOn w:val="Normal"/>
    <w:next w:val="Normal"/>
    <w:autoRedefine/>
    <w:uiPriority w:val="99"/>
    <w:rsid w:val="00391171"/>
    <w:pPr>
      <w:spacing w:after="240"/>
      <w:ind w:left="1800" w:hanging="200"/>
    </w:pPr>
    <w:rPr>
      <w:rFonts w:ascii="Verdana" w:hAnsi="Verdana"/>
      <w:sz w:val="18"/>
      <w:szCs w:val="20"/>
      <w:lang w:val="en-GB"/>
    </w:rPr>
  </w:style>
  <w:style w:type="paragraph" w:styleId="Lista">
    <w:name w:val="List"/>
    <w:basedOn w:val="Normal"/>
    <w:rsid w:val="00391171"/>
    <w:pPr>
      <w:spacing w:after="240"/>
      <w:ind w:left="283" w:hanging="283"/>
    </w:pPr>
    <w:rPr>
      <w:rFonts w:ascii="Verdana" w:hAnsi="Verdana"/>
      <w:sz w:val="18"/>
      <w:szCs w:val="20"/>
      <w:lang w:val="en-GB"/>
    </w:rPr>
  </w:style>
  <w:style w:type="paragraph" w:styleId="Lista2">
    <w:name w:val="List 2"/>
    <w:basedOn w:val="Normal"/>
    <w:uiPriority w:val="99"/>
    <w:rsid w:val="00391171"/>
    <w:pPr>
      <w:spacing w:after="240"/>
      <w:ind w:left="566" w:hanging="283"/>
    </w:pPr>
    <w:rPr>
      <w:rFonts w:ascii="Verdana" w:hAnsi="Verdana"/>
      <w:sz w:val="18"/>
      <w:szCs w:val="20"/>
      <w:lang w:val="en-GB"/>
    </w:rPr>
  </w:style>
  <w:style w:type="paragraph" w:styleId="Lista3">
    <w:name w:val="List 3"/>
    <w:basedOn w:val="Normal"/>
    <w:uiPriority w:val="99"/>
    <w:rsid w:val="00391171"/>
    <w:pPr>
      <w:spacing w:after="240"/>
      <w:ind w:left="849" w:hanging="283"/>
    </w:pPr>
    <w:rPr>
      <w:rFonts w:ascii="Verdana" w:hAnsi="Verdana"/>
      <w:sz w:val="18"/>
      <w:szCs w:val="20"/>
      <w:lang w:val="en-GB"/>
    </w:rPr>
  </w:style>
  <w:style w:type="paragraph" w:styleId="Lista4">
    <w:name w:val="List 4"/>
    <w:basedOn w:val="Normal"/>
    <w:uiPriority w:val="99"/>
    <w:rsid w:val="00391171"/>
    <w:pPr>
      <w:spacing w:after="240"/>
      <w:ind w:left="1132" w:hanging="283"/>
    </w:pPr>
    <w:rPr>
      <w:rFonts w:ascii="Verdana" w:hAnsi="Verdana"/>
      <w:sz w:val="18"/>
      <w:szCs w:val="20"/>
      <w:lang w:val="en-GB"/>
    </w:rPr>
  </w:style>
  <w:style w:type="paragraph" w:styleId="Lista5">
    <w:name w:val="List 5"/>
    <w:basedOn w:val="Normal"/>
    <w:uiPriority w:val="99"/>
    <w:rsid w:val="00391171"/>
    <w:pPr>
      <w:spacing w:after="240"/>
      <w:ind w:left="1415" w:hanging="283"/>
    </w:pPr>
    <w:rPr>
      <w:rFonts w:ascii="Verdana" w:hAnsi="Verdana"/>
      <w:sz w:val="18"/>
      <w:szCs w:val="20"/>
      <w:lang w:val="en-GB"/>
    </w:rPr>
  </w:style>
  <w:style w:type="paragraph" w:styleId="Listaconnmeros">
    <w:name w:val="List Number"/>
    <w:basedOn w:val="Normal"/>
    <w:uiPriority w:val="99"/>
    <w:rsid w:val="00391171"/>
    <w:pPr>
      <w:numPr>
        <w:numId w:val="9"/>
      </w:numPr>
      <w:spacing w:after="240"/>
    </w:pPr>
    <w:rPr>
      <w:rFonts w:ascii="Verdana" w:hAnsi="Verdana"/>
      <w:sz w:val="18"/>
      <w:szCs w:val="20"/>
      <w:lang w:val="en-GB"/>
    </w:rPr>
  </w:style>
  <w:style w:type="paragraph" w:styleId="Listaconnmeros2">
    <w:name w:val="List Number 2"/>
    <w:basedOn w:val="Normal"/>
    <w:uiPriority w:val="99"/>
    <w:rsid w:val="00391171"/>
    <w:pPr>
      <w:numPr>
        <w:numId w:val="10"/>
      </w:numPr>
      <w:spacing w:after="240"/>
    </w:pPr>
    <w:rPr>
      <w:rFonts w:ascii="Verdana" w:hAnsi="Verdana"/>
      <w:sz w:val="18"/>
      <w:szCs w:val="20"/>
      <w:lang w:val="en-GB"/>
    </w:rPr>
  </w:style>
  <w:style w:type="paragraph" w:styleId="Listaconnmeros3">
    <w:name w:val="List Number 3"/>
    <w:basedOn w:val="Normal"/>
    <w:uiPriority w:val="99"/>
    <w:rsid w:val="00391171"/>
    <w:pPr>
      <w:numPr>
        <w:numId w:val="11"/>
      </w:numPr>
      <w:spacing w:after="240"/>
    </w:pPr>
    <w:rPr>
      <w:rFonts w:ascii="Verdana" w:hAnsi="Verdana"/>
      <w:sz w:val="18"/>
      <w:szCs w:val="20"/>
      <w:lang w:val="en-GB"/>
    </w:rPr>
  </w:style>
  <w:style w:type="paragraph" w:styleId="Listaconnmeros4">
    <w:name w:val="List Number 4"/>
    <w:basedOn w:val="Normal"/>
    <w:uiPriority w:val="99"/>
    <w:rsid w:val="00391171"/>
    <w:pPr>
      <w:numPr>
        <w:numId w:val="12"/>
      </w:numPr>
      <w:spacing w:after="240"/>
    </w:pPr>
    <w:rPr>
      <w:rFonts w:ascii="Verdana" w:hAnsi="Verdana"/>
      <w:sz w:val="18"/>
      <w:szCs w:val="20"/>
      <w:lang w:val="en-GB"/>
    </w:rPr>
  </w:style>
  <w:style w:type="paragraph" w:styleId="Listaconnmeros5">
    <w:name w:val="List Number 5"/>
    <w:basedOn w:val="Normal"/>
    <w:uiPriority w:val="99"/>
    <w:rsid w:val="00391171"/>
    <w:pPr>
      <w:numPr>
        <w:numId w:val="13"/>
      </w:numPr>
      <w:spacing w:after="240"/>
    </w:pPr>
    <w:rPr>
      <w:rFonts w:ascii="Verdana" w:hAnsi="Verdana"/>
      <w:sz w:val="18"/>
      <w:szCs w:val="20"/>
      <w:lang w:val="en-GB"/>
    </w:rPr>
  </w:style>
  <w:style w:type="paragraph" w:styleId="Listaconvietas">
    <w:name w:val="List Bullet"/>
    <w:basedOn w:val="Normal"/>
    <w:autoRedefine/>
    <w:uiPriority w:val="99"/>
    <w:rsid w:val="00391171"/>
    <w:pPr>
      <w:numPr>
        <w:numId w:val="14"/>
      </w:numPr>
      <w:spacing w:after="240"/>
    </w:pPr>
    <w:rPr>
      <w:rFonts w:ascii="Verdana" w:hAnsi="Verdana"/>
      <w:sz w:val="18"/>
      <w:szCs w:val="20"/>
      <w:lang w:val="en-GB"/>
    </w:rPr>
  </w:style>
  <w:style w:type="paragraph" w:styleId="Listaconvietas2">
    <w:name w:val="List Bullet 2"/>
    <w:basedOn w:val="Normal"/>
    <w:autoRedefine/>
    <w:uiPriority w:val="99"/>
    <w:rsid w:val="00391171"/>
    <w:pPr>
      <w:numPr>
        <w:numId w:val="16"/>
      </w:numPr>
      <w:tabs>
        <w:tab w:val="clear" w:pos="926"/>
        <w:tab w:val="num" w:pos="643"/>
      </w:tabs>
      <w:spacing w:after="240"/>
      <w:ind w:left="643"/>
    </w:pPr>
    <w:rPr>
      <w:rFonts w:ascii="Verdana" w:hAnsi="Verdana"/>
      <w:sz w:val="18"/>
      <w:szCs w:val="20"/>
      <w:lang w:val="en-GB"/>
    </w:rPr>
  </w:style>
  <w:style w:type="paragraph" w:styleId="Listaconvietas3">
    <w:name w:val="List Bullet 3"/>
    <w:basedOn w:val="Normal"/>
    <w:autoRedefine/>
    <w:uiPriority w:val="99"/>
    <w:rsid w:val="00391171"/>
    <w:pPr>
      <w:numPr>
        <w:numId w:val="17"/>
      </w:numPr>
      <w:tabs>
        <w:tab w:val="clear" w:pos="1209"/>
        <w:tab w:val="num" w:pos="926"/>
      </w:tabs>
      <w:spacing w:after="240"/>
      <w:ind w:left="926"/>
    </w:pPr>
    <w:rPr>
      <w:rFonts w:ascii="Verdana" w:hAnsi="Verdana"/>
      <w:sz w:val="18"/>
      <w:szCs w:val="20"/>
      <w:lang w:val="en-GB"/>
    </w:rPr>
  </w:style>
  <w:style w:type="paragraph" w:styleId="Listaconvietas4">
    <w:name w:val="List Bullet 4"/>
    <w:basedOn w:val="Normal"/>
    <w:autoRedefine/>
    <w:uiPriority w:val="99"/>
    <w:rsid w:val="00391171"/>
    <w:pPr>
      <w:spacing w:after="240"/>
      <w:ind w:left="1418" w:firstLine="284"/>
    </w:pPr>
    <w:rPr>
      <w:rFonts w:ascii="Verdana" w:hAnsi="Verdana"/>
      <w:sz w:val="18"/>
      <w:szCs w:val="20"/>
      <w:lang w:val="en-GB"/>
    </w:rPr>
  </w:style>
  <w:style w:type="paragraph" w:styleId="Listaconvietas5">
    <w:name w:val="List Bullet 5"/>
    <w:basedOn w:val="Normal"/>
    <w:autoRedefine/>
    <w:uiPriority w:val="99"/>
    <w:rsid w:val="00391171"/>
    <w:pPr>
      <w:numPr>
        <w:numId w:val="15"/>
      </w:numPr>
      <w:tabs>
        <w:tab w:val="clear" w:pos="643"/>
        <w:tab w:val="num" w:pos="1492"/>
      </w:tabs>
      <w:spacing w:after="240"/>
      <w:ind w:left="1492"/>
    </w:pPr>
    <w:rPr>
      <w:rFonts w:ascii="Verdana" w:hAnsi="Verdana"/>
      <w:sz w:val="18"/>
      <w:szCs w:val="20"/>
      <w:lang w:val="en-GB"/>
    </w:rPr>
  </w:style>
  <w:style w:type="paragraph" w:styleId="Remitedesobre">
    <w:name w:val="envelope return"/>
    <w:basedOn w:val="Normal"/>
    <w:uiPriority w:val="99"/>
    <w:rsid w:val="00391171"/>
    <w:pPr>
      <w:spacing w:after="240"/>
      <w:ind w:firstLine="284"/>
    </w:pPr>
    <w:rPr>
      <w:rFonts w:ascii="Verdana" w:hAnsi="Verdana" w:cs="Arial"/>
      <w:sz w:val="18"/>
      <w:szCs w:val="20"/>
      <w:lang w:val="en-GB"/>
    </w:rPr>
  </w:style>
  <w:style w:type="paragraph" w:styleId="Saludo">
    <w:name w:val="Salutation"/>
    <w:basedOn w:val="Normal"/>
    <w:next w:val="Normal"/>
    <w:link w:val="SaludoCar"/>
    <w:uiPriority w:val="99"/>
    <w:rsid w:val="00391171"/>
    <w:pPr>
      <w:spacing w:after="240"/>
      <w:ind w:firstLine="284"/>
    </w:pPr>
    <w:rPr>
      <w:rFonts w:ascii="Verdana" w:hAnsi="Verdana"/>
      <w:sz w:val="18"/>
      <w:szCs w:val="20"/>
      <w:lang w:val="en-GB"/>
    </w:rPr>
  </w:style>
  <w:style w:type="character" w:customStyle="1" w:styleId="SaludoCar">
    <w:name w:val="Saludo Car"/>
    <w:basedOn w:val="Fuentedeprrafopredeter"/>
    <w:link w:val="Saludo"/>
    <w:uiPriority w:val="99"/>
    <w:rsid w:val="00391171"/>
    <w:rPr>
      <w:rFonts w:ascii="Verdana" w:hAnsi="Verdana"/>
      <w:sz w:val="18"/>
      <w:lang w:val="en-GB"/>
    </w:rPr>
  </w:style>
  <w:style w:type="paragraph" w:styleId="Sangranormal">
    <w:name w:val="Normal Indent"/>
    <w:basedOn w:val="Normal"/>
    <w:uiPriority w:val="99"/>
    <w:rsid w:val="00391171"/>
    <w:pPr>
      <w:spacing w:after="240"/>
      <w:ind w:left="708" w:firstLine="284"/>
    </w:pPr>
    <w:rPr>
      <w:rFonts w:ascii="Verdana" w:hAnsi="Verdana"/>
      <w:sz w:val="18"/>
      <w:szCs w:val="20"/>
      <w:lang w:val="en-GB"/>
    </w:rPr>
  </w:style>
  <w:style w:type="paragraph" w:styleId="Subttulo">
    <w:name w:val="Subtitle"/>
    <w:basedOn w:val="Normal"/>
    <w:link w:val="SubttuloCar"/>
    <w:qFormat/>
    <w:rsid w:val="00391171"/>
    <w:pPr>
      <w:spacing w:after="240"/>
      <w:ind w:firstLine="284"/>
      <w:jc w:val="center"/>
      <w:outlineLvl w:val="1"/>
    </w:pPr>
    <w:rPr>
      <w:rFonts w:ascii="Cambria" w:hAnsi="Cambria"/>
      <w:sz w:val="24"/>
      <w:lang w:val="en-GB"/>
    </w:rPr>
  </w:style>
  <w:style w:type="character" w:customStyle="1" w:styleId="SubttuloCar">
    <w:name w:val="Subtítulo Car"/>
    <w:basedOn w:val="Fuentedeprrafopredeter"/>
    <w:link w:val="Subttulo"/>
    <w:rsid w:val="00391171"/>
    <w:rPr>
      <w:rFonts w:ascii="Cambria" w:hAnsi="Cambria"/>
      <w:sz w:val="24"/>
      <w:szCs w:val="24"/>
      <w:lang w:val="en-GB"/>
    </w:rPr>
  </w:style>
  <w:style w:type="paragraph" w:styleId="Textocomentario">
    <w:name w:val="annotation text"/>
    <w:basedOn w:val="Normal"/>
    <w:link w:val="TextocomentarioCar"/>
    <w:rsid w:val="00391171"/>
    <w:pPr>
      <w:spacing w:after="240"/>
      <w:ind w:firstLine="284"/>
    </w:pPr>
    <w:rPr>
      <w:rFonts w:ascii="Verdana" w:hAnsi="Verdana"/>
      <w:sz w:val="18"/>
      <w:szCs w:val="20"/>
    </w:rPr>
  </w:style>
  <w:style w:type="character" w:customStyle="1" w:styleId="TextocomentarioCar">
    <w:name w:val="Texto comentario Car"/>
    <w:basedOn w:val="Fuentedeprrafopredeter"/>
    <w:link w:val="Textocomentario"/>
    <w:rsid w:val="00391171"/>
    <w:rPr>
      <w:rFonts w:ascii="Verdana" w:hAnsi="Verdana"/>
      <w:sz w:val="18"/>
    </w:rPr>
  </w:style>
  <w:style w:type="paragraph" w:styleId="Textoconsangra">
    <w:name w:val="table of authorities"/>
    <w:basedOn w:val="Normal"/>
    <w:next w:val="Normal"/>
    <w:uiPriority w:val="99"/>
    <w:rsid w:val="00391171"/>
    <w:pPr>
      <w:spacing w:after="240"/>
      <w:ind w:left="200" w:hanging="200"/>
    </w:pPr>
    <w:rPr>
      <w:rFonts w:ascii="Verdana" w:hAnsi="Verdana"/>
      <w:sz w:val="18"/>
      <w:szCs w:val="20"/>
      <w:lang w:val="en-GB"/>
    </w:rPr>
  </w:style>
  <w:style w:type="paragraph" w:styleId="Textodebloque">
    <w:name w:val="Block Text"/>
    <w:basedOn w:val="Normal"/>
    <w:uiPriority w:val="99"/>
    <w:rsid w:val="00391171"/>
    <w:pPr>
      <w:spacing w:after="240"/>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391171"/>
    <w:rPr>
      <w:rFonts w:ascii="Arial" w:hAnsi="Arial" w:cs="Times New Roman"/>
      <w:lang w:val="en-GB"/>
    </w:rPr>
  </w:style>
  <w:style w:type="character" w:customStyle="1" w:styleId="Textoindependiente2Car">
    <w:name w:val="Texto independiente 2 Car"/>
    <w:basedOn w:val="Fuentedeprrafopredeter"/>
    <w:link w:val="Textoindependiente2"/>
    <w:locked/>
    <w:rsid w:val="00391171"/>
    <w:rPr>
      <w:rFonts w:ascii="Tahoma" w:hAnsi="Tahoma"/>
      <w:spacing w:val="-3"/>
      <w:sz w:val="22"/>
      <w:lang w:val="en-US"/>
    </w:rPr>
  </w:style>
  <w:style w:type="paragraph" w:styleId="Textoindependiente3">
    <w:name w:val="Body Text 3"/>
    <w:basedOn w:val="Normal"/>
    <w:link w:val="Textoindependiente3Car"/>
    <w:uiPriority w:val="99"/>
    <w:rsid w:val="00391171"/>
    <w:pPr>
      <w:spacing w:after="240"/>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391171"/>
    <w:rPr>
      <w:rFonts w:ascii="Verdana" w:hAnsi="Verdana"/>
      <w:sz w:val="16"/>
    </w:rPr>
  </w:style>
  <w:style w:type="paragraph" w:styleId="Textoindependienteprimerasangra">
    <w:name w:val="Body Text First Indent"/>
    <w:basedOn w:val="Textoindependiente"/>
    <w:link w:val="TextoindependienteprimerasangraCar"/>
    <w:uiPriority w:val="99"/>
    <w:rsid w:val="00391171"/>
    <w:pPr>
      <w:spacing w:after="240"/>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391171"/>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91171"/>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391171"/>
    <w:pPr>
      <w:spacing w:before="60" w:after="240"/>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91171"/>
    <w:rPr>
      <w:rFonts w:ascii="Verdana" w:hAnsi="Verdana"/>
      <w:sz w:val="18"/>
      <w:szCs w:val="22"/>
      <w:lang w:val="en-GB"/>
    </w:rPr>
  </w:style>
  <w:style w:type="paragraph" w:styleId="Textomacro">
    <w:name w:val="macro"/>
    <w:link w:val="TextomacroCar"/>
    <w:uiPriority w:val="99"/>
    <w:rsid w:val="00391171"/>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91171"/>
    <w:rPr>
      <w:rFonts w:ascii="Courier New" w:hAnsi="Courier New" w:cs="Courier New"/>
    </w:rPr>
  </w:style>
  <w:style w:type="paragraph" w:styleId="Textonotaalfinal">
    <w:name w:val="endnote text"/>
    <w:basedOn w:val="Normal"/>
    <w:link w:val="TextonotaalfinalCar"/>
    <w:uiPriority w:val="99"/>
    <w:rsid w:val="00391171"/>
    <w:pPr>
      <w:spacing w:after="240"/>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391171"/>
    <w:rPr>
      <w:rFonts w:ascii="Verdana" w:hAnsi="Verdana"/>
      <w:sz w:val="18"/>
      <w:lang w:val="en-GB"/>
    </w:rPr>
  </w:style>
  <w:style w:type="paragraph" w:styleId="Textosinformato">
    <w:name w:val="Plain Text"/>
    <w:basedOn w:val="Normal"/>
    <w:link w:val="TextosinformatoCar"/>
    <w:uiPriority w:val="99"/>
    <w:rsid w:val="00391171"/>
    <w:pPr>
      <w:spacing w:after="240"/>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391171"/>
    <w:rPr>
      <w:rFonts w:ascii="Courier New" w:hAnsi="Courier New"/>
      <w:sz w:val="18"/>
      <w:lang w:val="en-GB"/>
    </w:rPr>
  </w:style>
  <w:style w:type="paragraph" w:styleId="ndice1">
    <w:name w:val="index 1"/>
    <w:basedOn w:val="Normal"/>
    <w:next w:val="Normal"/>
    <w:autoRedefine/>
    <w:uiPriority w:val="99"/>
    <w:rsid w:val="00391171"/>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391171"/>
    <w:pPr>
      <w:spacing w:after="240"/>
      <w:ind w:firstLine="284"/>
    </w:pPr>
    <w:rPr>
      <w:rFonts w:ascii="Verdana" w:hAnsi="Verdana" w:cs="Arial"/>
      <w:b/>
      <w:bCs/>
      <w:sz w:val="18"/>
      <w:szCs w:val="20"/>
      <w:lang w:val="en-GB"/>
    </w:rPr>
  </w:style>
  <w:style w:type="paragraph" w:styleId="Ttulo">
    <w:name w:val="Title"/>
    <w:basedOn w:val="Normal"/>
    <w:link w:val="TtuloCar"/>
    <w:uiPriority w:val="99"/>
    <w:qFormat/>
    <w:rsid w:val="00391171"/>
    <w:pPr>
      <w:widowControl w:val="0"/>
      <w:autoSpaceDE w:val="0"/>
      <w:autoSpaceDN w:val="0"/>
      <w:adjustRightInd w:val="0"/>
      <w:spacing w:after="240"/>
      <w:ind w:firstLine="284"/>
      <w:jc w:val="center"/>
    </w:pPr>
    <w:rPr>
      <w:rFonts w:ascii="Univers" w:hAnsi="Univers"/>
      <w:b/>
      <w:sz w:val="24"/>
      <w:szCs w:val="20"/>
    </w:rPr>
  </w:style>
  <w:style w:type="character" w:customStyle="1" w:styleId="TtuloCar">
    <w:name w:val="Título Car"/>
    <w:basedOn w:val="Fuentedeprrafopredeter"/>
    <w:link w:val="Ttulo"/>
    <w:uiPriority w:val="99"/>
    <w:rsid w:val="00391171"/>
    <w:rPr>
      <w:rFonts w:ascii="Univers" w:hAnsi="Univers"/>
      <w:b/>
      <w:sz w:val="24"/>
    </w:rPr>
  </w:style>
  <w:style w:type="character" w:customStyle="1" w:styleId="shorttext1">
    <w:name w:val="short_text1"/>
    <w:uiPriority w:val="99"/>
    <w:rsid w:val="00391171"/>
    <w:rPr>
      <w:sz w:val="19"/>
    </w:rPr>
  </w:style>
  <w:style w:type="table" w:styleId="Tablaelegante">
    <w:name w:val="Table Elegant"/>
    <w:basedOn w:val="Tablanormal"/>
    <w:uiPriority w:val="99"/>
    <w:rsid w:val="00391171"/>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91171"/>
    <w:pPr>
      <w:tabs>
        <w:tab w:val="clear" w:pos="4252"/>
        <w:tab w:val="left" w:pos="213"/>
        <w:tab w:val="left" w:pos="5954"/>
      </w:tabs>
      <w:spacing w:after="240"/>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391171"/>
    <w:pPr>
      <w:spacing w:after="240"/>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391171"/>
    <w:pPr>
      <w:spacing w:before="40" w:after="240" w:line="280" w:lineRule="exact"/>
      <w:ind w:firstLine="284"/>
    </w:pPr>
    <w:rPr>
      <w:rFonts w:ascii="Verdana" w:hAnsi="Verdana" w:cs="Courier New"/>
      <w:iCs/>
      <w:szCs w:val="16"/>
      <w:lang w:val="es-ES_tradnl"/>
    </w:rPr>
  </w:style>
  <w:style w:type="table" w:styleId="Tablaconcuadrcula2">
    <w:name w:val="Table Grid 2"/>
    <w:basedOn w:val="Tablanormal"/>
    <w:rsid w:val="00391171"/>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91171"/>
    <w:pPr>
      <w:spacing w:after="240"/>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391171"/>
    <w:rPr>
      <w:rFonts w:cs="Times New Roman"/>
      <w:vertAlign w:val="superscript"/>
    </w:rPr>
  </w:style>
  <w:style w:type="character" w:customStyle="1" w:styleId="Heading">
    <w:name w:val="Heading"/>
    <w:uiPriority w:val="99"/>
    <w:rsid w:val="00391171"/>
  </w:style>
  <w:style w:type="character" w:customStyle="1" w:styleId="RightPar">
    <w:name w:val="Right Par"/>
    <w:uiPriority w:val="99"/>
    <w:rsid w:val="00391171"/>
  </w:style>
  <w:style w:type="character" w:customStyle="1" w:styleId="Subheading">
    <w:name w:val="Subheading"/>
    <w:uiPriority w:val="99"/>
    <w:rsid w:val="00391171"/>
  </w:style>
  <w:style w:type="character" w:customStyle="1" w:styleId="FormatInh80">
    <w:name w:val="FormatInh[8]"/>
    <w:uiPriority w:val="99"/>
    <w:rsid w:val="00391171"/>
  </w:style>
  <w:style w:type="character" w:customStyle="1" w:styleId="FormatInh50">
    <w:name w:val="FormatInh[5]"/>
    <w:uiPriority w:val="99"/>
    <w:rsid w:val="00391171"/>
  </w:style>
  <w:style w:type="character" w:customStyle="1" w:styleId="FormatInh60">
    <w:name w:val="FormatInh[6]"/>
    <w:uiPriority w:val="99"/>
    <w:rsid w:val="00391171"/>
  </w:style>
  <w:style w:type="character" w:customStyle="1" w:styleId="FormatInh20">
    <w:name w:val="FormatInh[2]"/>
    <w:uiPriority w:val="99"/>
    <w:rsid w:val="00391171"/>
    <w:rPr>
      <w:rFonts w:ascii="Courier" w:hAnsi="Courier"/>
      <w:sz w:val="24"/>
      <w:lang w:val="en-US"/>
    </w:rPr>
  </w:style>
  <w:style w:type="character" w:customStyle="1" w:styleId="FormatInh70">
    <w:name w:val="FormatInh[7]"/>
    <w:uiPriority w:val="99"/>
    <w:rsid w:val="00391171"/>
  </w:style>
  <w:style w:type="character" w:customStyle="1" w:styleId="AbsNrRech1">
    <w:name w:val="AbsNrRech[1]"/>
    <w:uiPriority w:val="99"/>
    <w:rsid w:val="00391171"/>
  </w:style>
  <w:style w:type="character" w:customStyle="1" w:styleId="AbsNrRech2">
    <w:name w:val="AbsNrRech[2]"/>
    <w:uiPriority w:val="99"/>
    <w:rsid w:val="00391171"/>
  </w:style>
  <w:style w:type="character" w:customStyle="1" w:styleId="FormatInh30">
    <w:name w:val="FormatInh[3]"/>
    <w:uiPriority w:val="99"/>
    <w:rsid w:val="00391171"/>
    <w:rPr>
      <w:rFonts w:ascii="Courier" w:hAnsi="Courier"/>
      <w:sz w:val="24"/>
      <w:lang w:val="en-US"/>
    </w:rPr>
  </w:style>
  <w:style w:type="character" w:customStyle="1" w:styleId="AbsNrRech3">
    <w:name w:val="AbsNrRech[3]"/>
    <w:uiPriority w:val="99"/>
    <w:rsid w:val="00391171"/>
  </w:style>
  <w:style w:type="character" w:customStyle="1" w:styleId="AbsNrRech4">
    <w:name w:val="AbsNrRech[4]"/>
    <w:uiPriority w:val="99"/>
    <w:rsid w:val="00391171"/>
  </w:style>
  <w:style w:type="character" w:customStyle="1" w:styleId="AbsNrRech5">
    <w:name w:val="AbsNrRech[5]"/>
    <w:uiPriority w:val="99"/>
    <w:rsid w:val="00391171"/>
  </w:style>
  <w:style w:type="character" w:customStyle="1" w:styleId="AbsNrRech6">
    <w:name w:val="AbsNrRech[6]"/>
    <w:uiPriority w:val="99"/>
    <w:rsid w:val="00391171"/>
  </w:style>
  <w:style w:type="character" w:customStyle="1" w:styleId="AbsNrRech7">
    <w:name w:val="AbsNrRech[7]"/>
    <w:uiPriority w:val="99"/>
    <w:rsid w:val="00391171"/>
  </w:style>
  <w:style w:type="character" w:customStyle="1" w:styleId="AbsNrRech8">
    <w:name w:val="AbsNrRech[8]"/>
    <w:uiPriority w:val="99"/>
    <w:rsid w:val="00391171"/>
  </w:style>
  <w:style w:type="paragraph" w:customStyle="1" w:styleId="FormatInh10">
    <w:name w:val="FormatInh[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91171"/>
    <w:rPr>
      <w:b/>
      <w:i/>
      <w:sz w:val="24"/>
    </w:rPr>
  </w:style>
  <w:style w:type="character" w:customStyle="1" w:styleId="Document10">
    <w:name w:val="Document[1]"/>
    <w:uiPriority w:val="99"/>
    <w:rsid w:val="00391171"/>
  </w:style>
  <w:style w:type="character" w:customStyle="1" w:styleId="Document20">
    <w:name w:val="Document[2]"/>
    <w:uiPriority w:val="99"/>
    <w:rsid w:val="00391171"/>
  </w:style>
  <w:style w:type="character" w:customStyle="1" w:styleId="Document30">
    <w:name w:val="Document[3]"/>
    <w:uiPriority w:val="99"/>
    <w:rsid w:val="00391171"/>
  </w:style>
  <w:style w:type="character" w:customStyle="1" w:styleId="Document40">
    <w:name w:val="Document[4]"/>
    <w:uiPriority w:val="99"/>
    <w:rsid w:val="00391171"/>
  </w:style>
  <w:style w:type="character" w:customStyle="1" w:styleId="Document50">
    <w:name w:val="Document[5]"/>
    <w:uiPriority w:val="99"/>
    <w:rsid w:val="00391171"/>
  </w:style>
  <w:style w:type="character" w:customStyle="1" w:styleId="Document60">
    <w:name w:val="Document[6]"/>
    <w:uiPriority w:val="99"/>
    <w:rsid w:val="00391171"/>
  </w:style>
  <w:style w:type="character" w:customStyle="1" w:styleId="Document70">
    <w:name w:val="Document[7]"/>
    <w:uiPriority w:val="99"/>
    <w:rsid w:val="00391171"/>
  </w:style>
  <w:style w:type="character" w:customStyle="1" w:styleId="Document80">
    <w:name w:val="Document[8]"/>
    <w:uiPriority w:val="99"/>
    <w:rsid w:val="00391171"/>
  </w:style>
  <w:style w:type="character" w:customStyle="1" w:styleId="4">
    <w:name w:val="4"/>
    <w:uiPriority w:val="99"/>
    <w:rsid w:val="00391171"/>
    <w:rPr>
      <w:rFonts w:ascii="Courier" w:hAnsi="Courier"/>
      <w:sz w:val="24"/>
      <w:lang w:val="en-US"/>
    </w:rPr>
  </w:style>
  <w:style w:type="character" w:customStyle="1" w:styleId="5">
    <w:name w:val="5"/>
    <w:uiPriority w:val="99"/>
    <w:rsid w:val="00391171"/>
  </w:style>
  <w:style w:type="character" w:customStyle="1" w:styleId="6">
    <w:name w:val="6"/>
    <w:uiPriority w:val="99"/>
    <w:rsid w:val="00391171"/>
  </w:style>
  <w:style w:type="character" w:customStyle="1" w:styleId="7">
    <w:name w:val="7"/>
    <w:uiPriority w:val="99"/>
    <w:rsid w:val="00391171"/>
  </w:style>
  <w:style w:type="character" w:customStyle="1" w:styleId="8">
    <w:name w:val="8"/>
    <w:uiPriority w:val="99"/>
    <w:rsid w:val="00391171"/>
    <w:rPr>
      <w:rFonts w:ascii="Courier" w:hAnsi="Courier"/>
      <w:sz w:val="24"/>
      <w:lang w:val="en-US"/>
    </w:rPr>
  </w:style>
  <w:style w:type="character" w:customStyle="1" w:styleId="9">
    <w:name w:val="9"/>
    <w:uiPriority w:val="99"/>
    <w:rsid w:val="00391171"/>
  </w:style>
  <w:style w:type="character" w:customStyle="1" w:styleId="10">
    <w:name w:val="10"/>
    <w:uiPriority w:val="99"/>
    <w:rsid w:val="00391171"/>
  </w:style>
  <w:style w:type="character" w:customStyle="1" w:styleId="110">
    <w:name w:val="11"/>
    <w:uiPriority w:val="99"/>
    <w:rsid w:val="00391171"/>
  </w:style>
  <w:style w:type="character" w:customStyle="1" w:styleId="120">
    <w:name w:val="12"/>
    <w:uiPriority w:val="99"/>
    <w:rsid w:val="00391171"/>
  </w:style>
  <w:style w:type="character" w:customStyle="1" w:styleId="130">
    <w:name w:val="13"/>
    <w:uiPriority w:val="99"/>
    <w:rsid w:val="00391171"/>
  </w:style>
  <w:style w:type="character" w:customStyle="1" w:styleId="140">
    <w:name w:val="14"/>
    <w:uiPriority w:val="99"/>
    <w:rsid w:val="00391171"/>
  </w:style>
  <w:style w:type="paragraph" w:customStyle="1" w:styleId="150">
    <w:name w:val="15"/>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91171"/>
    <w:rPr>
      <w:b/>
      <w:i/>
      <w:sz w:val="24"/>
    </w:rPr>
  </w:style>
  <w:style w:type="paragraph" w:customStyle="1" w:styleId="EstiloTtulo5Negrita">
    <w:name w:val="Estilo Título 5 + Negrita"/>
    <w:basedOn w:val="Ttulo5"/>
    <w:link w:val="EstiloTtulo5NegritaCar"/>
    <w:autoRedefine/>
    <w:uiPriority w:val="99"/>
    <w:rsid w:val="00391171"/>
    <w:pPr>
      <w:keepNext/>
      <w:tabs>
        <w:tab w:val="clear" w:pos="1009"/>
      </w:tabs>
      <w:spacing w:before="60" w:after="240" w:line="24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391171"/>
    <w:rPr>
      <w:rFonts w:ascii="Verdana" w:hAnsi="Verdana"/>
      <w:b/>
      <w:i/>
      <w:sz w:val="18"/>
      <w:lang w:val="en-GB"/>
    </w:rPr>
  </w:style>
  <w:style w:type="character" w:customStyle="1" w:styleId="mediumtext1">
    <w:name w:val="medium_text1"/>
    <w:uiPriority w:val="99"/>
    <w:rsid w:val="00391171"/>
    <w:rPr>
      <w:sz w:val="16"/>
    </w:rPr>
  </w:style>
  <w:style w:type="character" w:customStyle="1" w:styleId="longtext1">
    <w:name w:val="long_text1"/>
    <w:uiPriority w:val="99"/>
    <w:rsid w:val="00391171"/>
    <w:rPr>
      <w:sz w:val="20"/>
    </w:rPr>
  </w:style>
  <w:style w:type="table" w:styleId="Tablaprofesional">
    <w:name w:val="Table Professional"/>
    <w:basedOn w:val="Tablanormal"/>
    <w:uiPriority w:val="99"/>
    <w:rsid w:val="00391171"/>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91171"/>
    <w:pPr>
      <w:numPr>
        <w:numId w:val="21"/>
      </w:numPr>
      <w:spacing w:after="240"/>
    </w:pPr>
    <w:rPr>
      <w:rFonts w:ascii="Verdana" w:hAnsi="Verdana"/>
      <w:color w:val="000000"/>
      <w:szCs w:val="20"/>
      <w:lang w:val="en-GB"/>
    </w:rPr>
  </w:style>
  <w:style w:type="table" w:styleId="Tablaclsica2">
    <w:name w:val="Table Classic 2"/>
    <w:basedOn w:val="Tablanormal"/>
    <w:uiPriority w:val="99"/>
    <w:rsid w:val="00391171"/>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91171"/>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91171"/>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91171"/>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91171"/>
    <w:pPr>
      <w:spacing w:before="120" w:after="60" w:line="360" w:lineRule="auto"/>
      <w:ind w:left="714" w:hanging="357"/>
      <w:jc w:val="both"/>
    </w:pPr>
    <w:rPr>
      <w:color w:val="000000"/>
      <w:sz w:val="24"/>
      <w:lang w:val="es-ES_tradnl"/>
    </w:rPr>
  </w:style>
  <w:style w:type="paragraph" w:customStyle="1" w:styleId="Estndar">
    <w:name w:val="Estándar"/>
    <w:uiPriority w:val="99"/>
    <w:rsid w:val="00391171"/>
    <w:pPr>
      <w:spacing w:before="120" w:after="60" w:line="360" w:lineRule="auto"/>
      <w:ind w:left="714" w:hanging="357"/>
      <w:jc w:val="both"/>
    </w:pPr>
    <w:rPr>
      <w:color w:val="000000"/>
      <w:sz w:val="22"/>
    </w:rPr>
  </w:style>
  <w:style w:type="paragraph" w:customStyle="1" w:styleId="Esquema3">
    <w:name w:val="Esquema3"/>
    <w:uiPriority w:val="99"/>
    <w:rsid w:val="00391171"/>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91171"/>
    <w:rPr>
      <w:rFonts w:cs="Times New Roman"/>
      <w:sz w:val="16"/>
    </w:rPr>
  </w:style>
  <w:style w:type="paragraph" w:customStyle="1" w:styleId="topoa">
    <w:name w:val="topo_a)"/>
    <w:uiPriority w:val="99"/>
    <w:rsid w:val="00391171"/>
    <w:pPr>
      <w:spacing w:before="120" w:after="60" w:line="360" w:lineRule="auto"/>
      <w:ind w:left="1871" w:hanging="567"/>
      <w:jc w:val="both"/>
    </w:pPr>
    <w:rPr>
      <w:color w:val="000000"/>
      <w:sz w:val="22"/>
    </w:rPr>
  </w:style>
  <w:style w:type="paragraph" w:customStyle="1" w:styleId="Nmeros">
    <w:name w:val="Números"/>
    <w:uiPriority w:val="99"/>
    <w:rsid w:val="00391171"/>
    <w:pPr>
      <w:spacing w:before="120" w:after="60" w:line="360" w:lineRule="auto"/>
      <w:ind w:left="714" w:hanging="357"/>
      <w:jc w:val="both"/>
    </w:pPr>
    <w:rPr>
      <w:color w:val="000000"/>
      <w:sz w:val="24"/>
    </w:rPr>
  </w:style>
  <w:style w:type="paragraph" w:customStyle="1" w:styleId="topo-">
    <w:name w:val="topo-"/>
    <w:uiPriority w:val="99"/>
    <w:rsid w:val="00391171"/>
    <w:pPr>
      <w:spacing w:before="120" w:after="60" w:line="360" w:lineRule="auto"/>
      <w:ind w:left="2324" w:hanging="453"/>
      <w:jc w:val="both"/>
    </w:pPr>
    <w:rPr>
      <w:color w:val="000000"/>
      <w:sz w:val="22"/>
    </w:rPr>
  </w:style>
  <w:style w:type="paragraph" w:customStyle="1" w:styleId="Esquema5">
    <w:name w:val="Esquema5"/>
    <w:uiPriority w:val="99"/>
    <w:rsid w:val="00391171"/>
    <w:pPr>
      <w:spacing w:before="28" w:after="85" w:line="360" w:lineRule="auto"/>
      <w:ind w:left="1304" w:hanging="1304"/>
      <w:jc w:val="both"/>
    </w:pPr>
    <w:rPr>
      <w:b/>
      <w:color w:val="000000"/>
      <w:sz w:val="24"/>
    </w:rPr>
  </w:style>
  <w:style w:type="paragraph" w:customStyle="1" w:styleId="Esquema4">
    <w:name w:val="Esquema4"/>
    <w:next w:val="Esquema5"/>
    <w:uiPriority w:val="99"/>
    <w:rsid w:val="00391171"/>
    <w:pPr>
      <w:spacing w:before="113" w:after="113" w:line="360" w:lineRule="auto"/>
      <w:ind w:left="1315" w:hanging="1315"/>
      <w:jc w:val="both"/>
    </w:pPr>
    <w:rPr>
      <w:b/>
      <w:color w:val="000000"/>
      <w:sz w:val="24"/>
    </w:rPr>
  </w:style>
  <w:style w:type="character" w:customStyle="1" w:styleId="hps">
    <w:name w:val="hps"/>
    <w:rsid w:val="00391171"/>
  </w:style>
  <w:style w:type="character" w:customStyle="1" w:styleId="atn">
    <w:name w:val="atn"/>
    <w:uiPriority w:val="99"/>
    <w:rsid w:val="00391171"/>
  </w:style>
  <w:style w:type="character" w:customStyle="1" w:styleId="hpsalt-edited">
    <w:name w:val="hps alt-edited"/>
    <w:uiPriority w:val="99"/>
    <w:rsid w:val="00391171"/>
  </w:style>
  <w:style w:type="character" w:customStyle="1" w:styleId="hpsatn">
    <w:name w:val="hps atn"/>
    <w:uiPriority w:val="99"/>
    <w:rsid w:val="00391171"/>
  </w:style>
  <w:style w:type="character" w:customStyle="1" w:styleId="shorttext">
    <w:name w:val="short_text"/>
    <w:uiPriority w:val="99"/>
    <w:rsid w:val="00391171"/>
  </w:style>
  <w:style w:type="paragraph" w:customStyle="1" w:styleId="epgrafe0">
    <w:name w:val="epígrafe"/>
    <w:basedOn w:val="Normal"/>
    <w:uiPriority w:val="99"/>
    <w:rsid w:val="00391171"/>
    <w:pPr>
      <w:spacing w:after="240"/>
      <w:ind w:firstLine="284"/>
    </w:pPr>
    <w:rPr>
      <w:rFonts w:ascii="Courier" w:hAnsi="Courier"/>
      <w:sz w:val="24"/>
      <w:szCs w:val="20"/>
      <w:lang w:val="es-ES_tradnl"/>
    </w:rPr>
  </w:style>
  <w:style w:type="table" w:styleId="Tablacontema">
    <w:name w:val="Table Theme"/>
    <w:basedOn w:val="Tablanormal"/>
    <w:uiPriority w:val="99"/>
    <w:rsid w:val="00391171"/>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91171"/>
    <w:rPr>
      <w:rFonts w:cs="Times New Roman"/>
      <w:color w:val="800080"/>
      <w:u w:val="single"/>
    </w:rPr>
  </w:style>
  <w:style w:type="paragraph" w:customStyle="1" w:styleId="xl69">
    <w:name w:val="xl69"/>
    <w:basedOn w:val="Normal"/>
    <w:rsid w:val="00391171"/>
    <w:pPr>
      <w:spacing w:before="100" w:beforeAutospacing="1" w:after="100" w:afterAutospacing="1"/>
      <w:ind w:firstLine="284"/>
    </w:pPr>
    <w:rPr>
      <w:rFonts w:ascii="Univers (W1)" w:hAnsi="Univers (W1)"/>
      <w:sz w:val="12"/>
      <w:szCs w:val="12"/>
    </w:rPr>
  </w:style>
  <w:style w:type="paragraph" w:customStyle="1" w:styleId="xl70">
    <w:name w:val="xl7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1">
    <w:name w:val="xl71"/>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2">
    <w:name w:val="xl72"/>
    <w:basedOn w:val="Normal"/>
    <w:rsid w:val="00391171"/>
    <w:pPr>
      <w:pBdr>
        <w:top w:val="single" w:sz="4" w:space="0" w:color="auto"/>
        <w:bottom w:val="single" w:sz="4" w:space="0" w:color="auto"/>
      </w:pBdr>
      <w:shd w:val="clear" w:color="000000" w:fill="FFFFFF"/>
      <w:spacing w:before="100" w:beforeAutospacing="1" w:after="100" w:afterAutospacing="1"/>
      <w:ind w:firstLine="284"/>
    </w:pPr>
    <w:rPr>
      <w:rFonts w:ascii="Univers (W1)" w:hAnsi="Univers (W1)"/>
      <w:sz w:val="12"/>
      <w:szCs w:val="12"/>
    </w:rPr>
  </w:style>
  <w:style w:type="paragraph" w:customStyle="1" w:styleId="xl73">
    <w:name w:val="xl7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74">
    <w:name w:val="xl7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5">
    <w:name w:val="xl75"/>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6">
    <w:name w:val="xl7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7">
    <w:name w:val="xl7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8">
    <w:name w:val="xl78"/>
    <w:basedOn w:val="Normal"/>
    <w:rsid w:val="00391171"/>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9">
    <w:name w:val="xl79"/>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6"/>
      <w:szCs w:val="16"/>
    </w:rPr>
  </w:style>
  <w:style w:type="paragraph" w:customStyle="1" w:styleId="xl80">
    <w:name w:val="xl8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1">
    <w:name w:val="xl81"/>
    <w:basedOn w:val="Normal"/>
    <w:rsid w:val="00391171"/>
    <w:pPr>
      <w:pBdr>
        <w:top w:val="single" w:sz="4" w:space="0" w:color="auto"/>
        <w:bottom w:val="single" w:sz="4" w:space="0" w:color="auto"/>
      </w:pBdr>
      <w:shd w:val="clear" w:color="000000" w:fill="FDE9D9"/>
      <w:spacing w:before="100" w:beforeAutospacing="1" w:after="100" w:afterAutospacing="1"/>
      <w:ind w:firstLine="284"/>
    </w:pPr>
    <w:rPr>
      <w:rFonts w:ascii="Univers (W1)" w:hAnsi="Univers (W1)"/>
      <w:sz w:val="12"/>
      <w:szCs w:val="12"/>
    </w:rPr>
  </w:style>
  <w:style w:type="paragraph" w:customStyle="1" w:styleId="xl82">
    <w:name w:val="xl82"/>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3">
    <w:name w:val="xl83"/>
    <w:basedOn w:val="Normal"/>
    <w:rsid w:val="00391171"/>
    <w:pPr>
      <w:pBdr>
        <w:top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4">
    <w:name w:val="xl84"/>
    <w:basedOn w:val="Normal"/>
    <w:rsid w:val="00391171"/>
    <w:pPr>
      <w:pBdr>
        <w:top w:val="single" w:sz="4" w:space="0" w:color="auto"/>
        <w:bottom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5">
    <w:name w:val="xl85"/>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6">
    <w:name w:val="xl8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87">
    <w:name w:val="xl8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8">
    <w:name w:val="xl88"/>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89">
    <w:name w:val="xl89"/>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0">
    <w:name w:val="xl90"/>
    <w:basedOn w:val="Normal"/>
    <w:rsid w:val="00391171"/>
    <w:pPr>
      <w:pBdr>
        <w:top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91">
    <w:name w:val="xl91"/>
    <w:basedOn w:val="Normal"/>
    <w:rsid w:val="00391171"/>
    <w:pPr>
      <w:pBdr>
        <w:top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2">
    <w:name w:val="xl92"/>
    <w:basedOn w:val="Normal"/>
    <w:rsid w:val="00391171"/>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ind w:firstLine="284"/>
      <w:jc w:val="center"/>
      <w:textAlignment w:val="center"/>
    </w:pPr>
    <w:rPr>
      <w:rFonts w:ascii="Verdana" w:hAnsi="Verdana" w:cs="Arial"/>
      <w:color w:val="000000"/>
      <w:sz w:val="24"/>
    </w:rPr>
  </w:style>
  <w:style w:type="paragraph" w:customStyle="1" w:styleId="xl93">
    <w:name w:val="xl93"/>
    <w:basedOn w:val="Normal"/>
    <w:rsid w:val="00391171"/>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ind w:firstLine="284"/>
      <w:jc w:val="center"/>
      <w:textAlignment w:val="center"/>
    </w:pPr>
    <w:rPr>
      <w:rFonts w:ascii="Verdana" w:hAnsi="Verdana" w:cs="Arial"/>
      <w:color w:val="000000"/>
      <w:sz w:val="24"/>
    </w:rPr>
  </w:style>
  <w:style w:type="numbering" w:customStyle="1" w:styleId="EstiloNumerado1">
    <w:name w:val="Estilo Numerado1"/>
    <w:rsid w:val="00391171"/>
    <w:pPr>
      <w:numPr>
        <w:numId w:val="20"/>
      </w:numPr>
    </w:pPr>
  </w:style>
  <w:style w:type="numbering" w:customStyle="1" w:styleId="EstiloEsquemanumeradoArial12ptNegritaGris50">
    <w:name w:val="Estilo Esquema numerado Arial 12 pt Negrita Gris 50%"/>
    <w:rsid w:val="00391171"/>
    <w:pPr>
      <w:numPr>
        <w:numId w:val="18"/>
      </w:numPr>
    </w:pPr>
  </w:style>
  <w:style w:type="numbering" w:customStyle="1" w:styleId="EstiloNumerado">
    <w:name w:val="Estilo Numerado"/>
    <w:rsid w:val="00391171"/>
    <w:pPr>
      <w:numPr>
        <w:numId w:val="19"/>
      </w:numPr>
    </w:pPr>
  </w:style>
  <w:style w:type="paragraph" w:customStyle="1" w:styleId="font0">
    <w:name w:val="font0"/>
    <w:basedOn w:val="Normal"/>
    <w:rsid w:val="00391171"/>
    <w:pPr>
      <w:spacing w:before="100" w:beforeAutospacing="1" w:after="100" w:afterAutospacing="1"/>
      <w:ind w:firstLine="284"/>
      <w:jc w:val="left"/>
    </w:pPr>
    <w:rPr>
      <w:rFonts w:ascii="Verdana" w:hAnsi="Verdana"/>
      <w:color w:val="000000"/>
      <w:szCs w:val="22"/>
    </w:rPr>
  </w:style>
  <w:style w:type="paragraph" w:customStyle="1" w:styleId="font5">
    <w:name w:val="font5"/>
    <w:basedOn w:val="Normal"/>
    <w:rsid w:val="00391171"/>
    <w:pPr>
      <w:spacing w:before="100" w:beforeAutospacing="1" w:after="100" w:afterAutospacing="1"/>
      <w:ind w:firstLine="284"/>
      <w:jc w:val="left"/>
    </w:pPr>
    <w:rPr>
      <w:rFonts w:ascii="Verdana" w:hAnsi="Verdana"/>
      <w:b/>
      <w:bCs/>
      <w:color w:val="000000"/>
      <w:szCs w:val="22"/>
    </w:rPr>
  </w:style>
  <w:style w:type="paragraph" w:customStyle="1" w:styleId="xl64">
    <w:name w:val="xl64"/>
    <w:basedOn w:val="Normal"/>
    <w:rsid w:val="00391171"/>
    <w:pPr>
      <w:spacing w:before="100" w:beforeAutospacing="1" w:after="100" w:afterAutospacing="1"/>
      <w:ind w:firstLine="284"/>
      <w:jc w:val="left"/>
    </w:pPr>
    <w:rPr>
      <w:rFonts w:ascii="Times New Roman" w:hAnsi="Times New Roman"/>
      <w:b/>
      <w:bCs/>
      <w:sz w:val="36"/>
      <w:szCs w:val="36"/>
    </w:rPr>
  </w:style>
  <w:style w:type="paragraph" w:customStyle="1" w:styleId="xl65">
    <w:name w:val="xl65"/>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66">
    <w:name w:val="xl66"/>
    <w:basedOn w:val="Normal"/>
    <w:rsid w:val="00391171"/>
    <w:pPr>
      <w:spacing w:before="100" w:beforeAutospacing="1" w:after="100" w:afterAutospacing="1"/>
      <w:ind w:firstLine="284"/>
      <w:jc w:val="center"/>
    </w:pPr>
    <w:rPr>
      <w:rFonts w:ascii="Times New Roman" w:hAnsi="Times New Roman"/>
      <w:sz w:val="24"/>
    </w:rPr>
  </w:style>
  <w:style w:type="paragraph" w:customStyle="1" w:styleId="xl67">
    <w:name w:val="xl67"/>
    <w:basedOn w:val="Normal"/>
    <w:rsid w:val="00391171"/>
    <w:pPr>
      <w:pBdr>
        <w:right w:val="single" w:sz="8" w:space="0" w:color="auto"/>
      </w:pBdr>
      <w:spacing w:before="100" w:beforeAutospacing="1" w:after="100" w:afterAutospacing="1"/>
      <w:ind w:firstLine="284"/>
      <w:jc w:val="left"/>
    </w:pPr>
    <w:rPr>
      <w:rFonts w:ascii="Times New Roman" w:hAnsi="Times New Roman"/>
      <w:sz w:val="24"/>
    </w:rPr>
  </w:style>
  <w:style w:type="paragraph" w:customStyle="1" w:styleId="xl68">
    <w:name w:val="xl68"/>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94">
    <w:name w:val="xl94"/>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5">
    <w:name w:val="xl95"/>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pPr>
    <w:rPr>
      <w:rFonts w:ascii="Times New Roman" w:hAnsi="Times New Roman"/>
      <w:sz w:val="24"/>
    </w:rPr>
  </w:style>
  <w:style w:type="paragraph" w:customStyle="1" w:styleId="xl96">
    <w:name w:val="xl96"/>
    <w:basedOn w:val="Normal"/>
    <w:rsid w:val="00391171"/>
    <w:pPr>
      <w:pBdr>
        <w:top w:val="single" w:sz="4" w:space="0" w:color="auto"/>
        <w:left w:val="single" w:sz="4" w:space="0" w:color="auto"/>
        <w:bottom w:val="single" w:sz="4" w:space="0" w:color="auto"/>
      </w:pBdr>
      <w:spacing w:before="100" w:beforeAutospacing="1" w:after="100" w:afterAutospacing="1"/>
      <w:ind w:firstLine="284"/>
      <w:jc w:val="left"/>
    </w:pPr>
    <w:rPr>
      <w:rFonts w:ascii="Times New Roman" w:hAnsi="Times New Roman"/>
      <w:sz w:val="24"/>
    </w:rPr>
  </w:style>
  <w:style w:type="paragraph" w:customStyle="1" w:styleId="xl97">
    <w:name w:val="xl97"/>
    <w:basedOn w:val="Normal"/>
    <w:rsid w:val="00391171"/>
    <w:pPr>
      <w:pBdr>
        <w:top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8">
    <w:name w:val="xl98"/>
    <w:basedOn w:val="Normal"/>
    <w:rsid w:val="00391171"/>
    <w:pPr>
      <w:spacing w:before="100" w:beforeAutospacing="1" w:after="100" w:afterAutospacing="1"/>
      <w:ind w:firstLine="284"/>
      <w:jc w:val="left"/>
    </w:pPr>
    <w:rPr>
      <w:rFonts w:ascii="Verdana" w:hAnsi="Verdana"/>
      <w:sz w:val="24"/>
    </w:rPr>
  </w:style>
  <w:style w:type="paragraph" w:customStyle="1" w:styleId="xl99">
    <w:name w:val="xl99"/>
    <w:basedOn w:val="Normal"/>
    <w:rsid w:val="00391171"/>
    <w:pPr>
      <w:spacing w:before="100" w:beforeAutospacing="1" w:after="100" w:afterAutospacing="1"/>
      <w:ind w:firstLine="284"/>
      <w:jc w:val="right"/>
      <w:textAlignment w:val="center"/>
    </w:pPr>
    <w:rPr>
      <w:rFonts w:ascii="Verdana" w:hAnsi="Verdana"/>
      <w:sz w:val="18"/>
      <w:szCs w:val="18"/>
    </w:rPr>
  </w:style>
  <w:style w:type="paragraph" w:customStyle="1" w:styleId="xl100">
    <w:name w:val="xl100"/>
    <w:basedOn w:val="Normal"/>
    <w:rsid w:val="00391171"/>
    <w:pPr>
      <w:spacing w:before="100" w:beforeAutospacing="1" w:after="100" w:afterAutospacing="1"/>
      <w:ind w:firstLine="284"/>
      <w:jc w:val="left"/>
      <w:textAlignment w:val="center"/>
    </w:pPr>
    <w:rPr>
      <w:rFonts w:ascii="Verdana" w:hAnsi="Verdana"/>
      <w:sz w:val="18"/>
      <w:szCs w:val="18"/>
    </w:rPr>
  </w:style>
  <w:style w:type="paragraph" w:customStyle="1" w:styleId="xl101">
    <w:name w:val="xl101"/>
    <w:basedOn w:val="Normal"/>
    <w:rsid w:val="00391171"/>
    <w:pPr>
      <w:spacing w:before="100" w:beforeAutospacing="1" w:after="100" w:afterAutospacing="1"/>
      <w:ind w:firstLine="284"/>
      <w:jc w:val="center"/>
      <w:textAlignment w:val="center"/>
    </w:pPr>
    <w:rPr>
      <w:rFonts w:ascii="Verdana" w:hAnsi="Verdana"/>
      <w:sz w:val="18"/>
      <w:szCs w:val="18"/>
    </w:rPr>
  </w:style>
  <w:style w:type="paragraph" w:customStyle="1" w:styleId="xl102">
    <w:name w:val="xl102"/>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color w:val="0000FF"/>
      <w:sz w:val="18"/>
      <w:szCs w:val="18"/>
    </w:rPr>
  </w:style>
  <w:style w:type="paragraph" w:customStyle="1" w:styleId="xl103">
    <w:name w:val="xl10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b/>
      <w:bCs/>
      <w:sz w:val="18"/>
      <w:szCs w:val="18"/>
    </w:rPr>
  </w:style>
  <w:style w:type="paragraph" w:customStyle="1" w:styleId="xl104">
    <w:name w:val="xl10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sz w:val="18"/>
      <w:szCs w:val="18"/>
    </w:rPr>
  </w:style>
  <w:style w:type="paragraph" w:customStyle="1" w:styleId="xl105">
    <w:name w:val="xl105"/>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6">
    <w:name w:val="xl106"/>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7">
    <w:name w:val="xl107"/>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8">
    <w:name w:val="xl108"/>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09">
    <w:name w:val="xl109"/>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0">
    <w:name w:val="xl110"/>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1">
    <w:name w:val="xl111"/>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12">
    <w:name w:val="xl112"/>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Verdana" w:hAnsi="Verdana"/>
      <w:sz w:val="40"/>
      <w:szCs w:val="40"/>
    </w:rPr>
  </w:style>
  <w:style w:type="table" w:styleId="Sombreadomedio1-nfasis1">
    <w:name w:val="Medium Shading 1 Accent 1"/>
    <w:basedOn w:val="Tablanormal"/>
    <w:uiPriority w:val="63"/>
    <w:rsid w:val="00391171"/>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91171"/>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91171"/>
    <w:rPr>
      <w:b/>
      <w:bCs/>
    </w:rPr>
  </w:style>
  <w:style w:type="character" w:customStyle="1" w:styleId="AsuntodelcomentarioCar">
    <w:name w:val="Asunto del comentario Car"/>
    <w:basedOn w:val="TextocomentarioCar"/>
    <w:link w:val="Asuntodelcomentario"/>
    <w:rsid w:val="00391171"/>
    <w:rPr>
      <w:rFonts w:ascii="Verdana" w:hAnsi="Verdana"/>
      <w:b/>
      <w:bCs/>
      <w:sz w:val="18"/>
    </w:rPr>
  </w:style>
  <w:style w:type="paragraph" w:customStyle="1" w:styleId="Direccin">
    <w:name w:val="Dirección"/>
    <w:basedOn w:val="Normal"/>
    <w:rsid w:val="00391171"/>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391171"/>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391171"/>
    <w:rPr>
      <w:b/>
      <w:i/>
      <w:iCs/>
      <w:noProof/>
      <w:lang w:val="es-ES"/>
    </w:rPr>
  </w:style>
  <w:style w:type="paragraph" w:customStyle="1" w:styleId="PiedeIlustracion">
    <w:name w:val="Pie de Ilustracion"/>
    <w:basedOn w:val="Epgrafe"/>
    <w:link w:val="PiedeIlustracionCar"/>
    <w:qFormat/>
    <w:rsid w:val="00391171"/>
    <w:pPr>
      <w:numPr>
        <w:numId w:val="0"/>
      </w:numPr>
      <w:spacing w:before="0" w:after="240" w:line="240" w:lineRule="auto"/>
    </w:pPr>
    <w:rPr>
      <w:sz w:val="16"/>
    </w:rPr>
  </w:style>
  <w:style w:type="character" w:customStyle="1" w:styleId="EpgrafeCar">
    <w:name w:val="Epígrafe Car"/>
    <w:aliases w:val="Estilo Epigrafe Car"/>
    <w:basedOn w:val="Fuentedeprrafopredeter"/>
    <w:link w:val="Epgrafe"/>
    <w:rsid w:val="00391171"/>
    <w:rPr>
      <w:rFonts w:ascii="Arial" w:hAnsi="Arial"/>
      <w:iCs/>
      <w:sz w:val="18"/>
    </w:rPr>
  </w:style>
  <w:style w:type="character" w:customStyle="1" w:styleId="PiedeIlustracionCar">
    <w:name w:val="Pie de Ilustracion Car"/>
    <w:basedOn w:val="EpgrafeCar"/>
    <w:link w:val="PiedeIlustracion"/>
    <w:rsid w:val="00391171"/>
    <w:rPr>
      <w:rFonts w:ascii="Arial" w:hAnsi="Arial"/>
      <w:iCs/>
      <w:sz w:val="16"/>
    </w:rPr>
  </w:style>
  <w:style w:type="paragraph" w:styleId="TtulodeTDC">
    <w:name w:val="TOC Heading"/>
    <w:basedOn w:val="Ttulo1"/>
    <w:next w:val="Normal"/>
    <w:uiPriority w:val="39"/>
    <w:semiHidden/>
    <w:unhideWhenUsed/>
    <w:qFormat/>
    <w:rsid w:val="00391171"/>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paragraph" w:customStyle="1" w:styleId="TextoTabla">
    <w:name w:val="Texto Tabla"/>
    <w:basedOn w:val="Normal"/>
    <w:link w:val="TextoTablaCar"/>
    <w:qFormat/>
    <w:rsid w:val="00391171"/>
    <w:pPr>
      <w:spacing w:after="60"/>
    </w:pPr>
    <w:rPr>
      <w:rFonts w:ascii="Verdana" w:hAnsi="Verdana"/>
      <w:sz w:val="18"/>
      <w:szCs w:val="20"/>
    </w:rPr>
  </w:style>
  <w:style w:type="character" w:customStyle="1" w:styleId="TextoTablaCar">
    <w:name w:val="Texto Tabla Car"/>
    <w:basedOn w:val="Fuentedeprrafopredeter"/>
    <w:link w:val="TextoTabla"/>
    <w:rsid w:val="00391171"/>
    <w:rPr>
      <w:rFonts w:ascii="Verdana" w:hAnsi="Verdana"/>
      <w:sz w:val="18"/>
    </w:rPr>
  </w:style>
  <w:style w:type="character" w:customStyle="1" w:styleId="IlustracionCar">
    <w:name w:val="Ilustracion Car"/>
    <w:basedOn w:val="TextoNivel1Car"/>
    <w:link w:val="Ilustracion"/>
    <w:rsid w:val="00391171"/>
    <w:rPr>
      <w:rFonts w:asciiTheme="minorHAnsi" w:hAnsiTheme="minorHAnsi"/>
      <w:color w:val="A6A6A6"/>
      <w:sz w:val="22"/>
      <w:lang w:val="es-ES_tradnl" w:eastAsia="es-ES" w:bidi="ar-SA"/>
    </w:rPr>
  </w:style>
  <w:style w:type="paragraph" w:customStyle="1" w:styleId="Nop">
    <w:name w:val="Nop"/>
    <w:basedOn w:val="Normal"/>
    <w:rsid w:val="00391171"/>
    <w:pPr>
      <w:framePr w:hSpace="180" w:wrap="around" w:vAnchor="text" w:hAnchor="margin" w:y="13"/>
      <w:spacing w:after="60"/>
      <w:jc w:val="center"/>
    </w:pPr>
    <w:rPr>
      <w:rFonts w:ascii="Univers" w:hAnsi="Univers"/>
      <w:b/>
      <w:sz w:val="18"/>
      <w:szCs w:val="18"/>
    </w:rPr>
  </w:style>
  <w:style w:type="paragraph" w:customStyle="1" w:styleId="No">
    <w:name w:val="No"/>
    <w:basedOn w:val="Normal"/>
    <w:rsid w:val="00391171"/>
    <w:pPr>
      <w:framePr w:hSpace="180" w:wrap="around" w:vAnchor="text" w:hAnchor="margin" w:y="13"/>
      <w:spacing w:after="60"/>
      <w:jc w:val="center"/>
    </w:pPr>
    <w:rPr>
      <w:rFonts w:ascii="Univers" w:hAnsi="Univers"/>
      <w:b/>
      <w:sz w:val="18"/>
      <w:szCs w:val="18"/>
    </w:rPr>
  </w:style>
  <w:style w:type="paragraph" w:customStyle="1" w:styleId="Ttulo3Automtico">
    <w:name w:val="Título 3 + Automático"/>
    <w:basedOn w:val="Ttulo3"/>
    <w:rsid w:val="00391171"/>
    <w:pPr>
      <w:numPr>
        <w:ilvl w:val="0"/>
        <w:numId w:val="0"/>
      </w:numPr>
      <w:spacing w:after="60"/>
      <w:ind w:left="100"/>
    </w:pPr>
    <w:rPr>
      <w:lang w:val="fr-FR"/>
    </w:rPr>
  </w:style>
  <w:style w:type="paragraph" w:customStyle="1" w:styleId="Anexo">
    <w:name w:val="Anexo"/>
    <w:basedOn w:val="Ttulo3"/>
    <w:autoRedefine/>
    <w:rsid w:val="00391171"/>
    <w:pPr>
      <w:numPr>
        <w:ilvl w:val="0"/>
        <w:numId w:val="22"/>
      </w:numPr>
      <w:spacing w:after="60"/>
    </w:pPr>
    <w:rPr>
      <w:u w:val="none"/>
    </w:rPr>
  </w:style>
  <w:style w:type="paragraph" w:styleId="Revisin">
    <w:name w:val="Revision"/>
    <w:hidden/>
    <w:uiPriority w:val="99"/>
    <w:semiHidden/>
    <w:rsid w:val="00391171"/>
    <w:rPr>
      <w:rFonts w:ascii="Calibri" w:hAnsi="Calibr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163934318">
      <w:bodyDiv w:val="1"/>
      <w:marLeft w:val="0"/>
      <w:marRight w:val="0"/>
      <w:marTop w:val="0"/>
      <w:marBottom w:val="0"/>
      <w:divBdr>
        <w:top w:val="none" w:sz="0" w:space="0" w:color="auto"/>
        <w:left w:val="none" w:sz="0" w:space="0" w:color="auto"/>
        <w:bottom w:val="none" w:sz="0" w:space="0" w:color="auto"/>
        <w:right w:val="none" w:sz="0" w:space="0" w:color="auto"/>
      </w:divBdr>
    </w:div>
    <w:div w:id="203058347">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375279828">
      <w:bodyDiv w:val="1"/>
      <w:marLeft w:val="0"/>
      <w:marRight w:val="0"/>
      <w:marTop w:val="0"/>
      <w:marBottom w:val="0"/>
      <w:divBdr>
        <w:top w:val="none" w:sz="0" w:space="0" w:color="auto"/>
        <w:left w:val="none" w:sz="0" w:space="0" w:color="auto"/>
        <w:bottom w:val="none" w:sz="0" w:space="0" w:color="auto"/>
        <w:right w:val="none" w:sz="0" w:space="0" w:color="auto"/>
      </w:divBdr>
    </w:div>
    <w:div w:id="39289747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41215375">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19591330">
      <w:bodyDiv w:val="1"/>
      <w:marLeft w:val="0"/>
      <w:marRight w:val="0"/>
      <w:marTop w:val="0"/>
      <w:marBottom w:val="0"/>
      <w:divBdr>
        <w:top w:val="none" w:sz="0" w:space="0" w:color="auto"/>
        <w:left w:val="none" w:sz="0" w:space="0" w:color="auto"/>
        <w:bottom w:val="none" w:sz="0" w:space="0" w:color="auto"/>
        <w:right w:val="none" w:sz="0" w:space="0" w:color="auto"/>
      </w:divBdr>
    </w:div>
    <w:div w:id="720446450">
      <w:bodyDiv w:val="1"/>
      <w:marLeft w:val="0"/>
      <w:marRight w:val="0"/>
      <w:marTop w:val="0"/>
      <w:marBottom w:val="0"/>
      <w:divBdr>
        <w:top w:val="none" w:sz="0" w:space="0" w:color="auto"/>
        <w:left w:val="none" w:sz="0" w:space="0" w:color="auto"/>
        <w:bottom w:val="none" w:sz="0" w:space="0" w:color="auto"/>
        <w:right w:val="none" w:sz="0" w:space="0" w:color="auto"/>
      </w:divBdr>
    </w:div>
    <w:div w:id="757141672">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896739511">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16944356">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07971525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145511489">
      <w:bodyDiv w:val="1"/>
      <w:marLeft w:val="0"/>
      <w:marRight w:val="0"/>
      <w:marTop w:val="0"/>
      <w:marBottom w:val="0"/>
      <w:divBdr>
        <w:top w:val="none" w:sz="0" w:space="0" w:color="auto"/>
        <w:left w:val="none" w:sz="0" w:space="0" w:color="auto"/>
        <w:bottom w:val="none" w:sz="0" w:space="0" w:color="auto"/>
        <w:right w:val="none" w:sz="0" w:space="0" w:color="auto"/>
      </w:divBdr>
    </w:div>
    <w:div w:id="1145783278">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32397400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491024188">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www.pjsip.org/download.htm" TargetMode="Externa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oleObject" Target="embeddings/oleObject1.bin"/><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www.mysql.com/products/community" TargetMode="External"/><Relationship Id="rId33" Type="http://schemas.openxmlformats.org/officeDocument/2006/relationships/image" Target="media/image16.emf"/><Relationship Id="rId38" Type="http://schemas.openxmlformats.org/officeDocument/2006/relationships/oleObject" Target="embeddings/oleObject3.bin"/><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ftp://ftp.gnu.org/gnu/osip"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jquery.org/license/" TargetMode="External"/><Relationship Id="rId37" Type="http://schemas.openxmlformats.org/officeDocument/2006/relationships/image" Target="media/image18.emf"/><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asio4all.com/" TargetMode="External"/><Relationship Id="rId36" Type="http://schemas.openxmlformats.org/officeDocument/2006/relationships/oleObject" Target="embeddings/oleObject2.bin"/><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nuget.org/packages/rapidxml/1.13.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spread.org/download.html" TargetMode="External"/><Relationship Id="rId30" Type="http://schemas.openxmlformats.org/officeDocument/2006/relationships/hyperlink" Target="http://download.savannah.nongnu.org/releases/exosip/" TargetMode="External"/><Relationship Id="rId35" Type="http://schemas.openxmlformats.org/officeDocument/2006/relationships/image" Target="media/image17.emf"/><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M:\Nucleo\I+D+I\I+D\UlisesV5000I-Versiones\v2.6.0\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FD3273C86AA40A09F9B62DE75E0C88C"/>
        <w:category>
          <w:name w:val="General"/>
          <w:gallery w:val="placeholder"/>
        </w:category>
        <w:types>
          <w:type w:val="bbPlcHdr"/>
        </w:types>
        <w:behaviors>
          <w:behavior w:val="content"/>
        </w:behaviors>
        <w:guid w:val="{26F4B0E4-9B13-4CB6-BD81-05D6B11062A2}"/>
      </w:docPartPr>
      <w:docPartBody>
        <w:p w:rsidR="00A67574" w:rsidRDefault="00A21A5E">
          <w:pPr>
            <w:pStyle w:val="6FD3273C86AA40A09F9B62DE75E0C88C"/>
          </w:pPr>
          <w:r w:rsidRPr="00141BB1">
            <w:rPr>
              <w:rStyle w:val="Textodelmarcadordeposicin"/>
            </w:rPr>
            <w:t>[Asunto]</w:t>
          </w:r>
        </w:p>
      </w:docPartBody>
    </w:docPart>
    <w:docPart>
      <w:docPartPr>
        <w:name w:val="D1B6C8F2BEA64D17AEBA393C181EEBFE"/>
        <w:category>
          <w:name w:val="General"/>
          <w:gallery w:val="placeholder"/>
        </w:category>
        <w:types>
          <w:type w:val="bbPlcHdr"/>
        </w:types>
        <w:behaviors>
          <w:behavior w:val="content"/>
        </w:behaviors>
        <w:guid w:val="{44055CA8-69F3-4332-9321-01D1A816FEF6}"/>
      </w:docPartPr>
      <w:docPartBody>
        <w:p w:rsidR="00A67574" w:rsidRDefault="00A21A5E">
          <w:pPr>
            <w:pStyle w:val="D1B6C8F2BEA64D17AEBA393C181EEBFE"/>
          </w:pPr>
          <w:r w:rsidRPr="005C7088">
            <w:rPr>
              <w:rStyle w:val="Textodelmarcadordeposicin"/>
            </w:rPr>
            <w:t>[Categoría]</w:t>
          </w:r>
        </w:p>
      </w:docPartBody>
    </w:docPart>
    <w:docPart>
      <w:docPartPr>
        <w:name w:val="7A8F627ED5384E16B473FEA21B6A2569"/>
        <w:category>
          <w:name w:val="General"/>
          <w:gallery w:val="placeholder"/>
        </w:category>
        <w:types>
          <w:type w:val="bbPlcHdr"/>
        </w:types>
        <w:behaviors>
          <w:behavior w:val="content"/>
        </w:behaviors>
        <w:guid w:val="{87D8FBF2-5D69-46D0-8CA1-AC658331B3F7}"/>
      </w:docPartPr>
      <w:docPartBody>
        <w:p w:rsidR="00A67574" w:rsidRDefault="00A21A5E">
          <w:pPr>
            <w:pStyle w:val="7A8F627ED5384E16B473FEA21B6A2569"/>
          </w:pPr>
          <w:r w:rsidRPr="00141BB1">
            <w:rPr>
              <w:rStyle w:val="Textodelmarcadordeposicin"/>
            </w:rPr>
            <w:t>[Título]</w:t>
          </w:r>
        </w:p>
      </w:docPartBody>
    </w:docPart>
    <w:docPart>
      <w:docPartPr>
        <w:name w:val="8786B7E6406B4ADF94EE37F1EC560621"/>
        <w:category>
          <w:name w:val="General"/>
          <w:gallery w:val="placeholder"/>
        </w:category>
        <w:types>
          <w:type w:val="bbPlcHdr"/>
        </w:types>
        <w:behaviors>
          <w:behavior w:val="content"/>
        </w:behaviors>
        <w:guid w:val="{5F72068A-828E-4814-8795-1F28B211A91A}"/>
      </w:docPartPr>
      <w:docPartBody>
        <w:p w:rsidR="00A67574" w:rsidRDefault="00A21A5E">
          <w:pPr>
            <w:pStyle w:val="8786B7E6406B4ADF94EE37F1EC560621"/>
          </w:pPr>
          <w:r w:rsidRPr="00141BB1">
            <w:rPr>
              <w:rStyle w:val="Textodelmarcadordeposicin"/>
            </w:rPr>
            <w:t>[Palabras clave]</w:t>
          </w:r>
        </w:p>
      </w:docPartBody>
    </w:docPart>
    <w:docPart>
      <w:docPartPr>
        <w:name w:val="336DA623443F4D6CA3C6F27A26D1A4EC"/>
        <w:category>
          <w:name w:val="General"/>
          <w:gallery w:val="placeholder"/>
        </w:category>
        <w:types>
          <w:type w:val="bbPlcHdr"/>
        </w:types>
        <w:behaviors>
          <w:behavior w:val="content"/>
        </w:behaviors>
        <w:guid w:val="{4582141C-3348-4516-BFFC-07D1B3F79007}"/>
      </w:docPartPr>
      <w:docPartBody>
        <w:p w:rsidR="00A67574" w:rsidRDefault="00A21A5E">
          <w:pPr>
            <w:pStyle w:val="336DA623443F4D6CA3C6F27A26D1A4EC"/>
          </w:pPr>
          <w:r w:rsidRPr="00947CD7">
            <w:rPr>
              <w:rStyle w:val="Textodelmarcadordeposicin"/>
            </w:rPr>
            <w:t>[Asunto]</w:t>
          </w:r>
        </w:p>
      </w:docPartBody>
    </w:docPart>
    <w:docPart>
      <w:docPartPr>
        <w:name w:val="1751CF0CE4A44A35AD15ABDC999545CB"/>
        <w:category>
          <w:name w:val="General"/>
          <w:gallery w:val="placeholder"/>
        </w:category>
        <w:types>
          <w:type w:val="bbPlcHdr"/>
        </w:types>
        <w:behaviors>
          <w:behavior w:val="content"/>
        </w:behaviors>
        <w:guid w:val="{D18AE1D0-628C-46C6-9A71-67770AAEEFD1}"/>
      </w:docPartPr>
      <w:docPartBody>
        <w:p w:rsidR="00A67574" w:rsidRDefault="00A21A5E">
          <w:pPr>
            <w:pStyle w:val="1751CF0CE4A44A35AD15ABDC999545CB"/>
          </w:pPr>
          <w:r w:rsidRPr="00947CD7">
            <w:rPr>
              <w:rStyle w:val="Textodelmarcadordeposicin"/>
            </w:rPr>
            <w:t>[Título]</w:t>
          </w:r>
        </w:p>
      </w:docPartBody>
    </w:docPart>
    <w:docPart>
      <w:docPartPr>
        <w:name w:val="388EF349B7214E6EA2B5B21824D7A839"/>
        <w:category>
          <w:name w:val="General"/>
          <w:gallery w:val="placeholder"/>
        </w:category>
        <w:types>
          <w:type w:val="bbPlcHdr"/>
        </w:types>
        <w:behaviors>
          <w:behavior w:val="content"/>
        </w:behaviors>
        <w:guid w:val="{E6C904E5-AFA2-49FB-984D-0A832FC7FF88}"/>
      </w:docPartPr>
      <w:docPartBody>
        <w:p w:rsidR="00A67574" w:rsidRDefault="00A21A5E">
          <w:pPr>
            <w:pStyle w:val="388EF349B7214E6EA2B5B21824D7A839"/>
          </w:pPr>
          <w:r w:rsidRPr="00947CD7">
            <w:rPr>
              <w:rStyle w:val="Textodelmarcadordeposicin"/>
            </w:rPr>
            <w:t>[Palabras clave]</w:t>
          </w:r>
        </w:p>
      </w:docPartBody>
    </w:docPart>
    <w:docPart>
      <w:docPartPr>
        <w:name w:val="8876F05EFCC94BEEB70595A37EBE9650"/>
        <w:category>
          <w:name w:val="General"/>
          <w:gallery w:val="placeholder"/>
        </w:category>
        <w:types>
          <w:type w:val="bbPlcHdr"/>
        </w:types>
        <w:behaviors>
          <w:behavior w:val="content"/>
        </w:behaviors>
        <w:guid w:val="{BDDEE26F-ACCD-4BC4-B9AE-6DC9A8E0110C}"/>
      </w:docPartPr>
      <w:docPartBody>
        <w:p w:rsidR="00A67574" w:rsidRDefault="00A21A5E">
          <w:pPr>
            <w:pStyle w:val="8876F05EFCC94BEEB70595A37EBE9650"/>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574"/>
    <w:rsid w:val="0001512C"/>
    <w:rsid w:val="00114342"/>
    <w:rsid w:val="00120382"/>
    <w:rsid w:val="00131329"/>
    <w:rsid w:val="00160C2C"/>
    <w:rsid w:val="001805E0"/>
    <w:rsid w:val="003D1CC8"/>
    <w:rsid w:val="005E20BF"/>
    <w:rsid w:val="00666F19"/>
    <w:rsid w:val="0071214E"/>
    <w:rsid w:val="00836BE7"/>
    <w:rsid w:val="00887537"/>
    <w:rsid w:val="00963B30"/>
    <w:rsid w:val="009861FA"/>
    <w:rsid w:val="009D6E6A"/>
    <w:rsid w:val="00A21A5E"/>
    <w:rsid w:val="00A67574"/>
    <w:rsid w:val="00A71DAC"/>
    <w:rsid w:val="00A767F6"/>
    <w:rsid w:val="00A85BB5"/>
    <w:rsid w:val="00A93705"/>
    <w:rsid w:val="00B158C9"/>
    <w:rsid w:val="00C16956"/>
    <w:rsid w:val="00CA3D46"/>
    <w:rsid w:val="00D00056"/>
    <w:rsid w:val="00D96FC3"/>
    <w:rsid w:val="00E72032"/>
    <w:rsid w:val="00EB0DC5"/>
    <w:rsid w:val="00EB3B9C"/>
    <w:rsid w:val="00F2281A"/>
    <w:rsid w:val="00FC2A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FD3273C86AA40A09F9B62DE75E0C88C">
    <w:name w:val="6FD3273C86AA40A09F9B62DE75E0C88C"/>
  </w:style>
  <w:style w:type="paragraph" w:customStyle="1" w:styleId="D1B6C8F2BEA64D17AEBA393C181EEBFE">
    <w:name w:val="D1B6C8F2BEA64D17AEBA393C181EEBFE"/>
  </w:style>
  <w:style w:type="paragraph" w:customStyle="1" w:styleId="7A8F627ED5384E16B473FEA21B6A2569">
    <w:name w:val="7A8F627ED5384E16B473FEA21B6A2569"/>
  </w:style>
  <w:style w:type="paragraph" w:customStyle="1" w:styleId="8786B7E6406B4ADF94EE37F1EC560621">
    <w:name w:val="8786B7E6406B4ADF94EE37F1EC560621"/>
  </w:style>
  <w:style w:type="paragraph" w:customStyle="1" w:styleId="336DA623443F4D6CA3C6F27A26D1A4EC">
    <w:name w:val="336DA623443F4D6CA3C6F27A26D1A4EC"/>
  </w:style>
  <w:style w:type="paragraph" w:customStyle="1" w:styleId="1751CF0CE4A44A35AD15ABDC999545CB">
    <w:name w:val="1751CF0CE4A44A35AD15ABDC999545CB"/>
  </w:style>
  <w:style w:type="paragraph" w:customStyle="1" w:styleId="388EF349B7214E6EA2B5B21824D7A839">
    <w:name w:val="388EF349B7214E6EA2B5B21824D7A839"/>
  </w:style>
  <w:style w:type="paragraph" w:customStyle="1" w:styleId="8876F05EFCC94BEEB70595A37EBE9650">
    <w:name w:val="8876F05EFCC94BEEB70595A37EBE96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FD3273C86AA40A09F9B62DE75E0C88C">
    <w:name w:val="6FD3273C86AA40A09F9B62DE75E0C88C"/>
  </w:style>
  <w:style w:type="paragraph" w:customStyle="1" w:styleId="D1B6C8F2BEA64D17AEBA393C181EEBFE">
    <w:name w:val="D1B6C8F2BEA64D17AEBA393C181EEBFE"/>
  </w:style>
  <w:style w:type="paragraph" w:customStyle="1" w:styleId="7A8F627ED5384E16B473FEA21B6A2569">
    <w:name w:val="7A8F627ED5384E16B473FEA21B6A2569"/>
  </w:style>
  <w:style w:type="paragraph" w:customStyle="1" w:styleId="8786B7E6406B4ADF94EE37F1EC560621">
    <w:name w:val="8786B7E6406B4ADF94EE37F1EC560621"/>
  </w:style>
  <w:style w:type="paragraph" w:customStyle="1" w:styleId="336DA623443F4D6CA3C6F27A26D1A4EC">
    <w:name w:val="336DA623443F4D6CA3C6F27A26D1A4EC"/>
  </w:style>
  <w:style w:type="paragraph" w:customStyle="1" w:styleId="1751CF0CE4A44A35AD15ABDC999545CB">
    <w:name w:val="1751CF0CE4A44A35AD15ABDC999545CB"/>
  </w:style>
  <w:style w:type="paragraph" w:customStyle="1" w:styleId="388EF349B7214E6EA2B5B21824D7A839">
    <w:name w:val="388EF349B7214E6EA2B5B21824D7A839"/>
  </w:style>
  <w:style w:type="paragraph" w:customStyle="1" w:styleId="8876F05EFCC94BEEB70595A37EBE9650">
    <w:name w:val="8876F05EFCC94BEEB70595A37EBE96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51CF69-A3B3-4B22-B797-5CFDDBD0C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Plantilla.dotx</Template>
  <TotalTime>2279</TotalTime>
  <Pages>1</Pages>
  <Words>23495</Words>
  <Characters>133928</Characters>
  <Application>Microsoft Office Word</Application>
  <DocSecurity>0</DocSecurity>
  <Lines>1116</Lines>
  <Paragraphs>314</Paragraphs>
  <ScaleCrop>false</ScaleCrop>
  <HeadingPairs>
    <vt:vector size="2" baseType="variant">
      <vt:variant>
        <vt:lpstr>Título</vt:lpstr>
      </vt:variant>
      <vt:variant>
        <vt:i4>1</vt:i4>
      </vt:variant>
    </vt:vector>
  </HeadingPairs>
  <TitlesOfParts>
    <vt:vector size="1" baseType="lpstr">
      <vt:lpstr>Operación Panel TWR. Protocolo de Pruebas</vt:lpstr>
    </vt:vector>
  </TitlesOfParts>
  <Company>NUCLEO DF</Company>
  <LinksUpToDate>false</LinksUpToDate>
  <CharactersWithSpaces>157109</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Operación Panel TWR. Protocolo de Pruebas</dc:title>
  <dc:subject>ULISES V5000i V2.6.X</dc:subject>
  <dc:creator>Arturo Garcia Luque</dc:creator>
  <cp:keywords>DT-A42-PPAF-01-26S0</cp:keywords>
  <cp:lastModifiedBy>Luis Angel Lopez Mascaraque</cp:lastModifiedBy>
  <cp:revision>97</cp:revision>
  <cp:lastPrinted>2014-04-23T14:35:00Z</cp:lastPrinted>
  <dcterms:created xsi:type="dcterms:W3CDTF">2022-05-31T08:05:00Z</dcterms:created>
  <dcterms:modified xsi:type="dcterms:W3CDTF">2023-05-30T05:36:00Z</dcterms:modified>
  <cp:category>Protocolo de Pruebas</cp:category>
  <cp:contentStatus>16</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