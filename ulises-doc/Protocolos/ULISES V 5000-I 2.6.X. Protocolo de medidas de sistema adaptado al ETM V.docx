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9A8" w:rsidRPr="002C3DC8" w:rsidRDefault="00AB779A" w:rsidP="00F369A8">
      <w:pPr>
        <w:pStyle w:val="PORTADA2"/>
        <w:rPr>
          <w:color w:val="0D4154"/>
          <w:sz w:val="72"/>
          <w:szCs w:val="96"/>
          <w:lang w:val="es-ES"/>
        </w:rPr>
      </w:pPr>
      <w:sdt>
        <w:sdtPr>
          <w:rPr>
            <w:color w:val="0D4154"/>
            <w:sz w:val="48"/>
            <w:szCs w:val="48"/>
            <w:lang w:val="es-ES"/>
          </w:rPr>
          <w:alias w:val="Asunto"/>
          <w:tag w:val=""/>
          <w:id w:val="-2081434025"/>
          <w:placeholder>
            <w:docPart w:val="7907C5B3F9994C3A91348E0585721AC3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4458E7" w:rsidRPr="002C3DC8">
            <w:rPr>
              <w:color w:val="0D4154"/>
              <w:sz w:val="48"/>
              <w:szCs w:val="48"/>
              <w:lang w:val="es-ES"/>
            </w:rPr>
            <w:t>ULISES V5000i V2.6</w:t>
          </w:r>
          <w:r w:rsidR="002C2E6A" w:rsidRPr="002C3DC8">
            <w:rPr>
              <w:color w:val="0D4154"/>
              <w:sz w:val="48"/>
              <w:szCs w:val="48"/>
              <w:lang w:val="es-ES"/>
            </w:rPr>
            <w:t>.X</w:t>
          </w:r>
        </w:sdtContent>
      </w:sdt>
    </w:p>
    <w:p w:rsidR="002C2E6A" w:rsidRPr="002C3DC8" w:rsidRDefault="002C2E6A" w:rsidP="00F369A8">
      <w:pPr>
        <w:pStyle w:val="PORTADA2"/>
        <w:rPr>
          <w:sz w:val="32"/>
          <w:lang w:val="es-ES"/>
        </w:rPr>
      </w:pPr>
    </w:p>
    <w:sdt>
      <w:sdtPr>
        <w:rPr>
          <w:sz w:val="32"/>
          <w:lang w:val="es-ES"/>
        </w:rPr>
        <w:alias w:val="Categoría"/>
        <w:tag w:val=""/>
        <w:id w:val="608624148"/>
        <w:placeholder>
          <w:docPart w:val="8CF8A9014A584CFB8F83CE7B669643C8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:rsidR="002C2E6A" w:rsidRPr="0058736E" w:rsidRDefault="0058736E" w:rsidP="00F369A8">
          <w:pPr>
            <w:pStyle w:val="PORTADA2"/>
            <w:rPr>
              <w:sz w:val="32"/>
              <w:lang w:val="es-ES"/>
            </w:rPr>
          </w:pPr>
          <w:r w:rsidRPr="0058736E">
            <w:rPr>
              <w:sz w:val="32"/>
              <w:lang w:val="es-ES"/>
            </w:rPr>
            <w:t>Protocolo de Pruebas</w:t>
          </w:r>
        </w:p>
      </w:sdtContent>
    </w:sdt>
    <w:p w:rsidR="00E74AD6" w:rsidRPr="002C3DC8" w:rsidRDefault="00E74AD6" w:rsidP="00F369A8">
      <w:pPr>
        <w:pStyle w:val="PORTADA3"/>
        <w:rPr>
          <w:color w:val="0D4154"/>
          <w:lang w:val="es-ES"/>
        </w:rPr>
      </w:pPr>
    </w:p>
    <w:p w:rsidR="00F369A8" w:rsidRPr="004F09D8" w:rsidRDefault="00AB779A" w:rsidP="00F369A8">
      <w:pPr>
        <w:pStyle w:val="PORTADA3"/>
        <w:rPr>
          <w:color w:val="0D4154"/>
        </w:rPr>
      </w:pPr>
      <w:sdt>
        <w:sdtPr>
          <w:rPr>
            <w:color w:val="0D4154"/>
          </w:rPr>
          <w:alias w:val="Título"/>
          <w:tag w:val=""/>
          <w:id w:val="1852677514"/>
          <w:placeholder>
            <w:docPart w:val="9AD1D73583074621BE63323DE708D89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58736E" w:rsidRPr="0058736E">
            <w:rPr>
              <w:color w:val="0D4154"/>
            </w:rPr>
            <w:t>Protocolo de Pruebas de Medidas</w:t>
          </w:r>
        </w:sdtContent>
      </w:sdt>
    </w:p>
    <w:p w:rsidR="00E74AD6" w:rsidRDefault="00E74AD6" w:rsidP="00F369A8">
      <w:pPr>
        <w:pStyle w:val="PORTADA3"/>
        <w:rPr>
          <w:color w:val="0D4154"/>
        </w:rPr>
      </w:pPr>
    </w:p>
    <w:p w:rsidR="00F369A8" w:rsidRDefault="00AB779A" w:rsidP="00E74AD6">
      <w:pPr>
        <w:pStyle w:val="PORTADA3"/>
        <w:rPr>
          <w:b/>
          <w:noProof/>
          <w:color w:val="333333"/>
          <w:sz w:val="18"/>
          <w:szCs w:val="18"/>
          <w:lang w:val="es-ES"/>
        </w:rPr>
      </w:pPr>
      <w:sdt>
        <w:sdtPr>
          <w:rPr>
            <w:color w:val="0D4154"/>
            <w:lang w:val="es-ES"/>
          </w:rPr>
          <w:alias w:val="Palabras clave"/>
          <w:tag w:val=""/>
          <w:id w:val="-71888643"/>
          <w:placeholder>
            <w:docPart w:val="2E60A4EE141A4422B39809E55584A36F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r w:rsidR="002F4C4D" w:rsidRPr="002F4C4D">
            <w:rPr>
              <w:color w:val="0D4154"/>
              <w:lang w:val="es-ES"/>
            </w:rPr>
            <w:t>DT-A40-PPAF-01-26S0</w:t>
          </w:r>
        </w:sdtContent>
      </w:sdt>
      <w:r w:rsidR="00F369A8" w:rsidRPr="004F09D8">
        <w:rPr>
          <w:color w:val="0D4154"/>
          <w:lang w:val="es-ES"/>
        </w:rPr>
        <w:t xml:space="preserve"> </w:t>
      </w:r>
    </w:p>
    <w:p w:rsidR="00A70240" w:rsidRPr="007045A1" w:rsidRDefault="00A70240" w:rsidP="00E74AD6">
      <w:pPr>
        <w:pStyle w:val="PORTADA3"/>
        <w:rPr>
          <w:b/>
          <w:color w:val="333333"/>
          <w:sz w:val="18"/>
          <w:szCs w:val="18"/>
          <w:lang w:val="es-ES"/>
        </w:rPr>
      </w:pPr>
      <w:r>
        <w:rPr>
          <w:b/>
          <w:noProof/>
          <w:color w:val="333333"/>
          <w:sz w:val="18"/>
          <w:szCs w:val="18"/>
          <w:lang w:val="es-ES"/>
        </w:rPr>
        <w:drawing>
          <wp:inline distT="0" distB="0" distL="0" distR="0" wp14:anchorId="698D75CE" wp14:editId="72ED3DB8">
            <wp:extent cx="2933700" cy="2441796"/>
            <wp:effectExtent l="0" t="0" r="0" b="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ivo-grupo-amp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6" cy="2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1" w:rsidRDefault="00497911" w:rsidP="00ED52E5">
      <w:pPr>
        <w:pStyle w:val="INDICE"/>
      </w:pPr>
      <w:r>
        <w:lastRenderedPageBreak/>
        <w:t>REGISTRO Y CONTROL DEL DOCUMENTO</w:t>
      </w:r>
    </w:p>
    <w:p w:rsidR="00497911" w:rsidRPr="00C01E6D" w:rsidRDefault="00497911" w:rsidP="00497911">
      <w:pPr>
        <w:rPr>
          <w:rFonts w:cs="Arial"/>
        </w:rPr>
      </w:pPr>
    </w:p>
    <w:tbl>
      <w:tblPr>
        <w:tblW w:w="86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6"/>
        <w:gridCol w:w="2835"/>
        <w:gridCol w:w="1277"/>
        <w:gridCol w:w="2192"/>
      </w:tblGrid>
      <w:tr w:rsidR="00497911" w:rsidRPr="002C527E" w:rsidTr="00240C5F">
        <w:trPr>
          <w:jc w:val="center"/>
        </w:trPr>
        <w:tc>
          <w:tcPr>
            <w:tcW w:w="23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97911" w:rsidRPr="002C527E" w:rsidRDefault="00497911" w:rsidP="00DE1C26">
            <w:pPr>
              <w:tabs>
                <w:tab w:val="left" w:pos="284"/>
              </w:tabs>
              <w:jc w:val="left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PROYECTO/ EQUIPO</w:t>
            </w:r>
          </w:p>
        </w:tc>
        <w:sdt>
          <w:sdtPr>
            <w:rPr>
              <w:rFonts w:cs="Arial"/>
            </w:rPr>
            <w:alias w:val="Asunto"/>
            <w:tag w:val=""/>
            <w:id w:val="1385218735"/>
            <w:placeholder>
              <w:docPart w:val="4875460DB187482D8BB4B036E31D30F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2835" w:type="dxa"/>
                <w:tcBorders>
                  <w:top w:val="single" w:sz="12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497911" w:rsidRPr="002C527E" w:rsidRDefault="004458E7" w:rsidP="00F369A8">
                <w:pPr>
                  <w:tabs>
                    <w:tab w:val="left" w:pos="284"/>
                  </w:tabs>
                  <w:jc w:val="left"/>
                  <w:rPr>
                    <w:rFonts w:cs="Arial"/>
                  </w:rPr>
                </w:pPr>
                <w:r>
                  <w:rPr>
                    <w:rFonts w:cs="Arial"/>
                  </w:rPr>
                  <w:t>ULISES V5000i V2.6.X</w:t>
                </w:r>
              </w:p>
            </w:tc>
          </w:sdtContent>
        </w:sdt>
        <w:tc>
          <w:tcPr>
            <w:tcW w:w="127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7911" w:rsidRPr="002C527E" w:rsidRDefault="00497911" w:rsidP="00CF0187">
            <w:pPr>
              <w:tabs>
                <w:tab w:val="left" w:pos="284"/>
              </w:tabs>
              <w:rPr>
                <w:rFonts w:cs="Arial"/>
                <w:b/>
                <w:i/>
                <w:color w:val="1C1C1C"/>
              </w:rPr>
            </w:pPr>
            <w:bookmarkStart w:id="0" w:name="_Toc221935148"/>
            <w:r w:rsidRPr="002C527E">
              <w:rPr>
                <w:rFonts w:cs="Arial"/>
                <w:b/>
                <w:i/>
                <w:color w:val="1C1C1C"/>
              </w:rPr>
              <w:t>Referenc</w:t>
            </w:r>
            <w:bookmarkEnd w:id="0"/>
            <w:r w:rsidRPr="002C527E">
              <w:rPr>
                <w:rFonts w:cs="Arial"/>
                <w:b/>
                <w:i/>
                <w:color w:val="1C1C1C"/>
              </w:rPr>
              <w:t>ia</w:t>
            </w:r>
          </w:p>
        </w:tc>
        <w:tc>
          <w:tcPr>
            <w:tcW w:w="21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97911" w:rsidRPr="002C527E" w:rsidRDefault="00497911" w:rsidP="001B7F7D">
            <w:pPr>
              <w:tabs>
                <w:tab w:val="left" w:pos="284"/>
              </w:tabs>
              <w:jc w:val="left"/>
              <w:rPr>
                <w:rFonts w:cs="Arial"/>
              </w:rPr>
            </w:pPr>
          </w:p>
        </w:tc>
      </w:tr>
      <w:tr w:rsidR="00497911" w:rsidRPr="00F369A8" w:rsidTr="00240C5F">
        <w:trPr>
          <w:jc w:val="center"/>
        </w:trPr>
        <w:tc>
          <w:tcPr>
            <w:tcW w:w="2336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6" w:space="0" w:color="auto"/>
            </w:tcBorders>
          </w:tcPr>
          <w:p w:rsidR="00497911" w:rsidRPr="002C527E" w:rsidRDefault="00497911" w:rsidP="00DE1C26">
            <w:pPr>
              <w:tabs>
                <w:tab w:val="left" w:pos="284"/>
              </w:tabs>
              <w:jc w:val="left"/>
              <w:rPr>
                <w:rFonts w:cs="Arial"/>
                <w:b/>
                <w:szCs w:val="22"/>
              </w:rPr>
            </w:pPr>
            <w:bookmarkStart w:id="1" w:name="_Toc221935149"/>
            <w:r w:rsidRPr="002C527E">
              <w:rPr>
                <w:rFonts w:cs="Arial"/>
                <w:b/>
                <w:szCs w:val="22"/>
              </w:rPr>
              <w:t>DOCUMENT</w:t>
            </w:r>
            <w:bookmarkEnd w:id="1"/>
            <w:r w:rsidRPr="002C527E">
              <w:rPr>
                <w:rFonts w:cs="Arial"/>
                <w:b/>
                <w:szCs w:val="22"/>
              </w:rPr>
              <w:t>O</w:t>
            </w:r>
          </w:p>
        </w:tc>
        <w:sdt>
          <w:sdtPr>
            <w:rPr>
              <w:rFonts w:cs="Arial"/>
            </w:rPr>
            <w:alias w:val="Título"/>
            <w:tag w:val=""/>
            <w:id w:val="-1112658274"/>
            <w:placeholder>
              <w:docPart w:val="C8324C7816EB4652B557FC300C62EE6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2835" w:type="dxa"/>
                <w:tcBorders>
                  <w:top w:val="single" w:sz="6" w:space="0" w:color="auto"/>
                  <w:left w:val="single" w:sz="6" w:space="0" w:color="auto"/>
                  <w:bottom w:val="single" w:sz="8" w:space="0" w:color="auto"/>
                  <w:right w:val="single" w:sz="6" w:space="0" w:color="auto"/>
                </w:tcBorders>
              </w:tcPr>
              <w:p w:rsidR="00497911" w:rsidRPr="002C527E" w:rsidRDefault="0058736E" w:rsidP="00F369A8">
                <w:pPr>
                  <w:tabs>
                    <w:tab w:val="left" w:pos="284"/>
                  </w:tabs>
                  <w:jc w:val="left"/>
                  <w:rPr>
                    <w:rFonts w:cs="Arial"/>
                  </w:rPr>
                </w:pPr>
                <w:r>
                  <w:rPr>
                    <w:rFonts w:cs="Arial"/>
                  </w:rPr>
                  <w:t>Protocolo de Pruebas de Medidas</w:t>
                </w:r>
              </w:p>
            </w:tc>
          </w:sdtContent>
        </w:sdt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:rsidR="00497911" w:rsidRPr="002C527E" w:rsidRDefault="00497911" w:rsidP="00CF0187">
            <w:pPr>
              <w:tabs>
                <w:tab w:val="left" w:pos="284"/>
              </w:tabs>
              <w:rPr>
                <w:rFonts w:cs="Arial"/>
                <w:b/>
                <w:i/>
                <w:color w:val="1C1C1C"/>
              </w:rPr>
            </w:pPr>
            <w:bookmarkStart w:id="2" w:name="_Toc221935150"/>
            <w:r w:rsidRPr="002C527E">
              <w:rPr>
                <w:rFonts w:cs="Arial"/>
                <w:b/>
                <w:i/>
                <w:color w:val="1C1C1C"/>
              </w:rPr>
              <w:t>Código</w:t>
            </w:r>
            <w:bookmarkEnd w:id="2"/>
          </w:p>
        </w:tc>
        <w:sdt>
          <w:sdtPr>
            <w:rPr>
              <w:rFonts w:cs="Arial"/>
              <w:lang w:val="en-US"/>
            </w:rPr>
            <w:alias w:val="Palabras clave"/>
            <w:tag w:val=""/>
            <w:id w:val="243382960"/>
            <w:placeholder>
              <w:docPart w:val="F630B9A5D1E046EDAB25111E3D8BC539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EndPr/>
          <w:sdtContent>
            <w:tc>
              <w:tcPr>
                <w:tcW w:w="2192" w:type="dxa"/>
                <w:tcBorders>
                  <w:top w:val="single" w:sz="6" w:space="0" w:color="auto"/>
                  <w:left w:val="single" w:sz="6" w:space="0" w:color="auto"/>
                  <w:bottom w:val="single" w:sz="8" w:space="0" w:color="auto"/>
                  <w:right w:val="single" w:sz="12" w:space="0" w:color="auto"/>
                </w:tcBorders>
              </w:tcPr>
              <w:p w:rsidR="00497911" w:rsidRPr="00C27038" w:rsidRDefault="002F4C4D" w:rsidP="00663731">
                <w:pPr>
                  <w:tabs>
                    <w:tab w:val="left" w:pos="284"/>
                  </w:tabs>
                  <w:jc w:val="left"/>
                  <w:rPr>
                    <w:rFonts w:cs="Arial"/>
                    <w:lang w:val="en-US"/>
                  </w:rPr>
                </w:pPr>
                <w:r>
                  <w:rPr>
                    <w:rFonts w:cs="Arial"/>
                    <w:lang w:val="en-US"/>
                  </w:rPr>
                  <w:t>DT-A40-PPAF-01-26S0</w:t>
                </w:r>
              </w:p>
            </w:tc>
          </w:sdtContent>
        </w:sdt>
      </w:tr>
      <w:tr w:rsidR="00497911" w:rsidRPr="002C527E" w:rsidTr="00240C5F">
        <w:trPr>
          <w:jc w:val="center"/>
        </w:trPr>
        <w:tc>
          <w:tcPr>
            <w:tcW w:w="233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97911" w:rsidRPr="00C27038" w:rsidRDefault="00497911" w:rsidP="005752FB">
            <w:pPr>
              <w:tabs>
                <w:tab w:val="left" w:pos="284"/>
              </w:tabs>
              <w:rPr>
                <w:rFonts w:cs="Arial"/>
                <w:szCs w:val="22"/>
                <w:lang w:val="en-US"/>
              </w:rPr>
            </w:pPr>
          </w:p>
        </w:tc>
        <w:tc>
          <w:tcPr>
            <w:tcW w:w="2835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97911" w:rsidRPr="00C27038" w:rsidRDefault="00497911" w:rsidP="00F369A8">
            <w:pPr>
              <w:tabs>
                <w:tab w:val="left" w:pos="284"/>
              </w:tabs>
              <w:jc w:val="left"/>
              <w:rPr>
                <w:rFonts w:cs="Arial"/>
                <w:lang w:val="en-US"/>
              </w:rPr>
            </w:pPr>
          </w:p>
        </w:tc>
        <w:tc>
          <w:tcPr>
            <w:tcW w:w="1277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497911" w:rsidRPr="002C527E" w:rsidRDefault="00497911" w:rsidP="00CF0187">
            <w:pPr>
              <w:tabs>
                <w:tab w:val="left" w:pos="284"/>
              </w:tabs>
              <w:rPr>
                <w:rFonts w:cs="Arial"/>
                <w:b/>
                <w:i/>
                <w:color w:val="1C1C1C"/>
              </w:rPr>
            </w:pPr>
            <w:r w:rsidRPr="002C527E">
              <w:rPr>
                <w:rFonts w:cs="Arial"/>
                <w:b/>
                <w:i/>
                <w:color w:val="1C1C1C"/>
              </w:rPr>
              <w:t>Fecha</w:t>
            </w:r>
          </w:p>
        </w:tc>
        <w:sdt>
          <w:sdtPr>
            <w:rPr>
              <w:rFonts w:cs="Arial"/>
            </w:rPr>
            <w:alias w:val="Fecha de publicación"/>
            <w:tag w:val=""/>
            <w:id w:val="-632325720"/>
            <w:placeholder>
              <w:docPart w:val="4B2874DE0ABD4258A3F8DBE7983E29D2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0-02-24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2192" w:type="dxa"/>
                <w:tcBorders>
                  <w:top w:val="single" w:sz="8" w:space="0" w:color="auto"/>
                  <w:left w:val="single" w:sz="6" w:space="0" w:color="auto"/>
                  <w:bottom w:val="single" w:sz="12" w:space="0" w:color="auto"/>
                  <w:right w:val="single" w:sz="12" w:space="0" w:color="auto"/>
                </w:tcBorders>
              </w:tcPr>
              <w:p w:rsidR="00497911" w:rsidRPr="002C527E" w:rsidRDefault="0058736E" w:rsidP="003E69A2">
                <w:pPr>
                  <w:tabs>
                    <w:tab w:val="left" w:pos="284"/>
                  </w:tabs>
                  <w:jc w:val="left"/>
                  <w:rPr>
                    <w:rFonts w:cs="Arial"/>
                  </w:rPr>
                </w:pPr>
                <w:r>
                  <w:rPr>
                    <w:rFonts w:cs="Arial"/>
                  </w:rPr>
                  <w:t>24/02/2020</w:t>
                </w:r>
              </w:p>
            </w:tc>
          </w:sdtContent>
        </w:sdt>
      </w:tr>
    </w:tbl>
    <w:p w:rsidR="00497911" w:rsidRDefault="00497911" w:rsidP="008E51C3">
      <w:pPr>
        <w:pStyle w:val="TextoNivel1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2905"/>
        <w:gridCol w:w="2906"/>
      </w:tblGrid>
      <w:tr w:rsidR="00822E49" w:rsidRPr="002C527E" w:rsidTr="00D6043A">
        <w:trPr>
          <w:jc w:val="center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822E49" w:rsidRPr="002C527E" w:rsidRDefault="00822E49" w:rsidP="008E51C3">
            <w:pPr>
              <w:tabs>
                <w:tab w:val="left" w:pos="284"/>
              </w:tabs>
              <w:jc w:val="center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REALIZADO POR</w:t>
            </w:r>
          </w:p>
        </w:tc>
        <w:tc>
          <w:tcPr>
            <w:tcW w:w="2905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DC3425" w:rsidRPr="002C527E" w:rsidRDefault="00DC3425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  <w:tc>
          <w:tcPr>
            <w:tcW w:w="2906" w:type="dxa"/>
            <w:vMerge w:val="restart"/>
            <w:tcBorders>
              <w:top w:val="single" w:sz="12" w:space="0" w:color="auto"/>
              <w:right w:val="single" w:sz="12" w:space="0" w:color="auto"/>
            </w:tcBorders>
          </w:tcPr>
          <w:p w:rsidR="00822E49" w:rsidRPr="002C527E" w:rsidRDefault="00822E49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</w:tr>
      <w:tr w:rsidR="002605F5" w:rsidRPr="002C527E" w:rsidTr="00D6043A">
        <w:trPr>
          <w:trHeight w:val="387"/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nil"/>
            </w:tcBorders>
          </w:tcPr>
          <w:p w:rsidR="002605F5" w:rsidRPr="002C527E" w:rsidRDefault="002605F5" w:rsidP="005752FB">
            <w:pPr>
              <w:tabs>
                <w:tab w:val="left" w:pos="284"/>
              </w:tabs>
              <w:jc w:val="center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FECHA</w:t>
            </w:r>
          </w:p>
        </w:tc>
        <w:tc>
          <w:tcPr>
            <w:tcW w:w="2905" w:type="dxa"/>
            <w:tcBorders>
              <w:top w:val="nil"/>
              <w:bottom w:val="nil"/>
              <w:right w:val="single" w:sz="12" w:space="0" w:color="auto"/>
            </w:tcBorders>
          </w:tcPr>
          <w:p w:rsidR="002605F5" w:rsidRPr="002C527E" w:rsidRDefault="002605F5" w:rsidP="003E69A2">
            <w:pPr>
              <w:tabs>
                <w:tab w:val="left" w:pos="284"/>
              </w:tabs>
              <w:jc w:val="left"/>
              <w:rPr>
                <w:rFonts w:cs="Arial"/>
              </w:rPr>
            </w:pPr>
          </w:p>
        </w:tc>
        <w:tc>
          <w:tcPr>
            <w:tcW w:w="2906" w:type="dxa"/>
            <w:vMerge/>
            <w:tcBorders>
              <w:right w:val="single" w:sz="12" w:space="0" w:color="auto"/>
            </w:tcBorders>
          </w:tcPr>
          <w:p w:rsidR="002605F5" w:rsidRPr="002C527E" w:rsidRDefault="002605F5" w:rsidP="0090317D">
            <w:pPr>
              <w:tabs>
                <w:tab w:val="left" w:pos="284"/>
              </w:tabs>
              <w:jc w:val="left"/>
              <w:rPr>
                <w:rFonts w:cs="Arial"/>
              </w:rPr>
            </w:pPr>
          </w:p>
        </w:tc>
      </w:tr>
      <w:tr w:rsidR="00822E49" w:rsidRPr="002C527E" w:rsidTr="00D6043A">
        <w:trPr>
          <w:jc w:val="center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822E49" w:rsidRPr="002C527E" w:rsidRDefault="00822E49" w:rsidP="005752FB">
            <w:pPr>
              <w:tabs>
                <w:tab w:val="left" w:pos="284"/>
              </w:tabs>
              <w:jc w:val="center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REVISADO POR</w:t>
            </w:r>
          </w:p>
        </w:tc>
        <w:tc>
          <w:tcPr>
            <w:tcW w:w="2905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822E49" w:rsidRPr="0026030F" w:rsidRDefault="00822E49" w:rsidP="00D317FE">
            <w:pPr>
              <w:jc w:val="left"/>
            </w:pPr>
          </w:p>
        </w:tc>
        <w:tc>
          <w:tcPr>
            <w:tcW w:w="2906" w:type="dxa"/>
            <w:vMerge w:val="restart"/>
            <w:tcBorders>
              <w:top w:val="single" w:sz="12" w:space="0" w:color="auto"/>
              <w:right w:val="single" w:sz="12" w:space="0" w:color="auto"/>
            </w:tcBorders>
          </w:tcPr>
          <w:p w:rsidR="00822E49" w:rsidRPr="002C527E" w:rsidRDefault="00822E49" w:rsidP="00D317FE">
            <w:pPr>
              <w:jc w:val="left"/>
              <w:rPr>
                <w:rFonts w:cs="Arial"/>
                <w:szCs w:val="20"/>
              </w:rPr>
            </w:pPr>
          </w:p>
        </w:tc>
      </w:tr>
      <w:tr w:rsidR="00EB4664" w:rsidRPr="002C527E" w:rsidTr="00D6043A">
        <w:trPr>
          <w:trHeight w:val="797"/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EB4664" w:rsidRPr="002C527E" w:rsidRDefault="00EB4664" w:rsidP="0026030F">
            <w:pPr>
              <w:tabs>
                <w:tab w:val="left" w:pos="284"/>
              </w:tabs>
              <w:jc w:val="center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FECHA</w:t>
            </w:r>
          </w:p>
        </w:tc>
        <w:tc>
          <w:tcPr>
            <w:tcW w:w="2905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EB4664" w:rsidRPr="002C527E" w:rsidRDefault="00EB4664" w:rsidP="003E69A2">
            <w:pPr>
              <w:tabs>
                <w:tab w:val="left" w:pos="284"/>
              </w:tabs>
              <w:jc w:val="left"/>
              <w:rPr>
                <w:rFonts w:cs="Arial"/>
              </w:rPr>
            </w:pPr>
          </w:p>
        </w:tc>
        <w:tc>
          <w:tcPr>
            <w:tcW w:w="290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:rsidR="00EB4664" w:rsidRPr="002C527E" w:rsidRDefault="00EB4664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</w:tr>
      <w:tr w:rsidR="00EB4664" w:rsidRPr="002C527E" w:rsidTr="00D6043A">
        <w:trPr>
          <w:trHeight w:val="357"/>
          <w:jc w:val="center"/>
        </w:trPr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:rsidR="00EB4664" w:rsidRPr="002C527E" w:rsidRDefault="00EB4664" w:rsidP="00D317FE">
            <w:pPr>
              <w:tabs>
                <w:tab w:val="left" w:pos="284"/>
              </w:tabs>
              <w:jc w:val="center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VALIDADO POR</w:t>
            </w:r>
          </w:p>
        </w:tc>
        <w:tc>
          <w:tcPr>
            <w:tcW w:w="2905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:rsidR="006E7F44" w:rsidRPr="002C527E" w:rsidRDefault="006E7F44" w:rsidP="0026030F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  <w:tc>
          <w:tcPr>
            <w:tcW w:w="2906" w:type="dxa"/>
            <w:vMerge w:val="restart"/>
            <w:tcBorders>
              <w:top w:val="single" w:sz="12" w:space="0" w:color="auto"/>
              <w:right w:val="single" w:sz="12" w:space="0" w:color="auto"/>
            </w:tcBorders>
          </w:tcPr>
          <w:p w:rsidR="00EB4664" w:rsidRPr="002C527E" w:rsidRDefault="00EB4664" w:rsidP="00D317FE">
            <w:pPr>
              <w:jc w:val="left"/>
              <w:rPr>
                <w:rFonts w:cs="Arial"/>
                <w:szCs w:val="20"/>
              </w:rPr>
            </w:pPr>
          </w:p>
        </w:tc>
      </w:tr>
      <w:tr w:rsidR="00EB4664" w:rsidRPr="002C527E" w:rsidTr="00D6043A">
        <w:trPr>
          <w:jc w:val="center"/>
        </w:trPr>
        <w:tc>
          <w:tcPr>
            <w:tcW w:w="2764" w:type="dxa"/>
            <w:tcBorders>
              <w:top w:val="nil"/>
              <w:left w:val="single" w:sz="12" w:space="0" w:color="auto"/>
              <w:bottom w:val="single" w:sz="12" w:space="0" w:color="auto"/>
            </w:tcBorders>
          </w:tcPr>
          <w:p w:rsidR="00EB4664" w:rsidRPr="002C527E" w:rsidRDefault="00EB4664" w:rsidP="0026030F">
            <w:pPr>
              <w:tabs>
                <w:tab w:val="left" w:pos="284"/>
              </w:tabs>
              <w:jc w:val="center"/>
              <w:rPr>
                <w:rFonts w:cs="Arial"/>
                <w:b/>
                <w:szCs w:val="22"/>
              </w:rPr>
            </w:pPr>
            <w:r w:rsidRPr="002C527E">
              <w:rPr>
                <w:rFonts w:cs="Arial"/>
                <w:b/>
                <w:szCs w:val="22"/>
              </w:rPr>
              <w:t>FECHA</w:t>
            </w:r>
          </w:p>
        </w:tc>
        <w:tc>
          <w:tcPr>
            <w:tcW w:w="2905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:rsidR="00541046" w:rsidRPr="002C527E" w:rsidRDefault="00541046" w:rsidP="005E0DDA">
            <w:pPr>
              <w:tabs>
                <w:tab w:val="left" w:pos="284"/>
              </w:tabs>
              <w:jc w:val="left"/>
              <w:rPr>
                <w:rFonts w:cs="Arial"/>
              </w:rPr>
            </w:pPr>
          </w:p>
        </w:tc>
        <w:tc>
          <w:tcPr>
            <w:tcW w:w="290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:rsidR="00EB4664" w:rsidRPr="002C527E" w:rsidRDefault="00EB4664" w:rsidP="00D317FE">
            <w:pPr>
              <w:tabs>
                <w:tab w:val="left" w:pos="284"/>
              </w:tabs>
              <w:jc w:val="left"/>
              <w:rPr>
                <w:rFonts w:cs="Arial"/>
                <w:szCs w:val="20"/>
              </w:rPr>
            </w:pPr>
          </w:p>
        </w:tc>
      </w:tr>
    </w:tbl>
    <w:p w:rsidR="002F01AE" w:rsidRDefault="002F01AE" w:rsidP="00497911">
      <w:pPr>
        <w:rPr>
          <w:rFonts w:cs="Arial"/>
          <w:szCs w:val="22"/>
        </w:rPr>
      </w:pPr>
    </w:p>
    <w:p w:rsidR="00D959EA" w:rsidRDefault="00D959EA" w:rsidP="00ED52E5">
      <w:pPr>
        <w:pStyle w:val="INDICE"/>
      </w:pPr>
      <w:r>
        <w:lastRenderedPageBreak/>
        <w:t>REGISTRO DE MODIFICACIONES</w:t>
      </w:r>
    </w:p>
    <w:tbl>
      <w:tblPr>
        <w:tblW w:w="8965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98"/>
        <w:gridCol w:w="1701"/>
        <w:gridCol w:w="4820"/>
        <w:gridCol w:w="1646"/>
      </w:tblGrid>
      <w:tr w:rsidR="00D959EA" w:rsidRPr="002C527E" w:rsidTr="00561317">
        <w:trPr>
          <w:jc w:val="center"/>
        </w:trPr>
        <w:tc>
          <w:tcPr>
            <w:tcW w:w="798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561317" w:rsidP="00D959EA">
            <w:pPr>
              <w:jc w:val="center"/>
              <w:rPr>
                <w:rFonts w:cs="Arial"/>
                <w:b/>
                <w:bCs/>
                <w:color w:val="000080"/>
                <w:szCs w:val="22"/>
              </w:rPr>
            </w:pPr>
            <w:r>
              <w:rPr>
                <w:rFonts w:cs="Arial"/>
                <w:b/>
                <w:bCs/>
                <w:color w:val="000080"/>
                <w:szCs w:val="22"/>
              </w:rPr>
              <w:t>R</w:t>
            </w:r>
          </w:p>
        </w:tc>
        <w:tc>
          <w:tcPr>
            <w:tcW w:w="1701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561317" w:rsidP="00D959EA">
            <w:pPr>
              <w:jc w:val="center"/>
              <w:rPr>
                <w:rFonts w:cs="Arial"/>
                <w:b/>
                <w:bCs/>
                <w:color w:val="000080"/>
                <w:szCs w:val="22"/>
              </w:rPr>
            </w:pPr>
            <w:r>
              <w:rPr>
                <w:rFonts w:cs="Arial"/>
                <w:b/>
                <w:bCs/>
                <w:color w:val="000080"/>
                <w:szCs w:val="22"/>
              </w:rPr>
              <w:t>Fecha</w:t>
            </w:r>
          </w:p>
        </w:tc>
        <w:tc>
          <w:tcPr>
            <w:tcW w:w="4820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561317" w:rsidP="00D959EA">
            <w:pPr>
              <w:jc w:val="center"/>
              <w:rPr>
                <w:rFonts w:cs="Arial"/>
                <w:b/>
                <w:bCs/>
                <w:color w:val="000080"/>
                <w:szCs w:val="22"/>
              </w:rPr>
            </w:pPr>
            <w:r>
              <w:rPr>
                <w:rFonts w:cs="Arial"/>
                <w:b/>
                <w:bCs/>
                <w:color w:val="000080"/>
                <w:szCs w:val="22"/>
              </w:rPr>
              <w:t>Descripción</w:t>
            </w:r>
          </w:p>
        </w:tc>
        <w:tc>
          <w:tcPr>
            <w:tcW w:w="1646" w:type="dxa"/>
            <w:tcBorders>
              <w:top w:val="double" w:sz="6" w:space="0" w:color="000000"/>
              <w:bottom w:val="double" w:sz="6" w:space="0" w:color="000000"/>
            </w:tcBorders>
          </w:tcPr>
          <w:p w:rsidR="00D959EA" w:rsidRPr="002C527E" w:rsidRDefault="00561317" w:rsidP="00D959EA">
            <w:pPr>
              <w:jc w:val="center"/>
              <w:rPr>
                <w:rFonts w:cs="Arial"/>
                <w:b/>
                <w:bCs/>
                <w:color w:val="000080"/>
                <w:szCs w:val="22"/>
              </w:rPr>
            </w:pPr>
            <w:r>
              <w:rPr>
                <w:rFonts w:cs="Arial"/>
                <w:b/>
                <w:bCs/>
                <w:color w:val="000080"/>
                <w:szCs w:val="22"/>
              </w:rPr>
              <w:t>Autor</w:t>
            </w: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nil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nil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nil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05/07/2016</w:t>
            </w: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Revisión de las Hojas de Resultados</w:t>
            </w: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Antonio Lozano</w:t>
            </w:r>
          </w:p>
        </w:tc>
      </w:tr>
      <w:tr w:rsidR="0058736E" w:rsidRPr="00692636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28/09/2016</w:t>
            </w: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Se añaden colaterales VOIP (Radios, Abonados PBX, Equipos Externos de Telefonía)</w:t>
            </w: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</w:p>
        </w:tc>
      </w:tr>
      <w:tr w:rsidR="0058736E" w:rsidRPr="003124A8" w:rsidTr="0058736E">
        <w:trPr>
          <w:jc w:val="center"/>
        </w:trPr>
        <w:tc>
          <w:tcPr>
            <w:tcW w:w="798" w:type="dxa"/>
            <w:tcBorders>
              <w:top w:val="nil"/>
              <w:left w:val="doub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jc w:val="center"/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12/01/2017</w:t>
            </w:r>
          </w:p>
        </w:tc>
        <w:tc>
          <w:tcPr>
            <w:tcW w:w="4820" w:type="dxa"/>
            <w:tcBorders>
              <w:top w:val="nil"/>
              <w:left w:val="single" w:sz="6" w:space="0" w:color="000000"/>
              <w:bottom w:val="dotted" w:sz="4" w:space="0" w:color="auto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Apartado 2.3.2. Ampliación descripción del entorno de pruebas de  líneas 2H</w:t>
            </w:r>
          </w:p>
        </w:tc>
        <w:tc>
          <w:tcPr>
            <w:tcW w:w="1646" w:type="dxa"/>
            <w:tcBorders>
              <w:top w:val="nil"/>
              <w:left w:val="single" w:sz="6" w:space="0" w:color="000000"/>
              <w:bottom w:val="dotted" w:sz="4" w:space="0" w:color="auto"/>
              <w:right w:val="double" w:sz="6" w:space="0" w:color="000000"/>
            </w:tcBorders>
          </w:tcPr>
          <w:p w:rsidR="0058736E" w:rsidRPr="0058736E" w:rsidRDefault="0058736E" w:rsidP="0058736E">
            <w:pPr>
              <w:rPr>
                <w:rFonts w:cs="Arial"/>
                <w:sz w:val="20"/>
                <w:szCs w:val="20"/>
              </w:rPr>
            </w:pPr>
            <w:r w:rsidRPr="0058736E">
              <w:rPr>
                <w:rFonts w:cs="Arial"/>
                <w:sz w:val="20"/>
                <w:szCs w:val="20"/>
              </w:rPr>
              <w:t>Antonio Lozano</w:t>
            </w: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58736E" w:rsidP="00D959EA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58736E" w:rsidP="00D959EA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24-02-2020</w:t>
            </w: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58736E" w:rsidP="005873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Revisión para versión 2.6.0</w:t>
            </w: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58736E" w:rsidP="00D959EA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Arturo García</w:t>
            </w: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A70240" w:rsidP="00D959EA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A70240" w:rsidP="00D959EA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22/11/2021</w:t>
            </w: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Default="00A70240" w:rsidP="005873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Revisión para versión 2.6.2</w:t>
            </w:r>
          </w:p>
          <w:p w:rsidR="00A70240" w:rsidRPr="00561317" w:rsidRDefault="00A70240" w:rsidP="0058736E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Cambio imagen corporativa</w:t>
            </w: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A70240" w:rsidP="00D959EA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Arturo García</w:t>
            </w: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  <w:bookmarkStart w:id="3" w:name="_GoBack"/>
            <w:bookmarkEnd w:id="3"/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jc w:val="center"/>
        </w:trPr>
        <w:tc>
          <w:tcPr>
            <w:tcW w:w="798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  <w:bottom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</w:tr>
      <w:tr w:rsidR="00D959EA" w:rsidRPr="00561317" w:rsidTr="00561317">
        <w:trPr>
          <w:trHeight w:val="351"/>
          <w:jc w:val="center"/>
        </w:trPr>
        <w:tc>
          <w:tcPr>
            <w:tcW w:w="798" w:type="dxa"/>
            <w:tcBorders>
              <w:top w:val="dotted" w:sz="4" w:space="0" w:color="auto"/>
            </w:tcBorders>
          </w:tcPr>
          <w:p w:rsidR="00D959EA" w:rsidRPr="00561317" w:rsidRDefault="00D959EA" w:rsidP="00D959EA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</w:tcBorders>
          </w:tcPr>
          <w:p w:rsidR="00D959EA" w:rsidRPr="00561317" w:rsidRDefault="00D959EA" w:rsidP="00D959EA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4820" w:type="dxa"/>
            <w:tcBorders>
              <w:top w:val="dotted" w:sz="4" w:space="0" w:color="auto"/>
            </w:tcBorders>
          </w:tcPr>
          <w:p w:rsidR="00D959EA" w:rsidRPr="00561317" w:rsidRDefault="00D959EA" w:rsidP="0058736E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646" w:type="dxa"/>
            <w:tcBorders>
              <w:top w:val="dotted" w:sz="4" w:space="0" w:color="auto"/>
            </w:tcBorders>
          </w:tcPr>
          <w:p w:rsidR="00D959EA" w:rsidRPr="00561317" w:rsidRDefault="00D959EA" w:rsidP="00D959EA">
            <w:pPr>
              <w:keepNext/>
              <w:rPr>
                <w:rFonts w:cs="Arial"/>
                <w:sz w:val="20"/>
                <w:szCs w:val="20"/>
              </w:rPr>
            </w:pPr>
          </w:p>
        </w:tc>
      </w:tr>
    </w:tbl>
    <w:p w:rsidR="002F01AE" w:rsidRPr="00ED52E5" w:rsidRDefault="002F01AE" w:rsidP="004A0716">
      <w:pPr>
        <w:pStyle w:val="INDICE"/>
        <w:pBdr>
          <w:bottom w:val="single" w:sz="12" w:space="1" w:color="000080"/>
        </w:pBdr>
        <w:shd w:val="clear" w:color="auto" w:fill="F3F3F3"/>
        <w:jc w:val="left"/>
      </w:pPr>
      <w:r w:rsidRPr="00ED52E5">
        <w:lastRenderedPageBreak/>
        <w:t>ÍNDICE</w:t>
      </w:r>
    </w:p>
    <w:p w:rsidR="002C3DC8" w:rsidRDefault="00880943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r>
        <w:fldChar w:fldCharType="begin"/>
      </w:r>
      <w:r>
        <w:instrText xml:space="preserve"> TOC \o "2-2" \h \z \t "Título 1;1;Título 3;3;Título 4;4;Título 5;5" </w:instrText>
      </w:r>
      <w:r>
        <w:fldChar w:fldCharType="separate"/>
      </w:r>
      <w:hyperlink w:anchor="_Toc32913463" w:history="1">
        <w:r w:rsidR="002C3DC8" w:rsidRPr="000B41E0">
          <w:rPr>
            <w:rStyle w:val="Hipervnculo"/>
          </w:rPr>
          <w:t>1.</w:t>
        </w:r>
        <w:r w:rsidR="002C3DC8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C3DC8" w:rsidRPr="000B41E0">
          <w:rPr>
            <w:rStyle w:val="Hipervnculo"/>
          </w:rPr>
          <w:t>Introducción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64" w:history="1">
        <w:r w:rsidR="002C3DC8" w:rsidRPr="000B41E0">
          <w:rPr>
            <w:rStyle w:val="Hipervnculo"/>
          </w:rPr>
          <w:t>1.1.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Objeto.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65" w:history="1">
        <w:r w:rsidR="002C3DC8" w:rsidRPr="000B41E0">
          <w:rPr>
            <w:rStyle w:val="Hipervnculo"/>
          </w:rPr>
          <w:t>1.2.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Documentación de referencia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32913466" w:history="1">
        <w:r w:rsidR="002C3DC8" w:rsidRPr="000B41E0">
          <w:rPr>
            <w:rStyle w:val="Hipervnculo"/>
          </w:rPr>
          <w:t>2.</w:t>
        </w:r>
        <w:r w:rsidR="002C3DC8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C3DC8" w:rsidRPr="000B41E0">
          <w:rPr>
            <w:rStyle w:val="Hipervnculo"/>
          </w:rPr>
          <w:t>Descripción del entorno de pruebas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67" w:history="1">
        <w:r w:rsidR="002C3DC8" w:rsidRPr="000B41E0">
          <w:rPr>
            <w:rStyle w:val="Hipervnculo"/>
          </w:rPr>
          <w:t>2.1.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Elementos a probar.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68" w:history="1">
        <w:r w:rsidR="002C3DC8" w:rsidRPr="000B41E0">
          <w:rPr>
            <w:rStyle w:val="Hipervnculo"/>
          </w:rPr>
          <w:t>2.2.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Instrumentación y elementos asociados.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69" w:history="1">
        <w:r w:rsidR="002C3DC8" w:rsidRPr="000B41E0">
          <w:rPr>
            <w:rStyle w:val="Hipervnculo"/>
          </w:rPr>
          <w:t>2.3.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Entorno de pruebas.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_Toc32913469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0" w:history="1">
        <w:r w:rsidR="002C3DC8" w:rsidRPr="000B41E0">
          <w:rPr>
            <w:rStyle w:val="Hipervnculo"/>
          </w:rPr>
          <w:t>2.3.1.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Casos de Prueba.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12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1" w:history="1">
        <w:r w:rsidR="002C3DC8" w:rsidRPr="000B41E0">
          <w:rPr>
            <w:rStyle w:val="Hipervnculo"/>
          </w:rPr>
          <w:t>2.3.2.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Medidas en interfaces LEGACY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12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2" w:history="1">
        <w:r w:rsidR="002C3DC8" w:rsidRPr="000B41E0">
          <w:rPr>
            <w:rStyle w:val="Hipervnculo"/>
          </w:rPr>
          <w:t>2.3.3.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Medidas en interfaces VOIP (TODO).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32913473" w:history="1">
        <w:r w:rsidR="002C3DC8" w:rsidRPr="000B41E0">
          <w:rPr>
            <w:rStyle w:val="Hipervnculo"/>
          </w:rPr>
          <w:t>3.</w:t>
        </w:r>
        <w:r w:rsidR="002C3DC8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C3DC8" w:rsidRPr="000B41E0">
          <w:rPr>
            <w:rStyle w:val="Hipervnculo"/>
          </w:rPr>
          <w:t>Descripción de casos de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14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74" w:history="1">
        <w:r w:rsidR="002C3DC8" w:rsidRPr="000B41E0">
          <w:rPr>
            <w:rStyle w:val="Hipervnculo"/>
          </w:rPr>
          <w:t>3.1.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UV5K-MED-01. Operador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Operador (TF)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14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5" w:history="1">
        <w:r w:rsidR="002C3DC8" w:rsidRPr="000B41E0">
          <w:rPr>
            <w:rStyle w:val="Hipervnculo"/>
          </w:rPr>
          <w:t>3.1.1.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14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6" w:history="1">
        <w:r w:rsidR="002C3DC8" w:rsidRPr="000B41E0">
          <w:rPr>
            <w:rStyle w:val="Hipervnculo"/>
          </w:rPr>
          <w:t>3.1.2.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14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7" w:history="1">
        <w:r w:rsidR="002C3DC8" w:rsidRPr="000B41E0">
          <w:rPr>
            <w:rStyle w:val="Hipervnculo"/>
          </w:rPr>
          <w:t>3.1.3.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78" w:history="1">
        <w:r w:rsidR="002C3DC8" w:rsidRPr="000B41E0">
          <w:rPr>
            <w:rStyle w:val="Hipervnculo"/>
          </w:rPr>
          <w:t>3.1.4.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79" w:history="1">
        <w:r w:rsidR="002C3DC8" w:rsidRPr="000B41E0">
          <w:rPr>
            <w:rStyle w:val="Hipervnculo"/>
          </w:rPr>
          <w:t>3.2.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UV5K-MED-02. Operador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Operador (LCI)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_Toc32913479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0" w:history="1">
        <w:r w:rsidR="002C3DC8" w:rsidRPr="000B41E0">
          <w:rPr>
            <w:rStyle w:val="Hipervnculo"/>
          </w:rPr>
          <w:t>3.2.1.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1" w:history="1">
        <w:r w:rsidR="002C3DC8" w:rsidRPr="000B41E0">
          <w:rPr>
            <w:rStyle w:val="Hipervnculo"/>
          </w:rPr>
          <w:t>3.2.2.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2" w:history="1">
        <w:r w:rsidR="002C3DC8" w:rsidRPr="000B41E0">
          <w:rPr>
            <w:rStyle w:val="Hipervnculo"/>
          </w:rPr>
          <w:t>3.2.3.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19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3" w:history="1">
        <w:r w:rsidR="002C3DC8" w:rsidRPr="000B41E0">
          <w:rPr>
            <w:rStyle w:val="Hipervnculo"/>
          </w:rPr>
          <w:t>3.2.4.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19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84" w:history="1">
        <w:r w:rsidR="002C3DC8" w:rsidRPr="000B41E0">
          <w:rPr>
            <w:rStyle w:val="Hipervnculo"/>
            <w:lang w:val="en-US"/>
          </w:rPr>
          <w:t>3.3.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  <w:lang w:val="en-US"/>
          </w:rPr>
          <w:t xml:space="preserve">UV5K-MED-03. Operador (TX)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  <w:lang w:val="en-US"/>
          </w:rPr>
          <w:t xml:space="preserve"> Interfaz Radio LEGACY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19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5" w:history="1">
        <w:r w:rsidR="002C3DC8" w:rsidRPr="000B41E0">
          <w:rPr>
            <w:rStyle w:val="Hipervnculo"/>
          </w:rPr>
          <w:t>3.3.1.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19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6" w:history="1">
        <w:r w:rsidR="002C3DC8" w:rsidRPr="000B41E0">
          <w:rPr>
            <w:rStyle w:val="Hipervnculo"/>
          </w:rPr>
          <w:t>3.3.2.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7" w:history="1">
        <w:r w:rsidR="002C3DC8" w:rsidRPr="000B41E0">
          <w:rPr>
            <w:rStyle w:val="Hipervnculo"/>
          </w:rPr>
          <w:t>3.3.3.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88" w:history="1">
        <w:r w:rsidR="002C3DC8" w:rsidRPr="000B41E0">
          <w:rPr>
            <w:rStyle w:val="Hipervnculo"/>
          </w:rPr>
          <w:t>3.3.4.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tabs>
          <w:tab w:val="left" w:pos="1537"/>
        </w:tabs>
        <w:rPr>
          <w:rFonts w:asciiTheme="minorHAnsi" w:eastAsiaTheme="minorEastAsia" w:hAnsiTheme="minorHAnsi" w:cstheme="minorBidi"/>
          <w:caps w:val="0"/>
          <w:szCs w:val="22"/>
        </w:rPr>
      </w:pPr>
      <w:hyperlink w:anchor="_Toc32913489" w:history="1">
        <w:r w:rsidR="002C3DC8" w:rsidRPr="000B41E0">
          <w:rPr>
            <w:rStyle w:val="Hipervnculo"/>
          </w:rPr>
          <w:t>3.4.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UV5K-MED-04. Operador (RX-CASCOS)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Interfaz Radio LEGACY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_Toc32913489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0" w:history="1">
        <w:r w:rsidR="002C3DC8" w:rsidRPr="000B41E0">
          <w:rPr>
            <w:rStyle w:val="Hipervnculo"/>
          </w:rPr>
          <w:t>3.4.1.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1" w:history="1">
        <w:r w:rsidR="002C3DC8" w:rsidRPr="000B41E0">
          <w:rPr>
            <w:rStyle w:val="Hipervnculo"/>
          </w:rPr>
          <w:t>3.4.2.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22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2" w:history="1">
        <w:r w:rsidR="002C3DC8" w:rsidRPr="000B41E0">
          <w:rPr>
            <w:rStyle w:val="Hipervnculo"/>
          </w:rPr>
          <w:t>3.4.3.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3" w:history="1">
        <w:r w:rsidR="002C3DC8" w:rsidRPr="000B41E0">
          <w:rPr>
            <w:rStyle w:val="Hipervnculo"/>
          </w:rPr>
          <w:t>3.4.4.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24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tabs>
          <w:tab w:val="left" w:pos="1537"/>
        </w:tabs>
        <w:rPr>
          <w:rFonts w:asciiTheme="minorHAnsi" w:eastAsiaTheme="minorEastAsia" w:hAnsiTheme="minorHAnsi" w:cstheme="minorBidi"/>
          <w:caps w:val="0"/>
          <w:szCs w:val="22"/>
        </w:rPr>
      </w:pPr>
      <w:hyperlink w:anchor="_Toc32913494" w:history="1">
        <w:r w:rsidR="002C3DC8" w:rsidRPr="000B41E0">
          <w:rPr>
            <w:rStyle w:val="Hipervnculo"/>
          </w:rPr>
          <w:t>3.5.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UV5K-MED-05. Operador (RX-ALTAVOZ)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Interfaz Radio LEGACY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5" w:history="1">
        <w:r w:rsidR="002C3DC8" w:rsidRPr="000B41E0">
          <w:rPr>
            <w:rStyle w:val="Hipervnculo"/>
          </w:rPr>
          <w:t>3.5.1.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6" w:history="1">
        <w:r w:rsidR="002C3DC8" w:rsidRPr="000B41E0">
          <w:rPr>
            <w:rStyle w:val="Hipervnculo"/>
          </w:rPr>
          <w:t>3.5.2.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7" w:history="1">
        <w:r w:rsidR="002C3DC8" w:rsidRPr="000B41E0">
          <w:rPr>
            <w:rStyle w:val="Hipervnculo"/>
          </w:rPr>
          <w:t>3.5.3.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498" w:history="1">
        <w:r w:rsidR="002C3DC8" w:rsidRPr="000B41E0">
          <w:rPr>
            <w:rStyle w:val="Hipervnculo"/>
          </w:rPr>
          <w:t>3.5.4.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499" w:history="1">
        <w:r w:rsidR="002C3DC8" w:rsidRPr="000B41E0">
          <w:rPr>
            <w:rStyle w:val="Hipervnculo"/>
          </w:rPr>
          <w:t>3.6.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  <w:lang w:val="en-US"/>
          </w:rPr>
          <w:t xml:space="preserve">UV5K-MED-06. Operador (TX)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  <w:lang w:val="en-US"/>
          </w:rPr>
          <w:t xml:space="preserve"> Radio TX VOIP. </w:t>
        </w:r>
        <w:r w:rsidR="002C3DC8" w:rsidRPr="000B41E0">
          <w:rPr>
            <w:rStyle w:val="Hipervnculo"/>
          </w:rPr>
          <w:t>(TODO)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_Toc32913499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00" w:history="1">
        <w:r w:rsidR="002C3DC8" w:rsidRPr="000B41E0">
          <w:rPr>
            <w:rStyle w:val="Hipervnculo"/>
          </w:rPr>
          <w:t>3.7.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UV5K-MED-07. Operador (RX-CASCOS)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Radio RX VOIP. (TODO)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01" w:history="1">
        <w:r w:rsidR="002C3DC8" w:rsidRPr="000B41E0">
          <w:rPr>
            <w:rStyle w:val="Hipervnculo"/>
          </w:rPr>
          <w:t>3.8.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  <w:lang w:val="en-US"/>
          </w:rPr>
          <w:t xml:space="preserve">UV5K-MED-08. Operador (RX-ALT)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  <w:lang w:val="en-US"/>
          </w:rPr>
          <w:t xml:space="preserve"> Radio RX VOIP. </w:t>
        </w:r>
        <w:r w:rsidR="002C3DC8" w:rsidRPr="000B41E0">
          <w:rPr>
            <w:rStyle w:val="Hipervnculo"/>
          </w:rPr>
          <w:t>(TODO)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02" w:history="1">
        <w:r w:rsidR="002C3DC8" w:rsidRPr="000B41E0">
          <w:rPr>
            <w:rStyle w:val="Hipervnculo"/>
            <w:lang w:val="en-US"/>
          </w:rPr>
          <w:t>3.9.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  <w:lang w:val="en-US"/>
          </w:rPr>
          <w:t xml:space="preserve">UV5K-MED-09. Interfaz ATS-R2/N5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  <w:lang w:val="en-US"/>
          </w:rPr>
          <w:t xml:space="preserve"> Operador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503" w:history="1">
        <w:r w:rsidR="002C3DC8" w:rsidRPr="000B41E0">
          <w:rPr>
            <w:rStyle w:val="Hipervnculo"/>
          </w:rPr>
          <w:t>3.9.1.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504" w:history="1">
        <w:r w:rsidR="002C3DC8" w:rsidRPr="000B41E0">
          <w:rPr>
            <w:rStyle w:val="Hipervnculo"/>
          </w:rPr>
          <w:t>3.9.2.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28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505" w:history="1">
        <w:r w:rsidR="002C3DC8" w:rsidRPr="000B41E0">
          <w:rPr>
            <w:rStyle w:val="Hipervnculo"/>
          </w:rPr>
          <w:t>3.9.3.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rPr>
          <w:rFonts w:asciiTheme="minorHAnsi" w:eastAsiaTheme="minorEastAsia" w:hAnsiTheme="minorHAnsi" w:cstheme="minorBidi"/>
          <w:szCs w:val="22"/>
        </w:rPr>
      </w:pPr>
      <w:hyperlink w:anchor="_Toc32913506" w:history="1">
        <w:r w:rsidR="002C3DC8" w:rsidRPr="000B41E0">
          <w:rPr>
            <w:rStyle w:val="Hipervnculo"/>
          </w:rPr>
          <w:t>3.9.4.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07" w:history="1">
        <w:r w:rsidR="002C3DC8" w:rsidRPr="000B41E0">
          <w:rPr>
            <w:rStyle w:val="Hipervnculo"/>
            <w:lang w:val="en-US"/>
          </w:rPr>
          <w:t>3.10.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  <w:lang w:val="en-US"/>
          </w:rPr>
          <w:t xml:space="preserve">UV5K-MED-10. Operador (TX) </w:t>
        </w:r>
        <w:r w:rsidR="002C3DC8" w:rsidRPr="000B41E0">
          <w:rPr>
            <w:rStyle w:val="Hipervnculo"/>
          </w:rPr>
          <w:sym w:font="Wingdings" w:char="F0E8"/>
        </w:r>
        <w:r w:rsidR="002C3DC8" w:rsidRPr="000B41E0">
          <w:rPr>
            <w:rStyle w:val="Hipervnculo"/>
            <w:lang w:val="en-US"/>
          </w:rPr>
          <w:t xml:space="preserve"> Interfaz BC/FXO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08" w:history="1">
        <w:r w:rsidR="002C3DC8" w:rsidRPr="000B41E0">
          <w:rPr>
            <w:rStyle w:val="Hipervnculo"/>
          </w:rPr>
          <w:t>3.10.1.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09" w:history="1">
        <w:r w:rsidR="002C3DC8" w:rsidRPr="000B41E0">
          <w:rPr>
            <w:rStyle w:val="Hipervnculo"/>
          </w:rPr>
          <w:t>3.10.2.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_Toc32913509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0" w:history="1">
        <w:r w:rsidR="002C3DC8" w:rsidRPr="000B41E0">
          <w:rPr>
            <w:rStyle w:val="Hipervnculo"/>
          </w:rPr>
          <w:t>3.10.3.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32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1" w:history="1">
        <w:r w:rsidR="002C3DC8" w:rsidRPr="000B41E0">
          <w:rPr>
            <w:rStyle w:val="Hipervnculo"/>
          </w:rPr>
          <w:t>3.10.4.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32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12" w:history="1">
        <w:r w:rsidR="002C3DC8" w:rsidRPr="000B41E0">
          <w:rPr>
            <w:rStyle w:val="Hipervnculo"/>
          </w:rPr>
          <w:t>3.11.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UV5K-MED-11. Interfaz BC/FXO </w:t>
        </w:r>
        <w:r w:rsidR="002C3DC8" w:rsidRPr="000B41E0">
          <w:rPr>
            <w:rStyle w:val="Hipervnculo"/>
          </w:rPr>
          <w:sym w:font="Wingdings" w:char="F0E8"/>
        </w:r>
        <w:r w:rsidR="002C3DC8" w:rsidRPr="000B41E0">
          <w:rPr>
            <w:rStyle w:val="Hipervnculo"/>
          </w:rPr>
          <w:t xml:space="preserve"> Operador (RX)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3" w:history="1">
        <w:r w:rsidR="002C3DC8" w:rsidRPr="000B41E0">
          <w:rPr>
            <w:rStyle w:val="Hipervnculo"/>
          </w:rPr>
          <w:t>3.11.1.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4" w:history="1">
        <w:r w:rsidR="002C3DC8" w:rsidRPr="000B41E0">
          <w:rPr>
            <w:rStyle w:val="Hipervnculo"/>
          </w:rPr>
          <w:t>3.11.2.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5" w:history="1">
        <w:r w:rsidR="002C3DC8" w:rsidRPr="000B41E0">
          <w:rPr>
            <w:rStyle w:val="Hipervnculo"/>
          </w:rPr>
          <w:t>3.11.3.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6" w:history="1">
        <w:r w:rsidR="002C3DC8" w:rsidRPr="000B41E0">
          <w:rPr>
            <w:rStyle w:val="Hipervnculo"/>
          </w:rPr>
          <w:t>3.11.4.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17" w:history="1">
        <w:r w:rsidR="002C3DC8" w:rsidRPr="000B41E0">
          <w:rPr>
            <w:rStyle w:val="Hipervnculo"/>
            <w:lang w:val="en-US"/>
          </w:rPr>
          <w:t>3.12.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  <w:lang w:val="en-US"/>
          </w:rPr>
          <w:t xml:space="preserve">UV5K-MED-12. Operador (TX) </w:t>
        </w:r>
        <w:r w:rsidR="002C3DC8" w:rsidRPr="000B41E0">
          <w:rPr>
            <w:rStyle w:val="Hipervnculo"/>
          </w:rPr>
          <w:sym w:font="Wingdings" w:char="F0E8"/>
        </w:r>
        <w:r w:rsidR="002C3DC8" w:rsidRPr="000B41E0">
          <w:rPr>
            <w:rStyle w:val="Hipervnculo"/>
            <w:lang w:val="en-US"/>
          </w:rPr>
          <w:t xml:space="preserve"> Interfaz BL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8" w:history="1">
        <w:r w:rsidR="002C3DC8" w:rsidRPr="000B41E0">
          <w:rPr>
            <w:rStyle w:val="Hipervnculo"/>
          </w:rPr>
          <w:t>3.12.1.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19" w:history="1">
        <w:r w:rsidR="002C3DC8" w:rsidRPr="000B41E0">
          <w:rPr>
            <w:rStyle w:val="Hipervnculo"/>
          </w:rPr>
          <w:t>3.12.2.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_Toc32913519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0" w:history="1">
        <w:r w:rsidR="002C3DC8" w:rsidRPr="000B41E0">
          <w:rPr>
            <w:rStyle w:val="Hipervnculo"/>
          </w:rPr>
          <w:t>3.12.3.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21" w:history="1">
        <w:r w:rsidR="002C3DC8" w:rsidRPr="000B41E0">
          <w:rPr>
            <w:rStyle w:val="Hipervnculo"/>
          </w:rPr>
          <w:t>3.13.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UV5K-MED-13. Interfaz BL </w:t>
        </w:r>
        <w:r w:rsidR="002C3DC8" w:rsidRPr="000B41E0">
          <w:rPr>
            <w:rStyle w:val="Hipervnculo"/>
          </w:rPr>
          <w:sym w:font="Wingdings" w:char="F0E8"/>
        </w:r>
        <w:r w:rsidR="002C3DC8" w:rsidRPr="000B41E0">
          <w:rPr>
            <w:rStyle w:val="Hipervnculo"/>
          </w:rPr>
          <w:t xml:space="preserve"> Operador (RX).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2" w:history="1">
        <w:r w:rsidR="002C3DC8" w:rsidRPr="000B41E0">
          <w:rPr>
            <w:rStyle w:val="Hipervnculo"/>
          </w:rPr>
          <w:t>3.13.1.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3" w:history="1">
        <w:r w:rsidR="002C3DC8" w:rsidRPr="000B41E0">
          <w:rPr>
            <w:rStyle w:val="Hipervnculo"/>
          </w:rPr>
          <w:t>3.13.2.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4" w:history="1">
        <w:r w:rsidR="002C3DC8" w:rsidRPr="000B41E0">
          <w:rPr>
            <w:rStyle w:val="Hipervnculo"/>
          </w:rPr>
          <w:t>3.13.3.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25" w:history="1">
        <w:r w:rsidR="002C3DC8" w:rsidRPr="000B41E0">
          <w:rPr>
            <w:rStyle w:val="Hipervnculo"/>
          </w:rPr>
          <w:t>3.14.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UV5K-MED-14. Operador </w:t>
        </w:r>
        <w:r w:rsidR="002C3DC8" w:rsidRPr="000B41E0">
          <w:rPr>
            <w:rStyle w:val="Hipervnculo"/>
          </w:rPr>
          <w:sym w:font="Wingdings" w:char="F0E7"/>
        </w:r>
        <w:r w:rsidR="002C3DC8" w:rsidRPr="000B41E0">
          <w:rPr>
            <w:rStyle w:val="Hipervnculo"/>
          </w:rPr>
          <w:sym w:font="Wingdings" w:char="F0E8"/>
        </w:r>
        <w:r w:rsidR="002C3DC8" w:rsidRPr="000B41E0">
          <w:rPr>
            <w:rStyle w:val="Hipervnculo"/>
          </w:rPr>
          <w:t xml:space="preserve"> Líneas EyM (4H).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6" w:history="1">
        <w:r w:rsidR="002C3DC8" w:rsidRPr="000B41E0">
          <w:rPr>
            <w:rStyle w:val="Hipervnculo"/>
          </w:rPr>
          <w:t>3.14.1.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7" w:history="1">
        <w:r w:rsidR="002C3DC8" w:rsidRPr="000B41E0">
          <w:rPr>
            <w:rStyle w:val="Hipervnculo"/>
          </w:rPr>
          <w:t>3.14.2.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38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8" w:history="1">
        <w:r w:rsidR="002C3DC8" w:rsidRPr="000B41E0">
          <w:rPr>
            <w:rStyle w:val="Hipervnculo"/>
          </w:rPr>
          <w:t>3.14.3.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29" w:history="1">
        <w:r w:rsidR="002C3DC8" w:rsidRPr="000B41E0">
          <w:rPr>
            <w:rStyle w:val="Hipervnculo"/>
          </w:rPr>
          <w:t>3.14.4.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_Toc32913529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30" w:history="1">
        <w:r w:rsidR="002C3DC8" w:rsidRPr="000B41E0">
          <w:rPr>
            <w:rStyle w:val="Hipervnculo"/>
          </w:rPr>
          <w:t>3.15.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UV5K-MED-15. Operador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Interfaz LCEN. (TODO)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31" w:history="1">
        <w:r w:rsidR="002C3DC8" w:rsidRPr="000B41E0">
          <w:rPr>
            <w:rStyle w:val="Hipervnculo"/>
          </w:rPr>
          <w:t>3.16.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UV5K-MED-16. Operador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Servicio AD/AI VOIP. (TODO)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32" w:history="1">
        <w:r w:rsidR="002C3DC8" w:rsidRPr="000B41E0">
          <w:rPr>
            <w:rStyle w:val="Hipervnculo"/>
          </w:rPr>
          <w:t>3.17.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UV5K-MED-17. Operador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Servicio IA VOIP. (TODO)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tabs>
          <w:tab w:val="left" w:pos="1537"/>
        </w:tabs>
        <w:rPr>
          <w:rFonts w:asciiTheme="minorHAnsi" w:eastAsiaTheme="minorEastAsia" w:hAnsiTheme="minorHAnsi" w:cstheme="minorBidi"/>
          <w:caps w:val="0"/>
          <w:szCs w:val="22"/>
        </w:rPr>
      </w:pPr>
      <w:hyperlink w:anchor="_Toc32913533" w:history="1">
        <w:r w:rsidR="002C3DC8" w:rsidRPr="000B41E0">
          <w:rPr>
            <w:rStyle w:val="Hipervnculo"/>
          </w:rPr>
          <w:t>3.18.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UV5K-MED-18. Operador EJECUTIVO (Tx)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Par REC-Micro-EJECUTIVO (µ)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34" w:history="1">
        <w:r w:rsidR="002C3DC8" w:rsidRPr="000B41E0">
          <w:rPr>
            <w:rStyle w:val="Hipervnculo"/>
          </w:rPr>
          <w:t>3.18.1.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35" w:history="1">
        <w:r w:rsidR="002C3DC8" w:rsidRPr="000B41E0">
          <w:rPr>
            <w:rStyle w:val="Hipervnculo"/>
          </w:rPr>
          <w:t>3.18.2.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36" w:history="1">
        <w:r w:rsidR="002C3DC8" w:rsidRPr="000B41E0">
          <w:rPr>
            <w:rStyle w:val="Hipervnculo"/>
          </w:rPr>
          <w:t>3.18.3.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42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37" w:history="1">
        <w:r w:rsidR="002C3DC8" w:rsidRPr="000B41E0">
          <w:rPr>
            <w:rStyle w:val="Hipervnculo"/>
          </w:rPr>
          <w:t>3.18.4.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tabs>
          <w:tab w:val="left" w:pos="1537"/>
        </w:tabs>
        <w:rPr>
          <w:rFonts w:asciiTheme="minorHAnsi" w:eastAsiaTheme="minorEastAsia" w:hAnsiTheme="minorHAnsi" w:cstheme="minorBidi"/>
          <w:caps w:val="0"/>
          <w:szCs w:val="22"/>
        </w:rPr>
      </w:pPr>
      <w:hyperlink w:anchor="_Toc32913538" w:history="1">
        <w:r w:rsidR="002C3DC8" w:rsidRPr="000B41E0">
          <w:rPr>
            <w:rStyle w:val="Hipervnculo"/>
          </w:rPr>
          <w:t>3.19.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UV5K-MED-19. Operador AYUDANTE (Tx)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 xml:space="preserve"> Par REC-Micro-AYUDANTE (µ)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39" w:history="1">
        <w:r w:rsidR="002C3DC8" w:rsidRPr="000B41E0">
          <w:rPr>
            <w:rStyle w:val="Hipervnculo"/>
          </w:rPr>
          <w:t>3.19.1.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_Toc32913539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0" w:history="1">
        <w:r w:rsidR="002C3DC8" w:rsidRPr="000B41E0">
          <w:rPr>
            <w:rStyle w:val="Hipervnculo"/>
          </w:rPr>
          <w:t>3.19.2.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44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1" w:history="1">
        <w:r w:rsidR="002C3DC8" w:rsidRPr="000B41E0">
          <w:rPr>
            <w:rStyle w:val="Hipervnculo"/>
          </w:rPr>
          <w:t>3.19.3.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2" w:history="1">
        <w:r w:rsidR="002C3DC8" w:rsidRPr="000B41E0">
          <w:rPr>
            <w:rStyle w:val="Hipervnculo"/>
          </w:rPr>
          <w:t>3.19.4.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43" w:history="1">
        <w:r w:rsidR="002C3DC8" w:rsidRPr="000B41E0">
          <w:rPr>
            <w:rStyle w:val="Hipervnculo"/>
          </w:rPr>
          <w:t>3.20.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UV5K-MED-20. Operador EJECUTIVO (REC-CASCOs)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Radio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4" w:history="1">
        <w:r w:rsidR="002C3DC8" w:rsidRPr="000B41E0">
          <w:rPr>
            <w:rStyle w:val="Hipervnculo"/>
          </w:rPr>
          <w:t>3.20.1.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5" w:history="1">
        <w:r w:rsidR="002C3DC8" w:rsidRPr="000B41E0">
          <w:rPr>
            <w:rStyle w:val="Hipervnculo"/>
          </w:rPr>
          <w:t>3.20.2.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6" w:history="1">
        <w:r w:rsidR="002C3DC8" w:rsidRPr="000B41E0">
          <w:rPr>
            <w:rStyle w:val="Hipervnculo"/>
          </w:rPr>
          <w:t>3.20.3.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7" w:history="1">
        <w:r w:rsidR="002C3DC8" w:rsidRPr="000B41E0">
          <w:rPr>
            <w:rStyle w:val="Hipervnculo"/>
          </w:rPr>
          <w:t>3.20.4.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48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48" w:history="1">
        <w:r w:rsidR="002C3DC8" w:rsidRPr="000B41E0">
          <w:rPr>
            <w:rStyle w:val="Hipervnculo"/>
          </w:rPr>
          <w:t>3.21.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UV5K-MED-21. Operador AYUDANTE (REC-CASCOs)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Radio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48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49" w:history="1">
        <w:r w:rsidR="002C3DC8" w:rsidRPr="000B41E0">
          <w:rPr>
            <w:rStyle w:val="Hipervnculo"/>
          </w:rPr>
          <w:t>3.21.1.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_Toc32913549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48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0" w:history="1">
        <w:r w:rsidR="002C3DC8" w:rsidRPr="000B41E0">
          <w:rPr>
            <w:rStyle w:val="Hipervnculo"/>
          </w:rPr>
          <w:t>3.21.2.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49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1" w:history="1">
        <w:r w:rsidR="002C3DC8" w:rsidRPr="000B41E0">
          <w:rPr>
            <w:rStyle w:val="Hipervnculo"/>
          </w:rPr>
          <w:t>3.21.3.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2" w:history="1">
        <w:r w:rsidR="002C3DC8" w:rsidRPr="000B41E0">
          <w:rPr>
            <w:rStyle w:val="Hipervnculo"/>
          </w:rPr>
          <w:t>3.21.4.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50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53" w:history="1">
        <w:r w:rsidR="002C3DC8" w:rsidRPr="000B41E0">
          <w:rPr>
            <w:rStyle w:val="Hipervnculo"/>
          </w:rPr>
          <w:t>3.22.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UV5K-MED-22. Operador (REC-ALTAVOZ) </w:t>
        </w:r>
        <w:r w:rsidR="002C3DC8" w:rsidRPr="000B41E0">
          <w:rPr>
            <w:rStyle w:val="Hipervnculo"/>
          </w:rPr>
          <w:sym w:font="Wingdings" w:char="F0DF"/>
        </w:r>
        <w:r w:rsidR="002C3DC8" w:rsidRPr="000B41E0">
          <w:rPr>
            <w:rStyle w:val="Hipervnculo"/>
          </w:rPr>
          <w:t xml:space="preserve"> INTERFAZ Radio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4" w:history="1">
        <w:r w:rsidR="002C3DC8" w:rsidRPr="000B41E0">
          <w:rPr>
            <w:rStyle w:val="Hipervnculo"/>
          </w:rPr>
          <w:t>3.22.1.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5" w:history="1">
        <w:r w:rsidR="002C3DC8" w:rsidRPr="000B41E0">
          <w:rPr>
            <w:rStyle w:val="Hipervnculo"/>
          </w:rPr>
          <w:t>3.22.2.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del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51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6" w:history="1">
        <w:r w:rsidR="002C3DC8" w:rsidRPr="000B41E0">
          <w:rPr>
            <w:rStyle w:val="Hipervnculo"/>
          </w:rPr>
          <w:t>3.22.3.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7" w:history="1">
        <w:r w:rsidR="002C3DC8" w:rsidRPr="000B41E0">
          <w:rPr>
            <w:rStyle w:val="Hipervnculo"/>
          </w:rPr>
          <w:t>3.22.4.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_Toc32913557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tabs>
          <w:tab w:val="left" w:pos="1537"/>
        </w:tabs>
        <w:rPr>
          <w:rFonts w:asciiTheme="minorHAnsi" w:eastAsiaTheme="minorEastAsia" w:hAnsiTheme="minorHAnsi" w:cstheme="minorBidi"/>
          <w:caps w:val="0"/>
          <w:szCs w:val="22"/>
        </w:rPr>
      </w:pPr>
      <w:hyperlink w:anchor="_Toc32913558" w:history="1">
        <w:r w:rsidR="002C3DC8" w:rsidRPr="000B41E0">
          <w:rPr>
            <w:rStyle w:val="Hipervnculo"/>
          </w:rPr>
          <w:t>3.23.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 xml:space="preserve">UV5K-MED-23. operador LCI </w:t>
        </w:r>
        <w:r w:rsidR="002C3DC8" w:rsidRPr="000B41E0">
          <w:rPr>
            <w:rStyle w:val="Hipervnculo"/>
          </w:rPr>
          <w:sym w:font="Wingdings" w:char="F0E0"/>
        </w:r>
        <w:r w:rsidR="002C3DC8" w:rsidRPr="000B41E0">
          <w:rPr>
            <w:rStyle w:val="Hipervnculo"/>
          </w:rPr>
          <w:t>operador LCI (REC-ALT-intercom)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_Toc32913558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59" w:history="1">
        <w:r w:rsidR="002C3DC8" w:rsidRPr="000B41E0">
          <w:rPr>
            <w:rStyle w:val="Hipervnculo"/>
          </w:rPr>
          <w:t>3.23.1.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la Prueba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_Toc32913559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53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60" w:history="1">
        <w:r w:rsidR="002C3DC8" w:rsidRPr="000B41E0">
          <w:rPr>
            <w:rStyle w:val="Hipervnculo"/>
          </w:rPr>
          <w:t>3.23.2.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Configuración de Equipo ETM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_Toc32913560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55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61" w:history="1">
        <w:r w:rsidR="002C3DC8" w:rsidRPr="000B41E0">
          <w:rPr>
            <w:rStyle w:val="Hipervnculo"/>
          </w:rPr>
          <w:t>3.23.3.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Condiciones Iniciales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_Toc32913561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3"/>
        <w:tabs>
          <w:tab w:val="left" w:pos="1537"/>
        </w:tabs>
        <w:rPr>
          <w:rFonts w:asciiTheme="minorHAnsi" w:eastAsiaTheme="minorEastAsia" w:hAnsiTheme="minorHAnsi" w:cstheme="minorBidi"/>
          <w:szCs w:val="22"/>
        </w:rPr>
      </w:pPr>
      <w:hyperlink w:anchor="_Toc32913562" w:history="1">
        <w:r w:rsidR="002C3DC8" w:rsidRPr="000B41E0">
          <w:rPr>
            <w:rStyle w:val="Hipervnculo"/>
          </w:rPr>
          <w:t>3.23.4.</w:t>
        </w:r>
        <w:r w:rsidR="002C3DC8">
          <w:rPr>
            <w:rFonts w:asciiTheme="minorHAnsi" w:eastAsiaTheme="minorEastAsia" w:hAnsiTheme="minorHAnsi" w:cstheme="minorBidi"/>
            <w:szCs w:val="22"/>
          </w:rPr>
          <w:tab/>
        </w:r>
        <w:r w:rsidR="002C3DC8" w:rsidRPr="000B41E0">
          <w:rPr>
            <w:rStyle w:val="Hipervnculo"/>
          </w:rPr>
          <w:t>Procedimiento.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_Toc32913562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56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32913563" w:history="1">
        <w:r w:rsidR="002C3DC8" w:rsidRPr="000B41E0">
          <w:rPr>
            <w:rStyle w:val="Hipervnculo"/>
          </w:rPr>
          <w:t>4.</w:t>
        </w:r>
        <w:r w:rsidR="002C3DC8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C3DC8" w:rsidRPr="000B41E0">
          <w:rPr>
            <w:rStyle w:val="Hipervnculo"/>
          </w:rPr>
          <w:t>Hojas de Resultados: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_Toc32913563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2"/>
        <w:rPr>
          <w:rFonts w:asciiTheme="minorHAnsi" w:eastAsiaTheme="minorEastAsia" w:hAnsiTheme="minorHAnsi" w:cstheme="minorBidi"/>
          <w:caps w:val="0"/>
          <w:szCs w:val="22"/>
        </w:rPr>
      </w:pPr>
      <w:hyperlink w:anchor="_Toc32913564" w:history="1">
        <w:r w:rsidR="002C3DC8" w:rsidRPr="000B41E0">
          <w:rPr>
            <w:rStyle w:val="Hipervnculo"/>
          </w:rPr>
          <w:t>4.1.</w:t>
        </w:r>
        <w:r w:rsidR="002C3DC8">
          <w:rPr>
            <w:rFonts w:asciiTheme="minorHAnsi" w:eastAsiaTheme="minorEastAsia" w:hAnsiTheme="minorHAnsi" w:cstheme="minorBidi"/>
            <w:caps w:val="0"/>
            <w:szCs w:val="22"/>
          </w:rPr>
          <w:tab/>
        </w:r>
        <w:r w:rsidR="002C3DC8" w:rsidRPr="000B41E0">
          <w:rPr>
            <w:rStyle w:val="Hipervnculo"/>
          </w:rPr>
          <w:t>Hoja de Registro de pruebas de audio entre operadores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_Toc32913564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57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32913565" w:history="1">
        <w:r w:rsidR="002C3DC8" w:rsidRPr="000B41E0">
          <w:rPr>
            <w:rStyle w:val="Hipervnculo"/>
          </w:rPr>
          <w:t>5.</w:t>
        </w:r>
        <w:r w:rsidR="002C3DC8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C3DC8" w:rsidRPr="000B41E0">
          <w:rPr>
            <w:rStyle w:val="Hipervnculo"/>
          </w:rPr>
          <w:t>Información Legal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_Toc32913565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67</w:t>
        </w:r>
        <w:r w:rsidR="002C3DC8">
          <w:rPr>
            <w:webHidden/>
          </w:rPr>
          <w:fldChar w:fldCharType="end"/>
        </w:r>
      </w:hyperlink>
    </w:p>
    <w:p w:rsidR="002C3DC8" w:rsidRDefault="00AB779A">
      <w:pPr>
        <w:pStyle w:val="TDC1"/>
        <w:rPr>
          <w:rFonts w:asciiTheme="minorHAnsi" w:eastAsiaTheme="minorEastAsia" w:hAnsiTheme="minorHAnsi" w:cstheme="minorBidi"/>
          <w:b w:val="0"/>
          <w:caps w:val="0"/>
        </w:rPr>
      </w:pPr>
      <w:hyperlink w:anchor="_Toc32913566" w:history="1">
        <w:r w:rsidR="002C3DC8" w:rsidRPr="000B41E0">
          <w:rPr>
            <w:rStyle w:val="Hipervnculo"/>
          </w:rPr>
          <w:t>6.</w:t>
        </w:r>
        <w:r w:rsidR="002C3DC8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C3DC8" w:rsidRPr="000B41E0">
          <w:rPr>
            <w:rStyle w:val="Hipervnculo"/>
          </w:rPr>
          <w:t>GLOSARIO</w:t>
        </w:r>
        <w:r w:rsidR="002C3DC8">
          <w:rPr>
            <w:webHidden/>
          </w:rPr>
          <w:tab/>
        </w:r>
        <w:r w:rsidR="002C3DC8">
          <w:rPr>
            <w:webHidden/>
          </w:rPr>
          <w:fldChar w:fldCharType="begin"/>
        </w:r>
        <w:r w:rsidR="002C3DC8">
          <w:rPr>
            <w:webHidden/>
          </w:rPr>
          <w:instrText xml:space="preserve"> PAGEREF _Toc32913566 \h </w:instrText>
        </w:r>
        <w:r w:rsidR="002C3DC8">
          <w:rPr>
            <w:webHidden/>
          </w:rPr>
        </w:r>
        <w:r w:rsidR="002C3DC8">
          <w:rPr>
            <w:webHidden/>
          </w:rPr>
          <w:fldChar w:fldCharType="separate"/>
        </w:r>
        <w:r w:rsidR="002C3DC8">
          <w:rPr>
            <w:webHidden/>
          </w:rPr>
          <w:t>69</w:t>
        </w:r>
        <w:r w:rsidR="002C3DC8">
          <w:rPr>
            <w:webHidden/>
          </w:rPr>
          <w:fldChar w:fldCharType="end"/>
        </w:r>
      </w:hyperlink>
    </w:p>
    <w:p w:rsidR="002F01AE" w:rsidRDefault="00880943" w:rsidP="00D85BBC">
      <w:pPr>
        <w:pStyle w:val="TextoNivel1"/>
      </w:pPr>
      <w:r>
        <w:rPr>
          <w:noProof/>
        </w:rPr>
        <w:fldChar w:fldCharType="end"/>
      </w:r>
    </w:p>
    <w:p w:rsidR="009D60EC" w:rsidRPr="00ED52E5" w:rsidRDefault="009D60EC" w:rsidP="004A0716">
      <w:pPr>
        <w:pStyle w:val="INDICE"/>
        <w:pBdr>
          <w:bottom w:val="single" w:sz="12" w:space="1" w:color="000080"/>
        </w:pBdr>
        <w:shd w:val="clear" w:color="auto" w:fill="F3F3F3"/>
        <w:jc w:val="left"/>
      </w:pPr>
      <w:r>
        <w:lastRenderedPageBreak/>
        <w:t>ÍNDICE</w:t>
      </w:r>
      <w:r w:rsidRPr="00ED52E5">
        <w:t xml:space="preserve"> DE FIGURAS</w:t>
      </w:r>
    </w:p>
    <w:p w:rsidR="002C3DC8" w:rsidRDefault="002C3DC8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32913567" w:history="1">
        <w:r w:rsidRPr="0075698D">
          <w:rPr>
            <w:rStyle w:val="Hipervnculo"/>
            <w:noProof/>
          </w:rPr>
          <w:t>Ilustración 1. Entorno de Pruebas.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_Toc32913567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68" w:history="1">
        <w:r w:rsidR="002C3DC8" w:rsidRPr="0075698D">
          <w:rPr>
            <w:rStyle w:val="Hipervnculo"/>
            <w:noProof/>
          </w:rPr>
          <w:t>Ilustración 2. Configuración de Prueba Telefonía Interna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_Toc32913568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69" w:history="1">
        <w:r w:rsidR="002C3DC8" w:rsidRPr="0075698D">
          <w:rPr>
            <w:rStyle w:val="Hipervnculo"/>
            <w:noProof/>
          </w:rPr>
          <w:t>Ilustración 3. Configuración de Prueba Telefonía Interna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_Toc32913569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17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0" w:history="1">
        <w:r w:rsidR="002C3DC8" w:rsidRPr="0075698D">
          <w:rPr>
            <w:rStyle w:val="Hipervnculo"/>
            <w:noProof/>
          </w:rPr>
          <w:t>Ilustración 4. Configuración de Prueba Operación Radio - TX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_Toc32913570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1" w:history="1">
        <w:r w:rsidR="002C3DC8" w:rsidRPr="0075698D">
          <w:rPr>
            <w:rStyle w:val="Hipervnculo"/>
            <w:noProof/>
          </w:rPr>
          <w:t>Ilustración 5. Configuración de Prueba Operación Radio - RX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_Toc32913571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22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2" w:history="1">
        <w:r w:rsidR="002C3DC8" w:rsidRPr="0075698D">
          <w:rPr>
            <w:rStyle w:val="Hipervnculo"/>
            <w:noProof/>
          </w:rPr>
          <w:t>Ilustración 6.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_Toc32913572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3" w:history="1">
        <w:r w:rsidR="002C3DC8" w:rsidRPr="0075698D">
          <w:rPr>
            <w:rStyle w:val="Hipervnculo"/>
            <w:noProof/>
          </w:rPr>
          <w:t>Ilustración 7. Configuración de Prueba Operación Radio - RX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_Toc32913573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25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4" w:history="1">
        <w:r w:rsidR="002C3DC8" w:rsidRPr="0075698D">
          <w:rPr>
            <w:rStyle w:val="Hipervnculo"/>
            <w:noProof/>
          </w:rPr>
          <w:t>Ilustración 8. Configuración de Prueba Operación PO – línea ATS-R2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_Toc32913574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27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5" w:history="1">
        <w:r w:rsidR="002C3DC8" w:rsidRPr="0075698D">
          <w:rPr>
            <w:rStyle w:val="Hipervnculo"/>
            <w:noProof/>
          </w:rPr>
          <w:t>Ilustración 9. Configuración de Prueba Telefonía externa. Líneas BC/FXO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_Toc32913575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6" w:history="1">
        <w:r w:rsidR="002C3DC8" w:rsidRPr="0075698D">
          <w:rPr>
            <w:rStyle w:val="Hipervnculo"/>
            <w:noProof/>
          </w:rPr>
          <w:t>Ilustración 10. Configuración de Prueba Telefonía externa. Líneas BC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_Toc32913576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33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7" w:history="1">
        <w:r w:rsidR="002C3DC8" w:rsidRPr="0075698D">
          <w:rPr>
            <w:rStyle w:val="Hipervnculo"/>
            <w:noProof/>
          </w:rPr>
          <w:t>Ilustración 11. Configuración de Prueba Telefonía externa. Líneas BL/FXS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_Toc32913577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36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8" w:history="1">
        <w:r w:rsidR="002C3DC8" w:rsidRPr="0075698D">
          <w:rPr>
            <w:rStyle w:val="Hipervnculo"/>
            <w:noProof/>
          </w:rPr>
          <w:t>Ilustración 12. Configuración de Prueba Telefonía externa. Líneas BL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_Toc32913578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37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79" w:history="1">
        <w:r w:rsidR="002C3DC8" w:rsidRPr="0075698D">
          <w:rPr>
            <w:rStyle w:val="Hipervnculo"/>
            <w:noProof/>
          </w:rPr>
          <w:t>Ilustración 13. Configuración de Prueba Operación PO – línea EyM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_Toc32913579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38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0" w:history="1">
        <w:r w:rsidR="002C3DC8" w:rsidRPr="0075698D">
          <w:rPr>
            <w:rStyle w:val="Hipervnculo"/>
            <w:noProof/>
          </w:rPr>
          <w:t>Ilustración 14. Configuración de Prueba Grabación  micro-ejecutivo P.O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_Toc32913580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1" w:history="1">
        <w:r w:rsidR="002C3DC8" w:rsidRPr="0075698D">
          <w:rPr>
            <w:rStyle w:val="Hipervnculo"/>
            <w:noProof/>
          </w:rPr>
          <w:t>Ilustración 15. Configuración de Prueba Grabación  micro ayudante P.O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_Toc32913581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2" w:history="1">
        <w:r w:rsidR="002C3DC8" w:rsidRPr="0075698D">
          <w:rPr>
            <w:rStyle w:val="Hipervnculo"/>
            <w:noProof/>
          </w:rPr>
          <w:t>Ilustración 16. Configuración de Prueba Operación Radio –&gt; REC RX Ejecutivo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_Toc32913582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46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3" w:history="1">
        <w:r w:rsidR="002C3DC8" w:rsidRPr="0075698D">
          <w:rPr>
            <w:rStyle w:val="Hipervnculo"/>
            <w:noProof/>
          </w:rPr>
          <w:t>Ilustración 17.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_Toc32913583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48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4" w:history="1">
        <w:r w:rsidR="002C3DC8" w:rsidRPr="0075698D">
          <w:rPr>
            <w:rStyle w:val="Hipervnculo"/>
            <w:noProof/>
          </w:rPr>
          <w:t>Ilustración 18. Configuración de Prueba Operación Radio –&gt; REC RX Ayudante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_Toc32913584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5" w:history="1">
        <w:r w:rsidR="002C3DC8" w:rsidRPr="0075698D">
          <w:rPr>
            <w:rStyle w:val="Hipervnculo"/>
            <w:noProof/>
          </w:rPr>
          <w:t>Ilustración 19.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_Toc32913585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50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6" w:history="1">
        <w:r w:rsidR="002C3DC8" w:rsidRPr="0075698D">
          <w:rPr>
            <w:rStyle w:val="Hipervnculo"/>
            <w:noProof/>
          </w:rPr>
          <w:t>Ilustración 20. Configuración de Prueba Operación Radio – Rec-ALTAVOZ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_Toc32913586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7" w:history="1">
        <w:r w:rsidR="002C3DC8" w:rsidRPr="0075698D">
          <w:rPr>
            <w:rStyle w:val="Hipervnculo"/>
            <w:noProof/>
          </w:rPr>
          <w:t>Ilustración 21. Configuración de Prueba Telefonía Interna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_Toc32913587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53</w:t>
        </w:r>
        <w:r w:rsidR="002C3DC8">
          <w:rPr>
            <w:noProof/>
            <w:webHidden/>
          </w:rPr>
          <w:fldChar w:fldCharType="end"/>
        </w:r>
      </w:hyperlink>
    </w:p>
    <w:p w:rsidR="009D60EC" w:rsidRDefault="002C3DC8" w:rsidP="009D60EC">
      <w:pPr>
        <w:pStyle w:val="TextoNivel1"/>
      </w:pPr>
      <w:r>
        <w:fldChar w:fldCharType="end"/>
      </w:r>
    </w:p>
    <w:p w:rsidR="00940703" w:rsidRDefault="00940703" w:rsidP="004A0716">
      <w:pPr>
        <w:pStyle w:val="INDICE"/>
        <w:pBdr>
          <w:bottom w:val="single" w:sz="12" w:space="1" w:color="000080"/>
        </w:pBdr>
        <w:shd w:val="clear" w:color="auto" w:fill="F3F3F3"/>
        <w:jc w:val="left"/>
      </w:pPr>
      <w:r>
        <w:lastRenderedPageBreak/>
        <w:t>ÍNDICE DE TABLAS</w:t>
      </w:r>
    </w:p>
    <w:p w:rsidR="002C3DC8" w:rsidRDefault="00940703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r>
        <w:rPr>
          <w:rFonts w:ascii="Calibri" w:hAnsi="Calibri"/>
          <w:sz w:val="20"/>
          <w:szCs w:val="24"/>
          <w:lang w:val="es-ES_tradnl"/>
        </w:rPr>
        <w:fldChar w:fldCharType="begin"/>
      </w:r>
      <w:r>
        <w:instrText xml:space="preserve"> TOC \h \z \c "Tabla" </w:instrText>
      </w:r>
      <w:r>
        <w:rPr>
          <w:rFonts w:ascii="Calibri" w:hAnsi="Calibri"/>
          <w:sz w:val="20"/>
          <w:szCs w:val="24"/>
          <w:lang w:val="es-ES_tradnl"/>
        </w:rPr>
        <w:fldChar w:fldCharType="separate"/>
      </w:r>
      <w:hyperlink w:anchor="_Toc32913588" w:history="1">
        <w:r w:rsidR="002C3DC8" w:rsidRPr="00115321">
          <w:rPr>
            <w:rStyle w:val="Hipervnculo"/>
            <w:noProof/>
          </w:rPr>
          <w:t>Tabla 1. Documentos de Referencia.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_Toc32913588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89" w:history="1">
        <w:r w:rsidR="002C3DC8" w:rsidRPr="00115321">
          <w:rPr>
            <w:rStyle w:val="Hipervnculo"/>
            <w:noProof/>
          </w:rPr>
          <w:t>Tabla 2. Casos de Prueba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_Toc32913589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0" w:history="1">
        <w:r w:rsidR="002C3DC8" w:rsidRPr="00115321">
          <w:rPr>
            <w:rStyle w:val="Hipervnculo"/>
            <w:noProof/>
          </w:rPr>
          <w:t>Tabla 3. Valores Esperados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_Toc32913590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12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1" w:history="1">
        <w:r w:rsidR="002C3DC8" w:rsidRPr="00115321">
          <w:rPr>
            <w:rStyle w:val="Hipervnculo"/>
            <w:noProof/>
          </w:rPr>
          <w:t xml:space="preserve">Tabla 4. Caso de Prueba OP </w:t>
        </w:r>
        <w:r w:rsidR="002C3DC8" w:rsidRPr="00115321">
          <w:rPr>
            <w:rStyle w:val="Hipervnculo"/>
            <w:noProof/>
          </w:rPr>
          <w:sym w:font="Wingdings" w:char="F0DF"/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OP. Parámetros de Configuración ETM. Circuito 1. Dir-Autónomo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_Toc32913591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2" w:history="1">
        <w:r w:rsidR="002C3DC8" w:rsidRPr="00115321">
          <w:rPr>
            <w:rStyle w:val="Hipervnculo"/>
            <w:noProof/>
          </w:rPr>
          <w:t xml:space="preserve">Tabla 5. Caso de Prueba OP </w:t>
        </w:r>
        <w:r w:rsidR="002C3DC8" w:rsidRPr="00115321">
          <w:rPr>
            <w:rStyle w:val="Hipervnculo"/>
            <w:noProof/>
          </w:rPr>
          <w:sym w:font="Wingdings" w:char="F0DF"/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OP. Parámetros de Configuración ETM. Circuito 2. Sub-Autónomo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_Toc32913592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15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3" w:history="1">
        <w:r w:rsidR="002C3DC8" w:rsidRPr="00115321">
          <w:rPr>
            <w:rStyle w:val="Hipervnculo"/>
            <w:noProof/>
          </w:rPr>
          <w:t xml:space="preserve">Tabla 6. Caso de Prueba OP </w:t>
        </w:r>
        <w:r w:rsidR="002C3DC8" w:rsidRPr="00115321">
          <w:rPr>
            <w:rStyle w:val="Hipervnculo"/>
            <w:noProof/>
          </w:rPr>
          <w:sym w:font="Wingdings" w:char="F0DF"/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OP. Parámetros de Configuración ETM. C-1. Dir-Autónomo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_Toc32913593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17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4" w:history="1">
        <w:r w:rsidR="002C3DC8" w:rsidRPr="00115321">
          <w:rPr>
            <w:rStyle w:val="Hipervnculo"/>
            <w:noProof/>
          </w:rPr>
          <w:t xml:space="preserve">Tabla 7. Caso de Prueba OP(LCI)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OP(LCI). Parámetros de Configuración ETM. C-2. Sub-Autónomo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_Toc32913594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18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5" w:history="1">
        <w:r w:rsidR="002C3DC8" w:rsidRPr="00115321">
          <w:rPr>
            <w:rStyle w:val="Hipervnculo"/>
            <w:noProof/>
          </w:rPr>
          <w:t xml:space="preserve">Tabla 8. Caso de Prueba OP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Radio. Parámetros de Configuración ETM. Circuito 2.Dir-Autónomo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_Toc32913595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19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6" w:history="1">
        <w:r w:rsidR="002C3DC8" w:rsidRPr="00115321">
          <w:rPr>
            <w:rStyle w:val="Hipervnculo"/>
            <w:noProof/>
          </w:rPr>
          <w:t xml:space="preserve">Tabla 9. Caso de Prueba OP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Radio. Parámetros de Configuración ETM. Circuito 1.Sub-Autónomo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_Toc32913596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20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7" w:history="1">
        <w:r w:rsidR="002C3DC8" w:rsidRPr="00115321">
          <w:rPr>
            <w:rStyle w:val="Hipervnculo"/>
            <w:noProof/>
          </w:rPr>
          <w:t xml:space="preserve">Tabla 10.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(cascos). Parámetros de Configuración ETM. Circuito 2.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_Toc32913597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22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8" w:history="1">
        <w:r w:rsidR="002C3DC8" w:rsidRPr="00115321">
          <w:rPr>
            <w:rStyle w:val="Hipervnculo"/>
            <w:noProof/>
          </w:rPr>
          <w:t xml:space="preserve">Tabla 11.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(cascos) Parámetros de Configuración ETM. Circuito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_Toc32913598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22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599" w:history="1">
        <w:r w:rsidR="002C3DC8" w:rsidRPr="00115321">
          <w:rPr>
            <w:rStyle w:val="Hipervnculo"/>
            <w:noProof/>
          </w:rPr>
          <w:t xml:space="preserve">Tabla 12.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(ALT). Parámetros de Configuración ETM. Circuito 2.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_Toc32913599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25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0" w:history="1">
        <w:r w:rsidR="002C3DC8" w:rsidRPr="00115321">
          <w:rPr>
            <w:rStyle w:val="Hipervnculo"/>
            <w:noProof/>
          </w:rPr>
          <w:t xml:space="preserve">Tabla 13.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(ALT). Parámetros de Configuración ETM. Circuito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_Toc32913600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25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1" w:history="1">
        <w:r w:rsidR="002C3DC8" w:rsidRPr="00115321">
          <w:rPr>
            <w:rStyle w:val="Hipervnculo"/>
            <w:noProof/>
          </w:rPr>
          <w:t>Tabla 14. Configuración circuito 2 (conexión al P.O). Interfaz AudioTx-Rx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_Toc32913601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27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2" w:history="1">
        <w:r w:rsidR="002C3DC8" w:rsidRPr="00115321">
          <w:rPr>
            <w:rStyle w:val="Hipervnculo"/>
            <w:noProof/>
          </w:rPr>
          <w:t>Tabla 15. Paso 2. Funcionalidad Medidor de Sistemas. Configuración circuito 1 (interfaz ATS-R2).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_Toc32913602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28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3" w:history="1">
        <w:r w:rsidR="002C3DC8" w:rsidRPr="00115321">
          <w:rPr>
            <w:rStyle w:val="Hipervnculo"/>
            <w:noProof/>
          </w:rPr>
          <w:t>Tabla 16. Paso 1 Configuración Funcionalidad A/E Protocolo-ATS-R2.-Emulación.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_Toc32913603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29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4" w:history="1">
        <w:r w:rsidR="002C3DC8" w:rsidRPr="00115321">
          <w:rPr>
            <w:rStyle w:val="Hipervnculo"/>
            <w:noProof/>
          </w:rPr>
          <w:t>Tabla 17. Caso de Telefonía Externa BL/FXS/FXO. Configuración ETM. Canal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_Toc32913604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5" w:history="1">
        <w:r w:rsidR="002C3DC8" w:rsidRPr="00115321">
          <w:rPr>
            <w:rStyle w:val="Hipervnculo"/>
            <w:noProof/>
          </w:rPr>
          <w:t>Tabla 18. Caso de Telefonía Externa BC. Configuración ETM. Canal 2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_Toc32913605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6" w:history="1">
        <w:r w:rsidR="002C3DC8" w:rsidRPr="00115321">
          <w:rPr>
            <w:rStyle w:val="Hipervnculo"/>
            <w:noProof/>
          </w:rPr>
          <w:t>Tabla 19. Caso de Telefonía Externa BC. Configuración ETM. Canal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_Toc32913606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33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7" w:history="1">
        <w:r w:rsidR="002C3DC8" w:rsidRPr="00115321">
          <w:rPr>
            <w:rStyle w:val="Hipervnculo"/>
            <w:noProof/>
          </w:rPr>
          <w:t>Tabla 20. Caso de Telefonía Externa BC. Configuración ETM. Canal 2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_Toc32913607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8" w:history="1">
        <w:r w:rsidR="002C3DC8" w:rsidRPr="00115321">
          <w:rPr>
            <w:rStyle w:val="Hipervnculo"/>
            <w:noProof/>
          </w:rPr>
          <w:t>Tabla 21. Configuración circuito 2 (conexión al P.O). Interfaz AudioTx-Rx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_Toc32913608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38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09" w:history="1">
        <w:r w:rsidR="002C3DC8" w:rsidRPr="00115321">
          <w:rPr>
            <w:rStyle w:val="Hipervnculo"/>
            <w:noProof/>
          </w:rPr>
          <w:t>Tabla 22. Paso 2. Funcionalidad Medidor de Sistemas. Configuración circuito 1 (interfaz EyM).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_Toc32913609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39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0" w:history="1">
        <w:r w:rsidR="002C3DC8" w:rsidRPr="00115321">
          <w:rPr>
            <w:rStyle w:val="Hipervnculo"/>
            <w:noProof/>
          </w:rPr>
          <w:t xml:space="preserve">Tabla 23. Caso de Prueba OP-Ejecutivo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Radio. Parámetros de Configuración ETM. Circuito 2.Dir-Autónomo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_Toc32913610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1" w:history="1">
        <w:r w:rsidR="002C3DC8" w:rsidRPr="00115321">
          <w:rPr>
            <w:rStyle w:val="Hipervnculo"/>
            <w:noProof/>
          </w:rPr>
          <w:t xml:space="preserve">Tabla 24. Caso de Prueba OP-Ejecutivo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Radio. Parámetros de Configuración ETM. Circuito 1.Sub-Autónomo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_Toc32913611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2" w:history="1">
        <w:r w:rsidR="002C3DC8" w:rsidRPr="00115321">
          <w:rPr>
            <w:rStyle w:val="Hipervnculo"/>
            <w:noProof/>
          </w:rPr>
          <w:t xml:space="preserve">Tabla 25. Caso de Prueba OP-Ayudante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Radio. Parámetros de Configuración ETM. Circuito 2.Dir-Autónomo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_Toc32913612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43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left" w:pos="731"/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3" w:history="1">
        <w:r w:rsidR="002C3DC8" w:rsidRPr="00115321">
          <w:rPr>
            <w:rStyle w:val="Hipervnculo"/>
            <w:noProof/>
          </w:rPr>
          <w:t>Fig.1</w:t>
        </w:r>
        <w:r w:rsidR="002C3DC8">
          <w:rPr>
            <w:rFonts w:eastAsiaTheme="minorEastAsia" w:cstheme="minorBidi"/>
            <w:caps w:val="0"/>
            <w:noProof/>
            <w:szCs w:val="22"/>
          </w:rPr>
          <w:tab/>
        </w:r>
        <w:r w:rsidR="002C3DC8" w:rsidRPr="00115321">
          <w:rPr>
            <w:rStyle w:val="Hipervnculo"/>
            <w:noProof/>
          </w:rPr>
          <w:t xml:space="preserve">Tabla 26. Caso de Prueba OP-Ayudante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Radio. Parámetros de Configuración ETM. Circuito 1.Sub-Autónomo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_Toc32913613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4" w:history="1">
        <w:r w:rsidR="002C3DC8" w:rsidRPr="00115321">
          <w:rPr>
            <w:rStyle w:val="Hipervnculo"/>
            <w:noProof/>
          </w:rPr>
          <w:t xml:space="preserve">Tabla 27.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Ejecutivo ( REC cascos). Parámetros de Configuración ETM. Circuito 2.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_Toc32913614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46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5" w:history="1">
        <w:r w:rsidR="002C3DC8" w:rsidRPr="00115321">
          <w:rPr>
            <w:rStyle w:val="Hipervnculo"/>
            <w:noProof/>
          </w:rPr>
          <w:t xml:space="preserve">Tabla 28.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Ejecutivo (REC cascos) Parámetros de Configuración ETM. Circuito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_Toc32913615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46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6" w:history="1">
        <w:r w:rsidR="002C3DC8" w:rsidRPr="00115321">
          <w:rPr>
            <w:rStyle w:val="Hipervnculo"/>
            <w:noProof/>
          </w:rPr>
          <w:t xml:space="preserve">Tabla 29.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Ayudante ( REC cascos). Parámetros de Configuración ETM. Circuito 2.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_Toc32913616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48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7" w:history="1">
        <w:r w:rsidR="002C3DC8" w:rsidRPr="00115321">
          <w:rPr>
            <w:rStyle w:val="Hipervnculo"/>
            <w:noProof/>
          </w:rPr>
          <w:t xml:space="preserve">Tabla 30.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Ayudante (REC cascos) Parámetros de Configuración ETM. Circuito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_Toc32913617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49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8" w:history="1">
        <w:r w:rsidR="002C3DC8" w:rsidRPr="00115321">
          <w:rPr>
            <w:rStyle w:val="Hipervnculo"/>
            <w:noProof/>
          </w:rPr>
          <w:t xml:space="preserve">Tabla 31.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(ALT). Parámetros de Configuración ETM. Circuito 2.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_Toc32913618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19" w:history="1">
        <w:r w:rsidR="002C3DC8" w:rsidRPr="00115321">
          <w:rPr>
            <w:rStyle w:val="Hipervnculo"/>
            <w:noProof/>
          </w:rPr>
          <w:t xml:space="preserve">Tabla 32. Caso de Prueba Radio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 (ALT). Parámetros de Configuración ETM. Circuito 1.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_Toc32913619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51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20" w:history="1">
        <w:r w:rsidR="002C3DC8" w:rsidRPr="00115321">
          <w:rPr>
            <w:rStyle w:val="Hipervnculo"/>
            <w:noProof/>
          </w:rPr>
          <w:t xml:space="preserve">Tabla 33. Caso de Prueba OP </w:t>
        </w:r>
        <w:r w:rsidR="002C3DC8" w:rsidRPr="00115321">
          <w:rPr>
            <w:rStyle w:val="Hipervnculo"/>
            <w:noProof/>
          </w:rPr>
          <w:sym w:font="Wingdings" w:char="F0DF"/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OP. Parámetros de Configuración ETM. Circuito 1. Dir-Autónomo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_Toc32913620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54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21" w:history="1">
        <w:r w:rsidR="002C3DC8" w:rsidRPr="00115321">
          <w:rPr>
            <w:rStyle w:val="Hipervnculo"/>
            <w:noProof/>
          </w:rPr>
          <w:t xml:space="preserve">Tabla 34. Caso de Prueba OP(LCI) </w:t>
        </w:r>
        <w:r w:rsidR="002C3DC8" w:rsidRPr="00115321">
          <w:rPr>
            <w:rStyle w:val="Hipervnculo"/>
            <w:noProof/>
          </w:rPr>
          <w:sym w:font="Wingdings" w:char="F0E0"/>
        </w:r>
        <w:r w:rsidR="002C3DC8" w:rsidRPr="00115321">
          <w:rPr>
            <w:rStyle w:val="Hipervnculo"/>
            <w:noProof/>
          </w:rPr>
          <w:t>OP(Rec-ALT). Parámetros  Configuración ETM. C-2. Sub-Autónomo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_Toc32913621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55</w:t>
        </w:r>
        <w:r w:rsidR="002C3DC8">
          <w:rPr>
            <w:noProof/>
            <w:webHidden/>
          </w:rPr>
          <w:fldChar w:fldCharType="end"/>
        </w:r>
      </w:hyperlink>
    </w:p>
    <w:p w:rsidR="002C3DC8" w:rsidRDefault="00AB779A">
      <w:pPr>
        <w:pStyle w:val="Tabladeilustraciones"/>
        <w:tabs>
          <w:tab w:val="right" w:leader="dot" w:pos="10195"/>
        </w:tabs>
        <w:rPr>
          <w:rFonts w:eastAsiaTheme="minorEastAsia" w:cstheme="minorBidi"/>
          <w:caps w:val="0"/>
          <w:noProof/>
          <w:szCs w:val="22"/>
        </w:rPr>
      </w:pPr>
      <w:hyperlink w:anchor="_Toc32913622" w:history="1">
        <w:r w:rsidR="002C3DC8" w:rsidRPr="00115321">
          <w:rPr>
            <w:rStyle w:val="Hipervnculo"/>
            <w:noProof/>
          </w:rPr>
          <w:t>Tabla 35. Glosario de Abreviaturas</w:t>
        </w:r>
        <w:r w:rsidR="002C3DC8">
          <w:rPr>
            <w:noProof/>
            <w:webHidden/>
          </w:rPr>
          <w:tab/>
        </w:r>
        <w:r w:rsidR="002C3DC8">
          <w:rPr>
            <w:noProof/>
            <w:webHidden/>
          </w:rPr>
          <w:fldChar w:fldCharType="begin"/>
        </w:r>
        <w:r w:rsidR="002C3DC8">
          <w:rPr>
            <w:noProof/>
            <w:webHidden/>
          </w:rPr>
          <w:instrText xml:space="preserve"> PAGEREF _Toc32913622 \h </w:instrText>
        </w:r>
        <w:r w:rsidR="002C3DC8">
          <w:rPr>
            <w:noProof/>
            <w:webHidden/>
          </w:rPr>
        </w:r>
        <w:r w:rsidR="002C3DC8">
          <w:rPr>
            <w:noProof/>
            <w:webHidden/>
          </w:rPr>
          <w:fldChar w:fldCharType="separate"/>
        </w:r>
        <w:r w:rsidR="002C3DC8">
          <w:rPr>
            <w:noProof/>
            <w:webHidden/>
          </w:rPr>
          <w:t>70</w:t>
        </w:r>
        <w:r w:rsidR="002C3DC8">
          <w:rPr>
            <w:noProof/>
            <w:webHidden/>
          </w:rPr>
          <w:fldChar w:fldCharType="end"/>
        </w:r>
      </w:hyperlink>
    </w:p>
    <w:p w:rsidR="00940703" w:rsidRDefault="00940703" w:rsidP="00940703">
      <w:pPr>
        <w:pStyle w:val="TextoNivel1"/>
        <w:rPr>
          <w:sz w:val="18"/>
          <w:lang w:val="es-ES"/>
        </w:rPr>
      </w:pPr>
      <w:r>
        <w:rPr>
          <w:sz w:val="18"/>
          <w:lang w:val="es-ES"/>
        </w:rPr>
        <w:fldChar w:fldCharType="end"/>
      </w:r>
    </w:p>
    <w:p w:rsidR="001B7F7D" w:rsidRDefault="001B7F7D" w:rsidP="00940703">
      <w:pPr>
        <w:pStyle w:val="TextoNivel1"/>
      </w:pPr>
    </w:p>
    <w:p w:rsidR="00F369A8" w:rsidRDefault="00F369A8">
      <w:pPr>
        <w:spacing w:before="0" w:after="0"/>
        <w:jc w:val="left"/>
        <w:rPr>
          <w:rFonts w:ascii="Univers" w:hAnsi="Univers"/>
          <w:szCs w:val="20"/>
          <w:lang w:val="es-ES_tradnl"/>
        </w:rPr>
      </w:pPr>
      <w:r>
        <w:lastRenderedPageBreak/>
        <w:br w:type="page"/>
      </w:r>
    </w:p>
    <w:p w:rsidR="0058736E" w:rsidRPr="004A4ECB" w:rsidRDefault="0058736E" w:rsidP="0092374A">
      <w:pPr>
        <w:pStyle w:val="Ttulo1"/>
      </w:pPr>
      <w:bookmarkStart w:id="4" w:name="_Toc347486945"/>
      <w:bookmarkStart w:id="5" w:name="_Toc354500990"/>
      <w:bookmarkStart w:id="6" w:name="_Toc397415192"/>
      <w:bookmarkStart w:id="7" w:name="_Toc462834921"/>
      <w:bookmarkStart w:id="8" w:name="_Toc2584042"/>
      <w:bookmarkStart w:id="9" w:name="_Toc32913463"/>
      <w:bookmarkStart w:id="10" w:name="_Toc415069994"/>
      <w:bookmarkStart w:id="11" w:name="_Toc400983730"/>
      <w:r w:rsidRPr="004A4ECB">
        <w:lastRenderedPageBreak/>
        <w:t>Introducción</w:t>
      </w:r>
      <w:bookmarkEnd w:id="4"/>
      <w:bookmarkEnd w:id="5"/>
      <w:bookmarkEnd w:id="6"/>
      <w:bookmarkEnd w:id="7"/>
      <w:bookmarkEnd w:id="8"/>
      <w:bookmarkEnd w:id="9"/>
    </w:p>
    <w:p w:rsidR="0058736E" w:rsidRPr="004A4ECB" w:rsidRDefault="0058736E" w:rsidP="0092374A">
      <w:pPr>
        <w:pStyle w:val="Ttulo2"/>
      </w:pPr>
      <w:bookmarkStart w:id="12" w:name="_Toc347486946"/>
      <w:bookmarkStart w:id="13" w:name="_Toc354500991"/>
      <w:bookmarkStart w:id="14" w:name="_Toc397415193"/>
      <w:bookmarkStart w:id="15" w:name="_Toc462834922"/>
      <w:bookmarkStart w:id="16" w:name="_Toc2584043"/>
      <w:bookmarkStart w:id="17" w:name="_Toc32913464"/>
      <w:r w:rsidRPr="006E2F80">
        <w:t>Objeto</w:t>
      </w:r>
      <w:bookmarkEnd w:id="12"/>
      <w:bookmarkEnd w:id="13"/>
      <w:bookmarkEnd w:id="14"/>
      <w:r>
        <w:t>.</w:t>
      </w:r>
      <w:bookmarkEnd w:id="15"/>
      <w:bookmarkEnd w:id="16"/>
      <w:bookmarkEnd w:id="17"/>
      <w:r w:rsidRPr="006E2F80">
        <w:t xml:space="preserve"> </w:t>
      </w:r>
    </w:p>
    <w:p w:rsidR="0058736E" w:rsidRPr="004A4ECB" w:rsidRDefault="0058736E" w:rsidP="0058736E">
      <w:r w:rsidRPr="004A4ECB">
        <w:t xml:space="preserve">El objeto del presente documento es establecer los procedimientos a ejecutar para verificar el correcto estado de funcionamiento de los circuitos de audio del sistema Ulises V 5000 I (U5KI) y que estos se ajustan a los parámetros de calidad exigidos a los sistemas SCV con Tecnología </w:t>
      </w:r>
      <w:proofErr w:type="spellStart"/>
      <w:r w:rsidRPr="004A4ECB">
        <w:t>VoIP</w:t>
      </w:r>
      <w:proofErr w:type="spellEnd"/>
      <w:r w:rsidRPr="004A4ECB">
        <w:t>.</w:t>
      </w:r>
    </w:p>
    <w:p w:rsidR="0058736E" w:rsidRDefault="0058736E" w:rsidP="0058736E">
      <w:r>
        <w:t>Se comprobaran, las interfaces</w:t>
      </w:r>
      <w:r w:rsidRPr="004A4ECB">
        <w:t xml:space="preserve"> de entrada y salida</w:t>
      </w:r>
      <w:r>
        <w:t xml:space="preserve"> en operadores</w:t>
      </w:r>
      <w:r w:rsidRPr="004A4ECB">
        <w:t xml:space="preserve"> (micro, cascos y altavoz)</w:t>
      </w:r>
      <w:r>
        <w:t xml:space="preserve"> y colaterales externos (LEGACY o VOIP), así como las salidas de grabación asociadas,</w:t>
      </w:r>
      <w:r w:rsidRPr="004A4ECB">
        <w:t xml:space="preserve"> estableciendo</w:t>
      </w:r>
      <w:r>
        <w:t>:</w:t>
      </w:r>
    </w:p>
    <w:p w:rsidR="0058736E" w:rsidRPr="002E3ACE" w:rsidRDefault="0058736E" w:rsidP="0058736E">
      <w:pPr>
        <w:pStyle w:val="Prrafodelista"/>
        <w:numPr>
          <w:ilvl w:val="0"/>
          <w:numId w:val="55"/>
        </w:numPr>
        <w:spacing w:before="0" w:after="0"/>
      </w:pPr>
      <w:r w:rsidRPr="002E3ACE">
        <w:t>Enlace</w:t>
      </w:r>
      <w:r>
        <w:t>s</w:t>
      </w:r>
      <w:r w:rsidRPr="002E3ACE">
        <w:t xml:space="preserve"> internos entre operadores, en servicios de telefonía AD/AI e IA.</w:t>
      </w:r>
    </w:p>
    <w:p w:rsidR="0058736E" w:rsidRPr="002E3ACE" w:rsidRDefault="0058736E" w:rsidP="0058736E">
      <w:pPr>
        <w:pStyle w:val="Prrafodelista"/>
        <w:numPr>
          <w:ilvl w:val="0"/>
          <w:numId w:val="55"/>
        </w:numPr>
        <w:spacing w:before="0" w:after="0"/>
      </w:pPr>
      <w:r w:rsidRPr="002E3ACE">
        <w:t>Enlaces entre operadores y radios LEGACY.</w:t>
      </w:r>
    </w:p>
    <w:p w:rsidR="0058736E" w:rsidRPr="002E3ACE" w:rsidRDefault="0058736E" w:rsidP="0058736E">
      <w:pPr>
        <w:pStyle w:val="Prrafodelista"/>
        <w:numPr>
          <w:ilvl w:val="0"/>
          <w:numId w:val="55"/>
        </w:numPr>
        <w:spacing w:before="0" w:after="0"/>
      </w:pPr>
      <w:r w:rsidRPr="002E3ACE">
        <w:t>Enlaces entre operadores y radios VOIP (Compatibles ED137B)</w:t>
      </w:r>
    </w:p>
    <w:p w:rsidR="0058736E" w:rsidRPr="002E3ACE" w:rsidRDefault="0058736E" w:rsidP="0058736E">
      <w:pPr>
        <w:pStyle w:val="Prrafodelista"/>
        <w:numPr>
          <w:ilvl w:val="0"/>
          <w:numId w:val="55"/>
        </w:numPr>
        <w:spacing w:before="0" w:after="0"/>
      </w:pPr>
      <w:r w:rsidRPr="002E3ACE">
        <w:t>Enlaces entre operadores e interfaces telefónicas LEGACY en servicios AD/AI (BL, BCA, BC, ATS-R2/N5).</w:t>
      </w:r>
    </w:p>
    <w:p w:rsidR="0058736E" w:rsidRPr="002E3ACE" w:rsidRDefault="0058736E" w:rsidP="0058736E">
      <w:pPr>
        <w:pStyle w:val="Prrafodelista"/>
        <w:numPr>
          <w:ilvl w:val="0"/>
          <w:numId w:val="55"/>
        </w:numPr>
        <w:spacing w:before="0" w:after="0"/>
      </w:pPr>
      <w:r w:rsidRPr="002E3ACE">
        <w:t>Enlaces entre operadores e interfaces telefónicas LEGACY en servicios IA (LCEN).</w:t>
      </w:r>
    </w:p>
    <w:p w:rsidR="0058736E" w:rsidRPr="002E3ACE" w:rsidRDefault="0058736E" w:rsidP="0058736E">
      <w:pPr>
        <w:pStyle w:val="Prrafodelista"/>
        <w:numPr>
          <w:ilvl w:val="0"/>
          <w:numId w:val="55"/>
        </w:numPr>
        <w:spacing w:before="0" w:after="0"/>
      </w:pPr>
      <w:r w:rsidRPr="002E3ACE">
        <w:t>Enlaces entre operadores y colaterales VOIP (Compatibles ED137B) en servicios de telefonía AD/AI e IA.</w:t>
      </w:r>
    </w:p>
    <w:p w:rsidR="0058736E" w:rsidRPr="006E2F80" w:rsidRDefault="0058736E" w:rsidP="0092374A">
      <w:pPr>
        <w:pStyle w:val="Ttulo2"/>
      </w:pPr>
      <w:bookmarkStart w:id="18" w:name="_Toc347486948"/>
      <w:bookmarkStart w:id="19" w:name="_Toc354500992"/>
      <w:bookmarkStart w:id="20" w:name="_Toc397415194"/>
      <w:bookmarkStart w:id="21" w:name="_Toc462834923"/>
      <w:bookmarkStart w:id="22" w:name="_Toc2584044"/>
      <w:bookmarkStart w:id="23" w:name="_Toc32913465"/>
      <w:r w:rsidRPr="006E2F80">
        <w:t>Documentación de referencia</w:t>
      </w:r>
      <w:bookmarkEnd w:id="18"/>
      <w:bookmarkEnd w:id="19"/>
      <w:bookmarkEnd w:id="20"/>
      <w:bookmarkEnd w:id="21"/>
      <w:bookmarkEnd w:id="22"/>
      <w:bookmarkEnd w:id="23"/>
    </w:p>
    <w:tbl>
      <w:tblPr>
        <w:tblW w:w="0" w:type="auto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2" w:color="auto" w:fill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1411"/>
        <w:gridCol w:w="1559"/>
        <w:gridCol w:w="4678"/>
      </w:tblGrid>
      <w:tr w:rsidR="0058736E" w:rsidRPr="003124A8" w:rsidTr="00813D23">
        <w:trPr>
          <w:trHeight w:val="456"/>
        </w:trPr>
        <w:tc>
          <w:tcPr>
            <w:tcW w:w="709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58736E" w:rsidRPr="003124A8" w:rsidRDefault="0058736E" w:rsidP="00813D23">
            <w:pPr>
              <w:pStyle w:val="TextoTabla"/>
              <w:rPr>
                <w:b/>
                <w:sz w:val="22"/>
              </w:rPr>
            </w:pPr>
            <w:r w:rsidRPr="003124A8">
              <w:rPr>
                <w:b/>
                <w:sz w:val="22"/>
              </w:rPr>
              <w:t>Ref.</w:t>
            </w:r>
          </w:p>
        </w:tc>
        <w:tc>
          <w:tcPr>
            <w:tcW w:w="1411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58736E" w:rsidRPr="003124A8" w:rsidRDefault="0058736E" w:rsidP="00813D23">
            <w:pPr>
              <w:pStyle w:val="TextoTabla"/>
              <w:rPr>
                <w:b/>
                <w:sz w:val="22"/>
              </w:rPr>
            </w:pPr>
            <w:r w:rsidRPr="003124A8">
              <w:rPr>
                <w:b/>
                <w:sz w:val="22"/>
              </w:rPr>
              <w:t>Código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58736E" w:rsidRPr="003124A8" w:rsidRDefault="0058736E" w:rsidP="00813D23">
            <w:pPr>
              <w:pStyle w:val="TextoTabla"/>
              <w:rPr>
                <w:b/>
                <w:sz w:val="22"/>
              </w:rPr>
            </w:pPr>
            <w:r w:rsidRPr="003124A8">
              <w:rPr>
                <w:b/>
                <w:sz w:val="22"/>
              </w:rPr>
              <w:t>Versión</w:t>
            </w:r>
          </w:p>
        </w:tc>
        <w:tc>
          <w:tcPr>
            <w:tcW w:w="4678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58736E" w:rsidRPr="003124A8" w:rsidRDefault="0058736E" w:rsidP="00813D23">
            <w:pPr>
              <w:pStyle w:val="TextoTabla"/>
              <w:rPr>
                <w:b/>
                <w:sz w:val="22"/>
              </w:rPr>
            </w:pPr>
            <w:r w:rsidRPr="003124A8">
              <w:rPr>
                <w:b/>
                <w:sz w:val="22"/>
              </w:rPr>
              <w:t>Descripción</w:t>
            </w:r>
          </w:p>
        </w:tc>
      </w:tr>
      <w:tr w:rsidR="0058736E" w:rsidRPr="004A4ECB" w:rsidTr="00813D23">
        <w:tc>
          <w:tcPr>
            <w:tcW w:w="709" w:type="dxa"/>
          </w:tcPr>
          <w:p w:rsidR="0058736E" w:rsidRPr="004A4ECB" w:rsidRDefault="0058736E" w:rsidP="00813D23">
            <w:pPr>
              <w:pStyle w:val="TextoTabla"/>
            </w:pPr>
            <w:r w:rsidRPr="004A4ECB">
              <w:t>[1]</w:t>
            </w:r>
          </w:p>
        </w:tc>
        <w:tc>
          <w:tcPr>
            <w:tcW w:w="1411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559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78" w:type="dxa"/>
          </w:tcPr>
          <w:p w:rsidR="0058736E" w:rsidRPr="004A4ECB" w:rsidRDefault="0058736E" w:rsidP="00813D23">
            <w:pPr>
              <w:pStyle w:val="TextoTabla"/>
              <w:rPr>
                <w:rFonts w:cs="Arial"/>
              </w:rPr>
            </w:pPr>
          </w:p>
        </w:tc>
      </w:tr>
      <w:tr w:rsidR="0058736E" w:rsidRPr="004A4ECB" w:rsidTr="00813D23">
        <w:tc>
          <w:tcPr>
            <w:tcW w:w="709" w:type="dxa"/>
          </w:tcPr>
          <w:p w:rsidR="0058736E" w:rsidRPr="004A4ECB" w:rsidRDefault="0058736E" w:rsidP="00813D23">
            <w:pPr>
              <w:pStyle w:val="TextoTabla"/>
            </w:pPr>
            <w:r w:rsidRPr="004A4ECB">
              <w:t>[2]</w:t>
            </w:r>
          </w:p>
        </w:tc>
        <w:tc>
          <w:tcPr>
            <w:tcW w:w="1411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559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78" w:type="dxa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c>
          <w:tcPr>
            <w:tcW w:w="709" w:type="dxa"/>
          </w:tcPr>
          <w:p w:rsidR="0058736E" w:rsidRPr="004A4ECB" w:rsidRDefault="0058736E" w:rsidP="00813D23">
            <w:pPr>
              <w:pStyle w:val="TextoTabla"/>
            </w:pPr>
            <w:r w:rsidRPr="004A4ECB">
              <w:t>[3]</w:t>
            </w:r>
          </w:p>
        </w:tc>
        <w:tc>
          <w:tcPr>
            <w:tcW w:w="1411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559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78" w:type="dxa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c>
          <w:tcPr>
            <w:tcW w:w="709" w:type="dxa"/>
          </w:tcPr>
          <w:p w:rsidR="0058736E" w:rsidRPr="004A4ECB" w:rsidRDefault="0058736E" w:rsidP="00813D23">
            <w:pPr>
              <w:pStyle w:val="TextoTabla"/>
            </w:pPr>
            <w:r w:rsidRPr="004A4ECB">
              <w:t>[4]</w:t>
            </w:r>
          </w:p>
        </w:tc>
        <w:tc>
          <w:tcPr>
            <w:tcW w:w="1411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559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78" w:type="dxa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c>
          <w:tcPr>
            <w:tcW w:w="709" w:type="dxa"/>
          </w:tcPr>
          <w:p w:rsidR="0058736E" w:rsidRPr="004A4ECB" w:rsidRDefault="0058736E" w:rsidP="00813D23">
            <w:pPr>
              <w:pStyle w:val="TextoTabla"/>
            </w:pPr>
            <w:r w:rsidRPr="004A4ECB">
              <w:t>[5]</w:t>
            </w:r>
          </w:p>
        </w:tc>
        <w:tc>
          <w:tcPr>
            <w:tcW w:w="1411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559" w:type="dxa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78" w:type="dxa"/>
          </w:tcPr>
          <w:p w:rsidR="0058736E" w:rsidRPr="004A4ECB" w:rsidRDefault="0058736E" w:rsidP="00813D23">
            <w:pPr>
              <w:pStyle w:val="TextoTabla"/>
            </w:pPr>
          </w:p>
        </w:tc>
      </w:tr>
    </w:tbl>
    <w:p w:rsidR="0058736E" w:rsidRPr="004A4ECB" w:rsidRDefault="0058736E" w:rsidP="0058736E">
      <w:pPr>
        <w:pStyle w:val="PiedeIlustracion"/>
      </w:pPr>
      <w:bookmarkStart w:id="24" w:name="_Toc347487031"/>
      <w:bookmarkStart w:id="25" w:name="_Toc354501094"/>
      <w:bookmarkStart w:id="26" w:name="_Toc397415086"/>
      <w:bookmarkStart w:id="27" w:name="_Toc462835044"/>
      <w:bookmarkStart w:id="28" w:name="_Toc2584178"/>
      <w:bookmarkStart w:id="29" w:name="_Toc32913588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</w:t>
      </w:r>
      <w:r w:rsidR="00AB779A">
        <w:rPr>
          <w:noProof/>
        </w:rPr>
        <w:fldChar w:fldCharType="end"/>
      </w:r>
      <w:r w:rsidRPr="004A4ECB">
        <w:t>. Documentos de Referencia.</w:t>
      </w:r>
      <w:bookmarkEnd w:id="24"/>
      <w:bookmarkEnd w:id="25"/>
      <w:bookmarkEnd w:id="26"/>
      <w:bookmarkEnd w:id="27"/>
      <w:bookmarkEnd w:id="28"/>
      <w:bookmarkEnd w:id="29"/>
    </w:p>
    <w:p w:rsidR="0058736E" w:rsidRPr="004A4ECB" w:rsidRDefault="0058736E" w:rsidP="0058736E"/>
    <w:p w:rsidR="0058736E" w:rsidRPr="004A4ECB" w:rsidRDefault="0058736E" w:rsidP="0092374A">
      <w:pPr>
        <w:pStyle w:val="Ttulo1"/>
      </w:pPr>
      <w:bookmarkStart w:id="30" w:name="_Toc347486949"/>
      <w:bookmarkStart w:id="31" w:name="_Toc354500993"/>
      <w:bookmarkStart w:id="32" w:name="_Toc397415195"/>
      <w:bookmarkStart w:id="33" w:name="_Toc462834924"/>
      <w:bookmarkStart w:id="34" w:name="_Toc2584045"/>
      <w:bookmarkStart w:id="35" w:name="_Toc32913466"/>
      <w:r w:rsidRPr="004A4ECB">
        <w:lastRenderedPageBreak/>
        <w:t>Descripción del entorno de pruebas</w:t>
      </w:r>
      <w:bookmarkEnd w:id="30"/>
      <w:bookmarkEnd w:id="31"/>
      <w:bookmarkEnd w:id="32"/>
      <w:bookmarkEnd w:id="33"/>
      <w:bookmarkEnd w:id="34"/>
      <w:bookmarkEnd w:id="35"/>
    </w:p>
    <w:p w:rsidR="0058736E" w:rsidRPr="004A4ECB" w:rsidRDefault="0058736E" w:rsidP="0092374A">
      <w:pPr>
        <w:pStyle w:val="Ttulo2"/>
      </w:pPr>
      <w:bookmarkStart w:id="36" w:name="_Toc347486950"/>
      <w:bookmarkStart w:id="37" w:name="_Toc354500994"/>
      <w:bookmarkStart w:id="38" w:name="_Toc397415196"/>
      <w:bookmarkStart w:id="39" w:name="_Toc462834925"/>
      <w:bookmarkStart w:id="40" w:name="_Toc2584046"/>
      <w:bookmarkStart w:id="41" w:name="_Toc32913467"/>
      <w:r w:rsidRPr="004A4ECB">
        <w:t>Elementos a probar</w:t>
      </w:r>
      <w:bookmarkEnd w:id="36"/>
      <w:bookmarkEnd w:id="37"/>
      <w:bookmarkEnd w:id="38"/>
      <w:r>
        <w:t>.</w:t>
      </w:r>
      <w:bookmarkEnd w:id="39"/>
      <w:bookmarkEnd w:id="40"/>
      <w:bookmarkEnd w:id="41"/>
    </w:p>
    <w:p w:rsidR="0058736E" w:rsidRPr="004A4ECB" w:rsidRDefault="0058736E" w:rsidP="0058736E">
      <w:r w:rsidRPr="004A4ECB">
        <w:t xml:space="preserve">Sistema SCV Ulises V 5000 I. El sistema gestiona un número variable de recursos de comunicaciones (canales radio, líneas telefónicas y líneas calientes), a través de un número variable de puestos de operador. </w:t>
      </w:r>
    </w:p>
    <w:p w:rsidR="0058736E" w:rsidRPr="004A4ECB" w:rsidRDefault="0058736E" w:rsidP="0058736E">
      <w:r w:rsidRPr="004A4ECB">
        <w:t>Determinar la configuración específica del sistema a probar:</w:t>
      </w:r>
    </w:p>
    <w:p w:rsidR="0058736E" w:rsidRPr="004A4ECB" w:rsidRDefault="0058736E" w:rsidP="0058736E">
      <w:pPr>
        <w:ind w:left="708"/>
      </w:pPr>
      <w:r w:rsidRPr="004A4ECB">
        <w:t>Número de Operadores.</w:t>
      </w:r>
    </w:p>
    <w:p w:rsidR="0058736E" w:rsidRDefault="0058736E" w:rsidP="0058736E">
      <w:pPr>
        <w:ind w:left="708"/>
      </w:pPr>
      <w:r>
        <w:t>Número de Servicios Radio LEGACY.</w:t>
      </w:r>
    </w:p>
    <w:p w:rsidR="0058736E" w:rsidRPr="004A4ECB" w:rsidRDefault="0058736E" w:rsidP="0058736E">
      <w:pPr>
        <w:ind w:left="708"/>
      </w:pPr>
      <w:r>
        <w:t>Número de Servicios Radio VOIP.</w:t>
      </w:r>
    </w:p>
    <w:p w:rsidR="0058736E" w:rsidRDefault="0058736E" w:rsidP="0058736E">
      <w:pPr>
        <w:ind w:left="708"/>
      </w:pPr>
      <w:r w:rsidRPr="004A4ECB">
        <w:t xml:space="preserve">Número de Líneas Telefónicas Analógicas </w:t>
      </w:r>
      <w:r>
        <w:t xml:space="preserve">con servicios AD/AI </w:t>
      </w:r>
      <w:r w:rsidRPr="004A4ECB">
        <w:t>(BL, BC, BCA, ATS-R2</w:t>
      </w:r>
      <w:r>
        <w:t>/N5</w:t>
      </w:r>
      <w:r w:rsidRPr="004A4ECB">
        <w:t>)</w:t>
      </w:r>
    </w:p>
    <w:p w:rsidR="0058736E" w:rsidRPr="004A4ECB" w:rsidRDefault="0058736E" w:rsidP="0058736E">
      <w:pPr>
        <w:ind w:left="708"/>
      </w:pPr>
      <w:r>
        <w:t>Número de Líneas Telefónicas Analógicas con servicios IA (LCEN)</w:t>
      </w:r>
    </w:p>
    <w:p w:rsidR="0058736E" w:rsidRPr="004A4ECB" w:rsidRDefault="0058736E" w:rsidP="0092374A">
      <w:pPr>
        <w:pStyle w:val="Ttulo2"/>
      </w:pPr>
      <w:bookmarkStart w:id="42" w:name="_Toc347486951"/>
      <w:bookmarkStart w:id="43" w:name="_Toc354500995"/>
      <w:bookmarkStart w:id="44" w:name="_Toc397415197"/>
      <w:bookmarkStart w:id="45" w:name="_Toc462834926"/>
      <w:bookmarkStart w:id="46" w:name="_Toc2584047"/>
      <w:bookmarkStart w:id="47" w:name="_Toc32913468"/>
      <w:r w:rsidRPr="0092374A">
        <w:t>Instrumentación</w:t>
      </w:r>
      <w:r w:rsidRPr="004A4ECB">
        <w:t xml:space="preserve"> y elementos asociados</w:t>
      </w:r>
      <w:bookmarkEnd w:id="42"/>
      <w:bookmarkEnd w:id="43"/>
      <w:bookmarkEnd w:id="44"/>
      <w:r>
        <w:t>.</w:t>
      </w:r>
      <w:bookmarkEnd w:id="45"/>
      <w:bookmarkEnd w:id="46"/>
      <w:bookmarkEnd w:id="47"/>
    </w:p>
    <w:p w:rsidR="0058736E" w:rsidRPr="004A4ECB" w:rsidRDefault="0058736E" w:rsidP="0058736E">
      <w:r w:rsidRPr="004A4ECB">
        <w:t>Equipo de Pruebas PI-ETM V</w:t>
      </w:r>
      <w:r>
        <w:t>5</w:t>
      </w:r>
      <w:r w:rsidRPr="004A4ECB">
        <w:t xml:space="preserve"> con 2 sondas ETM 3.0.8.</w:t>
      </w:r>
    </w:p>
    <w:p w:rsidR="0058736E" w:rsidRDefault="0058736E" w:rsidP="0058736E">
      <w:r w:rsidRPr="004A4ECB">
        <w:t>Juego de Cables de Pruebas.</w:t>
      </w:r>
    </w:p>
    <w:p w:rsidR="0058736E" w:rsidRPr="004A4ECB" w:rsidRDefault="0058736E" w:rsidP="0092374A">
      <w:pPr>
        <w:pStyle w:val="Ttulo2"/>
      </w:pPr>
      <w:bookmarkStart w:id="48" w:name="_Toc347486952"/>
      <w:bookmarkStart w:id="49" w:name="_Toc354500996"/>
      <w:bookmarkStart w:id="50" w:name="_Toc397415198"/>
      <w:bookmarkStart w:id="51" w:name="_Toc462834927"/>
      <w:bookmarkStart w:id="52" w:name="_Toc2584048"/>
      <w:bookmarkStart w:id="53" w:name="_Toc32913469"/>
      <w:r w:rsidRPr="0092374A">
        <w:t>Entorno</w:t>
      </w:r>
      <w:r w:rsidRPr="004A4ECB">
        <w:t xml:space="preserve"> de pruebas.</w:t>
      </w:r>
      <w:bookmarkEnd w:id="48"/>
      <w:bookmarkEnd w:id="49"/>
      <w:bookmarkEnd w:id="50"/>
      <w:bookmarkEnd w:id="51"/>
      <w:bookmarkEnd w:id="52"/>
      <w:bookmarkEnd w:id="53"/>
    </w:p>
    <w:p w:rsidR="0058736E" w:rsidRDefault="0058736E" w:rsidP="0058736E">
      <w:r w:rsidRPr="004A4ECB">
        <w:t xml:space="preserve">El entorno de pruebas desde el punto de vista de las comunicaciones de </w:t>
      </w:r>
      <w:proofErr w:type="spellStart"/>
      <w:r w:rsidRPr="004A4ECB">
        <w:t>VoIP</w:t>
      </w:r>
      <w:proofErr w:type="spellEnd"/>
      <w:r w:rsidRPr="004A4ECB">
        <w:t xml:space="preserve"> se lleva a cabo sobre LAN. Los operadores y las pasarelas a redes externas y/o canales radio están interconectados a través de la LAN, tal como aparece en la figura.</w:t>
      </w:r>
      <w:bookmarkStart w:id="54" w:name="_Toc354501076"/>
      <w:bookmarkStart w:id="55" w:name="_Toc397415068"/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3A68A29D" wp14:editId="5B332F2F">
                <wp:extent cx="3942080" cy="2907030"/>
                <wp:effectExtent l="0" t="0" r="1270" b="7620"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2080" cy="2907030"/>
                          <a:chOff x="2841" y="1995"/>
                          <a:chExt cx="6208" cy="4578"/>
                        </a:xfrm>
                      </wpg:grpSpPr>
                      <pic:pic xmlns:pic="http://schemas.openxmlformats.org/drawingml/2006/picture">
                        <pic:nvPicPr>
                          <pic:cNvPr id="4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1" y="1995"/>
                            <a:ext cx="6208" cy="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laptop"/>
                        <wps:cNvSpPr>
                          <a:spLocks noEditPoints="1" noChangeArrowheads="1"/>
                        </wps:cNvSpPr>
                        <wps:spPr bwMode="auto">
                          <a:xfrm>
                            <a:off x="7301" y="2241"/>
                            <a:ext cx="1230" cy="976"/>
                          </a:xfrm>
                          <a:custGeom>
                            <a:avLst/>
                            <a:gdLst>
                              <a:gd name="T0" fmla="*/ 3362 w 21600"/>
                              <a:gd name="T1" fmla="*/ 0 h 21600"/>
                              <a:gd name="T2" fmla="*/ 3362 w 21600"/>
                              <a:gd name="T3" fmla="*/ 7173 h 21600"/>
                              <a:gd name="T4" fmla="*/ 18327 w 21600"/>
                              <a:gd name="T5" fmla="*/ 0 h 21600"/>
                              <a:gd name="T6" fmla="*/ 18327 w 21600"/>
                              <a:gd name="T7" fmla="*/ 7173 h 21600"/>
                              <a:gd name="T8" fmla="*/ 10800 w 21600"/>
                              <a:gd name="T9" fmla="*/ 0 h 21600"/>
                              <a:gd name="T10" fmla="*/ 10800 w 21600"/>
                              <a:gd name="T11" fmla="*/ 21600 h 21600"/>
                              <a:gd name="T12" fmla="*/ 0 w 21600"/>
                              <a:gd name="T13" fmla="*/ 21600 h 21600"/>
                              <a:gd name="T14" fmla="*/ 21600 w 21600"/>
                              <a:gd name="T15" fmla="*/ 21600 h 21600"/>
                              <a:gd name="T16" fmla="*/ 4445 w 21600"/>
                              <a:gd name="T17" fmla="*/ 1858 h 21600"/>
                              <a:gd name="T18" fmla="*/ 17311 w 21600"/>
                              <a:gd name="T19" fmla="*/ 12323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T16" t="T17" r="T18" b="T19"/>
                            <a:pathLst>
                              <a:path w="21600" h="21600" extrusionOk="0">
                                <a:moveTo>
                                  <a:pt x="3362" y="0"/>
                                </a:moveTo>
                                <a:lnTo>
                                  <a:pt x="18327" y="0"/>
                                </a:lnTo>
                                <a:lnTo>
                                  <a:pt x="18327" y="14347"/>
                                </a:lnTo>
                                <a:lnTo>
                                  <a:pt x="3362" y="14347"/>
                                </a:lnTo>
                                <a:lnTo>
                                  <a:pt x="3362" y="0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3340" y="15068"/>
                                </a:moveTo>
                                <a:lnTo>
                                  <a:pt x="0" y="19877"/>
                                </a:lnTo>
                                <a:lnTo>
                                  <a:pt x="21600" y="19877"/>
                                </a:lnTo>
                                <a:lnTo>
                                  <a:pt x="18327" y="15068"/>
                                </a:lnTo>
                                <a:lnTo>
                                  <a:pt x="3340" y="15068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0" y="19877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877"/>
                                </a:lnTo>
                                <a:lnTo>
                                  <a:pt x="0" y="19877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4186" y="1523"/>
                                </a:moveTo>
                                <a:lnTo>
                                  <a:pt x="17547" y="1523"/>
                                </a:lnTo>
                                <a:lnTo>
                                  <a:pt x="17547" y="12744"/>
                                </a:lnTo>
                                <a:lnTo>
                                  <a:pt x="4186" y="12744"/>
                                </a:lnTo>
                                <a:lnTo>
                                  <a:pt x="4186" y="1523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3318" y="15549"/>
                                </a:moveTo>
                                <a:lnTo>
                                  <a:pt x="2917" y="16110"/>
                                </a:lnTo>
                                <a:lnTo>
                                  <a:pt x="18727" y="16110"/>
                                </a:lnTo>
                                <a:lnTo>
                                  <a:pt x="18327" y="15549"/>
                                </a:lnTo>
                                <a:lnTo>
                                  <a:pt x="3318" y="15549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6213" y="18314"/>
                                </a:moveTo>
                                <a:lnTo>
                                  <a:pt x="5946" y="18875"/>
                                </a:lnTo>
                                <a:lnTo>
                                  <a:pt x="15766" y="18875"/>
                                </a:lnTo>
                                <a:lnTo>
                                  <a:pt x="15499" y="18314"/>
                                </a:lnTo>
                                <a:lnTo>
                                  <a:pt x="6213" y="18314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2828" y="16471"/>
                                </a:moveTo>
                                <a:lnTo>
                                  <a:pt x="2405" y="17072"/>
                                </a:lnTo>
                                <a:lnTo>
                                  <a:pt x="19284" y="17072"/>
                                </a:lnTo>
                                <a:lnTo>
                                  <a:pt x="18839" y="16471"/>
                                </a:lnTo>
                                <a:lnTo>
                                  <a:pt x="2828" y="16471"/>
                                </a:lnTo>
                                <a:close/>
                              </a:path>
                              <a:path w="21600" h="21600" extrusionOk="0">
                                <a:moveTo>
                                  <a:pt x="2316" y="17352"/>
                                </a:moveTo>
                                <a:lnTo>
                                  <a:pt x="1871" y="17953"/>
                                </a:lnTo>
                                <a:lnTo>
                                  <a:pt x="19863" y="17953"/>
                                </a:lnTo>
                                <a:lnTo>
                                  <a:pt x="19395" y="17352"/>
                                </a:lnTo>
                                <a:lnTo>
                                  <a:pt x="2316" y="17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2C4E69" w:rsidRDefault="0058736E" w:rsidP="0058736E">
                              <w:pPr>
                                <w:rPr>
                                  <w:rFonts w:ascii="Univers" w:hAnsi="Univers"/>
                                  <w:sz w:val="16"/>
                                  <w:szCs w:val="16"/>
                                </w:rPr>
                              </w:pPr>
                              <w:r w:rsidRPr="002C4E6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2C4E69">
                                <w:rPr>
                                  <w:rFonts w:ascii="Univers" w:hAnsi="Univers"/>
                                  <w:sz w:val="16"/>
                                  <w:szCs w:val="16"/>
                                </w:rPr>
                                <w:t>ETM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" o:spid="_x0000_s1026" style="width:310.4pt;height:228.9pt;mso-position-horizontal-relative:char;mso-position-vertical-relative:line" coordorigin="2841,1995" coordsize="6208,4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2841;top:1995;width:6208;height:45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MoA6+AAAA2gAAAA8AAABkcnMvZG93bnJldi54bWxET8uKwjAU3Qv+Q7jC7DR1GESrUVQYmeX4&#10;QHR3aa5tbXNTkqj1783AgMvDec8WranFnZwvLSsYDhIQxJnVJecKDvvv/hiED8gaa8uk4EkeFvNu&#10;Z4aptg/e0n0XchFD2KeooAihSaX0WUEG/cA2xJG7WGcwROhyqR0+Yrip5WeSjKTBkmNDgQ2tC8qq&#10;3c3EGdX1OBmZ47Ny7cpuTmd/+m28Uh+9djkFEagNb/G/+0cr+IK/K9EPcv4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SMoA6+AAAA2gAAAA8AAAAAAAAAAAAAAAAAnwIAAGRy&#10;cy9kb3ducmV2LnhtbFBLBQYAAAAABAAEAPcAAACKAwAAAAA=&#10;">
                  <v:imagedata r:id="rId12" o:title=""/>
                </v:shape>
                <v:shape id="laptop" o:spid="_x0000_s1028" style="position:absolute;left:7301;top:2241;width:1230;height:976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XKsIA&#10;AADaAAAADwAAAGRycy9kb3ducmV2LnhtbESPwWrDMBBE74H+g9hCb8m6gZriRgmhUFrSk+18wGJt&#10;bRNr5VpK7Pjrq0Cgx2Fm3jCb3WQ7deHBt040PK8SUCyVM63UGo7lx/IVlA8khjonrOHKHnbbh8WG&#10;MuNGyflShFpFiPiMNDQh9Bmirxq25FeuZ4nejxsshSiHGs1AY4TbDtdJkqKlVuJCQz2/N1ydirPV&#10;MOczpmV/+Cxc8N9HrFJcn3+1fnqc9m+gAk/hP3xvfxkNL3C7Em8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dcqwgAAANoAAAAPAAAAAAAAAAAAAAAAAJgCAABkcnMvZG93&#10;bnJldi54bWxQSwUGAAAAAAQABAD1AAAAhwMAAAAA&#10;" adj="-11796480,,5400" path="m3362,l18327,r,14347l3362,14347,3362,xem3340,15068l,19877r21600,l18327,15068r-14987,xem,19877r,1723l21600,21600r,-1723l,19877xem4186,1523r13361,l17547,12744r-13361,l4186,1523xem3318,15549r-401,561l18727,16110r-400,-561l3318,15549xem6213,18314r-267,561l15766,18875r-267,-561l6213,18314xem2828,16471r-423,601l19284,17072r-445,-601l2828,16471xem2316,17352r-445,601l19863,17953r-468,-601l2316,17352xe" fillcolor="silver">
                  <v:stroke joinstyle="miter"/>
                  <v:formulas/>
                  <v:path o:extrusionok="f" o:connecttype="custom" o:connectlocs="191,0;191,324;1044,0;1044,324;615,0;615,976;0,976;1230,976" o:connectangles="0,0,0,0,0,0,0,0" textboxrect="4443,1859,17315,12327"/>
                  <o:lock v:ext="edit" verticies="t"/>
                  <v:textbox>
                    <w:txbxContent>
                      <w:p w:rsidR="0058736E" w:rsidRPr="002C4E69" w:rsidRDefault="0058736E" w:rsidP="0058736E">
                        <w:pPr>
                          <w:rPr>
                            <w:rFonts w:ascii="Univers" w:hAnsi="Univers"/>
                            <w:sz w:val="16"/>
                            <w:szCs w:val="16"/>
                          </w:rPr>
                        </w:pPr>
                        <w:r w:rsidRPr="002C4E6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2C4E69">
                          <w:rPr>
                            <w:rFonts w:ascii="Univers" w:hAnsi="Univers"/>
                            <w:sz w:val="16"/>
                            <w:szCs w:val="16"/>
                          </w:rPr>
                          <w:t>ETM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736E" w:rsidRPr="006E2F80" w:rsidRDefault="0058736E" w:rsidP="0058736E">
      <w:pPr>
        <w:pStyle w:val="PiedeIlustracion"/>
      </w:pPr>
      <w:bookmarkStart w:id="56" w:name="_Toc462835023"/>
      <w:bookmarkStart w:id="57" w:name="_Toc2584157"/>
      <w:bookmarkStart w:id="58" w:name="_Toc32913567"/>
      <w:r w:rsidRPr="006E2F8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</w:t>
      </w:r>
      <w:r w:rsidR="00AB779A">
        <w:rPr>
          <w:noProof/>
        </w:rPr>
        <w:fldChar w:fldCharType="end"/>
      </w:r>
      <w:r w:rsidRPr="006E2F80">
        <w:t>. Entorno de Pruebas.</w:t>
      </w:r>
      <w:bookmarkEnd w:id="56"/>
      <w:bookmarkEnd w:id="57"/>
      <w:bookmarkEnd w:id="58"/>
    </w:p>
    <w:bookmarkEnd w:id="54"/>
    <w:bookmarkEnd w:id="55"/>
    <w:p w:rsidR="0058736E" w:rsidRPr="004A4ECB" w:rsidRDefault="0058736E" w:rsidP="0058736E">
      <w:r w:rsidRPr="004A4ECB">
        <w:t>Los elementos de esta arquitectura, son los siguientes:</w:t>
      </w:r>
    </w:p>
    <w:p w:rsidR="0058736E" w:rsidRPr="004A4ECB" w:rsidRDefault="0058736E" w:rsidP="0058736E">
      <w:pPr>
        <w:ind w:left="708"/>
      </w:pPr>
      <w:r w:rsidRPr="004A4ECB">
        <w:rPr>
          <w:u w:val="single"/>
        </w:rPr>
        <w:t>Puesto de Operador</w:t>
      </w:r>
      <w:r w:rsidRPr="004A4ECB">
        <w:t>: ordenador PC compatible, con la aplicación del terminal de voz del sistema U5KI.</w:t>
      </w:r>
    </w:p>
    <w:p w:rsidR="0058736E" w:rsidRPr="004A4ECB" w:rsidRDefault="0058736E" w:rsidP="0058736E">
      <w:pPr>
        <w:ind w:left="708"/>
      </w:pPr>
      <w:r w:rsidRPr="004A4ECB">
        <w:rPr>
          <w:u w:val="single"/>
        </w:rPr>
        <w:t>Pasarela Radio</w:t>
      </w:r>
      <w:r w:rsidRPr="004A4ECB">
        <w:t xml:space="preserve">: Componente del sistema U5KI que ofrece la interfaz entre los protocolos internos </w:t>
      </w:r>
      <w:proofErr w:type="spellStart"/>
      <w:r w:rsidRPr="004A4ECB">
        <w:t>VoIP</w:t>
      </w:r>
      <w:proofErr w:type="spellEnd"/>
      <w:r w:rsidRPr="004A4ECB">
        <w:t xml:space="preserve"> y la gestión de equipos radio analógicos.</w:t>
      </w:r>
    </w:p>
    <w:p w:rsidR="0058736E" w:rsidRPr="004A4ECB" w:rsidRDefault="0058736E" w:rsidP="0058736E">
      <w:pPr>
        <w:ind w:left="708"/>
      </w:pPr>
      <w:r w:rsidRPr="004A4ECB">
        <w:rPr>
          <w:u w:val="single"/>
        </w:rPr>
        <w:lastRenderedPageBreak/>
        <w:t>Pasarela de Telefonía</w:t>
      </w:r>
      <w:r w:rsidRPr="004A4ECB">
        <w:t xml:space="preserve">: Componente del sistema U5KI que ofrece la interfaz entre los protocolos internos </w:t>
      </w:r>
      <w:proofErr w:type="spellStart"/>
      <w:r w:rsidRPr="004A4ECB">
        <w:t>VoIP</w:t>
      </w:r>
      <w:proofErr w:type="spellEnd"/>
      <w:r w:rsidRPr="004A4ECB">
        <w:t xml:space="preserve"> y la gestión de líneas telefónicas externas tanto analógicas como digitales.</w:t>
      </w:r>
    </w:p>
    <w:p w:rsidR="0058736E" w:rsidRPr="00AA7C32" w:rsidRDefault="0058736E" w:rsidP="0092374A">
      <w:pPr>
        <w:pStyle w:val="Ttulo3"/>
      </w:pPr>
      <w:bookmarkStart w:id="59" w:name="_Toc347486953"/>
      <w:bookmarkStart w:id="60" w:name="_Toc354500997"/>
      <w:bookmarkStart w:id="61" w:name="_Toc397415199"/>
      <w:bookmarkStart w:id="62" w:name="_Toc462834928"/>
      <w:bookmarkStart w:id="63" w:name="_Toc2584049"/>
      <w:bookmarkStart w:id="64" w:name="_Toc32913470"/>
      <w:r w:rsidRPr="00AA7C32">
        <w:t>Casos de Prueba.</w:t>
      </w:r>
      <w:bookmarkEnd w:id="59"/>
      <w:bookmarkEnd w:id="60"/>
      <w:bookmarkEnd w:id="61"/>
      <w:bookmarkEnd w:id="62"/>
      <w:bookmarkEnd w:id="63"/>
      <w:bookmarkEnd w:id="64"/>
    </w:p>
    <w:p w:rsidR="0058736E" w:rsidRPr="00A92422" w:rsidRDefault="0058736E" w:rsidP="0058736E">
      <w:r w:rsidRPr="00A92422">
        <w:t>Se establecerán los siguientes casos de Prueba:</w:t>
      </w:r>
    </w:p>
    <w:tbl>
      <w:tblPr>
        <w:tblStyle w:val="Listaclara-nfasis3"/>
        <w:tblW w:w="0" w:type="auto"/>
        <w:jc w:val="center"/>
        <w:tblLook w:val="0620" w:firstRow="1" w:lastRow="0" w:firstColumn="0" w:lastColumn="0" w:noHBand="1" w:noVBand="1"/>
      </w:tblPr>
      <w:tblGrid>
        <w:gridCol w:w="1577"/>
        <w:gridCol w:w="2337"/>
        <w:gridCol w:w="569"/>
        <w:gridCol w:w="2658"/>
        <w:gridCol w:w="1017"/>
      </w:tblGrid>
      <w:tr w:rsidR="0058736E" w:rsidRPr="0092374A" w:rsidTr="00813D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Caso de Prueba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COL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D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COL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  <w:lang w:val="es-ES_tradnl"/>
              </w:rPr>
              <w:t>Servicios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UV5K-MED-01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AD/AI 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UV5K-MED-02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Operador 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IA 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UV5K-MED-03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 (micro)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 LEGACY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UV5K-MED-04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Operador (cascos) 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 LEGACY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UV5K-MED-05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Operador(ALT)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 LEGACY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UV5K-MED-06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Operador (micro)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Radio TX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UV5K-MED-07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 xml:space="preserve">Operador (cascos) 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Radio RX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UV5K-MED-08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Operador(ALT)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Radio RX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UV5K-MED-09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Línea Telefónica ATS-R2/N5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UV5K-MED-10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Línea Telefónica BCA/FXO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UV5K-MED-11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Línea Telefónica BCA/FXO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UV5K-MED-12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Línea Telefónica BL/FXS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UV5K-MED-13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Línea Telefónica BL/FXS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UV5K-MED-14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E&amp;M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UV5K-MED-15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Operador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sym w:font="Wingdings" w:char="F0DF"/>
            </w:r>
            <w:r w:rsidRPr="0092374A">
              <w:rPr>
                <w:color w:val="FF0000"/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Línea Telefónica LCEN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IA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UV5K-MED-16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Operador (micro y cascos)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sym w:font="Wingdings" w:char="F0DF"/>
            </w:r>
            <w:r w:rsidRPr="0092374A">
              <w:rPr>
                <w:color w:val="FF0000"/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 xml:space="preserve">Abonado VOIP 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AD/AI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UV5K-MED-17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Operador (micro y ALT-L)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sym w:font="Wingdings" w:char="F0DF"/>
            </w:r>
            <w:r w:rsidRPr="0092374A">
              <w:rPr>
                <w:color w:val="FF0000"/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Abonado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color w:val="FF0000"/>
                <w:sz w:val="18"/>
              </w:rPr>
            </w:pPr>
            <w:r w:rsidRPr="0092374A">
              <w:rPr>
                <w:color w:val="FF0000"/>
                <w:sz w:val="18"/>
              </w:rPr>
              <w:t>IA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UV5K-MED-18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 (micro)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REC-MICRO Ejecutivo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UV5K-MED-19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Operador (micro)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E0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REC-MICRO Ayudante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UV5K-MED-20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REC-CASCOS Ejecutivo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 LEGACY /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UV5K-MED-21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REC-CASCOS Ayudante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 LEGACY /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UV5K-MED-22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REC-ALT-RD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Radio 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RADIO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UV5K-MED-23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REC-ALT-INTERCOMM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sym w:font="Wingdings" w:char="F0DF"/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Línea Telefónica LCEN / VOIP</w:t>
            </w: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IA</w:t>
            </w:r>
          </w:p>
        </w:tc>
      </w:tr>
      <w:tr w:rsidR="0058736E" w:rsidRPr="0092374A" w:rsidTr="00813D23">
        <w:trPr>
          <w:jc w:val="center"/>
        </w:trPr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</w:p>
        </w:tc>
        <w:tc>
          <w:tcPr>
            <w:tcW w:w="0" w:type="auto"/>
          </w:tcPr>
          <w:p w:rsidR="0058736E" w:rsidRPr="0092374A" w:rsidRDefault="0058736E" w:rsidP="0092374A">
            <w:pPr>
              <w:rPr>
                <w:sz w:val="18"/>
              </w:rPr>
            </w:pPr>
          </w:p>
        </w:tc>
      </w:tr>
    </w:tbl>
    <w:p w:rsidR="0058736E" w:rsidRPr="00AA7C32" w:rsidRDefault="0058736E" w:rsidP="0058736E">
      <w:pPr>
        <w:pStyle w:val="PiedeIlustracion"/>
      </w:pPr>
      <w:bookmarkStart w:id="65" w:name="_Toc462835045"/>
      <w:bookmarkStart w:id="66" w:name="_Toc2584179"/>
      <w:bookmarkStart w:id="67" w:name="_Toc32913589"/>
      <w:r w:rsidRPr="00AA7C32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</w:t>
      </w:r>
      <w:r w:rsidR="00AB779A">
        <w:rPr>
          <w:noProof/>
        </w:rPr>
        <w:fldChar w:fldCharType="end"/>
      </w:r>
      <w:r w:rsidRPr="00AA7C32">
        <w:t>. Casos de Prueba</w:t>
      </w:r>
      <w:bookmarkEnd w:id="65"/>
      <w:bookmarkEnd w:id="66"/>
      <w:bookmarkEnd w:id="67"/>
    </w:p>
    <w:p w:rsidR="0058736E" w:rsidRPr="00AA7C32" w:rsidRDefault="0058736E" w:rsidP="0058736E">
      <w:pPr>
        <w:pStyle w:val="Ttulo3"/>
        <w:spacing w:after="240"/>
      </w:pPr>
      <w:bookmarkStart w:id="68" w:name="_Toc347486954"/>
      <w:bookmarkStart w:id="69" w:name="_Toc354500998"/>
      <w:bookmarkStart w:id="70" w:name="_Toc397415200"/>
      <w:bookmarkStart w:id="71" w:name="_Toc462834929"/>
      <w:bookmarkStart w:id="72" w:name="_Toc2584050"/>
      <w:bookmarkStart w:id="73" w:name="_Toc32913471"/>
      <w:r w:rsidRPr="00AA7C32">
        <w:t>Medidas</w:t>
      </w:r>
      <w:bookmarkEnd w:id="68"/>
      <w:bookmarkEnd w:id="69"/>
      <w:bookmarkEnd w:id="70"/>
      <w:r>
        <w:t xml:space="preserve"> en interfaces LEGACY</w:t>
      </w:r>
      <w:bookmarkEnd w:id="71"/>
      <w:bookmarkEnd w:id="72"/>
      <w:bookmarkEnd w:id="73"/>
    </w:p>
    <w:p w:rsidR="0058736E" w:rsidRPr="004A4ECB" w:rsidRDefault="0058736E" w:rsidP="0058736E">
      <w:r w:rsidRPr="004A4ECB">
        <w:t xml:space="preserve">Se van a realizar medidas entre interfaces analógicos. </w:t>
      </w:r>
      <w:r w:rsidRPr="004A4ECB">
        <w:rPr>
          <w:u w:val="single"/>
        </w:rPr>
        <w:t>I</w:t>
      </w:r>
      <w:r w:rsidRPr="004A4ECB">
        <w:t>ncluyen medidas relativas a la señal eléctrica en los puntos extremos de una comunicación, tomando como punto de referencia el puesto de operador y el otro extremo de la comunicación corresponderán a los siguientes elementos:</w:t>
      </w:r>
    </w:p>
    <w:p w:rsidR="0058736E" w:rsidRPr="004A4ECB" w:rsidRDefault="0058736E" w:rsidP="0058736E">
      <w:r w:rsidRPr="004A4ECB">
        <w:t>En Operador. Corresponderá a la señal emitida por el micro-casco/altavoz, la señal de excitación del micrófono y las grabaciones del micro/cascos, del ALTAVOZ radio y del ALTAVOZ de la LCI.</w:t>
      </w:r>
    </w:p>
    <w:p w:rsidR="0058736E" w:rsidRPr="004A4ECB" w:rsidRDefault="0058736E" w:rsidP="0058736E">
      <w:r w:rsidRPr="004A4ECB">
        <w:lastRenderedPageBreak/>
        <w:t>En Línea Analógica a 4 Hilos, E y M. Corresponderán a la señal en cada uno de los pares (</w:t>
      </w:r>
      <w:proofErr w:type="spellStart"/>
      <w:r w:rsidRPr="004A4ECB">
        <w:t>Tx</w:t>
      </w:r>
      <w:proofErr w:type="spellEnd"/>
      <w:r w:rsidRPr="004A4ECB">
        <w:t xml:space="preserve"> y </w:t>
      </w:r>
      <w:proofErr w:type="spellStart"/>
      <w:r w:rsidRPr="004A4ECB">
        <w:t>Rx</w:t>
      </w:r>
      <w:proofErr w:type="spellEnd"/>
      <w:r w:rsidRPr="004A4ECB">
        <w:t>). Este tipo de interfaz incluye canales radio, líneas ATS-R2.</w:t>
      </w:r>
    </w:p>
    <w:p w:rsidR="0058736E" w:rsidRDefault="0058736E" w:rsidP="0058736E">
      <w:r w:rsidRPr="004A4ECB">
        <w:t>En Línea Analógica a 2 Hilos. En cada uno de los sentidos del enlace, corresponde a la señal en el par. Este tipo de interfaz incluye enlaces BL, BC y BCA.</w:t>
      </w:r>
    </w:p>
    <w:p w:rsidR="0058736E" w:rsidRPr="00BF0C95" w:rsidRDefault="0058736E" w:rsidP="0058736E">
      <w:r w:rsidRPr="00BF0C95">
        <w:t xml:space="preserve">Para la realización de las medidas sobre interfaces a 2 Hilos, se asegurará que el Puesto de Operador implicado en la medida tiene DESELECCIONADO el SW de Cancelación de Eco en recepción. Una vez pasadas las medidas se activará dicho </w:t>
      </w:r>
      <w:proofErr w:type="spellStart"/>
      <w:r w:rsidRPr="00BF0C95">
        <w:t>Cancelador</w:t>
      </w:r>
      <w:proofErr w:type="spellEnd"/>
      <w:r w:rsidRPr="00BF0C95">
        <w:t xml:space="preserve"> de Eco.</w:t>
      </w:r>
    </w:p>
    <w:p w:rsidR="0058736E" w:rsidRPr="004A4ECB" w:rsidRDefault="0058736E" w:rsidP="0058736E">
      <w:r w:rsidRPr="00BF0C95">
        <w:t>En la programación del parámetro de Ganancia/Atenuación del Recurso a 2H se considerará reducir al menos 6 dB la Ganancia D/A de los recursos a 2H al objeto de minimizar los efectos adversos del Retorno de Eco en el acoplamiento a la línea. Esta Atenuación de al menos 6 dB se trasladará a las Hojas de Resultados esperados en las medidas de Distorsión de Nivel en Función de la Frecuencia.</w:t>
      </w:r>
    </w:p>
    <w:p w:rsidR="0058736E" w:rsidRPr="004A4ECB" w:rsidRDefault="0058736E" w:rsidP="0058736E">
      <w:r w:rsidRPr="004A4ECB">
        <w:t>Sobre estos circuitos, se considerarán los siguientes parámetros:</w:t>
      </w:r>
    </w:p>
    <w:p w:rsidR="0058736E" w:rsidRPr="004A4ECB" w:rsidRDefault="0058736E" w:rsidP="0058736E">
      <w:pPr>
        <w:pStyle w:val="Prrafodelista"/>
        <w:numPr>
          <w:ilvl w:val="0"/>
          <w:numId w:val="34"/>
        </w:numPr>
        <w:spacing w:after="60"/>
      </w:pPr>
      <w:r w:rsidRPr="004A4ECB">
        <w:t>Retardo de Propagación de audio: Tiempo medio de propagación de la señal de audio extremo a extremo, origen-destino (</w:t>
      </w:r>
      <w:proofErr w:type="spellStart"/>
      <w:r w:rsidRPr="004A4ECB">
        <w:t>one-way</w:t>
      </w:r>
      <w:proofErr w:type="spellEnd"/>
      <w:r w:rsidRPr="004A4ECB">
        <w:t xml:space="preserve"> </w:t>
      </w:r>
      <w:proofErr w:type="spellStart"/>
      <w:r w:rsidRPr="004A4ECB">
        <w:t>delay</w:t>
      </w:r>
      <w:proofErr w:type="spellEnd"/>
      <w:r w:rsidRPr="004A4ECB">
        <w:t>)</w:t>
      </w:r>
    </w:p>
    <w:p w:rsidR="0058736E" w:rsidRPr="004A4ECB" w:rsidRDefault="0058736E" w:rsidP="0058736E">
      <w:pPr>
        <w:pStyle w:val="Prrafodelista"/>
        <w:numPr>
          <w:ilvl w:val="0"/>
          <w:numId w:val="34"/>
        </w:numPr>
        <w:spacing w:after="60"/>
      </w:pPr>
      <w:r w:rsidRPr="004A4ECB">
        <w:t>Ganancia en función de la frecuencia: Variación del valor de la ganancia en el ancho de banda de los canales audio</w:t>
      </w:r>
      <w:r w:rsidRPr="004A4ECB">
        <w:rPr>
          <w:rStyle w:val="Refdenotaalpie"/>
        </w:rPr>
        <w:footnoteReference w:id="1"/>
      </w:r>
      <w:r w:rsidRPr="004A4ECB">
        <w:t>.</w:t>
      </w:r>
    </w:p>
    <w:p w:rsidR="0058736E" w:rsidRPr="004A4ECB" w:rsidRDefault="0058736E" w:rsidP="0058736E">
      <w:pPr>
        <w:pStyle w:val="Prrafodelista"/>
        <w:numPr>
          <w:ilvl w:val="0"/>
          <w:numId w:val="34"/>
        </w:numPr>
        <w:spacing w:after="60"/>
      </w:pPr>
      <w:r w:rsidRPr="004A4ECB">
        <w:t xml:space="preserve">Potencia de ruido </w:t>
      </w:r>
      <w:proofErr w:type="spellStart"/>
      <w:r w:rsidRPr="004A4ECB">
        <w:t>Sofométrico</w:t>
      </w:r>
      <w:proofErr w:type="spellEnd"/>
      <w:r w:rsidRPr="004A4ECB">
        <w:t xml:space="preserve"> ponderada en canal.</w:t>
      </w:r>
    </w:p>
    <w:p w:rsidR="0058736E" w:rsidRPr="004A4ECB" w:rsidRDefault="0058736E" w:rsidP="0058736E">
      <w:pPr>
        <w:pStyle w:val="Prrafodelista"/>
        <w:numPr>
          <w:ilvl w:val="0"/>
          <w:numId w:val="34"/>
        </w:numPr>
        <w:spacing w:after="60"/>
      </w:pPr>
      <w:r w:rsidRPr="004A4ECB">
        <w:t>Relación Señal / Distorsión.</w:t>
      </w:r>
    </w:p>
    <w:p w:rsidR="0058736E" w:rsidRPr="004A4ECB" w:rsidRDefault="0058736E" w:rsidP="0058736E">
      <w:bookmarkStart w:id="74" w:name="_Toc347486955"/>
      <w:bookmarkStart w:id="75" w:name="_Toc354500999"/>
      <w:bookmarkStart w:id="76" w:name="_Toc397415201"/>
      <w:r w:rsidRPr="00AA7C32">
        <w:rPr>
          <w:b/>
          <w:u w:val="single"/>
        </w:rPr>
        <w:t>Valores Esperados</w:t>
      </w:r>
      <w:r w:rsidRPr="004A4ECB">
        <w:t>.</w:t>
      </w:r>
      <w:bookmarkEnd w:id="74"/>
      <w:bookmarkEnd w:id="75"/>
      <w:bookmarkEnd w:id="76"/>
    </w:p>
    <w:p w:rsidR="0058736E" w:rsidRPr="004A4ECB" w:rsidRDefault="0058736E" w:rsidP="0058736E">
      <w:r w:rsidRPr="004A4ECB">
        <w:t>En cada canal establecido, para cada uno de estos parámetros, los valores medidos deben cumplimentar la siguiente tabla: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3"/>
        <w:gridCol w:w="1866"/>
        <w:gridCol w:w="1697"/>
        <w:gridCol w:w="1870"/>
        <w:gridCol w:w="1864"/>
        <w:gridCol w:w="1775"/>
      </w:tblGrid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Grupo</w:t>
            </w:r>
          </w:p>
        </w:tc>
        <w:tc>
          <w:tcPr>
            <w:tcW w:w="9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Medida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</w:t>
            </w:r>
            <w:r w:rsidRPr="0092374A">
              <w:rPr>
                <w:sz w:val="18"/>
              </w:rPr>
              <w:sym w:font="Wingdings" w:char="F0DF"/>
            </w:r>
            <w:r w:rsidRPr="0092374A">
              <w:rPr>
                <w:sz w:val="18"/>
              </w:rPr>
              <w:sym w:font="Wingdings" w:char="F0E0"/>
            </w:r>
            <w:proofErr w:type="spellStart"/>
            <w:r w:rsidRPr="0092374A">
              <w:rPr>
                <w:sz w:val="18"/>
              </w:rPr>
              <w:t>OP</w:t>
            </w:r>
            <w:proofErr w:type="spellEnd"/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</w:t>
            </w:r>
            <w:r w:rsidRPr="0092374A">
              <w:rPr>
                <w:sz w:val="18"/>
              </w:rPr>
              <w:sym w:font="Wingdings" w:char="F0E7"/>
            </w:r>
            <w:r w:rsidRPr="0092374A">
              <w:rPr>
                <w:sz w:val="18"/>
              </w:rPr>
              <w:sym w:font="Wingdings" w:char="F0E8"/>
            </w:r>
            <w:r w:rsidRPr="0092374A">
              <w:rPr>
                <w:sz w:val="18"/>
              </w:rPr>
              <w:t>RD</w:t>
            </w:r>
          </w:p>
        </w:tc>
        <w:tc>
          <w:tcPr>
            <w:tcW w:w="9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</w:t>
            </w:r>
            <w:r w:rsidRPr="0092374A">
              <w:rPr>
                <w:sz w:val="18"/>
              </w:rPr>
              <w:sym w:font="Wingdings" w:char="F0E7"/>
            </w:r>
            <w:r w:rsidRPr="0092374A">
              <w:rPr>
                <w:sz w:val="18"/>
              </w:rPr>
              <w:sym w:font="Wingdings" w:char="F0E8"/>
            </w:r>
            <w:r w:rsidRPr="0092374A">
              <w:rPr>
                <w:sz w:val="18"/>
              </w:rPr>
              <w:t xml:space="preserve"> BL/FXS/FXO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OP</w:t>
            </w:r>
            <w:r w:rsidRPr="0092374A">
              <w:rPr>
                <w:sz w:val="18"/>
              </w:rPr>
              <w:sym w:font="Wingdings" w:char="F0E7"/>
            </w:r>
            <w:r w:rsidRPr="0092374A">
              <w:rPr>
                <w:sz w:val="18"/>
              </w:rPr>
              <w:sym w:font="Wingdings" w:char="F0E8"/>
            </w:r>
            <w:r w:rsidRPr="0092374A">
              <w:rPr>
                <w:sz w:val="18"/>
              </w:rPr>
              <w:t>ATS-R2</w:t>
            </w:r>
          </w:p>
        </w:tc>
      </w:tr>
      <w:tr w:rsidR="0058736E" w:rsidRPr="0092374A" w:rsidTr="00813D23">
        <w:trPr>
          <w:trHeight w:val="450"/>
          <w:jc w:val="center"/>
        </w:trPr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Señal Analógica</w:t>
            </w:r>
          </w:p>
        </w:tc>
        <w:tc>
          <w:tcPr>
            <w:tcW w:w="902" w:type="pct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Retardo de Propagación de Audio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&lt; 125 ms</w:t>
            </w:r>
          </w:p>
        </w:tc>
        <w:tc>
          <w:tcPr>
            <w:tcW w:w="904" w:type="pct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&lt; 125 ms</w:t>
            </w:r>
          </w:p>
        </w:tc>
        <w:tc>
          <w:tcPr>
            <w:tcW w:w="901" w:type="pct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&lt; 125 ms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&lt; 125 ms</w:t>
            </w:r>
          </w:p>
        </w:tc>
      </w:tr>
      <w:tr w:rsidR="0058736E" w:rsidRPr="0092374A" w:rsidTr="00813D23">
        <w:trPr>
          <w:trHeight w:val="450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Variación de la Ganancia/ Frecuencia</w:t>
            </w:r>
          </w:p>
        </w:tc>
        <w:tc>
          <w:tcPr>
            <w:tcW w:w="820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</w:p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Cumple los márgenes de niveles</w:t>
            </w:r>
          </w:p>
        </w:tc>
        <w:tc>
          <w:tcPr>
            <w:tcW w:w="904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M.1020</w:t>
            </w:r>
          </w:p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Cumple los márgenes de niveles</w:t>
            </w:r>
          </w:p>
        </w:tc>
        <w:tc>
          <w:tcPr>
            <w:tcW w:w="901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M.1020</w:t>
            </w:r>
          </w:p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Cumple los márgenes de niveles</w:t>
            </w:r>
          </w:p>
        </w:tc>
        <w:tc>
          <w:tcPr>
            <w:tcW w:w="858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M.1020</w:t>
            </w:r>
          </w:p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Cumple los márgenes de niveles</w:t>
            </w:r>
          </w:p>
        </w:tc>
      </w:tr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Potencia Ruido </w:t>
            </w:r>
            <w:proofErr w:type="spellStart"/>
            <w:r w:rsidRPr="0092374A">
              <w:rPr>
                <w:sz w:val="18"/>
              </w:rPr>
              <w:t>Sofométrico</w:t>
            </w:r>
            <w:proofErr w:type="spellEnd"/>
          </w:p>
        </w:tc>
        <w:tc>
          <w:tcPr>
            <w:tcW w:w="820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&lt; -50 </w:t>
            </w:r>
            <w:proofErr w:type="spellStart"/>
            <w:r w:rsidRPr="0092374A">
              <w:rPr>
                <w:sz w:val="18"/>
              </w:rPr>
              <w:t>dBm</w:t>
            </w:r>
            <w:proofErr w:type="spellEnd"/>
          </w:p>
        </w:tc>
        <w:tc>
          <w:tcPr>
            <w:tcW w:w="904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&lt; -50 </w:t>
            </w:r>
            <w:proofErr w:type="spellStart"/>
            <w:r w:rsidRPr="0092374A">
              <w:rPr>
                <w:sz w:val="18"/>
              </w:rPr>
              <w:t>dBm</w:t>
            </w:r>
            <w:proofErr w:type="spellEnd"/>
          </w:p>
        </w:tc>
        <w:tc>
          <w:tcPr>
            <w:tcW w:w="901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&lt; -50 </w:t>
            </w:r>
            <w:proofErr w:type="spellStart"/>
            <w:r w:rsidRPr="0092374A">
              <w:rPr>
                <w:sz w:val="18"/>
              </w:rPr>
              <w:t>dBm</w:t>
            </w:r>
            <w:proofErr w:type="spellEnd"/>
          </w:p>
        </w:tc>
        <w:tc>
          <w:tcPr>
            <w:tcW w:w="858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&lt; -50 </w:t>
            </w:r>
            <w:proofErr w:type="spellStart"/>
            <w:r w:rsidRPr="0092374A">
              <w:rPr>
                <w:sz w:val="18"/>
              </w:rPr>
              <w:t>dBm</w:t>
            </w:r>
            <w:proofErr w:type="spellEnd"/>
          </w:p>
        </w:tc>
      </w:tr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Relación Señal Distorsión</w:t>
            </w:r>
          </w:p>
        </w:tc>
        <w:tc>
          <w:tcPr>
            <w:tcW w:w="820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&gt; 30 dB</w:t>
            </w:r>
          </w:p>
        </w:tc>
        <w:tc>
          <w:tcPr>
            <w:tcW w:w="904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&gt; 30 dB</w:t>
            </w:r>
          </w:p>
        </w:tc>
        <w:tc>
          <w:tcPr>
            <w:tcW w:w="901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&gt; 30 dB</w:t>
            </w:r>
          </w:p>
        </w:tc>
        <w:tc>
          <w:tcPr>
            <w:tcW w:w="858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&gt; 30 dB</w:t>
            </w:r>
          </w:p>
        </w:tc>
      </w:tr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Atenuación de Retornos</w:t>
            </w:r>
          </w:p>
        </w:tc>
        <w:tc>
          <w:tcPr>
            <w:tcW w:w="820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  <w:tc>
          <w:tcPr>
            <w:tcW w:w="904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  <w:tc>
          <w:tcPr>
            <w:tcW w:w="901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  <w:tc>
          <w:tcPr>
            <w:tcW w:w="858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</w:tr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Retardo de Retornos.</w:t>
            </w:r>
          </w:p>
        </w:tc>
        <w:tc>
          <w:tcPr>
            <w:tcW w:w="820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  <w:tc>
          <w:tcPr>
            <w:tcW w:w="904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 xml:space="preserve">NA </w:t>
            </w:r>
          </w:p>
        </w:tc>
        <w:tc>
          <w:tcPr>
            <w:tcW w:w="901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  <w:tc>
          <w:tcPr>
            <w:tcW w:w="858" w:type="pct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NA</w:t>
            </w:r>
          </w:p>
        </w:tc>
      </w:tr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85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</w:tr>
      <w:tr w:rsidR="0058736E" w:rsidRPr="0092374A" w:rsidTr="00813D23">
        <w:trPr>
          <w:trHeight w:val="225"/>
          <w:jc w:val="center"/>
        </w:trPr>
        <w:tc>
          <w:tcPr>
            <w:tcW w:w="6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8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  <w:tc>
          <w:tcPr>
            <w:tcW w:w="85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</w:tcPr>
          <w:p w:rsidR="0058736E" w:rsidRPr="0092374A" w:rsidRDefault="0058736E" w:rsidP="0092374A">
            <w:pPr>
              <w:rPr>
                <w:sz w:val="18"/>
              </w:rPr>
            </w:pPr>
            <w:r w:rsidRPr="0092374A">
              <w:rPr>
                <w:sz w:val="18"/>
              </w:rPr>
              <w:t> 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7" w:name="_Ref256438334"/>
      <w:bookmarkStart w:id="78" w:name="_Ref256438525"/>
      <w:bookmarkStart w:id="79" w:name="_Toc347487032"/>
      <w:bookmarkStart w:id="80" w:name="_Toc354501095"/>
      <w:bookmarkStart w:id="81" w:name="_Toc397415087"/>
      <w:bookmarkStart w:id="82" w:name="_Toc462835046"/>
      <w:bookmarkStart w:id="83" w:name="_Toc2584180"/>
      <w:bookmarkStart w:id="84" w:name="_Toc32913590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</w:t>
      </w:r>
      <w:r w:rsidR="00AB779A">
        <w:rPr>
          <w:noProof/>
        </w:rPr>
        <w:fldChar w:fldCharType="end"/>
      </w:r>
      <w:bookmarkEnd w:id="77"/>
      <w:r w:rsidRPr="004A4ECB">
        <w:t>. Valores Esperados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58736E" w:rsidRDefault="0058736E" w:rsidP="0058736E">
      <w:pPr>
        <w:pStyle w:val="Ttulo3"/>
        <w:spacing w:after="240"/>
      </w:pPr>
      <w:bookmarkStart w:id="85" w:name="_Toc462834930"/>
      <w:bookmarkStart w:id="86" w:name="_Toc2584051"/>
      <w:bookmarkStart w:id="87" w:name="_Toc32913472"/>
      <w:r w:rsidRPr="00AA7C32">
        <w:t>Medidas</w:t>
      </w:r>
      <w:r>
        <w:t xml:space="preserve"> en interfaces VOIP (TODO).</w:t>
      </w:r>
      <w:bookmarkEnd w:id="85"/>
      <w:bookmarkEnd w:id="86"/>
      <w:bookmarkEnd w:id="87"/>
    </w:p>
    <w:p w:rsidR="0058736E" w:rsidRPr="003124A8" w:rsidRDefault="0058736E" w:rsidP="0058736E">
      <w:pPr>
        <w:rPr>
          <w:lang w:val="es-ES_tradnl"/>
        </w:rPr>
      </w:pPr>
    </w:p>
    <w:p w:rsidR="0058736E" w:rsidRPr="004A4ECB" w:rsidRDefault="0058736E" w:rsidP="0092374A">
      <w:pPr>
        <w:pStyle w:val="Ttulo1"/>
      </w:pPr>
      <w:bookmarkStart w:id="88" w:name="_Toc347486956"/>
      <w:bookmarkStart w:id="89" w:name="_Toc354501000"/>
      <w:bookmarkStart w:id="90" w:name="_Toc397415202"/>
      <w:bookmarkStart w:id="91" w:name="_Toc462834931"/>
      <w:bookmarkStart w:id="92" w:name="_Toc2584052"/>
      <w:bookmarkStart w:id="93" w:name="_Toc32913473"/>
      <w:r w:rsidRPr="004A4ECB">
        <w:lastRenderedPageBreak/>
        <w:t>Descripción de casos de prueba</w:t>
      </w:r>
      <w:bookmarkEnd w:id="88"/>
      <w:bookmarkEnd w:id="89"/>
      <w:bookmarkEnd w:id="90"/>
      <w:bookmarkEnd w:id="91"/>
      <w:bookmarkEnd w:id="92"/>
      <w:bookmarkEnd w:id="93"/>
    </w:p>
    <w:p w:rsidR="0058736E" w:rsidRPr="004A4ECB" w:rsidRDefault="0058736E" w:rsidP="0092374A">
      <w:pPr>
        <w:pStyle w:val="Ttulo2"/>
      </w:pPr>
      <w:bookmarkStart w:id="94" w:name="_Toc347486957"/>
      <w:bookmarkStart w:id="95" w:name="_Toc354501001"/>
      <w:bookmarkStart w:id="96" w:name="_Toc397415203"/>
      <w:bookmarkStart w:id="97" w:name="_Toc462834932"/>
      <w:bookmarkStart w:id="98" w:name="_Toc2584053"/>
      <w:bookmarkStart w:id="99" w:name="_Toc32913474"/>
      <w:r>
        <w:t>UV5K-MED-01. O</w:t>
      </w:r>
      <w:r w:rsidRPr="004A4ECB">
        <w:t xml:space="preserve">perador </w:t>
      </w:r>
      <w:r w:rsidRPr="004A4ECB">
        <w:sym w:font="Wingdings" w:char="F0DF"/>
      </w:r>
      <w:r w:rsidRPr="004A4ECB">
        <w:t xml:space="preserve"> </w:t>
      </w:r>
      <w:r w:rsidRPr="004A4ECB">
        <w:sym w:font="Wingdings" w:char="F0E0"/>
      </w:r>
      <w:r>
        <w:t xml:space="preserve"> </w:t>
      </w:r>
      <w:proofErr w:type="spellStart"/>
      <w:r>
        <w:t>Operador</w:t>
      </w:r>
      <w:proofErr w:type="spellEnd"/>
      <w:r>
        <w:t xml:space="preserve"> (TF</w:t>
      </w:r>
      <w:r w:rsidRPr="004A4ECB">
        <w:t>)</w:t>
      </w:r>
      <w:bookmarkEnd w:id="94"/>
      <w:bookmarkEnd w:id="95"/>
      <w:bookmarkEnd w:id="96"/>
      <w:bookmarkEnd w:id="97"/>
      <w:bookmarkEnd w:id="98"/>
      <w:bookmarkEnd w:id="99"/>
    </w:p>
    <w:p w:rsidR="0058736E" w:rsidRPr="004A4ECB" w:rsidRDefault="0058736E" w:rsidP="0058736E">
      <w:pPr>
        <w:pStyle w:val="Ttulo3"/>
        <w:spacing w:after="240"/>
      </w:pPr>
      <w:bookmarkStart w:id="100" w:name="_Toc347486958"/>
      <w:bookmarkStart w:id="101" w:name="_Toc354501002"/>
      <w:bookmarkStart w:id="102" w:name="_Toc397415204"/>
      <w:bookmarkStart w:id="103" w:name="_Toc462834933"/>
      <w:bookmarkStart w:id="104" w:name="_Toc2584054"/>
      <w:bookmarkStart w:id="105" w:name="_Toc32913475"/>
      <w:r w:rsidRPr="004A4ECB">
        <w:t>Configuración de la Prueba</w:t>
      </w:r>
      <w:bookmarkEnd w:id="100"/>
      <w:bookmarkEnd w:id="101"/>
      <w:bookmarkEnd w:id="102"/>
      <w:bookmarkEnd w:id="103"/>
      <w:bookmarkEnd w:id="104"/>
      <w:bookmarkEnd w:id="105"/>
    </w:p>
    <w:p w:rsidR="0058736E" w:rsidRPr="004A4ECB" w:rsidRDefault="0058736E" w:rsidP="0058736E">
      <w:r w:rsidRPr="004A4ECB">
        <w:t>Responde al esquema siguiente:</w:t>
      </w:r>
    </w:p>
    <w:p w:rsidR="0058736E" w:rsidRDefault="0058736E" w:rsidP="0092374A">
      <w:pPr>
        <w:jc w:val="center"/>
      </w:pPr>
      <w:r w:rsidRPr="004A4ECB">
        <w:rPr>
          <w:noProof/>
        </w:rPr>
        <w:drawing>
          <wp:inline distT="0" distB="0" distL="0" distR="0" wp14:anchorId="55A60938" wp14:editId="5DBC9FCE">
            <wp:extent cx="5615940" cy="3743960"/>
            <wp:effectExtent l="0" t="0" r="0" b="8890"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9" t="-340" r="-958" b="-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6E" w:rsidRPr="006E2F80" w:rsidRDefault="0058736E" w:rsidP="0058736E">
      <w:pPr>
        <w:pStyle w:val="PiedeIlustracion"/>
      </w:pPr>
      <w:bookmarkStart w:id="106" w:name="_Toc462835024"/>
      <w:bookmarkStart w:id="107" w:name="_Toc2584158"/>
      <w:bookmarkStart w:id="108" w:name="_Toc32913568"/>
      <w:r w:rsidRPr="006E2F8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2</w:t>
      </w:r>
      <w:r w:rsidR="00AB779A">
        <w:rPr>
          <w:noProof/>
        </w:rPr>
        <w:fldChar w:fldCharType="end"/>
      </w:r>
      <w:r w:rsidRPr="006E2F80">
        <w:t xml:space="preserve">. </w:t>
      </w:r>
      <w:bookmarkStart w:id="109" w:name="_Ref256438443"/>
      <w:bookmarkStart w:id="110" w:name="_Toc354501077"/>
      <w:bookmarkStart w:id="111" w:name="_Toc397415069"/>
      <w:r w:rsidRPr="006E2F80">
        <w:t>Configuración de Prueba Telefonía Interna</w:t>
      </w:r>
      <w:bookmarkEnd w:id="106"/>
      <w:bookmarkEnd w:id="107"/>
      <w:bookmarkEnd w:id="108"/>
      <w:bookmarkEnd w:id="109"/>
      <w:bookmarkEnd w:id="110"/>
      <w:bookmarkEnd w:id="111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3"/>
        </w:numPr>
        <w:spacing w:after="60"/>
      </w:pPr>
      <w:r w:rsidRPr="004A4ECB">
        <w:t>Circuito 1. A través de sonda, a la interfaz Micro - Cascos de Operador 1.</w:t>
      </w:r>
    </w:p>
    <w:p w:rsidR="0058736E" w:rsidRPr="004A4ECB" w:rsidRDefault="0058736E" w:rsidP="0058736E">
      <w:pPr>
        <w:numPr>
          <w:ilvl w:val="0"/>
          <w:numId w:val="23"/>
        </w:numPr>
        <w:spacing w:after="60"/>
      </w:pPr>
      <w:r w:rsidRPr="004A4ECB">
        <w:t>Circuito 2. A través de sonda,  a la interfaz Micro - Cascos de Operador 2.</w:t>
      </w:r>
    </w:p>
    <w:p w:rsidR="0058736E" w:rsidRPr="004A4ECB" w:rsidRDefault="0058736E" w:rsidP="0058736E">
      <w:pPr>
        <w:pStyle w:val="Ttulo3"/>
        <w:spacing w:after="240"/>
      </w:pPr>
      <w:bookmarkStart w:id="112" w:name="_Toc347486959"/>
      <w:bookmarkStart w:id="113" w:name="_Toc354501003"/>
      <w:bookmarkStart w:id="114" w:name="_Toc397415205"/>
      <w:bookmarkStart w:id="115" w:name="_Toc462834934"/>
      <w:bookmarkStart w:id="116" w:name="_Toc2584055"/>
      <w:bookmarkStart w:id="117" w:name="_Toc32913476"/>
      <w:r w:rsidRPr="004A4ECB">
        <w:t>Configuración de Equipo ETM</w:t>
      </w:r>
      <w:bookmarkEnd w:id="112"/>
      <w:bookmarkEnd w:id="113"/>
      <w:bookmarkEnd w:id="114"/>
      <w:bookmarkEnd w:id="115"/>
      <w:bookmarkEnd w:id="116"/>
      <w:bookmarkEnd w:id="117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ETM, conforme a la siguiente Tabla: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  <w:jc w:val="center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AudioTx&amp;Rx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0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118" w:name="_Toc347487033"/>
      <w:bookmarkStart w:id="119" w:name="_Toc354501096"/>
      <w:bookmarkStart w:id="120" w:name="_Toc397415088"/>
      <w:bookmarkStart w:id="121" w:name="_Toc462835047"/>
      <w:bookmarkStart w:id="122" w:name="_Toc2584181"/>
      <w:bookmarkStart w:id="123" w:name="_Toc32913591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4</w:t>
      </w:r>
      <w:r w:rsidR="00AB779A">
        <w:rPr>
          <w:noProof/>
        </w:rPr>
        <w:fldChar w:fldCharType="end"/>
      </w:r>
      <w:r w:rsidRPr="004A4ECB">
        <w:t xml:space="preserve">. Caso de Prueba OP </w:t>
      </w:r>
      <w:r w:rsidRPr="004A4ECB">
        <w:sym w:font="Wingdings" w:char="F0DF"/>
      </w:r>
      <w:r w:rsidRPr="004A4ECB">
        <w:sym w:font="Wingdings" w:char="F0E0"/>
      </w:r>
      <w:proofErr w:type="spellStart"/>
      <w:r w:rsidRPr="004A4ECB">
        <w:t>OP</w:t>
      </w:r>
      <w:proofErr w:type="spellEnd"/>
      <w:r w:rsidRPr="004A4ECB">
        <w:t xml:space="preserve">. Parámetros de Configuración ETM. Circuito 1. </w:t>
      </w:r>
      <w:proofErr w:type="spellStart"/>
      <w:r w:rsidRPr="004A4ECB">
        <w:t>Dir</w:t>
      </w:r>
      <w:proofErr w:type="spellEnd"/>
      <w:r w:rsidRPr="004A4ECB">
        <w:t>-Autónomo</w:t>
      </w:r>
      <w:bookmarkEnd w:id="118"/>
      <w:bookmarkEnd w:id="119"/>
      <w:bookmarkEnd w:id="120"/>
      <w:bookmarkEnd w:id="121"/>
      <w:bookmarkEnd w:id="122"/>
      <w:bookmarkEnd w:id="123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ETM, conforme a la siguiente Tabla: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  <w:jc w:val="center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AudioTx&amp;Rx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124" w:name="_Toc347487034"/>
      <w:bookmarkStart w:id="125" w:name="_Toc354501097"/>
      <w:bookmarkStart w:id="126" w:name="_Toc397415089"/>
      <w:bookmarkStart w:id="127" w:name="_Toc462835048"/>
      <w:bookmarkStart w:id="128" w:name="_Toc2584182"/>
      <w:bookmarkStart w:id="129" w:name="_Toc32913592"/>
      <w:r w:rsidRPr="004A4ECB">
        <w:lastRenderedPageBreak/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5</w:t>
      </w:r>
      <w:r w:rsidR="00AB779A">
        <w:rPr>
          <w:noProof/>
        </w:rPr>
        <w:fldChar w:fldCharType="end"/>
      </w:r>
      <w:r w:rsidRPr="004A4ECB">
        <w:t xml:space="preserve">. Caso de Prueba OP </w:t>
      </w:r>
      <w:r w:rsidRPr="004A4ECB">
        <w:sym w:font="Wingdings" w:char="F0DF"/>
      </w:r>
      <w:r w:rsidRPr="004A4ECB">
        <w:sym w:font="Wingdings" w:char="F0E0"/>
      </w:r>
      <w:proofErr w:type="spellStart"/>
      <w:r w:rsidRPr="004A4ECB">
        <w:t>OP</w:t>
      </w:r>
      <w:proofErr w:type="spellEnd"/>
      <w:r w:rsidRPr="004A4ECB">
        <w:t>. Parámetros de Configuración ETM. Circuito 2. Sub-Autónomo</w:t>
      </w:r>
      <w:bookmarkEnd w:id="124"/>
      <w:bookmarkEnd w:id="125"/>
      <w:bookmarkEnd w:id="126"/>
      <w:bookmarkEnd w:id="127"/>
      <w:bookmarkEnd w:id="128"/>
      <w:bookmarkEnd w:id="129"/>
    </w:p>
    <w:p w:rsidR="0058736E" w:rsidRPr="004A4ECB" w:rsidRDefault="0058736E" w:rsidP="0058736E">
      <w:pPr>
        <w:pStyle w:val="Ttulo3"/>
        <w:spacing w:after="240"/>
      </w:pPr>
      <w:bookmarkStart w:id="130" w:name="_Toc347486960"/>
      <w:bookmarkStart w:id="131" w:name="_Toc354501004"/>
      <w:bookmarkStart w:id="132" w:name="_Toc397415206"/>
      <w:bookmarkStart w:id="133" w:name="_Toc462834935"/>
      <w:bookmarkStart w:id="134" w:name="_Toc2584056"/>
      <w:bookmarkStart w:id="135" w:name="_Toc32913477"/>
      <w:r w:rsidRPr="004A4ECB">
        <w:t>Condiciones Iniciales</w:t>
      </w:r>
      <w:bookmarkEnd w:id="130"/>
      <w:bookmarkEnd w:id="131"/>
      <w:bookmarkEnd w:id="132"/>
      <w:bookmarkEnd w:id="133"/>
      <w:bookmarkEnd w:id="134"/>
      <w:bookmarkEnd w:id="135"/>
    </w:p>
    <w:p w:rsidR="0058736E" w:rsidRPr="004A4ECB" w:rsidRDefault="0058736E" w:rsidP="0058736E">
      <w:pPr>
        <w:numPr>
          <w:ilvl w:val="0"/>
          <w:numId w:val="24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24"/>
        </w:numPr>
        <w:spacing w:after="60"/>
      </w:pPr>
      <w:r w:rsidRPr="004A4ECB">
        <w:t>2 Puestos de Operador instalados y operativos.</w:t>
      </w:r>
    </w:p>
    <w:p w:rsidR="0058736E" w:rsidRPr="004A4ECB" w:rsidRDefault="0058736E" w:rsidP="0058736E">
      <w:pPr>
        <w:numPr>
          <w:ilvl w:val="0"/>
          <w:numId w:val="24"/>
        </w:numPr>
        <w:spacing w:after="60"/>
      </w:pPr>
      <w:r w:rsidRPr="004A4ECB">
        <w:t>1 Posición AD de Telefonía Interna configurada para la comunicación entre los dos operadores.</w:t>
      </w:r>
    </w:p>
    <w:p w:rsidR="0058736E" w:rsidRPr="004A4ECB" w:rsidRDefault="0058736E" w:rsidP="0058736E">
      <w:pPr>
        <w:numPr>
          <w:ilvl w:val="0"/>
          <w:numId w:val="24"/>
        </w:numPr>
        <w:spacing w:after="60"/>
      </w:pPr>
      <w:r w:rsidRPr="004A4ECB">
        <w:t xml:space="preserve">Equipo de ETM conectado según la </w:t>
      </w:r>
      <w:r w:rsidRPr="004A4ECB">
        <w:fldChar w:fldCharType="begin"/>
      </w:r>
      <w:r w:rsidRPr="004A4ECB">
        <w:instrText xml:space="preserve"> REF _Ref256438443 \h  \* MERGEFORMAT </w:instrText>
      </w:r>
      <w:r w:rsidRPr="004A4ECB">
        <w:fldChar w:fldCharType="separate"/>
      </w:r>
      <w:r w:rsidR="002C3DC8" w:rsidRPr="006E2F80">
        <w:t xml:space="preserve">Configuración </w:t>
      </w:r>
      <w:r w:rsidR="002C3DC8" w:rsidRPr="006E2F80">
        <w:rPr>
          <w:noProof/>
        </w:rPr>
        <w:t>de</w:t>
      </w:r>
      <w:r w:rsidR="002C3DC8" w:rsidRPr="006E2F80">
        <w:t xml:space="preserve"> Prueba Telefonía Interna</w:t>
      </w:r>
      <w:r w:rsidRPr="004A4ECB">
        <w:fldChar w:fldCharType="end"/>
      </w:r>
      <w:r w:rsidRPr="004A4ECB">
        <w:t>.</w:t>
      </w:r>
    </w:p>
    <w:p w:rsidR="0058736E" w:rsidRPr="004A4ECB" w:rsidRDefault="0058736E" w:rsidP="0058736E">
      <w:pPr>
        <w:pStyle w:val="Ttulo3"/>
        <w:spacing w:after="240"/>
      </w:pPr>
      <w:bookmarkStart w:id="136" w:name="_Toc347486961"/>
      <w:bookmarkStart w:id="137" w:name="_Toc354501005"/>
      <w:bookmarkStart w:id="138" w:name="_Toc397415207"/>
      <w:bookmarkStart w:id="139" w:name="_Toc462834936"/>
      <w:bookmarkStart w:id="140" w:name="_Toc2584057"/>
      <w:bookmarkStart w:id="141" w:name="_Toc32913478"/>
      <w:r w:rsidRPr="004A4ECB">
        <w:t>Procedimiento.</w:t>
      </w:r>
      <w:bookmarkEnd w:id="136"/>
      <w:bookmarkEnd w:id="137"/>
      <w:bookmarkEnd w:id="138"/>
      <w:bookmarkEnd w:id="139"/>
      <w:bookmarkEnd w:id="140"/>
      <w:bookmarkEnd w:id="141"/>
    </w:p>
    <w:p w:rsidR="0058736E" w:rsidRPr="004A4ECB" w:rsidRDefault="0058736E" w:rsidP="0058736E">
      <w:pPr>
        <w:pStyle w:val="Prrafodelista"/>
      </w:pPr>
    </w:p>
    <w:p w:rsidR="0058736E" w:rsidRPr="004A4ECB" w:rsidRDefault="0058736E" w:rsidP="0058736E">
      <w:pPr>
        <w:pStyle w:val="Prrafodelista"/>
        <w:numPr>
          <w:ilvl w:val="0"/>
          <w:numId w:val="29"/>
        </w:numPr>
        <w:spacing w:after="60"/>
      </w:pPr>
      <w:r w:rsidRPr="004A4ECB">
        <w:t>Establecer un circuito en conversación entre Puesto 1 y Puesto 2. Utilizar para ello los recursos ofrecidos por HMI de U5KI.</w:t>
      </w:r>
    </w:p>
    <w:p w:rsidR="0058736E" w:rsidRPr="004A4ECB" w:rsidRDefault="0058736E" w:rsidP="0058736E">
      <w:pPr>
        <w:pStyle w:val="Prrafodelista"/>
        <w:numPr>
          <w:ilvl w:val="0"/>
          <w:numId w:val="29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29"/>
        </w:numPr>
        <w:spacing w:after="60"/>
      </w:pPr>
      <w:r w:rsidRPr="004A4ECB">
        <w:t>Esperar la finalización del Test para finalizar la conversación activa entre los dos Puestos.</w:t>
      </w:r>
    </w:p>
    <w:p w:rsidR="0058736E" w:rsidRPr="004A4ECB" w:rsidRDefault="0058736E" w:rsidP="0058736E">
      <w:pPr>
        <w:pStyle w:val="Prrafodelista"/>
        <w:numPr>
          <w:ilvl w:val="0"/>
          <w:numId w:val="29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29"/>
        </w:numPr>
        <w:spacing w:after="60"/>
      </w:pPr>
      <w:r w:rsidRPr="004A4ECB">
        <w:t xml:space="preserve">Acceder a la página de resultados y Exportar los mismos a Hoja de Excel. Como comentario se escribirá: Telefonía-Interna Operador </w:t>
      </w:r>
      <w:r w:rsidRPr="004A4ECB">
        <w:sym w:font="Wingdings" w:char="F0DF"/>
      </w:r>
      <w:r w:rsidRPr="004A4ECB">
        <w:t xml:space="preserve"> </w:t>
      </w:r>
      <w:r w:rsidRPr="004A4ECB">
        <w:sym w:font="Wingdings" w:char="F0E0"/>
      </w:r>
      <w:r w:rsidRPr="004A4ECB">
        <w:t xml:space="preserve"> </w:t>
      </w:r>
      <w:proofErr w:type="spellStart"/>
      <w:r w:rsidRPr="004A4ECB">
        <w:t>Operador</w:t>
      </w:r>
      <w:proofErr w:type="spellEnd"/>
      <w:r w:rsidRPr="004A4ECB">
        <w:t xml:space="preserve"> identificando cada Puesto,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29"/>
        </w:numPr>
        <w:spacing w:after="60"/>
      </w:pPr>
      <w:r w:rsidRPr="004A4ECB">
        <w:t>Anotar en “Hoja de Resultados”.</w:t>
      </w:r>
    </w:p>
    <w:p w:rsidR="0058736E" w:rsidRPr="004A4ECB" w:rsidRDefault="0058736E" w:rsidP="0058736E"/>
    <w:p w:rsidR="0058736E" w:rsidRPr="004A4ECB" w:rsidRDefault="0058736E" w:rsidP="0058736E">
      <w:pPr>
        <w:pStyle w:val="Ttulo2"/>
        <w:spacing w:after="360"/>
      </w:pPr>
      <w:bookmarkStart w:id="142" w:name="_Toc347486962"/>
      <w:bookmarkStart w:id="143" w:name="_Toc354501006"/>
      <w:bookmarkStart w:id="144" w:name="_Toc397415208"/>
      <w:bookmarkStart w:id="145" w:name="_Toc462834937"/>
      <w:bookmarkStart w:id="146" w:name="_Toc2584058"/>
      <w:bookmarkStart w:id="147" w:name="_Toc32913479"/>
      <w:r>
        <w:t xml:space="preserve">UV5K-MED-02. </w:t>
      </w:r>
      <w:r w:rsidRPr="004A4ECB">
        <w:t xml:space="preserve">Operador </w:t>
      </w:r>
      <w:r w:rsidRPr="004A4ECB">
        <w:sym w:font="Wingdings" w:char="F0E0"/>
      </w:r>
      <w:r>
        <w:t xml:space="preserve"> </w:t>
      </w:r>
      <w:proofErr w:type="spellStart"/>
      <w:r>
        <w:t>O</w:t>
      </w:r>
      <w:r w:rsidRPr="004A4ECB">
        <w:t>perador</w:t>
      </w:r>
      <w:proofErr w:type="spellEnd"/>
      <w:r w:rsidRPr="004A4ECB">
        <w:t xml:space="preserve"> (LCI)</w:t>
      </w:r>
      <w:bookmarkEnd w:id="142"/>
      <w:bookmarkEnd w:id="143"/>
      <w:bookmarkEnd w:id="144"/>
      <w:bookmarkEnd w:id="145"/>
      <w:bookmarkEnd w:id="146"/>
      <w:bookmarkEnd w:id="147"/>
    </w:p>
    <w:p w:rsidR="0058736E" w:rsidRPr="004A4ECB" w:rsidRDefault="0058736E" w:rsidP="0058736E">
      <w:pPr>
        <w:pStyle w:val="Ttulo3"/>
        <w:spacing w:after="240"/>
      </w:pPr>
      <w:bookmarkStart w:id="148" w:name="_Toc347486963"/>
      <w:bookmarkStart w:id="149" w:name="_Toc354501007"/>
      <w:bookmarkStart w:id="150" w:name="_Toc397415209"/>
      <w:bookmarkStart w:id="151" w:name="_Toc462834938"/>
      <w:bookmarkStart w:id="152" w:name="_Toc2584059"/>
      <w:bookmarkStart w:id="153" w:name="_Toc32913480"/>
      <w:r w:rsidRPr="004A4ECB">
        <w:t>Configuración de la Prueba</w:t>
      </w:r>
      <w:bookmarkEnd w:id="148"/>
      <w:bookmarkEnd w:id="149"/>
      <w:bookmarkEnd w:id="150"/>
      <w:bookmarkEnd w:id="151"/>
      <w:bookmarkEnd w:id="152"/>
      <w:bookmarkEnd w:id="153"/>
    </w:p>
    <w:p w:rsidR="0058736E" w:rsidRPr="004A4ECB" w:rsidRDefault="0058736E" w:rsidP="0058736E">
      <w:r w:rsidRPr="004A4ECB">
        <w:t>Responde al esquema siguiente:</w:t>
      </w:r>
    </w:p>
    <w:p w:rsidR="0058736E" w:rsidRDefault="0058736E" w:rsidP="0092374A">
      <w:pPr>
        <w:jc w:val="center"/>
      </w:pPr>
      <w:r w:rsidRPr="004A4ECB">
        <w:rPr>
          <w:noProof/>
        </w:rPr>
        <w:lastRenderedPageBreak/>
        <mc:AlternateContent>
          <mc:Choice Requires="wpg">
            <w:drawing>
              <wp:inline distT="0" distB="0" distL="0" distR="0" wp14:anchorId="284B8258" wp14:editId="73D44202">
                <wp:extent cx="4812030" cy="4114800"/>
                <wp:effectExtent l="0" t="0" r="26670" b="133350"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2030" cy="4114800"/>
                          <a:chOff x="1501" y="3141"/>
                          <a:chExt cx="7578" cy="6480"/>
                        </a:xfrm>
                      </wpg:grpSpPr>
                      <wpg:grpSp>
                        <wpg:cNvPr id="7" name="Group 6"/>
                        <wpg:cNvGrpSpPr>
                          <a:grpSpLocks/>
                        </wpg:cNvGrpSpPr>
                        <wpg:grpSpPr bwMode="auto">
                          <a:xfrm>
                            <a:off x="2181" y="7969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8" name="Rectangle 7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Oval 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Oval 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Oval 1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Oval 1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Oval 1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Oval 1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Oval 1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Oval 1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Oval 1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Oval 1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1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2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Rectangle 2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Rectangle 2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Line 23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24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5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6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7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8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9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30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31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32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33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34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35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Rectangle 3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3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3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3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4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41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42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43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4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5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6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8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9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50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51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52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53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6" name="Line 54"/>
                        <wps:cNvCnPr/>
                        <wps:spPr bwMode="auto">
                          <a:xfrm rot="-5400000">
                            <a:off x="6227" y="5254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5"/>
                        <wps:cNvCnPr/>
                        <wps:spPr bwMode="auto">
                          <a:xfrm rot="-5400000">
                            <a:off x="6227" y="5362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7" y="3321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9" name="Group 57"/>
                        <wpg:cNvGrpSpPr>
                          <a:grpSpLocks/>
                        </wpg:cNvGrpSpPr>
                        <wpg:grpSpPr bwMode="auto">
                          <a:xfrm>
                            <a:off x="3940" y="7821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60" name="Rectangle 58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Oval 59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Oval 60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Oval 61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4" name="Freeform 62"/>
                        <wps:cNvSpPr>
                          <a:spLocks/>
                        </wps:cNvSpPr>
                        <wps:spPr bwMode="auto">
                          <a:xfrm rot="16200000">
                            <a:off x="4877" y="5565"/>
                            <a:ext cx="1427" cy="66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061" y="3141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 xml:space="preserve">P.O </w:t>
                              </w:r>
                            </w:p>
                            <w:p w:rsidR="0058736E" w:rsidRPr="00FD5700" w:rsidRDefault="0058736E" w:rsidP="0058736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IN </w:t>
                              </w: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>Micro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961" y="4941"/>
                            <a:ext cx="1108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FD5700" w:rsidRDefault="0058736E" w:rsidP="0058736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 xml:space="preserve">P.O </w:t>
                              </w:r>
                            </w:p>
                            <w:p w:rsidR="0058736E" w:rsidRPr="00FD570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ALT</w:t>
                              </w:r>
                              <w:r w:rsidRPr="00FD5700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5"/>
                        <wps:cNvSpPr>
                          <a:spLocks/>
                        </wps:cNvSpPr>
                        <wps:spPr bwMode="auto">
                          <a:xfrm>
                            <a:off x="5405" y="6921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6"/>
                        <wps:cNvSpPr>
                          <a:spLocks/>
                        </wps:cNvSpPr>
                        <wps:spPr bwMode="auto">
                          <a:xfrm>
                            <a:off x="5405" y="4404"/>
                            <a:ext cx="2976" cy="1122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triangle" w="med" len="med"/>
                            <a:tailEnd type="non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501" y="7281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8736E" w:rsidRPr="00561537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Audio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01" y="7101"/>
                            <a:ext cx="216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8736E" w:rsidRPr="00561537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Sub-Autónomo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Audio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Rx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69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9" y="5523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70"/>
                        <wps:cNvCnPr/>
                        <wps:spPr bwMode="auto">
                          <a:xfrm>
                            <a:off x="8921" y="6741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CC0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Freeform 71"/>
                        <wps:cNvSpPr>
                          <a:spLocks/>
                        </wps:cNvSpPr>
                        <wps:spPr bwMode="auto">
                          <a:xfrm rot="5400000">
                            <a:off x="6226" y="2776"/>
                            <a:ext cx="1970" cy="342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2"/>
                        <wps:cNvSpPr>
                          <a:spLocks/>
                        </wps:cNvSpPr>
                        <wps:spPr bwMode="auto">
                          <a:xfrm rot="16200000">
                            <a:off x="5501" y="6193"/>
                            <a:ext cx="900" cy="48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73"/>
                        <wps:cNvCnPr/>
                        <wps:spPr bwMode="auto">
                          <a:xfrm>
                            <a:off x="8381" y="6733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FF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6" o:spid="_x0000_s1029" style="width:378.9pt;height:324pt;mso-position-horizontal-relative:char;mso-position-vertical-relative:line" coordorigin="1501,3141" coordsize="7578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">
                <v:group id="Group 6" o:spid="_x0000_s1030" style="position:absolute;left:2181;top:7969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7" o:spid="_x0000_s1031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oZMAA&#10;AADaAAAADwAAAGRycy9kb3ducmV2LnhtbERPTYvCMBC9L/gfwgje1lTFVapRRFAWD6utgh6HZmyL&#10;zaQ0WVv//eYg7PHxvpfrzlTiSY0rLSsYDSMQxJnVJecKLufd5xyE88gaK8uk4EUO1qvexxJjbVtO&#10;6Jn6XIQQdjEqKLyvYyldVpBBN7Q1ceDutjHoA2xyqRtsQ7ip5DiKvqTBkkNDgTVtC8oe6a9R8NNm&#10;h+ttM0v20/spqWp/nOwOUqlBv9ssQHjq/L/47f7WCsLWcCXcAL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PoZMAAAADaAAAADwAAAAAAAAAAAAAAAACYAgAAZHJzL2Rvd25y&#10;ZXYueG1sUEsFBgAAAAAEAAQA9QAAAIUDAAAAAA==&#10;" fillcolor="silver" strokeweight="1.5pt">
                    <v:fill r:id="rId16" o:title="" type="pattern"/>
                  </v:rect>
                  <v:oval id="Oval 8" o:spid="_x0000_s1032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7TsQA&#10;AADaAAAADwAAAGRycy9kb3ducmV2LnhtbESP0WrCQBRE3wv9h+UWfCm60Yei0U1QoVoKYmP7AZfs&#10;NRvM3k2zq8a/7wpCH4eZOcMs8t424kKdrx0rGI8SEMSl0zVXCn6+34dTED4ga2wck4Ibeciz56cF&#10;ptpduaDLIVQiQtinqMCE0KZS+tKQRT9yLXH0jq6zGKLsKqk7vEa4beQkSd6kxZrjgsGW1obK0+Fs&#10;Fbyar/FGb/1vudwXn7s9FpPbaaXU4KVfzkEE6sN/+NH+0ApmcL8Sb4D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+07EAAAA2gAAAA8AAAAAAAAAAAAAAAAAmAIAAGRycy9k&#10;b3ducmV2LnhtbFBLBQYAAAAABAAEAPUAAACJAwAAAAA=&#10;" fillcolor="black" strokeweight="1pt"/>
                  <v:oval id="Oval 9" o:spid="_x0000_s1033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nd8YA&#10;AADbAAAADwAAAGRycy9kb3ducmV2LnhtbESPQW/CMAyF75P4D5En7TJB2iGm0hEQYpvEDcG4cPMa&#10;r61onNJkUPj1+DBpN1vv+b3Ps0XvGnWmLtSeDaSjBBRx4W3NpYH91+cwAxUissXGMxm4UoDFfPAw&#10;w9z6C2/pvIulkhAOORqoYmxzrUNRkcMw8i2xaD++cxhl7UptO7xIuGv0S5K8aoc1S0OFLa0qKo67&#10;X2dgfSyW4+nh+zZJs+fNx+o9ZKc0M+bpsV++gYrUx3/z3/XaCr7Qyy8ygJ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Mnd8YAAADb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10" o:spid="_x0000_s1034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Pdp8MA&#10;AADbAAAADwAAAGRycy9kb3ducmV2LnhtbERPzWrCQBC+C32HZQpepG7iQSR1E2yhWgrFJu0DDNlp&#10;NpidTbOrxrd3C4K3+fh+Z12MthMnGnzrWEE6T0AQ10633Cj4+X57WoHwAVlj55gUXMhDkT9M1php&#10;d+aSTlVoRAxhn6ECE0KfSelrQxb93PXEkft1g8UQ4dBIPeA5httOLpJkKS22HBsM9vRqqD5UR6tg&#10;Zr7Srd75v3qzLz8+91guLocXpaaP4+YZRKAx3MU397uO81P4/yUeIP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Pdp8MAAADbAAAADwAAAAAAAAAAAAAAAACYAgAAZHJzL2Rv&#10;d25yZXYueG1sUEsFBgAAAAAEAAQA9QAAAIgDAAAAAA==&#10;" fillcolor="black" strokeweight="1pt"/>
                  <v:oval id="Oval 11" o:spid="_x0000_s1035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0cm8MA&#10;AADbAAAADwAAAGRycy9kb3ducmV2LnhtbERPS2vCQBC+F/oflil4KbqJosToKmJb8FZ8XLyN2TEJ&#10;ZmfT7KrRX+8WBG/z8T1nOm9NJS7UuNKygrgXgSDOrC45V7Db/nQTEM4ja6wsk4IbOZjP3t+mmGp7&#10;5TVdNj4XIYRdigoK7+tUSpcVZND1bE0cuKNtDPoAm1zqBq8h3FSyH0UjabDk0FBgTcuCstPmbBSs&#10;TtliMN4f7sM4+fz9Xn655C9OlOp8tIsJCE+tf4mf7pUO8/vw/0s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0cm8MAAADbAAAADwAAAAAAAAAAAAAAAACYAgAAZHJzL2Rv&#10;d25yZXYueG1sUEsFBgAAAAAEAAQA9QAAAIgDAAAAAA==&#10;" fillcolor="black" strokecolor="silver" strokeweight="4pt">
                    <v:stroke r:id="rId17" o:title="" filltype="pattern"/>
                  </v:oval>
                  <v:oval id="Oval 12" o:spid="_x0000_s1036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3mS8IA&#10;AADbAAAADwAAAGRycy9kb3ducmV2LnhtbERP3WrCMBS+H+wdwhl4MzTVgUg1LSpMx0Bc3R7g0Byb&#10;YnPSNVHr2y+CsLvz8f2eRd7bRlyo87VjBeNRAoK4dLrmSsHP9/twBsIHZI2NY1JwIw959vy0wFS7&#10;Kxd0OYRKxBD2KSowIbSplL40ZNGPXEscuaPrLIYIu0rqDq8x3DZykiRTabHm2GCwpbWh8nQ4WwWv&#10;5mu80Vv/Wy73xeduj8XkdlopNXjpl3MQgfrwL364P3Sc/wb3X+IB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reZLwgAAANsAAAAPAAAAAAAAAAAAAAAAAJgCAABkcnMvZG93&#10;bnJldi54bWxQSwUGAAAAAAQABAD1AAAAhwMAAAAA&#10;" fillcolor="black" strokeweight="1pt"/>
                  <v:oval id="Oval 13" o:spid="_x0000_s1037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ghdMMA&#10;AADbAAAADwAAAGRycy9kb3ducmV2LnhtbERPS2vCQBC+F/wPywi9FN2kL2J0FdEK3qTWS2/T7JgE&#10;s7MxuybRX+8WCr3Nx/ec2aI3lWipcaVlBfE4AkGcWV1yruDwtRklIJxH1lhZJgVXcrCYDx5mmGrb&#10;8Se1e5+LEMIuRQWF93UqpcsKMujGtiYO3NE2Bn2ATS51g10IN5V8jqJ3abDk0FBgTauCstP+YhRs&#10;T9nyZfL9c3uLk6fdx2rtknOcKPU47JdTEJ56/y/+c291mP8Kv7+E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ghdMMAAADbAAAADwAAAAAAAAAAAAAAAACYAgAAZHJzL2Rv&#10;d25yZXYueG1sUEsFBgAAAAAEAAQA9QAAAIgDAAAAAA==&#10;" fillcolor="black" strokecolor="silver" strokeweight="4pt">
                    <v:stroke r:id="rId17" o:title="" filltype="pattern"/>
                  </v:oval>
                  <v:oval id="Oval 14" o:spid="_x0000_s1038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jbpMIA&#10;AADbAAAADwAAAGRycy9kb3ducmV2LnhtbERP3WrCMBS+H+wdwhl4MzRVmEg1LSpMx0Bc3R7g0Byb&#10;YnPSNVHr2y+CsLvz8f2eRd7bRlyo87VjBeNRAoK4dLrmSsHP9/twBsIHZI2NY1JwIw959vy0wFS7&#10;Kxd0OYRKxBD2KSowIbSplL40ZNGPXEscuaPrLIYIu0rqDq8x3DZykiRTabHm2GCwpbWh8nQ4WwWv&#10;5mu80Vv/Wy73xeduj8XkdlopNXjpl3MQgfrwL364P3Sc/wb3X+IB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NukwgAAANsAAAAPAAAAAAAAAAAAAAAAAJgCAABkcnMvZG93&#10;bnJldi54bWxQSwUGAAAAAAQABAD1AAAAhwMAAAAA&#10;" fillcolor="black" strokeweight="1pt"/>
                  <v:oval id="Oval 15" o:spid="_x0000_s1039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YamMQA&#10;AADbAAAADwAAAGRycy9kb3ducmV2LnhtbERPTWvCQBC9F/oflhF6KXUTiyGmbkS0BW+i7cXbNDsm&#10;IdnZNLvV1F/vCkJv83ifM18MphUn6l1tWUE8jkAQF1bXXCr4+vx4SUE4j6yxtUwK/sjBIn98mGOm&#10;7Zl3dNr7UoQQdhkqqLzvMildUZFBN7YdceCOtjfoA+xLqXs8h3DTykkUJdJgzaGhwo5WFRXN/tco&#10;2DTF8nV2+L5M4/R5+75au/QnTpV6Gg3LNxCeBv8vvrs3OsxP4PZLO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GGpjEAAAA2wAAAA8AAAAAAAAAAAAAAAAAmAIAAGRycy9k&#10;b3ducmV2LnhtbFBLBQYAAAAABAAEAPUAAACJAwAAAAA=&#10;" fillcolor="black" strokecolor="silver" strokeweight="4pt">
                    <v:stroke r:id="rId17" o:title="" filltype="pattern"/>
                  </v:oval>
                  <v:oval id="Oval 16" o:spid="_x0000_s1040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gSMIA&#10;AADbAAAADwAAAGRycy9kb3ducmV2LnhtbERPzWrCQBC+F/oOyxS8FN3ooUp0E1SoloLY2D7AkB2z&#10;wexsml01vn1XEHqbj+93FnlvG3GhzteOFYxHCQji0umaKwU/3+/DGQgfkDU2jknBjTzk2fPTAlPt&#10;rlzQ5RAqEUPYp6jAhNCmUvrSkEU/ci1x5I6usxgi7CqpO7zGcNvISZK8SYs1xwaDLa0NlafD2Sp4&#10;NV/jjd7633K5Lz53eywmt9NKqcFLv5yDCNSHf/HD/aHj/Cncf4kH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luBIwgAAANsAAAAPAAAAAAAAAAAAAAAAAJgCAABkcnMvZG93&#10;bnJldi54bWxQSwUGAAAAAAQABAD1AAAAhwMAAAAA&#10;" fillcolor="black" strokeweight="1pt"/>
                  <v:oval id="Oval 17" o:spid="_x0000_s1041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UrccYA&#10;AADbAAAADwAAAGRycy9kb3ducmV2LnhtbESPQW/CMAyF75P4D5En7TJB2iGm0hEQYpvEDcG4cPMa&#10;r61onNJkUPj1+DBpN1vv+b3Ps0XvGnWmLtSeDaSjBBRx4W3NpYH91+cwAxUissXGMxm4UoDFfPAw&#10;w9z6C2/pvIulkhAOORqoYmxzrUNRkcMw8i2xaD++cxhl7UptO7xIuGv0S5K8aoc1S0OFLa0qKo67&#10;X2dgfSyW4+nh+zZJs+fNx+o9ZKc0M+bpsV++gYrUx3/z3/XaCr7Ayi8ygJ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1UrccYAAADbAAAADwAAAAAAAAAAAAAAAACYAgAAZHJz&#10;L2Rvd25yZXYueG1sUEsFBgAAAAAEAAQA9QAAAIsDAAAAAA==&#10;" fillcolor="black" strokecolor="silver" strokeweight="4pt">
                    <v:stroke r:id="rId17" o:title="" filltype="pattern"/>
                  </v:oval>
                  <v:rect id="Rectangle 18" o:spid="_x0000_s1042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xAbcIA&#10;AADbAAAADwAAAGRycy9kb3ducmV2LnhtbERPS2sCMRC+C/6HMIK3mt1SSl2NUlqEevSx0uM0GTdL&#10;N5Nlk65rf31TELzNx/ec5XpwjeipC7VnBfksA0Gsvam5UnA8bB5eQISIbLDxTAquFGC9Go+WWBh/&#10;4R31+1iJFMKhQAU2xraQMmhLDsPMt8SJO/vOYUywq6Tp8JLCXSMfs+xZOqw5NVhs6c2S/t7/OAXt&#10;Z/j94u1u25e1Pulyk7/bp1yp6WR4XYCINMS7+Ob+MGn+HP5/S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fEBtwgAAANsAAAAPAAAAAAAAAAAAAAAAAJgCAABkcnMvZG93&#10;bnJldi54bWxQSwUGAAAAAAQABAD1AAAAhwMAAAAA&#10;" fillcolor="black">
                    <v:fill color2="#555" focus="50%" type="gradient"/>
                  </v:rect>
                  <v:rect id="Rectangle 19" o:spid="_x0000_s1043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mRDMAA&#10;AADbAAAADwAAAGRycy9kb3ducmV2LnhtbERPTYvCMBC9L/gfwgh7W1M9iFuNIuIuouBi1YO3sRnb&#10;YDMpTVbrvzcHwePjfU9mra3EjRpvHCvo9xIQxLnThgsFh/3P1wiED8gaK8ek4EEeZtPOxwRT7e68&#10;o1sWChFD2KeooAyhTqX0eUkWfc/VxJG7uMZiiLAppG7wHsNtJQdJMpQWDceGEmtalJRfs3+rwJ6O&#10;+vi9X5rt39qNNszZ2f0apT677XwMIlAb3uKXe6UVDOL6+CX+AD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mRDMAAAADbAAAADwAAAAAAAAAAAAAAAACYAgAAZHJzL2Rvd25y&#10;ZXYueG1sUEsFBgAAAAAEAAQA9QAAAIUDAAAAAA==&#10;" fillcolor="#e6e6e6">
                    <v:fill focus="100%" type="gradient"/>
                  </v:rect>
                  <v:rect id="Rectangle 20" o:spid="_x0000_s1044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q53MQA&#10;AADbAAAADwAAAGRycy9kb3ducmV2LnhtbESP0WrCQBRE3wv+w3KFvjUbBaVEV1HBYikpmvgBl+w1&#10;iWbvhuzWpH/vFgo+DjNzhlmuB9OIO3WutqxgEsUgiAuray4VnPP92zsI55E1NpZJwS85WK9GL0tM&#10;tO35RPfMlyJA2CWooPK+TaR0RUUGXWRb4uBdbGfQB9mVUnfYB7hp5DSO59JgzWGhwpZ2FRW37Mco&#10;sPnXUaeX7ceuncnj96fPyzq9KvU6HjYLEJ4G/wz/tw9awXQCf1/CD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qudzEAAAA2wAAAA8AAAAAAAAAAAAAAAAAmAIAAGRycy9k&#10;b3ducmV2LnhtbFBLBQYAAAAABAAEAPUAAACJAwAAAAA=&#10;" fillcolor="#e6e6e6" stroked="f">
                    <v:fill focus="100%" type="gradient"/>
                  </v:rect>
                  <v:rect id="Rectangle 21" o:spid="_x0000_s1045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nq8IA&#10;AADbAAAADwAAAGRycy9kb3ducmV2LnhtbESP0YrCMBRE3wX/IVxh3zS1oEg1igouLoui1g+4NNe2&#10;2tyUJqvdvzeC4OMwM2eY2aI1lbhT40rLCoaDCARxZnXJuYJzuulPQDiPrLGyTAr+ycFi3u3MMNH2&#10;wUe6n3wuAoRdggoK7+tESpcVZNANbE0cvIttDPogm1zqBh8BbioZR9FYGiw5LBRY07qg7Hb6Mwps&#10;+nvQu8vqe12P5GH/49O83F2V+uq1yykIT63/hN/trVYQx/D6En6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eCerwgAAANsAAAAPAAAAAAAAAAAAAAAAAJgCAABkcnMvZG93&#10;bnJldi54bWxQSwUGAAAAAAQABAD1AAAAhwMAAAAA&#10;" fillcolor="#e6e6e6" stroked="f">
                    <v:fill focus="100%" type="gradient"/>
                  </v:rect>
                  <v:rect id="Rectangle 22" o:spid="_x0000_s1046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BRsMA&#10;AADbAAAADwAAAGRycy9kb3ducmV2LnhtbESP3WoCMRSE7wu+QziCdzW7Sn9YjdIWBFEouO0DHDbH&#10;zeLmJN1Ed317UxC8HGbmG2a5HmwrLtSFxrGCfJqBIK6cbrhW8PuzeX4HESKyxtYxKbhSgPVq9LTE&#10;QrueD3QpYy0ShEOBCkyMvpAyVIYshqnzxMk7us5iTLKrpe6wT3DbylmWvUqLDacFg56+DFWn8mwV&#10;zLc7/+I/c/zr3753eXndH43cKzUZDx8LEJGG+Ajf21utYDaH/y/pB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kBRsMAAADbAAAADwAAAAAAAAAAAAAAAACYAgAAZHJzL2Rv&#10;d25yZXYueG1sUEsFBgAAAAAEAAQA9QAAAIgDAAAAAA==&#10;" fillcolor="#767676">
                    <v:fill color2="black" focus="100%" type="gradient"/>
                  </v:rect>
                  <v:line id="Line 23" o:spid="_x0000_s1047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giXsUAAADbAAAADwAAAGRycy9kb3ducmV2LnhtbESPT2vCQBTE74LfYXlCL1I3ikqJrqKF&#10;Qi8WjAHp7TX78kezb9PsVtNv7wqCx2FmfsMs152pxYVaV1lWMB5FIIgzqysuFKSHj9c3EM4ja6wt&#10;k4J/crBe9XtLjLW98p4uiS9EgLCLUUHpfRNL6bKSDLqRbYiDl9vWoA+yLaRu8RrgppaTKJpLgxWH&#10;hRIbei8pOyd/RkEyO36ftr/nXVp/DXP708n8dMiVehl0mwUIT51/hh/tT61gMoX7l/AD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rgiXsUAAADbAAAADwAAAAAAAAAA&#10;AAAAAAChAgAAZHJzL2Rvd25yZXYueG1sUEsFBgAAAAAEAAQA+QAAAJMDAAAAAA==&#10;" strokecolor="#fc0" strokeweight="2pt"/>
                  <v:line id="Line 24" o:spid="_x0000_s1048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SHxcQAAADbAAAADwAAAGRycy9kb3ducmV2LnhtbESPT4vCMBTE78J+h/AWvIimCopUo6iw&#10;sBcFq7Ds7dm8/tHmpTZRu99+Iwgeh5n5DTNftqYSd2pcaVnBcBCBIE6tLjlXcDx89acgnEfWWFkm&#10;BX/kYLn46Mwx1vbBe7onPhcBwi5GBYX3dSylSwsy6Aa2Jg5eZhuDPsgml7rBR4CbSo6iaCINlhwW&#10;CqxpU1B6SW5GQTL++T2vr5ftsdr1MntqZXY+ZEp1P9vVDISn1r/Dr/a3VjAaw/NL+A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9IfFxAAAANsAAAAPAAAAAAAAAAAA&#10;AAAAAKECAABkcnMvZG93bnJldi54bWxQSwUGAAAAAAQABAD5AAAAkgMAAAAA&#10;" strokecolor="#fc0" strokeweight="2pt"/>
                  <v:line id="Line 25" o:spid="_x0000_s1049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YZssQAAADbAAAADwAAAGRycy9kb3ducmV2LnhtbESPT4vCMBTE78J+h/AWvIimCopUo6iw&#10;sJddsArL3p7N6x9tXmoTtX57Iwgeh5n5DTNftqYSV2pcaVnBcBCBIE6tLjlXsN999acgnEfWWFkm&#10;BXdysFx8dOYYa3vjLV0Tn4sAYRejgsL7OpbSpQUZdANbEwcvs41BH2STS93gLcBNJUdRNJEGSw4L&#10;Bda0KSg9JRejIBn//R/X59PPvvrtZfbQyuy4y5TqfrarGQhPrX+HX+1vrWA0geeX8AP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hmyxAAAANsAAAAPAAAAAAAAAAAA&#10;AAAAAKECAABkcnMvZG93bnJldi54bWxQSwUGAAAAAAQABAD5AAAAkgMAAAAA&#10;" strokecolor="#fc0" strokeweight="2pt"/>
                  <v:line id="Line 26" o:spid="_x0000_s1050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8KcUAAADbAAAADwAAAGRycy9kb3ducmV2LnhtbESPT2vCQBTE74LfYXlCL1I3CmqJrqKF&#10;Qi8WjAHp7TX78kezb9PsVtNv7wqCx2FmfsMs152pxYVaV1lWMB5FIIgzqysuFKSHj9c3EM4ja6wt&#10;k4J/crBe9XtLjLW98p4uiS9EgLCLUUHpfRNL6bKSDLqRbYiDl9vWoA+yLaRu8RrgppaTKJpJgxWH&#10;hRIbei8pOyd/RkEyPX6ftr/nXVp/DXP708n8dMiVehl0mwUIT51/hh/tT61gMof7l/AD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q8KcUAAADbAAAADwAAAAAAAAAA&#10;AAAAAAChAgAAZHJzL2Rvd25yZXYueG1sUEsFBgAAAAAEAAQA+QAAAJMDAAAAAA==&#10;" strokecolor="#fc0" strokeweight="2pt"/>
                  <v:line id="Line 27" o:spid="_x0000_s1051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mNwMUAAADbAAAADwAAAGRycy9kb3ducmV2LnhtbESPT2vCQBTE74LfYXlCL1I3CoqNrqKF&#10;Qi8WjAHp7TX78kezb9PsVtNv7wqCx2FmfsMs152pxYVaV1lWMB5FIIgzqysuFKSHj9c5COeRNdaW&#10;ScE/OViv+r0lxtpeeU+XxBciQNjFqKD0vomldFlJBt3INsTBy21r0AfZFlK3eA1wU8tJFM2kwYrD&#10;QokNvZeUnZM/oyCZHr9P29/zLq2/hrn96WR+OuRKvQy6zQKEp84/w4/2p1YweYP7l/AD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mNwMUAAADbAAAADwAAAAAAAAAA&#10;AAAAAAChAgAAZHJzL2Rvd25yZXYueG1sUEsFBgAAAAAEAAQA+QAAAJMDAAAAAA==&#10;" strokecolor="#fc0" strokeweight="2pt"/>
                  <v:line id="Line 28" o:spid="_x0000_s1052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ygMMAAADbAAAADwAAAGRycy9kb3ducmV2LnhtbERPy2rCQBTdF/yH4QrdFJ20pUWiY1BB&#10;cNNCoyDurpmbh8ncSTNjkv59Z1Ho8nDeq2Q0jeipc5VlBc/zCARxZnXFhYLTcT9bgHAeWWNjmRT8&#10;kINkPXlYYaztwF/Up74QIYRdjApK79tYSpeVZNDNbUscuNx2Bn2AXSF1h0MIN418iaJ3abDi0FBi&#10;S7uSsjq9GwXp2/ly237XH6fm8ym311Hmt2Ou1ON03CxBeBr9v/jPfdAKXsP68CX8AL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asoDDAAAA2wAAAA8AAAAAAAAAAAAA&#10;AAAAoQIAAGRycy9kb3ducmV2LnhtbFBLBQYAAAAABAAEAPkAAACRAwAAAAA=&#10;" strokecolor="#fc0" strokeweight="2pt"/>
                  <v:line id="Line 29" o:spid="_x0000_s1053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YXG8UAAADbAAAADwAAAGRycy9kb3ducmV2LnhtbESPT2sCMRTE7wW/Q3iCl1KzWiplNYoK&#10;gpcKXQXp7XXz9o9uXtZN1PXbG0HwOMzMb5jJrDWVuFDjSssKBv0IBHFqdcm5gt129fENwnlkjZVl&#10;UnAjB7Np522CsbZX/qVL4nMRIOxiVFB4X8dSurQgg65va+LgZbYx6INscqkbvAa4qeQwikbSYMlh&#10;ocCalgWlx+RsFCRf+7/D4nT82VWb98z+tzI7bDOlet12PgbhqfWv8LO91go+B/D4En6An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YXG8UAAADbAAAADwAAAAAAAAAA&#10;AAAAAAChAgAAZHJzL2Rvd25yZXYueG1sUEsFBgAAAAAEAAQA+QAAAJMDAAAAAA==&#10;" strokecolor="#fc0" strokeweight="2pt"/>
                  <v:line id="Line 30" o:spid="_x0000_s1054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SJbMUAAADbAAAADwAAAGRycy9kb3ducmV2LnhtbESPT2vCQBTE74LfYXlCL1I3KkqJrqKF&#10;Qi8WjAHp7TX78kezb9PsVtNv7wqCx2FmfsMs152pxYVaV1lWMB5FIIgzqysuFKSHj9c3EM4ja6wt&#10;k4J/crBe9XtLjLW98p4uiS9EgLCLUUHpfRNL6bKSDLqRbYiDl9vWoA+yLaRu8RrgppaTKJpLgxWH&#10;hRIbei8pOyd/RkEyO36ftr/nXVp/DXP708n8dMiVehl0mwUIT51/hh/tT61gOoH7l/AD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8SJbMUAAADbAAAADwAAAAAAAAAA&#10;AAAAAAChAgAAZHJzL2Rvd25yZXYueG1sUEsFBgAAAAAEAAQA+QAAAJMDAAAAAA==&#10;" strokecolor="#fc0" strokeweight="2pt"/>
                  <v:line id="Line 31" o:spid="_x0000_s1055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gs98UAAADbAAAADwAAAGRycy9kb3ducmV2LnhtbESPT2vCQBTE74V+h+UVvJS6UVFK6ipV&#10;ELwoGAPS22v25Y9m38bsqvHbu0Khx2FmfsNM552pxZVaV1lWMOhHIIgzqysuFKT71ccnCOeRNdaW&#10;ScGdHMxnry9TjLW98Y6uiS9EgLCLUUHpfRNL6bKSDLq+bYiDl9vWoA+yLaRu8RbgppbDKJpIgxWH&#10;hRIbWpaUnZKLUZCMDz/Hxfm0Sevte25/O5kf97lSvbfu+wuEp87/h//aa61gNILnl/AD5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gs98UAAADbAAAADwAAAAAAAAAA&#10;AAAAAAChAgAAZHJzL2Rvd25yZXYueG1sUEsFBgAAAAAEAAQA+QAAAJMDAAAAAA==&#10;" strokecolor="#fc0" strokeweight="2pt"/>
                  <v:line id="Line 32" o:spid="_x0000_s1056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G0g8YAAADbAAAADwAAAGRycy9kb3ducmV2LnhtbESPW2vCQBSE3wv9D8sp+FLqpt4o0Y20&#10;guCLQqNQ+nbMntzMnk2zq6b/visIfRxm5htmsexNIy7UucqygtdhBII4s7riQsFhv355A+E8ssbG&#10;Min4JQfL5PFhgbG2V/6kS+oLESDsYlRQet/GUrqsJINuaFvi4OW2M+iD7AqpO7wGuGnkKIpm0mDF&#10;YaHEllYlZaf0bBSk06/v+uPntD00u+fcHnuZ1/tcqcFT/z4H4an3/+F7e6MVjCdw+xJ+gE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htIPGAAAA2wAAAA8AAAAAAAAA&#10;AAAAAAAAoQIAAGRycy9kb3ducmV2LnhtbFBLBQYAAAAABAAEAPkAAACUAwAAAAA=&#10;" strokecolor="#fc0" strokeweight="2pt"/>
                  <v:line id="Line 33" o:spid="_x0000_s1057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0RGMUAAADbAAAADwAAAGRycy9kb3ducmV2LnhtbESPT2vCQBTE7wW/w/KEXkrdVFFKdCNW&#10;EHqpYBSkt9fsyz+zb2N2q/Hbu0Khx2FmfsMslr1pxIU6V1lW8DaKQBBnVldcKDjsN6/vIJxH1thY&#10;JgU3crBMBk8LjLW98o4uqS9EgLCLUUHpfRtL6bKSDLqRbYmDl9vOoA+yK6Tu8BrgppHjKJpJgxWH&#10;hRJbWpeUndJfoyCdHr/rj/Pp69BsX3L708u83udKPQ/71RyEp97/h//an1rBZAqPL+EH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0RGMUAAADbAAAADwAAAAAAAAAA&#10;AAAAAAChAgAAZHJzL2Rvd25yZXYueG1sUEsFBgAAAAAEAAQA+QAAAJMDAAAAAA==&#10;" strokecolor="#fc0" strokeweight="2pt"/>
                  <v:line id="Line 34" o:spid="_x0000_s1058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+Pb8UAAADbAAAADwAAAGRycy9kb3ducmV2LnhtbESPT2vCQBTE74V+h+UVeim6aaWhRFdR&#10;QfCi0CgUb8/syx/Nvk2zq8Zv7wqCx2FmfsOMJp2pxZlaV1lW8NmPQBBnVldcKNhuFr0fEM4ja6wt&#10;k4IrOZiMX19GmGh74V86p74QAcIuQQWl900ipctKMuj6tiEOXm5bgz7ItpC6xUuAm1p+RVEsDVYc&#10;FkpsaF5SdkxPRkH6/bc7zP6Pq229/sjtvpP5YZMr9f7WTYcgPHX+GX60l1rBIIb7l/AD5Pg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+Pb8UAAADbAAAADwAAAAAAAAAA&#10;AAAAAAChAgAAZHJzL2Rvd25yZXYueG1sUEsFBgAAAAAEAAQA+QAAAJMDAAAAAA==&#10;" strokecolor="#fc0" strokeweight="2pt"/>
                  <v:line id="Line 35" o:spid="_x0000_s1059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l9o8UAAADbAAAADwAAAGRycy9kb3ducmV2LnhtbESP3WoCMRSE7wu+QzhC72pWC1VWo/iD&#10;WqhIq0Lp3WFz3CxuTpZNdNe3N4VCL4eZ+YaZzFpbihvVvnCsoN9LQBBnThecKzgd1y8jED4gaywd&#10;k4I7eZhNO08TTLVr+Ituh5CLCGGfogITQpVK6TNDFn3PVcTRO7vaYoiyzqWusYlwW8pBkrxJiwXH&#10;BYMVLQ1ll8PVKvi57j+Hx9VmlyzsR2GacivX+lup5247H4MI1Ib/8F/7XSt4HcLvl/gD5P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l9o8UAAADbAAAADwAAAAAAAAAA&#10;AAAAAAChAgAAZHJzL2Rvd25yZXYueG1sUEsFBgAAAAAEAAQA+QAAAJMDAAAAAA==&#10;" strokeweight="1.5pt"/>
                  <v:rect id="Rectangle 36" o:spid="_x0000_s1060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W5lsAA&#10;AADbAAAADwAAAGRycy9kb3ducmV2LnhtbERPy2oCMRTdC/2HcAvdaWasiEyNUiqCLn2VLm+T28nQ&#10;yc0wiePo15uF4PJw3vNl72rRURsqzwryUQaCWHtTcangeFgPZyBCRDZYeyYFVwqwXLwM5lgYf+Ed&#10;dftYihTCoUAFNsamkDJoSw7DyDfEifvzrcOYYFtK0+IlhbtajrNsKh1WnBosNvRlSf/vz05B8xNu&#10;v7zdbbtTpb/1aZ2v7CRX6u21//wAEamPT/HDvTEK3tPY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oW5lsAAAADbAAAADwAAAAAAAAAAAAAAAACYAgAAZHJzL2Rvd25y&#10;ZXYueG1sUEsFBgAAAAAEAAQA9QAAAIUDAAAAAA==&#10;" fillcolor="black">
                    <v:fill color2="#555" focus="50%" type="gradient"/>
                  </v:rect>
                  <v:rect id="Rectangle 37" o:spid="_x0000_s1061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quTMQA&#10;AADbAAAADwAAAGRycy9kb3ducmV2LnhtbESPQWsCMRSE7wX/Q3hCbzVrC6KrUUSqFAsWVz14e26e&#10;u8HNy7JJdfvvjSD0OMzMN8xk1tpKXKnxxrGCfi8BQZw7bbhQsN8t34YgfEDWWDkmBX/kYTbtvEww&#10;1e7GW7pmoRARwj5FBWUIdSqlz0uy6HuuJo7e2TUWQ5RNIXWDtwi3lXxPkoG0aDgulFjToqT8kv1a&#10;BfZ40IfR7tNsftZu+M2cndzKKPXabedjEIHa8B9+tr+0go8RPL7E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qrkzEAAAA2wAAAA8AAAAAAAAAAAAAAAAAmAIAAGRycy9k&#10;b3ducmV2LnhtbFBLBQYAAAAABAAEAPUAAACJAwAAAAA=&#10;" fillcolor="#e6e6e6">
                    <v:fill focus="100%" type="gradient"/>
                  </v:rect>
                  <v:rect id="Rectangle 38" o:spid="_x0000_s1062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n558IA&#10;AADbAAAADwAAAGRycy9kb3ducmV2LnhtbERP3WrCMBS+H+wdwhnsTtONKaOayiYoylC61gc4NKc/&#10;2pyUJrbd2y8Xg11+fP/rzWRaMVDvGssKXuYRCOLC6oYrBZd8N3sH4TyyxtYyKfghB5vk8WGNsbYj&#10;f9OQ+UqEEHYxKqi972IpXVGTQTe3HXHgStsb9AH2ldQ9jiHctPI1ipbSYMOhocaOtjUVt+xuFNj8&#10;K9Wn8nO/7RYyPR99XjWnq1LPT9PHCoSnyf+L/9wHreAtrA9fwg+Qy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fnnwgAAANsAAAAPAAAAAAAAAAAAAAAAAJgCAABkcnMvZG93&#10;bnJldi54bWxQSwUGAAAAAAQABAD1AAAAhwMAAAAA&#10;" fillcolor="#e6e6e6" stroked="f">
                    <v:fill focus="100%" type="gradient"/>
                  </v:rect>
                  <v:rect id="Rectangle 39" o:spid="_x0000_s1063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cfMQA&#10;AADbAAAADwAAAGRycy9kb3ducmV2LnhtbESP0WrCQBRE3wX/YblC3+ompZUSXUUDLS2iWOMHXLLX&#10;JJq9G7LbJP17Vyj4OMzMGWaxGkwtOmpdZVlBPI1AEOdWV1woOGUfz+8gnEfWWFsmBX/kYLUcjxaY&#10;aNvzD3VHX4gAYZeggtL7JpHS5SUZdFPbEAfvbFuDPsi2kLrFPsBNLV+iaCYNVhwWSmwoLSm/Hn+N&#10;ApttD3p33nymzZs87L99VlS7i1JPk2E9B+Fp8I/wf/tLK3iN4f4l/A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1XHzEAAAA2wAAAA8AAAAAAAAAAAAAAAAAmAIAAGRycy9k&#10;b3ducmV2LnhtbFBLBQYAAAAABAAEAPUAAACJAwAAAAA=&#10;" fillcolor="#e6e6e6" stroked="f">
                    <v:fill focus="100%" type="gradient"/>
                  </v:rect>
                  <v:rect id="Rectangle 40" o:spid="_x0000_s1064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pBfcQA&#10;AADbAAAADwAAAGRycy9kb3ducmV2LnhtbESPUWvCMBSF3wf7D+EO9jbTOjelGmUbDERBWPUHXJpr&#10;U2xusiaz9d8bQdjj4ZzzHc5iNdhWnKkLjWMF+SgDQVw53XCt4LD/fpmBCBFZY+uYFFwowGr5+LDA&#10;Qruef+hcxlokCIcCFZgYfSFlqAxZDCPniZN3dJ3FmGRXS91hn+C2leMse5cWG04LBj19GapO5Z9V&#10;8Lre+Df/meNvP91t8vKyPRq5Ver5afiYg4g0xP/wvb3WCiZjuH1JP0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KQX3EAAAA2wAAAA8AAAAAAAAAAAAAAAAAmAIAAGRycy9k&#10;b3ducmV2LnhtbFBLBQYAAAAABAAEAPUAAACJAwAAAAA=&#10;" fillcolor="#767676">
                    <v:fill color2="black" focus="100%" type="gradient"/>
                  </v:rect>
                  <v:line id="Line 41" o:spid="_x0000_s1065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5fisYAAADbAAAADwAAAGRycy9kb3ducmV2LnhtbESPW2vCQBSE3wv9D8sp+FLqpt4o0Y20&#10;guCLQqNQ+nbMntzMnk2zq6b/visIfRxm5htmsexNIy7UucqygtdhBII4s7riQsFhv355A+E8ssbG&#10;Min4JQfL5PFhgbG2V/6kS+oLESDsYlRQet/GUrqsJINuaFvi4OW2M+iD7AqpO7wGuGnkKIpm0mDF&#10;YaHEllYlZaf0bBSk06/v+uPntD00u+fcHnuZ1/tcqcFT/z4H4an3/+F7e6MVTMZw+xJ+gE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OX4rGAAAA2wAAAA8AAAAAAAAA&#10;AAAAAAAAoQIAAGRycy9kb3ducmV2LnhtbFBLBQYAAAAABAAEAPkAAACUAwAAAAA=&#10;" strokecolor="#fc0" strokeweight="2pt"/>
                  <v:line id="Line 42" o:spid="_x0000_s1066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fH/sUAAADbAAAADwAAAGRycy9kb3ducmV2LnhtbESPT2vCQBTE74V+h+UVvJS6UVRK6ipV&#10;ELwoGAPS22v25Y9m38bsqvHbu0Khx2FmfsNM552pxZVaV1lWMOhHIIgzqysuFKT71ccnCOeRNdaW&#10;ScGdHMxnry9TjLW98Y6uiS9EgLCLUUHpfRNL6bKSDLq+bYiDl9vWoA+yLaRu8RbgppbDKJpIgxWH&#10;hRIbWpaUnZKLUZCMDz/Hxfm0Sevte25/O5kf97lSvbfu+wuEp87/h//aa61gNILnl/AD5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2fH/sUAAADbAAAADwAAAAAAAAAA&#10;AAAAAAChAgAAZHJzL2Rvd25yZXYueG1sUEsFBgAAAAAEAAQA+QAAAJMDAAAAAA==&#10;" strokecolor="#fc0" strokeweight="2pt"/>
                  <v:line id="Line 43" o:spid="_x0000_s1067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tiZcUAAADbAAAADwAAAGRycy9kb3ducmV2LnhtbESPT2vCQBTE7wW/w/KEXkrdVFRKdCNW&#10;EHqpYBSkt9fsyz+zb2N2q/Hbu0Khx2FmfsMslr1pxIU6V1lW8DaKQBBnVldcKDjsN6/vIJxH1thY&#10;JgU3crBMBk8LjLW98o4uqS9EgLCLUUHpfRtL6bKSDLqRbYmDl9vOoA+yK6Tu8BrgppHjKJpJgxWH&#10;hRJbWpeUndJfoyCdHr/rj/Pp69BsX3L708u83udKPQ/71RyEp97/h//an1rBZAqPL+EH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tiZcUAAADbAAAADwAAAAAAAAAA&#10;AAAAAAChAgAAZHJzL2Rvd25yZXYueG1sUEsFBgAAAAAEAAQA+QAAAJMDAAAAAA==&#10;" strokecolor="#fc0" strokeweight="2pt"/>
                  <v:line id="Line 44" o:spid="_x0000_s1068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n8EsUAAADbAAAADwAAAGRycy9kb3ducmV2LnhtbESPT2vCQBTE74V+h+UVeim6abGhRFdR&#10;QfCi0CgUb8/syx/Nvk2zq8Zv7wqCx2FmfsOMJp2pxZlaV1lW8NmPQBBnVldcKNhuFr0fEM4ja6wt&#10;k4IrOZiMX19GmGh74V86p74QAcIuQQWl900ipctKMuj6tiEOXm5bgz7ItpC6xUuAm1p+RVEsDVYc&#10;FkpsaF5SdkxPRkH6/bc7zP6Pq229/sjtvpP5YZMr9f7WTYcgPHX+GX60l1rBIIb7l/AD5Pg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n8EsUAAADbAAAADwAAAAAAAAAA&#10;AAAAAAChAgAAZHJzL2Rvd25yZXYueG1sUEsFBgAAAAAEAAQA+QAAAJMDAAAAAA==&#10;" strokecolor="#fc0" strokeweight="2pt"/>
                  <v:line id="Line 45" o:spid="_x0000_s1069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VZicYAAADbAAAADwAAAGRycy9kb3ducmV2LnhtbESPW2vCQBSE3wv9D8sp+FLqpuKlRDfS&#10;CoIvCo1C6dsxe3IzezbNrpr++64g9HGYmW+YxbI3jbhQ5yrLCl6HEQjizOqKCwWH/frlDYTzyBob&#10;y6Tglxwsk8eHBcbaXvmTLqkvRICwi1FB6X0bS+mykgy6oW2Jg5fbzqAPsiuk7vAa4KaRoyiaSoMV&#10;h4USW1qVlJ3Ss1GQTr6+64+f0/bQ7J5ze+xlXu9zpQZP/fschKfe/4fv7Y1WMJ7B7Uv4AT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1WYnGAAAA2wAAAA8AAAAAAAAA&#10;AAAAAAAAoQIAAGRycy9kb3ducmV2LnhtbFBLBQYAAAAABAAEAPkAAACUAwAAAAA=&#10;" strokecolor="#fc0" strokeweight="2pt"/>
                  <v:line id="Line 46" o:spid="_x0000_s1070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rN+8MAAADbAAAADwAAAGRycy9kb3ducmV2LnhtbERPy2rCQBTdF/yH4QrdFJ20tEWiY1BB&#10;cNNCoyDurpmbh8ncSTNjkv59Z1Ho8nDeq2Q0jeipc5VlBc/zCARxZnXFhYLTcT9bgHAeWWNjmRT8&#10;kINkPXlYYaztwF/Up74QIYRdjApK79tYSpeVZNDNbUscuNx2Bn2AXSF1h0MIN418iaJ3abDi0FBi&#10;S7uSsjq9GwXp2/ly237XH6fm8ym311Hmt2Ou1ON03CxBeBr9v/jPfdAKXsPY8CX8AL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qzfvDAAAA2wAAAA8AAAAAAAAAAAAA&#10;AAAAoQIAAGRycy9kb3ducmV2LnhtbFBLBQYAAAAABAAEAPkAAACRAwAAAAA=&#10;" strokecolor="#fc0" strokeweight="2pt"/>
                  <v:line id="Line 47" o:spid="_x0000_s1071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ZoYMYAAADbAAAADwAAAGRycy9kb3ducmV2LnhtbESPT2vCQBTE74V+h+UVvJS6qajY6EZa&#10;QfCi0CiU3p7Zl39m36bZVdNv3xWEHoeZ+Q2zWPamERfqXGVZweswAkGcWV1xoeCwX7/MQDiPrLGx&#10;TAp+ycEyeXxYYKztlT/pkvpCBAi7GBWU3rexlC4ryaAb2pY4eLntDPogu0LqDq8Bbho5iqKpNFhx&#10;WCixpVVJ2Sk9GwXp5Ou7/vg5bQ/N7jm3x17m9T5XavDUv89BeOr9f/je3mgF4ze4fQk/QC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maGDGAAAA2wAAAA8AAAAAAAAA&#10;AAAAAAAAoQIAAGRycy9kb3ducmV2LnhtbFBLBQYAAAAABAAEAPkAAACUAwAAAAA=&#10;" strokecolor="#fc0" strokeweight="2pt"/>
                  <v:line id="Line 48" o:spid="_x0000_s1072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VXIMEAAADbAAAADwAAAGRycy9kb3ducmV2LnhtbERPy4rCMBTdD/gP4QqzGTSdAUWqUVQQ&#10;3IxgLYi7a3P70Oam02S0/r1ZCC4P5z1bdKYWN2pdZVnB9zACQZxZXXGhID1sBhMQziNrrC2Tggc5&#10;WMx7HzOMtb3znm6JL0QIYRejgtL7JpbSZSUZdEPbEAcut61BH2BbSN3iPYSbWv5E0VgarDg0lNjQ&#10;uqTsmvwbBcnoeLqs/q6/ab37yu25k/nlkCv12e+WUxCeOv8Wv9xbrWAU1ocv4Qf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hVcgwQAAANsAAAAPAAAAAAAAAAAAAAAA&#10;AKECAABkcnMvZG93bnJldi54bWxQSwUGAAAAAAQABAD5AAAAjwMAAAAA&#10;" strokecolor="#fc0" strokeweight="2pt"/>
                  <v:line id="Line 49" o:spid="_x0000_s1073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nyu8QAAADbAAAADwAAAGRycy9kb3ducmV2LnhtbESPT4vCMBTE74LfITxhL7KmCop0jbIK&#10;C14UrIJ4e9u8/tHmpdtktX57Iwgeh5n5DTNbtKYSV2pcaVnBcBCBIE6tLjlXcNj/fE5BOI+ssbJM&#10;Cu7kYDHvdmYYa3vjHV0Tn4sAYRejgsL7OpbSpQUZdANbEwcvs41BH2STS93gLcBNJUdRNJEGSw4L&#10;Bda0Kii9JP9GQTI+ns7Lv8vmUG37mf1tZXbeZ0p99NrvLxCeWv8Ov9prrWA8hOeX8AP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yfK7xAAAANsAAAAPAAAAAAAAAAAA&#10;AAAAAKECAABkcnMvZG93bnJldi54bWxQSwUGAAAAAAQABAD5AAAAkgMAAAAA&#10;" strokecolor="#fc0" strokeweight="2pt"/>
                  <v:line id="Line 50" o:spid="_x0000_s1074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tszMQAAADbAAAADwAAAGRycy9kb3ducmV2LnhtbESPT4vCMBTE78J+h/AWvIimCopUo6iw&#10;sBcFq7Ds7dm8/tHmpTZRu99+Iwgeh5n5DTNftqYSd2pcaVnBcBCBIE6tLjlXcDx89acgnEfWWFkm&#10;BX/kYLn46Mwx1vbBe7onPhcBwi5GBYX3dSylSwsy6Aa2Jg5eZhuDPsgml7rBR4CbSo6iaCINlhwW&#10;CqxpU1B6SW5GQTL++T2vr5ftsdr1MntqZXY+ZEp1P9vVDISn1r/Dr/a3VjAewfNL+A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G2zMxAAAANsAAAAPAAAAAAAAAAAA&#10;AAAAAKECAABkcnMvZG93bnJldi54bWxQSwUGAAAAAAQABAD5AAAAkgMAAAAA&#10;" strokecolor="#fc0" strokeweight="2pt"/>
                  <v:line id="Line 51" o:spid="_x0000_s1075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fJV8UAAADbAAAADwAAAGRycy9kb3ducmV2LnhtbESPT2vCQBTE7wW/w/KEXkrdVFFKdCNW&#10;EHqpYBSkt9fsyz+zb2N2q/Hbu0Khx2FmfsMslr1pxIU6V1lW8DaKQBBnVldcKDjsN6/vIJxH1thY&#10;JgU3crBMBk8LjLW98o4uqS9EgLCLUUHpfRtL6bKSDLqRbYmDl9vOoA+yK6Tu8BrgppHjKJpJgxWH&#10;hRJbWpeUndJfoyCdHr/rj/Pp69BsX3L708u83udKPQ/71RyEp97/h//an1rBdAKPL+EH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fJV8UAAADbAAAADwAAAAAAAAAA&#10;AAAAAAChAgAAZHJzL2Rvd25yZXYueG1sUEsFBgAAAAAEAAQA+QAAAJMDAAAAAA==&#10;" strokecolor="#fc0" strokeweight="2pt"/>
                  <v:line id="Line 52" o:spid="_x0000_s1076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5RI8UAAADbAAAADwAAAGRycy9kb3ducmV2LnhtbESPT2vCQBTE7wW/w/KEXkrdVFRKdCNW&#10;EHqpYBSkt9fsyz+zb2N2q/Hbu0Khx2FmfsMslr1pxIU6V1lW8DaKQBBnVldcKDjsN6/vIJxH1thY&#10;JgU3crBMBk8LjLW98o4uqS9EgLCLUUHpfRtL6bKSDLqRbYmDl9vOoA+yK6Tu8BrgppHjKJpJgxWH&#10;hRJbWpeUndJfoyCdHr/rj/Pp69BsX3L708u83udKPQ/71RyEp97/h//an1rBdAKPL+EH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5RI8UAAADbAAAADwAAAAAAAAAA&#10;AAAAAAChAgAAZHJzL2Rvd25yZXYueG1sUEsFBgAAAAAEAAQA+QAAAJMDAAAAAA==&#10;" strokecolor="#fc0" strokeweight="2pt"/>
                  <v:line id="Line 53" o:spid="_x0000_s1077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ij78UAAADbAAAADwAAAGRycy9kb3ducmV2LnhtbESPQWvCQBSE74L/YXlCb2ZjwSrRVWyL&#10;baEirQqlt0f2mQ1m34bsatJ/3xUEj8PMfMPMl52txIUaXzpWMEpSEMS50yUXCg779XAKwgdkjZVj&#10;UvBHHpaLfm+OmXYtf9NlFwoRIewzVGBCqDMpfW7Iok9cTRy9o2sshiibQuoG2wi3lXxM0ydpseS4&#10;YLCmF0P5aXe2Cn7P26/J/vVtkz7bz9K01btc6x+lHgbdagYiUBfu4Vv7QysYj+H6Jf4Aufg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ij78UAAADbAAAADwAAAAAAAAAA&#10;AAAAAAChAgAAZHJzL2Rvd25yZXYueG1sUEsFBgAAAAAEAAQA+QAAAJMDAAAAAA==&#10;" strokeweight="1.5pt"/>
                </v:group>
                <v:line id="Line 54" o:spid="_x0000_s1078" style="position:absolute;rotation:-90;visibility:visible;mso-wrap-style:square" from="6227,5254" to="6399,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jbzMAAAADbAAAADwAAAGRycy9kb3ducmV2LnhtbESP3YrCMBSE7wXfIZwF72yqoC5do1TZ&#10;BS/92Qc4NMe2mJzUJrbdt98IgpfDzHzDrLeDNaKj1teOFcySFARx4XTNpYLfy8/0E4QPyBqNY1Lw&#10;Rx62m/FojZl2PZ+oO4dSRAj7DBVUITSZlL6oyKJPXEMcvatrLYYo21LqFvsIt0bO03QpLdYcFyps&#10;aF9RcTs/rAL+7vK7PTbH3PR0W+mr2bGZKTX5GPIvEIGG8A6/2getYLGE55f4A+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o28zAAAAA2wAAAA8AAAAAAAAAAAAAAAAA&#10;oQIAAGRycy9kb3ducmV2LnhtbFBLBQYAAAAABAAEAPkAAACOAwAAAAA=&#10;" strokecolor="white" strokeweight="0"/>
                <v:line id="Line 55" o:spid="_x0000_s1079" style="position:absolute;rotation:-90;visibility:visible;mso-wrap-style:square" from="6227,5362" to="6424,5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R+V8AAAADbAAAADwAAAGRycy9kb3ducmV2LnhtbESP3YrCMBSE7wXfIRzBO00V/KEapbso&#10;eOmqD3Bojm0xOalNbLtvvxGEvRxm5htmu++tES01vnKsYDZNQBDnTldcKLhdj5M1CB+QNRrHpOCX&#10;POx3w8EWU+06/qH2EgoRIexTVFCGUKdS+rwki37qauLo3V1jMUTZFFI32EW4NXKeJEtpseK4UGJN&#10;3yXlj8vLKuBDmz3tuT5npqPHSt/NF5uZUuNRn21ABOrDf/jTPmkFixW8v8QfIH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kflfAAAAA2wAAAA8AAAAAAAAAAAAAAAAA&#10;oQIAAGRycy9kb3ducmV2LnhtbFBLBQYAAAAABAAEAPkAAACOAwAAAAA=&#10;" strokecolor="white" strokeweight="0"/>
                <v:shape id="Picture 56" o:spid="_x0000_s1080" type="#_x0000_t75" style="position:absolute;left:2527;top:3321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LY73CAAAA2wAAAA8AAABkcnMvZG93bnJldi54bWxET89rwjAUvgv7H8IbeNPUqXOrRhkDcQcP&#10;rm6w46N5a4PNS9ZEW//75SB4/Ph+rza9bcSF2mAcK5iMMxDEpdOGKwVfx+3oBUSIyBobx6TgSgE2&#10;64fBCnPtOv6kSxErkUI45KigjtHnUoayJoth7Dxx4n5dazEm2FZSt9ilcNvIpyx7lhYNp4YaPb3X&#10;VJ6Ks1Wwn7CZhe/dz585LIrXxk87b6ZKDR/7tyWISH28i2/uD61gnsamL+kHyP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S2O9wgAAANsAAAAPAAAAAAAAAAAAAAAAAJ8C&#10;AABkcnMvZG93bnJldi54bWxQSwUGAAAAAAQABAD3AAAAjgMAAAAA&#10;">
                  <v:imagedata r:id="rId18" o:title=""/>
                </v:shape>
                <v:group id="Group 57" o:spid="_x0000_s1081" style="position:absolute;left:3940;top:7821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rect id="Rectangle 58" o:spid="_x0000_s1082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1aY8AA&#10;AADbAAAADwAAAGRycy9kb3ducmV2LnhtbERPy4rCMBTdC/5DuIK7MVVQpGMsoyAMjAg+h9ldmmsf&#10;Njelibb+vVkMuDyc9yLpTCUe1LjCsoLxKAJBnFpdcKbgdNx8zEE4j6yxskwKnuQgWfZ7C4y1bXlP&#10;j4PPRAhhF6OC3Ps6ltKlORl0I1sTB+5qG4M+wCaTusE2hJtKTqJoJg0WHBpyrGmdU3o73I2C+fTS&#10;YrouN7ufrTPnblWXv9c/pYaD7usThKfOv8X/7m+tYBbWhy/h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+1aY8AAAADbAAAADwAAAAAAAAAAAAAAAACYAgAAZHJzL2Rvd25y&#10;ZXYueG1sUEsFBgAAAAAEAAQA9QAAAIUDAAAAAA==&#10;" fillcolor="black"/>
                  <v:oval id="Oval 59" o:spid="_x0000_s1083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jwqcIA&#10;AADbAAAADwAAAGRycy9kb3ducmV2LnhtbESPT4vCMBTE78J+h/AEL8uaKqhLbSrLLqLiQfx3fzTP&#10;tti8lCZq9dMbYcHjMDO/YZJZaypxpcaVlhUM+hEI4szqknMFh/386xuE88gaK8uk4E4OZulHJ8FY&#10;2xtv6brzuQgQdjEqKLyvYyldVpBB17c1cfBOtjHog2xyqRu8Bbip5DCKxtJgyWGhwJp+C8rOu4tR&#10;8FisNG8/tebjH46k2dj9erJUqtdtf6YgPLX+Hf5vL7WC8QBeX8IP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mPCpwgAAANsAAAAPAAAAAAAAAAAAAAAAAJgCAABkcnMvZG93&#10;bnJldi54bWxQSwUGAAAAAAQABAD1AAAAhwMAAAAA&#10;" fillcolor="maroon" strokecolor="white" strokeweight=".25pt"/>
                  <v:oval id="Oval 60" o:spid="_x0000_s1084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pu3sMA&#10;AADbAAAADwAAAGRycy9kb3ducmV2LnhtbESPT2vCQBTE7wW/w/IEL6IbhaYSXUUs0kgPxX/3R/aZ&#10;BLNvQ3abpP30bkHocZiZ3zCrTW8q0VLjSssKZtMIBHFmdcm5gst5P1mAcB5ZY2WZFPyQg8168LLC&#10;RNuOj9SefC4ChF2CCgrv60RKlxVk0E1tTRy8m20M+iCbXOoGuwA3lZxHUSwNlhwWCqxpV1B2P30b&#10;Bb8fB83HsdZ8fcdXab7s+fMtVWo07LdLEJ56/x9+tlOtIJ7D3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pu3sMAAADbAAAADwAAAAAAAAAAAAAAAACYAgAAZHJzL2Rv&#10;d25yZXYueG1sUEsFBgAAAAAEAAQA9QAAAIgDAAAAAA==&#10;" fillcolor="maroon" strokecolor="white" strokeweight=".25pt"/>
                  <v:oval id="Oval 61" o:spid="_x0000_s1085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kJmMQA&#10;AADbAAAADwAAAGRycy9kb3ducmV2LnhtbESPwWrDMBBE74H8g9hAb7HcBkzjRAklkDaHUhonH7C2&#10;NraJtTKSart/XxUKPQ4z84bZ7ifTiYGcby0reExSEMSV1S3XCq6X4/IZhA/IGjvLpOCbPOx389kW&#10;c21HPtNQhFpECPscFTQh9LmUvmrIoE9sTxy9m3UGQ5SultrhGOGmk09pmkmDLceFBns6NFTdiy+j&#10;4HSoeveRhdUr1/h29J/l+t2USj0sppcNiEBT+A//tU9aQbaC3y/x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pCZjEAAAA2wAAAA8AAAAAAAAAAAAAAAAAmAIAAGRycy9k&#10;b3ducmV2LnhtbFBLBQYAAAAABAAEAPUAAACJAwAAAAA=&#10;" fillcolor="red" strokecolor="#f60" strokeweight=".25pt">
                    <v:fill color2="maroon" focus="100%" type="gradient"/>
                  </v:oval>
                </v:group>
                <v:shape id="Freeform 62" o:spid="_x0000_s1086" style="position:absolute;left:4877;top:5565;width:1427;height:66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bpsMA&#10;AADbAAAADwAAAGRycy9kb3ducmV2LnhtbESPT4vCMBTE78J+h/AWvGnqnxWpRtlVhAUv3a4I3h7N&#10;syk2L6WJ2v32RljwOMzMb5jlurO1uFHrK8cKRsMEBHHhdMWlgsPvbjAH4QOyxtoxKfgjD+vVW2+J&#10;qXZ3/qFbHkoRIexTVGBCaFIpfWHIoh+6hjh6Z9daDFG2pdQt3iPc1nKcJDNpseK4YLChjaHikl+t&#10;guOHsX5/OvvD1xYneUFZdi0zpfrv3ecCRKAuvML/7W+tYDaF55f4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TbpsMAAADbAAAADwAAAAAAAAAAAAAAAACYAgAAZHJzL2Rv&#10;d25yZXYueG1sUEsFBgAAAAAEAAQA9QAAAIgDAAAAAA==&#10;" path="m,1620l,,360,e" filled="f" strokecolor="#fc0" strokeweight="2pt">
                  <v:stroke startarrow="block"/>
                  <v:shadow on="t" color="#333" offset="3pt,3pt"/>
                  <v:path arrowok="t" o:connecttype="custom" o:connectlocs="0,6660;0,0;1427,0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" o:spid="_x0000_s1087" type="#_x0000_t202" style="position:absolute;left:4061;top:3141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QgocYA&#10;AADbAAAADwAAAGRycy9kb3ducmV2LnhtbESPQWvCQBSE74X+h+UJXopuWlFs6iqlUPEglKrQentk&#10;X7LB7NuYXZP4712h0OMwM98wi1VvK9FS40vHCp7HCQjizOmSCwWH/edoDsIHZI2VY1JwJQ+r5ePD&#10;AlPtOv6mdhcKESHsU1RgQqhTKX1myKIfu5o4erlrLIYom0LqBrsIt5V8SZKZtFhyXDBY04eh7LS7&#10;WAXyvM2P+ev0qz0fy1/ePP2sTTdRajjo399ABOrDf/ivvdEKZlO4f4k/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QgocYAAADbAAAADwAAAAAAAAAAAAAAAACYAgAAZHJz&#10;L2Rvd25yZXYueG1sUEsFBgAAAAAEAAQA9QAAAIsDAAAAAA==&#10;" strokeweight="1pt">
                  <v:shadow on="t"/>
                  <v:textbox>
                    <w:txbxContent>
                      <w:p w:rsidR="0058736E" w:rsidRDefault="0058736E" w:rsidP="0058736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FD5700">
                          <w:rPr>
                            <w:sz w:val="16"/>
                            <w:szCs w:val="16"/>
                          </w:rPr>
                          <w:t xml:space="preserve">P.O </w:t>
                        </w:r>
                      </w:p>
                      <w:p w:rsidR="0058736E" w:rsidRPr="00FD5700" w:rsidRDefault="0058736E" w:rsidP="0058736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IN </w:t>
                        </w:r>
                        <w:r w:rsidRPr="00FD5700">
                          <w:rPr>
                            <w:sz w:val="16"/>
                            <w:szCs w:val="16"/>
                          </w:rPr>
                          <w:t>Micro</w:t>
                        </w:r>
                      </w:p>
                    </w:txbxContent>
                  </v:textbox>
                </v:shape>
                <v:shape id="Text Box 64" o:spid="_x0000_s1088" type="#_x0000_t202" style="position:absolute;left:4961;top:4941;width:1108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a+1sYA&#10;AADbAAAADwAAAGRycy9kb3ducmV2LnhtbESPQWvCQBSE74X+h+UVeil1Y8XQpq4igsWDUNRC6+2R&#10;fcmGZt/G7DaJ/94tCB6HmfmGmS0GW4uOWl85VjAeJSCIc6crLhV8HdbPryB8QNZYOyYFZ/KwmN/f&#10;zTDTrucddftQighhn6ECE0KTSelzQxb9yDXE0StcazFE2ZZSt9hHuK3lS5Kk0mLFccFgQytD+e/+&#10;zyqQp21xLN6mn93pWP3w5un7w/QTpR4fhuU7iEBDuIWv7Y1WkKbw/yX+AD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a+1sYAAADbAAAADwAAAAAAAAAAAAAAAACYAgAAZHJz&#10;L2Rvd25yZXYueG1sUEsFBgAAAAAEAAQA9QAAAIsDAAAAAA==&#10;" strokeweight="1pt">
                  <v:shadow on="t"/>
                  <v:textbox>
                    <w:txbxContent>
                      <w:p w:rsidR="0058736E" w:rsidRPr="00FD5700" w:rsidRDefault="0058736E" w:rsidP="0058736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FD5700">
                          <w:rPr>
                            <w:sz w:val="16"/>
                            <w:szCs w:val="16"/>
                          </w:rPr>
                          <w:t xml:space="preserve">P.O </w:t>
                        </w:r>
                      </w:p>
                      <w:p w:rsidR="0058736E" w:rsidRPr="00FD570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Out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ALT</w:t>
                        </w:r>
                        <w:r w:rsidRPr="00FD5700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reeform 65" o:spid="_x0000_s1089" style="position:absolute;left:5405;top:6921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UqG8UA&#10;AADbAAAADwAAAGRycy9kb3ducmV2LnhtbESPQWvCQBSE7wX/w/KE3urGHqKkrlIqgaZ6Memlt0f2&#10;maTNvo3ZbZL+e1cQehxm5htms5tMKwbqXWNZwXIRgSAurW64UvBZpE9rEM4ja2wtk4I/crDbzh42&#10;mGg78omG3FciQNglqKD2vkukdGVNBt3CdsTBO9veoA+yr6TucQxw08rnKIqlwYbDQo0dvdVU/uS/&#10;RsH5y1y6jyo95YdjWmZZ8b2cDnulHufT6wsIT5P/D9/b71pBvILbl/AD5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5SobxQAAANsAAAAPAAAAAAAAAAAAAAAAAJgCAABkcnMv&#10;ZG93bnJldi54bWxQSwUGAAAAAAQABAD1AAAAigMAAAAA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66" o:spid="_x0000_s1090" style="position:absolute;left:5405;top:4404;width:2976;height:1122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OB8IA&#10;AADbAAAADwAAAGRycy9kb3ducmV2LnhtbERPy2rCQBTdC/7DcAvd6aQuQomOIlFpoV3URMTlJXPz&#10;wMydkJkm8e87i4LLw3lvdpNpxUC9aywreFtGIIgLqxuuFFzy0+IdhPPIGlvLpOBBDnbb+WyDibYj&#10;n2nIfCVCCLsEFdTed4mUrqjJoFvajjhwpe0N+gD7SuoexxBuWrmKolgabDg01NhRWlNxz36NAvnI&#10;b6n//mi668/0ddwX5eWQl0q9vkz7NQhPk3+K/92fWkEcxoY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M84HwgAAANsAAAAPAAAAAAAAAAAAAAAAAJgCAABkcnMvZG93&#10;bnJldi54bWxQSwUGAAAAAAQABAD1AAAAhwMAAAAA&#10;" path="m2160,360l2160,,,e" filled="f" strokecolor="blue" strokeweight="2pt">
                  <v:stroke startarrow="block" endarrowwidth="wide"/>
                  <v:shadow on="t" color="#333" offset="3pt,3pt"/>
                  <v:path arrowok="t" o:connecttype="custom" o:connectlocs="2976,1122;2976,0;0,0" o:connectangles="0,0,0"/>
                </v:shape>
                <v:shape id="Text Box 67" o:spid="_x0000_s1091" type="#_x0000_t202" style="position:absolute;left:1501;top:7281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ZCd8MA&#10;AADbAAAADwAAAGRycy9kb3ducmV2LnhtbESPUWvCMBSF3wf7D+EOfJvpnBOtRhFHwZcxrP6Aa3Nt&#10;ypqbkkRt/70ZDPZ4OOd8h7Pa9LYVN/KhcazgbZyBIK6cbrhWcDoWr3MQISJrbB2TgoECbNbPTyvM&#10;tbvzgW5lrEWCcMhRgYmxy6UMlSGLYew64uRdnLcYk/S11B7vCW5bOcmymbTYcFow2NHOUPVTXq2C&#10;fjKY4t1Vn9tpaYbL9/xcfH14pUYv/XYJIlIf/8N/7b1WMFvA75f0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ZCd8MAAADbAAAADwAAAAAAAAAAAAAAAACYAgAAZHJzL2Rv&#10;d25yZXYueG1sUEsFBgAAAAAEAAQA9QAAAIgDAAAAAA==&#10;" filled="f" strokeweight="1pt">
                  <v:textbox>
                    <w:txbxContent>
                      <w:p w:rsidR="0058736E" w:rsidRPr="00561537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 Audio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</w:p>
                    </w:txbxContent>
                  </v:textbox>
                </v:shape>
                <v:shape id="Text Box 68" o:spid="_x0000_s1092" type="#_x0000_t202" style="position:absolute;left:3701;top:7101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8bmsQA&#10;AADbAAAADwAAAGRycy9kb3ducmV2LnhtbESPwW7CMAyG75N4h8hIu410IFHWERCCTeLICtuuXmPa&#10;ao1TNRkUnh4fJnG0fv+fP8+XvWvUibpQezbwPEpAERfe1lwaOOzfn2agQkS22HgmAxcKsFwMHuaY&#10;WX/mDzrlsVQC4ZChgSrGNtM6FBU5DCPfEkt29J3DKGNXatvhWeCu0eMkmWqHNcuFCltaV1T85n9O&#10;NMbfh8lml1Oa4s9k83b9fDl+NcY8DvvVK6hIfbwv/7e31kAq9vKLAE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vG5rEAAAA2wAAAA8AAAAAAAAAAAAAAAAAmAIAAGRycy9k&#10;b3ducmV2LnhtbFBLBQYAAAAABAAEAPUAAACJAwAAAAA=&#10;" filled="f">
                  <v:textbox>
                    <w:txbxContent>
                      <w:p w:rsidR="0058736E" w:rsidRPr="00561537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 Sub-Autónomo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 Audio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Rx</w:t>
                        </w:r>
                        <w:proofErr w:type="spellEnd"/>
                      </w:p>
                    </w:txbxContent>
                  </v:textbox>
                </v:shape>
                <v:shape id="Picture 69" o:spid="_x0000_s1093" type="#_x0000_t75" alt="sonda_etm_pequeña" style="position:absolute;left:6549;top:5523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BQzrGAAAA2wAAAA8AAABkcnMvZG93bnJldi54bWxEj09rwkAUxO+C32F5gre6sWAqqasEwaLQ&#10;i39oe3xmX5PQ7NskuzFpP323UPA4zMxvmNVmMJW4UetKywrmswgEcWZ1ybmCy3n3sAThPLLGyjIp&#10;+CYHm/V4tMJE256PdDv5XAQIuwQVFN7XiZQuK8igm9maOHiftjXog2xzqVvsA9xU8jGKYmmw5LBQ&#10;YE3bgrKvU2cUyDTu+rfFx/v18PJztI1t0utrrNR0MqTPIDwN/h7+b++1gqc5/H0JP0C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8FDOsYAAADbAAAADwAAAAAAAAAAAAAA&#10;AACfAgAAZHJzL2Rvd25yZXYueG1sUEsFBgAAAAAEAAQA9wAAAJIDAAAAAA==&#10;">
                  <v:imagedata r:id="rId19" o:title="sonda_etm_pequeña"/>
                </v:shape>
                <v:line id="Line 70" o:spid="_x0000_s1094" style="position:absolute;visibility:visible;mso-wrap-style:square" from="8921,6741" to="8921,9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ZSXMIAAADbAAAADwAAAGRycy9kb3ducmV2LnhtbESP3YrCMBSE7xd8h3AWvFk0VUSlaxQR&#10;/AFBrO7eH5pjW9qclCZqfXsjCF4OM/MNM1u0phI3alxhWcGgH4EgTq0uOFPwd173piCcR9ZYWSYF&#10;D3KwmHe+Zhhre+eEbiefiQBhF6OC3Ps6ltKlORl0fVsTB+9iG4M+yCaTusF7gJtKDqNoLA0WHBZy&#10;rGmVU1qerkbB1pfl6FL87/Ex0Ud93RySRP4o1f1ul78gPLX+E363d1rBZAivL+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ZSXMIAAADbAAAADwAAAAAAAAAAAAAA&#10;AAChAgAAZHJzL2Rvd25yZXYueG1sUEsFBgAAAAAEAAQA+QAAAJADAAAAAA==&#10;" strokecolor="#fc0" strokeweight="2pt">
                  <v:stroke startarrow="block"/>
                  <v:shadow on="t"/>
                </v:line>
                <v:shape id="Freeform 71" o:spid="_x0000_s1095" style="position:absolute;left:6226;top:2776;width:1970;height:342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jR6scA&#10;AADbAAAADwAAAGRycy9kb3ducmV2LnhtbESPQWvCQBSE74L/YXlCL6IbK9QSXUVahV5aWmsPvb1k&#10;n0kw+zbubk3013cLBY/DzHzDLFadqcWZnK8sK5iMExDEudUVFwr2n9vRIwgfkDXWlknBhTyslv3e&#10;AlNtW/6g8y4UIkLYp6igDKFJpfR5SQb92DbE0TtYZzBE6QqpHbYRbmp5nyQP0mDFcaHEhp5Kyo+7&#10;H6PgLZPt8HDSm+tk+np8/vrO3rcuU+pu0K3nIAJ14Rb+b79oBbMp/H2JP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40erHAAAA2wAAAA8AAAAAAAAAAAAAAAAAmAIAAGRy&#10;cy9kb3ducmV2LnhtbFBLBQYAAAAABAAEAPUAAACMAwAAAAA=&#10;" path="m,1620l,,360,e" filled="f" strokecolor="#fc0" strokeweight="2pt">
                  <v:stroke startarrow="block" endarrowwidth="narrow" endarrowlength="short"/>
                  <v:shadow on="t" color="#333" offset="3pt,3pt"/>
                  <v:path arrowok="t" o:connecttype="custom" o:connectlocs="0,3420;0,0;1970,0" o:connectangles="0,0,0"/>
                </v:shape>
                <v:shape id="Freeform 72" o:spid="_x0000_s1096" style="position:absolute;left:5501;top:6193;width:900;height:48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hBN8YA&#10;AADbAAAADwAAAGRycy9kb3ducmV2LnhtbESPS4vCQBCE74L/YWhhL2GdKL7IOoosCIII6+OwxybT&#10;m0QzPSEzmuivdxYEj0VVfUXNl60pxY1qV1hWMOjHIIhTqwvOFJyO688ZCOeRNZaWScGdHCwX3c4c&#10;E20b3tPt4DMRIOwSVJB7XyVSujQng65vK+Lg/dnaoA+yzqSusQlwU8phHE+kwYLDQo4VfeeUXg5X&#10;o2B72kXD8Xk3u1ar6Pizbs6/bfRQ6qPXrr5AeGr9O/xqb7SC6Qj+v4Qf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hBN8YAAADbAAAADwAAAAAAAAAAAAAAAACYAgAAZHJz&#10;L2Rvd25yZXYueG1sUEsFBgAAAAAEAAQA9QAAAIsDAAAAAA==&#10;" path="m,1620l,,360,e" filled="f" strokecolor="blue" strokeweight="2pt">
                  <v:stroke endarrow="block"/>
                  <v:shadow on="t" color="#333" offset="3pt,3pt"/>
                  <v:path arrowok="t" o:connecttype="custom" o:connectlocs="0,4860;0,0;900,0" o:connectangles="0,0,0"/>
                </v:shape>
                <v:line id="Line 73" o:spid="_x0000_s1097" style="position:absolute;visibility:visible;mso-wrap-style:square" from="8381,6733" to="8381,9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ppbsQAAADbAAAADwAAAGRycy9kb3ducmV2LnhtbESPQWvCQBSE74X+h+UVequb1tRq6ioi&#10;KXgS1Fx6e2ZfsqHZtyG7xvjvuwWhx2FmvmGW69G2YqDeN44VvE4SEMSl0w3XCorT18schA/IGlvH&#10;pOBGHtarx4clZtpd+UDDMdQiQthnqMCE0GVS+tKQRT9xHXH0KtdbDFH2tdQ9XiPctvItSWbSYsNx&#10;wWBHW0Plz/FiFeyrfFiktpim1bkw83SXf99krtTz07j5BBFoDP/he3unFXy8w9+X+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mluxAAAANsAAAAPAAAAAAAAAAAA&#10;AAAAAKECAABkcnMvZG93bnJldi54bWxQSwUGAAAAAAQABAD5AAAAkgMAAAAA&#10;" strokecolor="blue" strokeweight="2pt">
                  <v:stroke endarrow="block"/>
                  <v:shadow on="t"/>
                </v:line>
                <w10:anchorlock/>
              </v:group>
            </w:pict>
          </mc:Fallback>
        </mc:AlternateContent>
      </w:r>
    </w:p>
    <w:p w:rsidR="0058736E" w:rsidRPr="006E2F80" w:rsidRDefault="0058736E" w:rsidP="0058736E">
      <w:pPr>
        <w:pStyle w:val="PiedeIlustracion"/>
      </w:pPr>
      <w:bookmarkStart w:id="154" w:name="_Toc462835025"/>
      <w:bookmarkStart w:id="155" w:name="_Toc2584159"/>
      <w:bookmarkStart w:id="156" w:name="_Toc32913569"/>
      <w:r w:rsidRPr="006E2F8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3</w:t>
      </w:r>
      <w:r w:rsidR="00AB779A">
        <w:rPr>
          <w:noProof/>
        </w:rPr>
        <w:fldChar w:fldCharType="end"/>
      </w:r>
      <w:r w:rsidRPr="006E2F80">
        <w:t xml:space="preserve">. </w:t>
      </w:r>
      <w:bookmarkStart w:id="157" w:name="_Toc354501078"/>
      <w:bookmarkStart w:id="158" w:name="_Toc397415070"/>
      <w:r w:rsidRPr="006E2F80">
        <w:t>Configuración de Prueba Telefonía Interna</w:t>
      </w:r>
      <w:bookmarkEnd w:id="154"/>
      <w:bookmarkEnd w:id="155"/>
      <w:bookmarkEnd w:id="156"/>
      <w:bookmarkEnd w:id="157"/>
      <w:bookmarkEnd w:id="158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5"/>
        </w:numPr>
        <w:spacing w:after="60"/>
      </w:pPr>
      <w:r w:rsidRPr="004A4ECB">
        <w:t>Circuito 1 (C1). A través de sonda, al interfaz Micro del Operador 1.</w:t>
      </w:r>
    </w:p>
    <w:p w:rsidR="0058736E" w:rsidRPr="004A4ECB" w:rsidRDefault="0058736E" w:rsidP="0058736E">
      <w:pPr>
        <w:numPr>
          <w:ilvl w:val="0"/>
          <w:numId w:val="25"/>
        </w:numPr>
        <w:spacing w:after="60"/>
      </w:pPr>
      <w:r w:rsidRPr="004A4ECB">
        <w:t>Circuito 2</w:t>
      </w:r>
      <w:proofErr w:type="gramStart"/>
      <w:r w:rsidRPr="004A4ECB">
        <w:t>.(</w:t>
      </w:r>
      <w:proofErr w:type="gramEnd"/>
      <w:r w:rsidRPr="004A4ECB">
        <w:t>C4) A través de sonda, al interfaz ALT de Operador 2.</w:t>
      </w:r>
    </w:p>
    <w:p w:rsidR="0058736E" w:rsidRPr="004A4ECB" w:rsidRDefault="0058736E" w:rsidP="0058736E">
      <w:pPr>
        <w:pStyle w:val="Ttulo3"/>
        <w:spacing w:after="240"/>
      </w:pPr>
      <w:bookmarkStart w:id="159" w:name="_Toc347486964"/>
      <w:bookmarkStart w:id="160" w:name="_Toc354501008"/>
      <w:bookmarkStart w:id="161" w:name="_Toc397415210"/>
      <w:bookmarkStart w:id="162" w:name="_Toc462834939"/>
      <w:bookmarkStart w:id="163" w:name="_Toc2584060"/>
      <w:bookmarkStart w:id="164" w:name="_Toc32913481"/>
      <w:r w:rsidRPr="004A4ECB">
        <w:t>Configuración de Equipo ETM</w:t>
      </w:r>
      <w:bookmarkEnd w:id="159"/>
      <w:bookmarkEnd w:id="160"/>
      <w:bookmarkEnd w:id="161"/>
      <w:bookmarkEnd w:id="162"/>
      <w:bookmarkEnd w:id="163"/>
      <w:bookmarkEnd w:id="164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ETM, conforme a la siguiente Tabla: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  <w:jc w:val="center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lastRenderedPageBreak/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0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165" w:name="_Toc347487035"/>
      <w:bookmarkStart w:id="166" w:name="_Toc354501098"/>
      <w:bookmarkStart w:id="167" w:name="_Toc397415090"/>
      <w:bookmarkStart w:id="168" w:name="_Toc462835049"/>
      <w:bookmarkStart w:id="169" w:name="_Toc2584183"/>
      <w:bookmarkStart w:id="170" w:name="_Toc32913593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6</w:t>
      </w:r>
      <w:r w:rsidR="00AB779A">
        <w:rPr>
          <w:noProof/>
        </w:rPr>
        <w:fldChar w:fldCharType="end"/>
      </w:r>
      <w:r w:rsidRPr="004A4ECB">
        <w:t xml:space="preserve">. Caso de Prueba OP </w:t>
      </w:r>
      <w:r w:rsidRPr="004A4ECB">
        <w:sym w:font="Wingdings" w:char="F0DF"/>
      </w:r>
      <w:r w:rsidRPr="004A4ECB">
        <w:sym w:font="Wingdings" w:char="F0E0"/>
      </w:r>
      <w:proofErr w:type="spellStart"/>
      <w:r w:rsidRPr="004A4ECB">
        <w:t>OP</w:t>
      </w:r>
      <w:proofErr w:type="spellEnd"/>
      <w:r w:rsidRPr="004A4ECB">
        <w:t xml:space="preserve">. Parámetros de Configuración ETM. C-1. </w:t>
      </w:r>
      <w:proofErr w:type="spellStart"/>
      <w:r w:rsidRPr="004A4ECB">
        <w:t>Dir</w:t>
      </w:r>
      <w:proofErr w:type="spellEnd"/>
      <w:r w:rsidRPr="004A4ECB">
        <w:t>-Autónomo</w:t>
      </w:r>
      <w:bookmarkEnd w:id="165"/>
      <w:bookmarkEnd w:id="166"/>
      <w:bookmarkEnd w:id="167"/>
      <w:bookmarkEnd w:id="168"/>
      <w:bookmarkEnd w:id="169"/>
      <w:bookmarkEnd w:id="170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ETM, conforme a la siguiente Tabla: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  <w:jc w:val="center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171" w:name="_Toc347487036"/>
      <w:bookmarkStart w:id="172" w:name="_Toc354501099"/>
      <w:bookmarkStart w:id="173" w:name="_Toc397415091"/>
      <w:bookmarkStart w:id="174" w:name="_Toc462835050"/>
      <w:bookmarkStart w:id="175" w:name="_Toc2584184"/>
      <w:bookmarkStart w:id="176" w:name="_Toc32913594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7</w:t>
      </w:r>
      <w:r w:rsidR="00AB779A">
        <w:rPr>
          <w:noProof/>
        </w:rPr>
        <w:fldChar w:fldCharType="end"/>
      </w:r>
      <w:r w:rsidRPr="004A4ECB">
        <w:t xml:space="preserve">. Caso de Prueba </w:t>
      </w:r>
      <w:proofErr w:type="gramStart"/>
      <w:r w:rsidRPr="004A4ECB">
        <w:t>OP(</w:t>
      </w:r>
      <w:proofErr w:type="gramEnd"/>
      <w:r w:rsidRPr="004A4ECB">
        <w:t xml:space="preserve">LCI) </w:t>
      </w:r>
      <w:r w:rsidRPr="004A4ECB">
        <w:sym w:font="Wingdings" w:char="F0E0"/>
      </w:r>
      <w:r w:rsidRPr="004A4ECB">
        <w:t>OP(LCI). Parámetros de Configuración ETM. C-2. Sub-Autónomo</w:t>
      </w:r>
      <w:bookmarkEnd w:id="171"/>
      <w:bookmarkEnd w:id="172"/>
      <w:bookmarkEnd w:id="173"/>
      <w:bookmarkEnd w:id="174"/>
      <w:bookmarkEnd w:id="175"/>
      <w:bookmarkEnd w:id="176"/>
    </w:p>
    <w:p w:rsidR="0058736E" w:rsidRPr="006E2F80" w:rsidRDefault="0058736E" w:rsidP="0058736E">
      <w:pPr>
        <w:pStyle w:val="Ttulo3"/>
        <w:spacing w:after="240"/>
        <w:rPr>
          <w:lang w:val="es-ES"/>
        </w:rPr>
      </w:pPr>
      <w:bookmarkStart w:id="177" w:name="_Toc347486965"/>
      <w:bookmarkStart w:id="178" w:name="_Toc354501009"/>
      <w:bookmarkStart w:id="179" w:name="_Toc397415211"/>
      <w:bookmarkStart w:id="180" w:name="_Toc462834940"/>
      <w:bookmarkStart w:id="181" w:name="_Toc2584061"/>
      <w:bookmarkStart w:id="182" w:name="_Toc32913482"/>
      <w:r w:rsidRPr="004A4ECB">
        <w:t>Condiciones Iniciales</w:t>
      </w:r>
      <w:bookmarkEnd w:id="177"/>
      <w:bookmarkEnd w:id="178"/>
      <w:bookmarkEnd w:id="179"/>
      <w:bookmarkEnd w:id="180"/>
      <w:bookmarkEnd w:id="181"/>
      <w:bookmarkEnd w:id="182"/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2 Puestos de Operador instalados y operativos.</w:t>
      </w:r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1 Posición AD de LCI Interna configurada para la comunicación entre los dos operadores.</w:t>
      </w:r>
    </w:p>
    <w:p w:rsidR="0058736E" w:rsidRPr="006E2F80" w:rsidRDefault="0058736E" w:rsidP="0058736E">
      <w:pPr>
        <w:numPr>
          <w:ilvl w:val="0"/>
          <w:numId w:val="26"/>
        </w:numPr>
        <w:spacing w:after="60"/>
        <w:ind w:left="708"/>
      </w:pPr>
      <w:r w:rsidRPr="006E2F80">
        <w:t>Equipo de ETM conectado según la figura.</w:t>
      </w:r>
    </w:p>
    <w:p w:rsidR="0058736E" w:rsidRPr="006E2F80" w:rsidRDefault="0058736E" w:rsidP="0058736E">
      <w:pPr>
        <w:pStyle w:val="Ttulo3"/>
        <w:spacing w:after="240"/>
        <w:rPr>
          <w:lang w:val="es-ES"/>
        </w:rPr>
      </w:pPr>
      <w:bookmarkStart w:id="183" w:name="_Toc347486966"/>
      <w:bookmarkStart w:id="184" w:name="_Toc354501010"/>
      <w:bookmarkStart w:id="185" w:name="_Toc397415212"/>
      <w:bookmarkStart w:id="186" w:name="_Toc462834941"/>
      <w:bookmarkStart w:id="187" w:name="_Toc2584062"/>
      <w:bookmarkStart w:id="188" w:name="_Toc32913483"/>
      <w:r w:rsidRPr="004A4ECB">
        <w:t>Procedimiento.</w:t>
      </w:r>
      <w:bookmarkEnd w:id="183"/>
      <w:bookmarkEnd w:id="184"/>
      <w:bookmarkEnd w:id="185"/>
      <w:bookmarkEnd w:id="186"/>
      <w:bookmarkEnd w:id="187"/>
      <w:bookmarkEnd w:id="188"/>
    </w:p>
    <w:p w:rsidR="0058736E" w:rsidRPr="004A4ECB" w:rsidRDefault="0058736E" w:rsidP="0058736E">
      <w:pPr>
        <w:pStyle w:val="Prrafodelista"/>
        <w:numPr>
          <w:ilvl w:val="0"/>
          <w:numId w:val="30"/>
        </w:numPr>
        <w:spacing w:after="60"/>
      </w:pPr>
      <w:r w:rsidRPr="004A4ECB">
        <w:t>Establecer un circuito en conversación entre Puesto 1 y Puesto 2. Utilizar para ello los recursos ofrecidos por HMI de U5KI. Mientras se mantiene pulsado la posición de LC.</w:t>
      </w:r>
    </w:p>
    <w:p w:rsidR="0058736E" w:rsidRPr="004A4ECB" w:rsidRDefault="0058736E" w:rsidP="0058736E">
      <w:pPr>
        <w:pStyle w:val="Prrafodelista"/>
        <w:numPr>
          <w:ilvl w:val="0"/>
          <w:numId w:val="30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30"/>
        </w:numPr>
        <w:spacing w:after="60"/>
      </w:pPr>
      <w:r w:rsidRPr="004A4ECB">
        <w:t>Esperar la finalización del Test para finalizar la conversación activa entre los dos Puestos.</w:t>
      </w:r>
    </w:p>
    <w:p w:rsidR="0058736E" w:rsidRPr="004A4ECB" w:rsidRDefault="0058736E" w:rsidP="0058736E">
      <w:pPr>
        <w:pStyle w:val="Prrafodelista"/>
        <w:numPr>
          <w:ilvl w:val="0"/>
          <w:numId w:val="30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30"/>
        </w:numPr>
        <w:spacing w:after="60"/>
      </w:pPr>
      <w:r w:rsidRPr="004A4ECB">
        <w:t xml:space="preserve">Acceder a la página de resultados y Exportar los mismos a Hoja de Excel. Como comentario se escribirá: Línea Caliente Interna Operador </w:t>
      </w:r>
      <w:r w:rsidRPr="004A4ECB">
        <w:sym w:font="Wingdings" w:char="F0E0"/>
      </w:r>
      <w:r w:rsidRPr="004A4ECB">
        <w:t xml:space="preserve"> </w:t>
      </w:r>
      <w:proofErr w:type="spellStart"/>
      <w:r w:rsidRPr="004A4ECB">
        <w:t>Operador</w:t>
      </w:r>
      <w:proofErr w:type="spellEnd"/>
      <w:r w:rsidRPr="004A4ECB">
        <w:t xml:space="preserve"> (ALT) identificando cada Puesto, según la configuración implantada en el sistema</w:t>
      </w:r>
    </w:p>
    <w:p w:rsidR="0058736E" w:rsidRPr="004A4ECB" w:rsidRDefault="0058736E" w:rsidP="0058736E">
      <w:pPr>
        <w:pStyle w:val="Prrafodelista"/>
        <w:numPr>
          <w:ilvl w:val="0"/>
          <w:numId w:val="30"/>
        </w:numPr>
        <w:spacing w:after="60"/>
      </w:pPr>
      <w:r w:rsidRPr="004A4ECB">
        <w:t>Anotar en “Hoja de Resultados”.</w:t>
      </w:r>
    </w:p>
    <w:p w:rsidR="0058736E" w:rsidRPr="00692636" w:rsidRDefault="0058736E" w:rsidP="0092374A">
      <w:pPr>
        <w:pStyle w:val="Ttulo2"/>
        <w:rPr>
          <w:lang w:val="en-US"/>
        </w:rPr>
      </w:pPr>
      <w:bookmarkStart w:id="189" w:name="_Ref347302920"/>
      <w:bookmarkStart w:id="190" w:name="_Toc347486967"/>
      <w:bookmarkStart w:id="191" w:name="_Toc354501011"/>
      <w:bookmarkStart w:id="192" w:name="_Toc397415213"/>
      <w:bookmarkStart w:id="193" w:name="_Toc462834942"/>
      <w:bookmarkStart w:id="194" w:name="_Toc2584063"/>
      <w:bookmarkStart w:id="195" w:name="_Toc32913484"/>
      <w:proofErr w:type="gramStart"/>
      <w:r w:rsidRPr="00692636">
        <w:rPr>
          <w:lang w:val="en-US"/>
        </w:rPr>
        <w:t>UV5K-MED-03.</w:t>
      </w:r>
      <w:proofErr w:type="gramEnd"/>
      <w:r w:rsidRPr="00692636">
        <w:rPr>
          <w:lang w:val="en-US"/>
        </w:rPr>
        <w:t xml:space="preserve"> Operador (TX) </w:t>
      </w:r>
      <w:r w:rsidRPr="004A4ECB">
        <w:sym w:font="Wingdings" w:char="F0E0"/>
      </w:r>
      <w:r w:rsidRPr="00692636">
        <w:rPr>
          <w:lang w:val="en-US"/>
        </w:rPr>
        <w:t xml:space="preserve"> Interfaz Radio</w:t>
      </w:r>
      <w:bookmarkEnd w:id="189"/>
      <w:bookmarkEnd w:id="190"/>
      <w:bookmarkEnd w:id="191"/>
      <w:bookmarkEnd w:id="192"/>
      <w:r w:rsidRPr="00692636">
        <w:rPr>
          <w:lang w:val="en-US"/>
        </w:rPr>
        <w:t xml:space="preserve"> LEGACY</w:t>
      </w:r>
      <w:bookmarkEnd w:id="193"/>
      <w:bookmarkEnd w:id="194"/>
      <w:bookmarkEnd w:id="195"/>
    </w:p>
    <w:p w:rsidR="0058736E" w:rsidRPr="004A4ECB" w:rsidRDefault="0058736E" w:rsidP="0058736E">
      <w:pPr>
        <w:pStyle w:val="Ttulo3"/>
        <w:spacing w:after="240"/>
      </w:pPr>
      <w:bookmarkStart w:id="196" w:name="_Toc347486968"/>
      <w:bookmarkStart w:id="197" w:name="_Toc354501012"/>
      <w:bookmarkStart w:id="198" w:name="_Toc397415214"/>
      <w:bookmarkStart w:id="199" w:name="_Toc462834943"/>
      <w:bookmarkStart w:id="200" w:name="_Toc2584064"/>
      <w:bookmarkStart w:id="201" w:name="_Toc32913485"/>
      <w:r w:rsidRPr="004A4ECB">
        <w:t>Configuración de la prueba</w:t>
      </w:r>
      <w:bookmarkEnd w:id="196"/>
      <w:bookmarkEnd w:id="197"/>
      <w:bookmarkEnd w:id="198"/>
      <w:bookmarkEnd w:id="199"/>
      <w:bookmarkEnd w:id="200"/>
      <w:bookmarkEnd w:id="201"/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30F530FA" wp14:editId="4964B006">
                <wp:extent cx="4913630" cy="3670935"/>
                <wp:effectExtent l="0" t="0" r="20320" b="5715"/>
                <wp:docPr id="202" name="Grupo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3630" cy="3670935"/>
                          <a:chOff x="1703" y="1237"/>
                          <a:chExt cx="7738" cy="5781"/>
                        </a:xfrm>
                      </wpg:grpSpPr>
                      <wpg:grpSp>
                        <wpg:cNvPr id="203" name="Group 75"/>
                        <wpg:cNvGrpSpPr>
                          <a:grpSpLocks/>
                        </wpg:cNvGrpSpPr>
                        <wpg:grpSpPr bwMode="auto">
                          <a:xfrm rot="16200000">
                            <a:off x="-372" y="3592"/>
                            <a:ext cx="4680" cy="529"/>
                            <a:chOff x="4319" y="9544"/>
                            <a:chExt cx="5040" cy="454"/>
                          </a:xfrm>
                        </wpg:grpSpPr>
                        <wpg:grpSp>
                          <wpg:cNvPr id="204" name="Group 76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205" name="Rectangle 77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Oval 7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Oval 7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Oval 8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Oval 8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Oval 8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Oval 8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Oval 8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Oval 8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Oval 8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Oval 8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Rectangle 8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Rectangle 8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Rectangle 9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Rectangle 9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Rectangle 9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Line 93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4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5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Line 96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" name="Line 97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6" name="Line 98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7" name="Line 99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0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Line 101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0" name="Line 102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1" name="Line 103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2" name="Line 104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105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" name="Rectangle 10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Rectangle 10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Rectangle 10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Rectangle 10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Rectangle 11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Line 111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0" name="Line 112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1" name="Line 113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2" name="Line 114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3" name="Line 115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4" name="Line 116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5" name="Line 117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6" name="Line 118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7" name="Line 119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8" name="Line 120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9" name="Line 121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0" name="Line 122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1" name="Line 123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2" name="Rectangle 124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Oval 125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Oval 126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Oval 127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128"/>
                        <wpg:cNvGrpSpPr>
                          <a:grpSpLocks/>
                        </wpg:cNvGrpSpPr>
                        <wpg:grpSpPr bwMode="auto">
                          <a:xfrm>
                            <a:off x="2241" y="1237"/>
                            <a:ext cx="6009" cy="4277"/>
                            <a:chOff x="2241" y="1237"/>
                            <a:chExt cx="6009" cy="4277"/>
                          </a:xfrm>
                        </wpg:grpSpPr>
                        <pic:pic xmlns:pic="http://schemas.openxmlformats.org/drawingml/2006/picture">
                          <pic:nvPicPr>
                            <pic:cNvPr id="257" name="Picture 129"/>
                            <pic:cNvPicPr preferRelativeResize="0"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41" y="1237"/>
                              <a:ext cx="2409" cy="2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8" name="Freeform 130"/>
                          <wps:cNvSpPr>
                            <a:spLocks/>
                          </wps:cNvSpPr>
                          <wps:spPr bwMode="auto">
                            <a:xfrm>
                              <a:off x="2241" y="1554"/>
                              <a:ext cx="3600" cy="3960"/>
                            </a:xfrm>
                            <a:custGeom>
                              <a:avLst/>
                              <a:gdLst>
                                <a:gd name="T0" fmla="*/ 0 w 1260"/>
                                <a:gd name="T1" fmla="*/ 3420 h 3420"/>
                                <a:gd name="T2" fmla="*/ 720 w 1260"/>
                                <a:gd name="T3" fmla="*/ 3420 h 3420"/>
                                <a:gd name="T4" fmla="*/ 720 w 1260"/>
                                <a:gd name="T5" fmla="*/ 0 h 3420"/>
                                <a:gd name="T6" fmla="*/ 1260 w 1260"/>
                                <a:gd name="T7" fmla="*/ 0 h 3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60" h="3420">
                                  <a:moveTo>
                                    <a:pt x="0" y="3420"/>
                                  </a:moveTo>
                                  <a:lnTo>
                                    <a:pt x="720" y="342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126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FF0000"/>
                              </a:solidFill>
                              <a:round/>
                              <a:headEnd type="triangle" w="med" len="med"/>
                              <a:tailEnd type="none" w="med" len="med"/>
                            </a:ln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59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4254"/>
                            <a:ext cx="123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Canal RD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Rx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32"/>
                        <wps:cNvSpPr>
                          <a:spLocks/>
                        </wps:cNvSpPr>
                        <wps:spPr bwMode="auto">
                          <a:xfrm>
                            <a:off x="2232" y="2634"/>
                            <a:ext cx="6489" cy="4103"/>
                          </a:xfrm>
                          <a:custGeom>
                            <a:avLst/>
                            <a:gdLst>
                              <a:gd name="T0" fmla="*/ 0 w 7740"/>
                              <a:gd name="T1" fmla="*/ 1980 h 3240"/>
                              <a:gd name="T2" fmla="*/ 540 w 7740"/>
                              <a:gd name="T3" fmla="*/ 1980 h 3240"/>
                              <a:gd name="T4" fmla="*/ 540 w 7740"/>
                              <a:gd name="T5" fmla="*/ 3240 h 3240"/>
                              <a:gd name="T6" fmla="*/ 7740 w 7740"/>
                              <a:gd name="T7" fmla="*/ 3240 h 3240"/>
                              <a:gd name="T8" fmla="*/ 7740 w 7740"/>
                              <a:gd name="T9" fmla="*/ 0 h 3240"/>
                              <a:gd name="T10" fmla="*/ 7200 w 7740"/>
                              <a:gd name="T11" fmla="*/ 0 h 3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3240">
                                <a:moveTo>
                                  <a:pt x="0" y="1980"/>
                                </a:moveTo>
                                <a:lnTo>
                                  <a:pt x="540" y="1980"/>
                                </a:lnTo>
                                <a:lnTo>
                                  <a:pt x="540" y="3240"/>
                                </a:lnTo>
                                <a:lnTo>
                                  <a:pt x="7740" y="3240"/>
                                </a:lnTo>
                                <a:lnTo>
                                  <a:pt x="7740" y="0"/>
                                </a:lnTo>
                                <a:lnTo>
                                  <a:pt x="72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99CC00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181" y="1554"/>
                            <a:ext cx="12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P.O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:</w:t>
                              </w:r>
                              <w:r w:rsidRPr="000C4791">
                                <w:rPr>
                                  <w:sz w:val="16"/>
                                  <w:szCs w:val="16"/>
                                </w:rPr>
                                <w:t>IN</w:t>
                              </w:r>
                              <w:proofErr w:type="gramEnd"/>
                              <w:r w:rsidRPr="000C4791">
                                <w:rPr>
                                  <w:sz w:val="16"/>
                                  <w:szCs w:val="16"/>
                                </w:rPr>
                                <w:t xml:space="preserve"> Micro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34"/>
                        <wps:cNvSpPr>
                          <a:spLocks/>
                        </wps:cNvSpPr>
                        <wps:spPr bwMode="auto">
                          <a:xfrm>
                            <a:off x="2063" y="3317"/>
                            <a:ext cx="3780" cy="1980"/>
                          </a:xfrm>
                          <a:custGeom>
                            <a:avLst/>
                            <a:gdLst>
                              <a:gd name="T0" fmla="*/ 0 w 3780"/>
                              <a:gd name="T1" fmla="*/ 0 h 3420"/>
                              <a:gd name="T2" fmla="*/ 360 w 3780"/>
                              <a:gd name="T3" fmla="*/ 0 h 3420"/>
                              <a:gd name="T4" fmla="*/ 360 w 3780"/>
                              <a:gd name="T5" fmla="*/ 3420 h 3420"/>
                              <a:gd name="T6" fmla="*/ 3780 w 3780"/>
                              <a:gd name="T7" fmla="*/ 342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780" h="34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3420"/>
                                </a:lnTo>
                                <a:lnTo>
                                  <a:pt x="3780" y="342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135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5243" y="4817"/>
                            <a:ext cx="2621" cy="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80" o:spid="_x0000_s1098" style="width:386.9pt;height:289.05pt;mso-position-horizontal-relative:char;mso-position-vertical-relative:line" coordorigin="1703,1237" coordsize="7738,578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">
                <v:group id="Group 75" o:spid="_x0000_s1099" style="position:absolute;left:-372;top:3592;width:4680;height:529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sk87xgAAANwA&#10;AAAPAAAAAAAAAAAAAAAAAKoCAABkcnMvZG93bnJldi54bWxQSwUGAAAAAAQABAD6AAAAnQMAAAAA&#10;">
                  <v:group id="Group 76" o:spid="_x0000_s1100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rect id="Rectangle 77" o:spid="_x0000_s1101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KEPcQA&#10;AADcAAAADwAAAGRycy9kb3ducmV2LnhtbESPQYvCMBSE74L/ITzBm6Yq6lKNIgsuiwe1rqDHR/Ns&#10;i81LabK2++83guBxmJlvmOW6NaV4UO0KywpGwwgEcWp1wZmC88928AHCeWSNpWVS8EcO1qtuZ4mx&#10;tg0n9Dj5TAQIuxgV5N5XsZQuzcmgG9qKOHg3Wxv0QdaZ1DU2AW5KOY6imTRYcFjIsaLPnNL76dco&#10;2Dfp7nLdzJOv6e2YlJU/TLY7qVS/124WIDy1/h1+tb+1gnE0heeZc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ShD3EAAAA3AAAAA8AAAAAAAAAAAAAAAAAmAIAAGRycy9k&#10;b3ducmV2LnhtbFBLBQYAAAAABAAEAPUAAACJAwAAAAA=&#10;" fillcolor="silver" strokeweight="1.5pt">
                      <v:fill r:id="rId16" o:title="" type="pattern"/>
                    </v:rect>
                    <v:oval id="Oval 78" o:spid="_x0000_s1102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1TnMUA&#10;AADcAAAADwAAAGRycy9kb3ducmV2LnhtbESP0WrCQBRE34X+w3ILvohuzINI6ipaaCtC0aR+wCV7&#10;zQazd9PsVuPfuwXBx2FmzjCLVW8bcaHO144VTCcJCOLS6ZorBcefj/EchA/IGhvHpOBGHlbLl8EC&#10;M+2unNOlCJWIEPYZKjAhtJmUvjRk0U9cSxy9k+sshii7SuoOrxFuG5kmyUxarDkuGGzp3VB5Lv6s&#10;gpE5TD/1l/8t1/t8973HPL2dN0oNX/v1G4hAfXiGH+2tVpAmM/g/E4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VOcxQAAANwAAAAPAAAAAAAAAAAAAAAAAJgCAABkcnMv&#10;ZG93bnJldi54bWxQSwUGAAAAAAQABAD1AAAAigMAAAAA&#10;" fillcolor="black" strokeweight="1pt"/>
                    <v:oval id="Oval 79" o:spid="_x0000_s1103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9qz8cA&#10;AADcAAAADwAAAGRycy9kb3ducmV2LnhtbESPQWvCQBSE70L/w/IKvZS6iWKbpq4iqYI30Xrx9pp9&#10;TYLZt2l2G6O/3hUKHoeZ+YaZzntTi45aV1lWEA8jEMS51RUXCvZfq5cEhPPIGmvLpOBMDuazh8EU&#10;U21PvKVu5wsRIOxSVFB636RSurwkg25oG+Lg/djWoA+yLaRu8RTgppajKHqVBisOCyU2lJWUH3d/&#10;RsH6mC/G74fvyyROnjfL7NMlv3Gi1NNjv/gA4an39/B/e60VjKI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vas/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80" o:spid="_x0000_s1104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5idcMA&#10;AADcAAAADwAAAGRycy9kb3ducmV2LnhtbERP3WrCMBS+H+wdwhnsZsy0vRDpjNIN3EQYXZ0PcGiO&#10;TbE5qU2m7dubi4GXH9//cj3aTlxo8K1jBeksAUFcO91yo+Dwu3ldgPABWWPnmBRM5GG9enxYYq7d&#10;lSu67EMjYgj7HBWYEPpcSl8bsuhnrieO3NENFkOEQyP1gNcYbjuZJclcWmw5Nhjs6cNQfdr/WQUv&#10;5if91F/+XBdltfsuscqm07tSz09j8QYi0Bju4n/3VivIkrg2no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5idcMAAADcAAAADwAAAAAAAAAAAAAAAACYAgAAZHJzL2Rv&#10;d25yZXYueG1sUEsFBgAAAAAEAAQA9QAAAIgDAAAAAA==&#10;" fillcolor="black" strokeweight="1pt"/>
                    <v:oval id="Oval 81" o:spid="_x0000_s1105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xbJsYA&#10;AADcAAAADwAAAGRycy9kb3ducmV2LnhtbESPQWvCQBSE7wX/w/KEXkrdRKkkqauItuBN1F68PbOv&#10;STD7Nma3Gv31rlDwOMzMN8xk1planKl1lWUF8SACQZxbXXGh4Gf3/Z6AcB5ZY22ZFFzJwWzae5lg&#10;pu2FN3Te+kIECLsMFZTeN5mULi/JoBvYhjh4v7Y16INsC6lbvAS4qeUwisbSYMVhocSGFiXlx+2f&#10;UbA65vNRuj/cPuLkbf21WLrkFCdKvfa7+ScIT51/hv/bK61gGKXwOBOO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/xbJs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82" o:spid="_x0000_s1106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4rsIA&#10;AADcAAAADwAAAGRycy9kb3ducmV2LnhtbERP3WrCMBS+F/YO4Qx2IzNtL0Q6o7iBToShrXuAQ3PW&#10;FJuT2kStb28uBl5+fP/z5WBbcaXeN44VpJMEBHHldMO1gt/j+n0Gwgdkja1jUnAnD8vFy2iOuXY3&#10;LuhahlrEEPY5KjAhdLmUvjJk0U9cRxy5P9dbDBH2tdQ93mK4bWWWJFNpseHYYLCjL0PVqbxYBWNz&#10;SDf625+r1b7Y/eyxyO6nT6XeXofVB4hAQ3iK/91brSBL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fiuwgAAANwAAAAPAAAAAAAAAAAAAAAAAJgCAABkcnMvZG93&#10;bnJldi54bWxQSwUGAAAAAAQABAD1AAAAhwMAAAAA&#10;" fillcolor="black" strokeweight="1pt"/>
                    <v:oval id="Oval 83" o:spid="_x0000_s1107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PB/ccA&#10;AADcAAAADwAAAGRycy9kb3ducmV2LnhtbESPT2vCQBTE7wW/w/KEXorZrKUlja4i2oI38c/F22v2&#10;mQSzb2N2q2k/fVco9DjMzG+Y6by3jbhS52vHGlSSgiAunKm51HDYf4wyED4gG2wck4Zv8jCfDR6m&#10;mBt34y1dd6EUEcI+Rw1VCG0upS8qsugT1xJH7+Q6iyHKrpSmw1uE20aO0/RVWqw5LlTY0rKi4rz7&#10;shrW52Lx/Hb8/HlR2dPmfbny2UVlWj8O+8UERKA+/If/2mujYawU3M/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Twf3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84" o:spid="_x0000_s1108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/DQsUA&#10;AADcAAAADwAAAGRycy9kb3ducmV2LnhtbESP0WrCQBRE3wv+w3IFX4pukodSoquoYC2FolE/4JK9&#10;ZoPZuzG71fj33ULBx2FmzjCzRW8bcaPO144VpJMEBHHpdM2VgtNxM34H4QOyxsYxKXiQh8V88DLD&#10;XLs7F3Q7hEpECPscFZgQ2lxKXxqy6CeuJY7e2XUWQ5RdJXWH9wi3jcyS5E1arDkuGGxpbai8HH6s&#10;glezTz/01l/L5a74+t5hkT0uK6VGw345BRGoD8/wf/tTK8jSDP7Ox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j8NCxQAAANwAAAAPAAAAAAAAAAAAAAAAAJgCAABkcnMv&#10;ZG93bnJldi54bWxQSwUGAAAAAAQABAD1AAAAigMAAAAA&#10;" fillcolor="black" strokeweight="1pt"/>
                    <v:oval id="Oval 85" o:spid="_x0000_s1109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36EcYA&#10;AADcAAAADwAAAGRycy9kb3ducmV2LnhtbESPQWvCQBSE70L/w/IKvYhuorTE6CaIVfAmtV68PbOv&#10;STD7Ns2uGvvru0Khx2FmvmEWeW8acaXO1ZYVxOMIBHFhdc2lgsPnZpSAcB5ZY2OZFNzJQZ49DRaY&#10;anvjD7rufSkChF2KCirv21RKV1Rk0I1tSxy8L9sZ9EF2pdQd3gLcNHISRW/SYM1hocKWVhUV5/3F&#10;KNiei+V0djz9vMbJcLdevbvkO06Uennul3MQnnr/H/5rb7WCSTyFx5l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36Ec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86" o:spid="_x0000_s1110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r+rcYA&#10;AADcAAAADwAAAGRycy9kb3ducmV2LnhtbESP0WrCQBRE3wv9h+UW+lJ0k1BEoquo0FqEYpP2Ay7Z&#10;azaYvZtmV41/7xaEPg4zc4aZLwfbijP1vnGsIB0nIIgrpxuuFfx8v42mIHxA1tg6JgVX8rBcPD7M&#10;MdfuwgWdy1CLCGGfowITQpdL6StDFv3YdcTRO7jeYoiyr6Xu8RLhtpVZkkykxYbjgsGONoaqY3my&#10;Cl7MV/qut/63Wu2L3ecei+x6XCv1/DSsZiACDeE/fG9/aAVZ+gp/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r+rcYAAADcAAAADwAAAAAAAAAAAAAAAACYAgAAZHJz&#10;L2Rvd25yZXYueG1sUEsFBgAAAAAEAAQA9QAAAIsDAAAAAA==&#10;" fillcolor="black" strokeweight="1pt"/>
                    <v:oval id="Oval 87" o:spid="_x0000_s1111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jH/scA&#10;AADcAAAADwAAAGRycy9kb3ducmV2LnhtbESPT2vCQBTE74V+h+UVvBTdRLHE6CaIf8Cb1Hrx9sy+&#10;JsHs2zS7atpP3y0IPQ4z8xtmkfemETfqXG1ZQTyKQBAXVtdcKjh+bIcJCOeRNTaWScE3Ociz56cF&#10;ptre+Z1uB1+KAGGXooLK+zaV0hUVGXQj2xIH79N2Bn2QXSl1h/cAN40cR9GbNFhzWKiwpVVFxeVw&#10;NQp2l2I5mZ3OP9M4ed1vVmuXfMWJUoOXfjkH4an3/+FHe6cVjOMp/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ox/7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rect id="Rectangle 88" o:spid="_x0000_s1112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y5JMMA&#10;AADcAAAADwAAAGRycy9kb3ducmV2LnhtbESPQWsCMRSE74X+h/AKvdXsikhZjSKKoEe1lh6fyXOz&#10;uHlZNnHd+uuNUOhxmJlvmOm8d7XoqA2VZwX5IANBrL2puFTwdVh/fIIIEdlg7ZkU/FKA+ez1ZYqF&#10;8TfeUbePpUgQDgUqsDE2hZRBW3IYBr4hTt7Ztw5jkm0pTYu3BHe1HGbZWDqsOC1YbGhpSV/2V6eg&#10;+Qn3E2932+5Y6W99XOcrO8qVen/rFxMQkfr4H/5rb4yCYT6G55l0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y5JMMAAADcAAAADwAAAAAAAAAAAAAAAACYAgAAZHJzL2Rv&#10;d25yZXYueG1sUEsFBgAAAAAEAAQA9QAAAIgDAAAAAA==&#10;" fillcolor="black">
                      <v:fill color2="#555" focus="50%" type="gradient"/>
                    </v:rect>
                    <v:rect id="Rectangle 89" o:spid="_x0000_s1113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DrvMUA&#10;AADcAAAADwAAAGRycy9kb3ducmV2LnhtbESPQWvCQBSE7wX/w/IEb3UTD9ZG1yBiS2lBMdaDt9fs&#10;a7KYfRuyW03/fbcgeBxm5htmkfe2ERfqvHGsIB0nIIhLpw1XCj4PL48zED4ga2wck4Jf8pAvBw8L&#10;zLS78p4uRahEhLDPUEEdQptJ6cuaLPqxa4mj9+06iyHKrpK6w2uE20ZOkmQqLRqOCzW2tK6pPBc/&#10;VoE9HfXx+bAx2927m30wF1/u1Sg1GvarOYhAfbiHb+03rWCSPsH/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4Ou8xQAAANwAAAAPAAAAAAAAAAAAAAAAAJgCAABkcnMv&#10;ZG93bnJldi54bWxQSwUGAAAAAAQABAD1AAAAigMAAAAA&#10;" fillcolor="#e6e6e6">
                      <v:fill focus="100%" type="gradient"/>
                    </v:rect>
                    <v:rect id="Rectangle 90" o:spid="_x0000_s1114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evsIA&#10;AADcAAAADwAAAGRycy9kb3ducmV2LnhtbERP3WrCMBS+F3yHcATvNK2gjM4os+BQpKOze4BDc2y7&#10;NSelyWx9e3Mx2OXH97/dj6YVd+pdY1lBvIxAEJdWN1wp+CqOixcQziNrbC2Tggc52O+mky0m2g78&#10;Sferr0QIYZeggtr7LpHSlTUZdEvbEQfuZnuDPsC+krrHIYSbVq6iaCMNNhwaauworan8uf4aBba4&#10;5Dq7Hd7Tbi3zj7Mvqib7Vmo+G99eQXga/b/4z33SClZxWBvOhCMgd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Bl6+wgAAANwAAAAPAAAAAAAAAAAAAAAAAJgCAABkcnMvZG93&#10;bnJldi54bWxQSwUGAAAAAAQABAD1AAAAhwMAAAAA&#10;" fillcolor="#e6e6e6" stroked="f">
                      <v:fill focus="100%" type="gradient"/>
                    </v:rect>
                    <v:rect id="Rectangle 91" o:spid="_x0000_s1115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r7JcMA&#10;AADcAAAADwAAAGRycy9kb3ducmV2LnhtbESP0YrCMBRE3xf8h3AF39ZUQVmrUVRQFFHU+gGX5tpW&#10;m5vSRK1/bxYW9nGYmTPMZNaYUjypdoVlBb1uBII4tbrgTMElWX3/gHAeWWNpmRS8ycFs2vqaYKzt&#10;i0/0PPtMBAi7GBXk3lexlC7NyaDr2oo4eFdbG/RB1pnUNb4C3JSyH0VDabDgsJBjRcuc0vv5YRTY&#10;ZHfU++tivawG8njY+iQr9jelOu1mPgbhqfH/4b/2Rivo90bweyYcAT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r7JcMAAADcAAAADwAAAAAAAAAAAAAAAACYAgAAZHJzL2Rv&#10;d25yZXYueG1sUEsFBgAAAAAEAAQA9QAAAIgDAAAAAA==&#10;" fillcolor="#e6e6e6" stroked="f">
                      <v:fill focus="100%" type="gradient"/>
                    </v:rect>
                    <v:rect id="Rectangle 92" o:spid="_x0000_s1116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lscEA&#10;AADcAAAADwAAAGRycy9kb3ducmV2LnhtbERP3WrCMBS+F/YO4Qx2p2k7nKMaZRsIojCw7gEOzbEp&#10;NidZE219e3Mx2OXH97/ajLYTN+pD61hBPstAENdOt9wo+Dltp+8gQkTW2DkmBXcKsFk/TVZYajfw&#10;kW5VbEQK4VCiAhOjL6UMtSGLYeY8ceLOrrcYE+wbqXscUrjtZJFlb9Jiy6nBoKcvQ/WluloFr7u9&#10;n/vPHH+Hxfc+r+6Hs5EHpV6ex48liEhj/Bf/uXdaQVGk+elMOg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h5bHBAAAA3AAAAA8AAAAAAAAAAAAAAAAAmAIAAGRycy9kb3du&#10;cmV2LnhtbFBLBQYAAAAABAAEAPUAAACGAwAAAAA=&#10;" fillcolor="#767676">
                      <v:fill color2="black" focus="100%" type="gradient"/>
                    </v:rect>
                    <v:line id="Line 93" o:spid="_x0000_s1117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1DAMYAAADcAAAADwAAAGRycy9kb3ducmV2LnhtbESPT2vCQBTE74LfYXmCF9GNAUtJXaUK&#10;gheFxkDp7Zl9+aPZtzG7avrtu4VCj8PM/IZZrnvTiAd1rrasYD6LQBDnVtdcKshOu+krCOeRNTaW&#10;ScE3OVivhoMlJto++YMeqS9FgLBLUEHlfZtI6fKKDLqZbYmDV9jOoA+yK6Xu8BngppFxFL1IgzWH&#10;hQpb2laUX9O7UZAuPr8um9v1kDXHSWHPvSwup0Kp8ah/fwPhqff/4b/2XiuI4zn8nglH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9QwDGAAAA3AAAAA8AAAAAAAAA&#10;AAAAAAAAoQIAAGRycy9kb3ducmV2LnhtbFBLBQYAAAAABAAEAPkAAACUAwAAAAA=&#10;" strokecolor="#fc0" strokeweight="2pt"/>
                    <v:line id="Line 94" o:spid="_x0000_s1118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/dd8YAAADcAAAADwAAAGRycy9kb3ducmV2LnhtbESPT2vCQBTE70K/w/IEL6KbBiwluoot&#10;CF4UGgPF2zP78kezb2N21fTbdwsFj8PM/IZZrHrTiDt1rras4HUagSDOra65VJAdNpN3EM4ja2ws&#10;k4IfcrBavgwWmGj74C+6p74UAcIuQQWV920ipcsrMuimtiUOXmE7gz7IrpS6w0eAm0bGUfQmDdYc&#10;Fips6bOi/JLejIJ09n08f1wvu6zZjwt76mVxPhRKjYb9eg7CU++f4f/2ViuI4xj+zo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v3XfGAAAA3AAAAA8AAAAAAAAA&#10;AAAAAAAAoQIAAGRycy9kb3ducmV2LnhtbFBLBQYAAAAABAAEAPkAAACUAwAAAAA=&#10;" strokecolor="#fc0" strokeweight="2pt"/>
                    <v:line id="Line 95" o:spid="_x0000_s1119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N47McAAADcAAAADwAAAGRycy9kb3ducmV2LnhtbESPT2vCQBTE70K/w/IKvUjdNGIpaTbS&#10;CgUvFoxC8fbMvvzR7NuYXTX99t2C4HGYmd8w6XwwrbhQ7xrLCl4mEQjiwuqGKwXbzdfzGwjnkTW2&#10;lknBLzmYZw+jFBNtr7ymS+4rESDsElRQe98lUrqiJoNuYjvi4JW2N+iD7Cupe7wGuGllHEWv0mDD&#10;YaHGjhY1Fcf8bBTks5/d4fN0XG3b73Fp94MsD5tSqafH4eMdhKfB38O39lIriOMp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Y3jsxwAAANwAAAAPAAAAAAAA&#10;AAAAAAAAAKECAABkcnMvZG93bnJldi54bWxQSwUGAAAAAAQABAD5AAAAlQMAAAAA&#10;" strokecolor="#fc0" strokeweight="2pt"/>
                    <v:line id="Line 96" o:spid="_x0000_s1120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rgmMcAAADcAAAADwAAAGRycy9kb3ducmV2LnhtbESPT2vCQBTE70K/w/IKvUjdNGgpaTbS&#10;CgUvFoxC8fbMvvzR7NuYXTX99t2C4HGYmd8w6XwwrbhQ7xrLCl4mEQjiwuqGKwXbzdfzGwjnkTW2&#10;lknBLzmYZw+jFBNtr7ymS+4rESDsElRQe98lUrqiJoNuYjvi4JW2N+iD7Cupe7wGuGllHEWv0mDD&#10;YaHGjhY1Fcf8bBTks5/d4fN0XG3b73Fp94MsD5tSqafH4eMdhKfB38O39lIriOMp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iuCYxwAAANwAAAAPAAAAAAAA&#10;AAAAAAAAAKECAABkcnMvZG93bnJldi54bWxQSwUGAAAAAAQABAD5AAAAlQMAAAAA&#10;" strokecolor="#fc0" strokeweight="2pt"/>
                    <v:line id="Line 97" o:spid="_x0000_s1121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ZFA8YAAADcAAAADwAAAGRycy9kb3ducmV2LnhtbESPT2vCQBTE70K/w/IKXkQ3BiwSXUUF&#10;wUsLjYJ4e2Zf/mj2bcyumn77bqHgcZiZ3zDzZWdq8aDWVZYVjEcRCOLM6ooLBYf9djgF4Tyyxtoy&#10;KfghB8vFW2+OibZP/qZH6gsRIOwSVFB63yRSuqwkg25kG+Lg5bY16INsC6lbfAa4qWUcRR/SYMVh&#10;ocSGNiVl1/RuFKST4+myvl0/D/XXILfnTuaXfa5U/71bzUB46vwr/N/eaQVxPIG/M+E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GRQPGAAAA3AAAAA8AAAAAAAAA&#10;AAAAAAAAoQIAAGRycy9kb3ducmV2LnhtbFBLBQYAAAAABAAEAPkAAACUAwAAAAA=&#10;" strokecolor="#fc0" strokeweight="2pt"/>
                    <v:line id="Line 98" o:spid="_x0000_s1122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TbdMYAAADcAAAADwAAAGRycy9kb3ducmV2LnhtbESPT2vCQBTE7wW/w/IEL0U3BiqSupG2&#10;UOhFwSiU3p7Zl39m38bsqum3dwsFj8PM/IZZrQfTiiv1rrasYD6LQBDnVtdcKjjsP6dLEM4ja2wt&#10;k4JfcrBOR08rTLS98Y6umS9FgLBLUEHlfZdI6fKKDLqZ7YiDV9jeoA+yL6Xu8RbgppVxFC2kwZrD&#10;QoUdfVSUn7KLUZC9fP807+fT5tBunwt7HGTR7AulJuPh7RWEp8E/wv/tL60gjhfwdyYcAZ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U23TGAAAA3AAAAA8AAAAAAAAA&#10;AAAAAAAAoQIAAGRycy9kb3ducmV2LnhtbFBLBQYAAAAABAAEAPkAAACUAwAAAAA=&#10;" strokecolor="#fc0" strokeweight="2pt"/>
                    <v:line id="Line 99" o:spid="_x0000_s1123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h+78cAAADcAAAADwAAAGRycy9kb3ducmV2LnhtbESPT2vCQBTE70K/w/IKvUjdNKAtaTbS&#10;CgUvFoxC8fbMvvzR7NuYXTX99t2C4HGYmd8w6XwwrbhQ7xrLCl4mEQjiwuqGKwXbzdfzGwjnkTW2&#10;lknBLzmYZw+jFBNtr7ymS+4rESDsElRQe98lUrqiJoNuYjvi4JW2N+iD7Cupe7wGuGllHEUzabDh&#10;sFBjR4uaimN+Ngry6c/u8Hk6rrbt97i0+0GWh02p1NPj8PEOwtPg7+Fbe6kVxPEr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WH7vxwAAANwAAAAPAAAAAAAA&#10;AAAAAAAAAKECAABkcnMvZG93bnJldi54bWxQSwUGAAAAAAQABAD5AAAAlQMAAAAA&#10;" strokecolor="#fc0" strokeweight="2pt"/>
                    <v:line id="Line 100" o:spid="_x0000_s1124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qncIAAADcAAAADwAAAGRycy9kb3ducmV2LnhtbERPy4rCMBTdC/5DuIIbGVMLI0PHKKMg&#10;uFGwCuLuTnP70OamNlE7f28WwiwP5z1bdKYWD2pdZVnBZByBIM6srrhQcDysP75AOI+ssbZMCv7I&#10;wWLe780w0fbJe3qkvhAhhF2CCkrvm0RKl5Vk0I1tQxy43LYGfYBtIXWLzxBuahlH0VQarDg0lNjQ&#10;qqTsmt6NgvTzdL4sb9ftsd6NcvvbyfxyyJUaDrqfbxCeOv8vfrs3WkEch7XhTDgCc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fqncIAAADcAAAADwAAAAAAAAAAAAAA&#10;AAChAgAAZHJzL2Rvd25yZXYueG1sUEsFBgAAAAAEAAQA+QAAAJADAAAAAA==&#10;" strokecolor="#fc0" strokeweight="2pt"/>
                    <v:line id="Line 101" o:spid="_x0000_s1125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tPBscAAADcAAAADwAAAGRycy9kb3ducmV2LnhtbESPT2vCQBTE70K/w/IKvUjdNKC0aTbS&#10;CgUvFoxC8fbMvvzR7NuYXTX99t2C4HGYmd8w6XwwrbhQ7xrLCl4mEQjiwuqGKwXbzdfzKwjnkTW2&#10;lknBLzmYZw+jFBNtr7ymS+4rESDsElRQe98lUrqiJoNuYjvi4JW2N+iD7Cupe7wGuGllHEUzabDh&#10;sFBjR4uaimN+Ngry6c/u8Hk6rrbt97i0+0GWh02p1NPj8PEOwtPg7+Fbe6kVxPEb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i08GxwAAANwAAAAPAAAAAAAA&#10;AAAAAAAAAKECAABkcnMvZG93bnJldi54bWxQSwUGAAAAAAQABAD5AAAAlQMAAAAA&#10;" strokecolor="#fc0" strokeweight="2pt"/>
                    <v:line id="Line 102" o:spid="_x0000_s1126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wRsIAAADcAAAADwAAAGRycy9kb3ducmV2LnhtbERPy4rCMBTdC/MP4QpuZExVlKEaZRQE&#10;Nw5MFcTdtbl9aHNTm6idv58sBJeH854vW1OJBzWutKxgOIhAEKdWl5wrOOw3n18gnEfWWFkmBX/k&#10;YLn46Mwx1vbJv/RIfC5CCLsYFRTe17GULi3IoBvYmjhwmW0M+gCbXOoGnyHcVHIURVNpsOTQUGBN&#10;64LSa3I3CpLJ8XRZ3a67Q/XTz+y5ldllnynV67bfMxCeWv8Wv9xbrWA0DvP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hwRsIAAADcAAAADwAAAAAAAAAAAAAA&#10;AAChAgAAZHJzL2Rvd25yZXYueG1sUEsFBgAAAAAEAAQA+QAAAJADAAAAAA==&#10;" strokecolor="#fc0" strokeweight="2pt"/>
                    <v:line id="Line 103" o:spid="_x0000_s1127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TV3cYAAADcAAAADwAAAGRycy9kb3ducmV2LnhtbESPT2vCQBTE74V+h+UVeim60dIi0Y20&#10;QsFLhUZBvD2zL//Mvo3ZVeO3dwWhx2FmfsPM5r1pxJk6V1lWMBpGIIgzqysuFGzWP4MJCOeRNTaW&#10;ScGVHMyT56cZxtpe+I/OqS9EgLCLUUHpfRtL6bKSDLqhbYmDl9vOoA+yK6Tu8BLgppHjKPqUBisO&#10;CyW2tCgpO6QnoyD92O7q7+Phd9Os3nK772Ver3OlXl/6rykIT73/Dz/aS61g/D6C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k1d3GAAAA3AAAAA8AAAAAAAAA&#10;AAAAAAAAoQIAAGRycy9kb3ducmV2LnhtbFBLBQYAAAAABAAEAPkAAACUAwAAAAA=&#10;" strokecolor="#fc0" strokeweight="2pt"/>
                    <v:line id="Line 104" o:spid="_x0000_s1128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ZLqscAAADcAAAADwAAAGRycy9kb3ducmV2LnhtbESPT2vCQBTE70K/w/IKvUjdNGIpaTbS&#10;CgUvFoxC8fbMvvzR7NuYXTX99t2C4HGYmd8w6XwwrbhQ7xrLCl4mEQjiwuqGKwXbzdfzGwjnkTW2&#10;lknBLzmYZw+jFBNtr7ymS+4rESDsElRQe98lUrqiJoNuYjvi4JW2N+iD7Cupe7wGuGllHEWv0mDD&#10;YaHGjhY1Fcf8bBTks5/d4fN0XG3b73Fp94MsD5tSqafH4eMdhKfB38O39lIriKcx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9kuqxwAAANwAAAAPAAAAAAAA&#10;AAAAAAAAAKECAABkcnMvZG93bnJldi54bWxQSwUGAAAAAAQABAD5AAAAlQMAAAAA&#10;" strokecolor="#fc0" strokeweight="2pt"/>
                    <v:line id="Line 105" o:spid="_x0000_s1129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rcscYAAADcAAAADwAAAGRycy9kb3ducmV2LnhtbESP3WrCQBSE74W+w3IK3plNFVqJrtIq&#10;2kJF/APp3SF7mg3Nng3Z1aRv3y0IXg4z8w0znXe2EldqfOlYwVOSgiDOnS65UHA6rgZjED4ga6wc&#10;k4Jf8jCfPfSmmGnX8p6uh1CICGGfoQITQp1J6XNDFn3iauLofbvGYoiyKaRusI1wW8lhmj5LiyXH&#10;BYM1LQzlP4eLVfB12e5ejsv1Jn2zn6Vpq3e50mel+o/d6wREoC7cw7f2h1YwHI3g/0w8AnL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K3LHGAAAA3AAAAA8AAAAAAAAA&#10;AAAAAAAAoQIAAGRycy9kb3ducmV2LnhtbFBLBQYAAAAABAAEAPkAAACUAwAAAAA=&#10;" strokeweight="1.5pt"/>
                    <v:rect id="Rectangle 106" o:spid="_x0000_s1130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eqMQA&#10;AADcAAAADwAAAGRycy9kb3ducmV2LnhtbESPQWsCMRSE70L/Q3iF3jS7VkS2RimKoEetSo+vyetm&#10;6eZl2cR19dc3hYLHYWa+YebL3tWiozZUnhXkowwEsfam4lLB8WMznIEIEdlg7ZkU3CjAcvE0mGNh&#10;/JX31B1iKRKEQ4EKbIxNIWXQlhyGkW+Ik/ftW4cxybaUpsVrgrtajrNsKh1WnBYsNrSypH8OF6eg&#10;+Qz3L97td92p0md92uRrO8mVennu399AROrjI/zf3hoF49cJ/J1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X3qjEAAAA3AAAAA8AAAAAAAAAAAAAAAAAmAIAAGRycy9k&#10;b3ducmV2LnhtbFBLBQYAAAAABAAEAPUAAACJAwAAAAA=&#10;" fillcolor="black">
                      <v:fill color2="#555" focus="50%" type="gradient"/>
                    </v:rect>
                    <v:rect id="Rectangle 107" o:spid="_x0000_s1131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uMMMUA&#10;AADcAAAADwAAAGRycy9kb3ducmV2LnhtbESPQWvCQBSE74L/YXlCb2ajYrGpq5RSS1FQGvXg7TX7&#10;TJZm34bsVtN/3xUKHoeZ+YaZLztbiwu13jhWMEpSEMSF04ZLBYf9ajgD4QOyxtoxKfglD8tFvzfH&#10;TLsrf9IlD6WIEPYZKqhCaDIpfVGRRZ+4hjh6Z9daDFG2pdQtXiPc1nKcpo/SouG4UGFDrxUV3/mP&#10;VWBPR3182r+Z7W7tZhvm/Mu9G6UeBt3LM4hAXbiH/9sfWsF4Mo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4wwxQAAANwAAAAPAAAAAAAAAAAAAAAAAJgCAABkcnMv&#10;ZG93bnJldi54bWxQSwUGAAAAAAQABAD1AAAAigMAAAAA&#10;" fillcolor="#e6e6e6">
                      <v:fill focus="100%" type="gradient"/>
                    </v:rect>
                    <v:rect id="Rectangle 108" o:spid="_x0000_s1132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zN8UA&#10;AADcAAAADwAAAGRycy9kb3ducmV2LnhtbESP0WrCQBRE3wv+w3KFvunGFKVEV6kBpVIsqekHXLLX&#10;JDZ7N2S3Sfr33YLQx2FmzjCb3Wga0VPnassKFvMIBHFhdc2lgs/8MHsG4TyyxsYyKfghB7vt5GGD&#10;ibYDf1B/8aUIEHYJKqi8bxMpXVGRQTe3LXHwrrYz6IPsSqk7HALcNDKOopU0WHNYqLCltKLi6/Jt&#10;FNj8LdPn6/6YtkuZvZ98Xtbnm1KP0/FlDcLT6P/D9/arVhA/reDvTD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YDM3xQAAANwAAAAPAAAAAAAAAAAAAAAAAJgCAABkcnMv&#10;ZG93bnJldi54bWxQSwUGAAAAAAQABAD1AAAAigMAAAAA&#10;" fillcolor="#e6e6e6" stroked="f">
                      <v:fill focus="100%" type="gradient"/>
                    </v:rect>
                    <v:rect id="Rectangle 109" o:spid="_x0000_s1133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WrMQA&#10;AADcAAAADwAAAGRycy9kb3ducmV2LnhtbESP0YrCMBRE3wX/IdyFfdN0XdSlGkWFFUUUtfsBl+ba&#10;Vpub0mS1/r0RBB+HmTnDjKeNKcWValdYVvDVjUAQp1YXnCn4S347PyCcR9ZYWiYFd3IwnbRbY4y1&#10;vfGBrkefiQBhF6OC3PsqltKlORl0XVsRB+9ka4M+yDqTusZbgJtS9qJoIA0WHBZyrGiRU3o5/hsF&#10;Ntns9fY0Xy6qvtzv1j7Jiu1Zqc+PZjYC4anx7/CrvdIKet9DeJ4JR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slqzEAAAA3AAAAA8AAAAAAAAAAAAAAAAAmAIAAGRycy9k&#10;b3ducmV2LnhtbFBLBQYAAAAABAAEAPUAAACJAwAAAAA=&#10;" fillcolor="#e6e6e6" stroked="f">
                      <v:fill focus="100%" type="gradient"/>
                    </v:rect>
                    <v:rect id="Rectangle 110" o:spid="_x0000_s1134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5/asEA&#10;AADcAAAADwAAAGRycy9kb3ducmV2LnhtbERP3WrCMBS+H/gO4Qx2N9Mq6uiM4oSBKAhWH+DQHJuy&#10;5iRroq1vby4Gu/z4/pfrwbbiTl1oHCvIxxkI4srphmsFl/P3+weIEJE1to5JwYMCrFejlyUW2vV8&#10;onsZa5FCOBSowMToCylDZchiGDtPnLir6yzGBLta6g77FG5bOcmyubTYcGow6GlrqPopb1bBdLf3&#10;M/+V42+/OO7z8nG4GnlQ6u112HyCiDTEf/Gfe6cVTKZpbTqTjo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Of2rBAAAA3AAAAA8AAAAAAAAAAAAAAAAAmAIAAGRycy9kb3du&#10;cmV2LnhtbFBLBQYAAAAABAAEAPUAAACGAwAAAAA=&#10;" fillcolor="#767676">
                      <v:fill color2="black" focus="100%" type="gradient"/>
                    </v:rect>
                    <v:line id="Line 111" o:spid="_x0000_s1135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LZ28cAAADcAAAADwAAAGRycy9kb3ducmV2LnhtbESPT2vCQBTE70K/w/IKvUjdqFja1I1U&#10;odCLglEQb6/Zl39m38bsVtNv3xWEHoeZ+Q0zX/SmERfqXGVZwXgUgSDOrK64ULDffT6/gnAeWWNj&#10;mRT8koNF8jCYY6ztlbd0SX0hAoRdjApK79tYSpeVZNCNbEscvNx2Bn2QXSF1h9cAN42cRNGLNFhx&#10;WCixpVVJ2Sn9MQrS2eFYL8+n9b7ZDHP73cu83uVKPT32H+8gPPX+P3xvf2kFk+kb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UtnbxwAAANwAAAAPAAAAAAAA&#10;AAAAAAAAAKECAABkcnMvZG93bnJldi54bWxQSwUGAAAAAAQABAD5AAAAlQMAAAAA&#10;" strokecolor="#fc0" strokeweight="2pt"/>
                    <v:line id="Line 112" o:spid="_x0000_s1136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4DO8IAAADcAAAADwAAAGRycy9kb3ducmV2LnhtbERPy4rCMBTdC/MP4QpuZEwVlaEaZRQE&#10;Nw5MFcTdtbl9aHNTm6idv58sBJeH854vW1OJBzWutKxgOIhAEKdWl5wrOOw3n18gnEfWWFkmBX/k&#10;YLn46Mwx1vbJv/RIfC5CCLsYFRTe17GULi3IoBvYmjhwmW0M+gCbXOoGnyHcVHIURVNpsOTQUGBN&#10;64LSa3I3CpLJ8XRZ3a67Q/XTz+y5ldllnynV67bfMxCeWv8Wv9xbrWA0DvP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m4DO8IAAADcAAAADwAAAAAAAAAAAAAA&#10;AAChAgAAZHJzL2Rvd25yZXYueG1sUEsFBgAAAAAEAAQA+QAAAJADAAAAAA==&#10;" strokecolor="#fc0" strokeweight="2pt"/>
                    <v:line id="Line 113" o:spid="_x0000_s1137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KmoMYAAADcAAAADwAAAGRycy9kb3ducmV2LnhtbESPT2vCQBTE74V+h+UVeim6Udoi0Y20&#10;QsFLhUZBvD2zL//Mvo3ZVeO3dwWhx2FmfsPM5r1pxJk6V1lWMBpGIIgzqysuFGzWP4MJCOeRNTaW&#10;ScGVHMyT56cZxtpe+I/OqS9EgLCLUUHpfRtL6bKSDLqhbYmDl9vOoA+yK6Tu8BLgppHjKPqUBisO&#10;CyW2tCgpO6QnoyD92O7q7+Phd9Os3nK772Ver3OlXl/6rykIT73/Dz/aS61g/D6C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ipqDGAAAA3AAAAA8AAAAAAAAA&#10;AAAAAAAAoQIAAGRycy9kb3ducmV2LnhtbFBLBQYAAAAABAAEAPkAAACUAwAAAAA=&#10;" strokecolor="#fc0" strokeweight="2pt"/>
                    <v:line id="Line 114" o:spid="_x0000_s1138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A418cAAADcAAAADwAAAGRycy9kb3ducmV2LnhtbESPT2vCQBTE70K/w/IKvUjdNGgpaTbS&#10;CgUvFoxC8fbMvvzR7NuYXTX99t2C4HGYmd8w6XwwrbhQ7xrLCl4mEQjiwuqGKwXbzdfzGwjnkTW2&#10;lknBLzmYZw+jFBNtr7ymS+4rESDsElRQe98lUrqiJoNuYjvi4JW2N+iD7Cupe7wGuGllHEWv0mDD&#10;YaHGjhY1Fcf8bBTks5/d4fN0XG3b73Fp94MsD5tSqafH4eMdhKfB38O39lIriKcx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8DjXxwAAANwAAAAPAAAAAAAA&#10;AAAAAAAAAKECAABkcnMvZG93bnJldi54bWxQSwUGAAAAAAQABAD5AAAAlQMAAAAA&#10;" strokecolor="#fc0" strokeweight="2pt"/>
                    <v:line id="Line 115" o:spid="_x0000_s1139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ydTMcAAADcAAAADwAAAGRycy9kb3ducmV2LnhtbESPW2vCQBSE34X+h+UU+iJ146WlpG6k&#10;CoW+KBgF8e00e3IzezZmt5r++64g9HGYmW+Y+aI3jbhQ5yrLCsajCARxZnXFhYL97vP5DYTzyBob&#10;y6TglxwskofBHGNtr7ylS+oLESDsYlRQet/GUrqsJINuZFvi4OW2M+iD7AqpO7wGuGnkJIpepcGK&#10;w0KJLa1Kyk7pj1GQvhyO9fJ8Wu+bzTC3373M612u1NNj//EOwlPv/8P39pdWMJlN4X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vJ1MxwAAANwAAAAPAAAAAAAA&#10;AAAAAAAAAKECAABkcnMvZG93bnJldi54bWxQSwUGAAAAAAQABAD5AAAAlQMAAAAA&#10;" strokecolor="#fc0" strokeweight="2pt"/>
                    <v:line id="Line 116" o:spid="_x0000_s1140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UFOMYAAADcAAAADwAAAGRycy9kb3ducmV2LnhtbESPT2vCQBTE70K/w/IKXkQ3ihaJrtIW&#10;Cr20YAyIt2f25Y9m38bsqum3dwWhx2FmfsMs152pxZVaV1lWMB5FIIgzqysuFKTbr+EchPPIGmvL&#10;pOCPHKxXL70lxtreeEPXxBciQNjFqKD0vomldFlJBt3INsTBy21r0AfZFlK3eAtwU8tJFL1JgxWH&#10;hRIb+iwpOyUXoyCZ7fbHj/PpJ61/B7k9dDI/bnOl+q/d+wKEp87/h5/tb61gMp3C40w4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VBTjGAAAA3AAAAA8AAAAAAAAA&#10;AAAAAAAAoQIAAGRycy9kb3ducmV2LnhtbFBLBQYAAAAABAAEAPkAAACUAwAAAAA=&#10;" strokecolor="#fc0" strokeweight="2pt"/>
                    <v:line id="Line 117" o:spid="_x0000_s1141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mgo8cAAADcAAAADwAAAGRycy9kb3ducmV2LnhtbESPT2vCQBTE74V+h+UVvBTdKFokupG2&#10;UOilhcaAeHtmX/6ZfRuzq8Zv3y0IPQ4z8xtmvRlMKy7Uu9qygukkAkGcW11zqSDbfoyXIJxH1tha&#10;JgU3crBJHh/WGGt75R+6pL4UAcIuRgWV910spcsrMugmtiMOXmF7gz7IvpS6x2uAm1bOouhFGqw5&#10;LFTY0XtF+TE9GwXpYrdv3k7Hr6z9fi7sYZBFsy2UGj0NrysQngb/H763P7WC2XwB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GaCjxwAAANwAAAAPAAAAAAAA&#10;AAAAAAAAAKECAABkcnMvZG93bnJldi54bWxQSwUGAAAAAAQABAD5AAAAlQMAAAAA&#10;" strokecolor="#fc0" strokeweight="2pt"/>
                    <v:line id="Line 118" o:spid="_x0000_s1142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s+1MYAAADcAAAADwAAAGRycy9kb3ducmV2LnhtbESPT2sCMRTE7wW/Q3hCL0WzSiuyGkWF&#10;gpcKXQXx9ty8/aObl3UTdf32TUHwOMzMb5jpvDWVuFHjSssKBv0IBHFqdcm5gt32uzcG4Tyyxsoy&#10;KXiQg/ms8zbFWNs7/9It8bkIEHYxKii8r2MpXVqQQde3NXHwMtsY9EE2udQN3gPcVHIYRSNpsOSw&#10;UGBNq4LSc3I1CpKv/eG0vJx/dtXmI7PHVmanbabUe7ddTEB4av0r/GyvtYLh5wj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LPtTGAAAA3AAAAA8AAAAAAAAA&#10;AAAAAAAAoQIAAGRycy9kb3ducmV2LnhtbFBLBQYAAAAABAAEAPkAAACUAwAAAAA=&#10;" strokecolor="#fc0" strokeweight="2pt"/>
                    <v:line id="Line 119" o:spid="_x0000_s1143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ebT8cAAADcAAAADwAAAGRycy9kb3ducmV2LnhtbESPT2vCQBTE70K/w/IKvUjdKNqW1I1U&#10;odCLglEQb6/Zl39m38bsVtNv3xWEHoeZ+Q0zX/SmERfqXGVZwXgUgSDOrK64ULDffT6/gXAeWWNj&#10;mRT8koNF8jCYY6ztlbd0SX0hAoRdjApK79tYSpeVZNCNbEscvNx2Bn2QXSF1h9cAN42cRNGLNFhx&#10;WCixpVVJ2Sn9MQrS2eFYL8+n9b7ZDHP73cu83uVKPT32H+8gPPX+P3xvf2kFk+kr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h5tPxwAAANwAAAAPAAAAAAAA&#10;AAAAAAAAAKECAABkcnMvZG93bnJldi54bWxQSwUGAAAAAAQABAD5AAAAlQMAAAAA&#10;" strokecolor="#fc0" strokeweight="2pt"/>
                    <v:line id="Line 120" o:spid="_x0000_s1144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gPPcIAAADcAAAADwAAAGRycy9kb3ducmV2LnhtbERPy4rCMBTdC/MP4QpuZEwVlaEaZRQE&#10;Nw5MFcTdtbl9aHNTm6idv58sBJeH854vW1OJBzWutKxgOIhAEKdWl5wrOOw3n18gnEfWWFkmBX/k&#10;YLn46Mwx1vbJv/RIfC5CCLsYFRTe17GULi3IoBvYmjhwmW0M+gCbXOoGnyHcVHIURVNpsOTQUGBN&#10;64LSa3I3CpLJ8XRZ3a67Q/XTz+y5ldllnynV67bfMxCeWv8Wv9xbrWA0Dmv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BgPPcIAAADcAAAADwAAAAAAAAAAAAAA&#10;AAChAgAAZHJzL2Rvd25yZXYueG1sUEsFBgAAAAAEAAQA+QAAAJADAAAAAA==&#10;" strokecolor="#fc0" strokeweight="2pt"/>
                    <v:line id="Line 121" o:spid="_x0000_s1145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SqpscAAADcAAAADwAAAGRycy9kb3ducmV2LnhtbESPT2vCQBTE70K/w/IKvUjdKFra1I1U&#10;odCLglEQb6/Zl39m38bsVtNv3xWEHoeZ+Q0zX/SmERfqXGVZwXgUgSDOrK64ULDffT6/gnAeWWNj&#10;mRT8koNF8jCYY6ztlbd0SX0hAoRdjApK79tYSpeVZNCNbEscvNx2Bn2QXSF1h9cAN42cRNGLNFhx&#10;WCixpVVJ2Sn9MQrS2eFYL8+n9b7ZDHP73cu83uVKPT32H+8gPPX+P3xvf2kFk+kb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VKqmxwAAANwAAAAPAAAAAAAA&#10;AAAAAAAAAKECAABkcnMvZG93bnJldi54bWxQSwUGAAAAAAQABAD5AAAAlQMAAAAA&#10;" strokecolor="#fc0" strokeweight="2pt"/>
                    <v:line id="Line 122" o:spid="_x0000_s1146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eV5sQAAADcAAAADwAAAGRycy9kb3ducmV2LnhtbERPy2rCQBTdF/yH4Ra6KTqpkCLRMdRC&#10;oZsKjQFxd83cPEzmTpqZmvj3nUXB5eG8N+lkOnGlwTWWFbwsIhDEhdUNVwryw8d8BcJ5ZI2dZVJw&#10;IwfpdvawwUTbkb/pmvlKhBB2CSqove8TKV1Rk0G3sD1x4Eo7GPQBDpXUA44h3HRyGUWv0mDDoaHG&#10;nt5rKtrs1yjI4uPpsvtpv/Ju/1za8yTLy6FU6ulxeluD8DT5u/jf/akVLOMwP5wJR0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t5XmxAAAANwAAAAPAAAAAAAAAAAA&#10;AAAAAKECAABkcnMvZG93bnJldi54bWxQSwUGAAAAAAQABAD5AAAAkgMAAAAA&#10;" strokecolor="#fc0" strokeweight="2pt"/>
                    <v:line id="Line 123" o:spid="_x0000_s1147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sC/cYAAADcAAAADwAAAGRycy9kb3ducmV2LnhtbESP3WrCQBSE74W+w3IK3pmNgq1EV2kr&#10;2kJF/APp3SF7mg3Nng3Z1aRv3y0IXg4z8w0zW3S2EldqfOlYwTBJQRDnTpdcKDgdV4MJCB+QNVaO&#10;ScEveVjMH3ozzLRreU/XQyhEhLDPUIEJoc6k9Lkhiz5xNXH0vl1jMUTZFFI32Ea4reQoTZ+kxZLj&#10;gsGa3gzlP4eLVfB12e6ej8v1Jn21n6Vpq3e50mel+o/dyxREoC7cw7f2h1YwGg/h/0w8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LAv3GAAAA3AAAAA8AAAAAAAAA&#10;AAAAAAAAoQIAAGRycy9kb3ducmV2LnhtbFBLBQYAAAAABAAEAPkAAACUAwAAAAA=&#10;" strokeweight="1.5pt"/>
                  </v:group>
                  <v:rect id="Rectangle 124" o:spid="_x0000_s1148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b6+sIA&#10;AADcAAAADwAAAGRycy9kb3ducmV2LnhtbESP0YrCMBRE3xf8h3AFXxZNt+AitanogiC+yFY/4NJc&#10;22JzU5poq19vBMHHYWbOMOlqMI24Uedqywp+ZhEI4sLqmksFp+N2ugDhPLLGxjIpuJODVTb6SjHR&#10;tud/uuW+FAHCLkEFlfdtIqUrKjLoZrYlDt7ZdgZ9kF0pdYd9gJtGxlH0Kw3WHBYqbOmvouKSX42C&#10;Td/X58Mj5+99uRn2MW6P6BulJuNhvQThafCf8Lu90wrieQyvM+EI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dvr6wgAAANwAAAAPAAAAAAAAAAAAAAAAAJgCAABkcnMvZG93&#10;bnJldi54bWxQSwUGAAAAAAQABAD1AAAAhwMAAAAA&#10;" fillcolor="black"/>
                  <v:oval id="Oval 125" o:spid="_x0000_s1149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vXUsUA&#10;AADcAAAADwAAAGRycy9kb3ducmV2LnhtbESPQWvCQBSE7wX/w/KEXoputBgkdRVtafUmRsHrM/ua&#10;BLNvY3Yb4793C4LHYWa+YWaLzlSipcaVlhWMhhEI4szqknMFh/33YArCeWSNlWVScCMHi3nvZYaJ&#10;tlfeUZv6XAQIuwQVFN7XiZQuK8igG9qaOHi/tjHog2xyqRu8Brip5DiKYmmw5LBQYE2fBWXn9M8o&#10;oPWJW3eL4sl69LM9fm12l/RtpdRrv1t+gPDU+Wf40d5oBePJO/yfC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9dSxQAAANwAAAAPAAAAAAAAAAAAAAAAAJgCAABkcnMv&#10;ZG93bnJldi54bWxQSwUGAAAAAAQABAD1AAAAigMAAAAA&#10;" fillcolor="maroon" strokecolor="white" strokeweight=".25pt"/>
                  <v:oval id="Oval 126" o:spid="_x0000_s1150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PnicUA&#10;AADcAAAADwAAAGRycy9kb3ducmV2LnhtbESPzWrDMBCE74G+g9hCb7HcpDWJGyWEQNocSsjfA2ys&#10;rW1qrYyk2u7bV4VAjsPMfMMsVoNpREfO15YVPCcpCOLC6ppLBZfzdjwD4QOyxsYyKfglD6vlw2iB&#10;ubY9H6k7hVJECPscFVQhtLmUvqjIoE9sSxy9L+sMhihdKbXDPsJNIydpmkmDNceFClvaVFR8n36M&#10;gt2maN0+C9N3LvFj6w/X+ae5KvX0OKzfQAQawj18a++0gsnrC/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E+eJxQAAANwAAAAPAAAAAAAAAAAAAAAAAJgCAABkcnMv&#10;ZG93bnJldi54bWxQSwUGAAAAAAQABAD1AAAAigMAAAAA&#10;" fillcolor="red" strokecolor="#f60" strokeweight=".25pt">
                    <v:fill color2="maroon" focus="100%" type="gradient"/>
                  </v:oval>
                  <v:oval id="Oval 127" o:spid="_x0000_s1151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CEsQA&#10;AADcAAAADwAAAGRycy9kb3ducmV2LnhtbESP0WrCQBRE3wv+w3IF35qNEcWmriIBWx9KUdsPuMle&#10;k2D2btjdavr3XUHo4zAzZ5jVZjCduJLzrWUF0yQFQVxZ3XKt4Ptr97wE4QOyxs4yKfglD5v16GmF&#10;ubY3PtL1FGoRIexzVNCE0OdS+qohgz6xPXH0ztYZDFG6WmqHtwg3nczSdCENthwXGuypaKi6nH6M&#10;gn1R9e5zEWZvXOP7zh/Klw9TKjUZD9tXEIGG8B9+tPdaQTafw/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QhLEAAAA3AAAAA8AAAAAAAAAAAAAAAAAmAIAAGRycy9k&#10;b3ducmV2LnhtbFBLBQYAAAAABAAEAPUAAACJAwAAAAA=&#10;" fillcolor="red" strokecolor="#f60" strokeweight=".25pt">
                    <v:fill color2="maroon" focus="100%" type="gradient"/>
                  </v:oval>
                </v:group>
                <v:group id="Group 128" o:spid="_x0000_s1152" style="position:absolute;left:2241;top:1237;width:6009;height:4277" coordorigin="2241,1237" coordsize="6009,4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shape id="Picture 129" o:spid="_x0000_s1153" type="#_x0000_t75" style="position:absolute;left:5841;top:1237;width:2409;height:28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D9XvGAAAA3AAAAA8AAABkcnMvZG93bnJldi54bWxEj09rAjEUxO8Fv0N4Qm+a9U+r3RpFCmIP&#10;Pei2BY+Pzetu6OYlbqK7/fZNQehxmJnfMKtNbxtxpTYYxwom4wwEcem04UrBx/tutAQRIrLGxjEp&#10;+KEAm/XgboW5dh0f6VrESiQIhxwV1DH6XMpQ1mQxjJ0nTt6Xay3GJNtK6ha7BLeNnGbZo7RoOC3U&#10;6OmlpvK7uFgFbxM28/C5P53NYVE8NX7WeTNT6n7Yb59BROrjf/jWftUKpg8L+DuTjoBc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cP1e8YAAADcAAAADwAAAAAAAAAAAAAA&#10;AACfAgAAZHJzL2Rvd25yZXYueG1sUEsFBgAAAAAEAAQA9wAAAJIDAAAAAA==&#10;">
                    <v:imagedata r:id="rId18" o:title=""/>
                  </v:shape>
                  <v:shape id="Freeform 130" o:spid="_x0000_s1154" style="position:absolute;left:2241;top:1554;width:3600;height:3960;visibility:visible;mso-wrap-style:square;v-text-anchor:top" coordsize="126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7/dcEA&#10;AADcAAAADwAAAGRycy9kb3ducmV2LnhtbERP3WrCMBS+F/YO4QjeyEwnOGrXVIYwtgsZWH2AQ3L6&#10;g81JSbJa3365GOzy4/svD7MdxEQ+9I4VvGwyEMTamZ5bBdfLx3MOIkRkg4NjUvCgAIfqaVFiYdyd&#10;zzTVsRUphEOBCroYx0LKoDuyGDZuJE5c47zFmKBvpfF4T+F2kNsse5UWe04NHY507Ejf6h+rIJu0&#10;y/0x3699/f15as46NJNWarWc399ARJrjv/jP/WUUbHdpbTqTjoC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e/3XBAAAA3AAAAA8AAAAAAAAAAAAAAAAAmAIAAGRycy9kb3du&#10;cmV2LnhtbFBLBQYAAAAABAAEAPUAAACGAwAAAAA=&#10;" path="m,3420r720,l720,r540,e" filled="f" strokecolor="red" strokeweight="2pt">
                    <v:stroke startarrow="block"/>
                    <v:shadow on="t"/>
                    <v:path arrowok="t" o:connecttype="custom" o:connectlocs="0,3960;2057,3960;2057,0;3600,0" o:connectangles="0,0,0,0"/>
                  </v:shape>
                </v:group>
                <v:shape id="Text Box 131" o:spid="_x0000_s1155" type="#_x0000_t202" style="position:absolute;left:2961;top:4254;width:1234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zb2s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BcAJ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zb2sYAAADcAAAADwAAAAAAAAAAAAAAAACYAgAAZHJz&#10;L2Rvd25yZXYueG1sUEsFBgAAAAAEAAQA9QAAAIsDAAAAAA==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Canal RD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Rx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132" o:spid="_x0000_s1156" style="position:absolute;left:2232;top:2634;width:6489;height:4103;visibility:visible;mso-wrap-style:square;v-text-anchor:top" coordsize="774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vGMEA&#10;AADcAAAADwAAAGRycy9kb3ducmV2LnhtbERPzYrCMBC+L/gOYYS9rWkrilSjiODSg3vQ3QcYm7Ep&#10;NpPapFrffnMQPH58/6vNYBtxp87XjhWkkwQEcel0zZWCv9/91wKED8gaG8ek4EkeNuvRxwpz7R58&#10;pPspVCKGsM9RgQmhzaX0pSGLfuJa4shdXGcxRNhVUnf4iOG2kVmSzKXFmmODwZZ2hsrrqbcK+p/d&#10;/pylM1d8u2lfTM0hDbeFUp/jYbsEEWgIb/HLXWgF2TzOj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9LxjBAAAA3AAAAA8AAAAAAAAAAAAAAAAAmAIAAGRycy9kb3du&#10;cmV2LnhtbFBLBQYAAAAABAAEAPUAAACGAwAAAAA=&#10;" path="m,1980r540,l540,3240r7200,l7740,,7200,e" filled="f" strokecolor="#9c0" strokeweight="2pt">
                  <v:stroke endarrow="block"/>
                  <v:shadow on="t"/>
                  <v:path arrowok="t" o:connecttype="custom" o:connectlocs="0,2507;453,2507;453,4103;6489,4103;6489,0;6036,0" o:connectangles="0,0,0,0,0,0"/>
                </v:shape>
                <v:shape id="Text Box 133" o:spid="_x0000_s1157" type="#_x0000_t202" style="position:absolute;left:8181;top:1554;width:12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YdYc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VM0j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YdYcYAAADcAAAADwAAAAAAAAAAAAAAAACYAgAAZHJz&#10;L2Rvd25yZXYueG1sUEsFBgAAAAAEAAQA9QAAAIsDAAAAAA==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P.O</w:t>
                        </w:r>
                        <w:proofErr w:type="gramStart"/>
                        <w:r>
                          <w:rPr>
                            <w:sz w:val="16"/>
                            <w:szCs w:val="16"/>
                          </w:rPr>
                          <w:t>:</w:t>
                        </w:r>
                        <w:r w:rsidRPr="000C4791">
                          <w:rPr>
                            <w:sz w:val="16"/>
                            <w:szCs w:val="16"/>
                          </w:rPr>
                          <w:t>IN</w:t>
                        </w:r>
                        <w:proofErr w:type="gramEnd"/>
                        <w:r w:rsidRPr="000C4791">
                          <w:rPr>
                            <w:sz w:val="16"/>
                            <w:szCs w:val="16"/>
                          </w:rPr>
                          <w:t xml:space="preserve"> Micro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134" o:spid="_x0000_s1158" style="position:absolute;left:2063;top:3317;width:3780;height:1980;visibility:visible;mso-wrap-style:square;v-text-anchor:top" coordsize="378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uXoMYA&#10;AADcAAAADwAAAGRycy9kb3ducmV2LnhtbESPQWvCQBSE74X+h+UVvEjdNIVQUlcpBVHQi9qDx9fs&#10;a5J29226uybpv3cFocdhZr5h5svRGtGTD61jBU+zDARx5XTLtYKP4+rxBUSIyBqNY1LwRwGWi/u7&#10;OZbaDbyn/hBrkSAcSlTQxNiVUoaqIYth5jri5H05bzEm6WupPQ4Jbo3Ms6yQFltOCw129N5Q9XM4&#10;WwXffTFs17uVHPfm92Q+T373PN0qNXkY315BRBrjf/jW3mgFeZHD9Uw6AnJx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uXoMYAAADcAAAADwAAAAAAAAAAAAAAAACYAgAAZHJz&#10;L2Rvd25yZXYueG1sUEsFBgAAAAAEAAQA9QAAAIsDAAAAAA==&#10;" path="m,l360,r,3420l3780,3420e" filled="f" strokeweight="3pt">
                  <v:path arrowok="t" o:connecttype="custom" o:connectlocs="0,0;360,0;360,1980;3780,1980" o:connectangles="0,0,0,0"/>
                </v:shape>
                <v:shape id="Picture 135" o:spid="_x0000_s1159" type="#_x0000_t75" style="position:absolute;left:5243;top:4817;width:2621;height:1782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L4KfDAAAA3AAAAA8AAABkcnMvZG93bnJldi54bWxEj0FrAjEUhO8F/0N4hd5qtlal3RpFhYpH&#10;u5WeX5PnJnTzsmyibv+9EQSPw8x8w8wWvW/EibroAit4GRYgiHUwjmsF++/P5zcQMSEbbAKTgn+K&#10;sJgPHmZYmnDmLzpVqRYZwrFEBTaltpQyakse4zC0xNk7hM5jyrKrpenwnOG+kaOimEqPjvOCxZbW&#10;lvRfdfQKNpv3/vA7cdsV7X+sDuP1TjdOqafHfvkBIlGf7uFbe2sUjKavcD2Tj4Cc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ovgp8MAAADcAAAADwAAAAAAAAAAAAAAAACf&#10;AgAAZHJzL2Rvd25yZXYueG1sUEsFBgAAAAAEAAQA9wAAAI8DAAAAAA==&#10;">
                  <v:imagedata r:id="rId21" o:title=""/>
                </v:shape>
                <w10:anchorlock/>
              </v:group>
            </w:pict>
          </mc:Fallback>
        </mc:AlternateContent>
      </w:r>
    </w:p>
    <w:p w:rsidR="0058736E" w:rsidRPr="006E2F80" w:rsidRDefault="0058736E" w:rsidP="0058736E">
      <w:pPr>
        <w:pStyle w:val="PiedeIlustracion"/>
      </w:pPr>
      <w:bookmarkStart w:id="202" w:name="_Toc462835026"/>
      <w:bookmarkStart w:id="203" w:name="_Toc2584160"/>
      <w:bookmarkStart w:id="204" w:name="_Toc32913570"/>
      <w:r w:rsidRPr="006E2F8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4</w:t>
      </w:r>
      <w:r w:rsidR="00AB779A">
        <w:rPr>
          <w:noProof/>
        </w:rPr>
        <w:fldChar w:fldCharType="end"/>
      </w:r>
      <w:r w:rsidRPr="006E2F80">
        <w:t xml:space="preserve">. </w:t>
      </w:r>
      <w:bookmarkStart w:id="205" w:name="_Toc354501079"/>
      <w:bookmarkStart w:id="206" w:name="_Toc397415071"/>
      <w:r w:rsidRPr="006E2F80">
        <w:t>Configuración de Prueba Operación Radio - TX</w:t>
      </w:r>
      <w:bookmarkEnd w:id="202"/>
      <w:bookmarkEnd w:id="203"/>
      <w:bookmarkEnd w:id="204"/>
      <w:bookmarkEnd w:id="205"/>
      <w:bookmarkEnd w:id="206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7"/>
        </w:numPr>
        <w:spacing w:after="60"/>
      </w:pPr>
      <w:r w:rsidRPr="004A4ECB">
        <w:lastRenderedPageBreak/>
        <w:t xml:space="preserve">Circuito 1 (C2). Conectado directamente a los Par de </w:t>
      </w:r>
      <w:proofErr w:type="spellStart"/>
      <w:r w:rsidRPr="004A4ECB">
        <w:t>Tx</w:t>
      </w:r>
      <w:proofErr w:type="spellEnd"/>
      <w:r w:rsidRPr="004A4ECB">
        <w:t xml:space="preserve"> del Canal Radio </w:t>
      </w:r>
    </w:p>
    <w:p w:rsidR="0058736E" w:rsidRDefault="0058736E" w:rsidP="0058736E">
      <w:pPr>
        <w:numPr>
          <w:ilvl w:val="0"/>
          <w:numId w:val="27"/>
        </w:numPr>
        <w:spacing w:after="60"/>
      </w:pPr>
      <w:r w:rsidRPr="004A4ECB">
        <w:t>Circuito 2 (C3). A través de sonda, a la interfaz Micro del Operador.</w:t>
      </w:r>
    </w:p>
    <w:p w:rsidR="0058736E" w:rsidRPr="004A4ECB" w:rsidRDefault="0058736E" w:rsidP="0058736E">
      <w:pPr>
        <w:pStyle w:val="Ttulo3"/>
        <w:spacing w:after="240"/>
      </w:pPr>
      <w:bookmarkStart w:id="207" w:name="_Toc347486969"/>
      <w:bookmarkStart w:id="208" w:name="_Toc354501013"/>
      <w:bookmarkStart w:id="209" w:name="_Toc397415215"/>
      <w:bookmarkStart w:id="210" w:name="_Toc462834944"/>
      <w:bookmarkStart w:id="211" w:name="_Toc2584065"/>
      <w:bookmarkStart w:id="212" w:name="_Toc32913486"/>
      <w:r w:rsidRPr="004A4ECB">
        <w:t>Configuración del ETM</w:t>
      </w:r>
      <w:bookmarkEnd w:id="207"/>
      <w:bookmarkEnd w:id="208"/>
      <w:bookmarkEnd w:id="209"/>
      <w:bookmarkEnd w:id="210"/>
      <w:bookmarkEnd w:id="211"/>
      <w:bookmarkEnd w:id="212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  conforme a la siguiente Tabla: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  <w:jc w:val="center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213" w:name="_Toc347487037"/>
      <w:bookmarkStart w:id="214" w:name="_Toc354501100"/>
      <w:bookmarkStart w:id="215" w:name="_Toc397415092"/>
      <w:bookmarkStart w:id="216" w:name="_Toc462835051"/>
      <w:bookmarkStart w:id="217" w:name="_Toc2584185"/>
      <w:bookmarkStart w:id="218" w:name="_Toc32913595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8</w:t>
      </w:r>
      <w:r w:rsidR="00AB779A">
        <w:rPr>
          <w:noProof/>
        </w:rPr>
        <w:fldChar w:fldCharType="end"/>
      </w:r>
      <w:r w:rsidRPr="004A4ECB">
        <w:t xml:space="preserve">. Caso de Prueba OP </w:t>
      </w:r>
      <w:r w:rsidRPr="004A4ECB">
        <w:sym w:font="Wingdings" w:char="F0E0"/>
      </w:r>
      <w:r w:rsidRPr="004A4ECB">
        <w:t>Radio. Parámetros de Configuración ETM. Circuito 2.Dir-Autónomo</w:t>
      </w:r>
      <w:bookmarkEnd w:id="213"/>
      <w:bookmarkEnd w:id="214"/>
      <w:bookmarkEnd w:id="215"/>
      <w:bookmarkEnd w:id="216"/>
      <w:bookmarkEnd w:id="217"/>
      <w:bookmarkEnd w:id="218"/>
    </w:p>
    <w:p w:rsidR="0058736E" w:rsidRPr="004A4ECB" w:rsidRDefault="0058736E" w:rsidP="0058736E">
      <w:r w:rsidRPr="004A4ECB">
        <w:lastRenderedPageBreak/>
        <w:t xml:space="preserve">Configurar el </w:t>
      </w:r>
      <w:r w:rsidRPr="004A4ECB">
        <w:rPr>
          <w:b/>
        </w:rPr>
        <w:t>Circuito 1</w:t>
      </w:r>
      <w:r w:rsidRPr="004A4ECB">
        <w:t xml:space="preserve"> del ETM  conforme a la siguiente Tabla: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  <w:jc w:val="center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  <w:jc w:val="center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</w:tbl>
    <w:p w:rsidR="0058736E" w:rsidRPr="004A4ECB" w:rsidRDefault="0058736E" w:rsidP="0058736E">
      <w:pPr>
        <w:pStyle w:val="PiedeIlustracion"/>
      </w:pPr>
      <w:bookmarkStart w:id="219" w:name="_Toc347487038"/>
      <w:bookmarkStart w:id="220" w:name="_Toc354501101"/>
      <w:bookmarkStart w:id="221" w:name="_Toc397415093"/>
      <w:bookmarkStart w:id="222" w:name="_Toc462835052"/>
      <w:bookmarkStart w:id="223" w:name="_Toc2584186"/>
      <w:bookmarkStart w:id="224" w:name="_Toc32913596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9</w:t>
      </w:r>
      <w:r w:rsidR="00AB779A">
        <w:rPr>
          <w:noProof/>
        </w:rPr>
        <w:fldChar w:fldCharType="end"/>
      </w:r>
      <w:r w:rsidRPr="004A4ECB">
        <w:t xml:space="preserve">. Caso de Prueba OP </w:t>
      </w:r>
      <w:r w:rsidRPr="004A4ECB">
        <w:sym w:font="Wingdings" w:char="F0E0"/>
      </w:r>
      <w:r w:rsidRPr="004A4ECB">
        <w:t>Radio. Parámetros de Configuración ETM. Circuito 1.Sub-Autónomo</w:t>
      </w:r>
      <w:bookmarkEnd w:id="219"/>
      <w:bookmarkEnd w:id="220"/>
      <w:bookmarkEnd w:id="221"/>
      <w:bookmarkEnd w:id="222"/>
      <w:bookmarkEnd w:id="223"/>
      <w:bookmarkEnd w:id="224"/>
    </w:p>
    <w:p w:rsidR="0058736E" w:rsidRPr="004A4ECB" w:rsidRDefault="0058736E" w:rsidP="0058736E">
      <w:pPr>
        <w:pStyle w:val="Ttulo3"/>
        <w:spacing w:after="240"/>
      </w:pPr>
      <w:bookmarkStart w:id="225" w:name="_Toc347486970"/>
      <w:bookmarkStart w:id="226" w:name="_Toc354501014"/>
      <w:bookmarkStart w:id="227" w:name="_Toc397415216"/>
      <w:bookmarkStart w:id="228" w:name="_Toc462834945"/>
      <w:bookmarkStart w:id="229" w:name="_Toc2584066"/>
      <w:bookmarkStart w:id="230" w:name="_Toc32913487"/>
      <w:r w:rsidRPr="004A4ECB">
        <w:t>Condiciones Iniciales</w:t>
      </w:r>
      <w:bookmarkEnd w:id="225"/>
      <w:bookmarkEnd w:id="226"/>
      <w:bookmarkEnd w:id="227"/>
      <w:bookmarkEnd w:id="228"/>
      <w:bookmarkEnd w:id="229"/>
      <w:bookmarkEnd w:id="230"/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Pasarela Configurada y operativa equipada con al menos un Canal Radio.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Equipo ETM conectado según la Figura. Configuración de Prueba Operación Radio.</w:t>
      </w:r>
    </w:p>
    <w:p w:rsidR="0058736E" w:rsidRPr="006E2F80" w:rsidRDefault="0058736E" w:rsidP="0058736E">
      <w:pPr>
        <w:pStyle w:val="Ttulo3"/>
        <w:spacing w:after="240"/>
        <w:rPr>
          <w:lang w:val="es-ES"/>
        </w:rPr>
      </w:pPr>
      <w:bookmarkStart w:id="231" w:name="_Toc347486971"/>
      <w:bookmarkStart w:id="232" w:name="_Toc354501015"/>
      <w:bookmarkStart w:id="233" w:name="_Toc397415217"/>
      <w:bookmarkStart w:id="234" w:name="_Toc462834946"/>
      <w:bookmarkStart w:id="235" w:name="_Toc2584067"/>
      <w:bookmarkStart w:id="236" w:name="_Toc32913488"/>
      <w:r w:rsidRPr="004A4ECB">
        <w:t>Procedimiento</w:t>
      </w:r>
      <w:bookmarkEnd w:id="231"/>
      <w:bookmarkEnd w:id="232"/>
      <w:bookmarkEnd w:id="233"/>
      <w:bookmarkEnd w:id="234"/>
      <w:bookmarkEnd w:id="235"/>
      <w:bookmarkEnd w:id="236"/>
    </w:p>
    <w:p w:rsidR="0058736E" w:rsidRPr="004A4ECB" w:rsidRDefault="0058736E" w:rsidP="0058736E">
      <w:pPr>
        <w:pStyle w:val="Prrafodelista"/>
        <w:numPr>
          <w:ilvl w:val="0"/>
          <w:numId w:val="31"/>
        </w:numPr>
        <w:spacing w:after="60"/>
      </w:pPr>
      <w:r w:rsidRPr="004A4ECB">
        <w:t xml:space="preserve">Establecer el circuito de transmisión entre el Puesto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PTT)</w:t>
      </w:r>
    </w:p>
    <w:p w:rsidR="0058736E" w:rsidRPr="004A4ECB" w:rsidRDefault="0058736E" w:rsidP="0058736E">
      <w:pPr>
        <w:pStyle w:val="Prrafodelista"/>
        <w:numPr>
          <w:ilvl w:val="0"/>
          <w:numId w:val="31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31"/>
        </w:numPr>
        <w:spacing w:after="60"/>
      </w:pPr>
      <w:r w:rsidRPr="004A4ECB">
        <w:t>Esperar la finalización del Test  para finalizar la actuación del PTT.</w:t>
      </w:r>
    </w:p>
    <w:p w:rsidR="0058736E" w:rsidRPr="004A4ECB" w:rsidRDefault="0058736E" w:rsidP="0058736E">
      <w:pPr>
        <w:pStyle w:val="Prrafodelista"/>
        <w:numPr>
          <w:ilvl w:val="0"/>
          <w:numId w:val="31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31"/>
        </w:numPr>
        <w:spacing w:after="60"/>
      </w:pPr>
      <w:r w:rsidRPr="004A4ECB">
        <w:t xml:space="preserve">Acceder a la página de resultados y Exportar los mismos a Hoja de Excel. Como comentario se escribirá: Operación Radio Operador </w:t>
      </w:r>
      <w:r w:rsidRPr="004A4ECB">
        <w:sym w:font="Wingdings" w:char="F0E0"/>
      </w:r>
      <w:r w:rsidRPr="004A4ECB">
        <w:t xml:space="preserve"> </w:t>
      </w:r>
      <w:proofErr w:type="spellStart"/>
      <w:r w:rsidRPr="004A4ECB">
        <w:t>TxRadio</w:t>
      </w:r>
      <w:proofErr w:type="spellEnd"/>
      <w:r w:rsidRPr="004A4ECB">
        <w:t xml:space="preserve"> identificando el Puesto de Operador y el canal Radio utilizados,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31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jc w:val="left"/>
        <w:rPr>
          <w:rFonts w:ascii="Univers" w:hAnsi="Univers"/>
        </w:rPr>
      </w:pPr>
    </w:p>
    <w:p w:rsidR="0058736E" w:rsidRPr="004A4ECB" w:rsidRDefault="0058736E" w:rsidP="0092374A">
      <w:pPr>
        <w:pStyle w:val="Ttulo2"/>
      </w:pPr>
      <w:bookmarkStart w:id="237" w:name="_Ref347302961"/>
      <w:bookmarkStart w:id="238" w:name="_Toc347486972"/>
      <w:bookmarkStart w:id="239" w:name="_Toc354501016"/>
      <w:bookmarkStart w:id="240" w:name="_Toc397415218"/>
      <w:bookmarkStart w:id="241" w:name="_Toc462834947"/>
      <w:bookmarkStart w:id="242" w:name="_Toc2584068"/>
      <w:bookmarkStart w:id="243" w:name="_Toc32913489"/>
      <w:r>
        <w:t xml:space="preserve">UV5K-MED-04. </w:t>
      </w:r>
      <w:r w:rsidRPr="004A4ECB">
        <w:t xml:space="preserve">Operador (RX-CASCOS) </w:t>
      </w:r>
      <w:r w:rsidRPr="004A4ECB">
        <w:sym w:font="Wingdings" w:char="F0DF"/>
      </w:r>
      <w:r w:rsidRPr="004A4ECB">
        <w:t xml:space="preserve"> </w:t>
      </w:r>
      <w:r>
        <w:t xml:space="preserve">Interfaz </w:t>
      </w:r>
      <w:r w:rsidRPr="004A4ECB">
        <w:t>Radio</w:t>
      </w:r>
      <w:bookmarkEnd w:id="237"/>
      <w:bookmarkEnd w:id="238"/>
      <w:bookmarkEnd w:id="239"/>
      <w:bookmarkEnd w:id="240"/>
      <w:r>
        <w:t xml:space="preserve"> LEGACY</w:t>
      </w:r>
      <w:bookmarkEnd w:id="241"/>
      <w:bookmarkEnd w:id="242"/>
      <w:bookmarkEnd w:id="243"/>
    </w:p>
    <w:p w:rsidR="0058736E" w:rsidRPr="004A4ECB" w:rsidRDefault="0058736E" w:rsidP="0058736E">
      <w:pPr>
        <w:pStyle w:val="Ttulo3"/>
        <w:spacing w:after="240"/>
      </w:pPr>
      <w:bookmarkStart w:id="244" w:name="_Toc347486973"/>
      <w:bookmarkStart w:id="245" w:name="_Toc354501017"/>
      <w:bookmarkStart w:id="246" w:name="_Toc397415219"/>
      <w:bookmarkStart w:id="247" w:name="_Toc462834948"/>
      <w:bookmarkStart w:id="248" w:name="_Toc2584069"/>
      <w:bookmarkStart w:id="249" w:name="_Toc32913490"/>
      <w:r w:rsidRPr="004A4ECB">
        <w:t>Configuración de la prueba</w:t>
      </w:r>
      <w:bookmarkEnd w:id="244"/>
      <w:bookmarkEnd w:id="245"/>
      <w:bookmarkEnd w:id="246"/>
      <w:bookmarkEnd w:id="247"/>
      <w:bookmarkEnd w:id="248"/>
      <w:bookmarkEnd w:id="249"/>
    </w:p>
    <w:p w:rsidR="0058736E" w:rsidRPr="004A4ECB" w:rsidRDefault="0058736E" w:rsidP="0058736E">
      <w:pPr>
        <w:pStyle w:val="TextoNivel1"/>
        <w:jc w:val="center"/>
        <w:rPr>
          <w:lang w:val="es-ES"/>
        </w:rPr>
      </w:pPr>
    </w:p>
    <w:p w:rsidR="0058736E" w:rsidRDefault="0058736E" w:rsidP="0092374A">
      <w:pPr>
        <w:jc w:val="center"/>
      </w:pPr>
      <w:r w:rsidRPr="004A4ECB">
        <w:rPr>
          <w:noProof/>
        </w:rPr>
        <w:lastRenderedPageBreak/>
        <mc:AlternateContent>
          <mc:Choice Requires="wpg">
            <w:drawing>
              <wp:inline distT="0" distB="0" distL="0" distR="0" wp14:anchorId="36C1C1C7" wp14:editId="4233C2D7">
                <wp:extent cx="5059680" cy="3670935"/>
                <wp:effectExtent l="0" t="0" r="26670" b="5715"/>
                <wp:docPr id="264" name="Grup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9680" cy="3670935"/>
                          <a:chOff x="1941" y="8137"/>
                          <a:chExt cx="7968" cy="5781"/>
                        </a:xfrm>
                      </wpg:grpSpPr>
                      <wpg:grpSp>
                        <wpg:cNvPr id="265" name="Group 137"/>
                        <wpg:cNvGrpSpPr>
                          <a:grpSpLocks/>
                        </wpg:cNvGrpSpPr>
                        <wpg:grpSpPr bwMode="auto">
                          <a:xfrm rot="16200000">
                            <a:off x="-134" y="10492"/>
                            <a:ext cx="4680" cy="529"/>
                            <a:chOff x="4319" y="9544"/>
                            <a:chExt cx="5040" cy="454"/>
                          </a:xfrm>
                        </wpg:grpSpPr>
                        <wpg:grpSp>
                          <wpg:cNvPr id="266" name="Group 138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267" name="Rectangle 139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Oval 14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9" name="Oval 14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0" name="Oval 14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Oval 14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Oval 14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Oval 14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Oval 14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Oval 14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Oval 14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Oval 14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8" name="Rectangle 15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9" name="Rectangle 15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" name="Rectangle 15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" name="Rectangle 15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2" name="Rectangle 15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3" name="Line 155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" name="Line 156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" name="Line 157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" name="Line 158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" name="Line 159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" name="Line 160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" name="Line 161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0" name="Line 162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1" name="Line 163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2" name="Line 164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3" name="Line 165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4" name="Line 166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5" name="Line 167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6" name="Rectangle 16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7" name="Rectangle 16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8" name="Rectangle 17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9" name="Rectangle 17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0" name="Rectangle 17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1" name="Line 173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2" name="Line 174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3" name="Line 175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4" name="Line 176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5" name="Line 177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6" name="Line 178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7" name="Line 179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8" name="Line 180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9" name="Line 181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0" name="Line 182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1" name="Line 183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2" name="Line 184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3" name="Line 185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14" name="Rectangle 186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Oval 187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Oval 188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Oval 189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18" name="Picture 19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8137"/>
                            <a:ext cx="2409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Freeform 191"/>
                        <wps:cNvSpPr>
                          <a:spLocks/>
                        </wps:cNvSpPr>
                        <wps:spPr bwMode="auto">
                          <a:xfrm>
                            <a:off x="2479" y="8454"/>
                            <a:ext cx="3600" cy="4363"/>
                          </a:xfrm>
                          <a:custGeom>
                            <a:avLst/>
                            <a:gdLst>
                              <a:gd name="T0" fmla="*/ 0 w 1260"/>
                              <a:gd name="T1" fmla="*/ 3420 h 3420"/>
                              <a:gd name="T2" fmla="*/ 720 w 1260"/>
                              <a:gd name="T3" fmla="*/ 3420 h 3420"/>
                              <a:gd name="T4" fmla="*/ 720 w 1260"/>
                              <a:gd name="T5" fmla="*/ 0 h 3420"/>
                              <a:gd name="T6" fmla="*/ 1260 w 1260"/>
                              <a:gd name="T7" fmla="*/ 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0" h="3420">
                                <a:moveTo>
                                  <a:pt x="0" y="3420"/>
                                </a:moveTo>
                                <a:lnTo>
                                  <a:pt x="720" y="3420"/>
                                </a:lnTo>
                                <a:lnTo>
                                  <a:pt x="720" y="0"/>
                                </a:ln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3199" y="11154"/>
                            <a:ext cx="123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Canal RD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193"/>
                        <wps:cNvSpPr>
                          <a:spLocks/>
                        </wps:cNvSpPr>
                        <wps:spPr bwMode="auto">
                          <a:xfrm>
                            <a:off x="2481" y="9577"/>
                            <a:ext cx="6491" cy="3463"/>
                          </a:xfrm>
                          <a:custGeom>
                            <a:avLst/>
                            <a:gdLst>
                              <a:gd name="T0" fmla="*/ 0 w 7740"/>
                              <a:gd name="T1" fmla="*/ 1980 h 3240"/>
                              <a:gd name="T2" fmla="*/ 540 w 7740"/>
                              <a:gd name="T3" fmla="*/ 1980 h 3240"/>
                              <a:gd name="T4" fmla="*/ 540 w 7740"/>
                              <a:gd name="T5" fmla="*/ 3240 h 3240"/>
                              <a:gd name="T6" fmla="*/ 7740 w 7740"/>
                              <a:gd name="T7" fmla="*/ 3240 h 3240"/>
                              <a:gd name="T8" fmla="*/ 7740 w 7740"/>
                              <a:gd name="T9" fmla="*/ 0 h 3240"/>
                              <a:gd name="T10" fmla="*/ 7200 w 7740"/>
                              <a:gd name="T11" fmla="*/ 0 h 3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3240">
                                <a:moveTo>
                                  <a:pt x="0" y="1980"/>
                                </a:moveTo>
                                <a:lnTo>
                                  <a:pt x="540" y="1980"/>
                                </a:lnTo>
                                <a:lnTo>
                                  <a:pt x="540" y="3240"/>
                                </a:lnTo>
                                <a:lnTo>
                                  <a:pt x="7740" y="3240"/>
                                </a:lnTo>
                                <a:lnTo>
                                  <a:pt x="7740" y="0"/>
                                </a:lnTo>
                                <a:lnTo>
                                  <a:pt x="72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FF"/>
                            </a:solidFill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8107" y="8454"/>
                            <a:ext cx="1802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58736E" w:rsidRDefault="0058736E" w:rsidP="0058736E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P.O</w:t>
                              </w:r>
                              <w:proofErr w:type="gramStart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:OUT</w:t>
                              </w:r>
                              <w:proofErr w:type="gramEnd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cascos</w:t>
                              </w:r>
                              <w:proofErr w:type="spellEnd"/>
                            </w:p>
                            <w:p w:rsidR="0058736E" w:rsidRPr="0058736E" w:rsidRDefault="0058736E" w:rsidP="0058736E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(Audio Rx)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195"/>
                        <wps:cNvSpPr>
                          <a:spLocks/>
                        </wps:cNvSpPr>
                        <wps:spPr bwMode="auto">
                          <a:xfrm>
                            <a:off x="2301" y="10217"/>
                            <a:ext cx="3780" cy="1980"/>
                          </a:xfrm>
                          <a:custGeom>
                            <a:avLst/>
                            <a:gdLst>
                              <a:gd name="T0" fmla="*/ 0 w 3780"/>
                              <a:gd name="T1" fmla="*/ 0 h 3420"/>
                              <a:gd name="T2" fmla="*/ 360 w 3780"/>
                              <a:gd name="T3" fmla="*/ 0 h 3420"/>
                              <a:gd name="T4" fmla="*/ 360 w 3780"/>
                              <a:gd name="T5" fmla="*/ 3420 h 3420"/>
                              <a:gd name="T6" fmla="*/ 3780 w 3780"/>
                              <a:gd name="T7" fmla="*/ 342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780" h="34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3420"/>
                                </a:lnTo>
                                <a:lnTo>
                                  <a:pt x="3780" y="342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196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5481" y="11717"/>
                            <a:ext cx="2621" cy="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143" o:spid="_x0000_s1160" style="width:398.4pt;height:289.05pt;mso-position-horizontal-relative:char;mso-position-vertical-relative:line" coordorigin="1941,8137" coordsize="7968,578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">
                <v:group id="Group 137" o:spid="_x0000_s1161" style="position:absolute;left:-134;top:10492;width:4680;height:529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yJd0xgAAANwA&#10;AAAPAAAAAAAAAAAAAAAAAKoCAABkcnMvZG93bnJldi54bWxQSwUGAAAAAAQABAD6AAAAnQMAAAAA&#10;">
                  <v:group id="Group 138" o:spid="_x0000_s1162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  <v:rect id="Rectangle 139" o:spid="_x0000_s1163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accYA&#10;AADcAAAADwAAAGRycy9kb3ducmV2LnhtbESPQWvCQBSE7wX/w/IKvdVNU2pKdJUgWEoO1mhBj4/s&#10;Mwlm34bs1qT/visUPA4z8w2zWI2mFVfqXWNZwcs0AkFcWt1wpeD7sHl+B+E8ssbWMin4JQer5eRh&#10;gam2Axd03ftKBAi7FBXU3neplK6syaCb2o44eGfbG/RB9pXUPQ4BbloZR9FMGmw4LNTY0bqm8rL/&#10;MQq2Q5kfT1lSfLydd0Xb+a/XTS6VenocszkIT6O/h//bn1pBPEvgd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NaccYAAADcAAAADwAAAAAAAAAAAAAAAACYAgAAZHJz&#10;L2Rvd25yZXYueG1sUEsFBgAAAAAEAAQA9QAAAIsDAAAAAA==&#10;" fillcolor="silver" strokeweight="1.5pt">
                      <v:fill r:id="rId16" o:title="" type="pattern"/>
                    </v:rect>
                    <v:oval id="Oval 140" o:spid="_x0000_s1164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GH1cEA&#10;AADcAAAADwAAAGRycy9kb3ducmV2LnhtbERPzYrCMBC+C/sOYRa8iKb2INI1ii7oiiBa1wcYmrEp&#10;NpNuk9X69uYgePz4/meLztbiRq2vHCsYjxIQxIXTFZcKzr/r4RSED8gaa8ek4EEeFvOP3gwz7e6c&#10;0+0UShFD2GeowITQZFL6wpBFP3INceQurrUYImxLqVu8x3BbyzRJJtJixbHBYEPfhorr6d8qGJjj&#10;eKN//F+xPOS7/QHz9HFdKdX/7JZfIAJ14S1+ubdaQTqJa+OZe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hh9XBAAAA3AAAAA8AAAAAAAAAAAAAAAAAmAIAAGRycy9kb3du&#10;cmV2LnhtbFBLBQYAAAAABAAEAPUAAACGAwAAAAA=&#10;" fillcolor="black" strokeweight="1pt"/>
                    <v:oval id="Oval 141" o:spid="_x0000_s1165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+hscA&#10;AADcAAAADwAAAGRycy9kb3ducmV2LnhtbESPQWvCQBSE70L/w/IKvUjdRDHENKuIVfAm2l56e82+&#10;JiHZt2l2q7G/visIPQ4z8w2TrwbTijP1rrasIJ5EIIgLq2suFby/7Z5TEM4ja2wtk4IrOVgtH0Y5&#10;Ztpe+Ejnky9FgLDLUEHlfZdJ6YqKDLqJ7YiD92V7gz7IvpS6x0uAm1ZOoyiRBmsOCxV2tKmoaE4/&#10;RsG+Kdazxcfn7zxOx4ft5tWl33Gq1NPjsH4B4Wnw/+F7e68VTJMF3M6EI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jvob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142" o:spid="_x0000_s1166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4dDsIA&#10;AADcAAAADwAAAGRycy9kb3ducmV2LnhtbERP3WrCMBS+H/gO4QjeDE3txSbVKDrYFGFo1Qc4NMem&#10;2Jx0TdT69suF4OXH9z9bdLYWN2p95VjBeJSAIC6crrhUcDp+DycgfEDWWDsmBQ/ysJj33maYaXfn&#10;nG6HUIoYwj5DBSaEJpPSF4Ys+pFriCN3dq3FEGFbSt3iPYbbWqZJ8iEtVhwbDDb0Zai4HK5WwbvZ&#10;j3/02v8Vy12+/d1hnj4uK6UG/W45BRGoCy/x073RCtLPOD+eiUdA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h0OwgAAANwAAAAPAAAAAAAAAAAAAAAAAJgCAABkcnMvZG93&#10;bnJldi54bWxQSwUGAAAAAAQABAD1AAAAhwMAAAAA&#10;" fillcolor="black" strokeweight="1pt"/>
                    <v:oval id="Oval 143" o:spid="_x0000_s1167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kXccA&#10;AADcAAAADwAAAGRycy9kb3ducmV2LnhtbESPQWvCQBSE70L/w/IKvZS6iWKbpllFrII30Xrx9pp9&#10;TUKyb9PsVqO/3hUKHoeZ+YbJZr1pxJE6V1lWEA8jEMS51RUXCvZfq5cEhPPIGhvLpOBMDmbTh0GG&#10;qbYn3tJx5wsRIOxSVFB636ZSurwkg25oW+Lg/djOoA+yK6Tu8BTgppGjKHqVBisOCyW2tCgpr3d/&#10;RsG6zufj98P3ZRInz5vl4tMlv3Gi1NNjP/8A4an39/B/e60VjN5iuJ0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MJF3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144" o:spid="_x0000_s1168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Am4sYA&#10;AADcAAAADwAAAGRycy9kb3ducmV2LnhtbESP0WrCQBRE3wv+w3IFX4puzEMrMRtRobYUio36AZfs&#10;NRvM3k2zW41/3y0U+jjMzBkmXw22FVfqfeNYwXyWgCCunG64VnA6vkwXIHxA1tg6JgV38rAqRg85&#10;ZtrduKTrIdQiQthnqMCE0GVS+sqQRT9zHXH0zq63GKLsa6l7vEW4bWWaJE/SYsNxwWBHW0PV5fBt&#10;FTyaz/lOv/qvar0v3z/2WKb3y0apyXhYL0EEGsJ/+K/9phWkzyn8nolHQB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Am4sYAAADcAAAADwAAAAAAAAAAAAAAAACYAgAAZHJz&#10;L2Rvd25yZXYueG1sUEsFBgAAAAAEAAQA9QAAAIsDAAAAAA==&#10;" fillcolor="black" strokeweight="1pt"/>
                    <v:oval id="Oval 145" o:spid="_x0000_s1169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fsccA&#10;AADcAAAADwAAAGRycy9kb3ducmV2LnhtbESPQWvCQBSE74L/YXkFL6VuotjG1FUkreBNanvp7TX7&#10;TILZtzG7xthf3xUKHoeZ+YZZrHpTi45aV1lWEI8jEMS51RUXCr4+N08JCOeRNdaWScGVHKyWw8EC&#10;U20v/EHd3hciQNilqKD0vkmldHlJBt3YNsTBO9jWoA+yLaRu8RLgppaTKHqWBisOCyU2lJWUH/dn&#10;o2B7zNfT+ffP7yxOHnfv2ZtLTnGi1OihX7+C8NT7e/i/vdUKJi9TuJ0JR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SH7H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146" o:spid="_x0000_s1170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bDcUA&#10;AADcAAAADwAAAGRycy9kb3ducmV2LnhtbESP0WrCQBRE3wv+w3ILfSm6MYgtqatooSqC2Gg/4JK9&#10;zQazd9PsqvHvXUHo4zAzZ5jJrLO1OFPrK8cKhoMEBHHhdMWlgp/DV/8dhA/IGmvHpOBKHmbT3tME&#10;M+0unNN5H0oRIewzVGBCaDIpfWHIoh+4hjh6v661GKJsS6lbvES4rWWaJGNpseK4YLChT0PFcX+y&#10;Cl7N93CpV/6vmO/yzXaHeXo9LpR6ee7mHyACdeE//GivtYL0bQT3M/EI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RsNxQAAANwAAAAPAAAAAAAAAAAAAAAAAJgCAABkcnMv&#10;ZG93bnJldi54bWxQSwUGAAAAAAQABAD1AAAAigMAAAAA&#10;" fillcolor="black" strokeweight="1pt"/>
                    <v:oval id="Oval 147" o:spid="_x0000_s1171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ciXsYA&#10;AADcAAAADwAAAGRycy9kb3ducmV2LnhtbESPQWvCQBSE74L/YXmFXkQ3UbQxdRWxLXgTrRdvz+wz&#10;CWbfxuxWY399tyB4HGbmG2a2aE0lrtS40rKCeBCBIM6sLjlXsP/+6icgnEfWWFkmBXdysJh3OzNM&#10;tb3xlq47n4sAYZeigsL7OpXSZQUZdANbEwfvZBuDPsgml7rBW4CbSg6jaCINlhwWCqxpVVB23v0Y&#10;BetzthxND8ffcZz0Np+rD5dc4kSp15d2+Q7CU+uf4Ud7rRUM38bwfyYc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ciXs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148" o:spid="_x0000_s1172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g4cUA&#10;AADcAAAADwAAAGRycy9kb3ducmV2LnhtbESP0WrCQBRE3wX/YblCX6RuzIOV6CoqaEuhaKwfcMle&#10;s8Hs3Zjdavz7bqHg4zAzZ5j5srO1uFHrK8cKxqMEBHHhdMWlgtP39nUKwgdkjbVjUvAgD8tFvzfH&#10;TLs753Q7hlJECPsMFZgQmkxKXxiy6EeuIY7e2bUWQ5RtKXWL9wi3tUyTZCItVhwXDDa0MVRcjj9W&#10;wdAcxjv97q/Fap9/fu0xTx+XtVIvg241AxGoC8/wf/tDK0jfJv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yDhxQAAANwAAAAPAAAAAAAAAAAAAAAAAJgCAABkcnMv&#10;ZG93bnJldi54bWxQSwUGAAAAAAQABAD1AAAAigMAAAAA&#10;" fillcolor="black" strokeweight="1pt"/>
                    <v:oval id="Oval 149" o:spid="_x0000_s1173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kZssYA&#10;AADcAAAADwAAAGRycy9kb3ducmV2LnhtbESPQWvCQBSE7wX/w/IEL1I3sVRjdBWxFbyJtpfentln&#10;Esy+jdmtRn+9WxB6HGbmG2a2aE0lLtS40rKCeBCBIM6sLjlX8P21fk1AOI+ssbJMCm7kYDHvvMww&#10;1fbKO7rsfS4ChF2KCgrv61RKlxVk0A1sTRy8o20M+iCbXOoGrwFuKjmMopE0WHJYKLCmVUHZaf9r&#10;FGxO2fJt8nO4v8dJf/u5+nDJOU6U6nXb5RSEp9b/h5/tjVYwHI/h70w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kZss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rect id="Rectangle 150" o:spid="_x0000_s1174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BtbcEA&#10;AADcAAAADwAAAGRycy9kb3ducmV2LnhtbERPz2vCMBS+D/wfwhO8zbQim1SjiCLMo07F4zN5NsXm&#10;pTRZ7fbXL4fBjh/f78Wqd7XoqA2VZwX5OANBrL2puFRw+ty9zkCEiGyw9kwKvinAajl4WWBh/JMP&#10;1B1jKVIIhwIV2BibQsqgLTkMY98QJ+7uW4cxwbaUpsVnCne1nGTZm3RYcWqw2NDGkn4cv5yC5hp+&#10;brw/7LtzpS/6vMu3dporNRr26zmISH38F/+5P4yCyXtam86kIy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wbW3BAAAA3AAAAA8AAAAAAAAAAAAAAAAAmAIAAGRycy9kb3du&#10;cmV2LnhtbFBLBQYAAAAABAAEAPUAAACGAwAAAAA=&#10;" fillcolor="black">
                      <v:fill color2="#555" focus="50%" type="gradient"/>
                    </v:rect>
                    <v:rect id="Rectangle 151" o:spid="_x0000_s1175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w/9cUA&#10;AADcAAAADwAAAGRycy9kb3ducmV2LnhtbESPQWvCQBSE7wX/w/IEb3WjB6upm1DEltKCYqwHb8/s&#10;a7KYfRuyW03/fbcgeBxm5htmmfe2ERfqvHGsYDJOQBCXThuuFHztXx/nIHxA1tg4JgW/5CHPBg9L&#10;TLW78o4uRahEhLBPUUEdQptK6cuaLPqxa4mj9+06iyHKrpK6w2uE20ZOk2QmLRqOCzW2tKqpPBc/&#10;VoE9HvRhsV+bzfbDzT+Zi5N7M0qNhv3LM4hAfbiHb+13rWD6tID/M/EI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7D/1xQAAANwAAAAPAAAAAAAAAAAAAAAAAJgCAABkcnMv&#10;ZG93bnJldi54bWxQSwUGAAAAAAQABAD1AAAAigMAAAAA&#10;" fillcolor="#e6e6e6">
                      <v:fill focus="100%" type="gradient"/>
                    </v:rect>
                    <v:rect id="Rectangle 152" o:spid="_x0000_s1176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HP8EA&#10;AADcAAAADwAAAGRycy9kb3ducmV2LnhtbERP3WrCMBS+H/gO4Qi7W1OFSemMooLikIprfYBDc2yr&#10;zUlponZvv1wMvPz4/ufLwbTiQb1rLCuYRDEI4tLqhisF52L7kYBwHllja5kU/JKD5WL0NsdU2yf/&#10;0CP3lQgh7FJUUHvfpVK6siaDLrIdceAutjfoA+wrqXt8hnDTymkcz6TBhkNDjR1taipv+d0osMXh&#10;pLPLerfpPuXp+O2LqsmuSr2Ph9UXCE+Df4n/3XutYJqE+eFMOAJ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6xz/BAAAA3AAAAA8AAAAAAAAAAAAAAAAAmAIAAGRycy9kb3du&#10;cmV2LnhtbFBLBQYAAAAABAAEAPUAAACGAwAAAAA=&#10;" fillcolor="#e6e6e6" stroked="f">
                      <v:fill focus="100%" type="gradient"/>
                    </v:rect>
                    <v:rect id="Rectangle 153" o:spid="_x0000_s1177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ZipMQA&#10;AADcAAAADwAAAGRycy9kb3ducmV2LnhtbESP0WrCQBRE3wX/YblC33QToSVEV9GAYimW1PgBl+w1&#10;iWbvhuyq6d93C4U+DjNzhlmuB9OKB/WusawgnkUgiEurG64UnIvdNAHhPLLG1jIp+CYH69V4tMRU&#10;2yd/0ePkKxEg7FJUUHvfpVK6siaDbmY74uBdbG/QB9lXUvf4DHDTynkUvUmDDYeFGjvKaipvp7tR&#10;YIuPXB8v233Wvcr8890XVXO8KvUyGTYLEJ4G/x/+ax+0gnkSw++Zc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2YqTEAAAA3AAAAA8AAAAAAAAAAAAAAAAAmAIAAGRycy9k&#10;b3ducmV2LnhtbFBLBQYAAAAABAAEAPUAAACJAwAAAAA=&#10;" fillcolor="#e6e6e6" stroked="f">
                      <v:fill focus="100%" type="gradient"/>
                    </v:rect>
                    <v:rect id="Rectangle 154" o:spid="_x0000_s1178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mBZ8QA&#10;AADcAAAADwAAAGRycy9kb3ducmV2LnhtbESPUWvCMBSF3wf7D+EOfJtpO9ykM8ocDERhYLcfcGmu&#10;TVlzE5vM1n9vBMHHwznnO5zFarSdOFEfWscK8mkGgrh2uuVGwe/P1/McRIjIGjvHpOBMAVbLx4cF&#10;ltoNvKdTFRuRIBxKVGBi9KWUoTZkMUydJ07ewfUWY5J9I3WPQ4LbThZZ9iottpwWDHr6NFT/Vf9W&#10;wctm62d+neNxePve5tV5dzByp9Tkafx4BxFpjPfwrb3RCop5Adcz6QjI5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ZgWfEAAAA3AAAAA8AAAAAAAAAAAAAAAAAmAIAAGRycy9k&#10;b3ducmV2LnhtbFBLBQYAAAAABAAEAPUAAACJAwAAAAA=&#10;" fillcolor="#767676">
                      <v:fill color2="black" focus="100%" type="gradient"/>
                    </v:rect>
                    <v:line id="Line 155" o:spid="_x0000_s1179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Un1scAAADcAAAADwAAAGRycy9kb3ducmV2LnhtbESPT2vCQBTE70K/w/IKXqRuqlgkzUba&#10;gtCLBWOgeHtmX/5o9m2a3Wr67V1B6HGYmd8wyWowrThT7xrLCp6nEQjiwuqGKwX5bv20BOE8ssbW&#10;Min4Iwer9GGUYKzthbd0znwlAoRdjApq77tYSlfUZNBNbUccvNL2Bn2QfSV1j5cAN62cRdGLNNhw&#10;WKixo4+ailP2axRki+/98f3ntMnbr0lpD4Msj7tSqfHj8PYKwtPg/8P39qdWMFvO4X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BSfWxwAAANwAAAAPAAAAAAAA&#10;AAAAAAAAAKECAABkcnMvZG93bnJldi54bWxQSwUGAAAAAAQABAD5AAAAlQMAAAAA&#10;" strokecolor="#fc0" strokeweight="2pt"/>
                    <v:line id="Line 156" o:spid="_x0000_s1180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/oscAAADcAAAADwAAAGRycy9kb3ducmV2LnhtbESPT2vCQBTE70K/w/IKXqRuKlokzUba&#10;gtCLBWOgeHtmX/5o9m2a3Wr67V1B6HGYmd8wyWowrThT7xrLCp6nEQjiwuqGKwX5bv20BOE8ssbW&#10;Min4Iwer9GGUYKzthbd0znwlAoRdjApq77tYSlfUZNBNbUccvNL2Bn2QfSV1j5cAN62cRdGLNNhw&#10;WKixo4+ailP2axRki+/98f3ntMnbr0lpD4Msj7tSqfHj8PYKwtPg/8P39qdWMFvO4X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7L+ixwAAANwAAAAPAAAAAAAA&#10;AAAAAAAAAKECAABkcnMvZG93bnJldi54bWxQSwUGAAAAAAQABAD5AAAAlQMAAAAA&#10;" strokecolor="#fc0" strokeweight="2pt"/>
                    <v:line id="Line 157" o:spid="_x0000_s1181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AaOcUAAADcAAAADwAAAGRycy9kb3ducmV2LnhtbESPT4vCMBTE74LfITzBi2i6giLVKLqw&#10;4GUXrIJ4ezavf7R56TZZ7X57Iwgeh5n5DbNYtaYSN2pcaVnBxygCQZxaXXKu4LD/Gs5AOI+ssbJM&#10;Cv7JwWrZ7Sww1vbOO7olPhcBwi5GBYX3dSylSwsy6Ea2Jg5eZhuDPsgml7rBe4CbSo6jaCoNlhwW&#10;Cqzps6D0mvwZBcnkeLpsfq/fh+pnkNlzK7PLPlOq32vXcxCeWv8Ov9pbrWA8m8DzTDg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aAaOcUAAADcAAAADwAAAAAAAAAA&#10;AAAAAAChAgAAZHJzL2Rvd25yZXYueG1sUEsFBgAAAAAEAAQA+QAAAJMDAAAAAA==&#10;" strokecolor="#fc0" strokeweight="2pt"/>
                    <v:line id="Line 158" o:spid="_x0000_s1182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KETsUAAADcAAAADwAAAGRycy9kb3ducmV2LnhtbESPT4vCMBTE74LfITzBi2i6wopUo+jC&#10;gpddsAri7dm8/tHmpdtktX57Iwgeh5n5DTNftqYSV2pcaVnBxygCQZxaXXKuYL/7Hk5BOI+ssbJM&#10;Cu7kYLnoduYYa3vjLV0Tn4sAYRejgsL7OpbSpQUZdCNbEwcvs41BH2STS93gLcBNJcdRNJEGSw4L&#10;Bdb0VVB6Sf6NguTzcDyv/y4/++p3kNlTK7PzLlOq32tXMxCeWv8Ov9obrWA8ncDzTDg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KETsUAAADcAAAADwAAAAAAAAAA&#10;AAAAAAChAgAAZHJzL2Rvd25yZXYueG1sUEsFBgAAAAAEAAQA+QAAAJMDAAAAAA==&#10;" strokecolor="#fc0" strokeweight="2pt"/>
                    <v:line id="Line 159" o:spid="_x0000_s1183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4h1ccAAADcAAAADwAAAGRycy9kb3ducmV2LnhtbESPT2vCQBTE70K/w/IKXqRuKmglzUba&#10;gtCLBWOgeHtmX/5o9m2a3Wr67V1B6HGYmd8wyWowrThT7xrLCp6nEQjiwuqGKwX5bv20BOE8ssbW&#10;Min4Iwer9GGUYKzthbd0znwlAoRdjApq77tYSlfUZNBNbUccvNL2Bn2QfSV1j5cAN62cRdFCGmw4&#10;LNTY0UdNxSn7NQqy+ff++P5z2uTt16S0h0GWx12p1PhxeHsF4Wnw/+F7+1MrmC1f4H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PiHVxwAAANwAAAAPAAAAAAAA&#10;AAAAAAAAAKECAABkcnMvZG93bnJldi54bWxQSwUGAAAAAAQABAD5AAAAlQMAAAAA&#10;" strokecolor="#fc0" strokeweight="2pt"/>
                    <v:line id="Line 160" o:spid="_x0000_s1184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G1p8IAAADcAAAADwAAAGRycy9kb3ducmV2LnhtbERPy4rCMBTdD/gP4QqzGTRVUKQaRQXB&#10;zQxYBXF3bW4f2tzUJqP1781CcHk479miNZW4U+NKywoG/QgEcWp1ybmCw37Tm4BwHlljZZkUPMnB&#10;Yt75mmGs7YN3dE98LkIIuxgVFN7XsZQuLcig69uaOHCZbQz6AJtc6gYfIdxUchhFY2mw5NBQYE3r&#10;gtJr8m8UJKPj6bK6XX8P1d9PZs+tzC77TKnvbrucgvDU+o/47d5qBcNJWBvOhCM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6G1p8IAAADcAAAADwAAAAAAAAAAAAAA&#10;AAChAgAAZHJzL2Rvd25yZXYueG1sUEsFBgAAAAAEAAQA+QAAAJADAAAAAA==&#10;" strokecolor="#fc0" strokeweight="2pt"/>
                    <v:line id="Line 161" o:spid="_x0000_s1185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0QPMYAAADcAAAADwAAAGRycy9kb3ducmV2LnhtbESPT2sCMRTE7wW/Q3hCL0WzCi26GkWF&#10;gpcKXQXx9ty8/aObl3UTdf32TUHwOMzMb5jpvDWVuFHjSssKBv0IBHFqdcm5gt32uzcC4Tyyxsoy&#10;KXiQg/ms8zbFWNs7/9It8bkIEHYxKii8r2MpXVqQQde3NXHwMtsY9EE2udQN3gPcVHIYRV/SYMlh&#10;ocCaVgWl5+RqFCSf+8NpeTn/7KrNR2aPrcxO20yp9267mIDw1PpX+NleawXD0Rj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tEDzGAAAA3AAAAA8AAAAAAAAA&#10;AAAAAAAAoQIAAGRycy9kb3ducmV2LnhtbFBLBQYAAAAABAAEAPkAAACUAwAAAAA=&#10;" strokecolor="#fc0" strokeweight="2pt"/>
                    <v:line id="Line 162" o:spid="_x0000_s1186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4vfMIAAADcAAAADwAAAGRycy9kb3ducmV2LnhtbERPy4rCMBTdC/MP4QpuZEwVFKcaZRQE&#10;Nw5MFcTdtbl9aHNTm6idv58sBJeH854vW1OJBzWutKxgOIhAEKdWl5wrOOw3n1MQziNrrCyTgj9y&#10;sFx8dOYYa/vkX3okPhchhF2MCgrv61hKlxZk0A1sTRy4zDYGfYBNLnWDzxBuKjmKook0WHJoKLCm&#10;dUHpNbkbBcn4eLqsbtfdofrpZ/bcyuyyz5TqddvvGQhPrX+LX+6tVjD6CvP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A4vfMIAAADcAAAADwAAAAAAAAAAAAAA&#10;AAChAgAAZHJzL2Rvd25yZXYueG1sUEsFBgAAAAAEAAQA+QAAAJADAAAAAA==&#10;" strokecolor="#fc0" strokeweight="2pt"/>
                    <v:line id="Line 163" o:spid="_x0000_s1187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KK58YAAADcAAAADwAAAGRycy9kb3ducmV2LnhtbESPT2vCQBTE74V+h+UVeim6UWip0Y20&#10;QsFLhUZBvD2zL//Mvo3ZVeO3dwWhx2FmfsPM5r1pxJk6V1lWMBpGIIgzqysuFGzWP4NPEM4ja2ws&#10;k4IrOZgnz08zjLW98B+dU1+IAGEXo4LS+zaW0mUlGXRD2xIHL7edQR9kV0jd4SXATSPHUfQhDVYc&#10;FkpsaVFSdkhPRkH6vt3V38fD76ZZveV238u8XudKvb70X1MQnnr/H360l1rBeDKC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CiufGAAAA3AAAAA8AAAAAAAAA&#10;AAAAAAAAoQIAAGRycy9kb3ducmV2LnhtbFBLBQYAAAAABAAEAPkAAACUAwAAAAA=&#10;" strokecolor="#fc0" strokeweight="2pt"/>
                    <v:line id="Line 164" o:spid="_x0000_s1188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AUkMcAAADcAAAADwAAAGRycy9kb3ducmV2LnhtbESPT2vCQBTE70K/w/IKvUjdNKC0aTbS&#10;CgUvFoxC8fbMvvzR7NuYXTX99t2C4HGYmd8w6XwwrbhQ7xrLCl4mEQjiwuqGKwXbzdfzKwjnkTW2&#10;lknBLzmYZw+jFBNtr7ymS+4rESDsElRQe98lUrqiJoNuYjvi4JW2N+iD7Cupe7wGuGllHEUzabDh&#10;sFBjR4uaimN+Ngry6c/u8Hk6rrbt97i0+0GWh02p1NPj8PEOwtPg7+Fbe6kVxG8x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kBSQxwAAANwAAAAPAAAAAAAA&#10;AAAAAAAAAKECAABkcnMvZG93bnJldi54bWxQSwUGAAAAAAQABAD5AAAAlQMAAAAA&#10;" strokecolor="#fc0" strokeweight="2pt"/>
                    <v:line id="Line 165" o:spid="_x0000_s1189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yxC8cAAADcAAAADwAAAGRycy9kb3ducmV2LnhtbESPT2vCQBTE70K/w/IKvUjdqFja1I1U&#10;odCLglEQb6/Zl39m38bsVtNv3xWEHoeZ+Q0zX/SmERfqXGVZwXgUgSDOrK64ULDffT6/gnAeWWNj&#10;mRT8koNF8jCYY6ztlbd0SX0hAoRdjApK79tYSpeVZNCNbEscvNx2Bn2QXSF1h9cAN42cRNGLNFhx&#10;WCixpVVJ2Sn9MQrS2eFYL8+n9b7ZDHP73cu83uVKPT32H+8gPPX+P3xvf2kFk7cp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3LELxwAAANwAAAAPAAAAAAAA&#10;AAAAAAAAAKECAABkcnMvZG93bnJldi54bWxQSwUGAAAAAAQABAD5AAAAlQMAAAAA&#10;" strokecolor="#fc0" strokeweight="2pt"/>
                    <v:line id="Line 166" o:spid="_x0000_s1190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Upf8cAAADcAAAADwAAAGRycy9kb3ducmV2LnhtbESPT2vCQBTE70K/w/IKvUjdKFra1I1U&#10;odCLglEQb6/Zl39m38bsVtNv3xWEHoeZ+Q0zX/SmERfqXGVZwXgUgSDOrK64ULDffT6/gnAeWWNj&#10;mRT8koNF8jCYY6ztlbd0SX0hAoRdjApK79tYSpeVZNCNbEscvNx2Bn2QXSF1h9cAN42cRNGLNFhx&#10;WCixpVVJ2Sn9MQrS2eFYL8+n9b7ZDHP73cu83uVKPT32H+8gPPX+P3xvf2kFk7cp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NSl/xwAAANwAAAAPAAAAAAAA&#10;AAAAAAAAAKECAABkcnMvZG93bnJldi54bWxQSwUGAAAAAAQABAD5AAAAlQMAAAAA&#10;" strokecolor="#fc0" strokeweight="2pt"/>
                    <v:line id="Line 167" o:spid="_x0000_s1191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+ZMYAAADcAAAADwAAAGRycy9kb3ducmV2LnhtbESP3WoCMRSE7wt9h3AKvdNshba6GqVV&#10;bAVF/APx7rA5bpZuTpZNdNe3bwpCL4eZ+YYZTVpbiivVvnCs4KWbgCDOnC44V3DYzzt9ED4gaywd&#10;k4IbeZiMHx9GmGrX8Jauu5CLCGGfogITQpVK6TNDFn3XVcTRO7vaYoiyzqWusYlwW8pekrxJiwXH&#10;BYMVTQ1lP7uLVXC6rDfv+9nXKvm0y8I05bec66NSz0/txxBEoDb8h+/thVbQG7zC35l4BOT4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JvmTGAAAA3AAAAA8AAAAAAAAA&#10;AAAAAAAAoQIAAGRycy9kb3ducmV2LnhtbFBLBQYAAAAABAAEAPkAAACUAwAAAAA=&#10;" strokeweight="1.5pt"/>
                    <v:rect id="Rectangle 168" o:spid="_x0000_s1192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+6fsQA&#10;AADcAAAADwAAAGRycy9kb3ducmV2LnhtbESPQWsCMRSE70L/Q3iF3jS7UkS3RimKoEetSo+vyetm&#10;6eZl2cR19dc3hYLHYWa+YebL3tWiozZUnhXkowwEsfam4lLB8WMznIIIEdlg7ZkU3CjAcvE0mGNh&#10;/JX31B1iKRKEQ4EKbIxNIWXQlhyGkW+Ik/ftW4cxybaUpsVrgrtajrNsIh1WnBYsNrSypH8OF6eg&#10;+Qz3L97td92p0md92uRr+5or9fLcv7+BiNTHR/i/vTUKxrMJ/J1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vun7EAAAA3AAAAA8AAAAAAAAAAAAAAAAAmAIAAGRycy9k&#10;b3ducmV2LnhtbFBLBQYAAAAABAAEAPUAAACJAwAAAAA=&#10;" fillcolor="black">
                      <v:fill color2="#555" focus="50%" type="gradient"/>
                    </v:rect>
                    <v:rect id="Rectangle 169" o:spid="_x0000_s1193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o5sUA&#10;AADcAAAADwAAAGRycy9kb3ducmV2LnhtbESPQWvCQBSE7wX/w/IEb3WjB6upm1DEltKCYqwHb8/s&#10;a7KYfRuyW03/fbcgeBxm5htmmfe2ERfqvHGsYDJOQBCXThuuFHztXx/nIHxA1tg4JgW/5CHPBg9L&#10;TLW78o4uRahEhLBPUUEdQptK6cuaLPqxa4mj9+06iyHKrpK6w2uE20ZOk2QmLRqOCzW2tKqpPBc/&#10;VoE9HvRhsV+bzfbDzT+Zi5N7M0qNhv3LM4hAfbiHb+13rWC6eIL/M/EI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+jmxQAAANwAAAAPAAAAAAAAAAAAAAAAAJgCAABkcnMv&#10;ZG93bnJldi54bWxQSwUGAAAAAAQABAD1AAAAigMAAAAA&#10;" fillcolor="#e6e6e6">
                      <v:fill focus="100%" type="gradient"/>
                    </v:rect>
                    <v:rect id="Rectangle 170" o:spid="_x0000_s1194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d5MIA&#10;AADcAAAADwAAAGRycy9kb3ducmV2LnhtbERP3WrCMBS+H+wdwhnsTtMJE1dNxRUUZTic3QMcmtMf&#10;bU5CE2v39svFYJcf3/9qPZpODNT71rKCl2kCgri0uuVawXexnSxA+ICssbNMCn7Iwzp7fFhhqu2d&#10;v2g4h1rEEPYpKmhCcKmUvmzIoJ9aRxy5yvYGQ4R9LXWP9xhuOjlLkrk02HJsaNBR3lB5Pd+MAlt8&#10;nPSxet/l7lWePg+hqNvjRannp3GzBBFoDP/iP/deK5i9xbXx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1V3kwgAAANwAAAAPAAAAAAAAAAAAAAAAAJgCAABkcnMvZG93&#10;bnJldi54bWxQSwUGAAAAAAQABAD1AAAAhwMAAAAA&#10;" fillcolor="#e6e6e6" stroked="f">
                      <v:fill focus="100%" type="gradient"/>
                    </v:rect>
                    <v:rect id="Rectangle 171" o:spid="_x0000_s1195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4f8MA&#10;AADcAAAADwAAAGRycy9kb3ducmV2LnhtbESP0YrCMBRE3wX/IVzBN00VXNZqFBV2cRFFrR9waa5t&#10;tbkpTdT690ZY8HGYmTPMdN6YUtypdoVlBYN+BII4tbrgTMEp+el9g3AeWWNpmRQ8ycF81m5NMdb2&#10;wQe6H30mAoRdjApy76tYSpfmZND1bUUcvLOtDfog60zqGh8Bbko5jKIvabDgsJBjRauc0uvxZhTY&#10;ZLPX2/Pyd1WN5H7355Os2F6U6naaxQSEp8Z/wv/ttVYwHI/h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n4f8MAAADcAAAADwAAAAAAAAAAAAAAAACYAgAAZHJzL2Rv&#10;d25yZXYueG1sUEsFBgAAAAAEAAQA9QAAAIgDAAAAAA==&#10;" fillcolor="#e6e6e6" stroked="f">
                      <v:fill focus="100%" type="gradient"/>
                    </v:rect>
                    <v:rect id="Rectangle 172" o:spid="_x0000_s1196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2TMEA&#10;AADcAAAADwAAAGRycy9kb3ducmV2LnhtbERP3UrDMBS+F/YO4QjeubSKc3TLxhSEscHA6gMcmrOm&#10;2JzEJq7d23suBC8/vv/1dvK9utCQusAGynkBirgJtuPWwOfH2/0SVMrIFvvAZOBKCbab2c0aKxtG&#10;fqdLnVslIZwqNOByjpXWqXHkMc1DJBbuHAaPWeDQajvgKOG+1w9FsdAeO5YGh5FeHTVf9Y838Lg/&#10;xKf4UuL3+Hw6lPX1eHb6aMzd7bRbgco05X/xn3tvxVfIfDkjR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1tkzBAAAA3AAAAA8AAAAAAAAAAAAAAAAAmAIAAGRycy9kb3du&#10;cmV2LnhtbFBLBQYAAAAABAAEAPUAAACGAwAAAAA=&#10;" fillcolor="#767676">
                      <v:fill color2="black" focus="100%" type="gradient"/>
                    </v:rect>
                    <v:line id="Line 173" o:spid="_x0000_s1197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kQ/cYAAADcAAAADwAAAGRycy9kb3ducmV2LnhtbESPT2sCMRTE7wW/Q3iCl1KzWiplNYoK&#10;gpcKXQXp7XXz9o9uXtZN1PXbG0HwOMzMb5jJrDWVuFDjSssKBv0IBHFqdcm5gt129fENwnlkjZVl&#10;UnAjB7Np522CsbZX/qVL4nMRIOxiVFB4X8dSurQgg65va+LgZbYx6INscqkbvAa4qeQwikbSYMlh&#10;ocCalgWlx+RsFCRf+7/D4nT82VWb98z+tzI7bDOlet12PgbhqfWv8LO91go+owE8zoQjIK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pEP3GAAAA3AAAAA8AAAAAAAAA&#10;AAAAAAAAoQIAAGRycy9kb3ducmV2LnhtbFBLBQYAAAAABAAEAPkAAACUAwAAAAA=&#10;" strokecolor="#fc0" strokeweight="2pt"/>
                    <v:line id="Line 174" o:spid="_x0000_s1198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OisYAAADcAAAADwAAAGRycy9kb3ducmV2LnhtbESPT2vCQBTE74V+h+UVvBTd1FKR1I20&#10;guClQqMg3p7Zl39m38bsqvHbu0Khx2FmfsPM5r1pxIU6V1lW8DaKQBBnVldcKNhulsMpCOeRNTaW&#10;ScGNHMyT56cZxtpe+ZcuqS9EgLCLUUHpfRtL6bKSDLqRbYmDl9vOoA+yK6Tu8BrgppHjKJpIgxWH&#10;hRJbWpSUHdOzUZB+7Pb19+n4s23Wr7k99DKvN7lSg5f+6xOEp97/h//aK63gPRrD40w4AjK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7jorGAAAA3AAAAA8AAAAAAAAA&#10;AAAAAAAAoQIAAGRycy9kb3ducmV2LnhtbFBLBQYAAAAABAAEAPkAAACUAwAAAAA=&#10;" strokecolor="#fc0" strokeweight="2pt"/>
                    <v:line id="Line 175" o:spid="_x0000_s1199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crEcYAAADcAAAADwAAAGRycy9kb3ducmV2LnhtbESPT2vCQBTE74V+h+UVvJS6UVFK6ipV&#10;ELwoGAPS22v25Y9m38bsqvHbu0Khx2FmfsNM552pxZVaV1lWMOhHIIgzqysuFKT71ccnCOeRNdaW&#10;ScGdHMxnry9TjLW98Y6uiS9EgLCLUUHpfRNL6bKSDLq+bYiDl9vWoA+yLaRu8RbgppbDKJpIgxWH&#10;hRIbWpaUnZKLUZCMDz/Hxfm0Sevte25/O5kf97lSvbfu+wuEp87/h//aa61gFI3g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3KxHGAAAA3AAAAA8AAAAAAAAA&#10;AAAAAAAAoQIAAGRycy9kb3ducmV2LnhtbFBLBQYAAAAABAAEAPkAAACUAwAAAAA=&#10;" strokecolor="#fc0" strokeweight="2pt"/>
                    <v:line id="Line 176" o:spid="_x0000_s1200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6zZccAAADcAAAADwAAAGRycy9kb3ducmV2LnhtbESPS2sCQRCE7wH/w9BCLiHOGh+E1VE0&#10;EPCikFUIubU7vQ/d6Vl3Rl3/vSMIORZV9RU1nbemEhdqXGlZQb8XgSBOrS45V7Dbfr9/gnAeWWNl&#10;mRTcyMF81nmZYqztlX/okvhcBAi7GBUU3texlC4tyKDr2Zo4eJltDPogm1zqBq8Bbir5EUVjabDk&#10;sFBgTV8FpcfkbBQko9+/w/J0XO+qzVtm963MDttMqdduu5iA8NT6//CzvdIKBtEQ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3rNlxwAAANwAAAAPAAAAAAAA&#10;AAAAAAAAAKECAABkcnMvZG93bnJldi54bWxQSwUGAAAAAAQABAD5AAAAlQMAAAAA&#10;" strokecolor="#fc0" strokeweight="2pt"/>
                    <v:line id="Line 177" o:spid="_x0000_s1201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IW/sYAAADcAAAADwAAAGRycy9kb3ducmV2LnhtbESPT2vCQBTE74V+h+UVeim60aJI6kaq&#10;IPTSgjEg3p7Zl39m38bsVtNv7xYKPQ4z8xtmuRpMK67Uu9qygsk4AkGcW11zqSDbb0cLEM4ja2wt&#10;k4IfcrBKHh+WGGt74x1dU1+KAGEXo4LK+y6W0uUVGXRj2xEHr7C9QR9kX0rd4y3ATSunUTSXBmsO&#10;CxV2tKkoP6ffRkE6Oxyb9eX8mbVfL4U9DbJo9oVSz0/D+xsIT4P/D/+1P7SC12gGv2fCEZDJ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SFv7GAAAA3AAAAA8AAAAAAAAA&#10;AAAAAAAAoQIAAGRycy9kb3ducmV2LnhtbFBLBQYAAAAABAAEAPkAAACUAwAAAAA=&#10;" strokecolor="#fc0" strokeweight="2pt"/>
                    <v:line id="Line 178" o:spid="_x0000_s1202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CIicYAAADcAAAADwAAAGRycy9kb3ducmV2LnhtbESPT2sCMRTE7wW/Q3iCl1KzWiqyNYoK&#10;gpcKXQXp7XXz9o9uXtZN1PXbG0HwOMzMb5jJrDWVuFDjSssKBv0IBHFqdcm5gt129TEG4Tyyxsoy&#10;KbiRg9m08zbBWNsr/9Il8bkIEHYxKii8r2MpXVqQQde3NXHwMtsY9EE2udQNXgPcVHIYRSNpsOSw&#10;UGBNy4LSY3I2CpKv/d9hcTr+7KrNe2b/W5kdtplSvW47/wbhqfWv8LO91go+oxE8zoQjIK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AiInGAAAA3AAAAA8AAAAAAAAA&#10;AAAAAAAAoQIAAGRycy9kb3ducmV2LnhtbFBLBQYAAAAABAAEAPkAAACUAwAAAAA=&#10;" strokecolor="#fc0" strokeweight="2pt"/>
                    <v:line id="Line 179" o:spid="_x0000_s1203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tEsYAAADcAAAADwAAAGRycy9kb3ducmV2LnhtbESPT2sCMRTE7wW/Q3hCL6VmrahlNYoW&#10;Cl4Uugqlt+fm7R/dvKybqOu3N4LQ4zAzv2Gm89ZU4kKNKy0r6PciEMSp1SXnCnbb7/dPEM4ja6ws&#10;k4IbOZjPOi9TjLW98g9dEp+LAGEXo4LC+zqW0qUFGXQ9WxMHL7ONQR9kk0vd4DXATSU/omgkDZYc&#10;Fgqs6aug9JicjYJk+Pt3WJ6O6121ecvsvpXZYZsp9dptFxMQnlr/H362V1rBIBrD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MLRLGAAAA3AAAAA8AAAAAAAAA&#10;AAAAAAAAoQIAAGRycy9kb3ducmV2LnhtbFBLBQYAAAAABAAEAPkAAACUAwAAAAA=&#10;" strokecolor="#fc0" strokeweight="2pt"/>
                    <v:line id="Line 180" o:spid="_x0000_s1204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O5YMIAAADcAAAADwAAAGRycy9kb3ducmV2LnhtbERPy4rCMBTdC/MP4Q64kTFVUYaOUVQQ&#10;3ChYhWF2d5rbhzY3tYla/94sBJeH857OW1OJGzWutKxg0I9AEKdWl5wrOB7WX98gnEfWWFkmBQ9y&#10;MJ99dKYYa3vnPd0Sn4sQwi5GBYX3dSylSwsy6Pq2Jg5cZhuDPsAml7rBewg3lRxG0UQaLDk0FFjT&#10;qqD0nFyNgmT8+3daXs7bY7XrZfa/ldnpkCnV/WwXPyA8tf4tfrk3WsEoCmvDmXAE5O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O5YMIAAADcAAAADwAAAAAAAAAAAAAA&#10;AAChAgAAZHJzL2Rvd25yZXYueG1sUEsFBgAAAAAEAAQA+QAAAJADAAAAAA==&#10;" strokecolor="#fc0" strokeweight="2pt"/>
                    <v:line id="Line 181" o:spid="_x0000_s1205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8c+8YAAADcAAAADwAAAGRycy9kb3ducmV2LnhtbESPT2sCMRTE7wW/Q3hCL6VmrSh2NYoW&#10;Cl4Uugqlt+fm7R/dvKybqOu3N4LQ4zAzv2Gm89ZU4kKNKy0r6PciEMSp1SXnCnbb7/cxCOeRNVaW&#10;ScGNHMxnnZcpxtpe+Ycuic9FgLCLUUHhfR1L6dKCDLqerYmDl9nGoA+yyaVu8BrgppIfUTSSBksO&#10;CwXW9FVQekzORkEy/P07LE/H9a7avGV238rssM2Ueu22iwkIT63/Dz/bK61gEH3C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fHPvGAAAA3AAAAA8AAAAAAAAA&#10;AAAAAAAAoQIAAGRycy9kb3ducmV2LnhtbFBLBQYAAAAABAAEAPkAAACUAwAAAAA=&#10;" strokecolor="#fc0" strokeweight="2pt"/>
                    <v:line id="Line 182" o:spid="_x0000_s1206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ju8IAAADcAAAADwAAAGRycy9kb3ducmV2LnhtbERPy4rCMBTdC/5DuANuZExVlKFjFB0Y&#10;cKMwVRB31+b2oc1NbaLWv58sBJeH854tWlOJOzWutKxgOIhAEKdWl5wr2O9+P79AOI+ssbJMCp7k&#10;YDHvdmYYa/vgP7onPhchhF2MCgrv61hKlxZk0A1sTRy4zDYGfYBNLnWDjxBuKjmKoqk0WHJoKLCm&#10;n4LSS3IzCpLJ4XheXS+bfbXtZ/bUyuy8y5TqfbTLbxCeWv8Wv9xrrWA8DPPDmXA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zwju8IAAADcAAAADwAAAAAAAAAAAAAA&#10;AAChAgAAZHJzL2Rvd25yZXYueG1sUEsFBgAAAAAEAAQA+QAAAJADAAAAAA==&#10;" strokecolor="#fc0" strokeweight="2pt"/>
                    <v:line id="Line 183" o:spid="_x0000_s1207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GIMYAAADcAAAADwAAAGRycy9kb3ducmV2LnhtbESPT2vCQBTE7wW/w/KEXopu0lKR6Coq&#10;CL1UaBTE2zP78kezb2N2q/Hbu0Khx2FmfsNM552pxZVaV1lWEA8jEMSZ1RUXCnbb9WAMwnlkjbVl&#10;UnAnB/NZ72WKibY3/qFr6gsRIOwSVFB63yRSuqwkg25oG+Lg5bY16INsC6lbvAW4qeV7FI2kwYrD&#10;QokNrUrKzumvUZB+7g+n5eX8vas3b7k9djI/bXOlXvvdYgLCU+f/w3/tL63gI47h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whiDGAAAA3AAAAA8AAAAAAAAA&#10;AAAAAAAAoQIAAGRycy9kb3ducmV2LnhtbFBLBQYAAAAABAAEAPkAAACUAwAAAAA=&#10;" strokecolor="#fc0" strokeweight="2pt"/>
                    <v:line id="Line 184" o:spid="_x0000_s1208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IYV8YAAADcAAAADwAAAGRycy9kb3ducmV2LnhtbESPT2vCQBTE74V+h+UVeim60dIi0Y20&#10;QsFLhUZBvD2zL//Mvo3ZVeO3dwWhx2FmfsPM5r1pxJk6V1lWMBpGIIgzqysuFGzWP4MJCOeRNTaW&#10;ScGVHMyT56cZxtpe+I/OqS9EgLCLUUHpfRtL6bKSDLqhbYmDl9vOoA+yK6Tu8BLgppHjKPqUBisO&#10;CyW2tCgpO6QnoyD92O7q7+Phd9Os3nK772Ver3OlXl/6rykIT73/Dz/aS63gfTSG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iGFfGAAAA3AAAAA8AAAAAAAAA&#10;AAAAAAAAoQIAAGRycy9kb3ducmV2LnhtbFBLBQYAAAAABAAEAPkAAACUAwAAAAA=&#10;" strokecolor="#fc0" strokeweight="2pt"/>
                    <v:line id="Line 185" o:spid="_x0000_s1209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6PTMYAAADcAAAADwAAAGRycy9kb3ducmV2LnhtbESPQWsCMRSE7wX/Q3hCbzVrBS1bo6jF&#10;KlhKq4J4e2yem8XNy7KJ7vrvjVDocZiZb5jxtLWluFLtC8cK+r0EBHHmdMG5gv1u+fIGwgdkjaVj&#10;UnAjD9NJ52mMqXYN/9J1G3IRIexTVGBCqFIpfWbIou+5ijh6J1dbDFHWudQ1NhFuS/maJENpseC4&#10;YLCihaHsvL1YBcfL989o9/H5lcztpjBNuZJLfVDqudvO3kEEasN/+K+91goG/QE8zsQjIC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ej0zGAAAA3AAAAA8AAAAAAAAA&#10;AAAAAAAAoQIAAGRycy9kb3ducmV2LnhtbFBLBQYAAAAABAAEAPkAAACUAwAAAAA=&#10;" strokeweight="1.5pt"/>
                  </v:group>
                  <v:rect id="Rectangle 186" o:spid="_x0000_s1210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xSMUA&#10;AADcAAAADwAAAGRycy9kb3ducmV2LnhtbESPzWrDMBCE74G8g9hCLyGWk4YQHMshKRhKLiVOHmCx&#10;1j/UWhlLtd0+fVUo9DjMzDdMeppNJ0YaXGtZwSaKQRCXVrdcK3jc8/UBhPPIGjvLpOCLHJyy5SLF&#10;RNuJbzQWvhYBwi5BBY33fSKlKxsy6CLbEwevsoNBH+RQSz3gFOCmk9s43kuDLYeFBnt6baj8KD6N&#10;gss0tdX7d8Gra32Zr1vM7+g7pZ6f5vMRhKfZ/4f/2m9awctmB79nwhG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WHFIxQAAANwAAAAPAAAAAAAAAAAAAAAAAJgCAABkcnMv&#10;ZG93bnJldi54bWxQSwUGAAAAAAQABAD1AAAAigMAAAAA&#10;" fillcolor="black"/>
                  <v:oval id="Oval 187" o:spid="_x0000_s1211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Vc4MYA&#10;AADcAAAADwAAAGRycy9kb3ducmV2LnhtbESPT2vCQBTE74LfYXlCL1I3qSglZiP9Q6s3MS30+sw+&#10;k2D2bZrdxvjtXUHocZiZ3zDpejCN6KlztWUF8SwCQVxYXXOp4Pvr4/EZhPPIGhvLpOBCDtbZeJRi&#10;ou2Z99TnvhQBwi5BBZX3bSKlKyoy6Ga2JQ7e0XYGfZBdKXWH5wA3jXyKoqU0WHNYqLClt4qKU/5n&#10;FNDmwL27RMvFJv7c/bxv97/59FWph8nwsgLhafD/4Xt7qxXM4wXczoQjI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Vc4MYAAADcAAAADwAAAAAAAAAAAAAAAACYAgAAZHJz&#10;L2Rvd25yZXYueG1sUEsFBgAAAAAEAAQA9QAAAIsDAAAAAA==&#10;" fillcolor="maroon" strokecolor="white" strokeweight=".25pt"/>
                  <v:oval id="Oval 188" o:spid="_x0000_s1212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ZqOMQA&#10;AADcAAAADwAAAGRycy9kb3ducmV2LnhtbESP0WrCQBRE34X+w3ILvulGA8GmrlIEbR6KWNsPuGZv&#10;k9Ds3bC7TeLfdwXBx2FmzjDr7Wha0ZPzjWUFi3kCgri0uuFKwffXfrYC4QOyxtYyKbiSh+3mabLG&#10;XNuBP6k/h0pECPscFdQhdLmUvqzJoJ/bjjh6P9YZDFG6SmqHQ4SbVi6TJJMGG44LNXa0q6n8Pf8Z&#10;BcWu7NwxC+mBK3zf+9Pl5cNclJo+j2+vIAKN4RG+twutIF1kcDsTj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GajjEAAAA3AAAAA8AAAAAAAAAAAAAAAAAmAIAAGRycy9k&#10;b3ducmV2LnhtbFBLBQYAAAAABAAEAPUAAACJAwAAAAA=&#10;" fillcolor="red" strokecolor="#f60" strokeweight=".25pt">
                    <v:fill color2="maroon" focus="100%" type="gradient"/>
                  </v:oval>
                  <v:oval id="Oval 189" o:spid="_x0000_s1213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rPo8UA&#10;AADcAAAADwAAAGRycy9kb3ducmV2LnhtbESP3WrCQBSE7wu+w3IE7+omBqxNXYMI/lyUorYPcMwe&#10;k2D2bNhdY/r23UKhl8PMfMMsi8G0oifnG8sK0mkCgri0uuFKwdfn9nkBwgdkja1lUvBNHorV6GmJ&#10;ubYPPlF/DpWIEPY5KqhD6HIpfVmTQT+1HXH0rtYZDFG6SmqHjwg3rZwlyVwabDgu1NjRpqbydr4b&#10;BYdN2bmPech2XOF+64+X13dzUWoyHtZvIAIN4T/81z5oBVn6A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s+jxQAAANwAAAAPAAAAAAAAAAAAAAAAAJgCAABkcnMv&#10;ZG93bnJldi54bWxQSwUGAAAAAAQABAD1AAAAigMAAAAA&#10;" fillcolor="red" strokecolor="#f60" strokeweight=".25pt">
                    <v:fill color2="maroon" focus="100%" type="gradient"/>
                  </v:oval>
                </v:group>
                <v:shape id="Picture 190" o:spid="_x0000_s1214" type="#_x0000_t75" style="position:absolute;left:6079;top:8137;width:2409;height:28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X11TCAAAA3AAAAA8AAABkcnMvZG93bnJldi54bWxET89PwjAUvpv4PzSPxBt0cwRwUoghIXrg&#10;IFMSjy/rc2tYX+ta2fjv6cHE45fv93o72k5cqA/GsYJ8loEgrp023Cj4/NhPVyBCRNbYOSYFVwqw&#10;3dzfrbHUbuAjXarYiBTCoUQFbYy+lDLULVkMM+eJE/fteosxwb6RuschhdtOPmbZQlo0nBpa9LRr&#10;qT5Xv1bBIWczD6fXrx/zvqyeOl8M3hRKPUzGl2cQkcb4L/5zv2kFRZ7WpjPpCMjN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19dUwgAAANwAAAAPAAAAAAAAAAAAAAAAAJ8C&#10;AABkcnMvZG93bnJldi54bWxQSwUGAAAAAAQABAD3AAAAjgMAAAAA&#10;">
                  <v:imagedata r:id="rId18" o:title=""/>
                </v:shape>
                <v:shape id="Freeform 191" o:spid="_x0000_s1215" style="position:absolute;left:2479;top:8454;width:3600;height:4363;visibility:visible;mso-wrap-style:square;v-text-anchor:top" coordsize="126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tr7cQA&#10;AADcAAAADwAAAGRycy9kb3ducmV2LnhtbESPQWvCQBSE7wX/w/IEb3UTBanRVUSw5NCLqYjHR/aZ&#10;BLNvQ3brpv76bkHwOMzMN8x6O5hW3Kl3jWUF6TQBQVxa3XCl4PR9eP8A4TyyxtYyKfglB9vN6G2N&#10;mbaBj3QvfCUihF2GCmrvu0xKV9Zk0E1tRxy9q+0N+ij7SuoeQ4SbVs6SZCENNhwXauxoX1N5K36M&#10;glt+fHx+nRePIqFwSbtLaNo8KDUZD7sVCE+Df4Wf7VwrmKdL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La+3EAAAA3AAAAA8AAAAAAAAAAAAAAAAAmAIAAGRycy9k&#10;b3ducmV2LnhtbFBLBQYAAAAABAAEAPUAAACJAwAAAAA=&#10;" path="m,3420r720,l720,r540,e" filled="f" strokecolor="yellow" strokeweight="2pt">
                  <v:stroke endarrow="block"/>
                  <v:shadow on="t"/>
                  <v:path arrowok="t" o:connecttype="custom" o:connectlocs="0,4363;2057,4363;2057,0;3600,0" o:connectangles="0,0,0,0"/>
                </v:shape>
                <v:shape id="Text Box 192" o:spid="_x0000_s1216" type="#_x0000_t202" style="position:absolute;left:3199;top:11154;width:1234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EOp8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sajOD+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Q6nwgAAANwAAAAPAAAAAAAAAAAAAAAAAJgCAABkcnMvZG93&#10;bnJldi54bWxQSwUGAAAAAAQABAD1AAAAhwMAAAAA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Canal RD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193" o:spid="_x0000_s1217" style="position:absolute;left:2481;top:9577;width:6491;height:3463;visibility:visible;mso-wrap-style:square;v-text-anchor:top" coordsize="774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6BcUA&#10;AADcAAAADwAAAGRycy9kb3ducmV2LnhtbESP0WrCQBRE3wv+w3IF3+rGiCKpqxTRIlIsMX7AJXtN&#10;0mbvhuzWRL++Kwh9HGbmDLNc96YWV2pdZVnBZByBIM6trrhQcM52rwsQziNrrC2Tghs5WK8GL0tM&#10;tO04pevJFyJA2CWooPS+SaR0eUkG3dg2xMG72NagD7ItpG6xC3BTyziK5tJgxWGhxIY2JeU/p1+j&#10;IM38V9Rl9898pnezw/H7Y5teYqVGw/79DYSn3v+Hn+29VjCNJ/A4E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53oFxQAAANwAAAAPAAAAAAAAAAAAAAAAAJgCAABkcnMv&#10;ZG93bnJldi54bWxQSwUGAAAAAAQABAD1AAAAigMAAAAA&#10;" path="m,1980r540,l540,3240r7200,l7740,,7200,e" filled="f" strokecolor="blue" strokeweight="2pt">
                  <v:stroke startarrow="block"/>
                  <v:shadow on="t"/>
                  <v:path arrowok="t" o:connecttype="custom" o:connectlocs="0,2116;453,2116;453,3463;6491,3463;6491,0;6038,0" o:connectangles="0,0,0,0,0,0"/>
                </v:shape>
                <v:shape id="Text Box 194" o:spid="_x0000_s1218" type="#_x0000_t202" style="position:absolute;left:8107;top:8454;width:180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81S8UA&#10;AADcAAAADwAAAGRycy9kb3ducmV2LnhtbESPQWvCQBSE70L/w/IKvYhuGkVt6iql0KI3m4q9PrLP&#10;JDT7Nt3dxvjvXUHwOMzMN8xy3ZtGdOR8bVnB8zgBQVxYXXOpYP/9MVqA8AFZY2OZFJzJw3r1MFhi&#10;pu2Jv6jLQykihH2GCqoQ2kxKX1Rk0I9tSxy9o3UGQ5SulNrhKcJNI9MkmUmDNceFClt6r6j4zf+N&#10;gsV00/347WR3KGbH5iUM593nn1Pq6bF/ewURqA/38K290QomaQr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zVLxQAAANwAAAAPAAAAAAAAAAAAAAAAAJgCAABkcnMv&#10;ZG93bnJldi54bWxQSwUGAAAAAAQABAD1AAAAigMAAAAA&#10;">
                  <v:textbox>
                    <w:txbxContent>
                      <w:p w:rsidR="0058736E" w:rsidRPr="0058736E" w:rsidRDefault="0058736E" w:rsidP="0058736E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P.O</w:t>
                        </w:r>
                        <w:proofErr w:type="gramStart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:OUT</w:t>
                        </w:r>
                        <w:proofErr w:type="gramEnd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cascos</w:t>
                        </w:r>
                        <w:proofErr w:type="spellEnd"/>
                      </w:p>
                      <w:p w:rsidR="0058736E" w:rsidRPr="0058736E" w:rsidRDefault="0058736E" w:rsidP="0058736E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(Audio Rx)</w:t>
                        </w:r>
                      </w:p>
                    </w:txbxContent>
                  </v:textbox>
                </v:shape>
                <v:shape id="Freeform 195" o:spid="_x0000_s1219" style="position:absolute;left:2301;top:10217;width:3780;height:1980;visibility:visible;mso-wrap-style:square;v-text-anchor:top" coordsize="378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yEZsYA&#10;AADcAAAADwAAAGRycy9kb3ducmV2LnhtbESPQWsCMRSE7wX/Q3hCL6Vm64KUrVFEkBb0ou3B4+vm&#10;ubuavKxJurv990Yo9DjMzDfMfDlYIzryoXGs4GWSgSAunW64UvD1uXl+BREiskbjmBT8UoDlYvQw&#10;x0K7nvfUHWIlEoRDgQrqGNtCylDWZDFMXEucvJPzFmOSvpLaY5/g1shpls2kxYbTQo0trWsqL4cf&#10;q+Dczfrt+24jh725Hs330e/yp61Sj+Nh9QYi0hD/w3/tD60gn+ZwP5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yEZsYAAADcAAAADwAAAAAAAAAAAAAAAACYAgAAZHJz&#10;L2Rvd25yZXYueG1sUEsFBgAAAAAEAAQA9QAAAIsDAAAAAA==&#10;" path="m,l360,r,3420l3780,3420e" filled="f" strokeweight="3pt">
                  <v:path arrowok="t" o:connecttype="custom" o:connectlocs="0,0;360,0;360,1980;3780,1980" o:connectangles="0,0,0,0"/>
                </v:shape>
                <v:shape id="Picture 196" o:spid="_x0000_s1220" type="#_x0000_t75" style="position:absolute;left:5481;top:11717;width:2621;height:1782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pzo7DAAAA3AAAAA8AAABkcnMvZG93bnJldi54bWxEj0FrAjEUhO+C/yG8Qm+ardXSbo1ihYpH&#10;3UrPr8lzE7p5WTapbv+9EQSPw8x8w8yXvW/EibroAit4GhcgiHUwjmsFh6/P0SuImJANNoFJwT9F&#10;WC6GgzmWJpx5T6cq1SJDOJaowKbUllJGbcljHIeWOHvH0HlMWXa1NB2eM9w3clIUL9Kj47xgsaW1&#10;Jf1b/XkFm81bf/yZue0HHb6tDtP1TjdOqceHfvUOIlGf7uFbe2sUPE+mcD2Tj4BcX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enOjsMAAADcAAAADwAAAAAAAAAAAAAAAACf&#10;AgAAZHJzL2Rvd25yZXYueG1sUEsFBgAAAAAEAAQA9wAAAI8DAAAAAA==&#10;">
                  <v:imagedata r:id="rId21" o:title="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250" w:name="_Toc462835027"/>
      <w:bookmarkStart w:id="251" w:name="_Toc2584161"/>
      <w:bookmarkStart w:id="252" w:name="_Toc32913571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5</w:t>
      </w:r>
      <w:r w:rsidR="00AB779A">
        <w:rPr>
          <w:noProof/>
        </w:rPr>
        <w:fldChar w:fldCharType="end"/>
      </w:r>
      <w:r w:rsidRPr="005A64A0">
        <w:t xml:space="preserve">. </w:t>
      </w:r>
      <w:bookmarkStart w:id="253" w:name="_Toc354501080"/>
      <w:bookmarkStart w:id="254" w:name="_Toc397415072"/>
      <w:r w:rsidRPr="005A64A0">
        <w:t>Configuración de Prueba Operación Radio - RX</w:t>
      </w:r>
      <w:bookmarkEnd w:id="250"/>
      <w:bookmarkEnd w:id="251"/>
      <w:bookmarkEnd w:id="252"/>
      <w:bookmarkEnd w:id="253"/>
      <w:bookmarkEnd w:id="254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32"/>
        </w:numPr>
        <w:spacing w:after="60"/>
      </w:pPr>
      <w:r w:rsidRPr="004A4ECB">
        <w:t xml:space="preserve">Circuito 1 (C1). Conectado directamente a los par de </w:t>
      </w:r>
      <w:proofErr w:type="spellStart"/>
      <w:r w:rsidRPr="004A4ECB">
        <w:t>Rx</w:t>
      </w:r>
      <w:proofErr w:type="spellEnd"/>
      <w:r w:rsidRPr="004A4ECB">
        <w:t xml:space="preserve"> del Canal Radio </w:t>
      </w:r>
    </w:p>
    <w:p w:rsidR="0058736E" w:rsidRDefault="0058736E" w:rsidP="0058736E">
      <w:pPr>
        <w:numPr>
          <w:ilvl w:val="0"/>
          <w:numId w:val="32"/>
        </w:numPr>
        <w:spacing w:after="60"/>
      </w:pPr>
      <w:r w:rsidRPr="004A4ECB">
        <w:t>Circuito 2 (C4). A través de sonda, a la interfaz cascos del Operador.</w:t>
      </w:r>
    </w:p>
    <w:p w:rsidR="0058736E" w:rsidRPr="004A4ECB" w:rsidRDefault="0058736E" w:rsidP="0058736E">
      <w:pPr>
        <w:pStyle w:val="Ttulo3"/>
        <w:spacing w:after="240"/>
      </w:pPr>
      <w:bookmarkStart w:id="255" w:name="_Toc347486974"/>
      <w:bookmarkStart w:id="256" w:name="_Toc354501018"/>
      <w:bookmarkStart w:id="257" w:name="_Toc397415220"/>
      <w:bookmarkStart w:id="258" w:name="_Toc462834949"/>
      <w:bookmarkStart w:id="259" w:name="_Toc2584070"/>
      <w:bookmarkStart w:id="260" w:name="_Toc32913491"/>
      <w:r w:rsidRPr="004A4ECB">
        <w:t>Configuración del ETM</w:t>
      </w:r>
      <w:bookmarkEnd w:id="255"/>
      <w:bookmarkEnd w:id="256"/>
      <w:bookmarkEnd w:id="257"/>
      <w:bookmarkEnd w:id="258"/>
      <w:bookmarkEnd w:id="259"/>
      <w:bookmarkEnd w:id="260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 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261" w:name="_Toc347487039"/>
      <w:bookmarkStart w:id="262" w:name="_Toc354501102"/>
      <w:bookmarkStart w:id="263" w:name="_Toc397415094"/>
      <w:bookmarkStart w:id="264" w:name="_Toc462835053"/>
      <w:bookmarkStart w:id="265" w:name="_Toc2584187"/>
      <w:bookmarkStart w:id="266" w:name="_Toc32913597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10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 (cascos). Parámetros de Configuración ETM. Circuito 2.</w:t>
      </w:r>
      <w:bookmarkEnd w:id="261"/>
      <w:bookmarkEnd w:id="262"/>
      <w:bookmarkEnd w:id="263"/>
      <w:bookmarkEnd w:id="264"/>
      <w:bookmarkEnd w:id="265"/>
      <w:bookmarkEnd w:id="266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267" w:name="_Toc347487040"/>
      <w:bookmarkStart w:id="268" w:name="_Toc354501103"/>
      <w:bookmarkStart w:id="269" w:name="_Toc397415095"/>
      <w:bookmarkStart w:id="270" w:name="_Toc462835054"/>
      <w:bookmarkStart w:id="271" w:name="_Toc2584188"/>
      <w:bookmarkStart w:id="272" w:name="_Toc32913598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11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 (cascos) Parámetros de Configuración ETM. Circuito 1.</w:t>
      </w:r>
      <w:bookmarkEnd w:id="267"/>
      <w:bookmarkEnd w:id="268"/>
      <w:bookmarkEnd w:id="269"/>
      <w:bookmarkEnd w:id="270"/>
      <w:bookmarkEnd w:id="271"/>
      <w:bookmarkEnd w:id="272"/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273" w:name="_Toc347486975"/>
      <w:bookmarkStart w:id="274" w:name="_Toc354501019"/>
      <w:bookmarkStart w:id="275" w:name="_Toc397415221"/>
      <w:bookmarkStart w:id="276" w:name="_Toc462834950"/>
      <w:bookmarkStart w:id="277" w:name="_Toc2584071"/>
      <w:bookmarkStart w:id="278" w:name="_Toc32913492"/>
      <w:r w:rsidRPr="004A4ECB">
        <w:t>Condiciones Iniciales</w:t>
      </w:r>
      <w:bookmarkEnd w:id="273"/>
      <w:bookmarkEnd w:id="274"/>
      <w:bookmarkEnd w:id="275"/>
      <w:bookmarkEnd w:id="276"/>
      <w:bookmarkEnd w:id="277"/>
      <w:bookmarkEnd w:id="278"/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Pasarela Configurada y operativa equipada con al menos un Canal Radio.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Equipo ETM conectado según la figura. Configuración de Prueba Operación Radio.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279" w:name="_Toc347486976"/>
      <w:bookmarkStart w:id="280" w:name="_Toc354501020"/>
      <w:bookmarkStart w:id="281" w:name="_Toc397415222"/>
      <w:bookmarkStart w:id="282" w:name="_Toc462834951"/>
      <w:bookmarkStart w:id="283" w:name="_Toc2584072"/>
      <w:bookmarkStart w:id="284" w:name="_Toc32913493"/>
      <w:r w:rsidRPr="004A4ECB">
        <w:lastRenderedPageBreak/>
        <w:t>Procedimiento</w:t>
      </w:r>
      <w:bookmarkEnd w:id="279"/>
      <w:bookmarkEnd w:id="280"/>
      <w:bookmarkEnd w:id="281"/>
      <w:bookmarkEnd w:id="282"/>
      <w:bookmarkEnd w:id="283"/>
      <w:bookmarkEnd w:id="284"/>
    </w:p>
    <w:p w:rsidR="0058736E" w:rsidRPr="004A4ECB" w:rsidRDefault="0058736E" w:rsidP="0058736E">
      <w:pPr>
        <w:pStyle w:val="Prrafodelista"/>
        <w:numPr>
          <w:ilvl w:val="0"/>
          <w:numId w:val="35"/>
        </w:numPr>
        <w:spacing w:after="60"/>
      </w:pPr>
      <w:r w:rsidRPr="004A4ECB">
        <w:t xml:space="preserve">Establecer el circuito de recepción entre el Puesto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SQUELCH)</w:t>
      </w:r>
    </w:p>
    <w:p w:rsidR="0058736E" w:rsidRPr="004A4ECB" w:rsidRDefault="0058736E" w:rsidP="0058736E">
      <w:pPr>
        <w:pStyle w:val="Prrafodelista"/>
        <w:numPr>
          <w:ilvl w:val="0"/>
          <w:numId w:val="35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Default="0058736E" w:rsidP="002C3DC8">
      <w:pPr>
        <w:jc w:val="center"/>
      </w:pPr>
      <w:r w:rsidRPr="004A4ECB">
        <w:rPr>
          <w:noProof/>
        </w:rPr>
        <w:drawing>
          <wp:inline distT="0" distB="0" distL="0" distR="0" wp14:anchorId="511C1E30" wp14:editId="3EBEFF23">
            <wp:extent cx="4408170" cy="349377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6E" w:rsidRPr="004A4ECB" w:rsidRDefault="0058736E" w:rsidP="0058736E">
      <w:pPr>
        <w:pStyle w:val="PiedeIlustracion"/>
      </w:pPr>
      <w:bookmarkStart w:id="285" w:name="_Toc462835028"/>
      <w:bookmarkStart w:id="286" w:name="_Toc2584162"/>
      <w:bookmarkStart w:id="287" w:name="_Toc32913572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6</w:t>
      </w:r>
      <w:r w:rsidR="00AB779A">
        <w:rPr>
          <w:noProof/>
        </w:rPr>
        <w:fldChar w:fldCharType="end"/>
      </w:r>
      <w:r w:rsidRPr="005A64A0">
        <w:t>.</w:t>
      </w:r>
      <w:bookmarkEnd w:id="285"/>
      <w:bookmarkEnd w:id="286"/>
      <w:bookmarkEnd w:id="287"/>
    </w:p>
    <w:p w:rsidR="0058736E" w:rsidRPr="004A4ECB" w:rsidRDefault="0058736E" w:rsidP="0058736E">
      <w:pPr>
        <w:pStyle w:val="Prrafodelista"/>
        <w:numPr>
          <w:ilvl w:val="0"/>
          <w:numId w:val="35"/>
        </w:numPr>
        <w:spacing w:after="60"/>
      </w:pPr>
      <w:r w:rsidRPr="004A4ECB">
        <w:t>Esperar la finalización del Test para finalizar la activación del SQUELCH.</w:t>
      </w:r>
    </w:p>
    <w:p w:rsidR="0058736E" w:rsidRPr="004A4ECB" w:rsidRDefault="0058736E" w:rsidP="0058736E">
      <w:pPr>
        <w:pStyle w:val="Prrafodelista"/>
        <w:numPr>
          <w:ilvl w:val="0"/>
          <w:numId w:val="35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35"/>
        </w:numPr>
        <w:spacing w:after="60"/>
      </w:pPr>
      <w:r w:rsidRPr="004A4ECB">
        <w:t xml:space="preserve">Acceder a la página de resultados y Exportar los mismos a Hoja de Excel. Como comentario se escribirá: Operación </w:t>
      </w:r>
      <w:proofErr w:type="spellStart"/>
      <w:r w:rsidRPr="004A4ECB">
        <w:t>RxRadio</w:t>
      </w:r>
      <w:proofErr w:type="spellEnd"/>
      <w:r w:rsidRPr="004A4ECB">
        <w:t xml:space="preserve"> </w:t>
      </w:r>
      <w:r w:rsidRPr="004A4ECB">
        <w:sym w:font="Wingdings" w:char="F0E0"/>
      </w:r>
      <w:r w:rsidRPr="004A4ECB">
        <w:t xml:space="preserve"> Radio Operador (cascos). identificando el Puesto de Operador y el Canal Radio utilizados,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35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pStyle w:val="Ttulo2"/>
        <w:spacing w:after="360"/>
      </w:pPr>
      <w:bookmarkStart w:id="288" w:name="_Ref347302984"/>
      <w:bookmarkStart w:id="289" w:name="_Ref347303037"/>
      <w:bookmarkStart w:id="290" w:name="_Toc347486977"/>
      <w:bookmarkStart w:id="291" w:name="_Toc354501021"/>
      <w:bookmarkStart w:id="292" w:name="_Toc397415223"/>
      <w:bookmarkStart w:id="293" w:name="_Toc462834952"/>
      <w:bookmarkStart w:id="294" w:name="_Toc2584073"/>
      <w:bookmarkStart w:id="295" w:name="_Toc32913494"/>
      <w:r>
        <w:lastRenderedPageBreak/>
        <w:t xml:space="preserve">UV5K-MED-05. </w:t>
      </w:r>
      <w:r w:rsidRPr="004A4ECB">
        <w:t xml:space="preserve">Operador (RX-ALTAVOZ) </w:t>
      </w:r>
      <w:r w:rsidRPr="004A4ECB">
        <w:sym w:font="Wingdings" w:char="F0DF"/>
      </w:r>
      <w:r w:rsidRPr="004A4ECB">
        <w:t xml:space="preserve"> Interfaz Radio</w:t>
      </w:r>
      <w:bookmarkEnd w:id="288"/>
      <w:bookmarkEnd w:id="289"/>
      <w:bookmarkEnd w:id="290"/>
      <w:bookmarkEnd w:id="291"/>
      <w:bookmarkEnd w:id="292"/>
      <w:r>
        <w:t xml:space="preserve"> LEGACY</w:t>
      </w:r>
      <w:bookmarkEnd w:id="293"/>
      <w:bookmarkEnd w:id="294"/>
      <w:bookmarkEnd w:id="295"/>
    </w:p>
    <w:p w:rsidR="0058736E" w:rsidRPr="004A4ECB" w:rsidRDefault="0058736E" w:rsidP="0058736E">
      <w:pPr>
        <w:pStyle w:val="Ttulo3"/>
        <w:spacing w:after="240"/>
      </w:pPr>
      <w:bookmarkStart w:id="296" w:name="_Toc347486978"/>
      <w:bookmarkStart w:id="297" w:name="_Toc354501022"/>
      <w:bookmarkStart w:id="298" w:name="_Toc397415224"/>
      <w:bookmarkStart w:id="299" w:name="_Toc462834953"/>
      <w:bookmarkStart w:id="300" w:name="_Toc2584074"/>
      <w:bookmarkStart w:id="301" w:name="_Toc32913495"/>
      <w:r w:rsidRPr="004A4ECB">
        <w:t>Configuración de la prueba</w:t>
      </w:r>
      <w:bookmarkEnd w:id="296"/>
      <w:bookmarkEnd w:id="297"/>
      <w:bookmarkEnd w:id="298"/>
      <w:bookmarkEnd w:id="299"/>
      <w:bookmarkEnd w:id="300"/>
      <w:bookmarkEnd w:id="301"/>
    </w:p>
    <w:p w:rsidR="0058736E" w:rsidRDefault="0058736E" w:rsidP="0092374A">
      <w:pPr>
        <w:jc w:val="center"/>
      </w:pPr>
      <w:bookmarkStart w:id="302" w:name="_Toc354501082"/>
      <w:bookmarkStart w:id="303" w:name="_Toc397415074"/>
      <w:r w:rsidRPr="004A4ECB">
        <w:rPr>
          <w:noProof/>
        </w:rPr>
        <mc:AlternateContent>
          <mc:Choice Requires="wpg">
            <w:drawing>
              <wp:inline distT="0" distB="0" distL="0" distR="0" wp14:anchorId="604E683B" wp14:editId="3B018676">
                <wp:extent cx="5257800" cy="3670935"/>
                <wp:effectExtent l="0" t="0" r="19050" b="5715"/>
                <wp:docPr id="325" name="Grup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670935"/>
                          <a:chOff x="1941" y="8137"/>
                          <a:chExt cx="8280" cy="5781"/>
                        </a:xfrm>
                      </wpg:grpSpPr>
                      <wpg:grpSp>
                        <wpg:cNvPr id="326" name="Group 198"/>
                        <wpg:cNvGrpSpPr>
                          <a:grpSpLocks/>
                        </wpg:cNvGrpSpPr>
                        <wpg:grpSpPr bwMode="auto">
                          <a:xfrm rot="16200000">
                            <a:off x="-134" y="10492"/>
                            <a:ext cx="4680" cy="529"/>
                            <a:chOff x="4319" y="9544"/>
                            <a:chExt cx="5040" cy="454"/>
                          </a:xfrm>
                        </wpg:grpSpPr>
                        <wpg:grpSp>
                          <wpg:cNvPr id="327" name="Group 199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328" name="Rectangle 200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9" name="Oval 20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0" name="Oval 20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1" name="Oval 20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2" name="Oval 20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3" name="Oval 20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4" name="Oval 20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5" name="Oval 20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6" name="Oval 20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7" name="Oval 20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8" name="Oval 21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9" name="Rectangle 21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0" name="Rectangle 21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1" name="Rectangle 21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2" name="Rectangle 21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3" name="Rectangle 21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4" name="Line 216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5" name="Line 217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6" name="Line 218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7" name="Line 219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8" name="Line 220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9" name="Line 221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" name="Line 222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1" name="Line 223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2" name="Line 224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" name="Line 225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4" name="Line 226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5" name="Line 227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6" name="Line 228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7" name="Rectangle 22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8" name="Rectangle 23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9" name="Rectangle 23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0" name="Rectangle 23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1" name="Rectangle 23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2" name="Line 234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3" name="Line 235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4" name="Line 236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5" name="Line 237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6" name="Line 238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7" name="Line 239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8" name="Line 240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9" name="Line 241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0" name="Line 242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1" name="Line 243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2" name="Line 244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3" name="Line 245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4" name="Line 246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75" name="Rectangle 247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Oval 248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Oval 249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Oval 250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9" name="Picture 25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8137"/>
                            <a:ext cx="2409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0" name="Freeform 252"/>
                        <wps:cNvSpPr>
                          <a:spLocks/>
                        </wps:cNvSpPr>
                        <wps:spPr bwMode="auto">
                          <a:xfrm>
                            <a:off x="2479" y="8454"/>
                            <a:ext cx="3600" cy="4363"/>
                          </a:xfrm>
                          <a:custGeom>
                            <a:avLst/>
                            <a:gdLst>
                              <a:gd name="T0" fmla="*/ 0 w 1260"/>
                              <a:gd name="T1" fmla="*/ 3420 h 3420"/>
                              <a:gd name="T2" fmla="*/ 720 w 1260"/>
                              <a:gd name="T3" fmla="*/ 3420 h 3420"/>
                              <a:gd name="T4" fmla="*/ 720 w 1260"/>
                              <a:gd name="T5" fmla="*/ 0 h 3420"/>
                              <a:gd name="T6" fmla="*/ 1260 w 1260"/>
                              <a:gd name="T7" fmla="*/ 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0" h="3420">
                                <a:moveTo>
                                  <a:pt x="0" y="3420"/>
                                </a:moveTo>
                                <a:lnTo>
                                  <a:pt x="720" y="3420"/>
                                </a:lnTo>
                                <a:lnTo>
                                  <a:pt x="720" y="0"/>
                                </a:ln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3199" y="11154"/>
                            <a:ext cx="123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Canal RD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254"/>
                        <wps:cNvSpPr>
                          <a:spLocks/>
                        </wps:cNvSpPr>
                        <wps:spPr bwMode="auto">
                          <a:xfrm>
                            <a:off x="2481" y="9577"/>
                            <a:ext cx="6491" cy="3463"/>
                          </a:xfrm>
                          <a:custGeom>
                            <a:avLst/>
                            <a:gdLst>
                              <a:gd name="T0" fmla="*/ 0 w 7740"/>
                              <a:gd name="T1" fmla="*/ 1980 h 3240"/>
                              <a:gd name="T2" fmla="*/ 540 w 7740"/>
                              <a:gd name="T3" fmla="*/ 1980 h 3240"/>
                              <a:gd name="T4" fmla="*/ 540 w 7740"/>
                              <a:gd name="T5" fmla="*/ 3240 h 3240"/>
                              <a:gd name="T6" fmla="*/ 7740 w 7740"/>
                              <a:gd name="T7" fmla="*/ 3240 h 3240"/>
                              <a:gd name="T8" fmla="*/ 7740 w 7740"/>
                              <a:gd name="T9" fmla="*/ 0 h 3240"/>
                              <a:gd name="T10" fmla="*/ 7200 w 7740"/>
                              <a:gd name="T11" fmla="*/ 0 h 3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3240">
                                <a:moveTo>
                                  <a:pt x="0" y="1980"/>
                                </a:moveTo>
                                <a:lnTo>
                                  <a:pt x="540" y="1980"/>
                                </a:lnTo>
                                <a:lnTo>
                                  <a:pt x="540" y="3240"/>
                                </a:lnTo>
                                <a:lnTo>
                                  <a:pt x="7740" y="3240"/>
                                </a:lnTo>
                                <a:lnTo>
                                  <a:pt x="7740" y="0"/>
                                </a:lnTo>
                                <a:lnTo>
                                  <a:pt x="72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FF"/>
                            </a:solidFill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8419" y="8454"/>
                            <a:ext cx="1802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58736E" w:rsidRDefault="0058736E" w:rsidP="0058736E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P.O</w:t>
                              </w:r>
                              <w:proofErr w:type="gramStart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:OUT</w:t>
                              </w:r>
                              <w:proofErr w:type="gramEnd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Altavoz</w:t>
                              </w:r>
                              <w:proofErr w:type="spellEnd"/>
                            </w:p>
                            <w:p w:rsidR="0058736E" w:rsidRPr="0058736E" w:rsidRDefault="0058736E" w:rsidP="0058736E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(Audio Rx)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256"/>
                        <wps:cNvSpPr>
                          <a:spLocks/>
                        </wps:cNvSpPr>
                        <wps:spPr bwMode="auto">
                          <a:xfrm>
                            <a:off x="2301" y="10217"/>
                            <a:ext cx="3780" cy="1980"/>
                          </a:xfrm>
                          <a:custGeom>
                            <a:avLst/>
                            <a:gdLst>
                              <a:gd name="T0" fmla="*/ 0 w 3780"/>
                              <a:gd name="T1" fmla="*/ 0 h 3420"/>
                              <a:gd name="T2" fmla="*/ 360 w 3780"/>
                              <a:gd name="T3" fmla="*/ 0 h 3420"/>
                              <a:gd name="T4" fmla="*/ 360 w 3780"/>
                              <a:gd name="T5" fmla="*/ 3420 h 3420"/>
                              <a:gd name="T6" fmla="*/ 3780 w 3780"/>
                              <a:gd name="T7" fmla="*/ 342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780" h="34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  <a:lnTo>
                                  <a:pt x="360" y="3420"/>
                                </a:lnTo>
                                <a:lnTo>
                                  <a:pt x="3780" y="342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Picture 257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5481" y="11717"/>
                            <a:ext cx="2621" cy="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205" o:spid="_x0000_s1221" style="width:414pt;height:289.05pt;mso-position-horizontal-relative:char;mso-position-vertical-relative:line" coordorigin="1941,8137" coordsize="8280,578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">
                <v:group id="Group 198" o:spid="_x0000_s1222" style="position:absolute;left:-134;top:10492;width:4680;height:529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kb9exgAAANwA&#10;AAAPAAAAAAAAAAAAAAAAAKoCAABkcnMvZG93bnJldi54bWxQSwUGAAAAAAQABAD6AAAAnQMAAAAA&#10;">
                  <v:group id="Group 199" o:spid="_x0000_s1223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  <v:rect id="Rectangle 200" o:spid="_x0000_s1224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4XsIA&#10;AADcAAAADwAAAGRycy9kb3ducmV2LnhtbERPTYvCMBC9L/gfwgh7W1OVXaUaRQQX8aC2CnocmrEt&#10;NpPSRNv99+Yg7PHxvufLzlTiSY0rLSsYDiIQxJnVJecKzqfN1xSE88gaK8uk4I8cLBe9jznG2rac&#10;0DP1uQgh7GJUUHhfx1K6rCCDbmBr4sDdbGPQB9jkUjfYhnBTyVEU/UiDJYeGAmtaF5Td04dRsG+z&#10;3eW6miS/37djUtX+MN7spFKf/W41A+Gp8//it3urFYxHYW04E4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3hewgAAANwAAAAPAAAAAAAAAAAAAAAAAJgCAABkcnMvZG93&#10;bnJldi54bWxQSwUGAAAAAAQABAD1AAAAhwMAAAAA&#10;" fillcolor="silver" strokeweight="1.5pt">
                      <v:fill r:id="rId16" o:title="" type="pattern"/>
                    </v:rect>
                    <v:oval id="Oval 201" o:spid="_x0000_s1225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UE8UA&#10;AADcAAAADwAAAGRycy9kb3ducmV2LnhtbESP0WrCQBRE3wv+w3ILfSm6MYK0qatooSqC2Gg/4JK9&#10;zQazd9PsqvHvXUHo4zAzZ5jJrLO1OFPrK8cKhoMEBHHhdMWlgp/DV/8NhA/IGmvHpOBKHmbT3tME&#10;M+0unNN5H0oRIewzVGBCaDIpfWHIoh+4hjh6v661GKJsS6lbvES4rWWaJGNpseK4YLChT0PFcX+y&#10;Cl7N93CpV/6vmO/yzXaHeXo9LpR6ee7mHyACdeE//GivtYJR+g73M/EI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ppQTxQAAANwAAAAPAAAAAAAAAAAAAAAAAJgCAABkcnMv&#10;ZG93bnJldi54bWxQSwUGAAAAAAQABAD1AAAAigMAAAAA&#10;" fillcolor="black" strokeweight="1pt"/>
                    <v:oval id="Oval 202" o:spid="_x0000_s1226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3m8MA&#10;AADcAAAADwAAAGRycy9kb3ducmV2LnhtbERPTWvCQBC9F/oflil4Ed3EUInRVcRW8FZMe/E2Zsck&#10;mJ1Ns1uN/nr3IPT4eN+LVW8acaHO1ZYVxOMIBHFhdc2lgp/v7SgF4TyyxsYyKbiRg9Xy9WWBmbZX&#10;3tMl96UIIewyVFB532ZSuqIig25sW+LAnWxn0AfYlVJ3eA3hppGTKJpKgzWHhgpb2lRUnPM/o2B3&#10;LtbJ7HC8v8fp8Otz8+HS3zhVavDWr+cgPPX+X/x077SCJAnzw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s3m8MAAADcAAAADwAAAAAAAAAAAAAAAACYAgAAZHJzL2Rv&#10;d25yZXYueG1sUEsFBgAAAAAEAAQA9QAAAIgDAAAAAA==&#10;" fillcolor="black" strokecolor="silver" strokeweight="4pt">
                      <v:stroke r:id="rId17" o:title="" filltype="pattern"/>
                    </v:oval>
                    <v:oval id="Oval 203" o:spid="_x0000_s1227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kOyMUA&#10;AADcAAAADwAAAGRycy9kb3ducmV2LnhtbESP0WrCQBRE3wX/YblCX6RuolAkuooK2lIoGusHXLLX&#10;bDB7N2a3Gv++Wyj4OMzMGWa+7GwtbtT6yrGCdJSAIC6crrhUcPrevk5B+ICssXZMCh7kYbno9+aY&#10;aXfnnG7HUIoIYZ+hAhNCk0npC0MW/cg1xNE7u9ZiiLItpW7xHuG2luMkeZMWK44LBhvaGCouxx+r&#10;YGgO6U6/+2ux2uefX3vMx4/LWqmXQbeagQjUhWf4v/2hFUwm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CQ7IxQAAANwAAAAPAAAAAAAAAAAAAAAAAJgCAABkcnMv&#10;ZG93bnJldi54bWxQSwUGAAAAAAQABAD1AAAAigMAAAAA&#10;" fillcolor="black" strokeweight="1pt"/>
                    <v:oval id="Oval 204" o:spid="_x0000_s1228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UMd8cA&#10;AADcAAAADwAAAGRycy9kb3ducmV2LnhtbESPQWvCQBSE74X+h+UJvZS6iaGSRjci1oK3ovbS2zP7&#10;TEKyb9Psqqm/3i0UPA4z8w0zXwymFWfqXW1ZQTyOQBAXVtdcKvjaf7ykIJxH1thaJgW/5GCRPz7M&#10;MdP2wls673wpAoRdhgoq77tMSldUZNCNbUccvKPtDfog+1LqHi8Bblo5iaKpNFhzWKiwo1VFRbM7&#10;GQWbplgmb9+H62ucPn+uV+8u/YlTpZ5Gw3IGwtPg7+H/9kYrSJIJ/J0JR0D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VDHf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205" o:spid="_x0000_s1229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1JMUA&#10;AADcAAAADwAAAGRycy9kb3ducmV2LnhtbESP0WrCQBRE3wv+w3IFX0rdaEAkuooWtKVQNNYPuGSv&#10;2WD2bppdNf59tyD4OMzMGWa+7GwtrtT6yrGC0TABQVw4XXGp4PizeZuC8AFZY+2YFNzJw3LRe5lj&#10;pt2Nc7oeQikihH2GCkwITSalLwxZ9EPXEEfv5FqLIcq2lLrFW4TbWo6TZCItVhwXDDb0bqg4Hy5W&#10;wavZj7b6w/8Wq13+9b3DfHw/r5Ua9LvVDESgLjzDj/anVpCmKfyfi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zUkxQAAANwAAAAPAAAAAAAAAAAAAAAAAJgCAABkcnMv&#10;ZG93bnJldi54bWxQSwUGAAAAAAQABAD1AAAAigMAAAAA&#10;" fillcolor="black" strokeweight="1pt"/>
                    <v:oval id="Oval 206" o:spid="_x0000_s1230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xmMcA&#10;AADcAAAADwAAAGRycy9kb3ducmV2LnhtbESPQWvCQBSE70L/w/IKvZS6idESo6uIbcGbGHvp7Zl9&#10;JsHs25jdatpf3xUKHoeZ+YaZL3vTiAt1rrasIB5GIIgLq2suFXzuP15SEM4ja2wsk4IfcrBcPAzm&#10;mGl75R1dcl+KAGGXoYLK+zaT0hUVGXRD2xIH72g7gz7IrpS6w2uAm0aOouhVGqw5LFTY0rqi4pR/&#10;GwWbU7FKpl+H30mcPm/f128uPcepUk+P/WoGwlPv7+H/9kYrSJIx3M6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wMZj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207" o:spid="_x0000_s1231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IIy8UA&#10;AADcAAAADwAAAGRycy9kb3ducmV2LnhtbESP0WoCMRRE34X+Q7gFX0SzKi2yNYoV1CKIXfUDLpvb&#10;zeLmZruJuv59IxR8HGbmDDOdt7YSV2p86VjBcJCAIM6dLrlQcDqu+hMQPiBrrByTgjt5mM9eOlNM&#10;tbtxRtdDKESEsE9RgQmhTqX0uSGLfuBq4uj9uMZiiLIppG7wFuG2kqMkeZcWS44LBmtaGsrPh4tV&#10;0DPfw7Xe+N98sc+2uz1mo/v5U6nua7v4ABGoDc/wf/tLKxiP3+Bx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gjLxQAAANwAAAAPAAAAAAAAAAAAAAAAAJgCAABkcnMv&#10;ZG93bnJldi54bWxQSwUGAAAAAAQABAD1AAAAigMAAAAA&#10;" fillcolor="black" strokeweight="1pt"/>
                    <v:oval id="Oval 208" o:spid="_x0000_s1232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4KdMcA&#10;AADcAAAADwAAAGRycy9kb3ducmV2LnhtbESPQWvCQBSE74X+h+UVvBTdxKDEmFXEtuCt1Pbi7Zl9&#10;JiHZt2l2q6m/3i0IPQ4z8w2TrwfTijP1rrasIJ5EIIgLq2suFXx9vo1TEM4ja2wtk4JfcrBePT7k&#10;mGl74Q86730pAoRdhgoq77tMSldUZNBNbEccvJPtDfog+1LqHi8Bblo5jaK5NFhzWKiwo21FRbP/&#10;MQp2TbFJFofjdRanz++v2xeXfsepUqOnYbME4Wnw/+F7e6cVJMkc/s6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uCnT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209" o:spid="_x0000_s1233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wzJ8UA&#10;AADcAAAADwAAAGRycy9kb3ducmV2LnhtbESP0WoCMRRE34X+Q7gFX0SzKrSyNYoV1CKIXfUDLpvb&#10;zeLmZruJuv59IxR8HGbmDDOdt7YSV2p86VjBcJCAIM6dLrlQcDqu+hMQPiBrrByTgjt5mM9eOlNM&#10;tbtxRtdDKESEsE9RgQmhTqX0uSGLfuBq4uj9uMZiiLIppG7wFuG2kqMkeZMWS44LBmtaGsrPh4tV&#10;0DPfw7Xe+N98sc+2uz1mo/v5U6nua7v4ABGoDc/wf/tLKxiP3+Fx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rDMnxQAAANwAAAAPAAAAAAAAAAAAAAAAAJgCAABkcnMv&#10;ZG93bnJldi54bWxQSwUGAAAAAAQABAD1AAAAigMAAAAA&#10;" fillcolor="black" strokeweight="1pt"/>
                    <v:oval id="Oval 210" o:spid="_x0000_s1234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07ncMA&#10;AADcAAAADwAAAGRycy9kb3ducmV2LnhtbERPTWvCQBC9F/oflil4Ed3EUInRVcRW8FZMe/E2Zsck&#10;mJ1Ns1uN/nr3IPT4eN+LVW8acaHO1ZYVxOMIBHFhdc2lgp/v7SgF4TyyxsYyKbiRg9Xy9WWBmbZX&#10;3tMl96UIIewyVFB532ZSuqIig25sW+LAnWxn0AfYlVJ3eA3hppGTKJpKgzWHhgpb2lRUnPM/o2B3&#10;LtbJ7HC8v8fp8Otz8+HS3zhVavDWr+cgPPX+X/x077SCJAlrw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07ncMAAADcAAAADwAAAAAAAAAAAAAAAACYAgAAZHJzL2Rv&#10;d25yZXYueG1sUEsFBgAAAAAEAAQA9QAAAIgDAAAAAA==&#10;" fillcolor="black" strokecolor="silver" strokeweight="4pt">
                      <v:stroke r:id="rId17" o:title="" filltype="pattern"/>
                    </v:oval>
                    <v:rect id="Rectangle 211" o:spid="_x0000_s1235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+q8QA&#10;AADcAAAADwAAAGRycy9kb3ducmV2LnhtbESPT2sCMRTE74LfIbxCbzW7tRTdGkVahHr0Lx6fyetm&#10;6eZl2aTr1k9vCgWPw8z8hpkteleLjtpQeVaQjzIQxNqbiksF+93qaQIiRGSDtWdS8EsBFvPhYIaF&#10;8RfeULeNpUgQDgUqsDE2hZRBW3IYRr4hTt6Xbx3GJNtSmhYvCe5q+Zxlr9JhxWnBYkPvlvT39scp&#10;aE7heub1Zt0dKn3Uh1X+YV9ypR4f+uUbiEh9vIf/259GwXg8hb8z6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3fqvEAAAA3AAAAA8AAAAAAAAAAAAAAAAAmAIAAGRycy9k&#10;b3ducmV2LnhtbFBLBQYAAAAABAAEAPUAAACJAwAAAAA=&#10;" fillcolor="black">
                      <v:fill color2="#555" focus="50%" type="gradient"/>
                    </v:rect>
                    <v:rect id="Rectangle 212" o:spid="_x0000_s1236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tTSMMA&#10;AADcAAAADwAAAGRycy9kb3ducmV2LnhtbERPz2vCMBS+C/4P4Qm7aeomQ6tpkbEN2cBh1YO3Z/Ns&#10;g81LaTLt/vvlMNjx4/u9ynvbiBt13jhWMJ0kIIhLpw1XCg77t/EchA/IGhvHpOCHPOTZcLDCVLs7&#10;7+hWhErEEPYpKqhDaFMpfVmTRT9xLXHkLq6zGCLsKqk7vMdw28jHJHmWFg3HhhpbeqmpvBbfVoE9&#10;HfVxsX81268PN/9kLs7u3Sj1MOrXSxCB+vAv/nNvtIKnWZwfz8Qj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tTSMMAAADcAAAADwAAAAAAAAAAAAAAAACYAgAAZHJzL2Rv&#10;d25yZXYueG1sUEsFBgAAAAAEAAQA9QAAAIgDAAAAAA==&#10;" fillcolor="#e6e6e6">
                      <v:fill focus="100%" type="gradient"/>
                    </v:rect>
                    <v:rect id="Rectangle 213" o:spid="_x0000_s1237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7Xo8UA&#10;AADcAAAADwAAAGRycy9kb3ducmV2LnhtbESP3WrCQBSE74W+w3IKvdONrUqJ2YgVKpZi0aQPcMie&#10;/Gj2bMhuNb59t1DwcpiZb5hkNZhWXKh3jWUF00kEgriwuuFKwXf+Pn4F4TyyxtYyKbiRg1X6MEow&#10;1vbKR7pkvhIBwi5GBbX3XSylK2oy6Ca2Iw5eaXuDPsi+krrHa4CbVj5H0UIabDgs1NjRpqbinP0Y&#10;BTb/POh9+bbddHN5+PrwedXsT0o9PQ7rJQhPg7+H/9s7reBlNoW/M+EI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tejxQAAANwAAAAPAAAAAAAAAAAAAAAAAJgCAABkcnMv&#10;ZG93bnJldi54bWxQSwUGAAAAAAQABAD1AAAAigMAAAAA&#10;" fillcolor="#e6e6e6" stroked="f">
                      <v:fill focus="100%" type="gradient"/>
                    </v:rect>
                    <v:rect id="Rectangle 214" o:spid="_x0000_s1238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J1MQA&#10;AADcAAAADwAAAGRycy9kb3ducmV2LnhtbESP0YrCMBRE3wX/IdyFfdN0XZWlGkWFFUUUtfsBl+ba&#10;Vpub0mS1/r0RBB+HmTnDjKeNKcWValdYVvDVjUAQp1YXnCn4S347PyCcR9ZYWiYFd3IwnbRbY4y1&#10;vfGBrkefiQBhF6OC3PsqltKlORl0XVsRB+9ka4M+yDqTusZbgJtS9qJoKA0WHBZyrGiRU3o5/hsF&#10;Ntns9fY0Xy6qgdzv1j7Jiu1Zqc+PZjYC4anx7/CrvdIKvvs9eJ4JR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8SdTEAAAA3AAAAA8AAAAAAAAAAAAAAAAAmAIAAGRycy9k&#10;b3ducmV2LnhtbFBLBQYAAAAABAAEAPUAAACJAwAAAAA=&#10;" fillcolor="#e6e6e6" stroked="f">
                      <v:fill focus="100%" type="gradient"/>
                    </v:rect>
                    <v:rect id="Rectangle 215" o:spid="_x0000_s1239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2R+8QA&#10;AADcAAAADwAAAGRycy9kb3ducmV2LnhtbESPUWvCMBSF3wf7D+EOfJtp5zalGmUTBFEQVv0Bl+ba&#10;FJubrIm2/vtlMNjj4ZzvHM5iNdhW3KgLjWMF+TgDQVw53XCt4HTcPM9AhIissXVMCu4UYLV8fFhg&#10;oV3PX3QrYy1SCYcCFZgYfSFlqAxZDGPniZN3dp3FmGRXS91hn8ptK1+y7F1abDgtGPS0NlRdyqtV&#10;MNnu/Jv/zPG7nx52eXnfn43cKzV6Gj7mICIN8T/8R2914l4n8HsmHQ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NkfvEAAAA3AAAAA8AAAAAAAAAAAAAAAAAmAIAAGRycy9k&#10;b3ducmV2LnhtbFBLBQYAAAAABAAEAPUAAACJAwAAAAA=&#10;" fillcolor="#767676">
                      <v:fill color2="black" focus="100%" type="gradient"/>
                    </v:rect>
                    <v:line id="Line 216" o:spid="_x0000_s1240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QKpccAAADcAAAADwAAAGRycy9kb3ducmV2LnhtbESPT2vCQBTE7wW/w/KEXopu2qpIdCNW&#10;KPTSglEQb8/syz+zb2N2q+m37xYKHoeZ+Q2zXPWmEVfqXGVZwfM4AkGcWV1xoWC/ex/NQTiPrLGx&#10;TAp+yMEqGTwsMdb2xlu6pr4QAcIuRgWl920spctKMujGtiUOXm47gz7IrpC6w1uAm0a+RNFMGqw4&#10;LJTY0qak7Jx+GwXp9HCs3y7nz33z9ZTbUy/zepcr9Tjs1wsQnnp/D/+3P7SC18kE/s6EIyC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tAqlxwAAANwAAAAPAAAAAAAA&#10;AAAAAAAAAKECAABkcnMvZG93bnJldi54bWxQSwUGAAAAAAQABAD5AAAAlQMAAAAA&#10;" strokecolor="#fc0" strokeweight="2pt"/>
                    <v:line id="Line 217" o:spid="_x0000_s1241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ivPscAAADcAAAADwAAAGRycy9kb3ducmV2LnhtbESPT2vCQBTE70K/w/IKvUjd2GopqRup&#10;gtBLBaMg3l6zL//Mvo3ZVdNv3y0IHoeZ+Q0zm/emERfqXGVZwXgUgSDOrK64ULDbrp7fQTiPrLGx&#10;TAp+ycE8eRjMMNb2yhu6pL4QAcIuRgWl920spctKMuhGtiUOXm47gz7IrpC6w2uAm0a+RNGbNFhx&#10;WCixpWVJ2TE9GwXpdH+oF6fj965ZD3P708u83uZKPT32nx8gPPX+Hr61v7SC18kU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+K8+xwAAANwAAAAPAAAAAAAA&#10;AAAAAAAAAKECAABkcnMvZG93bnJldi54bWxQSwUGAAAAAAQABAD5AAAAlQMAAAAA&#10;" strokecolor="#fc0" strokeweight="2pt"/>
                    <v:line id="Line 218" o:spid="_x0000_s1242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oxSccAAADcAAAADwAAAGRycy9kb3ducmV2LnhtbESPT2vCQBTE7wW/w/KEXkrdVK1IzCpV&#10;KPRiwSgUb8/syz+zb2N2q+m37xaEHoeZ+Q2TrHrTiCt1rrKs4GUUgSDOrK64UHDYvz/PQTiPrLGx&#10;TAp+yMFqOXhIMNb2xju6pr4QAcIuRgWl920spctKMuhGtiUOXm47gz7IrpC6w1uAm0aOo2gmDVYc&#10;FkpsaVNSdk6/jYL09etYry/n7aH5fMrtqZd5vc+Vehz2bwsQnnr/H763P7SCyXQG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KjFJxwAAANwAAAAPAAAAAAAA&#10;AAAAAAAAAKECAABkcnMvZG93bnJldi54bWxQSwUGAAAAAAQABAD5AAAAlQMAAAAA&#10;" strokecolor="#fc0" strokeweight="2pt"/>
                    <v:line id="Line 219" o:spid="_x0000_s1243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aU0scAAADcAAAADwAAAGRycy9kb3ducmV2LnhtbESPT2sCMRTE7wW/Q3iCl6JZrbayGqUK&#10;Qi8VXAXp7bl5+0c3L9tN1O23bwpCj8PM/IaZL1tTiRs1rrSsYDiIQBCnVpecKzjsN/0pCOeRNVaW&#10;ScEPOVguOk9zjLW9845uic9FgLCLUUHhfR1L6dKCDLqBrYmDl9nGoA+yyaVu8B7gppKjKHqVBksO&#10;CwXWtC4ovSRXoyCZHL/Oq+/L56HaPmf21MrsvM+U6nXb9xkIT63/Dz/aH1rBy/gN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ZpTSxwAAANwAAAAPAAAAAAAA&#10;AAAAAAAAAKECAABkcnMvZG93bnJldi54bWxQSwUGAAAAAAQABAD5AAAAlQMAAAAA&#10;" strokecolor="#fc0" strokeweight="2pt"/>
                    <v:line id="Line 220" o:spid="_x0000_s1244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AoMMAAADcAAAADwAAAGRycy9kb3ducmV2LnhtbERPy2oCMRTdC/5DuAU3ohmtSpkaRQuF&#10;bhQcBXF3O7nz0MnNdJLq+PdmIbg8nPd82ZpKXKlxpWUFo2EEgji1uuRcwWH/PfgA4TyyxsoyKbiT&#10;g+Wi25ljrO2Nd3RNfC5CCLsYFRTe17GULi3IoBvamjhwmW0M+gCbXOoGbyHcVHIcRTNpsOTQUGBN&#10;XwWll+TfKEimx9N5/XfZHKptP7O/rczO+0yp3lu7+gThqfUv8dP9oxW8T8LacC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5AKDDAAAA3AAAAA8AAAAAAAAAAAAA&#10;AAAAoQIAAGRycy9kb3ducmV2LnhtbFBLBQYAAAAABAAEAPkAAACRAwAAAAA=&#10;" strokecolor="#fc0" strokeweight="2pt"/>
                    <v:line id="Line 221" o:spid="_x0000_s1245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WlO8cAAADcAAAADwAAAGRycy9kb3ducmV2LnhtbESPT2sCMRTE7wW/Q3iCl6JZrZa6GqUK&#10;Qi8VXAXp7bl5+0c3L9tN1O23bwpCj8PM/IaZL1tTiRs1rrSsYDiIQBCnVpecKzjsN/03EM4ja6ws&#10;k4IfcrBcdJ7mGGt75x3dEp+LAGEXo4LC+zqW0qUFGXQDWxMHL7ONQR9kk0vd4D3ATSVHUfQqDZYc&#10;FgqsaV1QekmuRkEyOX6dV9+Xz0O1fc7sqZXZeZ8p1eu27zMQnlr/H360P7SCl/EU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taU7xwAAANwAAAAPAAAAAAAA&#10;AAAAAAAAAKECAABkcnMvZG93bnJldi54bWxQSwUGAAAAAAQABAD5AAAAlQMAAAAA&#10;" strokecolor="#fc0" strokeweight="2pt"/>
                    <v:line id="Line 222" o:spid="_x0000_s1246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aae8IAAADcAAAADwAAAGRycy9kb3ducmV2LnhtbERPy4rCMBTdC/5DuAOzEU1VFOkYRQVh&#10;NiNYBZndneb2oc1NbTJa/94sBJeH854vW1OJGzWutKxgOIhAEKdWl5wrOB62/RkI55E1VpZJwYMc&#10;LBfdzhxjbe+8p1vicxFC2MWooPC+jqV0aUEG3cDWxIHLbGPQB9jkUjd4D+GmkqMomkqDJYeGAmva&#10;FJRekn+jIJmcfs/r6+XnWO16mf1rZXY+ZEp9frSrLxCeWv8Wv9zfWsF4EuaH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Vaae8IAAADcAAAADwAAAAAAAAAAAAAA&#10;AAChAgAAZHJzL2Rvd25yZXYueG1sUEsFBgAAAAAEAAQA+QAAAJADAAAAAA==&#10;" strokecolor="#fc0" strokeweight="2pt"/>
                    <v:line id="Line 223" o:spid="_x0000_s1247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o/4McAAADcAAAADwAAAGRycy9kb3ducmV2LnhtbESPT2vCQBTE74V+h+UVvBTdWLFIdCNt&#10;oeDFQmNAvD2zL//Mvk2zq8Zv3y0IPQ4z8xtmtR5MKy7Uu9qygukkAkGcW11zqSDbfY4XIJxH1tha&#10;JgU3crBOHh9WGGt75W+6pL4UAcIuRgWV910spcsrMugmtiMOXmF7gz7IvpS6x2uAm1a+RNGrNFhz&#10;WKiwo4+K8lN6NgrS+f7QvP+ctln79VzY4yCLZlcoNXoa3pYgPA3+P3xvb7SC2XwK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Gj/gxwAAANwAAAAPAAAAAAAA&#10;AAAAAAAAAKECAABkcnMvZG93bnJldi54bWxQSwUGAAAAAAQABAD5AAAAlQMAAAAA&#10;" strokecolor="#fc0" strokeweight="2pt"/>
                    <v:line id="Line 224" o:spid="_x0000_s1248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ihl8cAAADcAAAADwAAAGRycy9kb3ducmV2LnhtbESPT2vCQBTE74V+h+UVvBTdqFgkupG2&#10;UOilhcaAeHtmX/6ZfRuzq8Zv3y0IPQ4z8xtmvRlMKy7Uu9qygukkAkGcW11zqSDbfoyXIJxH1tha&#10;JgU3crBJHh/WGGt75R+6pL4UAcIuRgWV910spcsrMugmtiMOXmF7gz7IvpS6x2uAm1bOouhFGqw5&#10;LFTY0XtF+TE9GwXpYrdv3k7Hr6z9fi7sYZBFsy2UGj0NrysQngb/H763P7WC+WIG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yKGXxwAAANwAAAAPAAAAAAAA&#10;AAAAAAAAAKECAABkcnMvZG93bnJldi54bWxQSwUGAAAAAAQABAD5AAAAlQMAAAAA&#10;" strokecolor="#fc0" strokeweight="2pt"/>
                    <v:line id="Line 225" o:spid="_x0000_s1249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QEDMcAAADcAAAADwAAAGRycy9kb3ducmV2LnhtbESPT2vCQBTE70K/w/IKXkQ3VSwldSNa&#10;KHix0Bgo3l6zL//Mvk2zq8Zv3y0IPQ4z8xtmtR5MKy7Uu9qygqdZBII4t7rmUkF2eJ++gHAeWWNr&#10;mRTcyME6eRitMNb2yp90SX0pAoRdjAoq77tYSpdXZNDNbEccvML2Bn2QfSl1j9cAN62cR9GzNFhz&#10;WKiwo7eK8lN6NgrS5dex2f6c9ln7MSns9yCL5lAoNX4cNq8gPA3+P3xv77SCxXIB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hAQMxwAAANwAAAAPAAAAAAAA&#10;AAAAAAAAAKECAABkcnMvZG93bnJldi54bWxQSwUGAAAAAAQABAD5AAAAlQMAAAAA&#10;" strokecolor="#fc0" strokeweight="2pt"/>
                    <v:line id="Line 226" o:spid="_x0000_s1250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2ceMcAAADcAAAADwAAAGRycy9kb3ducmV2LnhtbESPT2vCQBTE70K/w/IKvUjd2GopqRup&#10;gtBLBaMg3l6zL//Mvo3ZVdNv3y0IHoeZ+Q0zm/emERfqXGVZwXgUgSDOrK64ULDbrp7fQTiPrLGx&#10;TAp+ycE8eRjMMNb2yhu6pL4QAcIuRgWl920spctKMuhGtiUOXm47gz7IrpC6w2uAm0a+RNGbNFhx&#10;WCixpWVJ2TE9GwXpdH+oF6fj965ZD3P708u83uZKPT32nx8gPPX+Hr61v7SC1+kE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bZx4xwAAANwAAAAPAAAAAAAA&#10;AAAAAAAAAKECAABkcnMvZG93bnJldi54bWxQSwUGAAAAAAQABAD5AAAAlQMAAAAA&#10;" strokecolor="#fc0" strokeweight="2pt"/>
                    <v:line id="Line 227" o:spid="_x0000_s1251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E548cAAADcAAAADwAAAGRycy9kb3ducmV2LnhtbESPT2vCQBTE70K/w/KEXkQ3raRIzEba&#10;QsGLhUaheHtmX/5o9m2a3Wr89t2C4HGYmd8w6WowrThT7xrLCp5mEQjiwuqGKwW77cd0AcJ5ZI2t&#10;ZVJwJQer7GGUYqLthb/onPtKBAi7BBXU3neJlK6oyaCb2Y44eKXtDfog+0rqHi8Bblr5HEUv0mDD&#10;YaHGjt5rKk75r1GQx9/749vPabNrPyelPQyyPG5LpR7Hw+sShKfB38O39lormMcx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ITnjxwAAANwAAAAPAAAAAAAA&#10;AAAAAAAAAKECAABkcnMvZG93bnJldi54bWxQSwUGAAAAAAQABAD5AAAAlQMAAAAA&#10;" strokecolor="#fc0" strokeweight="2pt"/>
                    <v:line id="Line 228" o:spid="_x0000_s1252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OVFMcAAADcAAAADwAAAGRycy9kb3ducmV2LnhtbESP3WoCMRSE7wu+QzhC7zRrS7VsjaIt&#10;VqFF6g8U7w6b42Zxc7Jsoru+fSMIvRxm5htmPG1tKS5U+8KxgkE/AUGcOV1wrmC/W/ReQfiArLF0&#10;TAqu5GE66TyMMdWu4Q1dtiEXEcI+RQUmhCqV0meGLPq+q4ijd3S1xRBlnUtdYxPhtpRPSTKUFguO&#10;CwYrejeUnbZnq+BwXv+Mdh+f38ncfhWmKZdyoX+Veuy2szcQgdrwH763V1rB88sQbmfiEZ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w5UUxwAAANwAAAAPAAAAAAAA&#10;AAAAAAAAAKECAABkcnMvZG93bnJldi54bWxQSwUGAAAAAAQABAD5AAAAlQMAAAAA&#10;" strokeweight="1.5pt"/>
                    <v:rect id="Rectangle 229" o:spid="_x0000_s1253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uq4sUA&#10;AADcAAAADwAAAGRycy9kb3ducmV2LnhtbESPQWsCMRSE74L/IbxCbzW7tbWyGkUqQj2qtfT4TJ6b&#10;pZuXZZOu2/76piB4HGbmG2a+7F0tOmpD5VlBPspAEGtvKi4VvB82D1MQISIbrD2Tgh8KsFwMB3Ms&#10;jL/wjrp9LEWCcChQgY2xKaQM2pLDMPINcfLOvnUYk2xLaVq8JLir5WOWTaTDitOCxYZeLemv/bdT&#10;0HyG3xNvd9vuWOkPfdzka/uUK3V/169mICL18Ra+tt+MgvHzC/yfS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O6rixQAAANwAAAAPAAAAAAAAAAAAAAAAAJgCAABkcnMv&#10;ZG93bnJldi54bWxQSwUGAAAAAAQABAD1AAAAigMAAAAA&#10;" fillcolor="black">
                      <v:fill color2="#555" focus="50%" type="gradient"/>
                    </v:rect>
                    <v:rect id="Rectangle 230" o:spid="_x0000_s1254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TJk8MA&#10;AADcAAAADwAAAGRycy9kb3ducmV2LnhtbERPz2vCMBS+C/4P4Qm7aeqGQ6tpkbEN2cBh1YO3Z/Ns&#10;g81LaTLt/vvlMNjx4/u9ynvbiBt13jhWMJ0kIIhLpw1XCg77t/EchA/IGhvHpOCHPOTZcLDCVLs7&#10;7+hWhErEEPYpKqhDaFMpfVmTRT9xLXHkLq6zGCLsKqk7vMdw28jHJHmWFg3HhhpbeqmpvBbfVoE9&#10;HfVxsX81268PN/9kLs7u3Sj1MOrXSxCB+vAv/nNvtIKnWVwbz8Qj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TJk8MAAADcAAAADwAAAAAAAAAAAAAAAACYAgAAZHJzL2Rv&#10;d25yZXYueG1sUEsFBgAAAAAEAAQA9QAAAIgDAAAAAA==&#10;" fillcolor="#e6e6e6">
                      <v:fill focus="100%" type="gradient"/>
                    </v:rect>
                    <v:rect id="Rectangle 231" o:spid="_x0000_s1255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FNeMUA&#10;AADcAAAADwAAAGRycy9kb3ducmV2LnhtbESP0WrCQBRE3wX/YbmFvtVNW1JsdA1toMUiETX9gEv2&#10;mkSzd0N2q/Hvu4Lg4zAzZ5h5OphWnKh3jWUFz5MIBHFpdcOVgt/i62kKwnlkja1lUnAhB+liPJpj&#10;ou2Zt3Ta+UoECLsEFdTed4mUrqzJoJvYjjh4e9sb9EH2ldQ9ngPctPIlit6kwYbDQo0dZTWVx92f&#10;UWCL1Ubn+8/vrIvlZv3ji6rJD0o9PgwfMxCeBn8P39pLreA1fofr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wU14xQAAANwAAAAPAAAAAAAAAAAAAAAAAJgCAABkcnMv&#10;ZG93bnJldi54bWxQSwUGAAAAAAQABAD1AAAAigMAAAAA&#10;" fillcolor="#e6e6e6" stroked="f">
                      <v:fill focus="100%" type="gradient"/>
                    </v:rect>
                    <v:rect id="Rectangle 232" o:spid="_x0000_s1256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cuWMIA&#10;AADcAAAADwAAAGRycy9kb3ducmV2LnhtbERP3WrCMBS+H+wdwhl4p+kcK1JNxQmOjVFxdg9waE5/&#10;tDkpTWy7t18uhF1+fP+b7WRaMVDvGssKnhcRCOLC6oYrBT/5Yb4C4TyyxtYyKfglB9v08WGDibYj&#10;f9Nw9pUIIewSVFB73yVSuqImg25hO+LAlbY36APsK6l7HEO4aeUyimJpsOHQUGNH+5qK6/lmFNj8&#10;66Sz8u19373K0/HT51WTXZSaPU27NQhPk/8X390fWsFLHOaHM+EIy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ly5YwgAAANwAAAAPAAAAAAAAAAAAAAAAAJgCAABkcnMvZG93&#10;bnJldi54bWxQSwUGAAAAAAQABAD1AAAAhwMAAAAA&#10;" fillcolor="#e6e6e6" stroked="f">
                      <v:fill focus="100%" type="gradient"/>
                    </v:rect>
                    <v:rect id="Rectangle 233" o:spid="_x0000_s1257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b2d8QA&#10;AADcAAAADwAAAGRycy9kb3ducmV2LnhtbESPUWvCMBSF3wf7D+EKe1vTOuakGmUKgigM1u0HXJpr&#10;U2xuYhNt/ffLYLDHwznfOZzlerSduFEfWscKiiwHQVw73XKj4Ptr9zwHESKyxs4xKbhTgPXq8WGJ&#10;pXYDf9Ktio1IJRxKVGBi9KWUoTZkMWTOEyfv5HqLMcm+kbrHIZXbTk7zfCYttpwWDHraGqrP1dUq&#10;eNkf/KvfFHgZ3j4ORXU/now8KvU0Gd8XICKN8T/8R+914mYF/J5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m9nfEAAAA3AAAAA8AAAAAAAAAAAAAAAAAmAIAAGRycy9k&#10;b3ducmV2LnhtbFBLBQYAAAAABAAEAPUAAACJAwAAAAA=&#10;" fillcolor="#767676">
                      <v:fill color2="black" focus="100%" type="gradient"/>
                    </v:rect>
                    <v:line id="Line 234" o:spid="_x0000_s1258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rKsYAAADcAAAADwAAAGRycy9kb3ducmV2LnhtbESPT2sCMRTE7wW/Q3hCL0WzWiqyGkWF&#10;gpcKXQXx9ty8/aObl3UTdf32TUHwOMzMb5jpvDWVuFHjSssKBv0IBHFqdcm5gt32uzcG4Tyyxsoy&#10;KXiQg/ms8zbFWNs7/9It8bkIEHYxKii8r2MpXVqQQde3NXHwMtsY9EE2udQN3gPcVHIYRSNpsOSw&#10;UGBNq4LSc3I1CpKv/eG0vJx/dtXmI7PHVmanbabUe7ddTEB4av0r/GyvtYLP0RD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kayrGAAAA3AAAAA8AAAAAAAAA&#10;AAAAAAAAoQIAAGRycy9kb3ducmV2LnhtbFBLBQYAAAAABAAEAPkAAACUAwAAAAA=&#10;" strokecolor="#fc0" strokeweight="2pt"/>
                    <v:line id="Line 235" o:spid="_x0000_s1259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jOsccAAADcAAAADwAAAGRycy9kb3ducmV2LnhtbESPT2vCQBTE70K/w/IKvUjdqFRKmo3U&#10;guBFoVEo3p7Zlz+afZtmtxq/vSsIPQ4z8xsmmfemEWfqXG1ZwXgUgSDOra65VLDbLl/fQTiPrLGx&#10;TAqu5GCePg0SjLW98DedM1+KAGEXo4LK+zaW0uUVGXQj2xIHr7CdQR9kV0rd4SXATSMnUTSTBmsO&#10;CxW29FVRfsr+jILs7Wd/XPye1rtmMyzsoZfFcVso9fLcf36A8NT7//CjvdIKprM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6M6xxwAAANwAAAAPAAAAAAAA&#10;AAAAAAAAAKECAABkcnMvZG93bnJldi54bWxQSwUGAAAAAAQABAD5AAAAlQMAAAAA&#10;" strokecolor="#fc0" strokeweight="2pt"/>
                    <v:line id="Line 236" o:spid="_x0000_s1260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FWxccAAADcAAAADwAAAGRycy9kb3ducmV2LnhtbESPT2vCQBTE7wW/w/KEXkrdVK1IzCpV&#10;KPRiwSgUb8/syz+zb2N2q+m37xaEHoeZ+Q2TrHrTiCt1rrKs4GUUgSDOrK64UHDYvz/PQTiPrLGx&#10;TAp+yMFqOXhIMNb2xju6pr4QAcIuRgWl920spctKMuhGtiUOXm47gz7IrpC6w1uAm0aOo2gmDVYc&#10;FkpsaVNSdk6/jYL09etYry/n7aH5fMrtqZd5vc+Vehz2bwsQnnr/H763P7SCyWwK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AVbFxwAAANwAAAAPAAAAAAAA&#10;AAAAAAAAAKECAABkcnMvZG93bnJldi54bWxQSwUGAAAAAAQABAD5AAAAlQMAAAAA&#10;" strokecolor="#fc0" strokeweight="2pt"/>
                    <v:line id="Line 237" o:spid="_x0000_s1261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3zXsYAAADcAAAADwAAAGRycy9kb3ducmV2LnhtbESPT2sCMRTE74LfITyhF9FsK4qsRrGF&#10;gheFroJ4e27e/tHNy3aT6vrtG0HwOMzMb5j5sjWVuFLjSssK3ocRCOLU6pJzBfvd92AKwnlkjZVl&#10;UnAnB8tFtzPHWNsb/9A18bkIEHYxKii8r2MpXVqQQTe0NXHwMtsY9EE2udQN3gLcVPIjiibSYMlh&#10;ocCavgpKL8mfUZCMD8fz5+9ls6+2/cyeWpmdd5lSb712NQPhqfWv8LO91gpGkz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N817GAAAA3AAAAA8AAAAAAAAA&#10;AAAAAAAAoQIAAGRycy9kb3ducmV2LnhtbFBLBQYAAAAABAAEAPkAAACUAwAAAAA=&#10;" strokecolor="#fc0" strokeweight="2pt"/>
                    <v:line id="Line 238" o:spid="_x0000_s1262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9tKcYAAADcAAAADwAAAGRycy9kb3ducmV2LnhtbESPT2vCQBTE7wW/w/KEXopu2mKQ6Ea0&#10;UOilBaMg3p7Zl39m36bZrabfvlsQPA4z8xtmuRpMKy7Uu9qygudpBII4t7rmUsF+9z6Zg3AeWWNr&#10;mRT8koNVOnpYYqLtlbd0yXwpAoRdggoq77tESpdXZNBNbUccvML2Bn2QfSl1j9cAN618iaJYGqw5&#10;LFTY0VtF+Tn7MQqy2eHYbL7Pn/v266mwp0EWza5Q6nE8rBcgPA3+Hr61P7SC1ziG/zPhCM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fbSnGAAAA3AAAAA8AAAAAAAAA&#10;AAAAAAAAoQIAAGRycy9kb3ducmV2LnhtbFBLBQYAAAAABAAEAPkAAACUAwAAAAA=&#10;" strokecolor="#fc0" strokeweight="2pt"/>
                    <v:line id="Line 239" o:spid="_x0000_s1263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IsscAAADcAAAADwAAAGRycy9kb3ducmV2LnhtbESPT2vCQBTE70K/w/IKvUjd2KItqRup&#10;gtBLBaMg3l6zL//Mvo3ZVdNv3y0IHoeZ+Q0zm/emERfqXGVZwXgUgSDOrK64ULDbrp7fQTiPrLGx&#10;TAp+ycE8eRjMMNb2yhu6pL4QAcIuRgWl920spctKMuhGtiUOXm47gz7IrpC6w2uAm0a+RNFUGqw4&#10;LJTY0rKk7JiejYJ0sj/Ui9Pxe9esh7n96WVeb3Olnh77zw8Qnnp/D9/aX1rB6/QN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08iyxwAAANwAAAAPAAAAAAAA&#10;AAAAAAAAAKECAABkcnMvZG93bnJldi54bWxQSwUGAAAAAAQABAD5AAAAlQMAAAAA&#10;" strokecolor="#fc0" strokeweight="2pt"/>
                    <v:line id="Line 240" o:spid="_x0000_s1264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xcwMIAAADcAAAADwAAAGRycy9kb3ducmV2LnhtbERPy4rCMBTdC/5DuAOzEU1VFOkYRQVh&#10;NiNYBZndneb2oc1NbTJa/94sBJeH854vW1OJGzWutKxgOIhAEKdWl5wrOB62/RkI55E1VpZJwYMc&#10;LBfdzhxjbe+8p1vicxFC2MWooPC+jqV0aUEG3cDWxIHLbGPQB9jkUjd4D+GmkqMomkqDJYeGAmva&#10;FJRekn+jIJmcfs/r6+XnWO16mf1rZXY+ZEp9frSrLxCeWv8Wv9zfWsF4Gt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xcwMIAAADcAAAADwAAAAAAAAAAAAAA&#10;AAChAgAAZHJzL2Rvd25yZXYueG1sUEsFBgAAAAAEAAQA+QAAAJADAAAAAA==&#10;" strokecolor="#fc0" strokeweight="2pt"/>
                    <v:line id="Line 241" o:spid="_x0000_s1265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D5W8cAAADcAAAADwAAAGRycy9kb3ducmV2LnhtbESPT2vCQBTE70K/w/IKvUjd2KK0qRup&#10;gtBLBaMg3l6zL//Mvo3ZVdNv3y0IHoeZ+Q0zm/emERfqXGVZwXgUgSDOrK64ULDbrp7fQDiPrLGx&#10;TAp+ycE8eRjMMNb2yhu6pL4QAcIuRgWl920spctKMuhGtiUOXm47gz7IrpC6w2uAm0a+RNFUGqw4&#10;LJTY0rKk7JiejYJ0sj/Ui9Pxe9esh7n96WVeb3Olnh77zw8Qnnp/D9/aX1rB6/Qd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APlbxwAAANwAAAAPAAAAAAAA&#10;AAAAAAAAAKECAABkcnMvZG93bnJldi54bWxQSwUGAAAAAAQABAD5AAAAlQMAAAAA&#10;" strokecolor="#fc0" strokeweight="2pt"/>
                    <v:line id="Line 242" o:spid="_x0000_s1266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PGG8MAAADcAAAADwAAAGRycy9kb3ducmV2LnhtbERPy2oCMRTdC/5DuAU3ohktapkaRQuF&#10;bhQcBXF3O7nz0MnNdJLq+PdmIbg8nPd82ZpKXKlxpWUFo2EEgji1uuRcwWH/PfgA4TyyxsoyKbiT&#10;g+Wi25ljrO2Nd3RNfC5CCLsYFRTe17GULi3IoBvamjhwmW0M+gCbXOoGbyHcVHIcRVNpsOTQUGBN&#10;XwWll+TfKEgmx9N5/XfZHKptP7O/rczO+0yp3lu7+gThqfUv8dP9oxW8z8L8cC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jxhvDAAAA3AAAAA8AAAAAAAAAAAAA&#10;AAAAoQIAAGRycy9kb3ducmV2LnhtbFBLBQYAAAAABAAEAPkAAACRAwAAAAA=&#10;" strokecolor="#fc0" strokeweight="2pt"/>
                    <v:line id="Line 243" o:spid="_x0000_s1267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9jgMYAAADcAAAADwAAAGRycy9kb3ducmV2LnhtbESPT2sCMRTE7wW/Q3iCl6JZLVVZjWIF&#10;oZcWXAXx9ty8/aObl+0m1fXbm0LB4zAzv2Hmy9ZU4kqNKy0rGA4iEMSp1SXnCva7TX8KwnlkjZVl&#10;UnAnB8tF52WOsbY33tI18bkIEHYxKii8r2MpXVqQQTewNXHwMtsY9EE2udQN3gLcVHIURWNpsOSw&#10;UGBN64LSS/JrFCTvh+P54+fyta++XzN7amV23mVK9brtagbCU+uf4f/2p1bwNhnC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vY4DGAAAA3AAAAA8AAAAAAAAA&#10;AAAAAAAAoQIAAGRycy9kb3ducmV2LnhtbFBLBQYAAAAABAAEAPkAAACUAwAAAAA=&#10;" strokecolor="#fc0" strokeweight="2pt"/>
                    <v:line id="Line 244" o:spid="_x0000_s1268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3998cAAADcAAAADwAAAGRycy9kb3ducmV2LnhtbESPT2vCQBTE70K/w/IKvUjdqNiW1I1U&#10;odCLglEQb6/Zl39m38bsVtNv3xWEHoeZ+Q0zX/SmERfqXGVZwXgUgSDOrK64ULDffT6/gXAeWWNj&#10;mRT8koNF8jCYY6ztlbd0SX0hAoRdjApK79tYSpeVZNCNbEscvNx2Bn2QXSF1h9cAN42cRNGLNFhx&#10;WCixpVVJ2Sn9MQrS2eFYL8+n9b7ZDHP73cu83uVKPT32H+8gPPX+P3xvf2kF09cJ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ff33xwAAANwAAAAPAAAAAAAA&#10;AAAAAAAAAKECAABkcnMvZG93bnJldi54bWxQSwUGAAAAAAQABAD5AAAAlQMAAAAA&#10;" strokecolor="#fc0" strokeweight="2pt"/>
                    <v:line id="Line 245" o:spid="_x0000_s1269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FYbMcAAADcAAAADwAAAGRycy9kb3ducmV2LnhtbESPT2vCQBTE70K/w/IKvUjdtKItqRtp&#10;BcGLBaMg3l6zL//Mvo3ZVdNv3y0IHoeZ+Q0zm/emERfqXGVZwcsoAkGcWV1xoWC3XT6/g3AeWWNj&#10;mRT8koN58jCYYaztlTd0SX0hAoRdjApK79tYSpeVZNCNbEscvNx2Bn2QXSF1h9cAN418jaKpNFhx&#10;WCixpUVJ2TE9GwXpZH+ov07H9a75Hub2p5d5vc2VenrsPz9AeOr9PXxrr7SC8dsY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MVhsxwAAANwAAAAPAAAAAAAA&#10;AAAAAAAAAKECAABkcnMvZG93bnJldi54bWxQSwUGAAAAAAQABAD5AAAAlQMAAAAA&#10;" strokecolor="#fc0" strokeweight="2pt"/>
                    <v:line id="Line 246" o:spid="_x0000_s1270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jymMcAAADcAAAADwAAAGRycy9kb3ducmV2LnhtbESP3WoCMRSE7wXfIRyhdzVrW2rZGkVb&#10;rEJF6g8U7w6b42Zxc7Jsoru+fSMUvBxm5htmNGltKS5U+8KxgkE/AUGcOV1wrmC/mz++gfABWWPp&#10;mBRcycNk3O2MMNWu4Q1dtiEXEcI+RQUmhCqV0meGLPq+q4ijd3S1xRBlnUtdYxPhtpRPSfIqLRYc&#10;FwxW9GEoO23PVsHhvP4Z7j6/VsnMfhemKRdyrn+Veui103cQgdpwD/+3l1rB8/AFbmfiEZ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6PKYxwAAANwAAAAPAAAAAAAA&#10;AAAAAAAAAKECAABkcnMvZG93bnJldi54bWxQSwUGAAAAAAQABAD5AAAAlQMAAAAA&#10;" strokeweight="1.5pt"/>
                  </v:group>
                  <v:rect id="Rectangle 247" o:spid="_x0000_s1271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sxc8QA&#10;AADcAAAADwAAAGRycy9kb3ducmV2LnhtbESP0WrCQBRE3wX/YbmFvkjdNFIr0U3QQkB8KUY/4JK9&#10;JqHZuyG7NWm/3hUEH4eZOcNsstG04kq9aywreJ9HIIhLqxuuFJxP+dsKhPPIGlvLpOCPHGTpdLLB&#10;RNuBj3QtfCUChF2CCmrvu0RKV9Zk0M1tRxy8i+0N+iD7SuoehwA3rYyjaCkNNhwWauzoq6byp/g1&#10;CnbD0Fy+/wueHardeIgxP6FvlXp9GbdrEJ5G/ww/2nutYPH5Afcz4QjI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LMXPEAAAA3AAAAA8AAAAAAAAAAAAAAAAAmAIAAGRycy9k&#10;b3ducmV2LnhtbFBLBQYAAAAABAAEAPUAAACJAwAAAAA=&#10;" fillcolor="black"/>
                  <v:oval id="Oval 248" o:spid="_x0000_s1272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nN8YA&#10;AADcAAAADwAAAGRycy9kb3ducmV2LnhtbESPQWvCQBSE74L/YXmFXkQ3VhpLdJW2YvUmSQu9PrOv&#10;STD7Ns2uMf77rlDwOMzMN8xy3ZtadNS6yrKC6SQCQZxbXXGh4OtzO34B4TyyxtoyKbiSg/VqOFhi&#10;ou2FU+oyX4gAYZeggtL7JpHS5SUZdBPbEAfvx7YGfZBtIXWLlwA3tXyKolgarDgslNjQe0n5KTsb&#10;BbQ7cueuUfy8m34cvjf79DcbvSn1+NC/LkB46v09/N/eawWzeQy3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gnN8YAAADcAAAADwAAAAAAAAAAAAAAAACYAgAAZHJz&#10;L2Rvd25yZXYueG1sUEsFBgAAAAAEAAQA9QAAAIsDAAAAAA==&#10;" fillcolor="maroon" strokecolor="white" strokeweight=".25pt"/>
                  <v:oval id="Oval 249" o:spid="_x0000_s1273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UqA8UA&#10;AADcAAAADwAAAGRycy9kb3ducmV2LnhtbESP0WrCQBRE3wv9h+UKfWs2VtAaXaUE0vogxUY/4CZ7&#10;m4Rm74bdraZ/7wpCH4eZOcOst6PpxZmc7ywrmCYpCOLa6o4bBadj8fwKwgdkjb1lUvBHHrabx4c1&#10;Ztpe+IvOZWhEhLDPUEEbwpBJ6euWDPrEDsTR+7bOYIjSNVI7vES46eVLms6lwY7jQosD5S3VP+Wv&#10;UbDL68F9zsPsnRv8KPyhWu5NpdTTZHxbgQg0hv/wvb3TCmaLBdzOxCM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SoDxQAAANwAAAAPAAAAAAAAAAAAAAAAAJgCAABkcnMv&#10;ZG93bnJldi54bWxQSwUGAAAAAAQABAD1AAAAigMAAAAA&#10;" fillcolor="red" strokecolor="#f60" strokeweight=".25pt">
                    <v:fill color2="maroon" focus="100%" type="gradient"/>
                  </v:oval>
                  <v:oval id="Oval 250" o:spid="_x0000_s1274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q+ccAA&#10;AADcAAAADwAAAGRycy9kb3ducmV2LnhtbERPzYrCMBC+C75DGMGbpiqoWxtFBF0Pi6jrA0yb2bZs&#10;MylJ1O7bbw6Cx4/vP9t0phEPcr62rGAyTkAQF1bXXCq4fe9HSxA+IGtsLJOCP/KwWfd7GabaPvlC&#10;j2soRQxhn6KCKoQ2ldIXFRn0Y9sSR+7HOoMhQldK7fAZw00jp0kylwZrjg0VtrSrqPi93o2C465o&#10;3WkeZgcu8XPvz/nHl8mVGg667QpEoC68xS/3USuYLeLaeCYe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q+ccAAAADcAAAADwAAAAAAAAAAAAAAAACYAgAAZHJzL2Rvd25y&#10;ZXYueG1sUEsFBgAAAAAEAAQA9QAAAIUDAAAAAA==&#10;" fillcolor="red" strokecolor="#f60" strokeweight=".25pt">
                    <v:fill color2="maroon" focus="100%" type="gradient"/>
                  </v:oval>
                </v:group>
                <v:shape id="Picture 251" o:spid="_x0000_s1275" type="#_x0000_t75" style="position:absolute;left:6079;top:8137;width:2409;height:28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El2/FAAAA3AAAAA8AAABkcnMvZG93bnJldi54bWxEj0FrAjEUhO+F/ofwhN5qVldqXY1SCqU9&#10;eGi3FTw+Ns/d4OYlblJ3/femUPA4zMw3zGoz2FacqQvGsYLJOANBXDltuFbw8/32+AwiRGSNrWNS&#10;cKEAm/X93QoL7Xr+onMZa5EgHApU0MToCylD1ZDFMHaeOHkH11mMSXa11B32CW5bOc2yJ2nRcFpo&#10;0NNrQ9Wx/LUKthM2s7B735/M57xctD7vvcmVehgNL0sQkYZ4C/+3P7SCfL6AvzPpCMj1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RJdvxQAAANwAAAAPAAAAAAAAAAAAAAAA&#10;AJ8CAABkcnMvZG93bnJldi54bWxQSwUGAAAAAAQABAD3AAAAkQMAAAAA&#10;">
                  <v:imagedata r:id="rId18" o:title=""/>
                </v:shape>
                <v:shape id="Freeform 252" o:spid="_x0000_s1276" style="position:absolute;left:2479;top:8454;width:3600;height:4363;visibility:visible;mso-wrap-style:square;v-text-anchor:top" coordsize="126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tX98IA&#10;AADcAAAADwAAAGRycy9kb3ducmV2LnhtbERPz2vCMBS+D/wfwhN2W9MqiHRGEcHRgxe7MXp8NM+2&#10;2LyUJjO1f/1yGOz48f3eHSbTiweNrrOsIEtSEMS11R03Cr4+z29bEM4ja+wtk4InOTjsFy87zLUN&#10;fKVH6RsRQ9jlqKD1fsildHVLBl1iB+LI3exo0Ec4NlKPGGK46eUqTTfSYMexocWBTi3V9/LHKLgX&#10;1/nj8r2Zy5RClQ1V6PoiKPW6nI7vIDxN/l/85y60gvU2zo9n4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u1f3wgAAANwAAAAPAAAAAAAAAAAAAAAAAJgCAABkcnMvZG93&#10;bnJldi54bWxQSwUGAAAAAAQABAD1AAAAhwMAAAAA&#10;" path="m,3420r720,l720,r540,e" filled="f" strokecolor="yellow" strokeweight="2pt">
                  <v:stroke endarrow="block"/>
                  <v:shadow on="t"/>
                  <v:path arrowok="t" o:connecttype="custom" o:connectlocs="0,4363;2057,4363;2057,0;3600,0" o:connectangles="0,0,0,0"/>
                </v:shape>
                <v:shape id="Text Box 253" o:spid="_x0000_s1277" type="#_x0000_t202" style="position:absolute;left:3199;top:11154;width:1234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v0BsUA&#10;AADcAAAADwAAAGRycy9kb3ducmV2LnhtbESPQWvCQBSE74X+h+UVvJS6sRYbo6uUgqI3m5Z6fWSf&#10;STD7Nt1dY/z3rlDwOMzMN8x82ZtGdOR8bVnBaJiAIC6srrlU8PO9eklB+ICssbFMCi7kYbl4fJhj&#10;pu2Zv6jLQykihH2GCqoQ2kxKX1Rk0A9tSxy9g3UGQ5SulNrhOcJNI1+TZCIN1hwXKmzps6LimJ+M&#10;gvRt0+39drz7LSaHZhqe37v1n1Nq8NR/zEAE6sM9/N/eaAXjdAS3M/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/QGxQAAANwAAAAPAAAAAAAAAAAAAAAAAJgCAABkcnMv&#10;ZG93bnJldi54bWxQSwUGAAAAAAQABAD1AAAAigMAAAAA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Canal RD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254" o:spid="_x0000_s1278" style="position:absolute;left:2481;top:9577;width:6491;height:3463;visibility:visible;mso-wrap-style:square;v-text-anchor:top" coordsize="774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7SMUA&#10;AADcAAAADwAAAGRycy9kb3ducmV2LnhtbESP0WrCQBRE34X+w3ILvummEUVSVylFRaRYYvoBl+w1&#10;SZu9G7KriX69WxB8HGbmDLNY9aYWF2pdZVnB2zgCQZxbXXGh4CfbjOYgnEfWWFsmBVdysFq+DBaY&#10;aNtxSpejL0SAsEtQQel9k0jp8pIMurFtiIN3sq1BH2RbSN1iF+CmlnEUzaTBisNCiQ19lpT/Hc9G&#10;QZr576jLbl/5VG+m+8Pvdp2eYqWGr/3HOwhPvX+GH+2dVjCZx/B/Jhw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7tIxQAAANwAAAAPAAAAAAAAAAAAAAAAAJgCAABkcnMv&#10;ZG93bnJldi54bWxQSwUGAAAAAAQABAD1AAAAigMAAAAA&#10;" path="m,1980r540,l540,3240r7200,l7740,,7200,e" filled="f" strokecolor="blue" strokeweight="2pt">
                  <v:stroke startarrow="block"/>
                  <v:shadow on="t"/>
                  <v:path arrowok="t" o:connecttype="custom" o:connectlocs="0,2116;453,2116;453,3463;6491,3463;6491,0;6038,0" o:connectangles="0,0,0,0,0,0"/>
                </v:shape>
                <v:shape id="Text Box 255" o:spid="_x0000_s1279" type="#_x0000_t202" style="position:absolute;left:8419;top:8454;width:180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P6sUA&#10;AADcAAAADwAAAGRycy9kb3ducmV2LnhtbESPQWvCQBSE7wX/w/IKXopuNMWmqasUQdGbWmmvj+wz&#10;Cc2+TXfXmP77rlDwOMzMN8x82ZtGdOR8bVnBZJyAIC6srrlUcPpYjzIQPiBrbCyTgl/ysFwMHuaY&#10;a3vlA3XHUIoIYZ+jgiqENpfSFxUZ9GPbEkfvbJ3BEKUrpXZ4jXDTyGmSzKTBmuNChS2tKiq+jxej&#10;IHvedl9+l+4/i9m5eQ1PL93mxyk1fOzf30AE6sM9/N/eagVplsLt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c/qxQAAANwAAAAPAAAAAAAAAAAAAAAAAJgCAABkcnMv&#10;ZG93bnJldi54bWxQSwUGAAAAAAQABAD1AAAAigMAAAAA&#10;">
                  <v:textbox>
                    <w:txbxContent>
                      <w:p w:rsidR="0058736E" w:rsidRPr="0058736E" w:rsidRDefault="0058736E" w:rsidP="0058736E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P.O</w:t>
                        </w:r>
                        <w:proofErr w:type="gramStart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:OUT</w:t>
                        </w:r>
                        <w:proofErr w:type="gramEnd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Altavoz</w:t>
                        </w:r>
                        <w:proofErr w:type="spellEnd"/>
                      </w:p>
                      <w:p w:rsidR="0058736E" w:rsidRPr="0058736E" w:rsidRDefault="0058736E" w:rsidP="0058736E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(Audio Rx)</w:t>
                        </w:r>
                      </w:p>
                    </w:txbxContent>
                  </v:textbox>
                </v:shape>
                <v:shape id="Freeform 256" o:spid="_x0000_s1280" style="position:absolute;left:2301;top:10217;width:3780;height:1980;visibility:visible;mso-wrap-style:square;v-text-anchor:top" coordsize="378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NDKMcA&#10;AADcAAAADwAAAGRycy9kb3ducmV2LnhtbESPT2sCMRTE74V+h/AKvZSaVYvIapRSEAt68c/B4+vm&#10;ubtt8rIm6e722xuh4HGYmd8w82VvjWjJh9qxguEgA0FcOF1zqeB4WL1OQYSIrNE4JgV/FGC5eHyY&#10;Y65dxztq97EUCcIhRwVVjE0uZSgqshgGriFO3tl5izFJX0rtsUtwa+QoyybSYs1pocKGPioqfva/&#10;VsF3O+k26+1K9jtzOZmvk9+OXzZKPT/17zMQkfp4D/+3P7WC8fQNbmfS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zQyjHAAAA3AAAAA8AAAAAAAAAAAAAAAAAmAIAAGRy&#10;cy9kb3ducmV2LnhtbFBLBQYAAAAABAAEAPUAAACMAwAAAAA=&#10;" path="m,l360,r,3420l3780,3420e" filled="f" strokeweight="3pt">
                  <v:path arrowok="t" o:connecttype="custom" o:connectlocs="0,0;360,0;360,1980;3780,1980" o:connectangles="0,0,0,0"/>
                </v:shape>
                <v:shape id="Picture 257" o:spid="_x0000_s1281" type="#_x0000_t75" style="position:absolute;left:5481;top:11717;width:2621;height:1782;rotation:-9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DNC/DAAAA3AAAAA8AAABkcnMvZG93bnJldi54bWxEj09rAjEUxO9Cv0N4hd40W6tit0ZRoeLR&#10;f/T8mjw3oZuXZRN1++1NoeBxmJnfMLNF52txpTa6wApeBwUIYh2M40rB6fjZn4KICdlgHZgU/FKE&#10;xfypN8PShBvv6XpIlcgQjiUqsCk1pZRRW/IYB6Ehzt45tB5Tlm0lTYu3DPe1HBbFRHp0nBcsNrS2&#10;pH8OF69gs3nvzt9jt13R6cvqMFrvdO2Uennulh8gEnXpEf5vb42Ct+kY/s7kI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MM0L8MAAADcAAAADwAAAAAAAAAAAAAAAACf&#10;AgAAZHJzL2Rvd25yZXYueG1sUEsFBgAAAAAEAAQA9wAAAI8DAAAAAA==&#10;">
                  <v:imagedata r:id="rId21" o:title="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304" w:name="_Toc462835029"/>
      <w:bookmarkStart w:id="305" w:name="_Toc2584163"/>
      <w:bookmarkStart w:id="306" w:name="_Toc32913573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7</w:t>
      </w:r>
      <w:r w:rsidR="00AB779A">
        <w:rPr>
          <w:noProof/>
        </w:rPr>
        <w:fldChar w:fldCharType="end"/>
      </w:r>
      <w:r w:rsidRPr="005A64A0">
        <w:t>. Configuración de Prueba Operación Radio - RX</w:t>
      </w:r>
      <w:bookmarkEnd w:id="302"/>
      <w:bookmarkEnd w:id="303"/>
      <w:bookmarkEnd w:id="304"/>
      <w:bookmarkEnd w:id="305"/>
      <w:bookmarkEnd w:id="306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3124A8" w:rsidRDefault="0058736E" w:rsidP="0058736E">
      <w:pPr>
        <w:pStyle w:val="Prrafodelista"/>
        <w:numPr>
          <w:ilvl w:val="0"/>
          <w:numId w:val="58"/>
        </w:numPr>
        <w:spacing w:after="240"/>
      </w:pPr>
      <w:r w:rsidRPr="003124A8">
        <w:t xml:space="preserve">Circuito 1 (C1). Conectado directamente a los Par de </w:t>
      </w:r>
      <w:proofErr w:type="spellStart"/>
      <w:r w:rsidRPr="003124A8">
        <w:t>Rx</w:t>
      </w:r>
      <w:proofErr w:type="spellEnd"/>
      <w:r w:rsidRPr="003124A8">
        <w:t xml:space="preserve"> del Canal Radio </w:t>
      </w:r>
    </w:p>
    <w:p w:rsidR="0058736E" w:rsidRPr="003124A8" w:rsidRDefault="0058736E" w:rsidP="0058736E">
      <w:pPr>
        <w:pStyle w:val="Prrafodelista"/>
        <w:numPr>
          <w:ilvl w:val="0"/>
          <w:numId w:val="58"/>
        </w:numPr>
        <w:spacing w:after="240"/>
      </w:pPr>
      <w:r w:rsidRPr="003124A8">
        <w:t>Circuito 2 (C4). A través de sonda, en paralelo a la interfaz Altavoz del Operador.</w:t>
      </w:r>
    </w:p>
    <w:p w:rsidR="0058736E" w:rsidRPr="004A4ECB" w:rsidRDefault="0058736E" w:rsidP="0058736E">
      <w:pPr>
        <w:pStyle w:val="Ttulo3"/>
        <w:spacing w:after="240"/>
      </w:pPr>
      <w:bookmarkStart w:id="307" w:name="_Toc347486979"/>
      <w:bookmarkStart w:id="308" w:name="_Toc354501023"/>
      <w:bookmarkStart w:id="309" w:name="_Toc397415225"/>
      <w:bookmarkStart w:id="310" w:name="_Toc462834954"/>
      <w:bookmarkStart w:id="311" w:name="_Toc2584075"/>
      <w:bookmarkStart w:id="312" w:name="_Toc32913496"/>
      <w:r w:rsidRPr="004A4ECB">
        <w:t>Configuración del ETM</w:t>
      </w:r>
      <w:bookmarkEnd w:id="307"/>
      <w:bookmarkEnd w:id="308"/>
      <w:bookmarkEnd w:id="309"/>
      <w:bookmarkEnd w:id="310"/>
      <w:bookmarkEnd w:id="311"/>
      <w:bookmarkEnd w:id="312"/>
    </w:p>
    <w:p w:rsidR="0058736E" w:rsidRPr="004A4ECB" w:rsidRDefault="0058736E" w:rsidP="0058736E">
      <w:r w:rsidRPr="004A4ECB">
        <w:t>Circuito 1 y 2 en la funcionalidad Medidor de Sistemas.</w:t>
      </w:r>
      <w:r>
        <w:t xml:space="preserve"> </w:t>
      </w:r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-15 dB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313" w:name="_Toc347487041"/>
      <w:bookmarkStart w:id="314" w:name="_Toc354501104"/>
      <w:bookmarkStart w:id="315" w:name="_Toc397415096"/>
      <w:bookmarkStart w:id="316" w:name="_Toc462835055"/>
      <w:bookmarkStart w:id="317" w:name="_Toc2584189"/>
      <w:bookmarkStart w:id="318" w:name="_Toc32913599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12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 (ALT). Parámetros de Configuración ETM. Circuito 2.</w:t>
      </w:r>
      <w:bookmarkEnd w:id="313"/>
      <w:bookmarkEnd w:id="314"/>
      <w:bookmarkEnd w:id="315"/>
      <w:bookmarkEnd w:id="316"/>
      <w:bookmarkEnd w:id="317"/>
      <w:bookmarkEnd w:id="318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conforme a la siguiente Tabla:</w:t>
      </w:r>
    </w:p>
    <w:tbl>
      <w:tblPr>
        <w:tblW w:w="9088" w:type="dxa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00"/>
        <w:gridCol w:w="160"/>
        <w:gridCol w:w="1676"/>
        <w:gridCol w:w="1676"/>
        <w:gridCol w:w="1676"/>
      </w:tblGrid>
      <w:tr w:rsidR="0058736E" w:rsidRPr="0092374A" w:rsidTr="00813D23">
        <w:trPr>
          <w:trHeight w:val="255"/>
        </w:trPr>
        <w:tc>
          <w:tcPr>
            <w:tcW w:w="4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9088" w:type="dxa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5188" w:type="dxa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5188" w:type="dxa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5188" w:type="dxa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3900" w:type="dxa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5188" w:type="dxa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5188" w:type="dxa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90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Frecuencia Tono de Prueba (Hz)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2"/>
        </w:trPr>
        <w:tc>
          <w:tcPr>
            <w:tcW w:w="90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</w:trPr>
        <w:tc>
          <w:tcPr>
            <w:tcW w:w="90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90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51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319" w:name="_Toc347487042"/>
      <w:bookmarkStart w:id="320" w:name="_Toc354501105"/>
      <w:bookmarkStart w:id="321" w:name="_Toc397415097"/>
      <w:bookmarkStart w:id="322" w:name="_Toc462835056"/>
      <w:bookmarkStart w:id="323" w:name="_Toc2584190"/>
      <w:bookmarkStart w:id="324" w:name="_Toc32913600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13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 (ALT). Parámetros de Configuración ETM. Circuito 1.</w:t>
      </w:r>
      <w:bookmarkEnd w:id="319"/>
      <w:bookmarkEnd w:id="320"/>
      <w:bookmarkEnd w:id="321"/>
      <w:bookmarkEnd w:id="322"/>
      <w:bookmarkEnd w:id="323"/>
      <w:bookmarkEnd w:id="324"/>
    </w:p>
    <w:p w:rsidR="0058736E" w:rsidRPr="004A4ECB" w:rsidRDefault="0058736E" w:rsidP="0058736E">
      <w:pPr>
        <w:pStyle w:val="Ttulo3"/>
        <w:spacing w:after="240"/>
      </w:pPr>
      <w:bookmarkStart w:id="325" w:name="_Toc347486980"/>
      <w:bookmarkStart w:id="326" w:name="_Toc354501024"/>
      <w:bookmarkStart w:id="327" w:name="_Toc397415226"/>
      <w:bookmarkStart w:id="328" w:name="_Toc462834955"/>
      <w:bookmarkStart w:id="329" w:name="_Toc2584076"/>
      <w:bookmarkStart w:id="330" w:name="_Toc32913497"/>
      <w:r w:rsidRPr="004A4ECB">
        <w:t>Condiciones Iniciales</w:t>
      </w:r>
      <w:bookmarkEnd w:id="325"/>
      <w:bookmarkEnd w:id="326"/>
      <w:bookmarkEnd w:id="327"/>
      <w:bookmarkEnd w:id="328"/>
      <w:bookmarkEnd w:id="329"/>
      <w:bookmarkEnd w:id="330"/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lastRenderedPageBreak/>
        <w:t>1 Pasarela Configurada y operativa equipada con al menos un Canal Radio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Equipo ETM conectado según la figura. Configuración de Prueba Operación Radio</w:t>
      </w:r>
    </w:p>
    <w:p w:rsidR="0058736E" w:rsidRPr="004A4ECB" w:rsidRDefault="0058736E" w:rsidP="0058736E">
      <w:pPr>
        <w:pStyle w:val="Ttulo3"/>
        <w:spacing w:after="240"/>
      </w:pPr>
      <w:bookmarkStart w:id="331" w:name="_Toc347486981"/>
      <w:bookmarkStart w:id="332" w:name="_Toc354501025"/>
      <w:bookmarkStart w:id="333" w:name="_Toc397415227"/>
      <w:bookmarkStart w:id="334" w:name="_Toc462834956"/>
      <w:bookmarkStart w:id="335" w:name="_Toc2584077"/>
      <w:bookmarkStart w:id="336" w:name="_Toc32913498"/>
      <w:r w:rsidRPr="004A4ECB">
        <w:t>Procedimiento</w:t>
      </w:r>
      <w:bookmarkEnd w:id="331"/>
      <w:bookmarkEnd w:id="332"/>
      <w:bookmarkEnd w:id="333"/>
      <w:bookmarkEnd w:id="334"/>
      <w:bookmarkEnd w:id="335"/>
      <w:bookmarkEnd w:id="336"/>
    </w:p>
    <w:p w:rsidR="0058736E" w:rsidRPr="004A4ECB" w:rsidRDefault="0058736E" w:rsidP="0058736E">
      <w:pPr>
        <w:pStyle w:val="Prrafodelista"/>
        <w:numPr>
          <w:ilvl w:val="0"/>
          <w:numId w:val="38"/>
        </w:numPr>
        <w:spacing w:after="60"/>
      </w:pPr>
      <w:r w:rsidRPr="004A4ECB">
        <w:t xml:space="preserve">Establecer el circuito de recepción entre el Puesto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SQUELCH)</w:t>
      </w:r>
    </w:p>
    <w:p w:rsidR="0058736E" w:rsidRPr="004A4ECB" w:rsidRDefault="0058736E" w:rsidP="0058736E">
      <w:pPr>
        <w:pStyle w:val="Prrafodelista"/>
        <w:numPr>
          <w:ilvl w:val="0"/>
          <w:numId w:val="38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38"/>
        </w:numPr>
        <w:spacing w:after="60"/>
      </w:pPr>
      <w:r w:rsidRPr="004A4ECB">
        <w:t>Esperar la finalización del Test para finalizar la activación del SQUELCH.</w:t>
      </w:r>
    </w:p>
    <w:p w:rsidR="0058736E" w:rsidRPr="004A4ECB" w:rsidRDefault="0058736E" w:rsidP="0058736E">
      <w:pPr>
        <w:pStyle w:val="Prrafodelista"/>
        <w:numPr>
          <w:ilvl w:val="0"/>
          <w:numId w:val="38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38"/>
        </w:numPr>
        <w:spacing w:after="60"/>
      </w:pPr>
      <w:r w:rsidRPr="004A4ECB">
        <w:t xml:space="preserve">Acceder a la página de resultados y Exportar los mismos a Hoja de Excel. Como comentario se escribirá: Operación </w:t>
      </w:r>
      <w:proofErr w:type="spellStart"/>
      <w:r w:rsidRPr="004A4ECB">
        <w:t>RxRadio</w:t>
      </w:r>
      <w:proofErr w:type="spellEnd"/>
      <w:r w:rsidRPr="004A4ECB">
        <w:t xml:space="preserve"> </w:t>
      </w:r>
      <w:r w:rsidRPr="004A4ECB">
        <w:sym w:font="Wingdings" w:char="F0E0"/>
      </w:r>
      <w:r w:rsidRPr="004A4ECB">
        <w:t xml:space="preserve"> Radio Operador (ALT) identificando el Puesto de Operador y el canal Radio utilizados,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38"/>
        </w:numPr>
        <w:spacing w:after="60"/>
      </w:pPr>
      <w:r w:rsidRPr="004A4ECB">
        <w:t>Anotar en “Hoja de Resultados” la media de los valores obtenidos.</w:t>
      </w:r>
    </w:p>
    <w:p w:rsidR="0058736E" w:rsidRDefault="0058736E" w:rsidP="0092374A">
      <w:pPr>
        <w:pStyle w:val="Ttulo2"/>
      </w:pPr>
      <w:bookmarkStart w:id="337" w:name="_Toc462834957"/>
      <w:bookmarkStart w:id="338" w:name="_Toc2584078"/>
      <w:bookmarkStart w:id="339" w:name="_Toc32913499"/>
      <w:proofErr w:type="gramStart"/>
      <w:r w:rsidRPr="00692636">
        <w:rPr>
          <w:lang w:val="en-US"/>
        </w:rPr>
        <w:t>UV5K-MED-06.</w:t>
      </w:r>
      <w:proofErr w:type="gramEnd"/>
      <w:r w:rsidRPr="00692636">
        <w:rPr>
          <w:lang w:val="en-US"/>
        </w:rPr>
        <w:t xml:space="preserve"> </w:t>
      </w:r>
      <w:proofErr w:type="gramStart"/>
      <w:r w:rsidRPr="00692636">
        <w:rPr>
          <w:lang w:val="en-US"/>
        </w:rPr>
        <w:t xml:space="preserve">Operador (TX) </w:t>
      </w:r>
      <w:r>
        <w:sym w:font="Wingdings" w:char="F0E0"/>
      </w:r>
      <w:r w:rsidRPr="00692636">
        <w:rPr>
          <w:lang w:val="en-US"/>
        </w:rPr>
        <w:t xml:space="preserve"> Radio TX VOIP.</w:t>
      </w:r>
      <w:proofErr w:type="gramEnd"/>
      <w:r w:rsidRPr="00692636">
        <w:rPr>
          <w:lang w:val="en-US"/>
        </w:rPr>
        <w:t xml:space="preserve"> </w:t>
      </w:r>
      <w:r>
        <w:t>(TODO)</w:t>
      </w:r>
      <w:bookmarkEnd w:id="337"/>
      <w:bookmarkEnd w:id="338"/>
      <w:bookmarkEnd w:id="339"/>
    </w:p>
    <w:p w:rsidR="0058736E" w:rsidRDefault="0058736E" w:rsidP="0092374A">
      <w:pPr>
        <w:pStyle w:val="Ttulo2"/>
      </w:pPr>
      <w:bookmarkStart w:id="340" w:name="_Toc462834958"/>
      <w:bookmarkStart w:id="341" w:name="_Toc2584079"/>
      <w:bookmarkStart w:id="342" w:name="_Toc32913500"/>
      <w:r>
        <w:t xml:space="preserve">UV5K-MED-07. Operador (RX-CASCOS) </w:t>
      </w:r>
      <w:r>
        <w:sym w:font="Wingdings" w:char="F0DF"/>
      </w:r>
      <w:r>
        <w:t xml:space="preserve"> Radio RX VOIP. (TODO)</w:t>
      </w:r>
      <w:bookmarkEnd w:id="340"/>
      <w:bookmarkEnd w:id="341"/>
      <w:bookmarkEnd w:id="342"/>
    </w:p>
    <w:p w:rsidR="0058736E" w:rsidRDefault="0058736E" w:rsidP="0092374A">
      <w:pPr>
        <w:pStyle w:val="Ttulo2"/>
      </w:pPr>
      <w:bookmarkStart w:id="343" w:name="_Toc462834959"/>
      <w:bookmarkStart w:id="344" w:name="_Toc2584080"/>
      <w:bookmarkStart w:id="345" w:name="_Toc32913501"/>
      <w:proofErr w:type="gramStart"/>
      <w:r w:rsidRPr="00692636">
        <w:rPr>
          <w:lang w:val="en-US"/>
        </w:rPr>
        <w:t>UV5K-MED-08.</w:t>
      </w:r>
      <w:proofErr w:type="gramEnd"/>
      <w:r w:rsidRPr="00692636">
        <w:rPr>
          <w:lang w:val="en-US"/>
        </w:rPr>
        <w:t xml:space="preserve"> Operador (RX-ALT) </w:t>
      </w:r>
      <w:r>
        <w:sym w:font="Wingdings" w:char="F0E0"/>
      </w:r>
      <w:r w:rsidRPr="00692636">
        <w:rPr>
          <w:lang w:val="en-US"/>
        </w:rPr>
        <w:t xml:space="preserve"> Radio RX VOIP. </w:t>
      </w:r>
      <w:r>
        <w:t>(TODO)</w:t>
      </w:r>
      <w:bookmarkEnd w:id="343"/>
      <w:bookmarkEnd w:id="344"/>
      <w:bookmarkEnd w:id="345"/>
    </w:p>
    <w:p w:rsidR="0058736E" w:rsidRPr="00692636" w:rsidRDefault="0058736E" w:rsidP="0092374A">
      <w:pPr>
        <w:pStyle w:val="Ttulo2"/>
        <w:rPr>
          <w:lang w:val="en-US"/>
        </w:rPr>
      </w:pPr>
      <w:bookmarkStart w:id="346" w:name="_Ref347303675"/>
      <w:bookmarkStart w:id="347" w:name="_Toc347486982"/>
      <w:bookmarkStart w:id="348" w:name="_Toc354501026"/>
      <w:bookmarkStart w:id="349" w:name="_Toc397415228"/>
      <w:bookmarkStart w:id="350" w:name="_Toc462834960"/>
      <w:bookmarkStart w:id="351" w:name="_Toc2584081"/>
      <w:bookmarkStart w:id="352" w:name="_Toc32913502"/>
      <w:proofErr w:type="gramStart"/>
      <w:r w:rsidRPr="00692636">
        <w:rPr>
          <w:lang w:val="en-US"/>
        </w:rPr>
        <w:t>UV5K-MED-09.</w:t>
      </w:r>
      <w:proofErr w:type="gramEnd"/>
      <w:r w:rsidRPr="00692636">
        <w:rPr>
          <w:lang w:val="en-US"/>
        </w:rPr>
        <w:t xml:space="preserve"> Interfaz ATS-R2/N5 </w:t>
      </w:r>
      <w:r>
        <w:sym w:font="Wingdings" w:char="F0DF"/>
      </w:r>
      <w:r>
        <w:sym w:font="Wingdings" w:char="F0E0"/>
      </w:r>
      <w:r w:rsidRPr="00692636">
        <w:rPr>
          <w:lang w:val="en-US"/>
        </w:rPr>
        <w:t xml:space="preserve"> Operador</w:t>
      </w:r>
      <w:bookmarkEnd w:id="346"/>
      <w:bookmarkEnd w:id="347"/>
      <w:bookmarkEnd w:id="348"/>
      <w:bookmarkEnd w:id="349"/>
      <w:bookmarkEnd w:id="350"/>
      <w:bookmarkEnd w:id="351"/>
      <w:bookmarkEnd w:id="352"/>
    </w:p>
    <w:p w:rsidR="0058736E" w:rsidRPr="004A4ECB" w:rsidRDefault="0058736E" w:rsidP="0058736E">
      <w:pPr>
        <w:pStyle w:val="Ttulo3"/>
        <w:spacing w:after="240"/>
      </w:pPr>
      <w:bookmarkStart w:id="353" w:name="_Toc347486983"/>
      <w:bookmarkStart w:id="354" w:name="_Toc354501027"/>
      <w:bookmarkStart w:id="355" w:name="_Toc397415229"/>
      <w:bookmarkStart w:id="356" w:name="_Toc462834961"/>
      <w:bookmarkStart w:id="357" w:name="_Toc2584082"/>
      <w:bookmarkStart w:id="358" w:name="_Toc32913503"/>
      <w:r w:rsidRPr="004A4ECB">
        <w:t>Configuración de la Prueba</w:t>
      </w:r>
      <w:bookmarkEnd w:id="353"/>
      <w:bookmarkEnd w:id="354"/>
      <w:bookmarkEnd w:id="355"/>
      <w:bookmarkEnd w:id="356"/>
      <w:bookmarkEnd w:id="357"/>
      <w:bookmarkEnd w:id="358"/>
    </w:p>
    <w:p w:rsidR="0058736E" w:rsidRPr="004A4ECB" w:rsidRDefault="0058736E" w:rsidP="0058736E">
      <w:r w:rsidRPr="004A4ECB">
        <w:t>El resumen de esta configuración es el siguiente:</w:t>
      </w:r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44902D57" wp14:editId="6A283F97">
                <wp:extent cx="5257800" cy="3869055"/>
                <wp:effectExtent l="0" t="0" r="19050" b="17145"/>
                <wp:docPr id="386" name="Grup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869055"/>
                          <a:chOff x="2667" y="6553"/>
                          <a:chExt cx="8280" cy="6093"/>
                        </a:xfrm>
                      </wpg:grpSpPr>
                      <pic:pic xmlns:pic="http://schemas.openxmlformats.org/drawingml/2006/picture">
                        <pic:nvPicPr>
                          <pic:cNvPr id="387" name="Picture 25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7" y="7606"/>
                            <a:ext cx="3625" cy="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8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9331" y="10675"/>
                            <a:ext cx="1616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F4F5C">
                                <w:rPr>
                                  <w:sz w:val="16"/>
                                  <w:szCs w:val="16"/>
                                </w:rPr>
                                <w:t>Sub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Autonómo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9331" y="11519"/>
                            <a:ext cx="1616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Dir-Autonómo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0" name="Group 262"/>
                        <wpg:cNvGrpSpPr>
                          <a:grpSpLocks/>
                        </wpg:cNvGrpSpPr>
                        <wpg:grpSpPr bwMode="auto">
                          <a:xfrm rot="16200000">
                            <a:off x="6953" y="9475"/>
                            <a:ext cx="4545" cy="524"/>
                            <a:chOff x="4319" y="9544"/>
                            <a:chExt cx="5040" cy="454"/>
                          </a:xfrm>
                        </wpg:grpSpPr>
                        <wpg:grpSp>
                          <wpg:cNvPr id="391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392" name="Rectangle 264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3" name="Oval 26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4" name="Oval 26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5" name="Oval 26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6" name="Oval 26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7" name="Oval 26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8" name="Oval 27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9" name="Oval 27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0" name="Oval 27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1" name="Oval 27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2" name="Oval 27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3" name="Rectangle 27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4" name="Rectangle 27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5" name="Rectangle 27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6" name="Rectangle 27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7" name="Rectangle 27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8" name="Line 280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9" name="Line 281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0" name="Line 282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1" name="Line 283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2" name="Line 284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3" name="Line 285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4" name="Line 286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" name="Line 287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6" name="Line 288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7" name="Line 289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8" name="Line 290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9" name="Line 291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0" name="Line 292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1" name="Rectangle 29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2" name="Rectangle 29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3" name="Rectangle 29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4" name="Rectangle 29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5" name="Rectangle 29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6" name="Line 298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7" name="Line 299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8" name="Line 300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9" name="Line 301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0" name="Line 302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1" name="Line 303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2" name="Line 304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3" name="Line 305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4" name="Line 306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5" name="Line 307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6" name="Line 308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7" name="Line 309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8" name="Line 310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39" name="Rectangle 311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Oval 312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Oval 313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Oval 314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43" name="Freeform 315"/>
                        <wps:cNvSpPr>
                          <a:spLocks/>
                        </wps:cNvSpPr>
                        <wps:spPr bwMode="auto">
                          <a:xfrm>
                            <a:off x="5706" y="10390"/>
                            <a:ext cx="3497" cy="996"/>
                          </a:xfrm>
                          <a:custGeom>
                            <a:avLst/>
                            <a:gdLst>
                              <a:gd name="T0" fmla="*/ 0 w 3497"/>
                              <a:gd name="T1" fmla="*/ 512 h 996"/>
                              <a:gd name="T2" fmla="*/ 1095 w 3497"/>
                              <a:gd name="T3" fmla="*/ 38 h 996"/>
                              <a:gd name="T4" fmla="*/ 2215 w 3497"/>
                              <a:gd name="T5" fmla="*/ 281 h 996"/>
                              <a:gd name="T6" fmla="*/ 3497 w 3497"/>
                              <a:gd name="T7" fmla="*/ 996 h 9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497" h="996">
                                <a:moveTo>
                                  <a:pt x="0" y="512"/>
                                </a:moveTo>
                                <a:cubicBezTo>
                                  <a:pt x="185" y="433"/>
                                  <a:pt x="726" y="76"/>
                                  <a:pt x="1095" y="38"/>
                                </a:cubicBezTo>
                                <a:cubicBezTo>
                                  <a:pt x="1464" y="0"/>
                                  <a:pt x="1815" y="121"/>
                                  <a:pt x="2215" y="281"/>
                                </a:cubicBezTo>
                                <a:cubicBezTo>
                                  <a:pt x="2615" y="441"/>
                                  <a:pt x="3230" y="847"/>
                                  <a:pt x="3497" y="996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 type="stealth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2667" y="6553"/>
                            <a:ext cx="4283" cy="54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4947" y="7066"/>
                            <a:ext cx="168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Interfaz 4H P.O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6387" y="11566"/>
                            <a:ext cx="18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F4F5C">
                                <w:rPr>
                                  <w:sz w:val="16"/>
                                  <w:szCs w:val="16"/>
                                </w:rPr>
                                <w:t>Interfaz 4H</w:t>
                              </w:r>
                            </w:p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(ATS-R2)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9230"/>
                            <a:ext cx="1918" cy="8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F4F5C">
                                <w:rPr>
                                  <w:sz w:val="16"/>
                                  <w:szCs w:val="16"/>
                                </w:rPr>
                                <w:t>Comunicación Establecida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2845" y="6698"/>
                            <a:ext cx="1741" cy="4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SCV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32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7109" y="7849"/>
                            <a:ext cx="1600" cy="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Freeform 322"/>
                        <wps:cNvSpPr>
                          <a:spLocks/>
                        </wps:cNvSpPr>
                        <wps:spPr bwMode="auto">
                          <a:xfrm>
                            <a:off x="8450" y="8777"/>
                            <a:ext cx="740" cy="2374"/>
                          </a:xfrm>
                          <a:custGeom>
                            <a:avLst/>
                            <a:gdLst>
                              <a:gd name="T0" fmla="*/ 840 w 840"/>
                              <a:gd name="T1" fmla="*/ 2520 h 2760"/>
                              <a:gd name="T2" fmla="*/ 120 w 840"/>
                              <a:gd name="T3" fmla="*/ 2340 h 2760"/>
                              <a:gd name="T4" fmla="*/ 120 w 840"/>
                              <a:gd name="T5" fmla="*/ 0 h 2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40" h="2760">
                                <a:moveTo>
                                  <a:pt x="840" y="2520"/>
                                </a:moveTo>
                                <a:cubicBezTo>
                                  <a:pt x="540" y="2640"/>
                                  <a:pt x="240" y="2760"/>
                                  <a:pt x="120" y="2340"/>
                                </a:cubicBezTo>
                                <a:cubicBezTo>
                                  <a:pt x="0" y="1920"/>
                                  <a:pt x="60" y="960"/>
                                  <a:pt x="120" y="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39966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323"/>
                        <wps:cNvSpPr>
                          <a:spLocks/>
                        </wps:cNvSpPr>
                        <wps:spPr bwMode="auto">
                          <a:xfrm>
                            <a:off x="6207" y="6939"/>
                            <a:ext cx="2646" cy="1207"/>
                          </a:xfrm>
                          <a:custGeom>
                            <a:avLst/>
                            <a:gdLst>
                              <a:gd name="T0" fmla="*/ 2379 w 2646"/>
                              <a:gd name="T1" fmla="*/ 1068 h 1207"/>
                              <a:gd name="T2" fmla="*/ 2333 w 2646"/>
                              <a:gd name="T3" fmla="*/ 118 h 1207"/>
                              <a:gd name="T4" fmla="*/ 500 w 2646"/>
                              <a:gd name="T5" fmla="*/ 360 h 1207"/>
                              <a:gd name="T6" fmla="*/ 500 w 2646"/>
                              <a:gd name="T7" fmla="*/ 844 h 1207"/>
                              <a:gd name="T8" fmla="*/ 0 w 2646"/>
                              <a:gd name="T9" fmla="*/ 1207 h 1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46" h="1207">
                                <a:moveTo>
                                  <a:pt x="2379" y="1068"/>
                                </a:moveTo>
                                <a:cubicBezTo>
                                  <a:pt x="2371" y="912"/>
                                  <a:pt x="2646" y="236"/>
                                  <a:pt x="2333" y="118"/>
                                </a:cubicBezTo>
                                <a:cubicBezTo>
                                  <a:pt x="2020" y="0"/>
                                  <a:pt x="806" y="239"/>
                                  <a:pt x="500" y="360"/>
                                </a:cubicBezTo>
                                <a:cubicBezTo>
                                  <a:pt x="194" y="481"/>
                                  <a:pt x="583" y="703"/>
                                  <a:pt x="500" y="844"/>
                                </a:cubicBezTo>
                                <a:cubicBezTo>
                                  <a:pt x="417" y="985"/>
                                  <a:pt x="208" y="1096"/>
                                  <a:pt x="0" y="1207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39966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324"/>
                        <wps:cNvSpPr>
                          <a:spLocks/>
                        </wps:cNvSpPr>
                        <wps:spPr bwMode="auto">
                          <a:xfrm>
                            <a:off x="6183" y="6705"/>
                            <a:ext cx="2327" cy="1259"/>
                          </a:xfrm>
                          <a:custGeom>
                            <a:avLst/>
                            <a:gdLst>
                              <a:gd name="T0" fmla="*/ 24 w 2640"/>
                              <a:gd name="T1" fmla="*/ 1463 h 1463"/>
                              <a:gd name="T2" fmla="*/ 330 w 2640"/>
                              <a:gd name="T3" fmla="*/ 1191 h 1463"/>
                              <a:gd name="T4" fmla="*/ 330 w 2640"/>
                              <a:gd name="T5" fmla="*/ 397 h 1463"/>
                              <a:gd name="T6" fmla="*/ 2310 w 2640"/>
                              <a:gd name="T7" fmla="*/ 79 h 1463"/>
                              <a:gd name="T8" fmla="*/ 2310 w 2640"/>
                              <a:gd name="T9" fmla="*/ 874 h 1463"/>
                              <a:gd name="T10" fmla="*/ 2310 w 2640"/>
                              <a:gd name="T11" fmla="*/ 1350 h 14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640" h="1463">
                                <a:moveTo>
                                  <a:pt x="24" y="1463"/>
                                </a:moveTo>
                                <a:cubicBezTo>
                                  <a:pt x="77" y="1418"/>
                                  <a:pt x="279" y="1369"/>
                                  <a:pt x="330" y="1191"/>
                                </a:cubicBezTo>
                                <a:cubicBezTo>
                                  <a:pt x="381" y="1013"/>
                                  <a:pt x="0" y="582"/>
                                  <a:pt x="330" y="397"/>
                                </a:cubicBezTo>
                                <a:cubicBezTo>
                                  <a:pt x="660" y="212"/>
                                  <a:pt x="1980" y="0"/>
                                  <a:pt x="2310" y="79"/>
                                </a:cubicBezTo>
                                <a:cubicBezTo>
                                  <a:pt x="2640" y="159"/>
                                  <a:pt x="2310" y="662"/>
                                  <a:pt x="2310" y="874"/>
                                </a:cubicBezTo>
                                <a:cubicBezTo>
                                  <a:pt x="2310" y="1085"/>
                                  <a:pt x="2310" y="1218"/>
                                  <a:pt x="2310" y="135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366FF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325"/>
                        <wps:cNvSpPr>
                          <a:spLocks/>
                        </wps:cNvSpPr>
                        <wps:spPr bwMode="auto">
                          <a:xfrm>
                            <a:off x="7919" y="8777"/>
                            <a:ext cx="1269" cy="1833"/>
                          </a:xfrm>
                          <a:custGeom>
                            <a:avLst/>
                            <a:gdLst>
                              <a:gd name="T0" fmla="*/ 360 w 1440"/>
                              <a:gd name="T1" fmla="*/ 0 h 2130"/>
                              <a:gd name="T2" fmla="*/ 180 w 1440"/>
                              <a:gd name="T3" fmla="*/ 1800 h 2130"/>
                              <a:gd name="T4" fmla="*/ 1440 w 1440"/>
                              <a:gd name="T5" fmla="*/ 1980 h 2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0" h="2130">
                                <a:moveTo>
                                  <a:pt x="360" y="0"/>
                                </a:moveTo>
                                <a:cubicBezTo>
                                  <a:pt x="180" y="735"/>
                                  <a:pt x="0" y="1470"/>
                                  <a:pt x="180" y="1800"/>
                                </a:cubicBezTo>
                                <a:cubicBezTo>
                                  <a:pt x="360" y="2130"/>
                                  <a:pt x="1230" y="1950"/>
                                  <a:pt x="1440" y="198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366FF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488" y="7120"/>
                            <a:ext cx="853" cy="4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BF4F5C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F4F5C">
                                <w:rPr>
                                  <w:sz w:val="16"/>
                                  <w:szCs w:val="16"/>
                                </w:rPr>
                                <w:t>ETM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327"/>
                        <wps:cNvSpPr>
                          <a:spLocks noChangeArrowheads="1"/>
                        </wps:cNvSpPr>
                        <wps:spPr bwMode="auto">
                          <a:xfrm rot="5400000">
                            <a:off x="8929" y="8262"/>
                            <a:ext cx="576" cy="5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328"/>
                        <wps:cNvSpPr>
                          <a:spLocks/>
                        </wps:cNvSpPr>
                        <wps:spPr bwMode="auto">
                          <a:xfrm>
                            <a:off x="7489" y="8505"/>
                            <a:ext cx="1652" cy="1417"/>
                          </a:xfrm>
                          <a:custGeom>
                            <a:avLst/>
                            <a:gdLst>
                              <a:gd name="T0" fmla="*/ 1652 w 1652"/>
                              <a:gd name="T1" fmla="*/ 0 h 1417"/>
                              <a:gd name="T2" fmla="*/ 242 w 1652"/>
                              <a:gd name="T3" fmla="*/ 1365 h 1417"/>
                              <a:gd name="T4" fmla="*/ 197 w 1652"/>
                              <a:gd name="T5" fmla="*/ 315 h 14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52" h="1417">
                                <a:moveTo>
                                  <a:pt x="1652" y="0"/>
                                </a:moveTo>
                                <a:cubicBezTo>
                                  <a:pt x="1419" y="228"/>
                                  <a:pt x="484" y="1313"/>
                                  <a:pt x="242" y="1365"/>
                                </a:cubicBezTo>
                                <a:cubicBezTo>
                                  <a:pt x="0" y="1417"/>
                                  <a:pt x="206" y="534"/>
                                  <a:pt x="197" y="315"/>
                                </a:cubicBezTo>
                              </a:path>
                            </a:pathLst>
                          </a:custGeom>
                          <a:noFill/>
                          <a:ln w="34925">
                            <a:solidFill>
                              <a:srgbClr val="0033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329"/>
                        <wps:cNvSpPr>
                          <a:spLocks/>
                        </wps:cNvSpPr>
                        <wps:spPr bwMode="auto">
                          <a:xfrm>
                            <a:off x="6021" y="10777"/>
                            <a:ext cx="3240" cy="1020"/>
                          </a:xfrm>
                          <a:custGeom>
                            <a:avLst/>
                            <a:gdLst>
                              <a:gd name="T0" fmla="*/ 3240 w 3240"/>
                              <a:gd name="T1" fmla="*/ 1020 h 1020"/>
                              <a:gd name="T2" fmla="*/ 1440 w 3240"/>
                              <a:gd name="T3" fmla="*/ 120 h 1020"/>
                              <a:gd name="T4" fmla="*/ 0 w 3240"/>
                              <a:gd name="T5" fmla="*/ 300 h 10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240" h="1020">
                                <a:moveTo>
                                  <a:pt x="3240" y="1020"/>
                                </a:moveTo>
                                <a:cubicBezTo>
                                  <a:pt x="2610" y="630"/>
                                  <a:pt x="1980" y="240"/>
                                  <a:pt x="1440" y="120"/>
                                </a:cubicBezTo>
                                <a:cubicBezTo>
                                  <a:pt x="900" y="0"/>
                                  <a:pt x="450" y="150"/>
                                  <a:pt x="0" y="300"/>
                                </a:cubicBez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266" o:spid="_x0000_s1282" style="width:414pt;height:304.65pt;mso-position-horizontal-relative:char;mso-position-vertical-relative:line" coordorigin="2667,6553" coordsize="8280,609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">
                <v:shape id="Picture 259" o:spid="_x0000_s1283" type="#_x0000_t75" style="position:absolute;left:3147;top:7606;width:3625;height:37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C1qHFAAAA3AAAAA8AAABkcnMvZG93bnJldi54bWxEj0FrAjEUhO8F/0N4Qm81a7dUuxpFBGkP&#10;HuraQo+PzXM3uHlJN6m7/femUPA4zMw3zHI92FZcqAvGsYLpJANBXDltuFbwcdw9zEGEiKyxdUwK&#10;finAejW6W2KhXc8HupSxFgnCoUAFTYy+kDJUDVkME+eJk3dyncWYZFdL3WGf4LaVj1n2LC0aTgsN&#10;eto2VJ3LH6tgP2XzFD5fv77N+6x8aX3ee5MrdT8eNgsQkYZ4C/+337SCfD6DvzPpCMjV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QtahxQAAANwAAAAPAAAAAAAAAAAAAAAA&#10;AJ8CAABkcnMvZG93bnJldi54bWxQSwUGAAAAAAQABAD3AAAAkQMAAAAA&#10;">
                  <v:imagedata r:id="rId18" o:title=""/>
                </v:shape>
                <v:shape id="Text Box 260" o:spid="_x0000_s1284" type="#_x0000_t202" style="position:absolute;left:9331;top:10675;width:1616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Fdm8IA&#10;AADcAAAADwAAAGRycy9kb3ducmV2LnhtbERPy2rCQBTdF/yH4QrdFJ34QGN0lCK06K5V0e0lc02C&#10;mTvpzDTGv3cWhS4P573adKYWLTlfWVYwGiYgiHOrKy4UnI4fgxSED8gaa8uk4EEeNuveywozbe/8&#10;Te0hFCKGsM9QQRlCk0np85IM+qFtiCN3tc5giNAVUju8x3BTy3GSzKTBimNDiQ1tS8pvh1+jIJ3u&#10;2ovfT77O+exaL8LbvP38cUq99rv3JYhAXfgX/7l3WsEkjWvjmXg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sV2bwgAAANwAAAAPAAAAAAAAAAAAAAAAAJgCAABkcnMvZG93&#10;bnJldi54bWxQSwUGAAAAAAQABAD1AAAAhwMAAAAA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 w:rsidRPr="00BF4F5C">
                          <w:rPr>
                            <w:sz w:val="16"/>
                            <w:szCs w:val="16"/>
                          </w:rPr>
                          <w:t>Sub</w:t>
                        </w: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Autonómo</w:t>
                        </w:r>
                        <w:proofErr w:type="spellEnd"/>
                      </w:p>
                    </w:txbxContent>
                  </v:textbox>
                </v:shape>
                <v:shape id="Text Box 261" o:spid="_x0000_s1285" type="#_x0000_t202" style="position:absolute;left:9331;top:11519;width:1616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34AMUA&#10;AADcAAAADwAAAGRycy9kb3ducmV2LnhtbESPQWvCQBSE70L/w/IKXkQ3raIxdRUpKPbWpmKvj+wz&#10;Cc2+jbtrTP99tyD0OMzMN8xq05tGdOR8bVnB0yQBQVxYXXOp4Pi5G6cgfEDW2FgmBT/kYbN+GKww&#10;0/bGH9TloRQRwj5DBVUIbSalLyoy6Ce2JY7e2TqDIUpXSu3wFuGmkc9JMpcGa44LFbb0WlHxnV+N&#10;gnR26L782/T9VMzPzTKMFt3+4pQaPvbbFxCB+vAfvrcPWsE0Xc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/fgAxQAAANwAAAAPAAAAAAAAAAAAAAAAAJgCAABkcnMv&#10;ZG93bnJldi54bWxQSwUGAAAAAAQABAD1AAAAigMAAAAA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Dir-Autonómo</w:t>
                        </w:r>
                        <w:proofErr w:type="spellEnd"/>
                      </w:p>
                    </w:txbxContent>
                  </v:textbox>
                </v:shape>
                <v:group id="Group 262" o:spid="_x0000_s1286" style="position:absolute;left:6953;top:9475;width:4545;height:524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i0tWwwAAANwAAAAP&#10;AAAAAAAAAAAAAAAAAKoCAABkcnMvZG93bnJldi54bWxQSwUGAAAAAAQABAD6AAAAmgMAAAAA&#10;">
                  <v:group id="Group 263" o:spid="_x0000_s1287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  <v:rect id="Rectangle 264" o:spid="_x0000_s1288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GU8UA&#10;AADcAAAADwAAAGRycy9kb3ducmV2LnhtbESPQWvCQBSE74X+h+UVvNWNilWjq4igiAc1KrTHR/aZ&#10;BLNvQ3Y18d+7hUKPw8x8w8wWrSnFg2pXWFbQ60YgiFOrC84UXM7rzzEI55E1lpZJwZMcLObvbzOM&#10;tW04ocfJZyJA2MWoIPe+iqV0aU4GXddWxMG72tqgD7LOpK6xCXBTyn4UfUmDBYeFHCta5ZTeTnej&#10;YN+ku++f5SjZDK/HpKz8YbDeSaU6H+1yCsJT6//Df+2tVjCY9OH3TDgCc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IZTxQAAANwAAAAPAAAAAAAAAAAAAAAAAJgCAABkcnMv&#10;ZG93bnJldi54bWxQSwUGAAAAAAQABAD1AAAAigMAAAAA&#10;" fillcolor="silver" strokeweight="1.5pt">
                      <v:fill r:id="rId16" o:title="" type="pattern"/>
                    </v:rect>
                    <v:oval id="Oval 265" o:spid="_x0000_s1289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FqHsUA&#10;AADcAAAADwAAAGRycy9kb3ducmV2LnhtbESP0WoCMRRE34X+Q7gFX0SzKpS6NYoV1CKIXfUDLpvb&#10;zeLmZruJuv59IxR8HGbmDDOdt7YSV2p86VjBcJCAIM6dLrlQcDqu+u8gfEDWWDkmBXfyMJ+9dKaY&#10;anfjjK6HUIgIYZ+iAhNCnUrpc0MW/cDVxNH7cY3FEGVTSN3gLcJtJUdJ8iYtlhwXDNa0NJSfDxer&#10;oGe+h2u98b/5Yp9td3vMRvfzp1Ld13bxASJQG57h//aXVjCejOFx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WoexQAAANwAAAAPAAAAAAAAAAAAAAAAAJgCAABkcnMv&#10;ZG93bnJldi54bWxQSwUGAAAAAAQABAD1AAAAigMAAAAA&#10;" fillcolor="black" strokeweight="1pt"/>
                    <v:oval id="Oval 266" o:spid="_x0000_s1290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ZuosYA&#10;AADcAAAADwAAAGRycy9kb3ducmV2LnhtbESPQWvCQBSE74X+h+UVvIhuoq3E6CpiK3iTqhdvz+wz&#10;CWbfxuyqsb++WxB6HGbmG2Y6b00lbtS40rKCuB+BIM6sLjlXsN+tegkI55E1VpZJwYMczGevL1NM&#10;tb3zN922PhcBwi5FBYX3dSqlywoy6Pq2Jg7eyTYGfZBNLnWD9wA3lRxE0UgaLDksFFjTsqDsvL0a&#10;BetzthiOD8efjzjpbr6Wny65xIlSnbd2MQHhqfX/4Wd7rRUMx+/wdyYc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Zuos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267" o:spid="_x0000_s1291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X8cYA&#10;AADcAAAADwAAAGRycy9kb3ducmV2LnhtbESP0WoCMRRE3wv9h3ALvohmVVp0NYotqEUQu+oHXDa3&#10;m8XNzXYTdf37piD0cZiZM8xs0dpKXKnxpWMFg34Cgjh3uuRCwem46o1B+ICssXJMCu7kYTF/fpph&#10;qt2NM7oeQiEihH2KCkwIdSqlzw1Z9H1XE0fv2zUWQ5RNIXWDtwi3lRwmyZu0WHJcMFjTh6H8fLhY&#10;BV3zNVjrjf/Jl/tsu9tjNryf35XqvLTLKYhAbfgPP9qfWsFo8gp/Z+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RX8cYAAADcAAAADwAAAAAAAAAAAAAAAACYAgAAZHJz&#10;L2Rvd25yZXYueG1sUEsFBgAAAAAEAAQA9QAAAIsDAAAAAA==&#10;" fillcolor="black" strokeweight="1pt"/>
                    <v:oval id="Oval 268" o:spid="_x0000_s1292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hVTscA&#10;AADcAAAADwAAAGRycy9kb3ducmV2LnhtbESPQWvCQBSE74L/YXlCL1I3qTTENKuItuBN1F56e82+&#10;JiHZtzG71bS/visUPA4z8w2TrwbTigv1rrasIJ5FIIgLq2suFbyf3h5TEM4ja2wtk4IfcrBajkc5&#10;Ztpe+UCXoy9FgLDLUEHlfZdJ6YqKDLqZ7YiD92V7gz7IvpS6x2uAm1Y+RVEiDdYcFirsaFNR0Ry/&#10;jYJdU6zni4/P3+c4ne5fN1uXnuNUqYfJsH4B4Wnw9/B/e6cVzBcJ3M6EI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IVU7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269" o:spid="_x0000_s1293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psHcYA&#10;AADcAAAADwAAAGRycy9kb3ducmV2LnhtbESP0WoCMRRE3wv9h3ALvohmVWh1NYotqEUQu+oHXDa3&#10;m8XNzXYTdf37piD0cZiZM8xs0dpKXKnxpWMFg34Cgjh3uuRCwem46o1B+ICssXJMCu7kYTF/fpph&#10;qt2NM7oeQiEihH2KCkwIdSqlzw1Z9H1XE0fv2zUWQ5RNIXWDtwi3lRwmyau0WHJcMFjTh6H8fLhY&#10;BV3zNVjrjf/Jl/tsu9tjNryf35XqvLTLKYhAbfgPP9qfWsFo8gZ/Z+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psHcYAAADcAAAADwAAAAAAAAAAAAAAAACYAgAAZHJz&#10;L2Rvd25yZXYueG1sUEsFBgAAAAAEAAQA9QAAAIsDAAAAAA==&#10;" fillcolor="black" strokeweight="1pt"/>
                    <v:oval id="Oval 270" o:spid="_x0000_s1294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kp8QA&#10;AADcAAAADwAAAGRycy9kb3ducmV2LnhtbERPTWvCQBC9F/oflin0InWThpaYuopEC96KthdvY3aa&#10;BLOzMbsmqb/ePQg9Pt73fDmaRvTUudqygngagSAurK65VPDz/fmSgnAeWWNjmRT8kYPl4vFhjpm2&#10;A++o3/tShBB2GSqovG8zKV1RkUE3tS1x4H5tZ9AH2JVSdziEcNPI1yh6lwZrDg0VtpRXVJz2F6Ng&#10;eypWyexwvL7F6eRrk69deo5TpZ6fxtUHCE+j/xff3VutIJmFteFMO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bZKfEAAAA3AAAAA8AAAAAAAAAAAAAAAAAmAIAAGRycy9k&#10;b3ducmV2LnhtbFBLBQYAAAAABAAEAPUAAACJAwAAAAA=&#10;" fillcolor="black" strokecolor="silver" strokeweight="4pt">
                      <v:stroke r:id="rId17" o:title="" filltype="pattern"/>
                    </v:oval>
                    <v:oval id="Oval 271" o:spid="_x0000_s1295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ld9MYA&#10;AADcAAAADwAAAGRycy9kb3ducmV2LnhtbESP3WoCMRSE7wt9h3AK3hTNqlDqahRb8AdB7KoPcNic&#10;bhY3J9tN1PXtjVDwcpiZb5jJrLWVuFDjS8cK+r0EBHHudMmFguNh0f0E4QOyxsoxKbiRh9n09WWC&#10;qXZXzuiyD4WIEPYpKjAh1KmUPjdk0fdcTRy9X9dYDFE2hdQNXiPcVnKQJB/SYslxwWBN34by0/5s&#10;Fbybn/5Sr/xfPt9lm+0Os8Ht9KVU562dj0EEasMz/N9eawXD0Qg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ld9MYAAADcAAAADwAAAAAAAAAAAAAAAACYAgAAZHJz&#10;L2Rvd25yZXYueG1sUEsFBgAAAAAEAAQA9QAAAIsDAAAAAA==&#10;" fillcolor="black" strokeweight="1pt"/>
                    <v:oval id="Oval 272" o:spid="_x0000_s1296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0wQ8QA&#10;AADcAAAADwAAAGRycy9kb3ducmV2LnhtbERPu27CMBTdK/UfrFupCypOeFRpwEGIthIbInTpdhtf&#10;kijxdYhdCP16PCB1PDrv5WowrThT72rLCuJxBIK4sLrmUsHX4fMlAeE8ssbWMim4koNV9viwxFTb&#10;C+/pnPtShBB2KSqovO9SKV1RkUE3th1x4I62N+gD7Eupe7yEcNPKSRS9SoM1h4YKO9pUVDT5r1Gw&#10;bYr19O37528eJ6Pdx+bdJac4Uer5aVgvQHga/L/47t5qBbMozA9nw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NMEPEAAAA3AAAAA8AAAAAAAAAAAAAAAAAmAIAAGRycy9k&#10;b3ducmV2LnhtbFBLBQYAAAAABAAEAPUAAACJAwAAAAA=&#10;" fillcolor="black" strokecolor="silver" strokeweight="4pt">
                      <v:stroke r:id="rId17" o:title="" filltype="pattern"/>
                    </v:oval>
                    <v:oval id="Oval 273" o:spid="_x0000_s1297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8JEMUA&#10;AADcAAAADwAAAGRycy9kb3ducmV2LnhtbESP0WrCQBRE3wv+w3KFvhTdRIpIdBUVrKVQbNQPuGSv&#10;2WD2bsyuGv++WxD6OMzMGWa26GwtbtT6yrGCdJiAIC6crrhUcDxsBhMQPiBrrB2Tggd5WMx7LzPM&#10;tLtzTrd9KEWEsM9QgQmhyaT0hSGLfuga4uidXGsxRNmWUrd4j3Bby1GSjKXFiuOCwYbWhorz/moV&#10;vJmf9ENv/aVY7vKv7x3mo8d5pdRrv1tOQQTqwn/42f7UCt6TFP7Ox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wkQxQAAANwAAAAPAAAAAAAAAAAAAAAAAJgCAABkcnMv&#10;ZG93bnJldi54bWxQSwUGAAAAAAQABAD1AAAAigMAAAAA&#10;" fillcolor="black" strokeweight="1pt"/>
                    <v:oval id="Oval 274" o:spid="_x0000_s1298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MLr8cA&#10;AADcAAAADwAAAGRycy9kb3ducmV2LnhtbESPQWvCQBSE70L/w/IKvZS6idqSpq4iqYI30Xrx9pp9&#10;TYLZt2l2G6O/3hUKHoeZ+YaZzntTi45aV1lWEA8jEMS51RUXCvZfq5cEhPPIGmvLpOBMDuazh8EU&#10;U21PvKVu5wsRIOxSVFB636RSurwkg25oG+Lg/djWoA+yLaRu8RTgppajKHqTBisOCyU2lJWUH3d/&#10;RsH6mC/G74fvy2ucPG+W2adLfuNEqafHfvEBwlPv7+H/9lormEQ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TC6/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rect id="Rectangle 275" o:spid="_x0000_s1299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lOmcQA&#10;AADcAAAADwAAAGRycy9kb3ducmV2LnhtbESPQWsCMRSE7wX/Q3iCt5rdKqWsRhGLoEdtFY/P5LlZ&#10;3Lwsm7hu++ubQqHHYWa+YebL3tWiozZUnhXk4wwEsfam4lLB58fm+Q1EiMgGa8+k4IsCLBeDpzkW&#10;xj94T90hliJBOBSowMbYFFIGbclhGPuGOHlX3zqMSbalNC0+EtzV8iXLXqXDitOCxYbWlvTtcHcK&#10;mnP4vvBuv+uOlT7p4yZ/t9NcqdGwX81AROrjf/ivvTUKptkEfs+kI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ZTpnEAAAA3AAAAA8AAAAAAAAAAAAAAAAAmAIAAGRycy9k&#10;b3ducmV2LnhtbFBLBQYAAAAABAAEAPUAAACJAwAAAAA=&#10;" fillcolor="black">
                      <v:fill color2="#555" focus="50%" type="gradient"/>
                    </v:rect>
                    <v:rect id="Rectangle 276" o:spid="_x0000_s1300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Ah7sUA&#10;AADcAAAADwAAAGRycy9kb3ducmV2LnhtbESPQWvCQBSE7wX/w/KE3urGEsRG11DElmJBadSDt2f2&#10;NVnMvg3Zrab/vlsQPA4z8w0zz3vbiAt13jhWMB4lIIhLpw1XCva7t6cpCB+QNTaOScEvecgXg4c5&#10;Ztpd+YsuRahEhLDPUEEdQptJ6cuaLPqRa4mj9+06iyHKrpK6w2uE20Y+J8lEWjQcF2psaVlTeS5+&#10;rAJ7POjDy25lNtu1m34yFyf3bpR6HPavMxCB+nAP39ofWkGapP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oCHuxQAAANwAAAAPAAAAAAAAAAAAAAAAAJgCAABkcnMv&#10;ZG93bnJldi54bWxQSwUGAAAAAAQABAD1AAAAigMAAAAA&#10;" fillcolor="#e6e6e6">
                      <v:fill focus="100%" type="gradient"/>
                    </v:rect>
                    <v:rect id="Rectangle 277" o:spid="_x0000_s1301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lBcMA&#10;AADcAAAADwAAAGRycy9kb3ducmV2LnhtbESP0YrCMBRE34X9h3AXfNPURUWqUVxBcRFFrR9waa5t&#10;tbkpTdTu3xtB8HGYmTPMZNaYUtypdoVlBb1uBII4tbrgTMEpWXZGIJxH1lhaJgX/5GA2/WpNMNb2&#10;wQe6H30mAoRdjApy76tYSpfmZNB1bUUcvLOtDfog60zqGh8Bbkr5E0VDabDgsJBjRYuc0uvxZhTY&#10;ZLPX2/PvalEN5H7355Os2F6Uan838zEIT43/hN/ttVbQjwbwOhOOgJ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WlBcMAAADcAAAADwAAAAAAAAAAAAAAAACYAgAAZHJzL2Rv&#10;d25yZXYueG1sUEsFBgAAAAAEAAQA9QAAAIgDAAAAAA==&#10;" fillcolor="#e6e6e6" stroked="f">
                      <v:fill focus="100%" type="gradient"/>
                    </v:rect>
                    <v:rect id="Rectangle 278" o:spid="_x0000_s1302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7csMA&#10;AADcAAAADwAAAGRycy9kb3ducmV2LnhtbESP0YrCMBRE34X9h3AXfNPURUWqUVxBUURR6wdcmmtb&#10;bW5KE7X79xtB8HGYmTPMZNaYUjyodoVlBb1uBII4tbrgTME5WXZGIJxH1lhaJgV/5GA2/WpNMNb2&#10;yUd6nHwmAoRdjApy76tYSpfmZNB1bUUcvIutDfog60zqGp8Bbkr5E0VDabDgsJBjRYuc0tvpbhTY&#10;ZHvQu8vvalEN5GG/8UlW7K5Ktb+b+RiEp8Z/wu/2WivoR0N4nQlHQE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c7csMAAADcAAAADwAAAAAAAAAAAAAAAACYAgAAZHJzL2Rv&#10;d25yZXYueG1sUEsFBgAAAAAEAAQA9QAAAIgDAAAAAA==&#10;" fillcolor="#e6e6e6" stroked="f">
                      <v:fill focus="100%" type="gradient"/>
                    </v:rect>
                    <v:rect id="Rectangle 279" o:spid="_x0000_s1303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bjXcUA&#10;AADcAAAADwAAAGRycy9kb3ducmV2LnhtbESPUWvCMBSF3wf+h3AHe5tp56ZSjTKFgSgIdvsBl+ba&#10;lDU3sYm2/vtlMNjj4ZzzHc5yPdhW3KgLjWMF+TgDQVw53XCt4Ovz43kOIkRkja1jUnCnAOvV6GGJ&#10;hXY9n+hWxlokCIcCFZgYfSFlqAxZDGPniZN3dp3FmGRXS91hn+C2lS9ZNpUWG04LBj1tDVXf5dUq&#10;mOz2/s1vcrz0s+M+L++Hs5EHpZ4eh/cFiEhD/A//tXdawWs2g9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uNdxQAAANwAAAAPAAAAAAAAAAAAAAAAAJgCAABkcnMv&#10;ZG93bnJldi54bWxQSwUGAAAAAAQABAD1AAAAigMAAAAA&#10;" fillcolor="#767676">
                      <v:fill color2="black" focus="100%" type="gradient"/>
                    </v:rect>
                    <v:line id="Line 280" o:spid="_x0000_s1304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l0BcIAAADcAAAADwAAAGRycy9kb3ducmV2LnhtbERPy4rCMBTdC/MP4Q64kTFVVIaOUVQQ&#10;3ChYhWF2d5rbhzY3tYla/94sBJeH857OW1OJGzWutKxg0I9AEKdWl5wrOB7WX98gnEfWWFkmBQ9y&#10;MJ99dKYYa3vnPd0Sn4sQwi5GBYX3dSylSwsy6Pq2Jg5cZhuDPsAml7rBewg3lRxG0UQaLDk0FFjT&#10;qqD0nFyNgmT8+3daXs7bY7XrZfa/ldnpkCnV/WwXPyA8tf4tfrk3WsEoCmvDmXAE5O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Dl0BcIAAADcAAAADwAAAAAAAAAAAAAA&#10;AAChAgAAZHJzL2Rvd25yZXYueG1sUEsFBgAAAAAEAAQA+QAAAJADAAAAAA==&#10;" strokecolor="#fc0" strokeweight="2pt"/>
                    <v:line id="Line 281" o:spid="_x0000_s1305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XRnsYAAADcAAAADwAAAGRycy9kb3ducmV2LnhtbESPT2sCMRTE7wW/Q3hCL6VmLSp2NYoW&#10;Cl4Uugqlt+fm7R/dvKybqOu3N4LQ4zAzv2Gm89ZU4kKNKy0r6PciEMSp1SXnCnbb7/cxCOeRNVaW&#10;ScGNHMxnnZcpxtpe+Ycuic9FgLCLUUHhfR1L6dKCDLqerYmDl9nGoA+yyaVu8BrgppIfUTSSBksO&#10;CwXW9FVQekzORkEy/P07LE/H9a7avGV238rssM2Ueu22iwkIT63/Dz/bK61gEH3C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10Z7GAAAA3AAAAA8AAAAAAAAA&#10;AAAAAAAAoQIAAGRycy9kb3ducmV2LnhtbFBLBQYAAAAABAAEAPkAAACUAwAAAAA=&#10;" strokecolor="#fc0" strokeweight="2pt"/>
                    <v:line id="Line 282" o:spid="_x0000_s1306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bu3sIAAADcAAAADwAAAGRycy9kb3ducmV2LnhtbERPy4rCMBTdC/5DuANuZEwVlaFjFB0Y&#10;cKMwVRB31+b2oc1NbaLWv58sBJeH854tWlOJOzWutKxgOIhAEKdWl5wr2O9+P79AOI+ssbJMCp7k&#10;YDHvdmYYa/vgP7onPhchhF2MCgrv61hKlxZk0A1sTRy4zDYGfYBNLnWDjxBuKjmKoqk0WHJoKLCm&#10;n4LSS3IzCpLJ4XheXS+bfbXtZ/bUyuy8y5TqfbTLbxCeWv8Wv9xrrWA8DPPDmXA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5bu3sIAAADcAAAADwAAAAAAAAAAAAAA&#10;AAChAgAAZHJzL2Rvd25yZXYueG1sUEsFBgAAAAAEAAQA+QAAAJADAAAAAA==&#10;" strokecolor="#fc0" strokeweight="2pt"/>
                    <v:line id="Line 283" o:spid="_x0000_s1307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pLRcYAAADcAAAADwAAAGRycy9kb3ducmV2LnhtbESPT2vCQBTE7wW/w/KEXopuUlqR6Coq&#10;CL1UaBTE2zP78kezb2N2q/Hbu0Khx2FmfsNM552pxZVaV1lWEA8jEMSZ1RUXCnbb9WAMwnlkjbVl&#10;UnAnB/NZ72WKibY3/qFr6gsRIOwSVFB63yRSuqwkg25oG+Lg5bY16INsC6lbvAW4qeV7FI2kwYrD&#10;QokNrUrKzumvUZB+7g+n5eX8vas3b7k9djI/bXOlXvvdYgLCU+f/w3/tL63gI47h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aS0XGAAAA3AAAAA8AAAAAAAAA&#10;AAAAAAAAoQIAAGRycy9kb3ducmV2LnhtbFBLBQYAAAAABAAEAPkAAACUAwAAAAA=&#10;" strokecolor="#fc0" strokeweight="2pt"/>
                    <v:line id="Line 284" o:spid="_x0000_s1308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jVMsYAAADcAAAADwAAAGRycy9kb3ducmV2LnhtbESPT2vCQBTE74V+h+UVeim6Udoi0Y20&#10;QsFLhUZBvD2zL//Mvo3ZVeO3dwWhx2FmfsPM5r1pxJk6V1lWMBpGIIgzqysuFGzWP4MJCOeRNTaW&#10;ScGVHMyT56cZxtpe+I/OqS9EgLCLUUHpfRtL6bKSDLqhbYmDl9vOoA+yK6Tu8BLgppHjKPqUBisO&#10;CyW2tCgpO6QnoyD92O7q7+Phd9Os3nK772Ver3OlXl/6rykIT73/Dz/aS63gfTSG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I1TLGAAAA3AAAAA8AAAAAAAAA&#10;AAAAAAAAoQIAAGRycy9kb3ducmV2LnhtbFBLBQYAAAAABAAEAPkAAACUAwAAAAA=&#10;" strokecolor="#fc0" strokeweight="2pt"/>
                    <v:line id="Line 285" o:spid="_x0000_s1309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RwqcYAAADcAAAADwAAAGRycy9kb3ducmV2LnhtbESPT2sCMRTE7wW/Q3iCl6JZbRVZjWIF&#10;oZcWXAXx9ty8/aObl+0m1fXbm0LB4zAzv2Hmy9ZU4kqNKy0rGA4iEMSp1SXnCva7TX8KwnlkjZVl&#10;UnAnB8tF52WOsbY33tI18bkIEHYxKii8r2MpXVqQQTewNXHwMtsY9EE2udQN3gLcVHIURRNpsOSw&#10;UGBN64LSS/JrFCTjw/H88XP52lffr5k9tTI77zKlet12NQPhqfXP8H/7Uyt4H77B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EcKnGAAAA3AAAAA8AAAAAAAAA&#10;AAAAAAAAoQIAAGRycy9kb3ducmV2LnhtbFBLBQYAAAAABAAEAPkAAACUAwAAAAA=&#10;" strokecolor="#fc0" strokeweight="2pt"/>
                    <v:line id="Line 286" o:spid="_x0000_s1310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3o3cYAAADcAAAADwAAAGRycy9kb3ducmV2LnhtbESPT2vCQBTE70K/w/IKXkQ3Fi0SXaUt&#10;FLxYMAbE2zP78kezb9Psqum3dwWhx2FmfsMsVp2pxZVaV1lWMB5FIIgzqysuFKS77+EMhPPIGmvL&#10;pOCPHKyWL70FxtreeEvXxBciQNjFqKD0vomldFlJBt3INsTBy21r0AfZFlK3eAtwU8u3KHqXBisO&#10;CyU29FVSdk4uRkEy3R9On7/nTVr/DHJ77GR+2uVK9V+7jzkIT53/Dz/ba61gMp7A4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t6N3GAAAA3AAAAA8AAAAAAAAA&#10;AAAAAAAAoQIAAGRycy9kb3ducmV2LnhtbFBLBQYAAAAABAAEAPkAAACUAwAAAAA=&#10;" strokecolor="#fc0" strokeweight="2pt"/>
                    <v:line id="Line 287" o:spid="_x0000_s1311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FNRscAAADcAAAADwAAAGRycy9kb3ducmV2LnhtbESPT2vCQBTE74V+h+UVvBTdWLRIdCNt&#10;oeDFQmNAvD2zL//Mvk2zq8Zv3y0IPQ4z8xtmtR5MKy7Uu9qygukkAkGcW11zqSDbfY4XIJxH1tha&#10;JgU3crBOHh9WGGt75W+6pL4UAcIuRgWV910spcsrMugmtiMOXmF7gz7IvpS6x2uAm1a+RNGrNFhz&#10;WKiwo4+K8lN6NgrS+f7QvP+ctln79VzY4yCLZlcoNXoa3pYgPA3+P3xvb7SC2XQO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4U1GxwAAANwAAAAPAAAAAAAA&#10;AAAAAAAAAKECAABkcnMvZG93bnJldi54bWxQSwUGAAAAAAQABAD5AAAAlQMAAAAA&#10;" strokecolor="#fc0" strokeweight="2pt"/>
                    <v:line id="Line 288" o:spid="_x0000_s1312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PTMccAAADcAAAADwAAAGRycy9kb3ducmV2LnhtbESPT2vCQBTE74LfYXlCL6IbSxWJ2Ygt&#10;FHppwSiIt2f25Y9m36bZrabfvlsQPA4z8xsmWfemEVfqXG1ZwWwagSDOra65VLDfvU+WIJxH1thY&#10;JgW/5GCdDgcJxtreeEvXzJciQNjFqKDyvo2ldHlFBt3UtsTBK2xn0AfZlVJ3eAtw08jnKFpIgzWH&#10;hQpbeqsov2Q/RkE2PxzPr9+Xz33zNS7sqZfFeVco9TTqNysQnnr/CN/bH1rBy2wB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M9MxxwAAANwAAAAPAAAAAAAA&#10;AAAAAAAAAKECAABkcnMvZG93bnJldi54bWxQSwUGAAAAAAQABAD5AAAAlQMAAAAA&#10;" strokecolor="#fc0" strokeweight="2pt"/>
                    <v:line id="Line 289" o:spid="_x0000_s1313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92qsYAAADcAAAADwAAAGRycy9kb3ducmV2LnhtbESPT2sCMRTE7wW/Q3iCl6JZpVVZjWIF&#10;oZcWXAXx9ty8/aObl+0m1fXbm0LB4zAzv2Hmy9ZU4kqNKy0rGA4iEMSp1SXnCva7TX8KwnlkjZVl&#10;UnAnB8tF52WOsbY33tI18bkIEHYxKii8r2MpXVqQQTewNXHwMtsY9EE2udQN3gLcVHIURWNpsOSw&#10;UGBN64LSS/JrFCTvh+P54+fyta++XzN7amV23mVK9brtagbCU+uf4f/2p1bwNpzA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/dqrGAAAA3AAAAA8AAAAAAAAA&#10;AAAAAAAAoQIAAGRycy9kb3ducmV2LnhtbFBLBQYAAAAABAAEAPkAAACUAwAAAAA=&#10;" strokecolor="#fc0" strokeweight="2pt"/>
                    <v:line id="Line 290" o:spid="_x0000_s1314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Di2MIAAADcAAAADwAAAGRycy9kb3ducmV2LnhtbERPy4rCMBTdC/5DuANuZEwVlaFjFB0Y&#10;cKMwVRB31+b2oc1NbaLWv58sBJeH854tWlOJOzWutKxgOIhAEKdWl5wr2O9+P79AOI+ssbJMCp7k&#10;YDHvdmYYa/vgP7onPhchhF2MCgrv61hKlxZk0A1sTRy4zDYGfYBNLnWDjxBuKjmKoqk0WHJoKLCm&#10;n4LSS3IzCpLJ4XheXS+bfbXtZ/bUyuy8y5TqfbTLbxCeWv8Wv9xrrWA8DGvDmXA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Di2MIAAADcAAAADwAAAAAAAAAAAAAA&#10;AAChAgAAZHJzL2Rvd25yZXYueG1sUEsFBgAAAAAEAAQA+QAAAJADAAAAAA==&#10;" strokecolor="#fc0" strokeweight="2pt"/>
                    <v:line id="Line 291" o:spid="_x0000_s1315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xHQ8YAAADcAAAADwAAAGRycy9kb3ducmV2LnhtbESPT2sCMRTE7wW/Q3iCl6JZpRVdjWIF&#10;oZcWXAXx9ty8/aObl+0m1fXbm0LB4zAzv2Hmy9ZU4kqNKy0rGA4iEMSp1SXnCva7TX8CwnlkjZVl&#10;UnAnB8tF52WOsbY33tI18bkIEHYxKii8r2MpXVqQQTewNXHwMtsY9EE2udQN3gLcVHIURWNpsOSw&#10;UGBN64LSS/JrFCTvh+P54+fyta++XzN7amV23mVK9brtagbCU+uf4f/2p1bwNpzC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sR0PGAAAA3AAAAA8AAAAAAAAA&#10;AAAAAAAAoQIAAGRycy9kb3ducmV2LnhtbFBLBQYAAAAABAAEAPkAAACUAwAAAAA=&#10;" strokecolor="#fc0" strokeweight="2pt"/>
                    <v:line id="Line 292" o:spid="_x0000_s1316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oW48QAAADcAAAADwAAAGRycy9kb3ducmV2LnhtbERPW2vCMBR+H/gfwhF8m6kim3SmxQvq&#10;YGM4HQzfDs2xKTYnpYm2+/fLw2CPH999kfe2FndqfeVYwWScgCAunK64VPB12j7OQfiArLF2TAp+&#10;yEOeDR4WmGrX8Sfdj6EUMYR9igpMCE0qpS8MWfRj1xBH7uJaiyHCtpS6xS6G21pOk+RJWqw4Nhhs&#10;aG2ouB5vVsH59nF4Pm1278nKvlWmq/dyq7+VGg375QuIQH34F/+5X7WC2TTOj2fiEZ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yhbjxAAAANwAAAAPAAAAAAAAAAAA&#10;AAAAAKECAABkcnMvZG93bnJldi54bWxQSwUGAAAAAAQABAD5AAAAkgMAAAAA&#10;" strokeweight="1.5pt"/>
                    <v:rect id="Rectangle 293" o:spid="_x0000_s1317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IpFcMA&#10;AADcAAAADwAAAGRycy9kb3ducmV2LnhtbESPQWsCMRSE7wX/Q3hCbzW7IqWsRhFFqEe1lh6fyXOz&#10;uHlZNnFd/fWNUOhxmJlvmNmid7XoqA2VZwX5KANBrL2puFTwddi8fYAIEdlg7ZkU3CnAYj54mWFh&#10;/I131O1jKRKEQ4EKbIxNIWXQlhyGkW+Ik3f2rcOYZFtK0+ItwV0tx1n2Lh1WnBYsNrSypC/7q1PQ&#10;/ITHibe7bXes9Lc+bvK1neRKvQ775RREpD7+h//an0bBZJzD80w6An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IpFcMAAADcAAAADwAAAAAAAAAAAAAAAACYAgAAZHJzL2Rv&#10;d25yZXYueG1sUEsFBgAAAAAEAAQA9QAAAIgDAAAAAA==&#10;" fillcolor="black">
                      <v:fill color2="#555" focus="50%" type="gradient"/>
                    </v:rect>
                    <v:rect id="Rectangle 294" o:spid="_x0000_s1318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AYcUA&#10;AADcAAAADwAAAGRycy9kb3ducmV2LnhtbESPQWvCQBSE7wX/w/IEb3VjENHUVYrYUixYTOrB2zP7&#10;mixm34bsVtN/3y0IPQ4z8w2zXPe2EVfqvHGsYDJOQBCXThuuFHwWL49zED4ga2wck4If8rBeDR6W&#10;mGl34wNd81CJCGGfoYI6hDaT0pc1WfRj1xJH78t1FkOUXSV1h7cIt41Mk2QmLRqOCzW2tKmpvOTf&#10;VoE9HfVxUWzN/mPn5u/M+dm9GqVGw/75CUSgPvyH7+03rWCap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EBhxQAAANwAAAAPAAAAAAAAAAAAAAAAAJgCAABkcnMv&#10;ZG93bnJldi54bWxQSwUGAAAAAAQABAD1AAAAigMAAAAA&#10;" fillcolor="#e6e6e6">
                      <v:fill focus="100%" type="gradient"/>
                    </v:rect>
                    <v:rect id="Rectangle 295" o:spid="_x0000_s1319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XEisQA&#10;AADcAAAADwAAAGRycy9kb3ducmV2LnhtbESP0YrCMBRE3wX/IdyFfdN0XZWlGkWFFUUUtfsBl+ba&#10;Vpub0mS1/r0RBB+HmTnDjKeNKcWValdYVvDVjUAQp1YXnCn4S347PyCcR9ZYWiYFd3IwnbRbY4y1&#10;vfGBrkefiQBhF6OC3PsqltKlORl0XVsRB+9ka4M+yDqTusZbgJtS9qJoKA0WHBZyrGiRU3o5/hsF&#10;Ntns9fY0Xy6qgdzv1j7Jiu1Zqc+PZjYC4anx7/CrvdIK+r1veJ4JR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xIrEAAAA3AAAAA8AAAAAAAAAAAAAAAAAmAIAAGRycy9k&#10;b3ducmV2LnhtbFBLBQYAAAAABAAEAPUAAACJAwAAAAA=&#10;" fillcolor="#e6e6e6" stroked="f">
                      <v:fill focus="100%" type="gradient"/>
                    </v:rect>
                    <v:rect id="Rectangle 296" o:spid="_x0000_s1320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xc/sUA&#10;AADcAAAADwAAAGRycy9kb3ducmV2LnhtbESP0WrCQBRE3wv+w3KFvtWNEotEV6mCopSINf2AS/aa&#10;xGbvhuw2iX/fLRT6OMzMGWa1GUwtOmpdZVnBdBKBIM6trrhQ8JntXxYgnEfWWFsmBQ9ysFmPnlaY&#10;aNvzB3VXX4gAYZeggtL7JpHS5SUZdBPbEAfvZluDPsi2kLrFPsBNLWdR9CoNVhwWSmxoV1L+df02&#10;Cmz2ftHpbXvYNXN5OZ98VlTpXann8fC2BOFp8P/hv/ZRK4hnMfyeC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bFz+xQAAANwAAAAPAAAAAAAAAAAAAAAAAJgCAABkcnMv&#10;ZG93bnJldi54bWxQSwUGAAAAAAQABAD1AAAAigMAAAAA&#10;" fillcolor="#e6e6e6" stroked="f">
                      <v:fill focus="100%" type="gradient"/>
                    </v:rect>
                    <v:rect id="Rectangle 297" o:spid="_x0000_s1321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2E0cUA&#10;AADcAAAADwAAAGRycy9kb3ducmV2LnhtbESP3WoCMRSE7wt9h3AK3tXsav1hNYoWCqJQ6OoDHDbH&#10;zdLNSbpJ3fXtm0Khl8PMfMOst4NtxY260DhWkI8zEMSV0w3XCi7nt+cliBCRNbaOScGdAmw3jw9r&#10;LLTr+YNuZaxFgnAoUIGJ0RdShsqQxTB2njh5V9dZjEl2tdQd9gluWznJsrm02HBaMOjp1VD1WX5b&#10;BdPD0c/8PsevfvF+zMv76WrkSanR07BbgYg0xP/wX/ugFbxMZvB7Jh0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YTRxQAAANwAAAAPAAAAAAAAAAAAAAAAAJgCAABkcnMv&#10;ZG93bnJldi54bWxQSwUGAAAAAAQABAD1AAAAigMAAAAA&#10;" fillcolor="#767676">
                      <v:fill color2="black" focus="100%" type="gradient"/>
                    </v:rect>
                    <v:line id="Line 298" o:spid="_x0000_s1322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8ZjMYAAADcAAAADwAAAGRycy9kb3ducmV2LnhtbESPT2sCMRTE7wW/Q3hCL0WzSiuyGkWF&#10;gpcKXQXx9ty8/aObl3UTdf32TUHwOMzMb5jpvDWVuFHjSssKBv0IBHFqdcm5gt32uzcG4Tyyxsoy&#10;KXiQg/ms8zbFWNs7/9It8bkIEHYxKii8r2MpXVqQQde3NXHwMtsY9EE2udQN3gPcVHIYRSNpsOSw&#10;UGBNq4LSc3I1CpKv/eG0vJx/dtXmI7PHVmanbabUe7ddTEB4av0r/GyvtYLP4Qj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fGYzGAAAA3AAAAA8AAAAAAAAA&#10;AAAAAAAAoQIAAGRycy9kb3ducmV2LnhtbFBLBQYAAAAABAAEAPkAAACUAwAAAAA=&#10;" strokecolor="#fc0" strokeweight="2pt"/>
                    <v:line id="Line 299" o:spid="_x0000_s1323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O8F8cAAADcAAAADwAAAGRycy9kb3ducmV2LnhtbESPT2vCQBTE70K/w/IKvUjdKNqW1I1U&#10;odCLglEQb6/Zl39m38bsVtNv3xWEHoeZ+Q0zX/SmERfqXGVZwXgUgSDOrK64ULDffT6/gXAeWWNj&#10;mRT8koNF8jCYY6ztlbd0SX0hAoRdjApK79tYSpeVZNCNbEscvNx2Bn2QXSF1h9cAN42cRNGLNFhx&#10;WCixpVVJ2Sn9MQrS2eFYL8+n9b7ZDHP73cu83uVKPT32H+8gPPX+P3xvf2kF08kr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E7wXxwAAANwAAAAPAAAAAAAA&#10;AAAAAAAAAKECAABkcnMvZG93bnJldi54bWxQSwUGAAAAAAQABAD5AAAAlQMAAAAA&#10;" strokecolor="#fc0" strokeweight="2pt"/>
                    <v:line id="Line 300" o:spid="_x0000_s1324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woZcIAAADcAAAADwAAAGRycy9kb3ducmV2LnhtbERPy4rCMBTdC/MP4QpuZEwVlaEaZRQE&#10;Nw5MFcTdtbl9aHNTm6idv58sBJeH854vW1OJBzWutKxgOIhAEKdWl5wrOOw3n18gnEfWWFkmBX/k&#10;YLn46Mwx1vbJv/RIfC5CCLsYFRTe17GULi3IoBvYmjhwmW0M+gCbXOoGnyHcVHIURVNpsOTQUGBN&#10;64LSa3I3CpLJ8XRZ3a67Q/XTz+y5ldllnynV67bfMxCeWv8Wv9xbrWA8Cmv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4woZcIAAADcAAAADwAAAAAAAAAAAAAA&#10;AAChAgAAZHJzL2Rvd25yZXYueG1sUEsFBgAAAAAEAAQA+QAAAJADAAAAAA==&#10;" strokecolor="#fc0" strokeweight="2pt"/>
                    <v:line id="Line 301" o:spid="_x0000_s1325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CN/scAAADcAAAADwAAAGRycy9kb3ducmV2LnhtbESPT2vCQBTE70K/w/IKvUjdKFra1I1U&#10;odCLglEQb6/Zl39m38bsVtNv3xWEHoeZ+Q0zX/SmERfqXGVZwXgUgSDOrK64ULDffT6/gnAeWWNj&#10;mRT8koNF8jCYY6ztlbd0SX0hAoRdjApK79tYSpeVZNCNbEscvNx2Bn2QXSF1h9cAN42cRNGLNFhx&#10;WCixpVVJ2Sn9MQrS2eFYL8+n9b7ZDHP73cu83uVKPT32H+8gPPX+P3xvf2kF08kb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wI3+xwAAANwAAAAPAAAAAAAA&#10;AAAAAAAAAKECAABkcnMvZG93bnJldi54bWxQSwUGAAAAAAQABAD5AAAAlQMAAAAA&#10;" strokecolor="#fc0" strokeweight="2pt"/>
                    <v:line id="Line 302" o:spid="_x0000_s1326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OyvsMAAADcAAAADwAAAGRycy9kb3ducmV2LnhtbERPy2oCMRTdC/5DuAU3ohmtSpkaRQuF&#10;bhQcBXF3O7nz0MnNdJLq+PdmIbg8nPd82ZpKXKlxpWUFo2EEgji1uuRcwWH/PfgA4TyyxsoyKbiT&#10;g+Wi25ljrO2Nd3RNfC5CCLsYFRTe17GULi3IoBvamjhwmW0M+gCbXOoGbyHcVHIcRTNpsOTQUGBN&#10;XwWll+TfKEimx9N5/XfZHKptP7O/rczO+0yp3lu7+gThqfUv8dP9oxVM3sP8cC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jsr7DAAAA3AAAAA8AAAAAAAAAAAAA&#10;AAAAoQIAAGRycy9kb3ducmV2LnhtbFBLBQYAAAAABAAEAPkAAACRAwAAAAA=&#10;" strokecolor="#fc0" strokeweight="2pt"/>
                    <v:line id="Line 303" o:spid="_x0000_s1327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8XJcYAAADcAAAADwAAAGRycy9kb3ducmV2LnhtbESPT2sCMRTE7wW/Q3iCl6JZbRVZjWIF&#10;oZcWXAXx9ty8/aObl+0m1fXbm0LB4zAzv2Hmy9ZU4kqNKy0rGA4iEMSp1SXnCva7TX8KwnlkjZVl&#10;UnAnB8tF52WOsbY33tI18bkIEHYxKii8r2MpXVqQQTewNXHwMtsY9EE2udQN3gLcVHIURRNpsOSw&#10;UGBN64LSS/JrFCTjw/H88XP52lffr5k9tTI77zKlet12NQPhqfXP8H/7Uyt4fxvC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vFyXGAAAA3AAAAA8AAAAAAAAA&#10;AAAAAAAAoQIAAGRycy9kb3ducmV2LnhtbFBLBQYAAAAABAAEAPkAAACUAwAAAAA=&#10;" strokecolor="#fc0" strokeweight="2pt"/>
                    <v:line id="Line 304" o:spid="_x0000_s1328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2JUscAAADcAAAADwAAAGRycy9kb3ducmV2LnhtbESPW2vCQBSE34X+h+UU+iJ146WlpG6k&#10;CoW+KBgF8e00e3IzezZmt5r++64g9HGYmW+Y+aI3jbhQ5yrLCsajCARxZnXFhYL97vP5DYTzyBob&#10;y6TglxwskofBHGNtr7ylS+oLESDsYlRQet/GUrqsJINuZFvi4OW2M+iD7AqpO7wGuGnkJIpepcGK&#10;w0KJLa1Kyk7pj1GQvhyO9fJ8Wu+bzTC3373M612u1NNj//EOwlPv/8P39pdWMJtO4HYmHAGZ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vYlSxwAAANwAAAAPAAAAAAAA&#10;AAAAAAAAAKECAABkcnMvZG93bnJldi54bWxQSwUGAAAAAAQABAD5AAAAlQMAAAAA&#10;" strokecolor="#fc0" strokeweight="2pt"/>
                    <v:line id="Line 305" o:spid="_x0000_s1329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EsyccAAADcAAAADwAAAGRycy9kb3ducmV2LnhtbESPT2vCQBTE70K/w/IKvUjdtGopqRtp&#10;BcGLBaMg3l6zL//Mvo3ZVdNv3y0IHoeZ+Q0zm/emERfqXGVZwcsoAkGcWV1xoWC3XT6/g3AeWWNj&#10;mRT8koN58jCYYaztlTd0SX0hAoRdjApK79tYSpeVZNCNbEscvNx2Bn2QXSF1h9cAN418jaI3abDi&#10;sFBiS4uSsmN6NgrS6f5Qf52O613zPcztTy/zepsr9fTYf36A8NT7e/jWXmkFk/EY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8SzJxwAAANwAAAAPAAAAAAAA&#10;AAAAAAAAAKECAABkcnMvZG93bnJldi54bWxQSwUGAAAAAAQABAD5AAAAlQMAAAAA&#10;" strokecolor="#fc0" strokeweight="2pt"/>
                    <v:line id="Line 306" o:spid="_x0000_s1330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i0vccAAADcAAAADwAAAGRycy9kb3ducmV2LnhtbESPT2vCQBTE7wW/w/KEXopu2qpIdCNW&#10;KPTSglEQb8/syz+zb2N2q+m37xYKHoeZ+Q2zXPWmEVfqXGVZwfM4AkGcWV1xoWC/ex/NQTiPrLGx&#10;TAp+yMEqGTwsMdb2xlu6pr4QAcIuRgWl920spctKMujGtiUOXm47gz7IrpC6w1uAm0a+RNFMGqw4&#10;LJTY0qak7Jx+GwXp9HCs3y7nz33z9ZTbUy/zepcr9Tjs1wsQnnp/D/+3P7SCyesE/s6EIyC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GLS9xwAAANwAAAAPAAAAAAAA&#10;AAAAAAAAAKECAABkcnMvZG93bnJldi54bWxQSwUGAAAAAAQABAD5AAAAlQMAAAAA&#10;" strokecolor="#fc0" strokeweight="2pt"/>
                    <v:line id="Line 307" o:spid="_x0000_s1331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QRJscAAADcAAAADwAAAGRycy9kb3ducmV2LnhtbESPT2vCQBTE70K/w/IKvUjd2GopqRup&#10;gtBLBaMg3l6zL//Mvo3ZVdNv3y0IHoeZ+Q0zm/emERfqXGVZwXgUgSDOrK64ULDbrp7fQTiPrLGx&#10;TAp+ycE8eRjMMNb2yhu6pL4QAcIuRgWl920spctKMuhGtiUOXm47gz7IrpC6w2uAm0a+RNGbNFhx&#10;WCixpWVJ2TE9GwXpdH+oF6fj965ZD3P708u83uZKPT32nx8gPPX+Hr61v7SCyesU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VBEmxwAAANwAAAAPAAAAAAAA&#10;AAAAAAAAAKECAABkcnMvZG93bnJldi54bWxQSwUGAAAAAAQABAD5AAAAlQMAAAAA&#10;" strokecolor="#fc0" strokeweight="2pt"/>
                    <v:line id="Line 308" o:spid="_x0000_s1332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PUccAAADcAAAADwAAAGRycy9kb3ducmV2LnhtbESPT2vCQBTE7wW/w/KEXkrdVK1IzCpV&#10;KPRiwSgUb8/syz+zb2N2q+m37xaEHoeZ+Q2TrHrTiCt1rrKs4GUUgSDOrK64UHDYvz/PQTiPrLGx&#10;TAp+yMFqOXhIMNb2xju6pr4QAcIuRgWl920spctKMuhGtiUOXm47gz7IrpC6w1uAm0aOo2gmDVYc&#10;FkpsaVNSdk6/jYL09etYry/n7aH5fMrtqZd5vc+Vehz2bwsQnnr/H763P7SC6WQG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ho9RxwAAANwAAAAPAAAAAAAA&#10;AAAAAAAAAKECAABkcnMvZG93bnJldi54bWxQSwUGAAAAAAQABAD5AAAAlQMAAAAA&#10;" strokecolor="#fc0" strokeweight="2pt"/>
                    <v:line id="Line 309" o:spid="_x0000_s1333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oqyscAAADcAAAADwAAAGRycy9kb3ducmV2LnhtbESPT2sCMRTE7wW/Q3iCl6JZrbayGqUK&#10;Qi8VXAXp7bl5+0c3L9tN1O23bwpCj8PM/IaZL1tTiRs1rrSsYDiIQBCnVpecKzjsN/0pCOeRNVaW&#10;ScEPOVguOk9zjLW9845uic9FgLCLUUHhfR1L6dKCDLqBrYmDl9nGoA+yyaVu8B7gppKjKHqVBksO&#10;CwXWtC4ovSRXoyCZHL/Oq+/L56HaPmf21MrsvM+U6nXb9xkIT63/Dz/aH1rB+OUN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yirKxwAAANwAAAAPAAAAAAAA&#10;AAAAAAAAAKECAABkcnMvZG93bnJldi54bWxQSwUGAAAAAAQABAD5AAAAlQMAAAAA&#10;" strokecolor="#fc0" strokeweight="2pt"/>
                    <v:line id="Line 310" o:spid="_x0000_s1334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WMOMMAAADcAAAADwAAAGRycy9kb3ducmV2LnhtbERPW2vCMBR+F/YfwhH2ZlOdTOmMsjmc&#10;A0W8wdjboTlrypqT0kTb/fvlQfDx47vPFp2txJUaXzpWMExSEMS50yUXCs6n1WAKwgdkjZVjUvBH&#10;Hhbzh94MM+1aPtD1GAoRQ9hnqMCEUGdS+tyQRZ+4mjhyP66xGCJsCqkbbGO4reQoTZ+lxZJjg8Ga&#10;loby3+PFKvi+7PaT0/vHNn2zm9K01Vqu9JdSj/3u9QVEoC7cxTf3p1Ywfopr45l4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ljDjDAAAA3AAAAA8AAAAAAAAAAAAA&#10;AAAAoQIAAGRycy9kb3ducmV2LnhtbFBLBQYAAAAABAAEAPkAAACRAwAAAAA=&#10;" strokeweight="1.5pt"/>
                  </v:group>
                  <v:rect id="Rectangle 311" o:spid="_x0000_s1335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P08QA&#10;AADcAAAADwAAAGRycy9kb3ducmV2LnhtbESP0WrCQBRE3wX/YbmFvkjdNBap0U3QQkB8KUY/4JK9&#10;JqHZuyG7NWm/3hUEH4eZOcNsstG04kq9aywreJ9HIIhLqxuuFJxP+dsnCOeRNbaWScEfOcjS6WSD&#10;ibYDH+la+EoECLsEFdTed4mUrqzJoJvbjjh4F9sb9EH2ldQ9DgFuWhlH0VIabDgs1NjRV03lT/Fr&#10;FOyGobl8/xc8O1S78RBjfkLfKvX6Mm7XIDyN/hl+tPdawcdiBfcz4QjI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GT9PEAAAA3AAAAA8AAAAAAAAAAAAAAAAAmAIAAGRycy9k&#10;b3ducmV2LnhtbFBLBQYAAAAABAAEAPUAAACJAwAAAAA=&#10;" fillcolor="black"/>
                  <v:oval id="Oval 312" o:spid="_x0000_s1336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sdAMMA&#10;AADcAAAADwAAAGRycy9kb3ducmV2LnhtbERPTWvCQBC9C/6HZYRepG4saZDoKlZpk1sxFnqdZsck&#10;mJ1Ns9sY/333UOjx8b43u9G0YqDeNZYVLBcRCOLS6oYrBR/n18cVCOeRNbaWScGdHOy208kGU21v&#10;fKKh8JUIIexSVFB736VSurImg25hO+LAXWxv0AfYV1L3eAvhppVPUZRIgw2Hhho7OtRUXosfo4Cy&#10;Lx7cPUqes+Xb++cxP30X8xelHmbjfg3C0+j/xX/uXCuI4zA/nAlH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sdAMMAAADcAAAADwAAAAAAAAAAAAAAAACYAgAAZHJzL2Rv&#10;d25yZXYueG1sUEsFBgAAAAAEAAQA9QAAAIgDAAAAAA==&#10;" fillcolor="maroon" strokecolor="white" strokeweight=".25pt"/>
                  <v:oval id="Oval 313" o:spid="_x0000_s1337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NMMA&#10;AADcAAAADwAAAGRycy9kb3ducmV2LnhtbESP3YrCMBSE7wXfIRzBO039QdyuUUTw52IRdfcBjs2x&#10;LTYnJYla334jCF4OM/MNM1s0phJ3cr60rGDQT0AQZ1aXnCv4+133piB8QNZYWSYFT/KwmLdbM0y1&#10;ffCR7qeQiwhhn6KCIoQ6ldJnBRn0fVsTR+9incEQpculdviIcFPJYZJMpMGS40KBNa0Kyq6nm1Gw&#10;W2W120/CaMM5btf+cP76MWelup1m+Q0iUBM+4Xd7pxWMxwN4nYlH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YQNMMAAADcAAAADwAAAAAAAAAAAAAAAACYAgAAZHJzL2Rv&#10;d25yZXYueG1sUEsFBgAAAAAEAAQA9QAAAIgDAAAAAA==&#10;" fillcolor="red" strokecolor="#f60" strokeweight=".25pt">
                    <v:fill color2="maroon" focus="100%" type="gradient"/>
                  </v:oval>
                  <v:oval id="Oval 314" o:spid="_x0000_s1338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SOQ8QA&#10;AADcAAAADwAAAGRycy9kb3ducmV2LnhtbESP0WrCQBRE3wv+w3IF35qNUcSmriIBWx9KUdsPuMle&#10;k2D2btjdavr3XUHo4zAzZ5jVZjCduJLzrWUF0yQFQVxZ3XKt4Ptr97wE4QOyxs4yKfglD5v16GmF&#10;ubY3PtL1FGoRIexzVNCE0OdS+qohgz6xPXH0ztYZDFG6WmqHtwg3nczSdCENthwXGuypaKi6nH6M&#10;gn1R9e5zEWZvXOP7zh/Klw9TKjUZD9tXEIGG8B9+tPdawXyewf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kjkPEAAAA3AAAAA8AAAAAAAAAAAAAAAAAmAIAAGRycy9k&#10;b3ducmV2LnhtbFBLBQYAAAAABAAEAPUAAACJAwAAAAA=&#10;" fillcolor="red" strokecolor="#f60" strokeweight=".25pt">
                    <v:fill color2="maroon" focus="100%" type="gradient"/>
                  </v:oval>
                </v:group>
                <v:shape id="Freeform 315" o:spid="_x0000_s1339" style="position:absolute;left:5706;top:10390;width:3497;height:996;visibility:visible;mso-wrap-style:square;v-text-anchor:top" coordsize="3497,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4w8sQA&#10;AADcAAAADwAAAGRycy9kb3ducmV2LnhtbESPzWrDMBCE74W8g9hAb42cH0JxI5sQEppLD43T+2Jt&#10;LRFpZSw1cfv0VaGQ4zAz3zCbevROXGmINrCC+awAQdwGbblTcG4OT88gYkLW6AKTgm+KUFeThw2W&#10;Otz4na6n1IkM4ViiApNSX0oZW0Me4yz0xNn7DIPHlOXQST3gLcO9k4uiWEuPlvOCwZ52htrL6csr&#10;kMvXj+bgbHH+0ePbcW+c3cm5Uo/TcfsCItGY7uH/9lErWK2W8HcmHwF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OMPLEAAAA3AAAAA8AAAAAAAAAAAAAAAAAmAIAAGRycy9k&#10;b3ducmV2LnhtbFBLBQYAAAAABAAEAPUAAACJAwAAAAA=&#10;" path="m,512c185,433,726,76,1095,38,1464,,1815,121,2215,281v400,160,1015,566,1282,715e" filled="f" strokecolor="red" strokeweight="2pt">
                  <v:stroke endarrow="classic"/>
                  <v:shadow on="t"/>
                  <v:path arrowok="t" o:connecttype="custom" o:connectlocs="0,512;1095,38;2215,281;3497,996" o:connectangles="0,0,0,0"/>
                </v:shape>
                <v:rect id="Rectangle 316" o:spid="_x0000_s1340" style="position:absolute;left:2667;top:6553;width:4283;height:5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dU8EA&#10;AADcAAAADwAAAGRycy9kb3ducmV2LnhtbESPQYvCMBSE74L/ITxhb5q6lFqqsRRhZa+rgnh7NM+2&#10;2LyUJtr67zeC4HGYmW+YTT6aVjyod41lBctFBIK4tLrhSsHp+DNPQTiPrLG1TAqe5CDfTicbzLQd&#10;+I8eB1+JAGGXoYLa+y6T0pU1GXQL2xEH72p7gz7IvpK6xyHATSu/oyiRBhsOCzV2tKupvB3uRsE+&#10;GZrLefROJ4ksdimlKxOXSn3NxmINwtPoP+F3+1criOMYXm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rHVPBAAAA3AAAAA8AAAAAAAAAAAAAAAAAmAIAAGRycy9kb3du&#10;cmV2LnhtbFBLBQYAAAAABAAEAPUAAACGAwAAAAA=&#10;" filled="f" strokeweight="1pt">
                  <v:stroke dashstyle="dashDot"/>
                </v:rect>
                <v:shape id="Text Box 317" o:spid="_x0000_s1341" type="#_x0000_t202" style="position:absolute;left:4947;top:7066;width:1680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OF+sYA&#10;AADcAAAADwAAAGRycy9kb3ducmV2LnhtbESPQWvCQBSE70L/w/IKvYhuWlO1qasUwaI3q9JeH9ln&#10;Epp9m+6uMf33riB4HGbmG2a26EwtWnK+sqzgeZiAIM6trrhQcNivBlMQPiBrrC2Tgn/ysJg/9GaY&#10;aXvmL2p3oRARwj5DBWUITSalz0sy6Ie2IY7e0TqDIUpXSO3wHOGmli9JMpYGK44LJTa0LCn/3Z2M&#10;gmm6bn/8ZrT9zsfH+i30J+3nn1Pq6bH7eAcRqAv38K291grS9BWuZ+IR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OF+sYAAADcAAAADwAAAAAAAAAAAAAAAACYAgAAZHJz&#10;L2Rvd25yZXYueG1sUEsFBgAAAAAEAAQA9QAAAIsDAAAAAA==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Interfaz 4H P.O</w:t>
                        </w:r>
                      </w:p>
                    </w:txbxContent>
                  </v:textbox>
                </v:shape>
                <v:shape id="Text Box 318" o:spid="_x0000_s1342" type="#_x0000_t202" style="position:absolute;left:6387;top:11566;width:18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EbjcUA&#10;AADcAAAADwAAAGRycy9kb3ducmV2LnhtbESPQWvCQBSE7wX/w/IKvRTdqCG1qasUoUVvaqW9PrLP&#10;JDT7Nt3dxvjvXUHwOMzMN8x82ZtGdOR8bVnBeJSAIC6srrlUcPj6GM5A+ICssbFMCs7kYbkYPMwx&#10;1/bEO+r2oRQRwj5HBVUIbS6lLyoy6Ee2JY7e0TqDIUpXSu3wFOGmkZMkyaTBmuNChS2tKip+9/9G&#10;wSxddz9+M91+F9mxeQ3PL93nn1Pq6bF/fwMRqA/38K291grSNIPrmXg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RuNxQAAANwAAAAPAAAAAAAAAAAAAAAAAJgCAABkcnMv&#10;ZG93bnJldi54bWxQSwUGAAAAAAQABAD1AAAAigMAAAAA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 w:rsidRPr="00BF4F5C">
                          <w:rPr>
                            <w:sz w:val="16"/>
                            <w:szCs w:val="16"/>
                          </w:rPr>
                          <w:t>Interfaz 4H</w:t>
                        </w:r>
                      </w:p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(ATS-R2)</w:t>
                        </w:r>
                      </w:p>
                    </w:txbxContent>
                  </v:textbox>
                </v:shape>
                <v:shape id="Text Box 319" o:spid="_x0000_s1343" type="#_x0000_t202" style="position:absolute;left:5012;top:9230;width:1918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2+FsYA&#10;AADcAAAADwAAAGRycy9kb3ducmV2LnhtbESPT2vCQBTE7wW/w/KEXkrdqME/0VWK0KK3qqW9PrLP&#10;JJh9m+5uY/z2riD0OMzMb5jlujO1aMn5yrKC4SABQZxbXXGh4Ov4/joD4QOyxtoyKbiSh/Wq97TE&#10;TNsL76k9hEJECPsMFZQhNJmUPi/JoB/Yhjh6J+sMhihdIbXDS4SbWo6SZCINVhwXSmxoU1J+PvwZ&#10;BbN02/743fjzO5+c6nl4mbYfv06p5373tgARqAv/4Ud7qxWk6R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2+FsYAAADcAAAADwAAAAAAAAAAAAAAAACYAgAAZHJz&#10;L2Rvd25yZXYueG1sUEsFBgAAAAAEAAQA9QAAAIsDAAAAAA==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 w:rsidRPr="00BF4F5C">
                          <w:rPr>
                            <w:sz w:val="16"/>
                            <w:szCs w:val="16"/>
                          </w:rPr>
                          <w:t>Comunicación Establecida</w:t>
                        </w:r>
                      </w:p>
                    </w:txbxContent>
                  </v:textbox>
                </v:shape>
                <v:shape id="Text Box 320" o:spid="_x0000_s1344" type="#_x0000_t202" style="position:absolute;left:2845;top:6698;width:1741;height: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IqZMIA&#10;AADcAAAADwAAAGRycy9kb3ducmV2LnhtbERPy2rCQBTdF/yH4QrdFJ2owUd0lCK06K5V0e0lc02C&#10;mTvpzDTGv3cWhS4P573adKYWLTlfWVYwGiYgiHOrKy4UnI4fgzkIH5A11pZJwYM8bNa9lxVm2t75&#10;m9pDKEQMYZ+hgjKEJpPS5yUZ9EPbEEfuap3BEKErpHZ4j+GmluMkmUqDFceGEhvalpTfDr9GwTzd&#10;tRe/n3yd8+m1XoS3Wfv545R67XfvSxCBuvAv/nPvtII0jWvjmXg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ipkwgAAANwAAAAPAAAAAAAAAAAAAAAAAJgCAABkcnMvZG93&#10;bnJldi54bWxQSwUGAAAAAAQABAD1AAAAhwMAAAAA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SCV</w:t>
                        </w:r>
                      </w:p>
                    </w:txbxContent>
                  </v:textbox>
                </v:shape>
                <v:shape id="Picture 321" o:spid="_x0000_s1345" type="#_x0000_t75" style="position:absolute;left:7109;top:7849;width:1600;height:993;rotation:1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p43TEAAAA3AAAAA8AAABkcnMvZG93bnJldi54bWxEj0FrwkAUhO8F/8PyBG91YwlWo6uoIHhq&#10;a/Tg8ZF9ZoPZtyG7TeK/7xYKPQ4z8w2z3g62Fh21vnKsYDZNQBAXTldcKrhejq8LED4ga6wdk4In&#10;edhuRi9rzLTr+UxdHkoRIewzVGBCaDIpfWHIop+6hjh6d9daDFG2pdQt9hFua/mWJHNpseK4YLCh&#10;g6HikX9bBZ8P/fWR5nPdLftDjnw277d6r9RkPOxWIAIN4T/81z5pBWm6hN8z8QjI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p43TEAAAA3AAAAA8AAAAAAAAAAAAAAAAA&#10;nwIAAGRycy9kb3ducmV2LnhtbFBLBQYAAAAABAAEAPcAAACQAwAAAAA=&#10;">
                  <v:imagedata r:id="rId21" o:title=""/>
                </v:shape>
                <v:shape id="Freeform 322" o:spid="_x0000_s1346" style="position:absolute;left:8450;top:8777;width:740;height:2374;visibility:visible;mso-wrap-style:square;v-text-anchor:top" coordsize="840,2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uTMQA&#10;AADcAAAADwAAAGRycy9kb3ducmV2LnhtbERPy2oCMRTdC/5DuEI3opmpD8rUKCIUBNtFbUGXl8l1&#10;Jjq5GZJ0nPbrm0Why8N5rza9bURHPhjHCvJpBoK4dNpwpeDz42XyBCJEZI2NY1LwTQE26+FghYV2&#10;d36n7hgrkUI4FKigjrEtpAxlTRbD1LXEibs4bzEm6CupPd5TuG3kY5YtpUXDqaHGlnY1lbfjl1Vg&#10;8PVwrn7eLuMrz/zilJ/7w2mu1MOo3z6DiNTHf/Gfe68VzBdpfjqTj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rkzEAAAA3AAAAA8AAAAAAAAAAAAAAAAAmAIAAGRycy9k&#10;b3ducmV2LnhtbFBLBQYAAAAABAAEAPUAAACJAwAAAAA=&#10;" path="m840,2520c540,2640,240,2760,120,2340,,1920,60,960,120,e" filled="f" strokecolor="#396" strokeweight="2pt">
                  <v:stroke endarrow="block"/>
                  <v:shadow on="t"/>
                  <v:path arrowok="t" o:connecttype="custom" o:connectlocs="740,2168;106,2013;106,0" o:connectangles="0,0,0"/>
                </v:shape>
                <v:shape id="Freeform 323" o:spid="_x0000_s1347" style="position:absolute;left:6207;top:6939;width:2646;height:1207;visibility:visible;mso-wrap-style:square;v-text-anchor:top" coordsize="2646,1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bvV8QA&#10;AADcAAAADwAAAGRycy9kb3ducmV2LnhtbESPzarCMBSE94LvEI7g5qKpohetRlFREOQK/ixcHppj&#10;W2xOShO1vr0RLrgcZuYbZjqvTSEeVLncsoJeNwJBnFidc6rgfNp0RiCcR9ZYWCYFL3IwnzUbU4y1&#10;ffKBHkefigBhF6OCzPsyltIlGRl0XVsSB+9qK4M+yCqVusJngJtC9qPoVxrMOSxkWNIqo+R2vBsF&#10;W3n5K/3ltVsP96tFvsb92C1/lGq36sUEhKfaf8P/7a1WMBj24HMmH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m71fEAAAA3AAAAA8AAAAAAAAAAAAAAAAAmAIAAGRycy9k&#10;b3ducmV2LnhtbFBLBQYAAAAABAAEAPUAAACJAwAAAAA=&#10;" path="m2379,1068v-8,-156,267,-832,-46,-950c2020,,806,239,500,360v-306,121,83,343,,484c417,985,208,1096,,1207e" filled="f" strokecolor="#396" strokeweight="2pt">
                  <v:stroke endarrow="block"/>
                  <v:shadow on="t"/>
                  <v:path arrowok="t" o:connecttype="custom" o:connectlocs="2379,1068;2333,118;500,360;500,844;0,1207" o:connectangles="0,0,0,0,0"/>
                </v:shape>
                <v:shape id="Freeform 324" o:spid="_x0000_s1348" style="position:absolute;left:6183;top:6705;width:2327;height:1259;visibility:visible;mso-wrap-style:square;v-text-anchor:top" coordsize="2640,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rXMQA&#10;AADcAAAADwAAAGRycy9kb3ducmV2LnhtbESPS0vDQBSF9wX/w3AFN8XOWGyRmEkRQYiCiz4WLi+Z&#10;mwfm3gmZaRP99Y4guDycx8fJdzP36kJj6LxYuFsZUCSVd500Fk7Hl9sHUCGiOOy9kIUvCrArrhY5&#10;Zs5PsqfLITYqjUjI0EIb45BpHaqWGMPKDyTJq/3IGJMcG+1GnNI493ptzFYzdpIILQ703FL1eThz&#10;gtSGtvXydCzf+fvttTzzx2TY2pvr+ekRVKQ5/of/2qWzcL9Zw++ZdAR0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v61zEAAAA3AAAAA8AAAAAAAAAAAAAAAAAmAIAAGRycy9k&#10;b3ducmV2LnhtbFBLBQYAAAAABAAEAPUAAACJAwAAAAA=&#10;" path="m24,1463v53,-45,255,-94,306,-272c381,1013,,582,330,397,660,212,1980,,2310,79v330,80,,583,,795c2310,1085,2310,1218,2310,1350e" filled="f" strokecolor="#36f" strokeweight="2pt">
                  <v:stroke endarrow="block"/>
                  <v:shadow on="t"/>
                  <v:path arrowok="t" o:connecttype="custom" o:connectlocs="21,1259;291,1025;291,342;2036,68;2036,752;2036,1162" o:connectangles="0,0,0,0,0,0"/>
                </v:shape>
                <v:shape id="Freeform 325" o:spid="_x0000_s1349" style="position:absolute;left:7919;top:8777;width:1269;height:1833;visibility:visible;mso-wrap-style:square;v-text-anchor:top" coordsize="1440,2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wgf8YA&#10;AADcAAAADwAAAGRycy9kb3ducmV2LnhtbESPS2vDMBCE74X+B7GB3hLZzYPgRgmlYLckpzwIyW2x&#10;trKJtTKWmrj/vgoEehxm5htmseptI67U+dqxgnSUgCAuna7ZKDjs8+EchA/IGhvHpOCXPKyWz08L&#10;zLS78Zauu2BEhLDPUEEVQptJ6cuKLPqRa4mj9+06iyHKzkjd4S3CbSNfk2QmLdYcFyps6aOi8rL7&#10;sQrOJs8Pm7T4lMUYJ0ezdvtcn5R6GfTvbyAC9eE//Gh/aQWT6Rju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wgf8YAAADcAAAADwAAAAAAAAAAAAAAAACYAgAAZHJz&#10;L2Rvd25yZXYueG1sUEsFBgAAAAAEAAQA9QAAAIsDAAAAAA==&#10;" path="m360,c180,735,,1470,180,1800v180,330,1050,150,1260,180e" filled="f" strokecolor="#36f" strokeweight="2pt">
                  <v:stroke endarrow="block"/>
                  <v:shadow on="t"/>
                  <v:path arrowok="t" o:connecttype="custom" o:connectlocs="317,0;159,1549;1269,1704" o:connectangles="0,0,0"/>
                </v:shape>
                <v:shape id="Text Box 326" o:spid="_x0000_s1350" type="#_x0000_t202" style="position:absolute;left:9488;top:7120;width:853;height: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2vMYA&#10;AADcAAAADwAAAGRycy9kb3ducmV2LnhtbESPQWvCQBSE70L/w/IKvYhuWlO1qasUwaI3q9JeH9ln&#10;Epp9m+6uMf33riB4HGbmG2a26EwtWnK+sqzgeZiAIM6trrhQcNivBlMQPiBrrC2Tgn/ysJg/9GaY&#10;aXvmL2p3oRARwj5DBWUITSalz0sy6Ie2IY7e0TqDIUpXSO3wHOGmli9JMpYGK44LJTa0LCn/3Z2M&#10;gmm6bn/8ZrT9zsfH+i30J+3nn1Pq6bH7eAcRqAv38K291grS1xSuZ+IR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a2vMYAAADcAAAADwAAAAAAAAAAAAAAAACYAgAAZHJz&#10;L2Rvd25yZXYueG1sUEsFBgAAAAAEAAQA9QAAAIsDAAAAAA==&#10;">
                  <v:textbox>
                    <w:txbxContent>
                      <w:p w:rsidR="0058736E" w:rsidRPr="00BF4F5C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 w:rsidRPr="00BF4F5C">
                          <w:rPr>
                            <w:sz w:val="16"/>
                            <w:szCs w:val="16"/>
                          </w:rPr>
                          <w:t>ETM</w:t>
                        </w:r>
                      </w:p>
                    </w:txbxContent>
                  </v:textbox>
                </v:shape>
                <v:rect id="Rectangle 327" o:spid="_x0000_s1351" style="position:absolute;left:8929;top:8262;width:576;height:50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RVZMMA&#10;AADcAAAADwAAAGRycy9kb3ducmV2LnhtbESP0YrCMBRE34X9h3AF3zRRVErXKLLg0n0QtO4HXJpr&#10;W2xuapPV+vcbQfBxmJkzzGrT20bcqPO1Yw3TiQJBXDhTc6nh97QbJyB8QDbYOCYND/KwWX8MVpga&#10;d+cj3fJQighhn6KGKoQ2ldIXFVn0E9cSR+/sOoshyq6UpsN7hNtGzpRaSos1x4UKW/qqqLjkf1bD&#10;Nevzq0qWe/uTTPMDfWes5pnWo2G//QQRqA/v8KudGQ3zxQKeZ+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RVZMMAAADcAAAADwAAAAAAAAAAAAAAAACYAgAAZHJzL2Rv&#10;d25yZXYueG1sUEsFBgAAAAAEAAQA9QAAAIgDAAAAAA==&#10;" fillcolor="black" strokeweight="1.5pt"/>
                <v:shape id="Freeform 328" o:spid="_x0000_s1352" style="position:absolute;left:7489;top:8505;width:1652;height:1417;visibility:visible;mso-wrap-style:square;v-text-anchor:top" coordsize="1652,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xPsQA&#10;AADcAAAADwAAAGRycy9kb3ducmV2LnhtbESPQWsCMRSE70L/Q3hCb5q1VJHVKEuhYHtqVWyPj81z&#10;s7h5CUnU9d83BcHjMDPfMMt1bztxoRBbxwom4wIEce10y42C/e59NAcRE7LGzjEpuFGE9eppsMRS&#10;uyt/02WbGpEhHEtUYFLypZSxNmQxjp0nzt7RBYspy9BIHfCa4baTL0UxkxZbzgsGPb0Zqk/bs1Uw&#10;r8Lvz+HmPr8qac7tbuL9dPOh1POwrxYgEvXpEb63N1rB63QG/2fy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YcT7EAAAA3AAAAA8AAAAAAAAAAAAAAAAAmAIAAGRycy9k&#10;b3ducmV2LnhtbFBLBQYAAAAABAAEAPUAAACJAwAAAAA=&#10;" path="m1652,c1419,228,484,1313,242,1365,,1417,206,534,197,315e" filled="f" strokecolor="#030" strokeweight="2.75pt">
                  <v:shadow on="t"/>
                  <v:path arrowok="t" o:connecttype="custom" o:connectlocs="1652,0;242,1365;197,315" o:connectangles="0,0,0"/>
                </v:shape>
                <v:shape id="Freeform 329" o:spid="_x0000_s1353" style="position:absolute;left:6021;top:10777;width:3240;height:1020;visibility:visible;mso-wrap-style:square;v-text-anchor:top" coordsize="3240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nVMUA&#10;AADcAAAADwAAAGRycy9kb3ducmV2LnhtbESP0WrCQBRE3wv+w3ILvtVNxGqJrqKtQkAEtX7ANXvN&#10;hmbvhuyq8e+7QqGPw8ycYWaLztbiRq2vHCtIBwkI4sLpiksFp+/N2wcIH5A11o5JwYM8LOa9lxlm&#10;2t35QLdjKEWEsM9QgQmhyaT0hSGLfuAa4uhdXGsxRNmWUrd4j3Bby2GSjKXFiuOCwYY+DRU/x6tV&#10;sF1Xq+3+K9+nG2MfZZqH82q4U6r/2i2nIAJ14T/81861gtH7BJ5n4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SdUxQAAANwAAAAPAAAAAAAAAAAAAAAAAJgCAABkcnMv&#10;ZG93bnJldi54bWxQSwUGAAAAAAQABAD1AAAAigMAAAAA&#10;" path="m3240,1020c2610,630,1980,240,1440,120,900,,450,150,,300e" filled="f" strokecolor="yellow" strokeweight="2pt">
                  <v:stroke endarrow="block"/>
                  <v:shadow on="t" opacity=".5"/>
                  <v:path arrowok="t" o:connecttype="custom" o:connectlocs="3240,1020;1440,120;0,300" o:connectangles="0,0,0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359" w:name="_Toc462835030"/>
      <w:bookmarkStart w:id="360" w:name="_Toc2584164"/>
      <w:bookmarkStart w:id="361" w:name="_Toc32913574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8</w:t>
      </w:r>
      <w:r w:rsidR="00AB779A">
        <w:rPr>
          <w:noProof/>
        </w:rPr>
        <w:fldChar w:fldCharType="end"/>
      </w:r>
      <w:r w:rsidRPr="005A64A0">
        <w:t xml:space="preserve">. </w:t>
      </w:r>
      <w:bookmarkStart w:id="362" w:name="_Toc354501083"/>
      <w:bookmarkStart w:id="363" w:name="_Toc397415075"/>
      <w:r w:rsidRPr="005A64A0">
        <w:t>Configuración de Prueba Operación PO – línea ATS-R2</w:t>
      </w:r>
      <w:bookmarkEnd w:id="359"/>
      <w:bookmarkEnd w:id="360"/>
      <w:bookmarkEnd w:id="361"/>
      <w:bookmarkEnd w:id="362"/>
      <w:bookmarkEnd w:id="363"/>
    </w:p>
    <w:p w:rsidR="0058736E" w:rsidRPr="004A4ECB" w:rsidRDefault="0058736E" w:rsidP="0058736E">
      <w:bookmarkStart w:id="364" w:name="_Ref256780356"/>
      <w:r w:rsidRPr="004A4ECB">
        <w:lastRenderedPageBreak/>
        <w:t>Equipo ETM:</w:t>
      </w:r>
    </w:p>
    <w:p w:rsidR="0058736E" w:rsidRPr="004A4ECB" w:rsidRDefault="0058736E" w:rsidP="0058736E">
      <w:pPr>
        <w:numPr>
          <w:ilvl w:val="0"/>
          <w:numId w:val="22"/>
        </w:numPr>
        <w:spacing w:after="60"/>
      </w:pPr>
      <w:r w:rsidRPr="004A4ECB">
        <w:t xml:space="preserve">Circuito 1. Conectado a los Pares de </w:t>
      </w:r>
      <w:proofErr w:type="spellStart"/>
      <w:r w:rsidRPr="004A4ECB">
        <w:t>Tx</w:t>
      </w:r>
      <w:proofErr w:type="spellEnd"/>
      <w:r w:rsidRPr="004A4ECB">
        <w:t xml:space="preserve"> y </w:t>
      </w:r>
      <w:proofErr w:type="spellStart"/>
      <w:r w:rsidRPr="004A4ECB">
        <w:t>Rx</w:t>
      </w:r>
      <w:proofErr w:type="spellEnd"/>
      <w:r w:rsidRPr="004A4ECB">
        <w:t xml:space="preserve"> de la línea R2.</w:t>
      </w:r>
    </w:p>
    <w:p w:rsidR="0058736E" w:rsidRDefault="0058736E" w:rsidP="0058736E">
      <w:pPr>
        <w:numPr>
          <w:ilvl w:val="0"/>
          <w:numId w:val="22"/>
        </w:numPr>
        <w:spacing w:after="60"/>
      </w:pPr>
      <w:r w:rsidRPr="004A4ECB">
        <w:t>Circuito 2. A través de sonda, a la interfaz Micro - Cascos de Operador 1.</w:t>
      </w:r>
    </w:p>
    <w:p w:rsidR="0058736E" w:rsidRPr="004A4ECB" w:rsidRDefault="0058736E" w:rsidP="0058736E">
      <w:pPr>
        <w:pStyle w:val="Ttulo3"/>
        <w:spacing w:after="240"/>
      </w:pPr>
      <w:bookmarkStart w:id="365" w:name="_Toc347486984"/>
      <w:bookmarkStart w:id="366" w:name="_Toc354501028"/>
      <w:bookmarkStart w:id="367" w:name="_Toc397415230"/>
      <w:bookmarkStart w:id="368" w:name="_Toc462834962"/>
      <w:bookmarkStart w:id="369" w:name="_Toc2584083"/>
      <w:bookmarkStart w:id="370" w:name="_Toc32913504"/>
      <w:r w:rsidRPr="004A4ECB">
        <w:t>Configuración de Equipo ETM</w:t>
      </w:r>
      <w:bookmarkEnd w:id="364"/>
      <w:bookmarkEnd w:id="365"/>
      <w:bookmarkEnd w:id="366"/>
      <w:bookmarkEnd w:id="367"/>
      <w:bookmarkEnd w:id="368"/>
      <w:bookmarkEnd w:id="369"/>
      <w:bookmarkEnd w:id="370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AudioTx&amp;Rx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371" w:name="_Toc347487043"/>
      <w:bookmarkStart w:id="372" w:name="_Toc354501106"/>
      <w:bookmarkStart w:id="373" w:name="_Toc397415098"/>
      <w:bookmarkStart w:id="374" w:name="_Toc462835057"/>
      <w:bookmarkStart w:id="375" w:name="_Toc2584191"/>
      <w:bookmarkStart w:id="376" w:name="_Toc32913601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14</w:t>
      </w:r>
      <w:r w:rsidR="00AB779A">
        <w:rPr>
          <w:noProof/>
        </w:rPr>
        <w:fldChar w:fldCharType="end"/>
      </w:r>
      <w:r w:rsidRPr="004A4ECB">
        <w:t xml:space="preserve">. Configuración circuito 2 (conexión al P.O). Interfaz </w:t>
      </w:r>
      <w:proofErr w:type="spellStart"/>
      <w:r w:rsidRPr="004A4ECB">
        <w:t>AudioTx-Rx</w:t>
      </w:r>
      <w:bookmarkEnd w:id="371"/>
      <w:bookmarkEnd w:id="372"/>
      <w:bookmarkEnd w:id="373"/>
      <w:bookmarkEnd w:id="374"/>
      <w:bookmarkEnd w:id="375"/>
      <w:bookmarkEnd w:id="376"/>
      <w:proofErr w:type="spellEnd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en dos Pasos, conforme a las siguientes Tablas:</w:t>
      </w:r>
    </w:p>
    <w:p w:rsidR="0058736E" w:rsidRPr="004A4ECB" w:rsidRDefault="0058736E" w:rsidP="0058736E">
      <w:r w:rsidRPr="004A4ECB">
        <w:rPr>
          <w:b/>
        </w:rPr>
        <w:t>Paso1:</w:t>
      </w:r>
      <w:r w:rsidRPr="004A4ECB">
        <w:t xml:space="preserve"> Configuración desde la funcionalidad de Medidor de Sistemas.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ATS-R2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lastRenderedPageBreak/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377" w:name="_Toc347487044"/>
      <w:bookmarkStart w:id="378" w:name="_Toc354501107"/>
      <w:bookmarkStart w:id="379" w:name="_Toc397415099"/>
      <w:bookmarkStart w:id="380" w:name="_Toc462835058"/>
      <w:bookmarkStart w:id="381" w:name="_Toc2584192"/>
      <w:bookmarkStart w:id="382" w:name="_Toc32913602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15</w:t>
      </w:r>
      <w:r w:rsidR="00AB779A">
        <w:rPr>
          <w:noProof/>
        </w:rPr>
        <w:fldChar w:fldCharType="end"/>
      </w:r>
      <w:r w:rsidRPr="004A4ECB">
        <w:t>. Paso 2. Funcionalidad Medidor de Sistemas. Configuración circuito 1 (interfaz ATS-R2).</w:t>
      </w:r>
      <w:bookmarkEnd w:id="377"/>
      <w:bookmarkEnd w:id="378"/>
      <w:bookmarkEnd w:id="379"/>
      <w:bookmarkEnd w:id="380"/>
      <w:bookmarkEnd w:id="381"/>
      <w:bookmarkEnd w:id="382"/>
    </w:p>
    <w:p w:rsidR="0058736E" w:rsidRPr="004A4ECB" w:rsidRDefault="0058736E" w:rsidP="0058736E">
      <w:pPr>
        <w:rPr>
          <w:b/>
        </w:rPr>
      </w:pPr>
      <w:r w:rsidRPr="004A4ECB">
        <w:rPr>
          <w:b/>
        </w:rPr>
        <w:t>Paso 2:</w:t>
      </w:r>
    </w:p>
    <w:p w:rsidR="0058736E" w:rsidRPr="004A4ECB" w:rsidRDefault="0058736E" w:rsidP="0058736E">
      <w:r w:rsidRPr="004A4ECB">
        <w:t>Cambiar el Cto1 a la funcionalidad A/E Protocolos y configurar el protocolo como ATS-R2 / Emulación.</w:t>
      </w:r>
    </w:p>
    <w:p w:rsidR="0058736E" w:rsidRPr="004A4ECB" w:rsidRDefault="0058736E" w:rsidP="0058736E">
      <w:r w:rsidRPr="004A4ECB">
        <w:t>Desde la ventana de parámetros configurar el protocolo ATS-R2.</w:t>
      </w:r>
    </w:p>
    <w:p w:rsidR="0058736E" w:rsidRPr="004A4ECB" w:rsidRDefault="0058736E" w:rsidP="0058736E">
      <w:r w:rsidRPr="004A4ECB">
        <w:t>Configuración desde la funcionalidad A/E Protocolos.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48"/>
        <w:gridCol w:w="7097"/>
      </w:tblGrid>
      <w:tr w:rsidR="0058736E" w:rsidRPr="0092374A" w:rsidTr="00813D2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Señalización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ATS-R2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Funcionamiento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EMULACIÓN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Alias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40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Fichero señal adquirida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PARAMÉTROS LÓGICOS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Lado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B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Estado llamada entrante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Libre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Plan Numeración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6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Origen Llamada Saliente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0 0 0 0 0 0 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Prioridad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0</w:t>
            </w:r>
          </w:p>
        </w:tc>
      </w:tr>
      <w:tr w:rsidR="0058736E" w:rsidRPr="0092374A" w:rsidTr="00813D23">
        <w:trPr>
          <w:trHeight w:val="31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Destino Llamada Saliente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0 0 0 0 0 0 </w:t>
            </w:r>
          </w:p>
        </w:tc>
      </w:tr>
      <w:tr w:rsidR="0058736E" w:rsidRPr="0092374A" w:rsidTr="00813D2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lastRenderedPageBreak/>
              <w:t>PARAMÉTROS FÍSICOS</w:t>
            </w:r>
          </w:p>
        </w:tc>
      </w:tr>
      <w:tr w:rsidR="0058736E" w:rsidRPr="0092374A" w:rsidTr="00813D23">
        <w:trPr>
          <w:trHeight w:val="28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de Señal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dBm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-8</w:t>
            </w:r>
          </w:p>
        </w:tc>
      </w:tr>
      <w:tr w:rsidR="0058736E" w:rsidRPr="0092374A" w:rsidTr="00813D23">
        <w:trPr>
          <w:trHeight w:val="270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Nivel Audio (dB)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-2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Umbral de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(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dBm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-35</w:t>
            </w:r>
          </w:p>
        </w:tc>
      </w:tr>
      <w:tr w:rsidR="0058736E" w:rsidRPr="0092374A" w:rsidTr="00813D23">
        <w:trPr>
          <w:trHeight w:val="255"/>
        </w:trPr>
        <w:tc>
          <w:tcPr>
            <w:tcW w:w="1570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Frecuencia Tono (Hz)</w:t>
            </w:r>
          </w:p>
        </w:tc>
        <w:tc>
          <w:tcPr>
            <w:tcW w:w="3430" w:type="pct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383" w:name="_Toc347487045"/>
      <w:bookmarkStart w:id="384" w:name="_Toc354501108"/>
      <w:bookmarkStart w:id="385" w:name="_Toc397415100"/>
      <w:bookmarkStart w:id="386" w:name="_Toc462835059"/>
      <w:bookmarkStart w:id="387" w:name="_Toc2584193"/>
      <w:bookmarkStart w:id="388" w:name="_Toc32913603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16</w:t>
      </w:r>
      <w:r w:rsidR="00AB779A">
        <w:rPr>
          <w:noProof/>
        </w:rPr>
        <w:fldChar w:fldCharType="end"/>
      </w:r>
      <w:r w:rsidRPr="004A4ECB">
        <w:t>. Paso 1 Configuración Funcionalidad A/E Protocolo-ATS-R2.-Emulación.</w:t>
      </w:r>
      <w:bookmarkEnd w:id="383"/>
      <w:bookmarkEnd w:id="384"/>
      <w:bookmarkEnd w:id="385"/>
      <w:bookmarkEnd w:id="386"/>
      <w:bookmarkEnd w:id="387"/>
      <w:bookmarkEnd w:id="388"/>
    </w:p>
    <w:p w:rsidR="0058736E" w:rsidRPr="004A4ECB" w:rsidRDefault="0058736E" w:rsidP="0058736E">
      <w:r w:rsidRPr="004A4ECB">
        <w:t>Comprobar que el P.O y el ETM tienen lados diferentes.</w:t>
      </w:r>
    </w:p>
    <w:p w:rsidR="0058736E" w:rsidRPr="004A4ECB" w:rsidRDefault="0058736E" w:rsidP="0058736E">
      <w:r w:rsidRPr="004A4ECB">
        <w:t>Desde la pantalla de Tiempo/Real recibir la llamada del P.O y contestarla (botón DESCOLGAR), la línea se queda en Comunicación Establecida.</w:t>
      </w:r>
    </w:p>
    <w:p w:rsidR="0058736E" w:rsidRDefault="0058736E" w:rsidP="0058736E">
      <w:r w:rsidRPr="004A4ECB">
        <w:t>Volver a la funcionalidad de Medidor de Sistemas.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389" w:name="_Toc347486985"/>
      <w:bookmarkStart w:id="390" w:name="_Toc354501029"/>
      <w:bookmarkStart w:id="391" w:name="_Toc397415231"/>
      <w:bookmarkStart w:id="392" w:name="_Toc462834963"/>
      <w:bookmarkStart w:id="393" w:name="_Toc2584084"/>
      <w:bookmarkStart w:id="394" w:name="_Toc32913505"/>
      <w:r w:rsidRPr="004A4ECB">
        <w:t>Condiciones Iniciales</w:t>
      </w:r>
      <w:bookmarkEnd w:id="389"/>
      <w:bookmarkEnd w:id="390"/>
      <w:bookmarkEnd w:id="391"/>
      <w:bookmarkEnd w:id="392"/>
      <w:bookmarkEnd w:id="393"/>
      <w:bookmarkEnd w:id="394"/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1 Puestos de Operador instalados y operativos.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1 Pasarela Configurada y operativa equipada con al menos una Línea Telefónica ATS-R2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1 Posición AD de Telefonía Interna configurada para la comunicación con la línea ATS-R2.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Equipo de ETM conectado según la figura.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395" w:name="_Toc347486986"/>
      <w:bookmarkStart w:id="396" w:name="_Toc354501030"/>
      <w:bookmarkStart w:id="397" w:name="_Toc397415232"/>
      <w:bookmarkStart w:id="398" w:name="_Toc462834964"/>
      <w:bookmarkStart w:id="399" w:name="_Toc2584085"/>
      <w:bookmarkStart w:id="400" w:name="_Toc32913506"/>
      <w:r w:rsidRPr="004A4ECB">
        <w:t>Procedimiento.</w:t>
      </w:r>
      <w:bookmarkEnd w:id="395"/>
      <w:bookmarkEnd w:id="396"/>
      <w:bookmarkEnd w:id="397"/>
      <w:bookmarkEnd w:id="398"/>
      <w:bookmarkEnd w:id="399"/>
      <w:bookmarkEnd w:id="400"/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r w:rsidRPr="004A4ECB">
        <w:t xml:space="preserve">Configurar los circuitos 1 y 2 como Medidor de Sistemas Paso 1 del apartado </w:t>
      </w:r>
      <w:r w:rsidRPr="004A4ECB">
        <w:fldChar w:fldCharType="begin"/>
      </w:r>
      <w:r w:rsidRPr="004A4ECB">
        <w:instrText xml:space="preserve"> REF _Ref256780356 \r \h  \* MERGEFORMAT </w:instrText>
      </w:r>
      <w:r w:rsidRPr="004A4ECB">
        <w:fldChar w:fldCharType="separate"/>
      </w:r>
      <w:r w:rsidR="002C3DC8">
        <w:t>0</w:t>
      </w:r>
      <w:r w:rsidRPr="004A4ECB">
        <w:fldChar w:fldCharType="end"/>
      </w:r>
      <w:r w:rsidRPr="004A4ECB">
        <w:t>.</w:t>
      </w:r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r w:rsidRPr="004A4ECB">
        <w:t xml:space="preserve">Establecer comunicación con el puesto de operador, tal como se ha indicado en el Paso 2 del apartado </w:t>
      </w:r>
      <w:r w:rsidRPr="004A4ECB">
        <w:fldChar w:fldCharType="begin"/>
      </w:r>
      <w:r w:rsidRPr="004A4ECB">
        <w:instrText xml:space="preserve"> REF _Ref256780356 \r \h  \* MERGEFORMAT </w:instrText>
      </w:r>
      <w:r w:rsidRPr="004A4ECB">
        <w:fldChar w:fldCharType="separate"/>
      </w:r>
      <w:r w:rsidR="002C3DC8">
        <w:t>0</w:t>
      </w:r>
      <w:r w:rsidRPr="004A4ECB">
        <w:fldChar w:fldCharType="end"/>
      </w:r>
      <w:r w:rsidRPr="004A4ECB">
        <w:t>.</w:t>
      </w:r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r w:rsidRPr="004A4ECB">
        <w:t>Esperar la finalización del Test para finalizar la conversación activa entre el Puesto de Operador y la línea ATS-R2</w:t>
      </w:r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r w:rsidRPr="004A4ECB">
        <w:t xml:space="preserve">Acceder a la página de resultados y Exportar los mismos a Hoja de Excel. Como comentario se escribirá: Telefonía-Externa Operador </w:t>
      </w:r>
      <w:r w:rsidRPr="004A4ECB">
        <w:sym w:font="Wingdings" w:char="F0DF"/>
      </w:r>
      <w:r w:rsidRPr="004A4ECB">
        <w:t xml:space="preserve"> </w:t>
      </w:r>
      <w:r w:rsidRPr="004A4ECB">
        <w:sym w:font="Wingdings" w:char="F0E0"/>
      </w:r>
      <w:r w:rsidRPr="004A4ECB">
        <w:t xml:space="preserve"> Línea ATS-R2 identificando el Puesto de Operador y la línea ATS-R2,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40"/>
        </w:numPr>
        <w:spacing w:after="60"/>
      </w:pPr>
      <w:r w:rsidRPr="004A4ECB">
        <w:t>Anotar en “Hoja de Resultados” la media de los valores obtenidos.</w:t>
      </w:r>
    </w:p>
    <w:p w:rsidR="0058736E" w:rsidRPr="00692636" w:rsidRDefault="0058736E" w:rsidP="0092374A">
      <w:pPr>
        <w:pStyle w:val="Ttulo2"/>
        <w:rPr>
          <w:lang w:val="en-US"/>
        </w:rPr>
      </w:pPr>
      <w:bookmarkStart w:id="401" w:name="_Ref347303371"/>
      <w:bookmarkStart w:id="402" w:name="_Toc347486987"/>
      <w:bookmarkStart w:id="403" w:name="_Toc354501031"/>
      <w:bookmarkStart w:id="404" w:name="_Toc397415233"/>
      <w:bookmarkStart w:id="405" w:name="_Ref462830828"/>
      <w:bookmarkStart w:id="406" w:name="_Toc462834965"/>
      <w:bookmarkStart w:id="407" w:name="_Toc2584086"/>
      <w:bookmarkStart w:id="408" w:name="_Toc32913507"/>
      <w:proofErr w:type="gramStart"/>
      <w:r w:rsidRPr="00692636">
        <w:rPr>
          <w:lang w:val="en-US"/>
        </w:rPr>
        <w:t>UV5K-MED-10.</w:t>
      </w:r>
      <w:proofErr w:type="gramEnd"/>
      <w:r w:rsidRPr="00692636">
        <w:rPr>
          <w:lang w:val="en-US"/>
        </w:rPr>
        <w:t xml:space="preserve"> Operador (TX) </w:t>
      </w:r>
      <w:r w:rsidRPr="004A4ECB">
        <w:sym w:font="Wingdings" w:char="F0E8"/>
      </w:r>
      <w:r w:rsidRPr="00692636">
        <w:rPr>
          <w:lang w:val="en-US"/>
        </w:rPr>
        <w:t xml:space="preserve"> Interfaz BC</w:t>
      </w:r>
      <w:bookmarkEnd w:id="401"/>
      <w:bookmarkEnd w:id="402"/>
      <w:bookmarkEnd w:id="403"/>
      <w:bookmarkEnd w:id="404"/>
      <w:r w:rsidRPr="00692636">
        <w:rPr>
          <w:lang w:val="en-US"/>
        </w:rPr>
        <w:t>/FXO</w:t>
      </w:r>
      <w:bookmarkEnd w:id="405"/>
      <w:bookmarkEnd w:id="406"/>
      <w:bookmarkEnd w:id="407"/>
      <w:bookmarkEnd w:id="408"/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409" w:name="_Toc347486988"/>
      <w:bookmarkStart w:id="410" w:name="_Toc354501032"/>
      <w:bookmarkStart w:id="411" w:name="_Toc397415234"/>
      <w:bookmarkStart w:id="412" w:name="_Toc462834966"/>
      <w:bookmarkStart w:id="413" w:name="_Toc2584087"/>
      <w:bookmarkStart w:id="414" w:name="_Toc32913508"/>
      <w:r w:rsidRPr="004A4ECB">
        <w:t>Configuración de la Prueba</w:t>
      </w:r>
      <w:bookmarkEnd w:id="409"/>
      <w:bookmarkEnd w:id="410"/>
      <w:bookmarkEnd w:id="411"/>
      <w:bookmarkEnd w:id="412"/>
      <w:bookmarkEnd w:id="413"/>
      <w:bookmarkEnd w:id="414"/>
    </w:p>
    <w:p w:rsidR="0058736E" w:rsidRPr="004A4ECB" w:rsidRDefault="0058736E" w:rsidP="0058736E">
      <w:r w:rsidRPr="004A4ECB">
        <w:t>Responde al esquema siguiente:</w:t>
      </w:r>
    </w:p>
    <w:p w:rsidR="0058736E" w:rsidRDefault="0058736E" w:rsidP="0092374A">
      <w:pPr>
        <w:jc w:val="center"/>
      </w:pPr>
      <w:r w:rsidRPr="004A4ECB">
        <w:rPr>
          <w:noProof/>
        </w:rPr>
        <w:lastRenderedPageBreak/>
        <mc:AlternateContent>
          <mc:Choice Requires="wpg">
            <w:drawing>
              <wp:inline distT="0" distB="0" distL="0" distR="0" wp14:anchorId="251C6DA8" wp14:editId="4EA78BCA">
                <wp:extent cx="4443730" cy="4114800"/>
                <wp:effectExtent l="0" t="0" r="33020" b="133350"/>
                <wp:docPr id="458" name="Grupo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3730" cy="4114800"/>
                          <a:chOff x="1881" y="2325"/>
                          <a:chExt cx="6998" cy="6480"/>
                        </a:xfrm>
                      </wpg:grpSpPr>
                      <wps:wsp>
                        <wps:cNvPr id="459" name="Line 331"/>
                        <wps:cNvCnPr/>
                        <wps:spPr bwMode="auto">
                          <a:xfrm rot="-5400000">
                            <a:off x="6027" y="4438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332"/>
                        <wps:cNvCnPr/>
                        <wps:spPr bwMode="auto">
                          <a:xfrm rot="-5400000">
                            <a:off x="6027" y="4546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1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7" y="2505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62" name="Group 334"/>
                        <wpg:cNvGrpSpPr>
                          <a:grpSpLocks/>
                        </wpg:cNvGrpSpPr>
                        <wpg:grpSpPr bwMode="auto">
                          <a:xfrm>
                            <a:off x="1881" y="6973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463" name="Rectangle 335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Oval 33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Oval 33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Oval 33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Oval 33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Oval 34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" name="Oval 34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Oval 34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Oval 34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Oval 34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Oval 34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Rectangle 34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Rectangle 34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Rectangle 34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Rectangle 34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Rectangle 35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Line 351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" name="Line 352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1" name="Line 353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" name="Line 354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" name="Line 355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" name="Line 356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" name="Line 357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6" name="Line 358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7" name="Line 359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Line 360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Line 361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Line 362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1" name="Line 363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2" name="Rectangle 36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Rectangle 36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Rectangle 36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Rectangle 36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Rectangle 36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Line 369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370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" name="Line 371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" name="Line 372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Line 373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Line 374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375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376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Line 377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" name="Line 378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" name="Line 379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" name="Line 380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" name="Line 381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10" name="Group 382"/>
                        <wpg:cNvGrpSpPr>
                          <a:grpSpLocks/>
                        </wpg:cNvGrpSpPr>
                        <wpg:grpSpPr bwMode="auto">
                          <a:xfrm>
                            <a:off x="3740" y="7005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511" name="Rectangle 383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Oval 384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Oval 385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Oval 386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15" name="Freeform 387"/>
                        <wps:cNvSpPr>
                          <a:spLocks/>
                        </wps:cNvSpPr>
                        <wps:spPr bwMode="auto">
                          <a:xfrm rot="16200000">
                            <a:off x="4677" y="4749"/>
                            <a:ext cx="1427" cy="66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2325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 Micro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P.O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4125"/>
                            <a:ext cx="1108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Interfaz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 H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390"/>
                        <wps:cNvSpPr>
                          <a:spLocks/>
                        </wps:cNvSpPr>
                        <wps:spPr bwMode="auto">
                          <a:xfrm>
                            <a:off x="2961" y="5994"/>
                            <a:ext cx="3600" cy="1223"/>
                          </a:xfrm>
                          <a:custGeom>
                            <a:avLst/>
                            <a:gdLst>
                              <a:gd name="T0" fmla="*/ 0 w 3780"/>
                              <a:gd name="T1" fmla="*/ 900 h 900"/>
                              <a:gd name="T2" fmla="*/ 0 w 3780"/>
                              <a:gd name="T3" fmla="*/ 540 h 900"/>
                              <a:gd name="T4" fmla="*/ 0 w 3780"/>
                              <a:gd name="T5" fmla="*/ 360 h 900"/>
                              <a:gd name="T6" fmla="*/ 3780 w 3780"/>
                              <a:gd name="T7" fmla="*/ 360 h 900"/>
                              <a:gd name="T8" fmla="*/ 3780 w 3780"/>
                              <a:gd name="T9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7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0" y="360"/>
                                </a:lnTo>
                                <a:lnTo>
                                  <a:pt x="3780" y="360"/>
                                </a:lnTo>
                                <a:lnTo>
                                  <a:pt x="378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391"/>
                        <wps:cNvSpPr>
                          <a:spLocks/>
                        </wps:cNvSpPr>
                        <wps:spPr bwMode="auto">
                          <a:xfrm>
                            <a:off x="5205" y="6105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392"/>
                        <wps:cNvSpPr>
                          <a:spLocks/>
                        </wps:cNvSpPr>
                        <wps:spPr bwMode="auto">
                          <a:xfrm>
                            <a:off x="5205" y="3585"/>
                            <a:ext cx="1356" cy="1122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triangle" w="lg" len="lg"/>
                            <a:tailEnd type="triangl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6105"/>
                            <a:ext cx="19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857F2D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Cto1: </w:t>
                              </w:r>
                              <w:proofErr w:type="spellStart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3144" y="6645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857F2D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Cto2: Sub-Autónomo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395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9" y="4707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4" name="Line 396"/>
                        <wps:cNvCnPr/>
                        <wps:spPr bwMode="auto">
                          <a:xfrm>
                            <a:off x="8721" y="5925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CC0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Freeform 397"/>
                        <wps:cNvSpPr>
                          <a:spLocks/>
                        </wps:cNvSpPr>
                        <wps:spPr bwMode="auto">
                          <a:xfrm rot="5400000">
                            <a:off x="6026" y="1960"/>
                            <a:ext cx="1970" cy="342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38" o:spid="_x0000_s1354" style="width:349.9pt;height:324pt;mso-position-horizontal-relative:char;mso-position-vertical-relative:line" coordorigin="1881,2325" coordsize="6998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">
                <v:line id="Line 331" o:spid="_x0000_s1355" style="position:absolute;rotation:-90;visibility:visible;mso-wrap-style:square" from="6027,4438" to="6199,4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FDAsMAAADcAAAADwAAAGRycy9kb3ducmV2LnhtbESPwW7CMBBE75X6D9ZW4lYcEBRIY1Co&#10;qNQjpP2AVbwkUex1GrtJ+PsaqVKPo5l5o8kOkzVioN43jhUs5gkI4tLphisFX5/vz1sQPiBrNI5J&#10;wY08HPaPDxmm2o18oaEIlYgQ9ikqqEPoUil9WZNFP3cdcfSurrcYouwrqXscI9wauUySF2mx4bhQ&#10;Y0dvNZVt8WMV8GnIv+25O+dmpHajr+bIZqHU7GnKX0EEmsJ/+K/9oRWs1ju4n4lHQO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hQwLDAAAA3AAAAA8AAAAAAAAAAAAA&#10;AAAAoQIAAGRycy9kb3ducmV2LnhtbFBLBQYAAAAABAAEAPkAAACRAwAAAAA=&#10;" strokecolor="white" strokeweight="0"/>
                <v:line id="Line 332" o:spid="_x0000_s1356" style="position:absolute;rotation:-90;visibility:visible;mso-wrap-style:square" from="6027,4546" to="6224,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cgIr4AAADcAAAADwAAAGRycy9kb3ducmV2LnhtbERPzYrCMBC+C75DGGFvmiqLK9W0VHHB&#10;o6s+wNCMbTGZ1Ca23bc3h4U9fnz/u3y0RvTU+caxguUiAUFcOt1wpeB2/Z5vQPiArNE4JgW/5CHP&#10;ppMdptoN/EP9JVQihrBPUUEdQptK6cuaLPqFa4kjd3edxRBhV0nd4RDDrZGrJFlLiw3HhhpbOtRU&#10;Pi4vq4CPffG05/ZcmIEeX/pu9myWSn3MxmILItAY/sV/7pNW8LmO8+OZeARk9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6NyAivgAAANwAAAAPAAAAAAAAAAAAAAAAAKEC&#10;AABkcnMvZG93bnJldi54bWxQSwUGAAAAAAQABAD5AAAAjAMAAAAA&#10;" strokecolor="white" strokeweight="0"/>
                <v:shape id="Picture 333" o:spid="_x0000_s1357" type="#_x0000_t75" style="position:absolute;left:2327;top:2505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BwNHFAAAA3AAAAA8AAABkcnMvZG93bnJldi54bWxEj0FrAjEUhO8F/0N4grea3Sq23RqlCGIP&#10;Huq2hR4fm+ducPMSN9Hd/ntTKPQ4zMw3zHI92FZcqQvGsYJ8moEgrpw2XCv4/NjeP4EIEVlj65gU&#10;/FCA9Wp0t8RCu54PdC1jLRKEQ4EKmhh9IWWoGrIYps4TJ+/oOosxya6WusM+wW0rH7JsIS0aTgsN&#10;eto0VJ3Ki1Wwz9nMw9fu+2zeH8vn1s96b2ZKTcbD6wuISEP8D/+137SC+SKH3zPpCM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QcDRxQAAANwAAAAPAAAAAAAAAAAAAAAA&#10;AJ8CAABkcnMvZG93bnJldi54bWxQSwUGAAAAAAQABAD3AAAAkQMAAAAA&#10;">
                  <v:imagedata r:id="rId18" o:title=""/>
                </v:shape>
                <v:group id="Group 334" o:spid="_x0000_s1358" style="position:absolute;left:1881;top:6973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rect id="Rectangle 335" o:spid="_x0000_s1359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OeiscA&#10;AADcAAAADwAAAGRycy9kb3ducmV2LnhtbESPT2vCQBTE7wW/w/KE3uqm9U8ldQ2hYBEP2qSCHh/Z&#10;ZxKafRuyW5N++64g9DjMzG+YVTKYRlypc7VlBc+TCARxYXXNpYLj1+ZpCcJ5ZI2NZVLwSw6S9ehh&#10;hbG2PWd0zX0pAoRdjAoq79tYSldUZNBNbEscvIvtDPogu1LqDvsAN418iaKFNFhzWKiwpfeKiu/8&#10;xyjY98XudE5fs4/55TNrWn+YbnZSqcfxkL6B8DT4//C9vdUKZosp3M6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jnorHAAAA3AAAAA8AAAAAAAAAAAAAAAAAmAIAAGRy&#10;cy9kb3ducmV2LnhtbFBLBQYAAAAABAAEAPUAAACMAwAAAAA=&#10;" fillcolor="silver" strokeweight="1.5pt">
                    <v:fill r:id="rId16" o:title="" type="pattern"/>
                  </v:rect>
                  <v:oval id="Oval 336" o:spid="_x0000_s1360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dPKMYA&#10;AADcAAAADwAAAGRycy9kb3ducmV2LnhtbESP3WrCQBSE7wt9h+UUvCl1o4iU1E2wBX8oFE3aBzhk&#10;T7PB7NmYXTW+vVsoeDnMzDfMIh9sK87U+8axgsk4AUFcOd1wreDne/XyCsIHZI2tY1JwJQ959viw&#10;wFS7Cxd0LkMtIoR9igpMCF0qpa8MWfRj1xFH79f1FkOUfS11j5cIt62cJslcWmw4Lhjs6MNQdShP&#10;VsGz2U/WeuOP1XJXfH7tsJheD+9KjZ6G5RuIQEO4h//bW61gNp/B35l4BGR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dPKMYAAADcAAAADwAAAAAAAAAAAAAAAACYAgAAZHJz&#10;L2Rvd25yZXYueG1sUEsFBgAAAAAEAAQA9QAAAIsDAAAAAA==&#10;" fillcolor="black" strokeweight="1pt"/>
                  <v:oval id="Oval 337" o:spid="_x0000_s1361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V2e8cA&#10;AADcAAAADwAAAGRycy9kb3ducmV2LnhtbESPQWvCQBSE70L/w/IKXqRuUqvE1I2IbcGbaHvp7Zl9&#10;TUKyb9PsqrG/3hUKHoeZ+YZZLHvTiBN1rrKsIB5HIIhzqysuFHx9fjwlIJxH1thYJgUXcrDMHgYL&#10;TLU9845Oe1+IAGGXooLS+zaV0uUlGXRj2xIH78d2Bn2QXSF1h+cAN418jqKZNFhxWCixpXVJeb0/&#10;GgWbOl9N5t+Hv2mcjLbv6zeX/MaJUsPHfvUKwlPv7+H/9kYreJlN4XYmHAGZ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ldnv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338" o:spid="_x0000_s1362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l0xMYA&#10;AADcAAAADwAAAGRycy9kb3ducmV2LnhtbESP3WrCQBSE7wt9h+UI3pS6UUqQ6BpsoT8URGN9gEP2&#10;mA3Jnk2zq8a37xYEL4eZ+YZZ5oNtxZl6XztWMJ0kIIhLp2uuFBx+3p/nIHxA1tg6JgVX8pCvHh+W&#10;mGl34YLO+1CJCGGfoQITQpdJ6UtDFv3EdcTRO7reYoiyr6Tu8RLhtpWzJEmlxZrjgsGO3gyVzf5k&#10;FTyZ3fRDf/rfcr0tvjdbLGbX5lWp8WhYL0AEGsI9fGt/aQUvaQr/Z+IR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l0xMYAAADcAAAADwAAAAAAAAAAAAAAAACYAgAAZHJz&#10;L2Rvd25yZXYueG1sUEsFBgAAAAAEAAQA9QAAAIsDAAAAAA==&#10;" fillcolor="black" strokeweight="1pt"/>
                  <v:oval id="Oval 339" o:spid="_x0000_s1363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tNl8cA&#10;AADcAAAADwAAAGRycy9kb3ducmV2LnhtbESPQWvCQBSE7wX/w/IEL0U3sVbT6CpiW/BWGr14e2Zf&#10;k2D2bcxuNe2vdwtCj8PMfMMsVp2pxYVaV1lWEI8iEMS51RUXCva792ECwnlkjbVlUvBDDlbL3sMC&#10;U22v/EmXzBciQNilqKD0vkmldHlJBt3INsTB+7KtQR9kW0jd4jXATS3HUTSVBisOCyU2tCkpP2Xf&#10;RsH2lK+fXg7H3+c4efx427y65BwnSg363XoOwlPn/8P39lYrmExn8HcmH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7TZf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340" o:spid="_x0000_s1364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FLcMA&#10;AADcAAAADwAAAGRycy9kb3ducmV2LnhtbERP3WrCMBS+H+wdwhl4MzRVRKQaiwpzMhiubg9waI5N&#10;aXPSNZlt3365GOzy4/vfZoNtxJ06XzlWMJ8lIIgLpysuFXx9vkzXIHxA1tg4JgUjech2jw9bTLXr&#10;Oaf7NZQihrBPUYEJoU2l9IUhi37mWuLI3VxnMUTYlVJ32Mdw28hFkqykxYpjg8GWjoaK+vpjFTyb&#10;j/lJv/rvYn/J394vmC/G+qDU5GnYb0AEGsK/+M991gqWq7g2no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pFLcMAAADcAAAADwAAAAAAAAAAAAAAAACYAgAAZHJzL2Rv&#10;d25yZXYueG1sUEsFBgAAAAAEAAQA9QAAAIgDAAAAAA==&#10;" fillcolor="black" strokeweight="1pt"/>
                  <v:oval id="Oval 341" o:spid="_x0000_s1365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h8fscA&#10;AADcAAAADwAAAGRycy9kb3ducmV2LnhtbESPzWvCQBTE70L/h+UVvIhu4hcxdRWxFryJHxdvr9nX&#10;JJh9m2a3mvav7wqCx2FmfsPMl62pxJUaV1pWEA8iEMSZ1SXnCk7Hj34CwnlkjZVlUvBLDpaLl84c&#10;U21vvKfrweciQNilqKDwvk6ldFlBBt3A1sTB+7KNQR9kk0vd4C3ATSWHUTSVBksOCwXWtC4ouxx+&#10;jILtJVuNZufPv0mc9Hab9btLvuNEqe5ru3oD4an1z/CjvdUKxtMZ3M+EIy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ofH7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342" o:spid="_x0000_s1366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Xf9sMA&#10;AADcAAAADwAAAGRycy9kb3ducmV2LnhtbERP3WrCMBS+H+wdwhl4MzRVxI2uqbiBPwijq+4BDs1Z&#10;U2xOuiZqfXtzMdjlx/efLQfbigv1vnGsYDpJQBBXTjdcK/g+rsevIHxA1tg6JgU38rDMHx8yTLW7&#10;ckmXQ6hFDGGfogITQpdK6StDFv3EdcSR+3G9xRBhX0vd4zWG21bOkmQhLTYcGwx29GGoOh3OVsGz&#10;+Zpu9Nb/Vqui3H8WWM5up3elRk/D6g1EoCH8i//cO61g/hLnxz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Xf9sMAAADcAAAADwAAAAAAAAAAAAAAAACYAgAAZHJzL2Rv&#10;d25yZXYueG1sUEsFBgAAAAAEAAQA9QAAAIgDAAAAAA==&#10;" fillcolor="black" strokeweight="1pt"/>
                  <v:oval id="Oval 343" o:spid="_x0000_s1367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fmpccA&#10;AADcAAAADwAAAGRycy9kb3ducmV2LnhtbESPT2vCQBTE7wW/w/IEL6VuorWN0VVEK3gr/rn09sw+&#10;k2D2bcyumvrpu4VCj8PM/IaZzltTiRs1rrSsIO5HIIgzq0vOFRz265cEhPPIGivLpOCbHMxnnacp&#10;ptreeUu3nc9FgLBLUUHhfZ1K6bKCDLq+rYmDd7KNQR9kk0vd4D3ATSUHUfQmDZYcFgqsaVlQdt5d&#10;jYLNOVsMx1/HxyhOnj8/liuXXOJEqV63XUxAeGr9f/ivvdEKXt9j+D0TjoC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H5qX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344" o:spid="_x0000_s1368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kGsUA&#10;AADcAAAADwAAAGRycy9kb3ducmV2LnhtbESP0WrCQBRE3wv+w3ILfSm6MYgtqatooSqC2Gg/4JK9&#10;zQazd9PsqvHvXUHo4zAzZ5jJrLO1OFPrK8cKhoMEBHHhdMWlgp/DV/8dhA/IGmvHpOBKHmbT3tME&#10;M+0unNN5H0oRIewzVGBCaDIpfWHIoh+4hjh6v661GKJsS6lbvES4rWWaJGNpseK4YLChT0PFcX+y&#10;Cl7N93CpV/6vmO/yzXaHeXo9LpR6ee7mHyACdeE//GivtYLRWwr3M/EI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+QaxQAAANwAAAAPAAAAAAAAAAAAAAAAAJgCAABkcnMv&#10;ZG93bnJldi54bWxQSwUGAAAAAAQABAD1AAAAigMAAAAA&#10;" fillcolor="black" strokeweight="1pt"/>
                  <v:oval id="Oval 345" o:spid="_x0000_s1369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ndSccA&#10;AADcAAAADwAAAGRycy9kb3ducmV2LnhtbESPT2vCQBTE70K/w/IKvUjdpP5pTF1FtII30fbS22v2&#10;mQSzb9Psqqmf3hUEj8PM/IaZzFpTiRM1rrSsIO5FIIgzq0vOFXx/rV4TEM4ja6wsk4J/cjCbPnUm&#10;mGp75i2ddj4XAcIuRQWF93UqpcsKMuh6tiYO3t42Bn2QTS51g+cAN5V8i6KRNFhyWCiwpkVB2WF3&#10;NArWh2zeH//8XoZx0t18LpYu+YsTpV6e2/kHCE+tf4Tv7bVWMHjvw+1MOAJ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Z3Un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rect id="Rectangle 346" o:spid="_x0000_s1370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lkMQA&#10;AADcAAAADwAAAGRycy9kb3ducmV2LnhtbESPQWsCMRSE7wX/Q3hCbzW7ZbGyNYpYBD1qtfT4mrxu&#10;lm5elk1ct/56IxR6HGbmG2a+HFwjeupC7VlBPslAEGtvaq4UHN83TzMQISIbbDyTgl8KsFyMHuZY&#10;Gn/hPfWHWIkE4VCiAhtjW0oZtCWHYeJb4uR9+85hTLKrpOnwkuCukc9ZNpUOa04LFltaW9I/h7NT&#10;0H6G6xfv9rv+VOsPfdrkb7bIlXocD6tXEJGG+B/+a2+NguKlgPuZd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2pZDEAAAA3AAAAA8AAAAAAAAAAAAAAAAAmAIAAGRycy9k&#10;b3ducmV2LnhtbFBLBQYAAAAABAAEAPUAAACJAwAAAAA=&#10;" fillcolor="black">
                    <v:fill color2="#555" focus="50%" type="gradient"/>
                  </v:rect>
                  <v:rect id="Rectangle 347" o:spid="_x0000_s1371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3CMYA&#10;AADcAAAADwAAAGRycy9kb3ducmV2LnhtbESPT2sCMRTE7wW/Q3hCbzWr1H+rUYq0UipYXOuht+fm&#10;uRu6eVk2Ubff3hSEHoeZ+Q0zX7a2EhdqvHGsoN9LQBDnThsuFHzt354mIHxA1lg5JgW/5GG56DzM&#10;MdXuyju6ZKEQEcI+RQVlCHUqpc9Lsuh7riaO3sk1FkOUTSF1g9cIt5UcJMlIWjQcF0qsaVVS/pOd&#10;rQL7fdCH6f7VbD8/3GTDnB3d2ij12G1fZiACteE/fG+/awXP4yH8nY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3CMYAAADcAAAADwAAAAAAAAAAAAAAAACYAgAAZHJz&#10;L2Rvd25yZXYueG1sUEsFBgAAAAAEAAQA9QAAAIsDAAAAAA==&#10;" fillcolor="#e6e6e6">
                    <v:fill focus="100%" type="gradient"/>
                  </v:rect>
                  <v:rect id="Rectangle 348" o:spid="_x0000_s1372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ID8UA&#10;AADcAAAADwAAAGRycy9kb3ducmV2LnhtbESP3WrCQBSE7wu+w3IKvdNNpdUSsxEVlBaxaNIHOGRP&#10;fjR7NmRXTd++Wyj0cpiZb5hkOZhW3Kh3jWUFz5MIBHFhdcOVgq98O34D4TyyxtYyKfgmB8t09JBg&#10;rO2dT3TLfCUChF2MCmrvu1hKV9Rk0E1sRxy80vYGfZB9JXWP9wA3rZxG0UwabDgs1NjRpqbikl2N&#10;Apvvj/pQrneb7lUePz98XjWHs1JPj8NqAcLT4P/Df+13reBlPoPfM+EIy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UgPxQAAANwAAAAPAAAAAAAAAAAAAAAAAJgCAABkcnMv&#10;ZG93bnJldi54bWxQSwUGAAAAAAQABAD1AAAAigMAAAAA&#10;" fillcolor="#e6e6e6" stroked="f">
                    <v:fill focus="100%" type="gradient"/>
                  </v:rect>
                  <v:rect id="Rectangle 349" o:spid="_x0000_s1373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3tlMUA&#10;AADcAAAADwAAAGRycy9kb3ducmV2LnhtbESP3WrCQBSE7wu+w3IKvaubSqslZiMqKC2iaNIHOGRP&#10;fjR7NmRXTd++Wyj0cpiZb5hkMZhW3Kh3jWUFL+MIBHFhdcOVgq988/wOwnlkja1lUvBNDhbp6CHB&#10;WNs7n+iW+UoECLsYFdTed7GUrqjJoBvbjjh4pe0N+iD7Suoe7wFuWjmJoqk02HBYqLGjdU3FJbsa&#10;BTbfHfW+XG3X3Zs8Hj59XjX7s1JPj8NyDsLT4P/Df+0PreB1NoPfM+EIy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e2UxQAAANwAAAAPAAAAAAAAAAAAAAAAAJgCAABkcnMv&#10;ZG93bnJldi54bWxQSwUGAAAAAAQABAD1AAAAigMAAAAA&#10;" fillcolor="#e6e6e6" stroked="f">
                    <v:fill focus="100%" type="gradient"/>
                  </v:rect>
                  <v:rect id="Rectangle 350" o:spid="_x0000_s1374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8EUsEA&#10;AADcAAAADwAAAGRycy9kb3ducmV2LnhtbERP3WrCMBS+H/gO4QjezbTTzdEZxQ0EURDs9gCH5tiU&#10;NSexyWx9e3Mh7PLj+1+uB9uKK3Whcawgn2YgiCunG64V/Hxvn99BhIissXVMCm4UYL0aPS2x0K7n&#10;E13LWIsUwqFABSZGX0gZKkMWw9R54sSdXWcxJtjVUnfYp3Dbypcse5MWG04NBj19Gap+yz+rYLbb&#10;+1f/meOlXxz3eXk7nI08KDUZD5sPEJGG+C9+uHdawXyR1qYz6Qj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vBFLBAAAA3AAAAA8AAAAAAAAAAAAAAAAAmAIAAGRycy9kb3du&#10;cmV2LnhtbFBLBQYAAAAABAAEAPUAAACGAwAAAAA=&#10;" fillcolor="#767676">
                    <v:fill color2="black" focus="100%" type="gradient"/>
                  </v:rect>
                  <v:line id="Line 351" o:spid="_x0000_s1375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Oi48cAAADcAAAADwAAAGRycy9kb3ducmV2LnhtbESPT2sCMRTE7wW/Q3iCl6JZpdq6GqUK&#10;Qi8VXAXp7bl5+0c3L9tN1O23bwpCj8PM/IaZL1tTiRs1rrSsYDiIQBCnVpecKzjsN/03EM4ja6ws&#10;k4IfcrBcdJ7mGGt75x3dEp+LAGEXo4LC+zqW0qUFGXQDWxMHL7ONQR9kk0vd4D3ATSVHUTSRBksO&#10;CwXWtC4ovSRXoyAZH7/Oq+/L56HaPmf21MrsvM+U6nXb9xkIT63/Dz/aH1rBy+sU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c6LjxwAAANwAAAAPAAAAAAAA&#10;AAAAAAAAAKECAABkcnMvZG93bnJldi54bWxQSwUGAAAAAAQABAD5AAAAlQMAAAAA&#10;" strokecolor="#fc0" strokeweight="2pt"/>
                  <v:line id="Line 352" o:spid="_x0000_s1376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x7WcIAAADcAAAADwAAAGRycy9kb3ducmV2LnhtbERPy4rCMBTdD/gP4QpuBk0VR6RjFBWE&#10;2ShYBXF3p7l9aHNTm4zWvzeLAZeH854tWlOJOzWutKxgOIhAEKdWl5wrOB42/SkI55E1VpZJwZMc&#10;LOadjxnG2j54T/fE5yKEsItRQeF9HUvp0oIMuoGtiQOX2cagD7DJpW7wEcJNJUdRNJEGSw4NBda0&#10;Lii9Jn9GQfJ1Ol9Wt+v2WO0+M/vbyuxyyJTqddvlNwhPrX+L/90/WsF4GuaH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5x7WcIAAADcAAAADwAAAAAAAAAAAAAA&#10;AAChAgAAZHJzL2Rvd25yZXYueG1sUEsFBgAAAAAEAAQA+QAAAJADAAAAAA==&#10;" strokecolor="#fc0" strokeweight="2pt"/>
                  <v:line id="Line 353" o:spid="_x0000_s1377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DewscAAADcAAAADwAAAGRycy9kb3ducmV2LnhtbESPT2vCQBTE74LfYXlCL6IbSxWJ2Ygt&#10;FHppwSiIt2f25Y9m36bZrabfvlsQPA4z8xsmWfemEVfqXG1ZwWwagSDOra65VLDfvU+WIJxH1thY&#10;JgW/5GCdDgcJxtreeEvXzJciQNjFqKDyvo2ldHlFBt3UtsTBK2xn0AfZlVJ3eAtw08jnKFpIgzWH&#10;hQpbeqsov2Q/RkE2PxzPr9+Xz33zNS7sqZfFeVco9TTqNysQnnr/CN/bH1rBy3IG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0N7CxwAAANwAAAAPAAAAAAAA&#10;AAAAAAAAAKECAABkcnMvZG93bnJldi54bWxQSwUGAAAAAAQABAD5AAAAlQMAAAAA&#10;" strokecolor="#fc0" strokeweight="2pt"/>
                  <v:line id="Line 354" o:spid="_x0000_s1378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JAtccAAADcAAAADwAAAGRycy9kb3ducmV2LnhtbESPT2vCQBTE70K/w/IKXqRuKlokzUba&#10;gtCLBWOgeHtmX/5o9m2a3Wr67V1B6HGYmd8wyWowrThT7xrLCp6nEQjiwuqGKwX5bv20BOE8ssbW&#10;Min4Iwer9GGUYKzthbd0znwlAoRdjApq77tYSlfUZNBNbUccvNL2Bn2QfSV1j5cAN62cRdGLNNhw&#10;WKixo4+ailP2axRki+/98f3ntMnbr0lpD4Msj7tSqfHj8PYKwtPg/8P39qdWMF/O4H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AkC1xwAAANwAAAAPAAAAAAAA&#10;AAAAAAAAAKECAABkcnMvZG93bnJldi54bWxQSwUGAAAAAAQABAD5AAAAlQMAAAAA&#10;" strokecolor="#fc0" strokeweight="2pt"/>
                  <v:line id="Line 355" o:spid="_x0000_s1379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7lLscAAADcAAAADwAAAGRycy9kb3ducmV2LnhtbESPW2vCQBSE3wv9D8sp9KXUjbciaVZR&#10;odAXC0ZBfDvNntzMno3Zrab/vlsQfBxm5hsmWfSmERfqXGVZwXAQgSDOrK64ULDffbzOQDiPrLGx&#10;TAp+ycFi/viQYKztlbd0SX0hAoRdjApK79tYSpeVZNANbEscvNx2Bn2QXSF1h9cAN40cRdGbNFhx&#10;WCixpXVJ2Sn9MQrS6eFYr86nzb75esntdy/zepcr9fzUL99BeOr9PXxrf2oFk9kY/s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TuUuxwAAANwAAAAPAAAAAAAA&#10;AAAAAAAAAKECAABkcnMvZG93bnJldi54bWxQSwUGAAAAAAQABAD5AAAAlQMAAAAA&#10;" strokecolor="#fc0" strokeweight="2pt"/>
                  <v:line id="Line 356" o:spid="_x0000_s1380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d9WscAAADcAAAADwAAAGRycy9kb3ducmV2LnhtbESPT2vCQBTE70K/w/IKvUjdKLZImo3U&#10;guBFoVEo3p7Zlz+afZtmtxq/vSsIPQ4z8xsmmfemEWfqXG1ZwXgUgSDOra65VLDbLl9nIJxH1thY&#10;JgVXcjBPnwYJxtpe+JvOmS9FgLCLUUHlfRtL6fKKDLqRbYmDV9jOoA+yK6Xu8BLgppGTKHqXBmsO&#10;CxW29FVRfsr+jILs7Wd/XPye1rtmMyzsoZfFcVso9fLcf36A8NT7//CjvdIKprM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p31axwAAANwAAAAPAAAAAAAA&#10;AAAAAAAAAKECAABkcnMvZG93bnJldi54bWxQSwUGAAAAAAQABAD5AAAAlQMAAAAA&#10;" strokecolor="#fc0" strokeweight="2pt"/>
                  <v:line id="Line 357" o:spid="_x0000_s1381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YwcYAAADcAAAADwAAAGRycy9kb3ducmV2LnhtbESPT2sCMRTE74LfITyhF9Fsi4qsRrGF&#10;gheFroJ4e27e/tHNy3aT6vrtG0HwOMzMb5j5sjWVuFLjSssK3ocRCOLU6pJzBfvd92AKwnlkjZVl&#10;UnAnB8tFtzPHWNsb/9A18bkIEHYxKii8r2MpXVqQQTe0NXHwMtsY9EE2udQN3gLcVPIjiibSYMlh&#10;ocCavgpKL8mfUZCMD8fz5+9ls6+2/cyeWpmdd5lSb712NQPhqfWv8LO91gpG0z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r2MHGAAAA3AAAAA8AAAAAAAAA&#10;AAAAAAAAoQIAAGRycy9kb3ducmV2LnhtbFBLBQYAAAAABAAEAPkAAACUAwAAAAA=&#10;" strokecolor="#fc0" strokeweight="2pt"/>
                  <v:line id="Line 358" o:spid="_x0000_s1382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lGtsYAAADcAAAADwAAAGRycy9kb3ducmV2LnhtbESPT2sCMRTE74LfITzBi2hWqSKrUdpC&#10;wUsFV6F4e27e/tHNy7qJun77piD0OMzMb5jlujWVuFPjSssKxqMIBHFqdcm5gsP+azgH4Tyyxsoy&#10;KXiSg/Wq21lirO2Dd3RPfC4ChF2MCgrv61hKlxZk0I1sTRy8zDYGfZBNLnWDjwA3lZxE0UwaLDks&#10;FFjTZ0HpJbkZBcn053j+uF6+D9V2kNlTK7PzPlOq32vfFyA8tf4//GpvtIK3+Qz+zo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85RrbGAAAA3AAAAA8AAAAAAAAA&#10;AAAAAAAAoQIAAGRycy9kb3ducmV2LnhtbFBLBQYAAAAABAAEAPkAAACUAwAAAAA=&#10;" strokecolor="#fc0" strokeweight="2pt"/>
                  <v:line id="Line 359" o:spid="_x0000_s1383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XjLccAAADcAAAADwAAAGRycy9kb3ducmV2LnhtbESPT2vCQBTE74V+h+UVeil1o6iVNKuo&#10;UOjFglEQb6/Zl39m38bsVtNv3y0IHoeZ+Q2TLHrTiAt1rrKsYDiIQBBnVldcKNjvPl5nIJxH1thY&#10;JgW/5GAxf3xIMNb2ylu6pL4QAcIuRgWl920spctKMugGtiUOXm47gz7IrpC6w2uAm0aOomgqDVYc&#10;FkpsaV1Sdkp/jIJ0cjjWq/Nps2++XnL73cu83uVKPT/1y3cQnnp/D9/an1rBePYG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deMtxwAAANwAAAAPAAAAAAAA&#10;AAAAAAAAAKECAABkcnMvZG93bnJldi54bWxQSwUGAAAAAAQABAD5AAAAlQMAAAAA&#10;" strokecolor="#fc0" strokeweight="2pt"/>
                  <v:line id="Line 360" o:spid="_x0000_s1384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p3X8IAAADcAAAADwAAAGRycy9kb3ducmV2LnhtbERPy4rCMBTdD/gP4QpuBk0VR6RjFBWE&#10;2ShYBXF3p7l9aHNTm4zWvzeLAZeH854tWlOJOzWutKxgOIhAEKdWl5wrOB42/SkI55E1VpZJwZMc&#10;LOadjxnG2j54T/fE5yKEsItRQeF9HUvp0oIMuoGtiQOX2cagD7DJpW7wEcJNJUdRNJEGSw4NBda0&#10;Lii9Jn9GQfJ1Ol9Wt+v2WO0+M/vbyuxyyJTqddvlNwhPrX+L/90/WsF4GtaG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p3X8IAAADcAAAADwAAAAAAAAAAAAAA&#10;AAChAgAAZHJzL2Rvd25yZXYueG1sUEsFBgAAAAAEAAQA+QAAAJADAAAAAA==&#10;" strokecolor="#fc0" strokeweight="2pt"/>
                  <v:line id="Line 361" o:spid="_x0000_s1385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bSxMcAAADcAAAADwAAAGRycy9kb3ducmV2LnhtbESPT2vCQBTE7wW/w/KEXkrdVLRozCpV&#10;KPRiwSgUb8/syz+zb2N2q+m37xaEHoeZ+Q2TrHrTiCt1rrKs4GUUgSDOrK64UHDYvz/PQDiPrLGx&#10;TAp+yMFqOXhIMNb2xju6pr4QAcIuRgWl920spctKMuhGtiUOXm47gz7IrpC6w1uAm0aOo+hVGqw4&#10;LJTY0qak7Jx+GwXp9OtYry/n7aH5fMrtqZd5vc+Vehz2bwsQnnr/H763P7SCyWwO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ptLExwAAANwAAAAPAAAAAAAA&#10;AAAAAAAAAKECAABkcnMvZG93bnJldi54bWxQSwUGAAAAAAQABAD5AAAAlQMAAAAA&#10;" strokecolor="#fc0" strokeweight="2pt"/>
                  <v:line id="Line 362" o:spid="_x0000_s1386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XthMMAAADcAAAADwAAAGRycy9kb3ducmV2LnhtbERPy2oCMRTdC/5DuAU3ohmlip0aRQuF&#10;bhQcBXF3O7nz0MnNdJLq+PdmIbg8nPd82ZpKXKlxpWUFo2EEgji1uuRcwWH/PZiBcB5ZY2WZFNzJ&#10;wXLR7cwx1vbGO7omPhchhF2MCgrv61hKlxZk0A1tTRy4zDYGfYBNLnWDtxBuKjmOoqk0WHJoKLCm&#10;r4LSS/JvFCST4+m8/rtsDtW2n9nfVmbnfaZU761dfYLw1PqX+On+0QreP8L8cC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F7YTDAAAA3AAAAA8AAAAAAAAAAAAA&#10;AAAAoQIAAGRycy9kb3ducmV2LnhtbFBLBQYAAAAABAAEAPkAAACRAwAAAAA=&#10;" strokecolor="#fc0" strokeweight="2pt"/>
                  <v:line id="Line 363" o:spid="_x0000_s1387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l6n8YAAADcAAAADwAAAGRycy9kb3ducmV2LnhtbESP3WoCMRSE7wt9h3AKvdOsUrSuRqkt&#10;WkEp/oH07rA53SzdnCyb6K5v3whCL4eZ+YaZzFpbigvVvnCsoNdNQBBnThecKzgeFp1XED4gaywd&#10;k4IreZhNHx8mmGrX8I4u+5CLCGGfogITQpVK6TNDFn3XVcTR+3G1xRBlnUtdYxPhtpT9JBlIiwXH&#10;BYMVvRvKfvdnq+D7/LUdHj6Wm2Ru14Vpyk+50Celnp/atzGIQG34D9/bK63gZdSD25l4BOT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5ep/GAAAA3AAAAA8AAAAAAAAA&#10;AAAAAAAAoQIAAGRycy9kb3ducmV2LnhtbFBLBQYAAAAABAAEAPkAAACUAwAAAAA=&#10;" strokeweight="1.5pt"/>
                  <v:rect id="Rectangle 364" o:spid="_x0000_s1388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9+hcQA&#10;AADcAAAADwAAAGRycy9kb3ducmV2LnhtbESPQWsCMRSE74X+h/AKvWl2RUS3RimKoEetSo+vyetm&#10;6eZl2cR16683QqHHYWa+YebL3tWiozZUnhXkwwwEsfam4lLB8WMzmIIIEdlg7ZkU/FKA5eL5aY6F&#10;8VfeU3eIpUgQDgUqsDE2hZRBW3IYhr4hTt63bx3GJNtSmhavCe5qOcqyiXRYcVqw2NDKkv45XJyC&#10;5jPcvni333WnSp/1aZOv7ThX6vWlf38DEamP/+G/9tYoGM9G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ffoXEAAAA3AAAAA8AAAAAAAAAAAAAAAAAmAIAAGRycy9k&#10;b3ducmV2LnhtbFBLBQYAAAAABAAEAPUAAACJAwAAAAA=&#10;" fillcolor="black">
                    <v:fill color2="#555" focus="50%" type="gradient"/>
                  </v:rect>
                  <v:rect id="Rectangle 365" o:spid="_x0000_s1389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MsHcUA&#10;AADcAAAADwAAAGRycy9kb3ducmV2LnhtbESPQWsCMRSE74X+h/AK3mq2KqKrUUpREQtK13rw9rp5&#10;3Q3dvCybqOu/NwXB4zAz3zDTeWsrcabGG8cK3roJCOLcacOFgu/98nUEwgdkjZVjUnAlD/PZ89MU&#10;U+0u/EXnLBQiQtinqKAMoU6l9HlJFn3X1cTR+3WNxRBlU0jd4CXCbSV7STKUFg3HhRJr+igp/8tO&#10;VoE9HvRhvF+Y7W7jRp/M2Y9bGaU6L+37BESgNjzC9/ZaKxiM+/B/Jh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ywdxQAAANwAAAAPAAAAAAAAAAAAAAAAAJgCAABkcnMv&#10;ZG93bnJldi54bWxQSwUGAAAAAAQABAD1AAAAigMAAAAA&#10;" fillcolor="#e6e6e6">
                    <v:fill focus="100%" type="gradient"/>
                  </v:rect>
                  <v:rect id="Rectangle 366" o:spid="_x0000_s1390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OVGcUA&#10;AADcAAAADwAAAGRycy9kb3ducmV2LnhtbESP0WrCQBRE3wX/YbmFvummxYqNrqENtLRIRE0/4JK9&#10;JtHs3ZDdmvTvu4Lg4zAzZ5hVMphGXKhztWUFT9MIBHFhdc2lgp/8Y7IA4TyyxsYyKfgjB8l6PFph&#10;rG3Pe7ocfCkChF2MCirv21hKV1Rk0E1tSxy8o+0M+iC7UuoO+wA3jXyOork0WHNYqLCltKLifPg1&#10;Cmy+2ens+P6Zti9yt/32eVlnJ6UeH4a3JQhPg7+Hb+0vrWD2OoPrmX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05UZxQAAANwAAAAPAAAAAAAAAAAAAAAAAJgCAABkcnMv&#10;ZG93bnJldi54bWxQSwUGAAAAAAQABAD1AAAAigMAAAAA&#10;" fillcolor="#e6e6e6" stroked="f">
                    <v:fill focus="100%" type="gradient"/>
                  </v:rect>
                  <v:rect id="Rectangle 367" o:spid="_x0000_s1391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wgsUA&#10;AADcAAAADwAAAGRycy9kb3ducmV2LnhtbESP0WrCQBRE3wX/YbmFvtVNS1NsdA1toMUiETX9gEv2&#10;mkSzd0N2q/Hvu4Lg4zAzZ5h5OphWnKh3jWUFz5MIBHFpdcOVgt/i62kKwnlkja1lUnAhB+liPJpj&#10;ou2Zt3Ta+UoECLsEFdTed4mUrqzJoJvYjjh4e9sb9EH2ldQ9ngPctPIlit6kwYbDQo0dZTWVx92f&#10;UWCL1Ubn+8/vrIvlZv3ji6rJD0o9PgwfMxCeBn8P39pLreD1PYbr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zCCxQAAANwAAAAPAAAAAAAAAAAAAAAAAJgCAABkcnMv&#10;ZG93bnJldi54bWxQSwUGAAAAAAQABAD1AAAAigMAAAAA&#10;" fillcolor="#e6e6e6" stroked="f">
                    <v:fill focus="100%" type="gradient"/>
                  </v:rect>
                  <v:rect id="Rectangle 368" o:spid="_x0000_s1392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TQcYA&#10;AADcAAAADwAAAGRycy9kb3ducmV2LnhtbESPzWrDMBCE74W+g9hCbo3sJs2PGyW0hUBIoBAnD7BY&#10;G8vUWqmWGjtvXxUKPQ4z8w2z2gy2FVfqQuNYQT7OQBBXTjdcKzifto8LECEia2wdk4IbBdis7+9W&#10;WGjX85GuZaxFgnAoUIGJ0RdShsqQxTB2njh5F9dZjEl2tdQd9gluW/mUZTNpseG0YNDTu6Hqs/y2&#10;Cia7vX/2bzl+9fOPfV7eDhcjD0qNHobXFxCRhvgf/mvvtILpcga/Z9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DTQcYAAADcAAAADwAAAAAAAAAAAAAAAACYAgAAZHJz&#10;L2Rvd25yZXYueG1sUEsFBgAAAAAEAAQA9QAAAIsDAAAAAA==&#10;" fillcolor="#767676">
                    <v:fill color2="black" focus="100%" type="gradient"/>
                  </v:rect>
                  <v:line id="Line 369" o:spid="_x0000_s1393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x18McAAADcAAAADwAAAGRycy9kb3ducmV2LnhtbESPT2sCMRTE7wW/Q3iCl6JZpdq6GqUK&#10;Qi8VXAXp7bl5+0c3L9tN1O23bwpCj8PM/IaZL1tTiRs1rrSsYDiIQBCnVpecKzjsN/03EM4ja6ws&#10;k4IfcrBcdJ7mGGt75x3dEp+LAGEXo4LC+zqW0qUFGXQDWxMHL7ONQR9kk0vd4D3ATSVHUTSRBksO&#10;CwXWtC4ovSRXoyAZH7/Oq+/L56HaPmf21MrsvM+U6nXb9xkIT63/Dz/aH1rBy/QV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rHXwxwAAANwAAAAPAAAAAAAA&#10;AAAAAAAAAKECAABkcnMvZG93bnJldi54bWxQSwUGAAAAAAQABAD5AAAAlQMAAAAA&#10;" strokecolor="#fc0" strokeweight="2pt"/>
                  <v:line id="Line 370" o:spid="_x0000_s1394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PhgsMAAADcAAAADwAAAGRycy9kb3ducmV2LnhtbERPy2oCMRTdC/5DuAU3ohmlip0aRQuF&#10;bhQcBXF3O7nz0MnNdJLq+PdmIbg8nPd82ZpKXKlxpWUFo2EEgji1uuRcwWH/PZiBcB5ZY2WZFNzJ&#10;wXLR7cwx1vbGO7omPhchhF2MCgrv61hKlxZk0A1tTRy4zDYGfYBNLnWDtxBuKjmOoqk0WHJoKLCm&#10;r4LSS/JvFCST4+m8/rtsDtW2n9nfVmbnfaZU761dfYLw1PqX+On+0QreP8LacC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z4YLDAAAA3AAAAA8AAAAAAAAAAAAA&#10;AAAAoQIAAGRycy9kb3ducmV2LnhtbFBLBQYAAAAABAAEAPkAAACRAwAAAAA=&#10;" strokecolor="#fc0" strokeweight="2pt"/>
                  <v:line id="Line 371" o:spid="_x0000_s1395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9EGccAAADcAAAADwAAAGRycy9kb3ducmV2LnhtbESPT2vCQBTE74V+h+UVeil1o6jUNKuo&#10;UOjFglEQb6/Zl39m38bsVtNv3y0IHoeZ+Q2TLHrTiAt1rrKsYDiIQBBnVldcKNjvPl7fQDiPrLGx&#10;TAp+ycFi/viQYKztlbd0SX0hAoRdjApK79tYSpeVZNANbEscvNx2Bn2QXSF1h9cAN40cRdFUGqw4&#10;LJTY0rqk7JT+GAXp5HCsV+fTZt98veT2u5d5vcuVen7ql+8gPPX+Hr61P7WC8WwG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f0QZxwAAANwAAAAPAAAAAAAA&#10;AAAAAAAAAKECAABkcnMvZG93bnJldi54bWxQSwUGAAAAAAQABAD5AAAAlQMAAAAA&#10;" strokecolor="#fc0" strokeweight="2pt"/>
                  <v:line id="Line 372" o:spid="_x0000_s1396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53nsIAAADcAAAADwAAAGRycy9kb3ducmV2LnhtbERPy4rCMBTdD/gP4QpuBk0VHIZqFBUE&#10;NyNYC+Lu2tw+tLmpTUbr35vFwCwP5z1fdqYWD2pdZVnBeBSBIM6srrhQkB63w28QziNrrC2Tghc5&#10;WC56H3OMtX3ygR6JL0QIYRejgtL7JpbSZSUZdCPbEAcut61BH2BbSN3iM4SbWk6i6EsarDg0lNjQ&#10;pqTslvwaBcn0dL6u77eftN5/5vbSyfx6zJUa9LvVDISnzv+L/9w7rWAahfnhTDg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53nsIAAADcAAAADwAAAAAAAAAAAAAA&#10;AAChAgAAZHJzL2Rvd25yZXYueG1sUEsFBgAAAAAEAAQA+QAAAJADAAAAAA==&#10;" strokecolor="#fc0" strokeweight="2pt"/>
                  <v:line id="Line 373" o:spid="_x0000_s1397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LSBcUAAADcAAAADwAAAGRycy9kb3ducmV2LnhtbESPT4vCMBTE78J+h/AWvIimLihSjaKC&#10;sBcFq7Ds7dm8/tHmpTZRu99+Iwgeh5n5DTNbtKYSd2pcaVnBcBCBIE6tLjlXcDxs+hMQziNrrCyT&#10;gj9ysJh/dGYYa/vgPd0Tn4sAYRejgsL7OpbSpQUZdANbEwcvs41BH2STS93gI8BNJb+iaCwNlhwW&#10;CqxpXVB6SW5GQTL6+T2vrpftsdr1MntqZXY+ZEp1P9vlFISn1r/Dr/a3VjCKhvA8E46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+LSBcUAAADcAAAADwAAAAAAAAAA&#10;AAAAAAChAgAAZHJzL2Rvd25yZXYueG1sUEsFBgAAAAAEAAQA+QAAAJMDAAAAAA==&#10;" strokecolor="#fc0" strokeweight="2pt"/>
                  <v:line id="Line 374" o:spid="_x0000_s1398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McsUAAADcAAAADwAAAGRycy9kb3ducmV2LnhtbESPT4vCMBTE78J+h/AWvIimCopUo6iw&#10;sBcFq7Ds7dm8/tHmpTZRu99+Iwgeh5n5DTNftqYSd2pcaVnBcBCBIE6tLjlXcDx89acgnEfWWFkm&#10;BX/kYLn46Mwx1vbBe7onPhcBwi5GBYX3dSylSwsy6Aa2Jg5eZhuDPsgml7rBR4CbSo6iaCINlhwW&#10;CqxpU1B6SW5GQTL++T2vr5ftsdr1MntqZXY+ZEp1P9vVDISn1r/Dr/a3VjCORvA8E46AX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BMcsUAAADcAAAADwAAAAAAAAAA&#10;AAAAAAChAgAAZHJzL2Rvd25yZXYueG1sUEsFBgAAAAAEAAQA+QAAAJMDAAAAAA==&#10;" strokecolor="#fc0" strokeweight="2pt"/>
                  <v:line id="Line 375" o:spid="_x0000_s1399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zp6cYAAADcAAAADwAAAGRycy9kb3ducmV2LnhtbESPT2vCQBTE74V+h+UVeim60aJI6kaq&#10;IPTSgjEg3p7Zl39m38bsVtNv7xYKPQ4z8xtmuRpMK67Uu9qygsk4AkGcW11zqSDbb0cLEM4ja2wt&#10;k4IfcrBKHh+WGGt74x1dU1+KAGEXo4LK+y6W0uUVGXRj2xEHr7C9QR9kX0rd4y3ATSunUTSXBmsO&#10;CxV2tKkoP6ffRkE6Oxyb9eX8mbVfL4U9DbJo9oVSz0/D+xsIT4P/D/+1P7SCWfQKv2fCEZDJ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86enGAAAA3AAAAA8AAAAAAAAA&#10;AAAAAAAAoQIAAGRycy9kb3ducmV2LnhtbFBLBQYAAAAABAAEAPkAAACUAwAAAAA=&#10;" strokecolor="#fc0" strokeweight="2pt"/>
                  <v:line id="Line 376" o:spid="_x0000_s1400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VxncYAAADcAAAADwAAAGRycy9kb3ducmV2LnhtbESPT2vCQBTE74V+h+UVeim6UapI6kaq&#10;IPTSgjEg3p7Zl39m38bsVtNv7xYKPQ4z8xtmuRpMK67Uu9qygsk4AkGcW11zqSDbb0cLEM4ja2wt&#10;k4IfcrBKHh+WGGt74x1dU1+KAGEXo4LK+y6W0uUVGXRj2xEHr7C9QR9kX0rd4y3ATSunUTSXBmsO&#10;CxV2tKkoP6ffRkE6Oxyb9eX8mbVfL4U9DbJo9oVSz0/D+xsIT4P/D/+1P7SCWfQKv2fCEZDJ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VcZ3GAAAA3AAAAA8AAAAAAAAA&#10;AAAAAAAAoQIAAGRycy9kb3ducmV2LnhtbFBLBQYAAAAABAAEAPkAAACUAwAAAAA=&#10;" strokecolor="#fc0" strokeweight="2pt"/>
                  <v:line id="Line 377" o:spid="_x0000_s1401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nUBscAAADcAAAADwAAAGRycy9kb3ducmV2LnhtbESPT2vCQBTE70K/w/IKXqRuWoiU6Cpt&#10;QeilhcZA6e2Zffmj2bcxuybx27sFweMwM79hVpvRNKKnztWWFTzPIxDEudU1lwqy3fbpFYTzyBob&#10;y6TgQg4264fJChNtB/6hPvWlCBB2CSqovG8TKV1ekUE3ty1x8ArbGfRBdqXUHQ4Bbhr5EkULabDm&#10;sFBhSx8V5cf0bBSk8e/f4f10/Mqa71lh96MsDrtCqenj+LYE4Wn09/Ct/akVxFEM/2fCEZD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2dQGxwAAANwAAAAPAAAAAAAA&#10;AAAAAAAAAKECAABkcnMvZG93bnJldi54bWxQSwUGAAAAAAQABAD5AAAAlQMAAAAA&#10;" strokecolor="#fc0" strokeweight="2pt"/>
                  <v:line id="Line 378" o:spid="_x0000_s1402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tKcccAAADcAAAADwAAAGRycy9kb3ducmV2LnhtbESPT2vCQBTE74V+h+UVeilm00KkRFdR&#10;odCLBWOg9PbMvvzR7Ns0u5r027uC0OMwM79h5svRtOJCvWssK3iNYhDEhdUNVwry/cfkHYTzyBpb&#10;y6TgjxwsF48Pc0y1HXhHl8xXIkDYpaig9r5LpXRFTQZdZDvi4JW2N+iD7CupexwC3LTyLY6n0mDD&#10;YaHGjjY1FafsbBRkyffPcf172ubt10tpD6Msj/tSqeencTUD4Wn0/+F7+1MrSOIp3M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C0pxxwAAANwAAAAPAAAAAAAA&#10;AAAAAAAAAKECAABkcnMvZG93bnJldi54bWxQSwUGAAAAAAQABAD5AAAAlQMAAAAA&#10;" strokecolor="#fc0" strokeweight="2pt"/>
                  <v:line id="Line 379" o:spid="_x0000_s1403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fv6sYAAADcAAAADwAAAGRycy9kb3ducmV2LnhtbESPT2vCQBTE74V+h+UVvJS6UVBL6ipV&#10;ELwoGAPS22v25Y9m38bsqvHbu0Khx2FmfsNM552pxZVaV1lWMOhHIIgzqysuFKT71ccnCOeRNdaW&#10;ScGdHMxnry9TjLW98Y6uiS9EgLCLUUHpfRNL6bKSDLq+bYiDl9vWoA+yLaRu8RbgppbDKBpLgxWH&#10;hRIbWpaUnZKLUZCMDj/Hxfm0Sevte25/O5kf97lSvbfu+wuEp87/h//aa61gFE3g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H7+rGAAAA3AAAAA8AAAAAAAAA&#10;AAAAAAAAoQIAAGRycy9kb3ducmV2LnhtbFBLBQYAAAAABAAEAPkAAACUAwAAAAA=&#10;" strokecolor="#fc0" strokeweight="2pt"/>
                  <v:line id="Line 380" o:spid="_x0000_s1404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h7mMIAAADcAAAADwAAAGRycy9kb3ducmV2LnhtbERPy4rCMBTdD/gP4QpuBk0VHIZqFBUE&#10;NyNYC+Lu2tw+tLmpTUbr35vFwCwP5z1fdqYWD2pdZVnBeBSBIM6srrhQkB63w28QziNrrC2Tghc5&#10;WC56H3OMtX3ygR6JL0QIYRejgtL7JpbSZSUZdCPbEAcut61BH2BbSN3iM4SbWk6i6EsarDg0lNjQ&#10;pqTslvwaBcn0dL6u77eftN5/5vbSyfx6zJUa9LvVDISnzv+L/9w7rWAahbXhTDg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h7mMIAAADcAAAADwAAAAAAAAAAAAAA&#10;AAChAgAAZHJzL2Rvd25yZXYueG1sUEsFBgAAAAAEAAQA+QAAAJADAAAAAA==&#10;" strokecolor="#fc0" strokeweight="2pt"/>
                  <v:line id="Line 381" o:spid="_x0000_s1405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Tsg8YAAADcAAAADwAAAGRycy9kb3ducmV2LnhtbESPQWsCMRSE74X+h/AKvdXEQqtujWIV&#10;W0EpVQult8fmuVncvCyb6K7/vhEKPQ4z8w0znnauEmdqQulZQ7+nQBDn3pRcaPjaLx+GIEJENlh5&#10;Jg0XCjCd3N6MMTO+5S2dd7EQCcIhQw02xjqTMuSWHIaer4mTd/CNw5hkU0jTYJvgrpKPSj1LhyWn&#10;BYs1zS3lx93Jafg5fXwO9ou3jXp169K21btcmm+t7++62QuISF38D/+1V0bDkxrB9Uw6AnLy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k7IPGAAAA3AAAAA8AAAAAAAAA&#10;AAAAAAAAoQIAAGRycy9kb3ducmV2LnhtbFBLBQYAAAAABAAEAPkAAACUAwAAAAA=&#10;" strokeweight="1.5pt"/>
                </v:group>
                <v:group id="Group 382" o:spid="_x0000_s1406" style="position:absolute;left:3740;top:7005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<v:rect id="Rectangle 383" o:spid="_x0000_s1407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XTm8YA&#10;AADcAAAADwAAAGRycy9kb3ducmV2LnhtbESP3WrCQBSE7wu+w3KE3ukmghKiq9hAQGgRmv6Id4fs&#10;MYnNng3ZrUnfvlsQejnMzDfMZjeaVtyod41lBfE8AkFcWt1wpeD9LZ8lIJxH1thaJgU/5GC3nTxs&#10;MNV24Fe6Fb4SAcIuRQW1910qpStrMujmtiMO3sX2Bn2QfSV1j0OAm1YuomglDTYcFmrsKKup/Cq+&#10;jYJk+TlgmV3z4/OLMx/jU3c9Xc5KPU7H/RqEp9H/h+/tg1awjGP4OxOOgN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XTm8YAAADcAAAADwAAAAAAAAAAAAAAAACYAgAAZHJz&#10;L2Rvd25yZXYueG1sUEsFBgAAAAAEAAQA9QAAAIsDAAAAAA==&#10;" fillcolor="black"/>
                  <v:oval id="Oval 384" o:spid="_x0000_s1408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c48IA&#10;AADcAAAADwAAAGRycy9kb3ducmV2LnhtbESPS6vCMBSE94L/IRzBzUVTBR9Uo4giV3EhvvaH5tgW&#10;m5PSRO311xvhgsthZr5hpvPaFOJBlcstK+h1IxDEidU5pwrOp3VnDMJ5ZI2FZVLwRw7ms2ZjirG2&#10;Tz7Q4+hTESDsYlSQeV/GUrokI4Oua0vi4F1tZdAHWaVSV/gMcFPIfhQNpcGcw0KGJS0zSm7Hu1Hw&#10;+t1qPvxozZcVDqTZ29NutFGq3aoXExCeav8N/7c3WsGg14fPmXA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MRzjwgAAANwAAAAPAAAAAAAAAAAAAAAAAJgCAABkcnMvZG93&#10;bnJldi54bWxQSwUGAAAAAAQABAD1AAAAhwMAAAAA&#10;" fillcolor="maroon" strokecolor="white" strokeweight=".25pt"/>
                  <v:oval id="Oval 385" o:spid="_x0000_s1409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5eMQA&#10;AADcAAAADwAAAGRycy9kb3ducmV2LnhtbESPS4vCQBCE74L/YWhhL4tOdPFBdBRRllU8SHzcm0yb&#10;BDM9ITOrWX+9Iyx4LKrqK2q2aEwpblS7wrKCfi8CQZxaXXCm4HT87k5AOI+ssbRMCv7IwWLebs0w&#10;1vbOCd0OPhMBwi5GBbn3VSylS3My6Hq2Ig7exdYGfZB1JnWN9wA3pRxE0UgaLDgs5FjRKqf0evg1&#10;Ch4/W83Jp9Z8XuNQmr097sYbpT46zXIKwlPj3+H/9kYrGPa/4HUmH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9uXjEAAAA3AAAAA8AAAAAAAAAAAAAAAAAmAIAAGRycy9k&#10;b3ducmV2LnhtbFBLBQYAAAAABAAEAPUAAACJAwAAAAA=&#10;" fillcolor="maroon" strokecolor="white" strokeweight=".25pt"/>
                  <v:oval id="Oval 386" o:spid="_x0000_s1410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OTLMUA&#10;AADcAAAADwAAAGRycy9kb3ducmV2LnhtbESP3WrCQBSE74W+w3KE3ukm/RFNswlFsPWiSKs+wDF7&#10;mgSzZ8PuVtO3dwXBy2FmvmHycjCdOJHzrWUF6TQBQVxZ3XKtYL9bTeYgfEDW2FkmBf/koSweRjlm&#10;2p75h07bUIsIYZ+hgiaEPpPSVw0Z9FPbE0fv1zqDIUpXS+3wHOGmk09JMpMGW44LDfa0bKg6bv+M&#10;gvWy6t1mFp4/uMbPlf8+LL7MQanH8fD+BiLQEO7hW3utFbymL3A9E4+ALC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05MsxQAAANwAAAAPAAAAAAAAAAAAAAAAAJgCAABkcnMv&#10;ZG93bnJldi54bWxQSwUGAAAAAAQABAD1AAAAigMAAAAA&#10;" fillcolor="red" strokecolor="#f60" strokeweight=".25pt">
                    <v:fill color2="maroon" focus="100%" type="gradient"/>
                  </v:oval>
                </v:group>
                <v:shape id="Freeform 387" o:spid="_x0000_s1411" style="position:absolute;left:4677;top:4749;width:1427;height:66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AHsQA&#10;AADcAAAADwAAAGRycy9kb3ducmV2LnhtbESPQWvCQBSE74X+h+UVvNWNLSkSXcW2FAQvaQyCt0f2&#10;mQ1m34bsqvHfu4LgcZiZb5j5crCtOFPvG8cKJuMEBHHldMO1gnL79z4F4QOyxtYxKbiSh+Xi9WWO&#10;mXYX/qdzEWoRIewzVGBC6DIpfWXIoh+7jjh6B9dbDFH2tdQ9XiLctvIjSb6kxYbjgsGOfgxVx+Jk&#10;FexSY/1mf/Dl9y9+FhXl+anOlRq9DasZiEBDeIYf7bVWkE5S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7wB7EAAAA3AAAAA8AAAAAAAAAAAAAAAAAmAIAAGRycy9k&#10;b3ducmV2LnhtbFBLBQYAAAAABAAEAPUAAACJAwAAAAA=&#10;" path="m,1620l,,360,e" filled="f" strokecolor="#fc0" strokeweight="2pt">
                  <v:stroke startarrow="block"/>
                  <v:shadow on="t" color="#333" offset="3pt,3pt"/>
                  <v:path arrowok="t" o:connecttype="custom" o:connectlocs="0,6660;0,0;1427,0" o:connectangles="0,0,0"/>
                </v:shape>
                <v:shape id="Text Box 388" o:spid="_x0000_s1412" type="#_x0000_t202" style="position:absolute;left:3861;top:2325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h3WccA&#10;AADcAAAADwAAAGRycy9kb3ducmV2LnhtbESPQWvCQBSE7wX/w/IEL6VubFHa1FVEaPEgFLXQentk&#10;X7Kh2bcxuybx37tCweMwM98w82VvK9FS40vHCibjBARx5nTJhYLvw8fTKwgfkDVWjknBhTwsF4OH&#10;Oabadbyjdh8KESHsU1RgQqhTKX1myKIfu5o4erlrLIYom0LqBrsIt5V8TpKZtFhyXDBY09pQ9rc/&#10;WwXytM2P+dv0qz0dy1/ePP58mu5FqdGwX72DCNSHe/i/vdEKppMZ3M7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Id1nHAAAA3AAAAA8AAAAAAAAAAAAAAAAAmAIAAGRy&#10;cy9kb3ducmV2LnhtbFBLBQYAAAAABAAEAPUAAACMAwAAAAA=&#10;" strokeweight="1pt">
                  <v:shadow on="t"/>
                  <v:textbox>
                    <w:txbxContent>
                      <w:p w:rsidR="0058736E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 Micro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P.O</w:t>
                        </w:r>
                      </w:p>
                    </w:txbxContent>
                  </v:textbox>
                </v:shape>
                <v:shape id="Text Box 389" o:spid="_x0000_s1413" type="#_x0000_t202" style="position:absolute;left:4761;top:4125;width:1108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TSwscA&#10;AADcAAAADwAAAGRycy9kb3ducmV2LnhtbESPQWvCQBSE74L/YXmFXkrd2GJbU1cpBYsHQWoL1dsj&#10;+5INZt/G7JrEf+8KBY/DzHzDzBa9rURLjS8dKxiPEhDEmdMlFwp+f5aPbyB8QNZYOSYFZ/KwmA8H&#10;M0y16/ib2m0oRISwT1GBCaFOpfSZIYt+5Gri6OWusRiibAqpG+wi3FbyKUlepMWS44LBmj4NZYft&#10;ySqQx3W+z6eTTXvclztePfx9me5Zqfu7/uMdRKA+3ML/7ZVWMBm/wvVMP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E0sLHAAAA3AAAAA8AAAAAAAAAAAAAAAAAmAIAAGRy&#10;cy9kb3ducmV2LnhtbFBLBQYAAAAABAAEAPUAAACMAwAAAAA=&#10;" strokeweight="1pt">
                  <v:shadow on="t"/>
                  <v:textbox>
                    <w:txbxContent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093930">
                          <w:rPr>
                            <w:sz w:val="14"/>
                            <w:szCs w:val="14"/>
                          </w:rPr>
                          <w:t xml:space="preserve">Interfaz </w:t>
                        </w: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</w:p>
                      <w:p w:rsidR="0058736E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  <w:r w:rsidRPr="00093930">
                          <w:rPr>
                            <w:sz w:val="14"/>
                            <w:szCs w:val="14"/>
                          </w:rPr>
                          <w:t xml:space="preserve"> H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BC</w:t>
                        </w:r>
                      </w:p>
                    </w:txbxContent>
                  </v:textbox>
                </v:shape>
                <v:shape id="Freeform 390" o:spid="_x0000_s1414" style="position:absolute;left:2961;top:5994;width:3600;height:1223;visibility:visible;mso-wrap-style:square;v-text-anchor:top" coordsize="37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rdsMA&#10;AADcAAAADwAAAGRycy9kb3ducmV2LnhtbERPW2vCMBR+F/YfwhF8GZp26JBqlKHbECYML+DroTm2&#10;pclJaaJWf/3yMPDx47vPl5014kqtrxwrSEcJCOLc6YoLBcfD13AKwgdkjcYxKbiTh+XipTfHTLsb&#10;7+i6D4WIIewzVFCG0GRS+rwki37kGuLInV1rMUTYFlK3eIvh1si3JHmXFiuODSU2tCopr/cXq+An&#10;MSf047R+NZPP+rFb59vfb6/UoN99zEAE6sJT/O/eaAWTNK6NZ+IR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LrdsMAAADcAAAADwAAAAAAAAAAAAAAAACYAgAAZHJzL2Rv&#10;d25yZXYueG1sUEsFBgAAAAAEAAQA9QAAAIgDAAAAAA==&#10;" path="m,900l,540,,360r3780,l3780,e" filled="f" strokecolor="green" strokeweight="2pt">
                  <v:stroke endarrow="block"/>
                  <v:shadow on="t" color="#333" offset="3pt,3pt"/>
                  <v:path arrowok="t" o:connecttype="custom" o:connectlocs="0,1223;0,734;0,489;3600,489;3600,0" o:connectangles="0,0,0,0,0"/>
                </v:shape>
                <v:shape id="Freeform 391" o:spid="_x0000_s1415" style="position:absolute;left:5205;top:6105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cM2MUA&#10;AADcAAAADwAAAGRycy9kb3ducmV2LnhtbESPQWvCQBSE74L/YXlCb7pJoVKjq4gSqNqL0Yu3R/aZ&#10;RLNv0+xW4793CwWPw8x8w8wWnanFjVpXWVYQjyIQxLnVFRcKjod0+AnCeWSNtWVS8CAHi3m/N8NE&#10;2zvv6Zb5QgQIuwQVlN43iZQuL8mgG9mGOHhn2xr0QbaF1C3eA9zU8j2KxtJgxWGhxIZWJeXX7Nco&#10;OJ/MT7Mt0n22+07zzeZwibvdWqm3QbecgvDU+Vf4v/2lFXzEE/g7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1wzYxQAAANwAAAAPAAAAAAAAAAAAAAAAAJgCAABkcnMv&#10;ZG93bnJldi54bWxQSwUGAAAAAAQABAD1AAAAigMAAAAA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392" o:spid="_x0000_s1416" style="position:absolute;left:5205;top:3585;width:1356;height:1122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aoZMEA&#10;AADcAAAADwAAAGRycy9kb3ducmV2LnhtbERPz2vCMBS+C/4P4Qm72bTCxNVGEUFxBw/TbXh8NG9N&#10;WfNSmrR2/705DDx+fL+L7WgbMVDna8cKsiQFQVw6XXOl4PN6mK9A+ICssXFMCv7Iw3YznRSYa3fn&#10;DxouoRIxhH2OCkwIbS6lLw1Z9IlriSP34zqLIcKukrrDewy3jVyk6VJarDk2GGxpb6j8vfRWAb1Z&#10;+X3rl8dzPZpqh+/ZV7CZUi+zcbcGEWgMT/G/+6QVvC7i/HgmHgG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WqGTBAAAA3AAAAA8AAAAAAAAAAAAAAAAAmAIAAGRycy9kb3du&#10;cmV2LnhtbFBLBQYAAAAABAAEAPUAAACGAwAAAAA=&#10;" path="m2160,360l2160,,,e" filled="f" strokecolor="green" strokeweight="2pt">
                  <v:stroke startarrow="block" startarrowwidth="wide" startarrowlength="long" endarrow="block" endarrowwidth="wide"/>
                  <v:shadow on="t" color="#333" offset="3pt,3pt"/>
                  <v:path arrowok="t" o:connecttype="custom" o:connectlocs="1356,1122;1356,0;0,0" o:connectangles="0,0,0"/>
                </v:shape>
                <v:shape id="Text Box 393" o:spid="_x0000_s1417" type="#_x0000_t202" style="position:absolute;left:2601;top:6105;width:19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rQycQA&#10;AADcAAAADwAAAGRycy9kb3ducmV2LnhtbESPW2vCQBCF3wv+h2WEvtVNRKVEV2mElkJBqGn7PGTH&#10;JDQ7G7ObS/31bkHw8XAuH2ezG00tempdZVlBPItAEOdWV1wo+Mpen55BOI+ssbZMCv7IwW47edhg&#10;ou3An9QffSHCCLsEFZTeN4mULi/JoJvZhjh4J9sa9EG2hdQtDmHc1HIeRStpsOJAKLGhfUn577Ez&#10;gWvOaXPJfg7dd7346PTiDVNplHqcji9rEJ5Gfw/f2u9awXIew/+ZcATk9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60MnEAAAA3AAAAA8AAAAAAAAAAAAAAAAAmAIAAGRycy9k&#10;b3ducmV2LnhtbFBLBQYAAAAABAAEAPUAAACJAwAAAAA=&#10;" filled="f" stroked="f" strokeweight="1pt">
                  <v:stroke dashstyle="dashDot"/>
                  <v:textbox>
                    <w:txbxContent>
                      <w:p w:rsidR="0058736E" w:rsidRPr="00857F2D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Cto1: </w:t>
                        </w:r>
                        <w:proofErr w:type="spellStart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Text Box 394" o:spid="_x0000_s1418" type="#_x0000_t202" style="position:absolute;left:3144;top:6645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TUd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J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01HXEAAAA3AAAAA8AAAAAAAAAAAAAAAAAmAIAAGRycy9k&#10;b3ducmV2LnhtbFBLBQYAAAAABAAEAPUAAACJAwAAAAA=&#10;" filled="f" stroked="f">
                  <v:textbox>
                    <w:txbxContent>
                      <w:p w:rsidR="0058736E" w:rsidRPr="00857F2D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Cto2: Sub-Autónomo</w:t>
                        </w:r>
                      </w:p>
                    </w:txbxContent>
                  </v:textbox>
                </v:shape>
                <v:shape id="Picture 395" o:spid="_x0000_s1419" type="#_x0000_t75" alt="sonda_etm_pequeña" style="position:absolute;left:6349;top:4707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5NUjGAAAA3AAAAA8AAABkcnMvZG93bnJldi54bWxEj0FrwkAUhO8F/8PyBG+6qWIo0VWCYGmh&#10;F22pHp/ZZxKafRuzq4n+elcQehxm5htmvuxMJS7UuNKygtdRBII4s7rkXMHP93r4BsJ5ZI2VZVJw&#10;JQfLRe9ljom2LW/osvW5CBB2CSoovK8TKV1WkEE3sjVx8I62MeiDbHKpG2wD3FRyHEWxNFhyWCiw&#10;plVB2d/2bBTIND63v9P97vD5ftvYkz2lh69YqUG/S2cgPHX+P/xsf2gF0/EEHmfCEZC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Tk1SMYAAADcAAAADwAAAAAAAAAAAAAA&#10;AACfAgAAZHJzL2Rvd25yZXYueG1sUEsFBgAAAAAEAAQA9wAAAJIDAAAAAA==&#10;">
                  <v:imagedata r:id="rId19" o:title="sonda_etm_pequeña"/>
                </v:shape>
                <v:line id="Line 396" o:spid="_x0000_s1420" style="position:absolute;visibility:visible;mso-wrap-style:square" from="8721,5925" to="8721,8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Br/sUAAADcAAAADwAAAGRycy9kb3ducmV2LnhtbESPQWvCQBSE7wX/w/IEL6VuDFZLdA1S&#10;qBYKpbH1/sg+k5Ds25Bdk/jv3UKhx2FmvmG26Wga0VPnKssKFvMIBHFudcWFgp/vt6cXEM4ja2ws&#10;k4IbOUh3k4ctJtoOnFF/8oUIEHYJKii9bxMpXV6SQTe3LXHwLrYz6IPsCqk7HALcNDKOopU0WHFY&#10;KLGl15Ly+nQ1Co6+rpeX6vyBt7X+0tfDZ5bJR6Vm03G/AeFp9P/hv/a7VvAcL+H3TD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KBr/sUAAADcAAAADwAAAAAAAAAA&#10;AAAAAAChAgAAZHJzL2Rvd25yZXYueG1sUEsFBgAAAAAEAAQA+QAAAJMDAAAAAA==&#10;" strokecolor="#fc0" strokeweight="2pt">
                  <v:stroke startarrow="block"/>
                  <v:shadow on="t"/>
                </v:line>
                <v:shape id="Freeform 397" o:spid="_x0000_s1421" style="position:absolute;left:6026;top:1960;width:1970;height:342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3kF8gA&#10;AADcAAAADwAAAGRycy9kb3ducmV2LnhtbESPQWvCQBSE7wX/w/IEL6VutFhK6iqlKnipWNseenvJ&#10;PpNg9m3cXU3qr+8KQo/DzHzDTOedqcWZnK8sKxgNExDEudUVFwq+PlcPzyB8QNZYWyYFv+RhPuvd&#10;TTHVtuUPOu9CISKEfYoKyhCaVEqfl2TQD21DHL29dQZDlK6Q2mEb4aaW4yR5kgYrjgslNvRWUn7Y&#10;nYyCTSbb+/1RLy+jx/fD4vsn265cptSg372+gAjUhf/wrb3WCibjCVzPxCM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reQXyAAAANwAAAAPAAAAAAAAAAAAAAAAAJgCAABk&#10;cnMvZG93bnJldi54bWxQSwUGAAAAAAQABAD1AAAAjQMAAAAA&#10;" path="m,1620l,,360,e" filled="f" strokecolor="#fc0" strokeweight="2pt">
                  <v:stroke startarrow="block" endarrowwidth="narrow" endarrowlength="short"/>
                  <v:shadow on="t" color="#333" offset="3pt,3pt"/>
                  <v:path arrowok="t" o:connecttype="custom" o:connectlocs="0,3420;0,0;1970,0" o:connectangles="0,0,0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415" w:name="_Toc462835031"/>
      <w:bookmarkStart w:id="416" w:name="_Toc2584165"/>
      <w:bookmarkStart w:id="417" w:name="_Toc32913575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9</w:t>
      </w:r>
      <w:r w:rsidR="00AB779A">
        <w:rPr>
          <w:noProof/>
        </w:rPr>
        <w:fldChar w:fldCharType="end"/>
      </w:r>
      <w:r w:rsidRPr="005A64A0">
        <w:t xml:space="preserve">. </w:t>
      </w:r>
      <w:bookmarkStart w:id="418" w:name="_Toc354501084"/>
      <w:bookmarkStart w:id="419" w:name="_Toc397415076"/>
      <w:r w:rsidRPr="005A64A0">
        <w:t>Configuración de Prueba Telefonía externa. Líneas BC/FXO</w:t>
      </w:r>
      <w:bookmarkEnd w:id="415"/>
      <w:bookmarkEnd w:id="416"/>
      <w:bookmarkEnd w:id="417"/>
      <w:bookmarkEnd w:id="418"/>
      <w:bookmarkEnd w:id="419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41"/>
        </w:numPr>
        <w:spacing w:after="60"/>
      </w:pPr>
      <w:r w:rsidRPr="004A4ECB">
        <w:t>Circuito 1. A través de sonda, al interfaz Micro del Operador 1.</w:t>
      </w:r>
    </w:p>
    <w:p w:rsidR="0058736E" w:rsidRPr="004A4ECB" w:rsidRDefault="0058736E" w:rsidP="0058736E">
      <w:pPr>
        <w:numPr>
          <w:ilvl w:val="0"/>
          <w:numId w:val="41"/>
        </w:numPr>
        <w:spacing w:after="60"/>
      </w:pPr>
      <w:r w:rsidRPr="004A4ECB">
        <w:t>Circuito 2. Conectando el Canal 3 a la entrada de audio telefónico de la sonda y el par telefónico de la Línea a 2 Hilos, a la entrada Línea del circuito telefónico de la sonda. Conmutador apuntando hacia lado Telefónico.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420" w:name="_Ref347241593"/>
      <w:bookmarkStart w:id="421" w:name="_Toc347486989"/>
      <w:bookmarkStart w:id="422" w:name="_Toc354501033"/>
      <w:bookmarkStart w:id="423" w:name="_Toc397415235"/>
      <w:bookmarkStart w:id="424" w:name="_Toc462834967"/>
      <w:bookmarkStart w:id="425" w:name="_Toc2584088"/>
      <w:bookmarkStart w:id="426" w:name="_Toc32913509"/>
      <w:r w:rsidRPr="004A4ECB">
        <w:t>Configuración de Equipo ETM</w:t>
      </w:r>
      <w:bookmarkEnd w:id="420"/>
      <w:bookmarkEnd w:id="421"/>
      <w:bookmarkEnd w:id="422"/>
      <w:bookmarkEnd w:id="423"/>
      <w:bookmarkEnd w:id="424"/>
      <w:bookmarkEnd w:id="425"/>
      <w:bookmarkEnd w:id="426"/>
    </w:p>
    <w:p w:rsidR="0058736E" w:rsidRPr="004A4ECB" w:rsidRDefault="0058736E" w:rsidP="0058736E">
      <w:r w:rsidRPr="004A4ECB">
        <w:t>Configurar el Circuito 1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lastRenderedPageBreak/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NO 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427" w:name="_Toc347487046"/>
      <w:bookmarkStart w:id="428" w:name="_Toc354501109"/>
      <w:bookmarkStart w:id="429" w:name="_Toc397415101"/>
      <w:bookmarkStart w:id="430" w:name="_Toc462835060"/>
      <w:bookmarkStart w:id="431" w:name="_Toc2584194"/>
      <w:bookmarkStart w:id="432" w:name="_Toc32913604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17</w:t>
      </w:r>
      <w:r w:rsidR="00AB779A">
        <w:rPr>
          <w:noProof/>
        </w:rPr>
        <w:fldChar w:fldCharType="end"/>
      </w:r>
      <w:r w:rsidRPr="004A4ECB">
        <w:t>. Caso de Telefonía Externa BL/FXS/FXO. Configuración ETM. Canal 1.</w:t>
      </w:r>
      <w:bookmarkEnd w:id="427"/>
      <w:bookmarkEnd w:id="428"/>
      <w:bookmarkEnd w:id="429"/>
      <w:bookmarkEnd w:id="430"/>
      <w:bookmarkEnd w:id="431"/>
      <w:bookmarkEnd w:id="432"/>
    </w:p>
    <w:p w:rsidR="0058736E" w:rsidRPr="004A4ECB" w:rsidRDefault="0058736E" w:rsidP="0058736E">
      <w:r w:rsidRPr="004A4ECB">
        <w:t>Configurar el Circuito 2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BC/FXO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2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433" w:name="_Toc347487047"/>
      <w:bookmarkStart w:id="434" w:name="_Toc354501110"/>
      <w:bookmarkStart w:id="435" w:name="_Toc397415102"/>
      <w:bookmarkStart w:id="436" w:name="_Toc462835061"/>
      <w:bookmarkStart w:id="437" w:name="_Toc2584195"/>
      <w:bookmarkStart w:id="438" w:name="_Toc32913605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18</w:t>
      </w:r>
      <w:r w:rsidR="00AB779A">
        <w:rPr>
          <w:noProof/>
        </w:rPr>
        <w:fldChar w:fldCharType="end"/>
      </w:r>
      <w:r w:rsidRPr="004A4ECB">
        <w:t>. Caso de Telefonía Externa BC. Configuración ETM. Canal 2</w:t>
      </w:r>
      <w:bookmarkEnd w:id="433"/>
      <w:bookmarkEnd w:id="434"/>
      <w:bookmarkEnd w:id="435"/>
      <w:bookmarkEnd w:id="436"/>
      <w:bookmarkEnd w:id="437"/>
      <w:bookmarkEnd w:id="438"/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439" w:name="_Toc347486990"/>
      <w:bookmarkStart w:id="440" w:name="_Toc354501034"/>
      <w:bookmarkStart w:id="441" w:name="_Toc397415236"/>
      <w:bookmarkStart w:id="442" w:name="_Toc462834968"/>
      <w:bookmarkStart w:id="443" w:name="_Toc2584089"/>
      <w:bookmarkStart w:id="444" w:name="_Toc32913510"/>
      <w:r w:rsidRPr="004A4ECB">
        <w:t>Condiciones Iniciales</w:t>
      </w:r>
      <w:bookmarkEnd w:id="439"/>
      <w:bookmarkEnd w:id="440"/>
      <w:bookmarkEnd w:id="441"/>
      <w:bookmarkEnd w:id="442"/>
      <w:bookmarkEnd w:id="443"/>
      <w:bookmarkEnd w:id="444"/>
    </w:p>
    <w:p w:rsidR="0058736E" w:rsidRPr="004A4ECB" w:rsidRDefault="0058736E" w:rsidP="0058736E">
      <w:pPr>
        <w:numPr>
          <w:ilvl w:val="0"/>
          <w:numId w:val="42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42"/>
        </w:numPr>
        <w:spacing w:after="60"/>
      </w:pPr>
      <w:r w:rsidRPr="004A4ECB">
        <w:t>1 Puestos de Operador instalado y operativo.</w:t>
      </w:r>
    </w:p>
    <w:p w:rsidR="0058736E" w:rsidRPr="004A4ECB" w:rsidRDefault="0058736E" w:rsidP="0058736E">
      <w:pPr>
        <w:numPr>
          <w:ilvl w:val="0"/>
          <w:numId w:val="42"/>
        </w:numPr>
        <w:spacing w:after="60"/>
      </w:pPr>
      <w:r w:rsidRPr="004A4ECB">
        <w:t>1 Pasarela Configurada y operativa equipada con al menos una Línea Telefónica BC.</w:t>
      </w:r>
    </w:p>
    <w:p w:rsidR="0058736E" w:rsidRPr="004A4ECB" w:rsidRDefault="0058736E" w:rsidP="0058736E">
      <w:pPr>
        <w:numPr>
          <w:ilvl w:val="0"/>
          <w:numId w:val="42"/>
        </w:numPr>
        <w:spacing w:after="60"/>
      </w:pPr>
      <w:r w:rsidRPr="004A4ECB">
        <w:t>1 Posición de AD Telefonía externa para la comunicación con la línea BC.</w:t>
      </w:r>
    </w:p>
    <w:p w:rsidR="0058736E" w:rsidRPr="004A4ECB" w:rsidRDefault="0058736E" w:rsidP="0058736E">
      <w:pPr>
        <w:numPr>
          <w:ilvl w:val="0"/>
          <w:numId w:val="42"/>
        </w:numPr>
        <w:spacing w:after="60"/>
      </w:pPr>
      <w:r w:rsidRPr="004A4ECB">
        <w:t>Equipo de ETM conectado según la figura.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445" w:name="_Toc347486991"/>
      <w:bookmarkStart w:id="446" w:name="_Toc354501035"/>
      <w:bookmarkStart w:id="447" w:name="_Toc397415237"/>
      <w:bookmarkStart w:id="448" w:name="_Toc462834969"/>
      <w:bookmarkStart w:id="449" w:name="_Toc2584090"/>
      <w:bookmarkStart w:id="450" w:name="_Toc32913511"/>
      <w:r w:rsidRPr="004A4ECB">
        <w:t>Procedimiento.</w:t>
      </w:r>
      <w:bookmarkEnd w:id="445"/>
      <w:bookmarkEnd w:id="446"/>
      <w:bookmarkEnd w:id="447"/>
      <w:bookmarkEnd w:id="448"/>
      <w:bookmarkEnd w:id="449"/>
      <w:bookmarkEnd w:id="450"/>
    </w:p>
    <w:p w:rsidR="0058736E" w:rsidRPr="004A4ECB" w:rsidRDefault="0058736E" w:rsidP="0058736E">
      <w:pPr>
        <w:pStyle w:val="Prrafodelista"/>
        <w:numPr>
          <w:ilvl w:val="0"/>
          <w:numId w:val="43"/>
        </w:numPr>
        <w:spacing w:after="60"/>
      </w:pPr>
      <w:r w:rsidRPr="004A4ECB">
        <w:t>Establecer un circuito en conversación entre el Puesto de Operador y la Línea Telefónica a 2 Hilos. Utilizar para ello los recursos ofrecidos por HMI de U5KI (Seleccionar Tecla de AD, con la línea BC) pulsar el botón Descolgar SONDA.</w:t>
      </w:r>
    </w:p>
    <w:p w:rsidR="0058736E" w:rsidRPr="004A4ECB" w:rsidRDefault="0058736E" w:rsidP="0058736E">
      <w:pPr>
        <w:pStyle w:val="Prrafodelista"/>
        <w:numPr>
          <w:ilvl w:val="0"/>
          <w:numId w:val="43"/>
        </w:numPr>
        <w:spacing w:after="60"/>
      </w:pPr>
      <w:proofErr w:type="spellStart"/>
      <w:r w:rsidRPr="004A4ECB">
        <w:lastRenderedPageBreak/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43"/>
        </w:numPr>
        <w:spacing w:after="60"/>
      </w:pPr>
      <w:r w:rsidRPr="004A4ECB">
        <w:t>Esperar la finalización del Test para finalizar la conversación activa entre el Puesto y la Línea.</w:t>
      </w:r>
    </w:p>
    <w:p w:rsidR="0058736E" w:rsidRPr="004A4ECB" w:rsidRDefault="0058736E" w:rsidP="0058736E">
      <w:pPr>
        <w:pStyle w:val="Prrafodelista"/>
        <w:numPr>
          <w:ilvl w:val="0"/>
          <w:numId w:val="43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43"/>
        </w:numPr>
        <w:spacing w:after="60"/>
      </w:pPr>
      <w:r w:rsidRPr="004A4ECB">
        <w:t xml:space="preserve">Acceder a la página de resultados y Exportar los mismos a Hoja de Excel.  Como comentario se escribirá: P.O (TX-Micro) </w:t>
      </w:r>
      <w:r w:rsidRPr="004A4ECB">
        <w:sym w:font="Wingdings" w:char="F0E8"/>
      </w:r>
      <w:r w:rsidRPr="004A4ECB">
        <w:t xml:space="preserve"> </w:t>
      </w:r>
      <w:proofErr w:type="spellStart"/>
      <w:r w:rsidRPr="004A4ECB">
        <w:t>lineas</w:t>
      </w:r>
      <w:proofErr w:type="spellEnd"/>
      <w:r w:rsidRPr="004A4ECB">
        <w:t xml:space="preserve"> BC. identificando el Puesto de Operador y la línea BC, según la configuración implantada en el sistema</w:t>
      </w:r>
    </w:p>
    <w:p w:rsidR="0058736E" w:rsidRPr="004A4ECB" w:rsidRDefault="0058736E" w:rsidP="0058736E">
      <w:pPr>
        <w:pStyle w:val="Prrafodelista"/>
        <w:numPr>
          <w:ilvl w:val="0"/>
          <w:numId w:val="43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pStyle w:val="Ttulo2"/>
        <w:spacing w:after="360"/>
      </w:pPr>
      <w:bookmarkStart w:id="451" w:name="_Ref347303378"/>
      <w:bookmarkStart w:id="452" w:name="_Toc347486992"/>
      <w:bookmarkStart w:id="453" w:name="_Toc354501036"/>
      <w:bookmarkStart w:id="454" w:name="_Toc397415238"/>
      <w:bookmarkStart w:id="455" w:name="_Toc462834970"/>
      <w:bookmarkStart w:id="456" w:name="_Toc2584091"/>
      <w:bookmarkStart w:id="457" w:name="_Toc32913512"/>
      <w:r>
        <w:t xml:space="preserve">UV5K-MED-11. </w:t>
      </w:r>
      <w:r w:rsidRPr="004A4ECB">
        <w:t>Interfaz BC</w:t>
      </w:r>
      <w:r>
        <w:t>/FXO</w:t>
      </w:r>
      <w:r w:rsidRPr="004A4ECB">
        <w:t xml:space="preserve"> </w:t>
      </w:r>
      <w:r w:rsidRPr="004A4ECB">
        <w:sym w:font="Wingdings" w:char="F0E8"/>
      </w:r>
      <w:r w:rsidRPr="004A4ECB">
        <w:t xml:space="preserve"> Operador (RX)</w:t>
      </w:r>
      <w:bookmarkEnd w:id="451"/>
      <w:bookmarkEnd w:id="452"/>
      <w:bookmarkEnd w:id="453"/>
      <w:bookmarkEnd w:id="454"/>
      <w:bookmarkEnd w:id="455"/>
      <w:bookmarkEnd w:id="456"/>
      <w:bookmarkEnd w:id="457"/>
    </w:p>
    <w:p w:rsidR="0058736E" w:rsidRPr="004A4ECB" w:rsidRDefault="0058736E" w:rsidP="0058736E">
      <w:pPr>
        <w:pStyle w:val="Ttulo3"/>
        <w:spacing w:after="240"/>
      </w:pPr>
      <w:bookmarkStart w:id="458" w:name="_Toc347486993"/>
      <w:bookmarkStart w:id="459" w:name="_Toc354501037"/>
      <w:bookmarkStart w:id="460" w:name="_Toc397415239"/>
      <w:bookmarkStart w:id="461" w:name="_Toc462834971"/>
      <w:bookmarkStart w:id="462" w:name="_Toc2584092"/>
      <w:bookmarkStart w:id="463" w:name="_Toc32913513"/>
      <w:r w:rsidRPr="004A4ECB">
        <w:t>Configuración de la Prueba</w:t>
      </w:r>
      <w:bookmarkEnd w:id="458"/>
      <w:bookmarkEnd w:id="459"/>
      <w:bookmarkEnd w:id="460"/>
      <w:bookmarkEnd w:id="461"/>
      <w:bookmarkEnd w:id="462"/>
      <w:bookmarkEnd w:id="463"/>
    </w:p>
    <w:p w:rsidR="0058736E" w:rsidRPr="004A4ECB" w:rsidRDefault="0058736E" w:rsidP="0058736E">
      <w:r w:rsidRPr="004A4ECB">
        <w:t>Responde al esquema siguiente:</w:t>
      </w:r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0CAAA259" wp14:editId="0922DB45">
                <wp:extent cx="4443730" cy="3771900"/>
                <wp:effectExtent l="0" t="0" r="0" b="95250"/>
                <wp:docPr id="526" name="Grupo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3730" cy="3771900"/>
                          <a:chOff x="1701" y="9157"/>
                          <a:chExt cx="6998" cy="5940"/>
                        </a:xfrm>
                      </wpg:grpSpPr>
                      <wps:wsp>
                        <wps:cNvPr id="527" name="Line 399"/>
                        <wps:cNvCnPr/>
                        <wps:spPr bwMode="auto">
                          <a:xfrm rot="-5400000">
                            <a:off x="5847" y="11270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400"/>
                        <wps:cNvCnPr/>
                        <wps:spPr bwMode="auto">
                          <a:xfrm rot="-5400000">
                            <a:off x="5847" y="11378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9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7" y="9337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30" name="Group 402"/>
                        <wpg:cNvGrpSpPr>
                          <a:grpSpLocks/>
                        </wpg:cNvGrpSpPr>
                        <wpg:grpSpPr bwMode="auto">
                          <a:xfrm>
                            <a:off x="1701" y="13805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531" name="Rectangle 403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Oval 40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Oval 40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Oval 40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Oval 40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Oval 40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Oval 40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Oval 41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Oval 41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Oval 41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Oval 41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Rectangle 41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Rectangle 41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Rectangle 41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Rectangle 41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Rectangle 41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Line 419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8" name="Line 420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9" name="Line 421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0" name="Line 422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1" name="Line 423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2" name="Line 424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3" name="Line 425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426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5" name="Line 427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6" name="Line 428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7" name="Line 429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Line 430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Line 431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0" name="Rectangle 43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Rectangle 43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Rectangle 43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Rectangle 43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Rectangle 43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Line 437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6" name="Line 438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Line 439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8" name="Line 440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9" name="Line 441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0" name="Line 442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Line 443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2" name="Line 444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Line 445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4" name="Line 446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447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448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" name="Line 449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578" name="Group 450"/>
                        <wpg:cNvGrpSpPr>
                          <a:grpSpLocks/>
                        </wpg:cNvGrpSpPr>
                        <wpg:grpSpPr bwMode="auto">
                          <a:xfrm>
                            <a:off x="3560" y="13837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579" name="Rectangle 451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Oval 452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Oval 453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Oval 454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83" name="Line 455"/>
                        <wps:cNvCnPr/>
                        <wps:spPr bwMode="auto">
                          <a:xfrm>
                            <a:off x="8001" y="12757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Freeform 456"/>
                        <wps:cNvSpPr>
                          <a:spLocks/>
                        </wps:cNvSpPr>
                        <wps:spPr bwMode="auto">
                          <a:xfrm rot="16200000">
                            <a:off x="4676" y="11762"/>
                            <a:ext cx="1070" cy="558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9157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>Interfaz 1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>
                                <w:rPr>
                                  <w:sz w:val="14"/>
                                  <w:szCs w:val="14"/>
                                </w:rPr>
                                <w:t>cascos</w:t>
                              </w:r>
                              <w:proofErr w:type="gram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P.O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0957"/>
                            <a:ext cx="1108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Interfaz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 H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BC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459"/>
                        <wps:cNvSpPr>
                          <a:spLocks/>
                        </wps:cNvSpPr>
                        <wps:spPr bwMode="auto">
                          <a:xfrm>
                            <a:off x="2781" y="12826"/>
                            <a:ext cx="3600" cy="1223"/>
                          </a:xfrm>
                          <a:custGeom>
                            <a:avLst/>
                            <a:gdLst>
                              <a:gd name="T0" fmla="*/ 0 w 3780"/>
                              <a:gd name="T1" fmla="*/ 900 h 900"/>
                              <a:gd name="T2" fmla="*/ 0 w 3780"/>
                              <a:gd name="T3" fmla="*/ 540 h 900"/>
                              <a:gd name="T4" fmla="*/ 0 w 3780"/>
                              <a:gd name="T5" fmla="*/ 360 h 900"/>
                              <a:gd name="T6" fmla="*/ 3780 w 3780"/>
                              <a:gd name="T7" fmla="*/ 360 h 900"/>
                              <a:gd name="T8" fmla="*/ 3780 w 3780"/>
                              <a:gd name="T9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7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0" y="360"/>
                                </a:lnTo>
                                <a:lnTo>
                                  <a:pt x="3780" y="360"/>
                                </a:lnTo>
                                <a:lnTo>
                                  <a:pt x="378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460"/>
                        <wps:cNvSpPr>
                          <a:spLocks/>
                        </wps:cNvSpPr>
                        <wps:spPr bwMode="auto">
                          <a:xfrm>
                            <a:off x="5025" y="12937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461"/>
                        <wps:cNvSpPr>
                          <a:spLocks/>
                        </wps:cNvSpPr>
                        <wps:spPr bwMode="auto">
                          <a:xfrm>
                            <a:off x="5025" y="10417"/>
                            <a:ext cx="1356" cy="1122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triangle" w="lg" len="lg"/>
                            <a:tailEnd type="triangl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2937"/>
                            <a:ext cx="19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857F2D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Cto1: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Sub</w:t>
                              </w: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13477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857F2D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Cto</w:t>
                              </w: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2: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Picture 464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9" y="11539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Freeform 465"/>
                        <wps:cNvSpPr>
                          <a:spLocks/>
                        </wps:cNvSpPr>
                        <wps:spPr bwMode="auto">
                          <a:xfrm rot="5400000">
                            <a:off x="5756" y="9242"/>
                            <a:ext cx="1790" cy="270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06" o:spid="_x0000_s1422" style="width:349.9pt;height:297pt;mso-position-horizontal-relative:char;mso-position-vertical-relative:line" coordorigin="1701,9157" coordsize="6998,5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">
                <v:line id="Line 399" o:spid="_x0000_s1423" style="position:absolute;rotation:-90;visibility:visible;mso-wrap-style:square" from="5847,11270" to="6019,11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OC8EAAADcAAAADwAAAGRycy9kb3ducmV2LnhtbESP3YrCMBSE7wXfIRzBO5sqqEvXKN1l&#10;F7z07wEOzbEtJifdJtvWtzeC4OUwM98wm91gjeio9bVjBfMkBUFcOF1zqeBy/p19gPABWaNxTAru&#10;5GG3HY82mGnX85G6UyhFhLDPUEEVQpNJ6YuKLPrENcTRu7rWYoiyLaVusY9wa+QiTVfSYs1xocKG&#10;visqbqd/q4B/uvzPHppDbnq6rfXVfLGZKzWdDPkniEBDeIdf7b1WsFys4XkmHgG5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VQ4LwQAAANwAAAAPAAAAAAAAAAAAAAAA&#10;AKECAABkcnMvZG93bnJldi54bWxQSwUGAAAAAAQABAD5AAAAjwMAAAAA&#10;" strokecolor="white" strokeweight="0"/>
                <v:line id="Line 400" o:spid="_x0000_s1424" style="position:absolute;rotation:-90;visibility:visible;mso-wrap-style:square" from="5847,11378" to="6044,1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qaeb4AAADcAAAADwAAAGRycy9kb3ducmV2LnhtbERPzYrCMBC+L/gOYQRva6qgK9W01EXB&#10;o6s+wNCMbTGZ1Cbbdt9+cxA8fnz/u3y0RvTU+caxgsU8AUFcOt1wpeB2PX5uQPiArNE4JgV/5CHP&#10;Jh87TLUb+If6S6hEDGGfooI6hDaV0pc1WfRz1xJH7u46iyHCrpK6wyGGWyOXSbKWFhuODTW29F1T&#10;+bj8WgV86IunPbfnwgz0+NJ3s2ezUGo2HYstiEBjeItf7pNWsFrGtfFMPAIy+w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ypp5vgAAANwAAAAPAAAAAAAAAAAAAAAAAKEC&#10;AABkcnMvZG93bnJldi54bWxQSwUGAAAAAAQABAD5AAAAjAMAAAAA&#10;" strokecolor="white" strokeweight="0"/>
                <v:shape id="Picture 401" o:spid="_x0000_s1425" type="#_x0000_t75" style="position:absolute;left:2147;top:9337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8eorGAAAA3AAAAA8AAABkcnMvZG93bnJldi54bWxEj09rAjEUxO8Fv0N4Qm81q7b+WY0ihdIe&#10;emhXBY+PzXM3uHmJm9TdfvumUOhxmJnfMOttbxtxozYYxwrGowwEcem04UrBYf/ysAARIrLGxjEp&#10;+KYA283gbo25dh1/0q2IlUgQDjkqqGP0uZShrMliGDlPnLyzay3GJNtK6ha7BLeNnGTZTFo0nBZq&#10;9PRcU3kpvqyC9zGbx3B8PV3Nx7xYNn7aeTNV6n7Y71YgIvXxP/zXftMKniZL+D2TjoDc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7x6isYAAADcAAAADwAAAAAAAAAAAAAA&#10;AACfAgAAZHJzL2Rvd25yZXYueG1sUEsFBgAAAAAEAAQA9wAAAJIDAAAAAA==&#10;">
                  <v:imagedata r:id="rId18" o:title=""/>
                </v:shape>
                <v:group id="Group 402" o:spid="_x0000_s1426" style="position:absolute;left:1701;top:13805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<v:rect id="Rectangle 403" o:spid="_x0000_s1427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+F5sUA&#10;AADcAAAADwAAAGRycy9kb3ducmV2LnhtbESPQYvCMBSE74L/ITzBm6au6ErXKLKgiAe1rqDHR/Ns&#10;yzYvpYm2++83guBxmJlvmPmyNaV4UO0KywpGwwgEcWp1wZmC8896MAPhPLLG0jIp+CMHy0W3M8dY&#10;24YTepx8JgKEXYwKcu+rWEqX5mTQDW1FHLybrQ36IOtM6hqbADel/IiiqTRYcFjIsaLvnNLf090o&#10;2Dfp7nJdfSabye2YlJU/jNc7qVS/166+QHhq/Tv8am+1gsl4BM8z4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74XmxQAAANwAAAAPAAAAAAAAAAAAAAAAAJgCAABkcnMv&#10;ZG93bnJldi54bWxQSwUGAAAAAAQABAD1AAAAigMAAAAA&#10;" fillcolor="silver" strokeweight="1.5pt">
                    <v:fill r:id="rId16" o:title="" type="pattern"/>
                  </v:rect>
                  <v:oval id="Oval 404" o:spid="_x0000_s1428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SR8UA&#10;AADcAAAADwAAAGRycy9kb3ducmV2LnhtbESP0WrCQBRE3wv+w3ILfSm6MWIpqatooSqC2Gg/4JK9&#10;zQazd9PsqvHvXUHo4zAzZ5jJrLO1OFPrK8cKhoMEBHHhdMWlgp/DV/8dhA/IGmvHpOBKHmbT3tME&#10;M+0unNN5H0oRIewzVGBCaDIpfWHIoh+4hjh6v661GKJsS6lbvES4rWWaJG/SYsVxwWBDn4aK4/5k&#10;Fbya7+FSr/xfMd/lm+0O8/R6XCj18tzNP0AE6sJ/+NFeawXjUQr3M/EI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FJHxQAAANwAAAAPAAAAAAAAAAAAAAAAAJgCAABkcnMv&#10;ZG93bnJldi54bWxQSwUGAAAAAAQABAD1AAAAigMAAAAA&#10;" fillcolor="black" strokeweight="1pt"/>
                  <v:oval id="Oval 405" o:spid="_x0000_s1429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JrFMYA&#10;AADcAAAADwAAAGRycy9kb3ducmV2LnhtbESPQWvCQBSE74X+h+UVeim6icESo6uItuBNtF68PbOv&#10;STD7Ns1uNfrrXUHwOMzMN8xk1planKh1lWUFcT8CQZxbXXGhYPfz3UtBOI+ssbZMCi7kYDZ9fZlg&#10;pu2ZN3Ta+kIECLsMFZTeN5mULi/JoOvbhjh4v7Y16INsC6lbPAe4qeUgij6lwYrDQokNLUrKj9t/&#10;o2B1zOfJaH+4DuP0Y/21WLr0L06Ven/r5mMQnjr/DD/aK61gmCR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JrFM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406" o:spid="_x0000_s1430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vqMYA&#10;AADcAAAADwAAAGRycy9kb3ducmV2LnhtbESP0WoCMRRE3wv9h3ALvohm1VZkNYotqEUQu+oHXDa3&#10;m8XNzXYTdf37piD0cZiZM8xs0dpKXKnxpWMFg34Cgjh3uuRCwem46k1A+ICssXJMCu7kYTF/fpph&#10;qt2NM7oeQiEihH2KCkwIdSqlzw1Z9H1XE0fv2zUWQ5RNIXWDtwi3lRwmyVhaLDkuGKzpw1B+Plys&#10;gq75Gqz1xv/ky3223e0xG97P70p1XtrlFESgNvyHH+1PreBt9Ap/Z+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VvqMYAAADcAAAADwAAAAAAAAAAAAAAAACYAgAAZHJz&#10;L2Rvd25yZXYueG1sUEsFBgAAAAAEAAQA9QAAAIsDAAAAAA==&#10;" fillcolor="black" strokeweight="1pt"/>
                  <v:oval id="Oval 407" o:spid="_x0000_s1431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dW+8cA&#10;AADcAAAADwAAAGRycy9kb3ducmV2LnhtbESPQWvCQBSE74X+h+UVvBTdpJISUzciVsGbaL14e82+&#10;JiHZt2l21bS/vlsQPA4z8w0zXwymFRfqXW1ZQTyJQBAXVtdcKjh+bMYpCOeRNbaWScEPOVjkjw9z&#10;zLS98p4uB1+KAGGXoYLK+y6T0hUVGXQT2xEH78v2Bn2QfSl1j9cAN618iaJXabDmsFBhR6uKiuZw&#10;Ngq2TbGczk6fv0mcPu/Wq3eXfsepUqOnYfkGwtPg7+Fbe6sVJNME/s+EIy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3Vvv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408" o:spid="_x0000_s1432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tURMYA&#10;AADcAAAADwAAAGRycy9kb3ducmV2LnhtbESP3WoCMRSE7wt9h3AK3hTNqlTKahRb8AdB7KoPcNic&#10;bhY3J9tN1PXtjVDwcpiZb5jJrLWVuFDjS8cK+r0EBHHudMmFguNh0f0E4QOyxsoxKbiRh9n09WWC&#10;qXZXzuiyD4WIEPYpKjAh1KmUPjdk0fdcTRy9X9dYDFE2hdQNXiPcVnKQJCNpseS4YLCmb0P5aX+2&#10;Ct7NT3+pV/4vn++yzXaH2eB2+lKq89bOxyACteEZ/m+vtYKP4Qg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tURMYAAADcAAAADwAAAAAAAAAAAAAAAACYAgAAZHJz&#10;L2Rvd25yZXYueG1sUEsFBgAAAAAEAAQA9QAAAIsDAAAAAA==&#10;" fillcolor="black" strokeweight="1pt"/>
                  <v:oval id="Oval 409" o:spid="_x0000_s1433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tF8YA&#10;AADcAAAADwAAAGRycy9kb3ducmV2LnhtbESPQWvCQBSE70L/w/IKXkQ3UbRp6ipiLXgTrRdvz+xr&#10;Esy+TbNbjf31riB4HGbmG2Y6b00lztS40rKCeBCBIM6sLjlXsP/+6icgnEfWWFkmBVdyMJ+9dKaY&#10;anvhLZ13PhcBwi5FBYX3dSqlywoy6Aa2Jg7ej20M+iCbXOoGLwFuKjmMook0WHJYKLCmZUHZafdn&#10;FKxP2WL0fjj+j+Okt1ktP13yGydKdV/bxQcIT61/hh/ttVYwHr3B/Uw4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tF8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410" o:spid="_x0000_s1434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hlrcMA&#10;AADcAAAADwAAAGRycy9kb3ducmV2LnhtbERP3WrCMBS+H+wdwhl4MzRVcYyuqbiBPwijq+4BDs1Z&#10;U2xOuiZqfXtzMdjlx/efLQfbigv1vnGsYDpJQBBXTjdcK/g+rsevIHxA1tg6JgU38rDMHx8yTLW7&#10;ckmXQ6hFDGGfogITQpdK6StDFv3EdcSR+3G9xRBhX0vd4zWG21bOkuRFWmw4Nhjs6MNQdTqcrYJn&#10;8zXd6K3/rVZFuf8ssJzdTu9KjZ6G1RuIQEP4F/+5d1rBYh7Xxj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hlrcMAAADcAAAADwAAAAAAAAAAAAAAAACYAgAAZHJzL2Rv&#10;d25yZXYueG1sUEsFBgAAAAAEAAQA9QAAAIgDAAAAAA==&#10;" fillcolor="black" strokeweight="1pt"/>
                  <v:oval id="Oval 411" o:spid="_x0000_s1435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c/scA&#10;AADcAAAADwAAAGRycy9kb3ducmV2LnhtbESPT2vCQBTE74V+h+UVvJS6ScWSRDciVsGb+OfS2zP7&#10;moRk36bZVdN++m5B6HGYmd8w88VgWnGl3tWWFcTjCARxYXXNpYLTcfOSgHAeWWNrmRR8k4NF/vgw&#10;x0zbG+/pevClCBB2GSqovO8yKV1RkUE3th1x8D5tb9AH2ZdS93gLcNPK1yh6kwZrDgsVdrSqqGgO&#10;F6Ng2xTLSfpx/pnGyfNuvXp3yVecKDV6GpYzEJ4G/x++t7dawXSSwt+ZcARk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6XP7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412" o:spid="_x0000_s1436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ga1sMA&#10;AADcAAAADwAAAGRycy9kb3ducmV2LnhtbERP3WrCMBS+H+wdwhl4MzRVdIyuqbiBPwijq+4BDs1Z&#10;U2xOuiZqfXtzMdjlx/efLQfbigv1vnGsYDpJQBBXTjdcK/g+rsevIHxA1tg6JgU38rDMHx8yTLW7&#10;ckmXQ6hFDGGfogITQpdK6StDFv3EdcSR+3G9xRBhX0vd4zWG21bOkuRFWmw4Nhjs6MNQdTqcrYJn&#10;8zXd6K3/rVZFuf8ssJzdTu9KjZ6G1RuIQEP4F/+5d1rBYh7nxz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ga1sMAAADcAAAADwAAAAAAAAAAAAAAAACYAgAAZHJzL2Rv&#10;d25yZXYueG1sUEsFBgAAAAAEAAQA9QAAAIgDAAAAAA==&#10;" fillcolor="black" strokeweight="1pt"/>
                  <v:oval id="Oval 413" o:spid="_x0000_s1437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ojhccA&#10;AADcAAAADwAAAGRycy9kb3ducmV2LnhtbESPT2vCQBTE7wW/w/KEXopuolVidBWxFbwV/1y8PbPP&#10;JJh9G7NbjX76bqHQ4zAzv2Fmi9ZU4kaNKy0riPsRCOLM6pJzBYf9upeAcB5ZY2WZFDzIwWLeeZlh&#10;qu2dt3Tb+VwECLsUFRTe16mULivIoOvbmjh4Z9sY9EE2udQN3gPcVHIQRWNpsOSwUGBNq4Kyy+7b&#10;KNhcsuVwcjw9R3Hy9vW5+nDJNU6Ueu22yykIT63/D/+1N1rB6D2G3zPh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KI4X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rect id="Rectangle 414" o:spid="_x0000_s1438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dX8QA&#10;AADcAAAADwAAAGRycy9kb3ducmV2LnhtbESPQWsCMRSE74X+h/AKvWl2RUW2RimKoEetSo+vyetm&#10;6eZl2cR16683QqHHYWa+YebL3tWiozZUnhXkwwwEsfam4lLB8WMzmIEIEdlg7ZkU/FKA5eL5aY6F&#10;8VfeU3eIpUgQDgUqsDE2hZRBW3IYhr4hTt63bx3GJNtSmhavCe5qOcqyqXRYcVqw2NDKkv45XJyC&#10;5jPcvni333WnSp/1aZOv7ThX6vWlf38DEamP/+G/9tYomIxH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eXV/EAAAA3AAAAA8AAAAAAAAAAAAAAAAAmAIAAGRycy9k&#10;b3ducmV2LnhtbFBLBQYAAAAABAAEAPUAAACJAwAAAAA=&#10;" fillcolor="black">
                    <v:fill color2="#555" focus="50%" type="gradient"/>
                  </v:rect>
                  <v:rect id="Rectangle 415" o:spid="_x0000_s1439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IPx8YA&#10;AADcAAAADwAAAGRycy9kb3ducmV2LnhtbESPQWsCMRSE7wX/Q3hCbzWrVdHVKEVaKRUsrvXQ23Pz&#10;3A3dvCybqNt/bwpCj8PMfMPMl62txIUabxwr6PcSEMS504YLBV/7t6cJCB+QNVaOScEveVguOg9z&#10;TLW78o4uWShEhLBPUUEZQp1K6fOSLPqeq4mjd3KNxRBlU0jd4DXCbSUHSTKWFg3HhRJrWpWU/2Rn&#10;q8B+H/Rhun81288PN9kwZ0e3Nko9dtuXGYhAbfgP39vvWsFo+Ax/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IPx8YAAADcAAAADwAAAAAAAAAAAAAAAACYAgAAZHJz&#10;L2Rvd25yZXYueG1sUEsFBgAAAAAEAAQA9QAAAIsDAAAAAA==&#10;" fillcolor="#e6e6e6">
                    <v:fill focus="100%" type="gradient"/>
                  </v:rect>
                  <v:rect id="Rectangle 416" o:spid="_x0000_s1440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K2w8UA&#10;AADcAAAADwAAAGRycy9kb3ducmV2LnhtbESP0WrCQBRE3wv+w3KFvulGiUWiq9SAxVIUa/oBl+w1&#10;ic3eDdk1Sf++WxD6OMzMGWa9HUwtOmpdZVnBbBqBIM6trrhQ8JXtJ0sQziNrrC2Tgh9ysN2MntaY&#10;aNvzJ3UXX4gAYZeggtL7JpHS5SUZdFPbEAfvaluDPsi2kLrFPsBNLedR9CINVhwWSmwoLSn/vtyN&#10;Apt9nPXxuntLm4U8n959VlTHm1LP4+F1BcLT4P/Dj/ZBK1jEM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UrbDxQAAANwAAAAPAAAAAAAAAAAAAAAAAJgCAABkcnMv&#10;ZG93bnJldi54bWxQSwUGAAAAAAQABAD1AAAAigMAAAAA&#10;" fillcolor="#e6e6e6" stroked="f">
                    <v:fill focus="100%" type="gradient"/>
                  </v:rect>
                  <v:rect id="Rectangle 417" o:spid="_x0000_s1441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TWMUA&#10;AADcAAAADwAAAGRycy9kb3ducmV2LnhtbESP0WrCQBRE34X+w3ILfdNNpSmSukoVWiyixKQfcMle&#10;k7TZu2F31fTv3YLg4zAzZ5j5cjCdOJPzrWUFz5MEBHFldcu1gu/yYzwD4QOyxs4yKfgjD8vFw2iO&#10;mbYXPtC5CLWIEPYZKmhC6DMpfdWQQT+xPXH0jtYZDFG6WmqHlwg3nZwmyas02HJcaLCndUPVb3Ey&#10;Cmy5zfXuuPpc96nM91+hrNvdj1JPj8P7G4hAQ7iHb+2NVpC+pPB/Jh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hNYxQAAANwAAAAPAAAAAAAAAAAAAAAAAJgCAABkcnMv&#10;ZG93bnJldi54bWxQSwUGAAAAAAQABAD1AAAAigMAAAAA&#10;" fillcolor="#e6e6e6" stroked="f">
                    <v:fill focus="100%" type="gradient"/>
                  </v:rect>
                  <v:rect id="Rectangle 418" o:spid="_x0000_s1442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Hwm8UA&#10;AADcAAAADwAAAGRycy9kb3ducmV2LnhtbESPzWrDMBCE74W+g9hCbo3s5hcnSmgLgZBAoU4eYLE2&#10;lom1Ui01dt6+KhR6HGbmG2a9HWwrbtSFxrGCfJyBIK6cbrhWcD7tnpcgQkTW2DomBXcKsN08Pqyx&#10;0K7nT7qVsRYJwqFABSZGX0gZKkMWw9h54uRdXGcxJtnVUnfYJ7ht5UuWzaXFhtOCQU/vhqpr+W0V&#10;TPYHP/NvOX71i49DXt6PFyOPSo2ehtcViEhD/A//tfdawWw6h9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8fCbxQAAANwAAAAPAAAAAAAAAAAAAAAAAJgCAABkcnMv&#10;ZG93bnJldi54bWxQSwUGAAAAAAQABAD1AAAAigMAAAAA&#10;" fillcolor="#767676">
                    <v:fill color2="black" focus="100%" type="gradient"/>
                  </v:rect>
                  <v:line id="Line 419" o:spid="_x0000_s1443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1WKscAAADcAAAADwAAAGRycy9kb3ducmV2LnhtbESPW2vCQBSE3wv+h+UIfSm6aakXohux&#10;QqEvLRgF8e2YPbmZPRuzW03/fbdQ8HGYmW+Y5ao3jbhS5yrLCp7HEQjizOqKCwX73ftoDsJ5ZI2N&#10;ZVLwQw5WyeBhibG2N97SNfWFCBB2MSoovW9jKV1WkkE3ti1x8HLbGfRBdoXUHd4C3DTyJYqm0mDF&#10;YaHEljYlZef02yhIJ4dj/XY5f+6br6fcnnqZ17tcqcdhv16A8NT7e/i//aEVTF5n8HcmHAGZ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LVYqxwAAANwAAAAPAAAAAAAA&#10;AAAAAAAAAKECAABkcnMvZG93bnJldi54bWxQSwUGAAAAAAQABAD5AAAAlQMAAAAA&#10;" strokecolor="#fc0" strokeweight="2pt"/>
                  <v:line id="Line 420" o:spid="_x0000_s1444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LCWMIAAADcAAAADwAAAGRycy9kb3ducmV2LnhtbERPy4rCMBTdC/5DuAOzEU0VFekYRQVh&#10;NiNYBZndneb2oc1NbTJa/94sBJeH854vW1OJGzWutKxgOIhAEKdWl5wrOB62/RkI55E1VpZJwYMc&#10;LBfdzhxjbe+8p1vicxFC2MWooPC+jqV0aUEG3cDWxIHLbGPQB9jkUjd4D+GmkqMomkqDJYeGAmva&#10;FJRekn+jIJmcfs/r6+XnWO16mf1rZXY+ZEp9frSrLxCeWv8Wv9zfWsFkHN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LCWMIAAADcAAAADwAAAAAAAAAAAAAA&#10;AAChAgAAZHJzL2Rvd25yZXYueG1sUEsFBgAAAAAEAAQA+QAAAJADAAAAAA==&#10;" strokecolor="#fc0" strokeweight="2pt"/>
                  <v:line id="Line 421" o:spid="_x0000_s1445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5nw8cAAADcAAAADwAAAGRycy9kb3ducmV2LnhtbESPT2vCQBTE7wW/w/KEXopuWqpodCNW&#10;KPTSglEQb8/syz+zb2N2q+m37xYKHoeZ+Q2zXPWmEVfqXGVZwfM4AkGcWV1xoWC/ex/NQDiPrLGx&#10;TAp+yMEqGTwsMdb2xlu6pr4QAcIuRgWl920spctKMujGtiUOXm47gz7IrpC6w1uAm0a+RNFUGqw4&#10;LJTY0qak7Jx+GwXp5HCs3y7nz33z9ZTbUy/zepcr9Tjs1wsQnnp/D/+3P7SCyesc/s6EIyC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/mfDxwAAANwAAAAPAAAAAAAA&#10;AAAAAAAAAKECAABkcnMvZG93bnJldi54bWxQSwUGAAAAAAQABAD5AAAAlQMAAAAA&#10;" strokecolor="#fc0" strokeweight="2pt"/>
                  <v:line id="Line 422" o:spid="_x0000_s1446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1Yg8IAAADcAAAADwAAAGRycy9kb3ducmV2LnhtbERPy4rCMBTdC/5DuIIb0XSEDkM1igqC&#10;Gwesgri7NrcPbW46TdTO35vFwCwP5z1fdqYWT2pdZVnBxyQCQZxZXXGh4HTcjr9AOI+ssbZMCn7J&#10;wXLR780x0fbFB3qmvhAhhF2CCkrvm0RKl5Vk0E1sQxy43LYGfYBtIXWLrxBuajmNok9psOLQUGJD&#10;m5Kye/owCtL4fLmtf+77U/09yu21k/ntmCs1HHSrGQhPnf8X/7l3WkEch/nhTDg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1Yg8IAAADcAAAADwAAAAAAAAAAAAAA&#10;AAChAgAAZHJzL2Rvd25yZXYueG1sUEsFBgAAAAAEAAQA+QAAAJADAAAAAA==&#10;" strokecolor="#fc0" strokeweight="2pt"/>
                  <v:line id="Line 423" o:spid="_x0000_s1447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H9GMYAAADcAAAADwAAAGRycy9kb3ducmV2LnhtbESPT2vCQBTE74LfYXlCL6IbhRRJ3UgV&#10;BC8tNAqlt2f25Z/ZtzG71fTbdwsFj8PM/IZZbwbTihv1rrasYDGPQBDnVtdcKjgd97MVCOeRNbaW&#10;ScEPOdik49EaE23v/EG3zJciQNglqKDyvkukdHlFBt3cdsTBK2xv0AfZl1L3eA9w08plFD1LgzWH&#10;hQo72lWUX7JvoyCLP7+a7fXydmrfp4U9D7JojoVST5Ph9QWEp8E/wv/tg1YQxwv4OxOOgE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R/RjGAAAA3AAAAA8AAAAAAAAA&#10;AAAAAAAAoQIAAGRycy9kb3ducmV2LnhtbFBLBQYAAAAABAAEAPkAAACUAwAAAAA=&#10;" strokecolor="#fc0" strokeweight="2pt"/>
                  <v:line id="Line 424" o:spid="_x0000_s1448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Njb8YAAADcAAAADwAAAGRycy9kb3ducmV2LnhtbESPT2vCQBTE7wW/w/KEXopuKkRK6ipV&#10;ELwoGAOlt2f25Y9m36bZrcZv7wpCj8PM/IaZLXrTiAt1rras4H0cgSDOra65VJAd1qMPEM4ja2ws&#10;k4IbOVjMBy8zTLS98p4uqS9FgLBLUEHlfZtI6fKKDLqxbYmDV9jOoA+yK6Xu8BrgppGTKJpKgzWH&#10;hQpbWlWUn9M/oyCNv39Oy9/zNmt2b4U99rI4HQqlXof91ycIT73/Dz/bG60gjifwOBOO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DY2/GAAAA3AAAAA8AAAAAAAAA&#10;AAAAAAAAoQIAAGRycy9kb3ducmV2LnhtbFBLBQYAAAAABAAEAPkAAACUAwAAAAA=&#10;" strokecolor="#fc0" strokeweight="2pt"/>
                  <v:line id="Line 425" o:spid="_x0000_s1449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/G9McAAADcAAAADwAAAGRycy9kb3ducmV2LnhtbESPT2vCQBTE70K/w/KEXkQ3raRIzEba&#10;QsGLhUaheHtmX/5o9m2a3Wr89t2C4HGYmd8w6WowrThT7xrLCp5mEQjiwuqGKwW77cd0AcJ5ZI2t&#10;ZVJwJQer7GGUYqLthb/onPtKBAi7BBXU3neJlK6oyaCb2Y44eKXtDfog+0rqHi8Bblr5HEUv0mDD&#10;YaHGjt5rKk75r1GQx9/749vPabNrPyelPQyyPG5LpR7Hw+sShKfB38O39loriOM5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z8b0xwAAANwAAAAPAAAAAAAA&#10;AAAAAAAAAKECAABkcnMvZG93bnJldi54bWxQSwUGAAAAAAQABAD5AAAAlQMAAAAA&#10;" strokecolor="#fc0" strokeweight="2pt"/>
                  <v:line id="Line 426" o:spid="_x0000_s1450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ZegMcAAADcAAAADwAAAGRycy9kb3ducmV2LnhtbESPT2vCQBTE70K/w/KEXkQ3LaZIzEba&#10;QsGLhUaheHtmX/5o9m2a3Wr89t2C4HGYmd8w6WowrThT7xrLCp5mEQjiwuqGKwW77cd0AcJ5ZI2t&#10;ZVJwJQer7GGUYqLthb/onPtKBAi7BBXU3neJlK6oyaCb2Y44eKXtDfog+0rqHi8Bblr5HEUv0mDD&#10;YaHGjt5rKk75r1GQx9/749vPabNrPyelPQyyPG5LpR7Hw+sShKfB38O39loriOM5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Jl6AxwAAANwAAAAPAAAAAAAA&#10;AAAAAAAAAKECAABkcnMvZG93bnJldi54bWxQSwUGAAAAAAQABAD5AAAAlQMAAAAA&#10;" strokecolor="#fc0" strokeweight="2pt"/>
                  <v:line id="Line 427" o:spid="_x0000_s1451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r7G8UAAADcAAAADwAAAGRycy9kb3ducmV2LnhtbESPT2vCQBTE7wW/w/KEXopuFFIkuooK&#10;BS8KRkG8PbMvfzT7Ns1uNf32XaHgcZiZ3zCzRWdqcafWVZYVjIYRCOLM6ooLBcfD12ACwnlkjbVl&#10;UvBLDhbz3tsME20fvKd76gsRIOwSVFB63yRSuqwkg25oG+Lg5bY16INsC6lbfAS4qeU4ij6lwYrD&#10;QokNrUvKbumPUZDGp/N19X3bHuvdR24vncyvh1yp9363nILw1PlX+L+90QriOIbnmXA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r7G8UAAADcAAAADwAAAAAAAAAA&#10;AAAAAAChAgAAZHJzL2Rvd25yZXYueG1sUEsFBgAAAAAEAAQA+QAAAJMDAAAAAA==&#10;" strokecolor="#fc0" strokeweight="2pt"/>
                  <v:line id="Line 428" o:spid="_x0000_s1452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lbMYAAADcAAAADwAAAGRycy9kb3ducmV2LnhtbESPT2vCQBTE70K/w/IKXkQ3ChFJXaUt&#10;FHqpYAyU3p7Zlz+afRuzW43f3hUEj8PM/IZZrnvTiDN1rrasYDqJQBDnVtdcKsh2X+MFCOeRNTaW&#10;ScGVHKxXL4MlJtpeeEvn1JciQNglqKDyvk2kdHlFBt3EtsTBK2xn0AfZlVJ3eAlw08hZFM2lwZrD&#10;QoUtfVaUH9N/oyCNf/8OH6fjT9ZsRoXd97I47Aqlhq/9+xsIT71/hh/tb60gjudwPxOO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4ZWzGAAAA3AAAAA8AAAAAAAAA&#10;AAAAAAAAoQIAAGRycy9kb3ducmV2LnhtbFBLBQYAAAAABAAEAPkAAACUAwAAAAA=&#10;" strokecolor="#fc0" strokeweight="2pt"/>
                  <v:line id="Line 429" o:spid="_x0000_s1453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TA98YAAADcAAAADwAAAGRycy9kb3ducmV2LnhtbESPT2vCQBTE74V+h+UJXopuLKSV6Cq1&#10;UPCi0CgUb8/syx/Nvk2zq8Zv7wqCx2FmfsNM552pxZlaV1lWMBpGIIgzqysuFGw3P4MxCOeRNdaW&#10;ScGVHMxnry9TTLS98C+dU1+IAGGXoILS+yaR0mUlGXRD2xAHL7etQR9kW0jd4iXATS3fo+hDGqw4&#10;LJTY0HdJ2TE9GQVp/Lc7LP6Pq229fsvtvpP5YZMr1e91XxMQnjr/DD/aS60gjj/hfiYc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0wPfGAAAA3AAAAA8AAAAAAAAA&#10;AAAAAAAAoQIAAGRycy9kb3ducmV2LnhtbFBLBQYAAAAABAAEAPkAAACUAwAAAAA=&#10;" strokecolor="#fc0" strokeweight="2pt"/>
                  <v:line id="Line 430" o:spid="_x0000_s1454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tUhcIAAADcAAAADwAAAGRycy9kb3ducmV2LnhtbERPy4rCMBTdC/5DuIIb0XSEDkM1igqC&#10;Gwesgri7NrcPbW46TdTO35vFwCwP5z1fdqYWT2pdZVnBxyQCQZxZXXGh4HTcjr9AOI+ssbZMCn7J&#10;wXLR780x0fbFB3qmvhAhhF2CCkrvm0RKl5Vk0E1sQxy43LYGfYBtIXWLrxBuajmNok9psOLQUGJD&#10;m5Kye/owCtL4fLmtf+77U/09yu21k/ntmCs1HHSrGQhPnf8X/7l3WkEch7XhTDg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tUhcIAAADcAAAADwAAAAAAAAAAAAAA&#10;AAChAgAAZHJzL2Rvd25yZXYueG1sUEsFBgAAAAAEAAQA+QAAAJADAAAAAA==&#10;" strokecolor="#fc0" strokeweight="2pt"/>
                  <v:line id="Line 431" o:spid="_x0000_s1455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fDnsYAAADcAAAADwAAAGRycy9kb3ducmV2LnhtbESP3WoCMRSE7wt9h3AK3mm2grauRqmK&#10;Vmgp/oH07rA53SxuTpZNdNe3bwpCL4eZ+YaZzFpbiivVvnCs4LmXgCDOnC44V3A8rLqvIHxA1lg6&#10;JgU38jCbPj5MMNWu4R1d9yEXEcI+RQUmhCqV0meGLPqeq4ij9+NqiyHKOpe6xibCbSn7STKUFguO&#10;CwYrWhjKzvuLVfB9+dq+HJbrz2RuPwrTlO9ypU9KdZ7atzGIQG34D9/bG61gMBjB35l4BOT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Xw57GAAAA3AAAAA8AAAAAAAAA&#10;AAAAAAAAoQIAAGRycy9kb3ducmV2LnhtbFBLBQYAAAAABAAEAPkAAACUAwAAAAA=&#10;" strokeweight="1.5pt"/>
                  <v:rect id="Rectangle 432" o:spid="_x0000_s1456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608EA&#10;AADcAAAADwAAAGRycy9kb3ducmV2LnhtbERPz2vCMBS+C/4P4Qm7aVqZItUoY0OYR53Kjm/Jsylr&#10;XkoTa+dfbw7Cjh/f79Wmd7XoqA2VZwX5JANBrL2puFRw/NqOFyBCRDZYeyYFfxRgsx4OVlgYf+M9&#10;dYdYihTCoUAFNsamkDJoSw7DxDfEibv41mFMsC2lafGWwl0tp1k2lw4rTg0WG3q3pH8PV6eg+Q73&#10;H97td92p0md92uYf9jVX6mXUvy1BROrjv/jp/jQKZvM0P51JR0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1OtPBAAAA3AAAAA8AAAAAAAAAAAAAAAAAmAIAAGRycy9kb3du&#10;cmV2LnhtbFBLBQYAAAAABAAEAPUAAACGAwAAAAA=&#10;" fillcolor="black">
                    <v:fill color2="#555" focus="50%" type="gradient"/>
                  </v:rect>
                  <v:rect id="Rectangle 433" o:spid="_x0000_s1457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loS8UA&#10;AADcAAAADwAAAGRycy9kb3ducmV2LnhtbESPQWsCMRSE70L/Q3gFb5pVqOhqlFJqEYVKVz14e26e&#10;u6Gbl2UTdf33Rij0OMzMN8xs0dpKXKnxxrGCQT8BQZw7bbhQsN8te2MQPiBrrByTgjt5WMxfOjNM&#10;tbvxD12zUIgIYZ+igjKEOpXS5yVZ9H1XE0fv7BqLIcqmkLrBW4TbSg6TZCQtGo4LJdb0UVL+m12s&#10;Ans86MNk92m+t2s33jBnJ/dllOq+tu9TEIHa8B/+a6+0grfRAJ5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6WhLxQAAANwAAAAPAAAAAAAAAAAAAAAAAJgCAABkcnMv&#10;ZG93bnJldi54bWxQSwUGAAAAAAQABAD1AAAAigMAAAAA&#10;" fillcolor="#e6e6e6">
                    <v:fill focus="100%" type="gradient"/>
                  </v:rect>
                  <v:rect id="Rectangle 434" o:spid="_x0000_s1458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LXTMQA&#10;AADcAAAADwAAAGRycy9kb3ducmV2LnhtbESP0WrCQBRE3wX/YbmFvummgUhJXcUGLBWxqOkHXLLX&#10;JDZ7N2S3Mf69Kwg+DjNzhpkvB9OInjpXW1bwNo1AEBdW11wq+M3Xk3cQziNrbCyTgis5WC7Gozmm&#10;2l74QP3RlyJA2KWooPK+TaV0RUUG3dS2xME72c6gD7Irpe7wEuCmkXEUzaTBmsNChS1lFRV/x3+j&#10;wObbvd6dPr+yNpH7n43Py3p3Vur1ZVh9gPA0+Gf40f7WCpJZDPcz4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10zEAAAA3AAAAA8AAAAAAAAAAAAAAAAAmAIAAGRycy9k&#10;b3ducmV2LnhtbFBLBQYAAAAABAAEAPUAAACJAwAAAAA=&#10;" fillcolor="#e6e6e6" stroked="f">
                    <v:fill focus="100%" type="gradient"/>
                  </v:rect>
                  <v:rect id="Rectangle 435" o:spid="_x0000_s1459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y18MA&#10;AADcAAAADwAAAGRycy9kb3ducmV2LnhtbESP0YrCMBRE3xf8h3AF3zR1RZFqFBVWFFHU+gGX5tpW&#10;m5vSRO3+/UYQ9nGYmTPMdN6YUjypdoVlBf1eBII4tbrgTMEl+emOQTiPrLG0TAp+ycF81vqaYqzt&#10;i0/0PPtMBAi7GBXk3lexlC7NyaDr2Yo4eFdbG/RB1pnUNb4C3JTyO4pG0mDBYSHHilY5pffzwyiw&#10;ye6o99flelUN5fGw9UlW7G9KddrNYgLCU+P/w5/2RisYjgbwPhOO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5y18MAAADcAAAADwAAAAAAAAAAAAAAAACYAgAAZHJzL2Rv&#10;d25yZXYueG1sUEsFBgAAAAAEAAQA9QAAAIgDAAAAAA==&#10;" fillcolor="#e6e6e6" stroked="f">
                    <v:fill focus="100%" type="gradient"/>
                  </v:rect>
                  <v:rect id="Rectangle 436" o:spid="_x0000_s1460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XF8UA&#10;AADcAAAADwAAAGRycy9kb3ducmV2LnhtbESPzWrDMBCE74W+g9hCbo3s5hcnSmgLgZBAoU4eYLE2&#10;lom1Ui01dt6+KhR6HGbmG2a9HWwrbtSFxrGCfJyBIK6cbrhWcD7tnpcgQkTW2DomBXcKsN08Pqyx&#10;0K7nT7qVsRYJwqFABSZGX0gZKkMWw9h54uRdXGcxJtnVUnfYJ7ht5UuWzaXFhtOCQU/vhqpr+W0V&#10;TPYHP/NvOX71i49DXt6PFyOPSo2ehtcViEhD/A//tfdawWw+hd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2pcXxQAAANwAAAAPAAAAAAAAAAAAAAAAAJgCAABkcnMv&#10;ZG93bnJldi54bWxQSwUGAAAAAAQABAD1AAAAigMAAAAA&#10;" fillcolor="#767676">
                    <v:fill color2="black" focus="100%" type="gradient"/>
                  </v:rect>
                  <v:line id="Line 437" o:spid="_x0000_s1461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xpsYAAADcAAAADwAAAGRycy9kb3ducmV2LnhtbESPT2vCQBTE70K/w/IKXkQ3ChFJXaUt&#10;FHqpYAyU3p7Zlz+afRuzW43f3hUEj8PM/IZZrnvTiDN1rrasYDqJQBDnVtdcKsh2X+MFCOeRNTaW&#10;ScGVHKxXL4MlJtpeeEvn1JciQNglqKDyvk2kdHlFBt3EtsTBK2xn0AfZlVJ3eAlw08hZFM2lwZrD&#10;QoUtfVaUH9N/oyCNf/8OH6fjT9ZsRoXd97I47Aqlhq/9+xsIT71/hh/tb60gnsdwPxOO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GMabGAAAA3AAAAA8AAAAAAAAA&#10;AAAAAAAAoQIAAGRycy9kb3ducmV2LnhtbFBLBQYAAAAABAAEAPkAAACUAwAAAAA=&#10;" strokecolor="#fc0" strokeweight="2pt"/>
                  <v:line id="Line 438" o:spid="_x0000_s1462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Sv0cYAAADcAAAADwAAAGRycy9kb3ducmV2LnhtbESPT2vCQBTE70K/w/IKXkQ3CgZJXaUt&#10;FHqpYAyU3p7Zlz+afRuzW43f3hUEj8PM/IZZrnvTiDN1rrasYDqJQBDnVtdcKsh2X+MFCOeRNTaW&#10;ScGVHKxXL4MlJtpeeEvn1JciQNglqKDyvk2kdHlFBt3EtsTBK2xn0AfZlVJ3eAlw08hZFMXSYM1h&#10;ocKWPivKj+m/UZDOf/8OH6fjT9ZsRoXd97I47Aqlhq/9+xsIT71/hh/tb61gHsdwPxOO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Ur9HGAAAA3AAAAA8AAAAAAAAA&#10;AAAAAAAAoQIAAGRycy9kb3ducmV2LnhtbFBLBQYAAAAABAAEAPkAAACUAwAAAAA=&#10;" strokecolor="#fc0" strokeweight="2pt"/>
                  <v:line id="Line 439" o:spid="_x0000_s1463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gKSscAAADcAAAADwAAAGRycy9kb3ducmV2LnhtbESPT2vCQBTE70K/w/IKXkQ3FbQldSNa&#10;KHix0Bgo3l6zL//Mvk2zq8Zv3y0IPQ4z8xtmtR5MKy7Uu9qygqdZBII4t7rmUkF2eJ++gHAeWWNr&#10;mRTcyME6eRitMNb2yp90SX0pAoRdjAoq77tYSpdXZNDNbEccvML2Bn2QfSl1j9cAN62cR9FSGqw5&#10;LFTY0VtF+Sk9GwXp4uvYbH9O+6z9mBT2e5BFcyiUGj8Om1cQngb/H763d1rBYvkM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mApKxwAAANwAAAAPAAAAAAAA&#10;AAAAAAAAAKECAABkcnMvZG93bnJldi54bWxQSwUGAAAAAAQABAD5AAAAlQMAAAAA&#10;" strokecolor="#fc0" strokeweight="2pt"/>
                  <v:line id="Line 440" o:spid="_x0000_s1464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eeOMIAAADcAAAADwAAAGRycy9kb3ducmV2LnhtbERPy4rCMBTdC/5DuIIbGdMRFOkYRQcE&#10;NwpWQWZ3p7l9aHNTm6j1781CcHk479miNZW4U+NKywq+hxEI4tTqknMFx8P6awrCeWSNlWVS8CQH&#10;i3m3M8NY2wfv6Z74XIQQdjEqKLyvYyldWpBBN7Q1ceAy2xj0ATa51A0+Qrip5CiKJtJgyaGhwJp+&#10;C0ovyc0oSManv/Pqetkeq90gs/+tzM6HTKl+r13+gPDU+o/47d5oBeNJWBvOhCM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eeOMIAAADcAAAADwAAAAAAAAAAAAAA&#10;AAChAgAAZHJzL2Rvd25yZXYueG1sUEsFBgAAAAAEAAQA+QAAAJADAAAAAA==&#10;" strokecolor="#fc0" strokeweight="2pt"/>
                  <v:line id="Line 441" o:spid="_x0000_s1465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s7o8cAAADcAAAADwAAAGRycy9kb3ducmV2LnhtbESPT2vCQBTE70K/w/IKXkQ3FZQ2dSNa&#10;KHix0Bgo3l6zL//Mvk2zq8Zv3y0IPQ4z8xtmtR5MKy7Uu9qygqdZBII4t7rmUkF2eJ8+g3AeWWNr&#10;mRTcyME6eRitMNb2yp90SX0pAoRdjAoq77tYSpdXZNDNbEccvML2Bn2QfSl1j9cAN62cR9FSGqw5&#10;LFTY0VtF+Sk9GwXp4uvYbH9O+6z9mBT2e5BFcyiUGj8Om1cQngb/H763d1rBYvkC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SzujxwAAANwAAAAPAAAAAAAA&#10;AAAAAAAAAKECAABkcnMvZG93bnJldi54bWxQSwUGAAAAAAQABAD5AAAAlQMAAAAA&#10;" strokecolor="#fc0" strokeweight="2pt"/>
                  <v:line id="Line 442" o:spid="_x0000_s1466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gE48IAAADcAAAADwAAAGRycy9kb3ducmV2LnhtbERPy4rCMBTdC/MP4QpuZEwV1KEaZRSE&#10;2cyAVRB31+b2oc1NbaJ2/t4sBJeH854vW1OJOzWutKxgOIhAEKdWl5wr2O82n18gnEfWWFkmBf/k&#10;YLn46Mwx1vbBW7onPhchhF2MCgrv61hKlxZk0A1sTRy4zDYGfYBNLnWDjxBuKjmKook0WHJoKLCm&#10;dUHpJbkZBcn4cDyvrpffffXXz+ypldl5lynV67bfMxCeWv8Wv9w/WsF4GuaH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KgE48IAAADcAAAADwAAAAAAAAAAAAAA&#10;AAChAgAAZHJzL2Rvd25yZXYueG1sUEsFBgAAAAAEAAQA+QAAAJADAAAAAA==&#10;" strokecolor="#fc0" strokeweight="2pt"/>
                  <v:line id="Line 443" o:spid="_x0000_s1467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SheMYAAADcAAAADwAAAGRycy9kb3ducmV2LnhtbESPT2vCQBTE70K/w/IKXkQ3FrQSXaUt&#10;FLxYMAbE2zP78kezb9Psqum3dwWhx2FmfsMsVp2pxZVaV1lWMB5FIIgzqysuFKS77+EMhPPIGmvL&#10;pOCPHKyWL70FxtreeEvXxBciQNjFqKD0vomldFlJBt3INsTBy21r0AfZFlK3eAtwU8u3KJpKgxWH&#10;hRIb+iopOycXoyCZ7A+nz9/zJq1/Brk9djI/7XKl+q/dxxyEp87/h5/ttVYweR/D4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koXjGAAAA3AAAAA8AAAAAAAAA&#10;AAAAAAAAoQIAAGRycy9kb3ducmV2LnhtbFBLBQYAAAAABAAEAPkAAACUAwAAAAA=&#10;" strokecolor="#fc0" strokeweight="2pt"/>
                  <v:line id="Line 444" o:spid="_x0000_s1468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Y/D8YAAADcAAAADwAAAGRycy9kb3ducmV2LnhtbESPT2vCQBTE70K/w/IKXkQ3ClqJrtIW&#10;Cr20YAyIt2f25Y9m38bsqum3dwWhx2FmfsMs152pxZVaV1lWMB5FIIgzqysuFKTbr+EchPPIGmvL&#10;pOCPHKxXL70lxtreeEPXxBciQNjFqKD0vomldFlJBt3INsTBy21r0AfZFlK3eAtwU8tJFM2kwYrD&#10;QokNfZaUnZKLUZBMd/vjx/n0k9a/g9weOpkft7lS/dfufQHCU+f/w8/2t1YwfZvA40w4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2Pw/GAAAA3AAAAA8AAAAAAAAA&#10;AAAAAAAAoQIAAGRycy9kb3ducmV2LnhtbFBLBQYAAAAABAAEAPkAAACUAwAAAAA=&#10;" strokecolor="#fc0" strokeweight="2pt"/>
                  <v:line id="Line 445" o:spid="_x0000_s1469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qalMcAAADcAAAADwAAAGRycy9kb3ducmV2LnhtbESPW2vCQBSE3wv+h+UIfSm6aYsXohux&#10;QqEvLRgF8e2YPbmZPRuzW03/fbdQ8HGYmW+Y5ao3jbhS5yrLCp7HEQjizOqKCwX73ftoDsJ5ZI2N&#10;ZVLwQw5WyeBhibG2N97SNfWFCBB2MSoovW9jKV1WkkE3ti1x8HLbGfRBdoXUHd4C3DTyJYqm0mDF&#10;YaHEljYlZef02yhIJ4dj/XY5f+6br6fcnnqZ17tcqcdhv16A8NT7e/i//aEVTGav8HcmHAGZ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epqUxwAAANwAAAAPAAAAAAAA&#10;AAAAAAAAAKECAABkcnMvZG93bnJldi54bWxQSwUGAAAAAAQABAD5AAAAlQMAAAAA&#10;" strokecolor="#fc0" strokeweight="2pt"/>
                  <v:line id="Line 446" o:spid="_x0000_s1470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MC4McAAADcAAAADwAAAGRycy9kb3ducmV2LnhtbESPW2vCQBSE3wv+h+UIfSm6aakXohux&#10;QqEvLRgF8e2YPbmZPRuzW03/fbdQ8HGYmW+Y5ao3jbhS5yrLCp7HEQjizOqKCwX73ftoDsJ5ZI2N&#10;ZVLwQw5WyeBhibG2N97SNfWFCBB2MSoovW9jKV1WkkE3ti1x8HLbGfRBdoXUHd4C3DTyJYqm0mDF&#10;YaHEljYlZef02yhIJ4dj/XY5f+6br6fcnnqZ17tcqcdhv16A8NT7e/i//aEVTGav8HcmHAGZ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kwLgxwAAANwAAAAPAAAAAAAA&#10;AAAAAAAAAKECAABkcnMvZG93bnJldi54bWxQSwUGAAAAAAQABAD5AAAAlQMAAAAA&#10;" strokecolor="#fc0" strokeweight="2pt"/>
                  <v:line id="Line 447" o:spid="_x0000_s1471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+ne8YAAADcAAAADwAAAGRycy9kb3ducmV2LnhtbESPT2vCQBTE74V+h+UJXopuLKSV6Cq1&#10;UPCi0CgUb8/syx/Nvk2zq8Zv7wqCx2FmfsNM552pxZlaV1lWMBpGIIgzqysuFGw3P4MxCOeRNdaW&#10;ScGVHMxnry9TTLS98C+dU1+IAGGXoILS+yaR0mUlGXRD2xAHL7etQR9kW0jd4iXATS3fo+hDGqw4&#10;LJTY0HdJ2TE9GQVp/Lc7LP6Pq229fsvtvpP5YZMr1e91XxMQnjr/DD/aS60g/ozhfiYc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fp3vGAAAA3AAAAA8AAAAAAAAA&#10;AAAAAAAAoQIAAGRycy9kb3ducmV2LnhtbFBLBQYAAAAABAAEAPkAAACUAwAAAAA=&#10;" strokecolor="#fc0" strokeweight="2pt"/>
                  <v:line id="Line 448" o:spid="_x0000_s1472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05DMcAAADcAAAADwAAAGRycy9kb3ducmV2LnhtbESPT2vCQBTE70K/w/IKXkQ3FbQldSNa&#10;KHix0Bgo3l6zL//Mvk2zq8Zv3y0IPQ4z8xtmtR5MKy7Uu9qygqdZBII4t7rmUkF2eJ++gHAeWWNr&#10;mRTcyME6eRitMNb2yp90SX0pAoRdjAoq77tYSpdXZNDNbEccvML2Bn2QfSl1j9cAN62cR9FSGqw5&#10;LFTY0VtF+Sk9GwXp4uvYbH9O+6z9mBT2e5BFcyiUGj8Om1cQngb/H763d1rB4nkJ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DTkMxwAAANwAAAAPAAAAAAAA&#10;AAAAAAAAAKECAABkcnMvZG93bnJldi54bWxQSwUGAAAAAAQABAD5AAAAlQMAAAAA&#10;" strokecolor="#fc0" strokeweight="2pt"/>
                  <v:line id="Line 449" o:spid="_x0000_s1473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GuF8YAAADcAAAADwAAAGRycy9kb3ducmV2LnhtbESP3WrCQBSE74W+w3KE3unGQhtJXUUt&#10;tgVF/CmU3h2yx2xo9mzIriZ9+64geDnMzDfMZNbZSlyo8aVjBaNhAoI4d7rkQsHXcTUYg/ABWWPl&#10;mBT8kYfZ9KE3wUy7lvd0OYRCRAj7DBWYEOpMSp8bsuiHriaO3sk1FkOUTSF1g22E20o+JcmLtFhy&#10;XDBY09JQ/ns4WwU/5+0uPb69b5KFXZemrT7kSn8r9djv5q8gAnXhHr61P7WC5zSF65l4BOT0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xrhfGAAAA3AAAAA8AAAAAAAAA&#10;AAAAAAAAoQIAAGRycy9kb3ducmV2LnhtbFBLBQYAAAAABAAEAPkAAACUAwAAAAA=&#10;" strokeweight="1.5pt"/>
                </v:group>
                <v:group id="Group 450" o:spid="_x0000_s1474" style="position:absolute;left:3560;top:13837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<v:rect id="Rectangle 451" o:spid="_x0000_s1475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w6PcYA&#10;AADcAAAADwAAAGRycy9kb3ducmV2LnhtbESPW2vCQBSE3wv+h+UIfasbC14aXaUNCIJF8NIW3w7Z&#10;Yy5mz4bsatJ/3y0IPg4z8w0zX3amEjdqXGFZwXAQgSBOrS44U3A8rF6mIJxH1lhZJgW/5GC56D3N&#10;Mda25R3d9j4TAcIuRgW593UspUtzMugGtiYO3tk2Bn2QTSZ1g22Am0q+RtFYGiw4LORYU5JTetlf&#10;jYLp6LvFNClX282nM1/dR13+nE9KPfe79xkIT51/hO/ttVYwmrzB/5lw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7w6PcYAAADcAAAADwAAAAAAAAAAAAAAAACYAgAAZHJz&#10;L2Rvd25yZXYueG1sUEsFBgAAAAAEAAQA9QAAAIsDAAAAAA==&#10;" fillcolor="black"/>
                  <v:oval id="Oval 452" o:spid="_x0000_s1476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yiMEA&#10;AADcAAAADwAAAGRycy9kb3ducmV2LnhtbERPy4rCMBTdC/5DuANuRFMHfFCNRRwGFRdSndlfmmtb&#10;prkpTaZWv94sBJeH814lnalES40rLSuYjCMQxJnVJecKfi7fowUI55E1VpZJwZ0cJOt+b4WxtjdO&#10;qT37XIQQdjEqKLyvYyldVpBBN7Y1ceCutjHoA2xyqRu8hXBTyc8omkmDJYeGAmvaFpT9nf+Ngsfu&#10;oDkdas2/XziV5mQvx/leqcFHt1mC8NT5t/jl3msF00WYH86EI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lsojBAAAA3AAAAA8AAAAAAAAAAAAAAAAAmAIAAGRycy9kb3du&#10;cmV2LnhtbFBLBQYAAAAABAAEAPUAAACGAwAAAAA=&#10;" fillcolor="maroon" strokecolor="white" strokeweight=".25pt"/>
                  <v:oval id="Oval 453" o:spid="_x0000_s1477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XE8UA&#10;AADcAAAADwAAAGRycy9kb3ducmV2LnhtbESPQWvCQBSE7wX/w/IEL6XZRLCVNKtIizTSg6jt/ZF9&#10;TYLZtyG7Jqm/3hUKPQ4z8w2TrUfTiJ46V1tWkEQxCOLC6ppLBV+n7dMShPPIGhvLpOCXHKxXk4cM&#10;U20HPlB/9KUIEHYpKqi8b1MpXVGRQRfZljh4P7Yz6IPsSqk7HALcNHIex8/SYM1hocKW3ioqzseL&#10;UXD92Gk+PGrN3++4kGZvT58vuVKz6bh5BeFp9P/hv3auFSyWCdzPh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6RcTxQAAANwAAAAPAAAAAAAAAAAAAAAAAJgCAABkcnMv&#10;ZG93bnJldi54bWxQSwUGAAAAAAQABAD1AAAAigMAAAAA&#10;" fillcolor="maroon" strokecolor="white" strokeweight=".25pt"/>
                  <v:oval id="Oval 454" o:spid="_x0000_s1478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7RMMA&#10;AADcAAAADwAAAGRycy9kb3ducmV2LnhtbESP0YrCMBRE34X9h3AX9k3TVZRajSKCrg8irusHXJtr&#10;W7a5KUnU+vdGEHwcZuYMM523phZXcr6yrOC7l4Agzq2uuFBw/Ft1UxA+IGusLZOCO3mYzz46U8y0&#10;vfEvXQ+hEBHCPkMFZQhNJqXPSzLoe7Yhjt7ZOoMhSldI7fAW4aaW/SQZSYMVx4USG1qWlP8fLkbB&#10;Zpk3bjcKgzUX+LPy+9N4a05KfX22iwmIQG14h1/tjVYwTPvwPBOP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w7RMMAAADcAAAADwAAAAAAAAAAAAAAAACYAgAAZHJzL2Rv&#10;d25yZXYueG1sUEsFBgAAAAAEAAQA9QAAAIgDAAAAAA==&#10;" fillcolor="red" strokecolor="#f60" strokeweight=".25pt">
                    <v:fill color2="maroon" focus="100%" type="gradient"/>
                  </v:oval>
                </v:group>
                <v:line id="Line 455" o:spid="_x0000_s1479" style="position:absolute;visibility:visible;mso-wrap-style:square" from="8001,12757" to="8001,15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azL8YAAADcAAAADwAAAGRycy9kb3ducmV2LnhtbESPQWvCQBSE74X+h+UVvIhuGlsNqatI&#10;QfTgwaog3h7Z1yRt9m3YXTX+e1co9DjMzDfMdN6ZRlzI+dqygtdhAoK4sLrmUsFhvxxkIHxA1thY&#10;JgU38jCfPT9NMdf2yl902YVSRAj7HBVUIbS5lL6oyKAf2pY4et/WGQxRulJqh9cIN41Mk2QsDdYc&#10;Fyps6bOi4nd3NgoW5rhZrtKTzLa34sdNbD99O/aV6r10iw8QgbrwH/5rr7WC92wEjzPxC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msy/GAAAA3AAAAA8AAAAAAAAA&#10;AAAAAAAAoQIAAGRycy9kb3ducmV2LnhtbFBLBQYAAAAABAAEAPkAAACUAwAAAAA=&#10;" strokecolor="red" strokeweight="2pt">
                  <v:stroke endarrow="block"/>
                  <v:shadow on="t"/>
                </v:line>
                <v:shape id="Freeform 456" o:spid="_x0000_s1480" style="position:absolute;left:4676;top:11762;width:1070;height:558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ltf8UA&#10;AADcAAAADwAAAGRycy9kb3ducmV2LnhtbESPQWsCMRSE7wX/Q3iCt5pVW5HVKCKUlh4KVRG8PTbP&#10;zermZU3iuv33TaHgcZiZb5jFqrO1aMmHyrGC0TADQVw4XXGpYL97e56BCBFZY+2YFPxQgNWy97TA&#10;XLs7f1O7jaVIEA45KjAxNrmUoTBkMQxdQ5y8k/MWY5K+lNrjPcFtLcdZNpUWK04LBhvaGCou25tV&#10;EN7Pa9+60W1i9PHw2eG0vH5dlRr0u/UcRKQuPsL/7Q+t4HX2An9n0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KW1/xQAAANwAAAAPAAAAAAAAAAAAAAAAAJgCAABkcnMv&#10;ZG93bnJldi54bWxQSwUGAAAAAAQABAD1AAAAigMAAAAA&#10;" path="m,1620l,,360,e" filled="f" strokecolor="red" strokeweight="2pt">
                  <v:stroke endarrow="block" endarrowwidth="narrow" endarrowlength="short"/>
                  <v:shadow on="t" color="#333" offset="3pt,3pt"/>
                  <v:path arrowok="t" o:connecttype="custom" o:connectlocs="0,5580;0,0;1070,0" o:connectangles="0,0,0"/>
                </v:shape>
                <v:shape id="Text Box 457" o:spid="_x0000_s1481" type="#_x0000_t202" style="position:absolute;left:3681;top:9157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8qccA&#10;AADcAAAADwAAAGRycy9kb3ducmV2LnhtbESPQWvCQBSE7wX/w/IKvRTdtBKxqatIoeKhUKqCentk&#10;X7Kh2bcxu03Sf+8KhR6HmfmGWawGW4uOWl85VvA0SUAQ505XXCo47N/HcxA+IGusHZOCX/KwWo7u&#10;Fphp1/MXdbtQighhn6ECE0KTSelzQxb9xDXE0StcazFE2ZZSt9hHuK3lc5LMpMWK44LBht4M5d+7&#10;H6tAXj6Kc/GSfnaXc3Xi7eNxY/qpUg/3w/oVRKAh/If/2lutIJ2ncDsTj4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QfKnHAAAA3AAAAA8AAAAAAAAAAAAAAAAAmAIAAGRy&#10;cy9kb3ducmV2LnhtbFBLBQYAAAAABAAEAPUAAACMAwAAAAA=&#10;" strokeweight="1pt">
                  <v:shadow on="t"/>
                  <v:textbox>
                    <w:txbxContent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093930">
                          <w:rPr>
                            <w:sz w:val="14"/>
                            <w:szCs w:val="14"/>
                          </w:rPr>
                          <w:t>Interfaz 1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gramStart"/>
                        <w:r>
                          <w:rPr>
                            <w:sz w:val="14"/>
                            <w:szCs w:val="14"/>
                          </w:rPr>
                          <w:t>cascos</w:t>
                        </w:r>
                        <w:proofErr w:type="gramEnd"/>
                        <w:r>
                          <w:rPr>
                            <w:sz w:val="14"/>
                            <w:szCs w:val="14"/>
                          </w:rPr>
                          <w:t xml:space="preserve"> P.O</w:t>
                        </w:r>
                      </w:p>
                    </w:txbxContent>
                  </v:textbox>
                </v:shape>
                <v:shape id="Text Box 458" o:spid="_x0000_s1482" type="#_x0000_t202" style="position:absolute;left:4581;top:10957;width:1108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i3scA&#10;AADcAAAADwAAAGRycy9kb3ducmV2LnhtbESPQWvCQBSE7wX/w/IKvZS6aUXR6CpSqHgoFLWg3h7Z&#10;l2xo9m3MbpP037tCweMwM98wi1VvK9FS40vHCl6HCQjizOmSCwXfh4+XKQgfkDVWjknBH3lYLQcP&#10;C0y163hH7T4UIkLYp6jAhFCnUvrMkEU/dDVx9HLXWAxRNoXUDXYRbiv5liQTabHkuGCwpndD2c/+&#10;1yqQl8/8nM/GX+3lXJ54+3zcmG6k1NNjv56DCNSHe/i/vdUKxtMJ3M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C4t7HAAAA3AAAAA8AAAAAAAAAAAAAAAAAmAIAAGRy&#10;cy9kb3ducmV2LnhtbFBLBQYAAAAABAAEAPUAAACMAwAAAAA=&#10;" strokeweight="1pt">
                  <v:shadow on="t"/>
                  <v:textbox>
                    <w:txbxContent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093930">
                          <w:rPr>
                            <w:sz w:val="14"/>
                            <w:szCs w:val="14"/>
                          </w:rPr>
                          <w:t xml:space="preserve">Interfaz </w:t>
                        </w: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  <w:r w:rsidRPr="00093930">
                          <w:rPr>
                            <w:sz w:val="14"/>
                            <w:szCs w:val="14"/>
                          </w:rPr>
                          <w:t xml:space="preserve"> H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BC</w:t>
                        </w:r>
                      </w:p>
                    </w:txbxContent>
                  </v:textbox>
                </v:shape>
                <v:shape id="Freeform 459" o:spid="_x0000_s1483" style="position:absolute;left:2781;top:12826;width:3600;height:1223;visibility:visible;mso-wrap-style:square;v-text-anchor:top" coordsize="37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fqg8YA&#10;AADcAAAADwAAAGRycy9kb3ducmV2LnhtbESPQWvCQBSE74L/YXlCL6VuLGoldRVpaxFakKjQ6yP7&#10;TEJ234bsVlN/vSsUPA4z8w0zX3bWiBO1vnKsYDRMQBDnTldcKDjs108zED4gazSOScEfeVgu+r05&#10;ptqdOaPTLhQiQtinqKAMoUml9HlJFv3QNcTRO7rWYoiyLaRu8Rzh1sjnJJlKixXHhRIbeispr3e/&#10;VsFXYn7Qj0f1o5l81JfsPf/efnqlHgbd6hVEoC7cw//tjVYwmb3A7Uw8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fqg8YAAADcAAAADwAAAAAAAAAAAAAAAACYAgAAZHJz&#10;L2Rvd25yZXYueG1sUEsFBgAAAAAEAAQA9QAAAIsDAAAAAA==&#10;" path="m,900l,540,,360r3780,l3780,e" filled="f" strokecolor="green" strokeweight="2pt">
                  <v:stroke endarrow="block"/>
                  <v:shadow on="t" color="#333" offset="3pt,3pt"/>
                  <v:path arrowok="t" o:connecttype="custom" o:connectlocs="0,1223;0,734;0,489;3600,489;3600,0" o:connectangles="0,0,0,0,0"/>
                </v:shape>
                <v:shape id="Freeform 460" o:spid="_x0000_s1484" style="position:absolute;left:5025;top:12937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E8xMIA&#10;AADcAAAADwAAAGRycy9kb3ducmV2LnhtbERPy4rCMBTdC/5DuMLsNHVAkU6jiFIYRzdWN7O7NLeP&#10;meamNlHr35uF4PJw3smqN424UedqywqmkwgEcW51zaWC8ykdL0A4j6yxsUwKHuRgtRwOEoy1vfOR&#10;bpkvRQhhF6OCyvs2ltLlFRl0E9sSB66wnUEfYFdK3eE9hJtGfkbRXBqsOTRU2NKmovw/uxoFxa+5&#10;tD9lesz2hzTf7U5/036/Vepj1K+/QHjq/Vv8cn9rBbNFWBvOhCM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kTzEwgAAANwAAAAPAAAAAAAAAAAAAAAAAJgCAABkcnMvZG93&#10;bnJldi54bWxQSwUGAAAAAAQABAD1AAAAhwMAAAAA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461" o:spid="_x0000_s1485" style="position:absolute;left:5025;top:10417;width:1356;height:1122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ew8UA&#10;AADcAAAADwAAAGRycy9kb3ducmV2LnhtbESPzWrDMBCE74G+g9hCbonsQELsRgmhkNIecmh+So+L&#10;tbVMrZWRFNt9+6hQ6HGYmW+YzW60rejJh8axgnyegSCunG64VnA5H2ZrECEia2wdk4IfCrDbPkw2&#10;WGo38Dv1p1iLBOFQogITY1dKGSpDFsPcdcTJ+3LeYkzS11J7HBLctnKRZStpseG0YLCjZ0PV9+lm&#10;FVBh5cfnbfVybEZT7/Etv0abKzV9HPdPICKN8T/8137VCpbrAn7Pp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yl7DxQAAANwAAAAPAAAAAAAAAAAAAAAAAJgCAABkcnMv&#10;ZG93bnJldi54bWxQSwUGAAAAAAQABAD1AAAAigMAAAAA&#10;" path="m2160,360l2160,,,e" filled="f" strokecolor="green" strokeweight="2pt">
                  <v:stroke startarrow="block" startarrowwidth="wide" startarrowlength="long" endarrow="block" endarrowwidth="wide"/>
                  <v:shadow on="t" color="#333" offset="3pt,3pt"/>
                  <v:path arrowok="t" o:connecttype="custom" o:connectlocs="1356,1122;1356,0;0,0" o:connectangles="0,0,0"/>
                </v:shape>
                <v:shape id="Text Box 462" o:spid="_x0000_s1486" type="#_x0000_t202" style="position:absolute;left:2421;top:12937;width:19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m8tcIA&#10;AADcAAAADwAAAGRycy9kb3ducmV2LnhtbERPS2vCQBC+F/wPywjedGPRYlNX0UJFKBR8tOchOybB&#10;7Gya3Wj013cOQo8f33u+7FylLtSE0rOB8SgBRZx5W3Ju4Hj4GM5AhYhssfJMBm4UYLnoPc0xtf7K&#10;O7rsY64khEOKBooY61TrkBXkMIx8TSzcyTcOo8Am17bBq4S7Sj8nyYt2WLI0FFjTe0HZed866XW/&#10;6/p++Plqv6vJZ2snG1xrZ8yg363eQEXq4r/44d5aA9NXmS9n5Aj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Cby1wgAAANwAAAAPAAAAAAAAAAAAAAAAAJgCAABkcnMvZG93&#10;bnJldi54bWxQSwUGAAAAAAQABAD1AAAAhwMAAAAA&#10;" filled="f" stroked="f" strokeweight="1pt">
                  <v:stroke dashstyle="dashDot"/>
                  <v:textbox>
                    <w:txbxContent>
                      <w:p w:rsidR="0058736E" w:rsidRPr="00857F2D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Cto1: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Sub</w:t>
                        </w: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Text Box 463" o:spid="_x0000_s1487" type="#_x0000_t202" style="position:absolute;left:2964;top:13477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mD5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mD5cMAAADcAAAADwAAAAAAAAAAAAAAAACYAgAAZHJzL2Rv&#10;d25yZXYueG1sUEsFBgAAAAAEAAQA9QAAAIgDAAAAAA==&#10;" filled="f" stroked="f">
                  <v:textbox>
                    <w:txbxContent>
                      <w:p w:rsidR="0058736E" w:rsidRPr="00857F2D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>Cto</w:t>
                        </w: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2: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Picture 464" o:spid="_x0000_s1488" type="#_x0000_t75" alt="sonda_etm_pequeña" style="position:absolute;left:6169;top:11539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KWTTHAAAA3AAAAA8AAABkcnMvZG93bnJldi54bWxEj09rwkAUxO8Fv8PyhN5004BBU9cQCi0t&#10;ePEPtsdn9jUJzb6N2dXEfvquIPQ4zMxvmGU2mEZcqHO1ZQVP0wgEcWF1zaWC/e51MgfhPLLGxjIp&#10;uJKDbDV6WGKqbc8bumx9KQKEXYoKKu/bVEpXVGTQTW1LHLxv2xn0QXal1B32AW4aGUdRIg3WHBYq&#10;bOmlouJnezYKZJ6c+8Ps6/P48fa7sSd7yo/rRKnH8ZA/g/A0+P/wvf2uFcwWMdzOhCMgV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XKWTTHAAAA3AAAAA8AAAAAAAAAAAAA&#10;AAAAnwIAAGRycy9kb3ducmV2LnhtbFBLBQYAAAAABAAEAPcAAACTAwAAAAA=&#10;">
                  <v:imagedata r:id="rId19" o:title="sonda_etm_pequeña"/>
                </v:shape>
                <v:shape id="Freeform 465" o:spid="_x0000_s1489" style="position:absolute;left:5756;top:9242;width:1790;height:270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8asQA&#10;AADcAAAADwAAAGRycy9kb3ducmV2LnhtbESPQWvCQBSE70L/w/IK3sxulQabuooKgiAFTQu9PrLP&#10;JJh9G7JrjP/eLRQ8DjPzDbNYDbYRPXW+dqzhLVEgiAtnai41/HzvJnMQPiAbbByThjt5WC1fRgvM&#10;jLvxifo8lCJC2GeooQqhzaT0RUUWfeJa4uidXWcxRNmV0nR4i3DbyKlSqbRYc1yosKVtRcUlv1oN&#10;Z0qPzeV3Mzt8bdPdNL9KtVa91uPXYf0JItAQnuH/9t5oeP+Ywd+Ze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J/GrEAAAA3AAAAA8AAAAAAAAAAAAAAAAAmAIAAGRycy9k&#10;b3ducmV2LnhtbFBLBQYAAAAABAAEAPUAAACJAwAAAAA=&#10;" path="m,1620l,,360,e" filled="f" strokecolor="red" strokeweight="2pt">
                  <v:stroke endarrow="block" endarrowwidth="narrow" endarrowlength="short"/>
                  <v:shadow on="t" color="#333" offset="3pt,3pt"/>
                  <v:path arrowok="t" o:connecttype="custom" o:connectlocs="0,2700;0,0;1790,0" o:connectangles="0,0,0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464" w:name="_Toc462835032"/>
      <w:bookmarkStart w:id="465" w:name="_Toc2584166"/>
      <w:bookmarkStart w:id="466" w:name="_Toc32913576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10</w:t>
      </w:r>
      <w:r w:rsidR="00AB779A">
        <w:rPr>
          <w:noProof/>
        </w:rPr>
        <w:fldChar w:fldCharType="end"/>
      </w:r>
      <w:r w:rsidRPr="005A64A0">
        <w:t xml:space="preserve">. </w:t>
      </w:r>
      <w:bookmarkStart w:id="467" w:name="_Toc354501085"/>
      <w:bookmarkStart w:id="468" w:name="_Toc397415077"/>
      <w:r w:rsidRPr="005A64A0">
        <w:t>Configuración de Prueba Telefonía externa. Líneas BC</w:t>
      </w:r>
      <w:bookmarkEnd w:id="464"/>
      <w:bookmarkEnd w:id="465"/>
      <w:bookmarkEnd w:id="466"/>
      <w:bookmarkEnd w:id="467"/>
      <w:bookmarkEnd w:id="468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44"/>
        </w:numPr>
        <w:spacing w:after="60"/>
      </w:pPr>
      <w:r w:rsidRPr="004A4ECB">
        <w:t>Circuito 1. A través de sonda, al interfaz cascos del Operador 1.</w:t>
      </w:r>
    </w:p>
    <w:p w:rsidR="0058736E" w:rsidRPr="004A4ECB" w:rsidRDefault="0058736E" w:rsidP="0058736E">
      <w:pPr>
        <w:numPr>
          <w:ilvl w:val="0"/>
          <w:numId w:val="44"/>
        </w:numPr>
        <w:spacing w:after="60"/>
      </w:pPr>
      <w:r w:rsidRPr="004A4ECB">
        <w:t>Circuito 2. Conectando el Canal 3 a la entrada de audio telefónico de la sonda y el par telefónico de la Línea a 2 Hilos, a la entrada Línea del circuito telefónico de la sonda. Conmutador apuntando hacia lado Telefónico.</w:t>
      </w:r>
    </w:p>
    <w:p w:rsidR="0058736E" w:rsidRPr="004A4ECB" w:rsidRDefault="0058736E" w:rsidP="0058736E">
      <w:pPr>
        <w:pStyle w:val="Ttulo3"/>
        <w:spacing w:after="240"/>
      </w:pPr>
      <w:bookmarkStart w:id="469" w:name="_Ref347241778"/>
      <w:bookmarkStart w:id="470" w:name="_Toc347486994"/>
      <w:bookmarkStart w:id="471" w:name="_Toc354501038"/>
      <w:bookmarkStart w:id="472" w:name="_Toc397415240"/>
      <w:bookmarkStart w:id="473" w:name="_Toc462834972"/>
      <w:bookmarkStart w:id="474" w:name="_Toc2584093"/>
      <w:bookmarkStart w:id="475" w:name="_Toc32913514"/>
      <w:r w:rsidRPr="004A4ECB">
        <w:t>Configuración de Equipo ETM</w:t>
      </w:r>
      <w:bookmarkEnd w:id="469"/>
      <w:bookmarkEnd w:id="470"/>
      <w:bookmarkEnd w:id="471"/>
      <w:bookmarkEnd w:id="472"/>
      <w:bookmarkEnd w:id="473"/>
      <w:bookmarkEnd w:id="474"/>
      <w:bookmarkEnd w:id="475"/>
    </w:p>
    <w:p w:rsidR="0058736E" w:rsidRPr="004A4ECB" w:rsidRDefault="0058736E" w:rsidP="0058736E">
      <w:r w:rsidRPr="004A4ECB">
        <w:t>Configurar el Circuito 1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BC/FXO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2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Si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476" w:name="_Toc347487048"/>
      <w:bookmarkStart w:id="477" w:name="_Toc354501111"/>
      <w:bookmarkStart w:id="478" w:name="_Toc397415103"/>
      <w:bookmarkStart w:id="479" w:name="_Toc462835062"/>
      <w:bookmarkStart w:id="480" w:name="_Toc2584196"/>
      <w:bookmarkStart w:id="481" w:name="_Toc32913606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19</w:t>
      </w:r>
      <w:r w:rsidR="00AB779A">
        <w:rPr>
          <w:noProof/>
        </w:rPr>
        <w:fldChar w:fldCharType="end"/>
      </w:r>
      <w:r w:rsidRPr="004A4ECB">
        <w:t>. Caso de Telefonía Externa BC. Configuración ETM. Canal 1.</w:t>
      </w:r>
      <w:bookmarkEnd w:id="476"/>
      <w:bookmarkEnd w:id="477"/>
      <w:bookmarkEnd w:id="478"/>
      <w:bookmarkEnd w:id="479"/>
      <w:bookmarkEnd w:id="480"/>
      <w:bookmarkEnd w:id="481"/>
    </w:p>
    <w:p w:rsidR="0058736E" w:rsidRPr="004A4ECB" w:rsidRDefault="0058736E" w:rsidP="0058736E">
      <w:r w:rsidRPr="004A4ECB">
        <w:t>Configurar el Circuito 2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Audio </w:t>
            </w: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Rx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NO 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482" w:name="_Toc347487049"/>
      <w:bookmarkStart w:id="483" w:name="_Toc354501112"/>
      <w:bookmarkStart w:id="484" w:name="_Toc397415104"/>
      <w:bookmarkStart w:id="485" w:name="_Toc462835063"/>
      <w:bookmarkStart w:id="486" w:name="_Toc2584197"/>
      <w:bookmarkStart w:id="487" w:name="_Toc32913607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20</w:t>
      </w:r>
      <w:r w:rsidR="00AB779A">
        <w:rPr>
          <w:noProof/>
        </w:rPr>
        <w:fldChar w:fldCharType="end"/>
      </w:r>
      <w:r w:rsidRPr="004A4ECB">
        <w:t>. Caso de Telefonía Externa BC. Configuración ETM. Canal 2</w:t>
      </w:r>
      <w:bookmarkEnd w:id="482"/>
      <w:bookmarkEnd w:id="483"/>
      <w:bookmarkEnd w:id="484"/>
      <w:bookmarkEnd w:id="485"/>
      <w:bookmarkEnd w:id="486"/>
      <w:bookmarkEnd w:id="487"/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488" w:name="_Toc347486995"/>
      <w:bookmarkStart w:id="489" w:name="_Toc354501039"/>
      <w:bookmarkStart w:id="490" w:name="_Toc397415241"/>
      <w:bookmarkStart w:id="491" w:name="_Toc462834973"/>
      <w:bookmarkStart w:id="492" w:name="_Toc2584094"/>
      <w:bookmarkStart w:id="493" w:name="_Toc32913515"/>
      <w:r w:rsidRPr="004A4ECB">
        <w:t>Condiciones Iniciales</w:t>
      </w:r>
      <w:bookmarkEnd w:id="488"/>
      <w:bookmarkEnd w:id="489"/>
      <w:bookmarkEnd w:id="490"/>
      <w:r>
        <w:t>.</w:t>
      </w:r>
      <w:bookmarkEnd w:id="491"/>
      <w:bookmarkEnd w:id="492"/>
      <w:bookmarkEnd w:id="493"/>
    </w:p>
    <w:p w:rsidR="0058736E" w:rsidRPr="004A4ECB" w:rsidRDefault="0058736E" w:rsidP="0058736E">
      <w:pPr>
        <w:numPr>
          <w:ilvl w:val="0"/>
          <w:numId w:val="45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45"/>
        </w:numPr>
        <w:spacing w:after="60"/>
      </w:pPr>
      <w:r w:rsidRPr="004A4ECB">
        <w:t>1 Puestos de Operador instalado y operativo.</w:t>
      </w:r>
    </w:p>
    <w:p w:rsidR="0058736E" w:rsidRPr="004A4ECB" w:rsidRDefault="0058736E" w:rsidP="0058736E">
      <w:pPr>
        <w:numPr>
          <w:ilvl w:val="0"/>
          <w:numId w:val="45"/>
        </w:numPr>
        <w:spacing w:after="60"/>
      </w:pPr>
      <w:r w:rsidRPr="004A4ECB">
        <w:t>1 Pasarela Configurada y operativa equipada con al menos una Línea Telefónica BC.</w:t>
      </w:r>
    </w:p>
    <w:p w:rsidR="0058736E" w:rsidRPr="004A4ECB" w:rsidRDefault="0058736E" w:rsidP="0058736E">
      <w:pPr>
        <w:numPr>
          <w:ilvl w:val="0"/>
          <w:numId w:val="45"/>
        </w:numPr>
        <w:spacing w:after="60"/>
      </w:pPr>
      <w:r w:rsidRPr="004A4ECB">
        <w:t>1 Posición de AD Telefonía externa.</w:t>
      </w:r>
    </w:p>
    <w:p w:rsidR="0058736E" w:rsidRPr="004A4ECB" w:rsidRDefault="0058736E" w:rsidP="0058736E">
      <w:pPr>
        <w:numPr>
          <w:ilvl w:val="0"/>
          <w:numId w:val="45"/>
        </w:numPr>
        <w:spacing w:after="60"/>
      </w:pPr>
      <w:r w:rsidRPr="004A4ECB">
        <w:t>Equipo de ETM conectado según la figura.</w:t>
      </w:r>
    </w:p>
    <w:p w:rsidR="0058736E" w:rsidRPr="004A4ECB" w:rsidRDefault="0058736E" w:rsidP="0058736E"/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494" w:name="_Toc347486996"/>
      <w:bookmarkStart w:id="495" w:name="_Toc354501040"/>
      <w:bookmarkStart w:id="496" w:name="_Toc397415242"/>
      <w:bookmarkStart w:id="497" w:name="_Toc462834974"/>
      <w:bookmarkStart w:id="498" w:name="_Toc2584095"/>
      <w:bookmarkStart w:id="499" w:name="_Toc32913516"/>
      <w:r w:rsidRPr="004A4ECB">
        <w:t>Procedimiento</w:t>
      </w:r>
      <w:bookmarkEnd w:id="494"/>
      <w:bookmarkEnd w:id="495"/>
      <w:bookmarkEnd w:id="496"/>
      <w:r>
        <w:t>.</w:t>
      </w:r>
      <w:bookmarkEnd w:id="497"/>
      <w:bookmarkEnd w:id="498"/>
      <w:bookmarkEnd w:id="499"/>
    </w:p>
    <w:p w:rsidR="0058736E" w:rsidRPr="004A4ECB" w:rsidRDefault="0058736E" w:rsidP="0058736E">
      <w:pPr>
        <w:pStyle w:val="Prrafodelista"/>
        <w:numPr>
          <w:ilvl w:val="0"/>
          <w:numId w:val="46"/>
        </w:numPr>
        <w:spacing w:after="60"/>
      </w:pPr>
      <w:r w:rsidRPr="004A4ECB">
        <w:t>Establecer un circuito en conversación entre el Puesto de Operador y la Línea Telefónica a 2 Hilos. Utilizar para ello los recursos ofrecidos por HMI de U5KI (Seleccionar Tecla de AD, con la línea BC) y contestar con el ETM (botón Descolgar SONDA).</w:t>
      </w:r>
    </w:p>
    <w:p w:rsidR="0058736E" w:rsidRPr="004A4ECB" w:rsidRDefault="0058736E" w:rsidP="0058736E">
      <w:pPr>
        <w:pStyle w:val="Prrafodelista"/>
        <w:numPr>
          <w:ilvl w:val="0"/>
          <w:numId w:val="46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(desde </w:t>
      </w:r>
      <w:proofErr w:type="spellStart"/>
      <w:r w:rsidRPr="004A4ECB">
        <w:t>Dir</w:t>
      </w:r>
      <w:proofErr w:type="spellEnd"/>
      <w:r w:rsidRPr="004A4ECB">
        <w:t>-Autónomo)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46"/>
        </w:numPr>
        <w:spacing w:after="60"/>
      </w:pPr>
      <w:r w:rsidRPr="004A4ECB">
        <w:t>Esperar la finalización del Test para finalizar la conversación activa entre el Puesto y la Línea.</w:t>
      </w:r>
    </w:p>
    <w:p w:rsidR="0058736E" w:rsidRPr="004A4ECB" w:rsidRDefault="0058736E" w:rsidP="0058736E">
      <w:pPr>
        <w:pStyle w:val="Prrafodelista"/>
        <w:numPr>
          <w:ilvl w:val="0"/>
          <w:numId w:val="46"/>
        </w:numPr>
        <w:spacing w:after="60"/>
      </w:pPr>
      <w:r w:rsidRPr="004A4ECB">
        <w:t xml:space="preserve">Acceder a la página de resultados y Exportar los mismos a Hoja de Excel. Como comentario se escribirá: Línea a 2H BC </w:t>
      </w:r>
      <w:r w:rsidRPr="004A4ECB">
        <w:sym w:font="Wingdings" w:char="F0E8"/>
      </w:r>
      <w:r w:rsidRPr="004A4ECB">
        <w:t xml:space="preserve"> P.O (RX-cascos) identificando el Puesto de Operador y la línea BC, según la configuración implantada en el sistema</w:t>
      </w:r>
    </w:p>
    <w:p w:rsidR="0058736E" w:rsidRPr="004A4ECB" w:rsidRDefault="0058736E" w:rsidP="0058736E">
      <w:pPr>
        <w:pStyle w:val="Prrafodelista"/>
        <w:numPr>
          <w:ilvl w:val="0"/>
          <w:numId w:val="46"/>
        </w:numPr>
        <w:spacing w:after="60"/>
      </w:pPr>
      <w:r w:rsidRPr="004A4ECB">
        <w:t>Verificar que los datos obtenidos.</w:t>
      </w:r>
    </w:p>
    <w:p w:rsidR="0058736E" w:rsidRPr="004A4ECB" w:rsidRDefault="0058736E" w:rsidP="0058736E">
      <w:pPr>
        <w:pStyle w:val="Prrafodelista"/>
        <w:numPr>
          <w:ilvl w:val="0"/>
          <w:numId w:val="46"/>
        </w:numPr>
        <w:spacing w:after="60"/>
      </w:pPr>
      <w:r w:rsidRPr="004A4ECB">
        <w:t>Anotar en “Hoja de Resultados” la media de los valores obtenidos.</w:t>
      </w:r>
    </w:p>
    <w:p w:rsidR="0058736E" w:rsidRPr="00692636" w:rsidRDefault="0058736E" w:rsidP="0058736E">
      <w:pPr>
        <w:pStyle w:val="Ttulo2"/>
        <w:spacing w:after="360"/>
        <w:rPr>
          <w:lang w:val="en-US"/>
        </w:rPr>
      </w:pPr>
      <w:bookmarkStart w:id="500" w:name="_Ref347303232"/>
      <w:bookmarkStart w:id="501" w:name="_Ref347303244"/>
      <w:bookmarkStart w:id="502" w:name="_Toc347486997"/>
      <w:bookmarkStart w:id="503" w:name="_Toc354501041"/>
      <w:bookmarkStart w:id="504" w:name="_Toc397415243"/>
      <w:bookmarkStart w:id="505" w:name="_Toc462834975"/>
      <w:bookmarkStart w:id="506" w:name="_Toc2584096"/>
      <w:bookmarkStart w:id="507" w:name="_Toc32913517"/>
      <w:proofErr w:type="gramStart"/>
      <w:r w:rsidRPr="00692636">
        <w:rPr>
          <w:lang w:val="en-US"/>
        </w:rPr>
        <w:t>UV5K-MED-12.</w:t>
      </w:r>
      <w:proofErr w:type="gramEnd"/>
      <w:r w:rsidRPr="00692636">
        <w:rPr>
          <w:lang w:val="en-US"/>
        </w:rPr>
        <w:t xml:space="preserve"> Operador (TX) </w:t>
      </w:r>
      <w:r w:rsidRPr="004A4ECB">
        <w:sym w:font="Wingdings" w:char="F0E8"/>
      </w:r>
      <w:r w:rsidRPr="00692636">
        <w:rPr>
          <w:lang w:val="en-US"/>
        </w:rPr>
        <w:t xml:space="preserve"> Interfaz BL</w:t>
      </w:r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:rsidR="0058736E" w:rsidRPr="004A4ECB" w:rsidRDefault="0058736E" w:rsidP="0058736E">
      <w:r w:rsidRPr="004A4ECB">
        <w:t>Igual que el punto</w:t>
      </w:r>
      <w:r>
        <w:t xml:space="preserve"> </w:t>
      </w:r>
      <w:r>
        <w:fldChar w:fldCharType="begin"/>
      </w:r>
      <w:r>
        <w:instrText xml:space="preserve"> REF _Ref462830828 \r \h </w:instrText>
      </w:r>
      <w:r>
        <w:fldChar w:fldCharType="separate"/>
      </w:r>
      <w:r w:rsidR="002C3DC8">
        <w:t>3.10</w:t>
      </w:r>
      <w:r>
        <w:fldChar w:fldCharType="end"/>
      </w:r>
      <w:r w:rsidRPr="004A4ECB">
        <w:t>, con la única diferencia que no es necesario descolgar la sonda del ETM para establecer el circuito en conversación.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508" w:name="_Toc347486998"/>
      <w:bookmarkStart w:id="509" w:name="_Toc354501042"/>
      <w:bookmarkStart w:id="510" w:name="_Toc397415244"/>
      <w:bookmarkStart w:id="511" w:name="_Toc462834976"/>
      <w:bookmarkStart w:id="512" w:name="_Toc2584097"/>
      <w:bookmarkStart w:id="513" w:name="_Toc32913518"/>
      <w:r w:rsidRPr="004A4ECB">
        <w:lastRenderedPageBreak/>
        <w:t>Configuración de la Prueba</w:t>
      </w:r>
      <w:bookmarkEnd w:id="508"/>
      <w:bookmarkEnd w:id="509"/>
      <w:bookmarkEnd w:id="510"/>
      <w:bookmarkEnd w:id="511"/>
      <w:bookmarkEnd w:id="512"/>
      <w:bookmarkEnd w:id="513"/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19429C9E" wp14:editId="2B7F15DE">
                <wp:extent cx="4443730" cy="4114800"/>
                <wp:effectExtent l="0" t="0" r="33020" b="133350"/>
                <wp:docPr id="594" name="Grupo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3730" cy="4114800"/>
                          <a:chOff x="1881" y="2325"/>
                          <a:chExt cx="6998" cy="6480"/>
                        </a:xfrm>
                      </wpg:grpSpPr>
                      <wps:wsp>
                        <wps:cNvPr id="595" name="Line 467"/>
                        <wps:cNvCnPr/>
                        <wps:spPr bwMode="auto">
                          <a:xfrm rot="-5400000">
                            <a:off x="6027" y="4438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468"/>
                        <wps:cNvCnPr/>
                        <wps:spPr bwMode="auto">
                          <a:xfrm rot="-5400000">
                            <a:off x="6027" y="4546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7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7" y="2505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98" name="Group 470"/>
                        <wpg:cNvGrpSpPr>
                          <a:grpSpLocks/>
                        </wpg:cNvGrpSpPr>
                        <wpg:grpSpPr bwMode="auto">
                          <a:xfrm>
                            <a:off x="1881" y="6973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599" name="Rectangle 471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Oval 47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Oval 47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Oval 47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Oval 47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Oval 47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Oval 47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Oval 47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Oval 47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Oval 48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Oval 48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Rectangle 48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Rectangle 48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Rectangle 48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Rectangle 48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Rectangle 48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Line 487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6" name="Line 488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7" name="Line 489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8" name="Line 490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9" name="Line 491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0" name="Line 492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1" name="Line 493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2" name="Line 494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3" name="Line 495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Line 496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Line 497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6" name="Line 498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Line 499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8" name="Rectangle 50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Rectangle 50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Rectangle 50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Rectangle 50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Rectangle 50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Line 505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4" name="Line 506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5" name="Line 507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Line 508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Line 509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8" name="Line 510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9" name="Line 511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Line 512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1" name="Line 513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2" name="Line 514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3" name="Line 515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" name="Line 516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5" name="Line 517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6" name="Group 518"/>
                        <wpg:cNvGrpSpPr>
                          <a:grpSpLocks/>
                        </wpg:cNvGrpSpPr>
                        <wpg:grpSpPr bwMode="auto">
                          <a:xfrm>
                            <a:off x="3740" y="7005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647" name="Rectangle 519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Oval 520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Oval 521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Oval 522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51" name="Freeform 523"/>
                        <wps:cNvSpPr>
                          <a:spLocks/>
                        </wps:cNvSpPr>
                        <wps:spPr bwMode="auto">
                          <a:xfrm rot="16200000">
                            <a:off x="4677" y="4749"/>
                            <a:ext cx="1427" cy="66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2325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 Micro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P.O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4761" y="4125"/>
                            <a:ext cx="1108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Interfaz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 H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526"/>
                        <wps:cNvSpPr>
                          <a:spLocks/>
                        </wps:cNvSpPr>
                        <wps:spPr bwMode="auto">
                          <a:xfrm>
                            <a:off x="2961" y="5994"/>
                            <a:ext cx="3600" cy="1223"/>
                          </a:xfrm>
                          <a:custGeom>
                            <a:avLst/>
                            <a:gdLst>
                              <a:gd name="T0" fmla="*/ 0 w 3780"/>
                              <a:gd name="T1" fmla="*/ 900 h 900"/>
                              <a:gd name="T2" fmla="*/ 0 w 3780"/>
                              <a:gd name="T3" fmla="*/ 540 h 900"/>
                              <a:gd name="T4" fmla="*/ 0 w 3780"/>
                              <a:gd name="T5" fmla="*/ 360 h 900"/>
                              <a:gd name="T6" fmla="*/ 3780 w 3780"/>
                              <a:gd name="T7" fmla="*/ 360 h 900"/>
                              <a:gd name="T8" fmla="*/ 3780 w 3780"/>
                              <a:gd name="T9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7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0" y="360"/>
                                </a:lnTo>
                                <a:lnTo>
                                  <a:pt x="3780" y="360"/>
                                </a:lnTo>
                                <a:lnTo>
                                  <a:pt x="378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527"/>
                        <wps:cNvSpPr>
                          <a:spLocks/>
                        </wps:cNvSpPr>
                        <wps:spPr bwMode="auto">
                          <a:xfrm>
                            <a:off x="5205" y="6105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528"/>
                        <wps:cNvSpPr>
                          <a:spLocks/>
                        </wps:cNvSpPr>
                        <wps:spPr bwMode="auto">
                          <a:xfrm>
                            <a:off x="5205" y="3585"/>
                            <a:ext cx="1356" cy="1122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triangle" w="lg" len="lg"/>
                            <a:tailEnd type="triangl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Text Box 529"/>
                        <wps:cNvSpPr txBox="1">
                          <a:spLocks noChangeArrowheads="1"/>
                        </wps:cNvSpPr>
                        <wps:spPr bwMode="auto">
                          <a:xfrm>
                            <a:off x="2601" y="6105"/>
                            <a:ext cx="19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857F2D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Cto1: </w:t>
                              </w:r>
                              <w:proofErr w:type="spellStart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3144" y="6645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857F2D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Cto2: Sub-Autónomo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9" name="Picture 531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9" y="4707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0" name="Line 532"/>
                        <wps:cNvCnPr/>
                        <wps:spPr bwMode="auto">
                          <a:xfrm>
                            <a:off x="8721" y="5925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CC0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Freeform 533"/>
                        <wps:cNvSpPr>
                          <a:spLocks/>
                        </wps:cNvSpPr>
                        <wps:spPr bwMode="auto">
                          <a:xfrm rot="5400000">
                            <a:off x="6026" y="1960"/>
                            <a:ext cx="1970" cy="342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74" o:spid="_x0000_s1490" style="width:349.9pt;height:324pt;mso-position-horizontal-relative:char;mso-position-vertical-relative:line" coordorigin="1881,2325" coordsize="6998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">
                <v:line id="Line 467" o:spid="_x0000_s1491" style="position:absolute;rotation:-90;visibility:visible;mso-wrap-style:square" from="6027,4438" to="6199,4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T8AMIAAADcAAAADwAAAGRycy9kb3ducmV2LnhtbESP3YrCMBSE74V9h3CEvdNUwZ+tRqnL&#10;Cl76sw9waI5tMTnpNtm2vr0RBC+HmfmGWW97a0RLja8cK5iMExDEudMVFwp+L/vREoQPyBqNY1Jw&#10;Jw/bzcdgjal2HZ+oPYdCRAj7FBWUIdSplD4vyaIfu5o4elfXWAxRNoXUDXYRbo2cJslcWqw4LpRY&#10;03dJ+e38bxXwT5v92WN9zExHt4W+mh2biVKfwz5bgQjUh3f41T5oBbOvGTzPxCM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T8AMIAAADcAAAADwAAAAAAAAAAAAAA&#10;AAChAgAAZHJzL2Rvd25yZXYueG1sUEsFBgAAAAAEAAQA+QAAAJADAAAAAA==&#10;" strokecolor="white" strokeweight="0"/>
                <v:line id="Line 468" o:spid="_x0000_s1492" style="position:absolute;rotation:-90;visibility:visible;mso-wrap-style:square" from="6027,4546" to="6224,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Zid8EAAADcAAAADwAAAGRycy9kb3ducmV2LnhtbESP3YrCMBSE74V9h3AE7zRVWHWrUeqy&#10;gpf+7AMcmmNbTE66Tbatb28EwcthZr5h1tveGtFS4yvHCqaTBARx7nTFhYLfy368BOEDskbjmBTc&#10;ycN28zFYY6pdxydqz6EQEcI+RQVlCHUqpc9LsugnriaO3tU1FkOUTSF1g12EWyNnSTKXFiuOCyXW&#10;9F1Sfjv/WwX802Z/9lgfM9PRbaGvZsdmqtRo2GcrEIH68A6/2get4PNrDs8z8Qj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pmJ3wQAAANwAAAAPAAAAAAAAAAAAAAAA&#10;AKECAABkcnMvZG93bnJldi54bWxQSwUGAAAAAAQABAD5AAAAjwMAAAAA&#10;" strokecolor="white" strokeweight="0"/>
                <v:shape id="Picture 469" o:spid="_x0000_s1493" type="#_x0000_t75" style="position:absolute;left:2327;top:2505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QgoTGAAAA3AAAAA8AAABkcnMvZG93bnJldi54bWxEj0trwzAQhO+F/Aexhd4SOY/m4UYJpVCS&#10;Qw6t00KOi7W1Ra2Vaqmx8++jQqDHYWa+Ydbb3jbiTG0wjhWMRxkI4tJpw5WCj+PrcAkiRGSNjWNS&#10;cKEA283gbo25dh2/07mIlUgQDjkqqGP0uZShrMliGDlPnLwv11qMSbaV1C12CW4bOcmyubRoOC3U&#10;6OmlpvK7+LUKDmM2s/C5O/2Yt0Wxavy082aq1MN9//wEIlIf/8O39l4reFwt4O9MOgJyc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tCChMYAAADcAAAADwAAAAAAAAAAAAAA&#10;AACfAgAAZHJzL2Rvd25yZXYueG1sUEsFBgAAAAAEAAQA9wAAAJIDAAAAAA==&#10;">
                  <v:imagedata r:id="rId18" o:title=""/>
                </v:shape>
                <v:group id="Group 470" o:spid="_x0000_s1494" style="position:absolute;left:1881;top:6973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<v:rect id="Rectangle 471" o:spid="_x0000_s1495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/W2sYA&#10;AADcAAAADwAAAGRycy9kb3ducmV2LnhtbESPQWvCQBSE7wX/w/IK3nTTirVGV5GCIh6qSQU9PrLP&#10;JJh9G7Krif++WxB6HGbmG2a+7Ewl7tS40rKCt2EEgjizuuRcwfFnPfgE4TyyxsoyKXiQg+Wi9zLH&#10;WNuWE7qnPhcBwi5GBYX3dSylywoy6Ia2Jg7exTYGfZBNLnWDbYCbSr5H0Yc0WHJYKLCmr4Kya3oz&#10;Cr7bbHc6rybJZnw5JFXt96P1TirVf+1WMxCeOv8ffra3WsF4OoW/M+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/W2sYAAADcAAAADwAAAAAAAAAAAAAAAACYAgAAZHJz&#10;L2Rvd25yZXYueG1sUEsFBgAAAAAEAAQA9QAAAIsDAAAAAA==&#10;" fillcolor="silver" strokeweight="1.5pt">
                    <v:fill r:id="rId16" o:title="" type="pattern"/>
                  </v:rect>
                  <v:oval id="Oval 472" o:spid="_x0000_s1496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CasEA&#10;AADcAAAADwAAAGRycy9kb3ducmV2LnhtbERPzYrCMBC+C75DGGEvoqkeZKlGUUFdhEWrPsDQjE2x&#10;mdQman17c1jY48f3P1u0thJPanzpWMFomIAgzp0uuVBwOW8G3yB8QNZYOSYFb/KwmHc7M0y1e3FG&#10;z1MoRAxhn6ICE0KdSulzQxb90NXEkbu6xmKIsCmkbvAVw20lx0kykRZLjg0Ga1obym+nh1XQN8fR&#10;Vu/8PV8esv3vAbPx+7ZS6qvXLqcgArXhX/zn/tEKJkmcH8/EIyD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HwmrBAAAA3AAAAA8AAAAAAAAAAAAAAAAAmAIAAGRycy9kb3du&#10;cmV2LnhtbFBLBQYAAAAABAAEAPUAAACGAwAAAAA=&#10;" fillcolor="black" strokeweight="1pt"/>
                  <v:oval id="Oval 473" o:spid="_x0000_s1497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7OcYA&#10;AADcAAAADwAAAGRycy9kb3ducmV2LnhtbESPT2vCQBTE7wW/w/IEL0U3aanE6CpiFbwV/1y8PbPP&#10;JJh9G7Orpn56t1DwOMzMb5jJrDWVuFHjSssK4kEEgjizuuRcwX636icgnEfWWFkmBb/kYDbtvE0w&#10;1fbOG7ptfS4ChF2KCgrv61RKlxVk0A1sTRy8k20M+iCbXOoG7wFuKvkRRUNpsOSwUGBNi4Ky8/Zq&#10;FKzP2fxzdDg+vuLk/We5+HbJJU6U6nXb+RiEp9a/wv/ttVYwjGL4OxOOgJw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X7Oc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474" o:spid="_x0000_s1498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n5hsUA&#10;AADcAAAADwAAAGRycy9kb3ducmV2LnhtbESP0WrCQBRE34X+w3ILvohuzINI6ipaaCtC0aR+wCV7&#10;zQazd9PsVuPfuwXBx2FmzjCLVW8bcaHO144VTCcJCOLS6ZorBcefj/EchA/IGhvHpOBGHlbLl8EC&#10;M+2unNOlCJWIEPYZKjAhtJmUvjRk0U9cSxy9k+sshii7SuoOrxFuG5kmyUxarDkuGGzp3VB5Lv6s&#10;gpE5TD/1l/8t1/t8973HPL2dN0oNX/v1G4hAfXiGH+2tVjBLUvg/E4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2fmGxQAAANwAAAAPAAAAAAAAAAAAAAAAAJgCAABkcnMv&#10;ZG93bnJldi54bWxQSwUGAAAAAAQABAD1AAAAigMAAAAA&#10;" fillcolor="black" strokeweight="1pt"/>
                  <v:oval id="Oval 475" o:spid="_x0000_s1499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vA1cYA&#10;AADcAAAADwAAAGRycy9kb3ducmV2LnhtbESPQWvCQBSE74L/YXlCL6KbVJQ0uhHRFryVqhdvr9ln&#10;EpJ9G7NbTfvruwWhx2FmvmFW69404kadqywriKcRCOLc6ooLBafj2yQB4TyyxsYyKfgmB+tsOFhh&#10;qu2dP+h28IUIEHYpKii9b1MpXV6SQTe1LXHwLrYz6IPsCqk7vAe4aeRzFC2kwYrDQoktbUvK68OX&#10;UbCv883s5fz5M4+T8fvrdueSa5wo9TTqN0sQnnr/H36091rBIprB35l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ZvA1c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476" o:spid="_x0000_s1500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zEacYA&#10;AADcAAAADwAAAGRycy9kb3ducmV2LnhtbESP0WrCQBRE3wv+w3KFvpS6UYpI6iZooVWEokn7AZfs&#10;NRvM3k2zW41/3xUKPg4zc4ZZ5oNtxZl63zhWMJ0kIIgrpxuuFXx/vT8vQPiArLF1TAqu5CHPRg9L&#10;TLW7cEHnMtQiQtinqMCE0KVS+sqQRT9xHXH0jq63GKLsa6l7vES4beUsSebSYsNxwWBHb4aqU/lr&#10;FTyZw/RDb/xPtdoXu889FrPraa3U43hYvYIINIR7+L+91QrmyQvczs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zEacYAAADcAAAADwAAAAAAAAAAAAAAAACYAgAAZHJz&#10;L2Rvd25yZXYueG1sUEsFBgAAAAAEAAQA9QAAAIsDAAAAAA==&#10;" fillcolor="black" strokeweight="1pt"/>
                  <v:oval id="Oval 477" o:spid="_x0000_s1501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9OsYA&#10;AADcAAAADwAAAGRycy9kb3ducmV2LnhtbESPQWvCQBSE74L/YXlCL6KbVJQ0uhHRCt5K1Yu31+wz&#10;Ccm+jdmtpv313UKhx2FmvmFW69404k6dqywriKcRCOLc6ooLBefTfpKAcB5ZY2OZFHyRg3U2HKww&#10;1fbB73Q/+kIECLsUFZTet6mULi/JoJvaljh4V9sZ9EF2hdQdPgLcNPI5ihbSYMVhocSWtiXl9fHT&#10;KDjU+Wb2cvn4nsfJ+O11u3PJLU6Uehr1myUIT73/D/+1D1rBIprD75lw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79Os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478" o:spid="_x0000_s1502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/hcUA&#10;AADcAAAADwAAAGRycy9kb3ducmV2LnhtbESP0WrCQBRE3wX/YblCX6Ru9CGU6CpW0BZBNNoPuGRv&#10;s8Hs3Zjdavx7Vyj4OMzMGWa26GwtrtT6yrGC8SgBQVw4XXGp4Oe0fv8A4QOyxtoxKbiTh8W835th&#10;pt2Nc7oeQykihH2GCkwITSalLwxZ9CPXEEfv17UWQ5RtKXWLtwi3tZwkSSotVhwXDDa0MlScj39W&#10;wdAcxhv95S/Fcp9vd3vMJ/fzp1Jvg245BRGoC6/wf/tbK0iTFJ5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v+FxQAAANwAAAAPAAAAAAAAAAAAAAAAAJgCAABkcnMv&#10;ZG93bnJldi54bWxQSwUGAAAAAAQABAD1AAAAigMAAAAA&#10;" fillcolor="black" strokeweight="1pt"/>
                  <v:oval id="Oval 479" o:spid="_x0000_s1503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DG1scA&#10;AADcAAAADwAAAGRycy9kb3ducmV2LnhtbESPT2vCQBTE7wW/w/KEXkrdRNGm0VXEVvAm/rl4e80+&#10;k2D2bcxuNfrpuwXB4zAzv2Ems9ZU4kKNKy0riHsRCOLM6pJzBfvd8j0B4TyyxsoyKbiRg9m08zLB&#10;VNsrb+iy9bkIEHYpKii8r1MpXVaQQdezNXHwjrYx6INscqkbvAa4qWQ/ikbSYMlhocCaFgVlp+2v&#10;UbA6ZfPB5+HnPoyTt/X34ssl5zhR6rXbzscgPLX+GX60V1rBKPqA/zPhCMj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gxtb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480" o:spid="_x0000_s1504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HObMEA&#10;AADcAAAADwAAAGRycy9kb3ducmV2LnhtbERPzYrCMBC+C75DGGEvoqkeZKlGUUFdhEWrPsDQjE2x&#10;mdQman17c1jY48f3P1u0thJPanzpWMFomIAgzp0uuVBwOW8G3yB8QNZYOSYFb/KwmHc7M0y1e3FG&#10;z1MoRAxhn6ICE0KdSulzQxb90NXEkbu6xmKIsCmkbvAVw20lx0kykRZLjg0Ga1obym+nh1XQN8fR&#10;Vu/8PV8esv3vAbPx+7ZS6qvXLqcgArXhX/zn/tEKJklcG8/EIyD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xzmzBAAAA3AAAAA8AAAAAAAAAAAAAAAAAmAIAAGRycy9kb3du&#10;cmV2LnhtbFBLBQYAAAAABAAEAPUAAACGAwAAAAA=&#10;" fillcolor="black" strokeweight="1pt"/>
                  <v:oval id="Oval 481" o:spid="_x0000_s1505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3P8YA&#10;AADcAAAADwAAAGRycy9kb3ducmV2LnhtbESPQWvCQBSE7wX/w/IEL0U3aVFimlXEtuBNql68vWaf&#10;SUj2bcyumvbXdwWhx2FmvmGyZW8acaXOVZYVxJMIBHFudcWFgsP+c5yAcB5ZY2OZFPyQg+Vi8JRh&#10;qu2Nv+i684UIEHYpKii9b1MpXV6SQTexLXHwTrYz6IPsCqk7vAW4aeRLFM2kwYrDQoktrUvK693F&#10;KNjU+ep1fvz+ncbJ8/Zj/e6Sc5woNRr2qzcQnnr/H360N1rBLJrD/Uw4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P3P8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rect id="Rectangle 482" o:spid="_x0000_s1506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Yo0sAA&#10;AADcAAAADwAAAGRycy9kb3ducmV2LnhtbERPz2vCMBS+D/wfwhO8zbQiMjqjiCLoUZ1jx7fkrSlr&#10;XkoTa/WvNwfB48f3e77sXS06akPlWUE+zkAQa28qLhV8nbbvHyBCRDZYeyYFNwqwXAze5lgYf+UD&#10;dcdYihTCoUAFNsamkDJoSw7D2DfEifvzrcOYYFtK0+I1hbtaTrJsJh1WnBosNrS2pP+PF6eg+Qn3&#10;X94f9t250t/6vM03dporNRr2q08Qkfr4Ej/dO6Nglqf56Uw6An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Yo0sAAAADcAAAADwAAAAAAAAAAAAAAAACYAgAAZHJzL2Rvd25y&#10;ZXYueG1sUEsFBgAAAAAEAAQA9QAAAIUDAAAAAA==&#10;" fillcolor="black">
                    <v:fill color2="#555" focus="50%" type="gradient"/>
                  </v:rect>
                  <v:rect id="Rectangle 483" o:spid="_x0000_s1507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p6SsUA&#10;AADcAAAADwAAAGRycy9kb3ducmV2LnhtbESPQWvCQBSE70L/w/IKvekmPQRNXaWUthSFirEevD2z&#10;r8nS7NuQXWP8911B8DjMzDfMfDnYRvTUeeNYQTpJQBCXThuuFPzsPsZTED4ga2wck4ILeVguHkZz&#10;zLU785b6IlQiQtjnqKAOoc2l9GVNFv3EtcTR+3WdxRBlV0nd4TnCbSOfkySTFg3HhRpbequp/CtO&#10;VoE97PV+tns335uVm66Zi6P7NEo9PQ6vLyACDeEevrW/tIIsTeF6Jh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npKxQAAANwAAAAPAAAAAAAAAAAAAAAAAJgCAABkcnMv&#10;ZG93bnJldi54bWxQSwUGAAAAAAQABAD1AAAAigMAAAAA&#10;" fillcolor="#e6e6e6">
                    <v:fill focus="100%" type="gradient"/>
                  </v:rect>
                  <v:rect id="Rectangle 484" o:spid="_x0000_s1508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HFTcIA&#10;AADcAAAADwAAAGRycy9kb3ducmV2LnhtbESP0YrCMBRE3wX/IVzBN00VlKUaRQVFERe1fsClubbV&#10;5qY0Uevfm4UFH4eZOcNM540pxZNqV1hWMOhHIIhTqwvOFFySde8HhPPIGkvLpOBNDuazdmuKsbYv&#10;PtHz7DMRIOxiVJB7X8VSujQng65vK+LgXW1t0AdZZ1LX+ApwU8phFI2lwYLDQo4VrXJK7+eHUWCT&#10;/VEfrsvNqhrJ4+/OJ1lxuCnV7TSLCQhPjf+G/9tbrWA8GMLfmXAE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YcVNwgAAANwAAAAPAAAAAAAAAAAAAAAAAJgCAABkcnMvZG93&#10;bnJldi54bWxQSwUGAAAAAAQABAD1AAAAhwMAAAAA&#10;" fillcolor="#e6e6e6" stroked="f">
                    <v:fill focus="100%" type="gradient"/>
                  </v:rect>
                  <v:rect id="Rectangle 485" o:spid="_x0000_s1509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g1sMA&#10;AADcAAAADwAAAGRycy9kb3ducmV2LnhtbESP0YrCMBRE3xf8h3AF3zRVUaQaRQVlRRS1fsClubbV&#10;5qY0We3+/UYQ9nGYmTPMbNGYUjypdoVlBf1eBII4tbrgTME12XQnIJxH1lhaJgW/5GAxb33NMNb2&#10;xWd6XnwmAoRdjApy76tYSpfmZND1bEUcvJutDfog60zqGl8Bbko5iKKxNFhwWMixonVO6ePyYxTY&#10;ZH/Sh9tqu65G8nTc+SQrDnelOu1mOQXhqfH/4U/7WysY94fwPhOO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1g1sMAAADcAAAADwAAAAAAAAAAAAAAAACYAgAAZHJzL2Rv&#10;d25yZXYueG1sUEsFBgAAAAAEAAQA9QAAAIgDAAAAAA==&#10;" fillcolor="#e6e6e6" stroked="f">
                    <v:fill focus="100%" type="gradient"/>
                  </v:rect>
                  <v:rect id="Rectangle 486" o:spid="_x0000_s1510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FFsUA&#10;AADcAAAADwAAAGRycy9kb3ducmV2LnhtbESP3WoCMRSE74W+QzhC72p2+6OyGqUtFERB6NYHOGyO&#10;m8XNSbpJ3fXtG0HwcpiZb5jlerCtOFMXGscK8kkGgrhyuuFaweHn62kOIkRkja1jUnChAOvVw2iJ&#10;hXY9f9O5jLVIEA4FKjAx+kLKUBmyGCbOEyfv6DqLMcmulrrDPsFtK5+zbCotNpwWDHr6NFSdyj+r&#10;4GWz9W/+I8fffrbf5uVldzRyp9TjeHhfgIg0xHv41t5oBdP8Fa5n0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+YUWxQAAANwAAAAPAAAAAAAAAAAAAAAAAJgCAABkcnMv&#10;ZG93bnJldi54bWxQSwUGAAAAAAQABAD1AAAAigMAAAAA&#10;" fillcolor="#767676">
                    <v:fill color2="black" focus="100%" type="gradient"/>
                  </v:rect>
                  <v:line id="Line 487" o:spid="_x0000_s1511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Ujp8cAAADcAAAADwAAAGRycy9kb3ducmV2LnhtbESPT2vCQBTE7wW/w/IKvZS6SUGR6Cq1&#10;IHhpwShIb8/syx+TfZtmt0n67d1CweMwM79hVpvRNKKnzlWWFcTTCARxZnXFhYLTcfeyAOE8ssbG&#10;Min4JQeb9eRhhYm2Ax+oT30hAoRdggpK79tESpeVZNBNbUscvNx2Bn2QXSF1h0OAm0a+RtFcGqw4&#10;LJTY0ntJWZ3+GAXp7Px13X7XH6fm8zm3l1Hm12Ou1NPj+LYE4Wn09/B/e68VzOMZ/J0JR0C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JSOnxwAAANwAAAAPAAAAAAAA&#10;AAAAAAAAAKECAABkcnMvZG93bnJldi54bWxQSwUGAAAAAAQABAD5AAAAlQMAAAAA&#10;" strokecolor="#fc0" strokeweight="2pt"/>
                  <v:line id="Line 488" o:spid="_x0000_s1512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e90MYAAADcAAAADwAAAGRycy9kb3ducmV2LnhtbESPT2vCQBTE74LfYXlCL6IbhQZJ3UgV&#10;BC8tNAqlt2f25Z/ZtzG71fTbdwsFj8PM/IZZbwbTihv1rrasYDGPQBDnVtdcKjgd97MVCOeRNbaW&#10;ScEPOdik49EaE23v/EG3zJciQNglqKDyvkukdHlFBt3cdsTBK2xv0AfZl1L3eA9w08plFMXSYM1h&#10;ocKOdhXll+zbKMieP7+a7fXydmrfp4U9D7JojoVST5Ph9QWEp8E/wv/tg1YQL2L4OxOOgE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vdDGAAAA3AAAAA8AAAAAAAAA&#10;AAAAAAAAoQIAAGRycy9kb3ducmV2LnhtbFBLBQYAAAAABAAEAPkAAACUAwAAAAA=&#10;" strokecolor="#fc0" strokeweight="2pt"/>
                  <v:line id="Line 489" o:spid="_x0000_s1513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sYS8cAAADcAAAADwAAAGRycy9kb3ducmV2LnhtbESPT2vCQBTE74V+h+UVvBTdWNBKdCNt&#10;oeDFQmNAvD2zL//Mvk2zq8Zv3y0IPQ4z8xtmtR5MKy7Uu9qygukkAkGcW11zqSDbfY4XIJxH1tha&#10;JgU3crBOHh9WGGt75W+6pL4UAcIuRgWV910spcsrMugmtiMOXmF7gz7IvpS6x2uAm1a+RNFcGqw5&#10;LFTY0UdF+Sk9GwXpbH9o3n9O26z9ei7scZBFsyuUGj0Nb0sQngb/H763N1rBfPoK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uxhLxwAAANwAAAAPAAAAAAAA&#10;AAAAAAAAAKECAABkcnMvZG93bnJldi54bWxQSwUGAAAAAAQABAD5AAAAlQMAAAAA&#10;" strokecolor="#fc0" strokeweight="2pt"/>
                  <v:line id="Line 490" o:spid="_x0000_s1514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SMOcIAAADcAAAADwAAAGRycy9kb3ducmV2LnhtbERPy4rCMBTdC/5DuIIbGVOFEekYRQXB&#10;jQNTCzK7O83tQ5ub2kStf28WAy4P571YdaYWd2pdZVnBZByBIM6srrhQkB53H3MQziNrrC2Tgic5&#10;WC37vQXG2j74h+6JL0QIYRejgtL7JpbSZSUZdGPbEAcut61BH2BbSN3iI4SbWk6jaCYNVhwaSmxo&#10;W1J2SW5GQfJ5+j1vrpdDWn+PcvvXyfx8zJUaDrr1FwhPnX+L/917rWA2CWvDmXA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SMOcIAAADcAAAADwAAAAAAAAAAAAAA&#10;AAChAgAAZHJzL2Rvd25yZXYueG1sUEsFBgAAAAAEAAQA+QAAAJADAAAAAA==&#10;" strokecolor="#fc0" strokeweight="2pt"/>
                  <v:line id="Line 491" o:spid="_x0000_s1515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gposcAAADcAAAADwAAAGRycy9kb3ducmV2LnhtbESPT2vCQBTE74V+h+UVvBTdWFBqdCNt&#10;oeDFQmNAvD2zL//Mvk2zq8Zv3y0IPQ4z8xtmtR5MKy7Uu9qygukkAkGcW11zqSDbfY5fQTiPrLG1&#10;TApu5GCdPD6sMNb2yt90SX0pAoRdjAoq77tYSpdXZNBNbEccvML2Bn2QfSl1j9cAN618iaK5NFhz&#10;WKiwo4+K8lN6NgrS2f7QvP+ctln79VzY4yCLZlcoNXoa3pYgPA3+P3xvb7SC+XQB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aCmixwAAANwAAAAPAAAAAAAA&#10;AAAAAAAAAKECAABkcnMvZG93bnJldi54bWxQSwUGAAAAAAQABAD5AAAAlQMAAAAA&#10;" strokecolor="#fc0" strokeweight="2pt"/>
                  <v:line id="Line 492" o:spid="_x0000_s1516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5KgsQAAADcAAAADwAAAGRycy9kb3ducmV2LnhtbERPy2rCQBTdF/yH4Ra6KTpRqEh0DFUo&#10;dNNCk4C4u2ZuHiZzJ81MTfr3nUXB5eG8d8lkOnGjwTWWFSwXEQjiwuqGKwV59jbfgHAeWWNnmRT8&#10;koNkP3vYYaztyF90S30lQgi7GBXU3vexlK6oyaBb2J44cKUdDPoAh0rqAccQbjq5iqK1NNhwaKix&#10;p2NNRZv+GAXpy+l8PXy3H3n3+VzayyTLa1Yq9fQ4vW5BeJr8XfzvftcK1qswP5wJR0D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PkqCxAAAANwAAAAPAAAAAAAAAAAA&#10;AAAAAKECAABkcnMvZG93bnJldi54bWxQSwUGAAAAAAQABAD5AAAAkgMAAAAA&#10;" strokecolor="#fc0" strokeweight="2pt"/>
                  <v:line id="Line 493" o:spid="_x0000_s1517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LvGcUAAADcAAAADwAAAGRycy9kb3ducmV2LnhtbESPT4vCMBTE74LfITxhL6KpgiLVKLog&#10;eNkFqyDens3rH21euk1W67c3Cwseh5n5DbNYtaYSd2pcaVnBaBiBIE6tLjlXcDxsBzMQziNrrCyT&#10;gic5WC27nQXG2j54T/fE5yJA2MWooPC+jqV0aUEG3dDWxMHLbGPQB9nkUjf4CHBTyXEUTaXBksNC&#10;gTV9FpTekl+jIJmcztfNz+3rWH33M3tpZXY9ZEp99Nr1HISn1r/D/+2dVjAdj+DvTDgCcvk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3LvGcUAAADcAAAADwAAAAAAAAAA&#10;AAAAAAChAgAAZHJzL2Rvd25yZXYueG1sUEsFBgAAAAAEAAQA+QAAAJMDAAAAAA==&#10;" strokecolor="#fc0" strokeweight="2pt"/>
                  <v:line id="Line 494" o:spid="_x0000_s1518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BxbsYAAADcAAAADwAAAGRycy9kb3ducmV2LnhtbESPT2vCQBTE7wW/w/IEL0U3BiqSupG2&#10;UOhFwSiU3p7Zl39m38bsqum3dwsFj8PM/IZZrQfTiiv1rrasYD6LQBDnVtdcKjjsP6dLEM4ja2wt&#10;k4JfcrBOR08rTLS98Y6umS9FgLBLUEHlfZdI6fKKDLqZ7YiDV9jeoA+yL6Xu8RbgppVxFC2kwZrD&#10;QoUdfVSUn7KLUZC9fP807+fT5tBunwt7HGTR7AulJuPh7RWEp8E/wv/tL61gEcfwdyYcAZ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gcW7GAAAA3AAAAA8AAAAAAAAA&#10;AAAAAAAAoQIAAGRycy9kb3ducmV2LnhtbFBLBQYAAAAABAAEAPkAAACUAwAAAAA=&#10;" strokecolor="#fc0" strokeweight="2pt"/>
                  <v:line id="Line 495" o:spid="_x0000_s1519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zU9cYAAADcAAAADwAAAGRycy9kb3ducmV2LnhtbESPT2sCMRTE7wW/Q3hCL0WzWiqyGkWF&#10;gpcKXQXx9ty8/aObl3UTdf32TUHwOMzMb5jpvDWVuFHjSssKBv0IBHFqdcm5gt32uzcG4Tyyxsoy&#10;KXiQg/ms8zbFWNs7/9It8bkIEHYxKii8r2MpXVqQQde3NXHwMtsY9EE2udQN3gPcVHIYRSNpsOSw&#10;UGBNq4LSc3I1CpKv/eG0vJx/dtXmI7PHVmanbabUe7ddTEB4av0r/GyvtYLR8BP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s1PXGAAAA3AAAAA8AAAAAAAAA&#10;AAAAAAAAoQIAAGRycy9kb3ducmV2LnhtbFBLBQYAAAAABAAEAPkAAACUAwAAAAA=&#10;" strokecolor="#fc0" strokeweight="2pt"/>
                  <v:line id="Line 496" o:spid="_x0000_s1520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VMgcYAAADcAAAADwAAAGRycy9kb3ducmV2LnhtbESPT2sCMRTE7wW/Q3hCL0WzSiuyGkWF&#10;gpcKXQXx9ty8/aObl3UTdf32TUHwOMzMb5jpvDWVuFHjSssKBv0IBHFqdcm5gt32uzcG4Tyyxsoy&#10;KXiQg/ms8zbFWNs7/9It8bkIEHYxKii8r2MpXVqQQde3NXHwMtsY9EE2udQN3gPcVHIYRSNpsOSw&#10;UGBNq4LSc3I1CpKv/eG0vJx/dtXmI7PHVmanbabUe7ddTEB4av0r/GyvtYLR8BP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FTIHGAAAA3AAAAA8AAAAAAAAA&#10;AAAAAAAAoQIAAGRycy9kb3ducmV2LnhtbFBLBQYAAAAABAAEAPkAAACUAwAAAAA=&#10;" strokecolor="#fc0" strokeweight="2pt"/>
                  <v:line id="Line 497" o:spid="_x0000_s1521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npGsUAAADcAAAADwAAAGRycy9kb3ducmV2LnhtbESPT4vCMBTE78J+h/CEvYimCspSjeIK&#10;wl4UtgqLt2fz+kebl9pErd9+Iwgeh5n5DTNbtKYSN2pcaVnBcBCBIE6tLjlXsN+t+18gnEfWWFkm&#10;BQ9ysJh/dGYYa3vnX7olPhcBwi5GBYX3dSylSwsy6Aa2Jg5eZhuDPsgml7rBe4CbSo6iaCINlhwW&#10;CqxpVVB6Tq5GQTL+O5y+L+fNvtr2MntsZXbaZUp9dtvlFISn1r/Dr/aPVjAZjeF5JhwBOf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EnpGsUAAADcAAAADwAAAAAAAAAA&#10;AAAAAAChAgAAZHJzL2Rvd25yZXYueG1sUEsFBgAAAAAEAAQA+QAAAJMDAAAAAA==&#10;" strokecolor="#fc0" strokeweight="2pt"/>
                  <v:line id="Line 498" o:spid="_x0000_s1522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t3bcYAAADcAAAADwAAAGRycy9kb3ducmV2LnhtbESPT2vCQBTE7wW/w/KEXopuKhhK6ipV&#10;ELwoGAOlt2f25Y9m36bZrcZv7wpCj8PM/IaZLXrTiAt1rras4H0cgSDOra65VJAd1qMPEM4ja2ws&#10;k4IbOVjMBy8zTLS98p4uqS9FgLBLUEHlfZtI6fKKDLqxbYmDV9jOoA+yK6Xu8BrgppGTKIqlwZrD&#10;QoUtrSrKz+mfUZBOv39Oy9/zNmt2b4U99rI4HQqlXof91ycIT73/Dz/bG60gnsTwOBOO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bd23GAAAA3AAAAA8AAAAAAAAA&#10;AAAAAAAAoQIAAGRycy9kb3ducmV2LnhtbFBLBQYAAAAABAAEAPkAAACUAwAAAAA=&#10;" strokecolor="#fc0" strokeweight="2pt"/>
                  <v:line id="Line 499" o:spid="_x0000_s1523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fgdscAAADcAAAADwAAAGRycy9kb3ducmV2LnhtbESPT2vCQBTE7wW/w/KE3upGDyqpm1At&#10;toVK8U9BvD2yr9lg9m3Irib99l1B6HGYmd8wi7y3tbhS6yvHCsajBARx4XTFpYLvw/ppDsIHZI21&#10;Y1LwSx7ybPCwwFS7jnd03YdSRAj7FBWYEJpUSl8YsuhHriGO3o9rLYYo21LqFrsIt7WcJMlUWqw4&#10;LhhsaGWoOO8vVsHp8rWdHV7fNsnSflamq9/lWh+Vehz2L88gAvXhP3xvf2gF08kMbmfiEZD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5+B2xwAAANwAAAAPAAAAAAAA&#10;AAAAAAAAAKECAABkcnMvZG93bnJldi54bWxQSwUGAAAAAAQABAD5AAAAlQMAAAAA&#10;" strokeweight="1.5pt"/>
                  <v:rect id="Rectangle 500" o:spid="_x0000_s1524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uacEA&#10;AADcAAAADwAAAGRycy9kb3ducmV2LnhtbERPz2vCMBS+D/wfwhvsNtPKEKmmRSbCPOqseHxL3ppi&#10;81KarHb765fDYMeP7/emmlwnRhpC61lBPs9AEGtvWm4UnN/3zysQISIb7DyTgm8KUJWzhw0Wxt/5&#10;SOMpNiKFcChQgY2xL6QM2pLDMPc9ceI+/eAwJjg00gx4T+Guk4ssW0qHLacGiz29WtK305dT0F/D&#10;zwcfjoexbvVF1/t8Z19ypZ4ep+0aRKQp/ov/3G9GwXKR1qYz6QjI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7mnBAAAA3AAAAA8AAAAAAAAAAAAAAAAAmAIAAGRycy9kb3du&#10;cmV2LnhtbFBLBQYAAAAABAAEAPUAAACGAwAAAAA=&#10;" fillcolor="black">
                    <v:fill color2="#555" focus="50%" type="gradient"/>
                  </v:rect>
                  <v:rect id="Rectangle 501" o:spid="_x0000_s1525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88cUA&#10;AADcAAAADwAAAGRycy9kb3ducmV2LnhtbESPQWvCQBSE74X+h+UVvNWNHkTTbKRIW0oLiokeentm&#10;n8nS7NuQXTX9911B8DjMzDdMthxsK87Ue+NYwWScgCCunDZcK9iV789zED4ga2wdk4I/8rDMHx8y&#10;TLW78JbORahFhLBPUUETQpdK6auGLPqx64ijd3S9xRBlX0vd4yXCbSunSTKTFg3HhQY7WjVU/RYn&#10;q8D+7PV+Ub6Z9ebLzb+Zi4P7MEqNnobXFxCBhnAP39qfWsFsuoDrmXgEZP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0LzxxQAAANwAAAAPAAAAAAAAAAAAAAAAAJgCAABkcnMv&#10;ZG93bnJldi54bWxQSwUGAAAAAAQABAD1AAAAigMAAAAA&#10;" fillcolor="#e6e6e6">
                    <v:fill focus="100%" type="gradient"/>
                  </v:rect>
                  <v:rect id="Rectangle 502" o:spid="_x0000_s1526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iwcIA&#10;AADcAAAADwAAAGRycy9kb3ducmV2LnhtbERP3WrCMBS+H+wdwhl4p+kcK1JNxQmOjVFxdg9waE5/&#10;tDkpTWy7t18uhF1+fP+b7WRaMVDvGssKnhcRCOLC6oYrBT/5Yb4C4TyyxtYyKfglB9v08WGDibYj&#10;f9Nw9pUIIewSVFB73yVSuqImg25hO+LAlbY36APsK6l7HEO4aeUyimJpsOHQUGNH+5qK6/lmFNj8&#10;66Sz8u19373K0/HT51WTXZSaPU27NQhPk/8X390fWkH8EuaHM+EIy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SqLBwgAAANwAAAAPAAAAAAAAAAAAAAAAAJgCAABkcnMvZG93&#10;bnJldi54bWxQSwUGAAAAAAQABAD1AAAAhwMAAAAA&#10;" fillcolor="#e6e6e6" stroked="f">
                    <v:fill focus="100%" type="gradient"/>
                  </v:rect>
                  <v:rect id="Rectangle 503" o:spid="_x0000_s1527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YHWsMA&#10;AADcAAAADwAAAGRycy9kb3ducmV2LnhtbESP0YrCMBRE3xf8h3AF3zRVUaQaRQVlRRS1fsClubbV&#10;5qY0We3+/UYQ9nGYmTPMbNGYUjypdoVlBf1eBII4tbrgTME12XQnIJxH1lhaJgW/5GAxb33NMNb2&#10;xWd6XnwmAoRdjApy76tYSpfmZND1bEUcvJutDfog60zqGl8Bbko5iKKxNFhwWMixonVO6ePyYxTY&#10;ZH/Sh9tqu65G8nTc+SQrDnelOu1mOQXhqfH/4U/7WysYD/vwPhOO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YHWsMAAADcAAAADwAAAAAAAAAAAAAAAACYAgAAZHJzL2Rv&#10;d25yZXYueG1sUEsFBgAAAAAEAAQA9QAAAIgDAAAAAA==&#10;" fillcolor="#e6e6e6" stroked="f">
                    <v:fill focus="100%" type="gradient"/>
                  </v:rect>
                  <v:rect id="Rectangle 504" o:spid="_x0000_s1528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nkmcQA&#10;AADcAAAADwAAAGRycy9kb3ducmV2LnhtbESPUWvCMBSF3wf7D+EO9jbTKlOpRpmDgSgIdvsBl+ba&#10;lDU3scls/feLIPh4OOd8h7NcD7YVF+pC41hBPspAEFdON1wr+Pn+epuDCBFZY+uYFFwpwHr1/LTE&#10;Qruej3QpYy0ShEOBCkyMvpAyVIYshpHzxMk7uc5iTLKrpe6wT3DbynGWTaXFhtOCQU+fhqrf8s8q&#10;mGx3/t1vcjz3s8MuL6/7k5F7pV5fho8FiEhDfITv7a1WMJ2M4XYmHQ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p5JnEAAAA3AAAAA8AAAAAAAAAAAAAAAAAmAIAAGRycy9k&#10;b3ducmV2LnhtbFBLBQYAAAAABAAEAPUAAACJAwAAAAA=&#10;" fillcolor="#767676">
                    <v:fill color2="black" focus="100%" type="gradient"/>
                  </v:rect>
                  <v:line id="Line 505" o:spid="_x0000_s1529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VCKMcAAADcAAAADwAAAGRycy9kb3ducmV2LnhtbESPT2vCQBTE70K/w/IKvUjdqFRKmo3U&#10;guBFoVEo3p7Zlz+afZtmtxq/vSsIPQ4z8xsmmfemEWfqXG1ZwXgUgSDOra65VLDbLl/fQTiPrLGx&#10;TAqu5GCePg0SjLW98DedM1+KAGEXo4LK+zaW0uUVGXQj2xIHr7CdQR9kV0rd4SXATSMnUTSTBmsO&#10;CxW29FVRfsr+jILs7Wd/XPye1rtmMyzsoZfFcVso9fLcf36A8NT7//CjvdIKZtM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NUIoxwAAANwAAAAPAAAAAAAA&#10;AAAAAAAAAKECAABkcnMvZG93bnJldi54bWxQSwUGAAAAAAQABAD5AAAAlQMAAAAA&#10;" strokecolor="#fc0" strokeweight="2pt"/>
                  <v:line id="Line 506" o:spid="_x0000_s1530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zaXMcAAADcAAAADwAAAGRycy9kb3ducmV2LnhtbESPT2vCQBTE7wW/w/KEXkrdVK1IzCpV&#10;KPRiwSgUb8/syz+zb2N2q+m37xaEHoeZ+Q2TrHrTiCt1rrKs4GUUgSDOrK64UHDYvz/PQTiPrLGx&#10;TAp+yMFqOXhIMNb2xju6pr4QAcIuRgWl920spctKMuhGtiUOXm47gz7IrpC6w1uAm0aOo2gmDVYc&#10;FkpsaVNSdk6/jYL09etYry/n7aH5fMrtqZd5vc+Vehz2bwsQnnr/H763P7SC2WQK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3NpcxwAAANwAAAAPAAAAAAAA&#10;AAAAAAAAAKECAABkcnMvZG93bnJldi54bWxQSwUGAAAAAAQABAD5AAAAlQMAAAAA&#10;" strokecolor="#fc0" strokeweight="2pt"/>
                  <v:line id="Line 507" o:spid="_x0000_s1531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/x8YAAADcAAAADwAAAGRycy9kb3ducmV2LnhtbESPT2sCMRTE74LfITyhF9FsK4qsRrGF&#10;gheFroJ4e27e/tHNy3aT6vrtG0HwOMzMb5j5sjWVuFLjSssK3ocRCOLU6pJzBfvd92AKwnlkjZVl&#10;UnAnB8tFtzPHWNsb/9A18bkIEHYxKii8r2MpXVqQQTe0NXHwMtsY9EE2udQN3gLcVPIjiibSYMlh&#10;ocCavgpKL8mfUZCMD8fz5+9ls6+2/cyeWpmdd5lSb712NQPhqfWv8LO91gomoz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Qf8fGAAAA3AAAAA8AAAAAAAAA&#10;AAAAAAAAoQIAAGRycy9kb3ducmV2LnhtbFBLBQYAAAAABAAEAPkAAACUAwAAAAA=&#10;" strokecolor="#fc0" strokeweight="2pt"/>
                  <v:line id="Line 508" o:spid="_x0000_s1532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LhsMYAAADcAAAADwAAAGRycy9kb3ducmV2LnhtbESPT2vCQBTE7wW/w/KEXopu2mKQ6Ea0&#10;UOilBaMg3p7Zl39m36bZrabfvlsQPA4z8xtmuRpMKy7Uu9qygudpBII4t7rmUsF+9z6Zg3AeWWNr&#10;mRT8koNVOnpYYqLtlbd0yXwpAoRdggoq77tESpdXZNBNbUccvML2Bn2QfSl1j9cAN618iaJYGqw5&#10;LFTY0VtF+Tn7MQqy2eHYbL7Pn/v266mwp0EWza5Q6nE8rBcgPA3+Hr61P7SC+DWG/zPhCM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C4bDGAAAA3AAAAA8AAAAAAAAA&#10;AAAAAAAAoQIAAGRycy9kb3ducmV2LnhtbFBLBQYAAAAABAAEAPkAAACUAwAAAAA=&#10;" strokecolor="#fc0" strokeweight="2pt"/>
                  <v:line id="Line 509" o:spid="_x0000_s1533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5EK8cAAADcAAAADwAAAGRycy9kb3ducmV2LnhtbESPT2vCQBTE70K/w/IKvUjd2KItqRup&#10;gtBLBaMg3l6zL//Mvo3ZVdNv3y0IHoeZ+Q0zm/emERfqXGVZwXgUgSDOrK64ULDbrp7fQTiPrLGx&#10;TAp+ycE8eRjMMNb2yhu6pL4QAcIuRgWl920spctKMuhGtiUOXm47gz7IrpC6w2uAm0a+RNFUGqw4&#10;LJTY0rKk7JiejYJ0sj/Ui9Pxe9esh7n96WVeb3Olnh77zw8Qnnp/D9/aX1rB9PUN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DkQrxwAAANwAAAAPAAAAAAAA&#10;AAAAAAAAAKECAABkcnMvZG93bnJldi54bWxQSwUGAAAAAAQABAD5AAAAlQMAAAAA&#10;" strokecolor="#fc0" strokeweight="2pt"/>
                  <v:line id="Line 510" o:spid="_x0000_s1534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HQWcIAAADcAAAADwAAAGRycy9kb3ducmV2LnhtbERPy4rCMBTdC/5DuAOzEU1VFOkYRQVh&#10;NiNYBZndneb2oc1NbTJa/94sBJeH854vW1OJGzWutKxgOIhAEKdWl5wrOB62/RkI55E1VpZJwYMc&#10;LBfdzhxjbe+8p1vicxFC2MWooPC+jqV0aUEG3cDWxIHLbGPQB9jkUjd4D+GmkqMomkqDJYeGAmva&#10;FJRekn+jIJmcfs/r6+XnWO16mf1rZXY+ZEp9frSrLxCeWv8Wv9zfWsF0HN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5HQWcIAAADcAAAADwAAAAAAAAAAAAAA&#10;AAChAgAAZHJzL2Rvd25yZXYueG1sUEsFBgAAAAAEAAQA+QAAAJADAAAAAA==&#10;" strokecolor="#fc0" strokeweight="2pt"/>
                  <v:line id="Line 511" o:spid="_x0000_s1535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11wscAAADcAAAADwAAAGRycy9kb3ducmV2LnhtbESPT2vCQBTE70K/w/IKvUjd2KK0qRup&#10;gtBLBaMg3l6zL//Mvo3ZVdNv3y0IHoeZ+Q0zm/emERfqXGVZwXgUgSDOrK64ULDbrp7fQDiPrLGx&#10;TAp+ycE8eRjMMNb2yhu6pL4QAcIuRgWl920spctKMuhGtiUOXm47gz7IrpC6w2uAm0a+RNFUGqw4&#10;LJTY0rKk7JiejYJ0sj/Ui9Pxe9esh7n96WVeb3Olnh77zw8Qnnp/D9/aX1rB9PUd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3XXCxwAAANwAAAAPAAAAAAAA&#10;AAAAAAAAAKECAABkcnMvZG93bnJldi54bWxQSwUGAAAAAAQABAD5AAAAlQMAAAAA&#10;" strokecolor="#fc0" strokeweight="2pt"/>
                  <v:line id="Line 512" o:spid="_x0000_s1536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vIsIAAADcAAAADwAAAGRycy9kb3ducmV2LnhtbERPy4rCMBTdC/5DuAOzEU0VFekYRQVh&#10;NiNYBZndneb2oc1NbTJa/94sBJeH854vW1OJGzWutKxgOIhAEKdWl5wrOB62/RkI55E1VpZJwYMc&#10;LBfdzhxjbe+8p1vicxFC2MWooPC+jqV0aUEG3cDWxIHLbGPQB9jkUjd4D+GmkqMomkqDJYeGAmva&#10;FJRekn+jIJmcfs/r6+XnWO16mf1rZXY+ZEp9frSrLxCeWv8Wv9zfWsF0HOaH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GvIsIAAADcAAAADwAAAAAAAAAAAAAA&#10;AAChAgAAZHJzL2Rvd25yZXYueG1sUEsFBgAAAAAEAAQA+QAAAJADAAAAAA==&#10;" strokecolor="#fc0" strokeweight="2pt"/>
                  <v:line id="Line 513" o:spid="_x0000_s1537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0KuccAAADcAAAADwAAAGRycy9kb3ducmV2LnhtbESPT2vCQBTE74LfYXlCL6IbSxWJ2Ygt&#10;FHppwSiIt2f25Y9m36bZrabfvlsQPA4z8xsmWfemEVfqXG1ZwWwagSDOra65VLDfvU+WIJxH1thY&#10;JgW/5GCdDgcJxtreeEvXzJciQNjFqKDyvo2ldHlFBt3UtsTBK2xn0AfZlVJ3eAtw08jnKFpIgzWH&#10;hQpbeqsov2Q/RkE2PxzPr9+Xz33zNS7sqZfFeVco9TTqNysQnnr/CN/bH1rB4mUG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rQq5xwAAANwAAAAPAAAAAAAA&#10;AAAAAAAAAKECAABkcnMvZG93bnJldi54bWxQSwUGAAAAAAQABAD5AAAAlQMAAAAA&#10;" strokecolor="#fc0" strokeweight="2pt"/>
                  <v:line id="Line 514" o:spid="_x0000_s1538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+UzsYAAADcAAAADwAAAGRycy9kb3ducmV2LnhtbESPT2sCMRTE7wW/Q3hCL0WzSiuyGkWF&#10;gpcKXQXx9ty8/aObl3UTdf32TUHwOMzMb5jpvDWVuFHjSssKBv0IBHFqdcm5gt32uzcG4Tyyxsoy&#10;KXiQg/ms8zbFWNs7/9It8bkIEHYxKii8r2MpXVqQQde3NXHwMtsY9EE2udQN3gPcVHIYRSNpsOSw&#10;UGBNq4LSc3I1CpKv/eG0vJx/dtXmI7PHVmanbabUe7ddTEB4av0r/GyvtYLR5xD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/lM7GAAAA3AAAAA8AAAAAAAAA&#10;AAAAAAAAoQIAAGRycy9kb3ducmV2LnhtbFBLBQYAAAAABAAEAPkAAACUAwAAAAA=&#10;" strokecolor="#fc0" strokeweight="2pt"/>
                  <v:line id="Line 515" o:spid="_x0000_s1539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MxVccAAADcAAAADwAAAGRycy9kb3ducmV2LnhtbESPT2vCQBTE7wW/w/KEXkrdVK1IzCpV&#10;KPRiwSgUb8/syz+zb2N2q+m37xaEHoeZ+Q2TrHrTiCt1rrKs4GUUgSDOrK64UHDYvz/PQTiPrLGx&#10;TAp+yMFqOXhIMNb2xju6pr4QAcIuRgWl920spctKMuhGtiUOXm47gz7IrpC6w1uAm0aOo2gmDVYc&#10;FkpsaVNSdk6/jYL09etYry/n7aH5fMrtqZd5vc+Vehz2bwsQnnr/H763P7SC2XQC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MzFVxwAAANwAAAAPAAAAAAAA&#10;AAAAAAAAAKECAABkcnMvZG93bnJldi54bWxQSwUGAAAAAAQABAD5AAAAlQMAAAAA&#10;" strokecolor="#fc0" strokeweight="2pt"/>
                  <v:line id="Line 516" o:spid="_x0000_s1540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qpIccAAADcAAAADwAAAGRycy9kb3ducmV2LnhtbESPT2vCQBTE70K/w/IKvUjdKFZKmo3U&#10;guBFoVEo3p7Zlz+afZtmtxq/vSsIPQ4z8xsmmfemEWfqXG1ZwXgUgSDOra65VLDbLl/fQTiPrLGx&#10;TAqu5GCePg0SjLW98DedM1+KAGEXo4LK+zaW0uUVGXQj2xIHr7CdQR9kV0rd4SXATSMnUTSTBmsO&#10;CxW29FVRfsr+jILs7Wd/XPye1rtmMyzsoZfFcVso9fLcf36A8NT7//CjvdIKZtM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2qkhxwAAANwAAAAPAAAAAAAA&#10;AAAAAAAAAKECAABkcnMvZG93bnJldi54bWxQSwUGAAAAAAQABAD5AAAAlQMAAAAA&#10;" strokecolor="#fc0" strokeweight="2pt"/>
                  <v:line id="Line 517" o:spid="_x0000_s1541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Y+OscAAADcAAAADwAAAGRycy9kb3ducmV2LnhtbESP3WoCMRSE7wu+QzhC7zRrabVsjaIt&#10;VqFF6g8U7w6b42Zxc7Jsoru+fSMIvRxm5htmPG1tKS5U+8KxgkE/AUGcOV1wrmC/W/ReQfiArLF0&#10;TAqu5GE66TyMMdWu4Q1dtiEXEcI+RQUmhCqV0meGLPq+q4ijd3S1xRBlnUtdYxPhtpRPSTKUFguO&#10;CwYrejeUnbZnq+BwXv+Mdh+f38ncfhWmKZdyoX+Veuy2szcQgdrwH763V1rB8PkFbmfiEZ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pj46xwAAANwAAAAPAAAAAAAA&#10;AAAAAAAAAKECAABkcnMvZG93bnJldi54bWxQSwUGAAAAAAQABAD5AAAAlQMAAAAA&#10;" strokeweight="1.5pt"/>
                </v:group>
                <v:group id="Group 518" o:spid="_x0000_s1542" style="position:absolute;left:3740;top:7005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<v:rect id="Rectangle 519" o:spid="_x0000_s1543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agFcYA&#10;AADcAAAADwAAAGRycy9kb3ducmV2LnhtbESPW2vCQBSE3wv+h+UIfWs2lWoldQ1VEApKwWvp2yF7&#10;zKXZsyG7NfHfu0Khj8PMfMPM0t7U4kKtKy0reI5iEMSZ1SXnCg771dMUhPPIGmvLpOBKDtL54GGG&#10;ibYdb+my87kIEHYJKii8bxIpXVaQQRfZhjh4Z9sa9EG2udQtdgFuajmK44k0WHJYKLChZUHZz+7X&#10;KJiOTx1my2r1ud44c+wXTfV1/lbqcdi/v4Hw1Pv/8F/7QyuYvLzC/Uw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agFcYAAADcAAAADwAAAAAAAAAAAAAAAACYAgAAZHJz&#10;L2Rvd25yZXYueG1sUEsFBgAAAAAEAAQA9QAAAIsDAAAAAA==&#10;" fillcolor="black"/>
                  <v:oval id="Oval 520" o:spid="_x0000_s1544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laMEA&#10;AADcAAAADwAAAGRycy9kb3ducmV2LnhtbERPy4rCMBTdC/MP4QpuxKYO6khtlMFhGMXF4Gt/aa5t&#10;sbkpTdTq15uF4PJw3umiNZW4UuNKywqGUQyCOLO65FzBYf87mIJwHlljZZkU3MnBYv7RSTHR9sZb&#10;uu58LkIIuwQVFN7XiZQuK8igi2xNHLiTbQz6AJtc6gZvIdxU8jOOJ9JgyaGhwJqWBWXn3cUoePyt&#10;NW/7WvPxB8fS/Nv95mulVK/bfs9AeGr9W/xyr7SCySisDWfCEZ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PZWjBAAAA3AAAAA8AAAAAAAAAAAAAAAAAmAIAAGRycy9kb3du&#10;cmV2LnhtbFBLBQYAAAAABAAEAPUAAACGAwAAAAA=&#10;" fillcolor="maroon" strokecolor="white" strokeweight=".25pt"/>
                  <v:oval id="Oval 521" o:spid="_x0000_s1545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A88QA&#10;AADcAAAADwAAAGRycy9kb3ducmV2LnhtbESPS4vCQBCE78L+h6EFL6ITZX1s1lFEkVU8iK97k2mT&#10;sJmekBk1u7/eEQSPRVV9RU1mtSnEjSqXW1bQ60YgiBOrc04VnI6rzhiE88gaC8uk4I8czKYfjQnG&#10;2t55T7eDT0WAsItRQeZ9GUvpkowMuq4tiYN3sZVBH2SVSl3hPcBNIftRNJQGcw4LGZa0yCj5PVyN&#10;gv+fjeZ9W2s+L3Egzc4et6O1Uq1mPf8G4an27/CrvdYKhp9f8DwTj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DwPPEAAAA3AAAAA8AAAAAAAAAAAAAAAAAmAIAAGRycy9k&#10;b3ducmV2LnhtbFBLBQYAAAAABAAEAPUAAACJAwAAAAA=&#10;" fillcolor="maroon" strokecolor="white" strokeweight=".25pt"/>
                  <v:oval id="Oval 522" o:spid="_x0000_s1546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dNk8EA&#10;AADcAAAADwAAAGRycy9kb3ducmV2LnhtbERP3WrCMBS+H/gO4QjezVRlRatRROjWizE29QGOzbEt&#10;Niclydru7ZeLwS4/vv/dYTSt6Mn5xrKCxTwBQVxa3XCl4HrJn9cgfEDW2FomBT/k4bCfPO0w03bg&#10;L+rPoRIxhH2GCuoQukxKX9Zk0M9tRxy5u3UGQ4SuktrhEMNNK5dJkkqDDceGGjs61VQ+zt9GQXEq&#10;O/eRhtUrV/iW+8/b5t3clJpNx+MWRKAx/Iv/3IVWkL7E+fFMPAJ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nTZPBAAAA3AAAAA8AAAAAAAAAAAAAAAAAmAIAAGRycy9kb3du&#10;cmV2LnhtbFBLBQYAAAAABAAEAPUAAACGAwAAAAA=&#10;" fillcolor="red" strokecolor="#f60" strokeweight=".25pt">
                    <v:fill color2="maroon" focus="100%" type="gradient"/>
                  </v:oval>
                </v:group>
                <v:shape id="Freeform 523" o:spid="_x0000_s1547" style="position:absolute;left:4677;top:4749;width:1427;height:66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8eocUA&#10;AADcAAAADwAAAGRycy9kb3ducmV2LnhtbESPQWvCQBSE7wX/w/IEb3WTSkKJrqIthUIvaSqCt0f2&#10;mQ1m34bsRtN/3y0Uehxm5htms5tsJ240+NaxgnSZgCCunW65UXD8ent8BuEDssbOMSn4Jg+77exh&#10;g4V2d/6kWxUaESHsC1RgQugLKX1tyKJfup44ehc3WAxRDo3UA94j3HbyKUlyabHluGCwpxdD9bUa&#10;rYJTZqz/OF/88fCKq6qmshybUqnFfNqvQQSawn/4r/2uFeRZCr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x6hxQAAANwAAAAPAAAAAAAAAAAAAAAAAJgCAABkcnMv&#10;ZG93bnJldi54bWxQSwUGAAAAAAQABAD1AAAAigMAAAAA&#10;" path="m,1620l,,360,e" filled="f" strokecolor="#fc0" strokeweight="2pt">
                  <v:stroke startarrow="block"/>
                  <v:shadow on="t" color="#333" offset="3pt,3pt"/>
                  <v:path arrowok="t" o:connecttype="custom" o:connectlocs="0,6660;0,0;1427,0" o:connectangles="0,0,0"/>
                </v:shape>
                <v:shape id="Text Box 524" o:spid="_x0000_s1548" type="#_x0000_t202" style="position:absolute;left:3861;top:2325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yp5scA&#10;AADcAAAADwAAAGRycy9kb3ducmV2LnhtbESPQWvCQBSE7wX/w/KEXkrdqCg1uooUKh4KRS1Ub4/s&#10;SzaYfRuz2yT9991CweMwM98wq01vK9FS40vHCsajBARx5nTJhYLP09vzCwgfkDVWjknBD3nYrAcP&#10;K0y16/hA7TEUIkLYp6jAhFCnUvrMkEU/cjVx9HLXWAxRNoXUDXYRbis5SZK5tFhyXDBY06uh7Hr8&#10;tgrk7T2/5IvZR3u7lGfeP33tTDdV6nHYb5cgAvXhHv5v77WC+WwCf2fi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8qebHAAAA3AAAAA8AAAAAAAAAAAAAAAAAmAIAAGRy&#10;cy9kb3ducmV2LnhtbFBLBQYAAAAABAAEAPUAAACMAwAAAAA=&#10;" strokeweight="1pt">
                  <v:shadow on="t"/>
                  <v:textbox>
                    <w:txbxContent>
                      <w:p w:rsidR="0058736E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 Micro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P.O</w:t>
                        </w:r>
                      </w:p>
                    </w:txbxContent>
                  </v:textbox>
                </v:shape>
                <v:shape id="Text Box 525" o:spid="_x0000_s1549" type="#_x0000_t202" style="position:absolute;left:4761;top:4125;width:1108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AMfccA&#10;AADcAAAADwAAAGRycy9kb3ducmV2LnhtbESPQWvCQBSE7wX/w/IEL6VuqihtdJVSqHgQRFtovT2y&#10;L9lg9m3Mrkn8992C0OMwM98wy3VvK9FS40vHCp7HCQjizOmSCwVfnx9PLyB8QNZYOSYFN/KwXg0e&#10;lphq1/GB2mMoRISwT1GBCaFOpfSZIYt+7Gri6OWusRiibAqpG+wi3FZykiRzabHkuGCwpndD2fl4&#10;tQrkZZef8tfZvr2cyh/ePn5vTDdVajTs3xYgAvXhP3xvb7WC+WwK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wDH3HAAAA3AAAAA8AAAAAAAAAAAAAAAAAmAIAAGRy&#10;cy9kb3ducmV2LnhtbFBLBQYAAAAABAAEAPUAAACMAwAAAAA=&#10;" strokeweight="1pt">
                  <v:shadow on="t"/>
                  <v:textbox>
                    <w:txbxContent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093930">
                          <w:rPr>
                            <w:sz w:val="14"/>
                            <w:szCs w:val="14"/>
                          </w:rPr>
                          <w:t xml:space="preserve">Interfaz </w:t>
                        </w: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</w:p>
                      <w:p w:rsidR="0058736E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  <w:r w:rsidRPr="00093930">
                          <w:rPr>
                            <w:sz w:val="14"/>
                            <w:szCs w:val="14"/>
                          </w:rPr>
                          <w:t xml:space="preserve"> H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BL</w:t>
                        </w:r>
                      </w:p>
                    </w:txbxContent>
                  </v:textbox>
                </v:shape>
                <v:shape id="Freeform 526" o:spid="_x0000_s1550" style="position:absolute;left:2961;top:5994;width:3600;height:1223;visibility:visible;mso-wrap-style:square;v-text-anchor:top" coordsize="37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5z8UA&#10;AADcAAAADwAAAGRycy9kb3ducmV2LnhtbESPQWsCMRSE70L/Q3iFXqRmLSqyGkVsK0IF0QpeH5vn&#10;7rLJy7JJdfXXG6HgcZiZb5jpvLVGnKnxpWMF/V4CgjhzuuRcweH3+30MwgdkjcYxKbiSh/nspTPF&#10;VLsL7+i8D7mIEPYpKihCqFMpfVaQRd9zNXH0Tq6xGKJscqkbvES4NfIjSUbSYslxocCalgVl1f7P&#10;KvhJzBH9oF91zfCruu0+s8125ZV6e20XExCB2vAM/7fXWsFoOIDHmX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wDnPxQAAANwAAAAPAAAAAAAAAAAAAAAAAJgCAABkcnMv&#10;ZG93bnJldi54bWxQSwUGAAAAAAQABAD1AAAAigMAAAAA&#10;" path="m,900l,540,,360r3780,l3780,e" filled="f" strokecolor="green" strokeweight="2pt">
                  <v:stroke endarrow="block"/>
                  <v:shadow on="t" color="#333" offset="3pt,3pt"/>
                  <v:path arrowok="t" o:connecttype="custom" o:connectlocs="0,1223;0,734;0,489;3600,489;3600,0" o:connectangles="0,0,0,0,0"/>
                </v:shape>
                <v:shape id="Freeform 527" o:spid="_x0000_s1551" style="position:absolute;left:5205;top:6105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eYcYA&#10;AADcAAAADwAAAGRycy9kb3ducmV2LnhtbESPQWvCQBSE7wX/w/KE3ppNCkqJWUWUQFN7MXrx9sg+&#10;k2j2bZrdavrvu4WCx2FmvmGy1Wg6caPBtZYVJFEMgriyuuVawfGQv7yBcB5ZY2eZFPyQg9Vy8pRh&#10;qu2d93QrfS0ChF2KChrv+1RKVzVk0EW2Jw7e2Q4GfZBDLfWA9wA3nXyN47k02HJYaLCnTUPVtfw2&#10;Cs4n89V/1Pm+3H3mVVEcLsm42yr1PB3XCxCeRv8I/7fftYL5bAZ/Z8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XeYcYAAADcAAAADwAAAAAAAAAAAAAAAACYAgAAZHJz&#10;L2Rvd25yZXYueG1sUEsFBgAAAAAEAAQA9QAAAIsDAAAAAA==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528" o:spid="_x0000_s1552" style="position:absolute;left:5205;top:3585;width:1356;height:1122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CHisMA&#10;AADcAAAADwAAAGRycy9kb3ducmV2LnhtbESPT4vCMBTE7wt+h/AEb2tawbJ2jSKCogcP/mWPj+Zt&#10;U7Z5KU3U+u2NIOxxmJnfMNN5Z2txo9ZXjhWkwwQEceF0xaWC03H1+QXCB2SNtWNS8CAP81nvY4q5&#10;dnfe0+0QShEh7HNUYEJocil9YciiH7qGOHq/rrUYomxLqVu8R7it5ShJMmmx4rhgsKGloeLvcLUK&#10;aGLl5eearXdVZ8oFbtNzsKlSg363+AYRqAv/4Xd7oxVk4wxeZ+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CHisMAAADcAAAADwAAAAAAAAAAAAAAAACYAgAAZHJzL2Rv&#10;d25yZXYueG1sUEsFBgAAAAAEAAQA9QAAAIgDAAAAAA==&#10;" path="m2160,360l2160,,,e" filled="f" strokecolor="green" strokeweight="2pt">
                  <v:stroke startarrow="block" startarrowwidth="wide" startarrowlength="long" endarrow="block" endarrowwidth="wide"/>
                  <v:shadow on="t" color="#333" offset="3pt,3pt"/>
                  <v:path arrowok="t" o:connecttype="custom" o:connectlocs="1356,1122;1356,0;0,0" o:connectangles="0,0,0"/>
                </v:shape>
                <v:shape id="Text Box 529" o:spid="_x0000_s1553" type="#_x0000_t202" style="position:absolute;left:2601;top:6105;width:19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z/J8MA&#10;AADcAAAADwAAAGRycy9kb3ducmV2LnhtbESPW4vCMBCF3xf8D2EE39ZUcVWqUXRBEQTB6/PQjG2x&#10;mXSbVLv++s2C4OPhXD7OdN6YQtypcrllBb1uBII4sTrnVMHpuPocg3AeWWNhmRT8koP5rPUxxVjb&#10;B+/pfvCpCCPsYlSQeV/GUrokI4Oua0vi4F1tZdAHWaVSV/gI46aQ/SgaSoM5B0KGJX1nlNwOtQlc&#10;87Msn8fLrj4Xg22tB2tcSqNUp90sJiA8Nf4dfrU3WsHwawT/Z8IR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z/J8MAAADcAAAADwAAAAAAAAAAAAAAAACYAgAAZHJzL2Rv&#10;d25yZXYueG1sUEsFBgAAAAAEAAQA9QAAAIgDAAAAAA==&#10;" filled="f" stroked="f" strokeweight="1pt">
                  <v:stroke dashstyle="dashDot"/>
                  <v:textbox>
                    <w:txbxContent>
                      <w:p w:rsidR="0058736E" w:rsidRPr="00857F2D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Cto1: </w:t>
                        </w:r>
                        <w:proofErr w:type="spellStart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Text Box 530" o:spid="_x0000_s1554" type="#_x0000_t202" style="position:absolute;left:3144;top:6645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xns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e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/xnsAAAADcAAAADwAAAAAAAAAAAAAAAACYAgAAZHJzL2Rvd25y&#10;ZXYueG1sUEsFBgAAAAAEAAQA9QAAAIUDAAAAAA==&#10;" filled="f" stroked="f">
                  <v:textbox>
                    <w:txbxContent>
                      <w:p w:rsidR="0058736E" w:rsidRPr="00857F2D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Cto2: Sub-Autónomo</w:t>
                        </w:r>
                      </w:p>
                    </w:txbxContent>
                  </v:textbox>
                </v:shape>
                <v:shape id="Picture 531" o:spid="_x0000_s1555" type="#_x0000_t75" alt="sonda_etm_pequeña" style="position:absolute;left:6349;top:4707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EKPGAAAA3AAAAA8AAABkcnMvZG93bnJldi54bWxEj09rwkAUxO+C32F5Qm+6UTBo6ipBsLTg&#10;xT+0PT6zr0lo9m3Mrib203cFweMwM79hFqvOVOJKjSstKxiPIhDEmdUl5wqOh81wBsJ5ZI2VZVJw&#10;IwerZb+3wETblnd03ftcBAi7BBUU3teJlC4ryKAb2Zo4eD+2MeiDbHKpG2wD3FRyEkWxNFhyWCiw&#10;pnVB2e/+YhTINL60n9Pvr9PH29/Onu05PW1jpV4GXfoKwlPnn+FH+10riKdzuJ8JR0Au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/IQo8YAAADcAAAADwAAAAAAAAAAAAAA&#10;AACfAgAAZHJzL2Rvd25yZXYueG1sUEsFBgAAAAAEAAQA9wAAAJIDAAAAAA==&#10;">
                  <v:imagedata r:id="rId19" o:title="sonda_etm_pequeña"/>
                </v:shape>
                <v:line id="Line 532" o:spid="_x0000_s1556" style="position:absolute;visibility:visible;mso-wrap-style:square" from="8721,5925" to="8721,8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S1QcIAAADcAAAADwAAAGRycy9kb3ducmV2LnhtbERPyWrDMBC9F/oPYgq5lEZuCE5xI5tS&#10;yAKBEiftfbDGC7ZGxpIT5++jQ6DHx9vX2WQ6caHBNZYVvM8jEMSF1Q1XCn7Pm7cPEM4ja+wsk4Ib&#10;OcjS56c1JtpeOafLyVcihLBLUEHtfZ9I6YqaDLq57YkDV9rBoA9wqKQe8BrCTScXURRLgw2Hhhp7&#10;+q6paE+jUbDzbbssm78D3lb6qMftT57LV6VmL9PXJwhPk/8XP9x7rSCOw/xwJhwBm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tS1QcIAAADcAAAADwAAAAAAAAAAAAAA&#10;AAChAgAAZHJzL2Rvd25yZXYueG1sUEsFBgAAAAAEAAQA+QAAAJADAAAAAA==&#10;" strokecolor="#fc0" strokeweight="2pt">
                  <v:stroke startarrow="block"/>
                  <v:shadow on="t"/>
                </v:line>
                <v:shape id="Freeform 533" o:spid="_x0000_s1557" style="position:absolute;left:6026;top:1960;width:1970;height:342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6qMgA&#10;AADcAAAADwAAAGRycy9kb3ducmV2LnhtbESPT0vDQBTE7wW/w/IEL6XdpEKQtNsi2oIXxf479PaS&#10;fU1Cs2/j7tpEP70rCB6HmfkNs1gNphVXcr6xrCCdJiCIS6sbrhQc9pvJAwgfkDW2lknBF3lYLW9G&#10;C8y17XlL112oRISwz1FBHUKXS+nLmgz6qe2Io3e2zmCI0lVSO+wj3LRyliSZNNhwXKixo6eaysvu&#10;0yh4K2Q/Pn/o9Xd6/3p5Pp6K940rlLq7HR7nIAIN4T/8137RCrIshd8z8Qj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2TqoyAAAANwAAAAPAAAAAAAAAAAAAAAAAJgCAABk&#10;cnMvZG93bnJldi54bWxQSwUGAAAAAAQABAD1AAAAjQMAAAAA&#10;" path="m,1620l,,360,e" filled="f" strokecolor="#fc0" strokeweight="2pt">
                  <v:stroke startarrow="block" endarrowwidth="narrow" endarrowlength="short"/>
                  <v:shadow on="t" color="#333" offset="3pt,3pt"/>
                  <v:path arrowok="t" o:connecttype="custom" o:connectlocs="0,3420;0,0;1970,0" o:connectangles="0,0,0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514" w:name="_Toc462835033"/>
      <w:bookmarkStart w:id="515" w:name="_Toc2584167"/>
      <w:bookmarkStart w:id="516" w:name="_Toc32913577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11</w:t>
      </w:r>
      <w:r w:rsidR="00AB779A">
        <w:rPr>
          <w:noProof/>
        </w:rPr>
        <w:fldChar w:fldCharType="end"/>
      </w:r>
      <w:r w:rsidRPr="005A64A0">
        <w:t xml:space="preserve">. </w:t>
      </w:r>
      <w:bookmarkStart w:id="517" w:name="_Toc354501086"/>
      <w:bookmarkStart w:id="518" w:name="_Toc397415078"/>
      <w:r w:rsidRPr="005A64A0">
        <w:t>Configuración de Prueba Telefonía externa. Líneas BL/FXS</w:t>
      </w:r>
      <w:bookmarkEnd w:id="514"/>
      <w:bookmarkEnd w:id="515"/>
      <w:bookmarkEnd w:id="516"/>
      <w:bookmarkEnd w:id="517"/>
      <w:bookmarkEnd w:id="518"/>
    </w:p>
    <w:p w:rsidR="0058736E" w:rsidRPr="004A4ECB" w:rsidRDefault="0058736E" w:rsidP="0058736E">
      <w:pPr>
        <w:pStyle w:val="Ttulo3"/>
        <w:spacing w:after="240"/>
      </w:pPr>
      <w:bookmarkStart w:id="519" w:name="_Toc347486999"/>
      <w:bookmarkStart w:id="520" w:name="_Toc354501043"/>
      <w:bookmarkStart w:id="521" w:name="_Toc397415245"/>
      <w:bookmarkStart w:id="522" w:name="_Toc462834977"/>
      <w:bookmarkStart w:id="523" w:name="_Toc2584098"/>
      <w:bookmarkStart w:id="524" w:name="_Toc32913519"/>
      <w:r w:rsidRPr="004A4ECB">
        <w:t>Configuración de Equipo ETM</w:t>
      </w:r>
      <w:bookmarkEnd w:id="519"/>
      <w:bookmarkEnd w:id="520"/>
      <w:bookmarkEnd w:id="521"/>
      <w:bookmarkEnd w:id="522"/>
      <w:bookmarkEnd w:id="523"/>
      <w:bookmarkEnd w:id="524"/>
    </w:p>
    <w:p w:rsidR="0058736E" w:rsidRPr="004A4ECB" w:rsidRDefault="0058736E" w:rsidP="0058736E">
      <w:r w:rsidRPr="004A4ECB">
        <w:t xml:space="preserve">Igual que el apartado </w:t>
      </w:r>
      <w:r w:rsidRPr="004A4ECB">
        <w:fldChar w:fldCharType="begin"/>
      </w:r>
      <w:r w:rsidRPr="004A4ECB">
        <w:instrText xml:space="preserve"> REF _Ref347241593 \w \h  \* MERGEFORMAT </w:instrText>
      </w:r>
      <w:r w:rsidRPr="004A4ECB">
        <w:fldChar w:fldCharType="separate"/>
      </w:r>
      <w:r w:rsidR="002C3DC8">
        <w:t>3.10.2</w:t>
      </w:r>
      <w:r w:rsidRPr="004A4ECB">
        <w:fldChar w:fldCharType="end"/>
      </w:r>
      <w:r w:rsidRPr="004A4ECB">
        <w:t>.</w:t>
      </w:r>
    </w:p>
    <w:p w:rsidR="0058736E" w:rsidRPr="004A4ECB" w:rsidRDefault="0058736E" w:rsidP="0058736E">
      <w:pPr>
        <w:pStyle w:val="Ttulo3"/>
        <w:spacing w:after="240"/>
      </w:pPr>
      <w:bookmarkStart w:id="525" w:name="_Toc347487000"/>
      <w:bookmarkStart w:id="526" w:name="_Toc354501044"/>
      <w:bookmarkStart w:id="527" w:name="_Toc397415246"/>
      <w:bookmarkStart w:id="528" w:name="_Toc462834978"/>
      <w:bookmarkStart w:id="529" w:name="_Toc2584099"/>
      <w:bookmarkStart w:id="530" w:name="_Toc32913520"/>
      <w:r w:rsidRPr="004A4ECB">
        <w:t>Procedimiento.</w:t>
      </w:r>
      <w:bookmarkEnd w:id="525"/>
      <w:bookmarkEnd w:id="526"/>
      <w:bookmarkEnd w:id="527"/>
      <w:bookmarkEnd w:id="528"/>
      <w:bookmarkEnd w:id="529"/>
      <w:bookmarkEnd w:id="530"/>
    </w:p>
    <w:p w:rsidR="0058736E" w:rsidRPr="004A4ECB" w:rsidRDefault="0058736E" w:rsidP="0058736E">
      <w:pPr>
        <w:pStyle w:val="Prrafodelista"/>
        <w:numPr>
          <w:ilvl w:val="0"/>
          <w:numId w:val="47"/>
        </w:numPr>
        <w:spacing w:after="60"/>
      </w:pPr>
      <w:r w:rsidRPr="004A4ECB">
        <w:t>Establecer un circuito en conversación entre el Puesto de Operador y la Línea Telefónica a 2 Hilos. Utilizar para ello los recursos ofrecidos por HMI de U5KI (Seleccionar Tecla de AD, con la línea BL/FXS).</w:t>
      </w:r>
    </w:p>
    <w:p w:rsidR="0058736E" w:rsidRPr="004A4ECB" w:rsidRDefault="0058736E" w:rsidP="0058736E">
      <w:pPr>
        <w:pStyle w:val="Prrafodelista"/>
        <w:numPr>
          <w:ilvl w:val="0"/>
          <w:numId w:val="47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47"/>
        </w:numPr>
        <w:spacing w:after="60"/>
      </w:pPr>
      <w:r w:rsidRPr="004A4ECB">
        <w:t>Esperar la finalización del Test para finalizar la conversación activa entre el Puesto y la Línea.</w:t>
      </w:r>
    </w:p>
    <w:p w:rsidR="0058736E" w:rsidRPr="004A4ECB" w:rsidRDefault="0058736E" w:rsidP="0058736E">
      <w:pPr>
        <w:pStyle w:val="Prrafodelista"/>
        <w:numPr>
          <w:ilvl w:val="0"/>
          <w:numId w:val="47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47"/>
        </w:numPr>
        <w:spacing w:after="60"/>
      </w:pPr>
      <w:r w:rsidRPr="004A4ECB">
        <w:t xml:space="preserve">Acceder a la página de resultados y Exportar los mismos a Hoja de Excel.  Como comentario se escribirá: P.O (TX-Micro) </w:t>
      </w:r>
      <w:r w:rsidRPr="004A4ECB">
        <w:sym w:font="Wingdings" w:char="F0E8"/>
      </w:r>
      <w:r w:rsidRPr="004A4ECB">
        <w:t xml:space="preserve"> </w:t>
      </w:r>
      <w:proofErr w:type="spellStart"/>
      <w:r w:rsidRPr="004A4ECB">
        <w:t>lineas</w:t>
      </w:r>
      <w:proofErr w:type="spellEnd"/>
      <w:r w:rsidRPr="004A4ECB">
        <w:t xml:space="preserve"> BL. Identificando el </w:t>
      </w:r>
      <w:proofErr w:type="spellStart"/>
      <w:r w:rsidRPr="004A4ECB">
        <w:t>Puestote</w:t>
      </w:r>
      <w:proofErr w:type="spellEnd"/>
      <w:r w:rsidRPr="004A4ECB">
        <w:t xml:space="preserve"> Operador y la línea BL,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47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pStyle w:val="Ttulo2"/>
        <w:spacing w:after="360"/>
      </w:pPr>
      <w:bookmarkStart w:id="531" w:name="_Ref347303268"/>
      <w:bookmarkStart w:id="532" w:name="_Toc347487001"/>
      <w:bookmarkStart w:id="533" w:name="_Toc354501045"/>
      <w:bookmarkStart w:id="534" w:name="_Toc397415247"/>
      <w:bookmarkStart w:id="535" w:name="_Toc462834979"/>
      <w:bookmarkStart w:id="536" w:name="_Toc2584100"/>
      <w:bookmarkStart w:id="537" w:name="_Toc32913521"/>
      <w:r>
        <w:t xml:space="preserve">UV5K-MED-13. </w:t>
      </w:r>
      <w:r w:rsidRPr="004A4ECB">
        <w:t xml:space="preserve">Interfaz BL </w:t>
      </w:r>
      <w:r w:rsidRPr="004A4ECB">
        <w:sym w:font="Wingdings" w:char="F0E8"/>
      </w:r>
      <w:r w:rsidRPr="004A4ECB">
        <w:t xml:space="preserve"> Operador (RX).</w:t>
      </w:r>
      <w:bookmarkEnd w:id="531"/>
      <w:bookmarkEnd w:id="532"/>
      <w:bookmarkEnd w:id="533"/>
      <w:bookmarkEnd w:id="534"/>
      <w:bookmarkEnd w:id="535"/>
      <w:bookmarkEnd w:id="536"/>
      <w:bookmarkEnd w:id="537"/>
    </w:p>
    <w:p w:rsidR="0058736E" w:rsidRPr="004A4ECB" w:rsidRDefault="0058736E" w:rsidP="0058736E">
      <w:r w:rsidRPr="004A4ECB">
        <w:t xml:space="preserve">Igual que el punto </w:t>
      </w:r>
      <w:r>
        <w:fldChar w:fldCharType="begin"/>
      </w:r>
      <w:r>
        <w:instrText xml:space="preserve"> REF _Ref347303378 \r \h </w:instrText>
      </w:r>
      <w:r>
        <w:fldChar w:fldCharType="separate"/>
      </w:r>
      <w:r w:rsidR="002C3DC8">
        <w:t>3.11</w:t>
      </w:r>
      <w:r>
        <w:fldChar w:fldCharType="end"/>
      </w:r>
      <w:r w:rsidRPr="004A4ECB">
        <w:t xml:space="preserve"> con la única diferencia que no es necesario descolgar la Sonda del ETM para establecer el circuito en conversación.</w:t>
      </w:r>
    </w:p>
    <w:p w:rsidR="0058736E" w:rsidRPr="004A4ECB" w:rsidRDefault="0058736E" w:rsidP="0058736E"/>
    <w:p w:rsidR="0058736E" w:rsidRPr="004A4ECB" w:rsidRDefault="0058736E" w:rsidP="0058736E">
      <w:pPr>
        <w:pStyle w:val="Ttulo3"/>
        <w:spacing w:after="240"/>
        <w:rPr>
          <w:lang w:val="es-ES"/>
        </w:rPr>
      </w:pPr>
      <w:bookmarkStart w:id="538" w:name="_Toc347487002"/>
      <w:bookmarkStart w:id="539" w:name="_Toc354501046"/>
      <w:bookmarkStart w:id="540" w:name="_Toc397415248"/>
      <w:bookmarkStart w:id="541" w:name="_Toc462834980"/>
      <w:bookmarkStart w:id="542" w:name="_Toc2584101"/>
      <w:bookmarkStart w:id="543" w:name="_Toc32913522"/>
      <w:r w:rsidRPr="004A4ECB">
        <w:lastRenderedPageBreak/>
        <w:t>Configuración de la Prueba</w:t>
      </w:r>
      <w:bookmarkEnd w:id="538"/>
      <w:bookmarkEnd w:id="539"/>
      <w:bookmarkEnd w:id="540"/>
      <w:bookmarkEnd w:id="541"/>
      <w:bookmarkEnd w:id="542"/>
      <w:bookmarkEnd w:id="543"/>
    </w:p>
    <w:p w:rsidR="0058736E" w:rsidRPr="004A4ECB" w:rsidRDefault="0058736E" w:rsidP="0058736E">
      <w:r w:rsidRPr="004A4ECB">
        <w:t>Responde al esquema siguiente:</w:t>
      </w:r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4576AF87" wp14:editId="7538ABA0">
                <wp:extent cx="4443730" cy="3771900"/>
                <wp:effectExtent l="0" t="0" r="0" b="95250"/>
                <wp:docPr id="662" name="Grupo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3730" cy="3771900"/>
                          <a:chOff x="1701" y="9157"/>
                          <a:chExt cx="6998" cy="5940"/>
                        </a:xfrm>
                      </wpg:grpSpPr>
                      <wps:wsp>
                        <wps:cNvPr id="663" name="Line 535"/>
                        <wps:cNvCnPr/>
                        <wps:spPr bwMode="auto">
                          <a:xfrm rot="-5400000">
                            <a:off x="5847" y="11270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36"/>
                        <wps:cNvCnPr/>
                        <wps:spPr bwMode="auto">
                          <a:xfrm rot="-5400000">
                            <a:off x="5847" y="11378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7" y="9337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66" name="Group 538"/>
                        <wpg:cNvGrpSpPr>
                          <a:grpSpLocks/>
                        </wpg:cNvGrpSpPr>
                        <wpg:grpSpPr bwMode="auto">
                          <a:xfrm>
                            <a:off x="1701" y="13805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667" name="Rectangle 539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Oval 54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Oval 54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Oval 54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" name="Oval 54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Oval 54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Oval 54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Oval 54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" name="Oval 54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Oval 54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Oval 54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Rectangle 55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Rectangle 55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Rectangle 55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Rectangle 55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Rectangle 55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Line 555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4" name="Line 556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5" name="Line 557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6" name="Line 558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" name="Line 559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8" name="Line 560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9" name="Line 561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0" name="Line 562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1" name="Line 563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2" name="Line 564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3" name="Line 565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Line 566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Line 567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Rectangle 56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Rectangle 56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Rectangle 57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Rectangle 57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Rectangle 57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Line 573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574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3" name="Line 575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4" name="Line 576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5" name="Line 577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6" name="Line 578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7" name="Line 579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8" name="Line 580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9" name="Line 581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0" name="Line 582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1" name="Line 583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2" name="Line 584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3" name="Line 585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14" name="Group 586"/>
                        <wpg:cNvGrpSpPr>
                          <a:grpSpLocks/>
                        </wpg:cNvGrpSpPr>
                        <wpg:grpSpPr bwMode="auto">
                          <a:xfrm>
                            <a:off x="3560" y="13837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715" name="Rectangle 587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Oval 588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Oval 589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Oval 590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19" name="Line 591"/>
                        <wps:cNvCnPr/>
                        <wps:spPr bwMode="auto">
                          <a:xfrm>
                            <a:off x="8001" y="12757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Freeform 592"/>
                        <wps:cNvSpPr>
                          <a:spLocks/>
                        </wps:cNvSpPr>
                        <wps:spPr bwMode="auto">
                          <a:xfrm rot="16200000">
                            <a:off x="4676" y="11762"/>
                            <a:ext cx="1070" cy="558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Text Box 593"/>
                        <wps:cNvSpPr txBox="1">
                          <a:spLocks noChangeArrowheads="1"/>
                        </wps:cNvSpPr>
                        <wps:spPr bwMode="auto">
                          <a:xfrm>
                            <a:off x="3681" y="9157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>Interfaz 1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P.O (cascos)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0957"/>
                            <a:ext cx="1108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Interfaz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2</w:t>
                              </w:r>
                              <w:r w:rsidRPr="00093930">
                                <w:rPr>
                                  <w:sz w:val="14"/>
                                  <w:szCs w:val="14"/>
                                </w:rPr>
                                <w:t xml:space="preserve"> H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BL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595"/>
                        <wps:cNvSpPr>
                          <a:spLocks/>
                        </wps:cNvSpPr>
                        <wps:spPr bwMode="auto">
                          <a:xfrm>
                            <a:off x="2781" y="12826"/>
                            <a:ext cx="3600" cy="1223"/>
                          </a:xfrm>
                          <a:custGeom>
                            <a:avLst/>
                            <a:gdLst>
                              <a:gd name="T0" fmla="*/ 0 w 3780"/>
                              <a:gd name="T1" fmla="*/ 900 h 900"/>
                              <a:gd name="T2" fmla="*/ 0 w 3780"/>
                              <a:gd name="T3" fmla="*/ 540 h 900"/>
                              <a:gd name="T4" fmla="*/ 0 w 3780"/>
                              <a:gd name="T5" fmla="*/ 360 h 900"/>
                              <a:gd name="T6" fmla="*/ 3780 w 3780"/>
                              <a:gd name="T7" fmla="*/ 360 h 900"/>
                              <a:gd name="T8" fmla="*/ 3780 w 3780"/>
                              <a:gd name="T9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7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0" y="360"/>
                                </a:lnTo>
                                <a:lnTo>
                                  <a:pt x="3780" y="360"/>
                                </a:lnTo>
                                <a:lnTo>
                                  <a:pt x="378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596"/>
                        <wps:cNvSpPr>
                          <a:spLocks/>
                        </wps:cNvSpPr>
                        <wps:spPr bwMode="auto">
                          <a:xfrm>
                            <a:off x="5025" y="12937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597"/>
                        <wps:cNvSpPr>
                          <a:spLocks/>
                        </wps:cNvSpPr>
                        <wps:spPr bwMode="auto">
                          <a:xfrm>
                            <a:off x="5025" y="10417"/>
                            <a:ext cx="1356" cy="1122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8000"/>
                            </a:solidFill>
                            <a:prstDash val="solid"/>
                            <a:round/>
                            <a:headEnd type="triangle" w="lg" len="lg"/>
                            <a:tailEnd type="triangl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Text Box 598"/>
                        <wps:cNvSpPr txBox="1">
                          <a:spLocks noChangeArrowheads="1"/>
                        </wps:cNvSpPr>
                        <wps:spPr bwMode="auto">
                          <a:xfrm>
                            <a:off x="2421" y="12937"/>
                            <a:ext cx="19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1846A3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Cto1: 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Sub</w:t>
                              </w: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Text Box 599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13477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1846A3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Cto</w:t>
                              </w: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2: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8" name="Picture 600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9" y="11539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9" name="Freeform 601"/>
                        <wps:cNvSpPr>
                          <a:spLocks/>
                        </wps:cNvSpPr>
                        <wps:spPr bwMode="auto">
                          <a:xfrm rot="5400000">
                            <a:off x="5756" y="9242"/>
                            <a:ext cx="1790" cy="270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triangl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42" o:spid="_x0000_s1558" style="width:349.9pt;height:297pt;mso-position-horizontal-relative:char;mso-position-vertical-relative:line" coordorigin="1701,9157" coordsize="6998,5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">
                <v:line id="Line 535" o:spid="_x0000_s1559" style="position:absolute;rotation:-90;visibility:visible;mso-wrap-style:square" from="5847,11270" to="6019,11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HQtMIAAADcAAAADwAAAGRycy9kb3ducmV2LnhtbESPzWrDMBCE74W+g9hCb7XsFNzgRglu&#10;SaBHN8kDLNb6h0gr11Js5+2jQqHHYWa+YTa7xRox0eh7xwqyJAVBXDvdc6vgfDq8rEH4gKzROCYF&#10;N/Kw2z4+bLDQbuZvmo6hFRHCvkAFXQhDIaWvO7LoEzcQR69xo8UQ5dhKPeIc4dbIVZrm0mLPcaHD&#10;gT47qi/Hq1XA+6n8sdVQlWamy5tuzAebTKnnp6V8BxFoCf/hv/aXVpDnr/B7Jh4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HQtMIAAADcAAAADwAAAAAAAAAAAAAA&#10;AAChAgAAZHJzL2Rvd25yZXYueG1sUEsFBgAAAAAEAAQA+QAAAJADAAAAAA==&#10;" strokecolor="white" strokeweight="0"/>
                <v:line id="Line 536" o:spid="_x0000_s1560" style="position:absolute;rotation:-90;visibility:visible;mso-wrap-style:square" from="5847,11378" to="6044,1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hIwMIAAADcAAAADwAAAGRycy9kb3ducmV2LnhtbESPzWrDMBCE74W+g9hCb7XsUNzgRglu&#10;SaBHN8kDLNb6h0gr11Js5+2jQqHHYWa+YTa7xRox0eh7xwqyJAVBXDvdc6vgfDq8rEH4gKzROCYF&#10;N/Kw2z4+bLDQbuZvmo6hFRHCvkAFXQhDIaWvO7LoEzcQR69xo8UQ5dhKPeIc4dbIVZrm0mLPcaHD&#10;gT47qi/Hq1XA+6n8sdVQlWamy5tuzAebTKnnp6V8BxFoCf/hv/aXVpDnr/B7Jh4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MhIwMIAAADcAAAADwAAAAAAAAAAAAAA&#10;AAChAgAAZHJzL2Rvd25yZXYueG1sUEsFBgAAAAAEAAQA+QAAAJADAAAAAA==&#10;" strokecolor="white" strokeweight="0"/>
                <v:shape id="Picture 537" o:spid="_x0000_s1561" type="#_x0000_t75" style="position:absolute;left:2147;top:9337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+qDPGAAAA3AAAAA8AAABkcnMvZG93bnJldi54bWxEj0FLAzEUhO9C/0N4BW8221bXdm1aRBA9&#10;eGjXFnp8bF53g5uXdBO76783gtDjMDPfMKvNYFtxoS4YxwqmkwwEceW04VrB/vP1bgEiRGSNrWNS&#10;8EMBNuvRzQoL7Xre0aWMtUgQDgUqaGL0hZShashimDhPnLyT6yzGJLta6g77BLetnGVZLi0aTgsN&#10;enppqPoqv62Cjymb+3B4O57N9rFctn7eezNX6nY8PD+BiDTEa/i//a4V5PkD/J1JR0C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76oM8YAAADcAAAADwAAAAAAAAAAAAAA&#10;AACfAgAAZHJzL2Rvd25yZXYueG1sUEsFBgAAAAAEAAQA9wAAAJIDAAAAAA==&#10;">
                  <v:imagedata r:id="rId18" o:title=""/>
                </v:shape>
                <v:group id="Group 538" o:spid="_x0000_s1562" style="position:absolute;left:1701;top:13805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SPd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FI92xgAAANwA&#10;AAAPAAAAAAAAAAAAAAAAAKoCAABkcnMvZG93bnJldi54bWxQSwUGAAAAAAQABAD6AAAAnQMAAAAA&#10;">
                  <v:rect id="Rectangle 539" o:spid="_x0000_s1563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z2aMUA&#10;AADcAAAADwAAAGRycy9kb3ducmV2LnhtbESPQWvCQBSE74X+h+UVequbVowSXUUKinjQJgp6fGSf&#10;SWj2bchuTfz3riD0OMzMN8xs0ZtaXKl1lWUFn4MIBHFudcWFguNh9TEB4TyyxtoyKbiRg8X89WWG&#10;ibYdp3TNfCEChF2CCkrvm0RKl5dk0A1sQxy8i20N+iDbQuoWuwA3tfyKolgarDgslNjQd0n5b/Zn&#10;FOy6fHs6L8fpenT5SevG74errVTq/a1fTkF46v1/+NneaAVxPIbHmXA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PZoxQAAANwAAAAPAAAAAAAAAAAAAAAAAJgCAABkcnMv&#10;ZG93bnJldi54bWxQSwUGAAAAAAQABAD1AAAAigMAAAAA&#10;" fillcolor="silver" strokeweight="1.5pt">
                    <v:fill r:id="rId16" o:title="" type="pattern"/>
                  </v:rect>
                  <v:oval id="Oval 540" o:spid="_x0000_s1564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rzMMA&#10;AADcAAAADwAAAGRycy9kb3ducmV2LnhtbERP3WrCMBS+F/YO4Qx2IzPViyJdo7iBbgykttsDHJqz&#10;pticdE2m7dsvF4KXH99/vh1tJy40+NaxguUiAUFcO91yo+D7a/+8BuEDssbOMSmYyMN28zDLMdPu&#10;yiVdqtCIGMI+QwUmhD6T0teGLPqF64kj9+MGiyHCoZF6wGsMt51cJUkqLbYcGwz29GaoPld/VsHc&#10;nJYH/e5/611Rfh4LLFfT+VWpp8dx9wIi0Bju4pv7QytI07g2no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4rzMMAAADcAAAADwAAAAAAAAAAAAAAAACYAgAAZHJzL2Rv&#10;d25yZXYueG1sUEsFBgAAAAAEAAQA9QAAAIgDAAAAAA==&#10;" fillcolor="black" strokeweight="1pt"/>
                  <v:oval id="Oval 541" o:spid="_x0000_s1565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wSn8cA&#10;AADcAAAADwAAAGRycy9kb3ducmV2LnhtbESPT2vCQBTE70K/w/IKvUizSYshxqwitgVv4p9Lb8/s&#10;axLMvk2zW0376buC4HGYmd8wxWIwrThT7xrLCpIoBkFcWt1wpeCw/3jOQDiPrLG1TAp+ycFi/jAq&#10;MNf2wls673wlAoRdjgpq77tcSlfWZNBFtiMO3pftDfog+0rqHi8Bblr5EsepNNhwWKixo1VN5Wn3&#10;YxSsT+Xydfp5/Jsk2Xjzvnpz2XeSKfX0OCxnIDwN/h6+tddaQZpO4XomHAE5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sEp/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542" o:spid="_x0000_s1566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GxF8IA&#10;AADcAAAADwAAAGRycy9kb3ducmV2LnhtbERPzYrCMBC+C75DGMGLaKoHV6pRVFhXFhat+gBDMzbF&#10;ZtJtslrf3hwWPH58/4tVaytxp8aXjhWMRwkI4tzpkgsFl/PncAbCB2SNlWNS8CQPq2W3s8BUuwdn&#10;dD+FQsQQ9ikqMCHUqZQ+N2TRj1xNHLmrayyGCJtC6gYfMdxWcpIkU2mx5NhgsKatofx2+rMKBuY4&#10;3ukv/5uvD9n3zwGzyfO2Uarfa9dzEIHa8Bb/u/dawfQjzo9n4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QbEXwgAAANwAAAAPAAAAAAAAAAAAAAAAAJgCAABkcnMvZG93&#10;bnJldi54bWxQSwUGAAAAAAQABAD1AAAAhwMAAAAA&#10;" fillcolor="black" strokeweight="1pt"/>
                  <v:oval id="Oval 543" o:spid="_x0000_s1567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IRMcA&#10;AADcAAAADwAAAGRycy9kb3ducmV2LnhtbESPT2vCQBTE7wW/w/KEXopuolRjdBWxFbwV/1y8PbPP&#10;JJh9G7NbjX76bqHQ4zAzv2Fmi9ZU4kaNKy0riPsRCOLM6pJzBYf9upeAcB5ZY2WZFDzIwWLeeZlh&#10;qu2dt3Tb+VwECLsUFRTe16mULivIoOvbmjh4Z9sY9EE2udQN3gPcVHIQRSNpsOSwUGBNq4Kyy+7b&#10;KNhcsuVwcjw93+Pk7etz9eGSa5wo9dptl1MQnlr/H/5rb7SC0TiG3zPh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DiET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544" o:spid="_x0000_s1568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+K+8UA&#10;AADcAAAADwAAAGRycy9kb3ducmV2LnhtbESP0WrCQBRE3wX/YblCX6RuzIOV6CoqaEuhaKwfcMle&#10;s8Hs3Zjdavz7bqHg4zAzZ5j5srO1uFHrK8cKxqMEBHHhdMWlgtP39nUKwgdkjbVjUvAgD8tFvzfH&#10;TLs753Q7hlJECPsMFZgQmkxKXxiy6EeuIY7e2bUWQ5RtKXWL9wi3tUyTZCItVhwXDDa0MVRcjj9W&#10;wdAcxjv97q/Fap9/fu0xTx+XtVIvg241AxGoC8/wf/tDK5i8pf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34r7xQAAANwAAAAPAAAAAAAAAAAAAAAAAJgCAABkcnMv&#10;ZG93bnJldi54bWxQSwUGAAAAAAQABAD1AAAAigMAAAAA&#10;" fillcolor="black" strokeweight="1pt"/>
                  <v:oval id="Oval 545" o:spid="_x0000_s1569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2zqMcA&#10;AADcAAAADwAAAGRycy9kb3ducmV2LnhtbESPQWvCQBSE74X+h+UJXkqziVJNY1YRa8GbqL309pp9&#10;TYLZt2l2q7G/3hUKHoeZ+YbJF71pxIk6V1tWkEQxCOLC6ppLBR+H9+cUhPPIGhvLpOBCDhbzx4cc&#10;M23PvKPT3pciQNhlqKDyvs2kdEVFBl1kW+LgfdvOoA+yK6Xu8BzgppGjOJ5IgzWHhQpbWlVUHPe/&#10;RsHmWCzHr59ffy9J+rRdr95c+pOkSg0H/XIGwlPv7+H/9kYrmEzHcDs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ds6j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546" o:spid="_x0000_s1570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q3FMUA&#10;AADcAAAADwAAAGRycy9kb3ducmV2LnhtbESP3YrCMBSE7wXfIRxhb2RNlUWXahRd2B8E0br7AIfm&#10;2BSbk9pktb69EQQvh5n5hpktWluJMzW+dKxgOEhAEOdOl1wo+Pv9fH0H4QOyxsoxKbiSh8W825lh&#10;qt2FMzrvQyEihH2KCkwIdSqlzw1Z9ANXE0fv4BqLIcqmkLrBS4TbSo6SZCwtlhwXDNb0YSg/7v+t&#10;gr7ZDb/0tz/ly2223mwxG12PK6Veeu1yCiJQG57hR/tHKxhP3u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ercUxQAAANwAAAAPAAAAAAAAAAAAAAAAAJgCAABkcnMv&#10;ZG93bnJldi54bWxQSwUGAAAAAAQABAD1AAAAigMAAAAA&#10;" fillcolor="black" strokeweight="1pt"/>
                  <v:oval id="Oval 547" o:spid="_x0000_s1571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OR8cA&#10;AADcAAAADwAAAGRycy9kb3ducmV2LnhtbESPQWvCQBSE74X+h+UVvBTdRNGmqauIVfAmtV68PbOv&#10;STD7Ns1uk9hf7xaEHoeZ+YaZL3tTiZYaV1pWEI8iEMSZ1SXnCo6f22ECwnlkjZVlUnAlB8vF48Mc&#10;U207/qD24HMRIOxSVFB4X6dSuqwgg25ka+LgfdnGoA+yyaVusAtwU8lxFM2kwZLDQoE1rQvKLocf&#10;o2B3yVaT19P5dxonz/vN+t0l33Gi1OCpX72B8NT7//C9vdMKZi9T+DsTjo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4jkf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548" o:spid="_x0000_s1572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SM+MUA&#10;AADcAAAADwAAAGRycy9kb3ducmV2LnhtbESP0WrCQBRE3wv+w3IFX0rd6EOU6Cpa0JZC0Vg/4JK9&#10;ZoPZu2l21fj33YLg4zAzZ5j5srO1uFLrK8cKRsMEBHHhdMWlguPP5m0KwgdkjbVjUnAnD8tF72WO&#10;mXY3zul6CKWIEPYZKjAhNJmUvjBk0Q9dQxy9k2sthijbUuoWbxFuazlOklRarDguGGzo3VBxPlys&#10;glezH231h/8tVrv863uH+fh+Xis16HerGYhAXXiGH+1PrSCdpP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5Iz4xQAAANwAAAAPAAAAAAAAAAAAAAAAAJgCAABkcnMv&#10;ZG93bnJldi54bWxQSwUGAAAAAAQABAD1AAAAigMAAAAA&#10;" fillcolor="black" strokeweight="1pt"/>
                  <v:oval id="Oval 549" o:spid="_x0000_s1573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a1q8cA&#10;AADcAAAADwAAAGRycy9kb3ducmV2LnhtbESPQWvCQBSE70L/w/IKXqRuUqnG1I2IbcGbaHvp7Zl9&#10;TUKyb9PsqrG/3hUKHoeZ+YZZLHvTiBN1rrKsIB5HIIhzqysuFHx9fjwlIJxH1thYJgUXcrDMHgYL&#10;TLU9845Oe1+IAGGXooLS+zaV0uUlGXRj2xIH78d2Bn2QXSF1h+cAN418jqKpNFhxWCixpXVJeb0/&#10;GgWbOl9N5t+Hv5c4GW3f128u+Y0TpYaP/eoVhKfe38P/7Y1WMJ3N4HYmHAGZ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mtav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rect id="Rectangle 550" o:spid="_x0000_s1574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/BdMEA&#10;AADcAAAADwAAAGRycy9kb3ducmV2LnhtbERPz2vCMBS+D/wfwhN2m2mHOKlGEUXQo07F4zN5NsXm&#10;pTRZ7fbXL4fBjh/f7/myd7XoqA2VZwX5KANBrL2puFRw+ty+TUGEiGyw9kwKvinAcjF4mWNh/JMP&#10;1B1jKVIIhwIV2BibQsqgLTkMI98QJ+7uW4cxwbaUpsVnCne1fM+yiXRYcWqw2NDakn4cv5yC5hp+&#10;brw/7LtzpS/6vM03dpwr9TrsVzMQkfr4L/5z74yCyUd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/wXTBAAAA3AAAAA8AAAAAAAAAAAAAAAAAmAIAAGRycy9kb3du&#10;cmV2LnhtbFBLBQYAAAAABAAEAPUAAACGAwAAAAA=&#10;" fillcolor="black">
                    <v:fill color2="#555" focus="50%" type="gradient"/>
                  </v:rect>
                  <v:rect id="Rectangle 551" o:spid="_x0000_s1575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T7MUA&#10;AADcAAAADwAAAGRycy9kb3ducmV2LnhtbESPQWsCMRSE7wX/Q3iCt5rVg9XVKFKqlBYqrnrw9tw8&#10;d4Obl2WT6vbfG6HgcZiZb5jZorWVuFLjjWMFg34Cgjh32nChYL9bvY5B+ICssXJMCv7Iw2LeeZlh&#10;qt2Nt3TNQiEihH2KCsoQ6lRKn5dk0fddTRy9s2sshiibQuoGbxFuKzlMkpG0aDgulFjTe0n5Jfu1&#10;CuzxoA+T3Yf52Xy58TdzdnJro1Sv2y6nIAK14Rn+b39qBaO3CTzO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5PsxQAAANwAAAAPAAAAAAAAAAAAAAAAAJgCAABkcnMv&#10;ZG93bnJldi54bWxQSwUGAAAAAAQABAD1AAAAigMAAAAA&#10;" fillcolor="#e6e6e6">
                    <v:fill focus="100%" type="gradient"/>
                  </v:rect>
                  <v:rect id="Rectangle 552" o:spid="_x0000_s1576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rJsEA&#10;AADcAAAADwAAAGRycy9kb3ducmV2LnhtbERPy4rCMBTdD/gP4QqzG1MFRWqjqODgIEq1fsCluX1o&#10;c1OajNa/nywGXB7OO1n1phEP6lxtWcF4FIEgzq2uuVRwzXZfcxDOI2tsLJOCFzlYLQcfCcbaPvlM&#10;j4svRQhhF6OCyvs2ltLlFRl0I9sSB66wnUEfYFdK3eEzhJtGTqJoJg3WHBoqbGlbUX6//BoFNjuk&#10;+lhsvrftVKanH5+V9fGm1OewXy9AeOr9W/zv3msFs3mYH86EI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1aybBAAAA3AAAAA8AAAAAAAAAAAAAAAAAmAIAAGRycy9kb3du&#10;cmV2LnhtbFBLBQYAAAAABAAEAPUAAACGAwAAAAA=&#10;" fillcolor="#e6e6e6" stroked="f">
                    <v:fill focus="100%" type="gradient"/>
                  </v:rect>
                  <v:rect id="Rectangle 553" o:spid="_x0000_s1577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OvcQA&#10;AADcAAAADwAAAGRycy9kb3ducmV2LnhtbESP0WrCQBRE3wv+w3KFvtVNBINEV1HBYpEUa/yAS/aa&#10;RLN3Q3Yb4993C4U+DjNzhlmuB9OInjpXW1YQTyIQxIXVNZcKLvn+bQ7CeWSNjWVS8CQH69XoZYmp&#10;tg/+ov7sSxEg7FJUUHnfplK6oiKDbmJb4uBdbWfQB9mVUnf4CHDTyGkUJdJgzWGhwpZ2FRX387dR&#10;YPPjSWfX7fuuncnT54fPyzq7KfU6HjYLEJ4G/x/+ax+0gmQew++Zc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5zr3EAAAA3AAAAA8AAAAAAAAAAAAAAAAAmAIAAGRycy9k&#10;b3ducmV2LnhtbFBLBQYAAAAABAAEAPUAAACJAwAAAAA=&#10;" fillcolor="#e6e6e6" stroked="f">
                    <v:fill focus="100%" type="gradient"/>
                  </v:rect>
                  <v:rect id="Rectangle 554" o:spid="_x0000_s1578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YtfsQA&#10;AADcAAAADwAAAGRycy9kb3ducmV2LnhtbESPUWvCMBSF3wf+h3CFvc20jqlUo0xhIAoDqz/g0lyb&#10;YnOTNZmt/34ZDPZ4OOd8h7PaDLYVd+pC41hBPslAEFdON1wruJw/XhYgQkTW2DomBQ8KsFmPnlZY&#10;aNfzie5lrEWCcChQgYnRF1KGypDFMHGeOHlX11mMSXa11B32CW5bOc2ymbTYcFow6GlnqLqV31bB&#10;6/7g3/w2x69+/nnIy8fxauRRqefx8L4EEWmI/+G/9l4rmC2m8HsmH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LX7EAAAA3AAAAA8AAAAAAAAAAAAAAAAAmAIAAGRycy9k&#10;b3ducmV2LnhtbFBLBQYAAAAABAAEAPUAAACJAwAAAAA=&#10;" fillcolor="#767676">
                    <v:fill color2="black" focus="100%" type="gradient"/>
                  </v:rect>
                  <v:line id="Line 555" o:spid="_x0000_s1579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qLz8YAAADcAAAADwAAAGRycy9kb3ducmV2LnhtbESPT2sCMRTE74LfITzBi2hWiyKrUdpC&#10;wUsFV6F4e27e/tHNy7qJun77piD0OMzMb5jlujWVuFPjSssKxqMIBHFqdcm5gsP+azgH4Tyyxsoy&#10;KXiSg/Wq21lirO2Dd3RPfC4ChF2MCgrv61hKlxZk0I1sTRy8zDYGfZBNLnWDjwA3lZxE0UwaLDks&#10;FFjTZ0HpJbkZBcn053j+uF6+D9V2kNlTK7PzPlOq32vfFyA8tf4//GpvtILZ/A3+zo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Ki8/GAAAA3AAAAA8AAAAAAAAA&#10;AAAAAAAAoQIAAGRycy9kb3ducmV2LnhtbFBLBQYAAAAABAAEAPkAAACUAwAAAAA=&#10;" strokecolor="#fc0" strokeweight="2pt"/>
                  <v:line id="Line 556" o:spid="_x0000_s1580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MTu8YAAADcAAAADwAAAGRycy9kb3ducmV2LnhtbESPT2sCMRTE74LfITzBi2hWqSKrUdpC&#10;wUsFV6F4e27e/tHNy7qJun77piD0OMzMb5jlujWVuFPjSssKxqMIBHFqdcm5gsP+azgH4Tyyxsoy&#10;KXiSg/Wq21lirO2Dd3RPfC4ChF2MCgrv61hKlxZk0I1sTRy8zDYGfZBNLnWDjwA3lZxE0UwaLDks&#10;FFjTZ0HpJbkZBcn053j+uF6+D9V2kNlTK7PzPlOq32vfFyA8tf4//GpvtILZ/A3+zo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jE7vGAAAA3AAAAA8AAAAAAAAA&#10;AAAAAAAAoQIAAGRycy9kb3ducmV2LnhtbFBLBQYAAAAABAAEAPkAAACUAwAAAAA=&#10;" strokecolor="#fc0" strokeweight="2pt"/>
                  <v:line id="Line 557" o:spid="_x0000_s1581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+2IMUAAADcAAAADwAAAGRycy9kb3ducmV2LnhtbESPT4vCMBTE78J+h/AEL6KpC4pUo7iC&#10;sBeFrcLi7dm8/tHmpTZR67c3C8Ieh5n5DTNftqYSd2pcaVnBaBiBIE6tLjlXcNhvBlMQziNrrCyT&#10;gic5WC4+OnOMtX3wD90Tn4sAYRejgsL7OpbSpQUZdENbEwcvs41BH2STS93gI8BNJT+jaCINlhwW&#10;CqxpXVB6SW5GQTL+PZ6/rpftodr1M3tqZXbeZ0r1uu1qBsJT6//D7/a3VjCZjuHvTDg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i+2IMUAAADcAAAADwAAAAAAAAAA&#10;AAAAAAChAgAAZHJzL2Rvd25yZXYueG1sUEsFBgAAAAAEAAQA+QAAAJMDAAAAAA==&#10;" strokecolor="#fc0" strokeweight="2pt"/>
                  <v:line id="Line 558" o:spid="_x0000_s1582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0oV8YAAADcAAAADwAAAGRycy9kb3ducmV2LnhtbESPT2vCQBTE70K/w/IKXkQ3CgZJXaUt&#10;FHqpYAyU3p7Zlz+afRuzW43f3hUEj8PM/IZZrnvTiDN1rrasYDqJQBDnVtdcKsh2X+MFCOeRNTaW&#10;ScGVHKxXL4MlJtpeeEvn1JciQNglqKDyvk2kdHlFBt3EtsTBK2xn0AfZlVJ3eAlw08hZFMXSYM1h&#10;ocKWPivKj+m/UZDOf/8OH6fjT9ZsRoXd97I47Aqlhq/9+xsIT71/hh/tb60gXsRwPxOO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9KFfGAAAA3AAAAA8AAAAAAAAA&#10;AAAAAAAAoQIAAGRycy9kb3ducmV2LnhtbFBLBQYAAAAABAAEAPkAAACUAwAAAAA=&#10;" strokecolor="#fc0" strokeweight="2pt"/>
                  <v:line id="Line 559" o:spid="_x0000_s1583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GNzMYAAADcAAAADwAAAGRycy9kb3ducmV2LnhtbESPS2sCQRCE74L/YWghF9HZBHywOooJ&#10;BLwoZBXEW7vT+9Cdns3ORNd/nxEEj0VVfUXNl62pxJUaV1pW8D6MQBCnVpecK9jvvgdTEM4ja6ws&#10;k4I7OVguup05xtre+Ieuic9FgLCLUUHhfR1L6dKCDLqhrYmDl9nGoA+yyaVu8BbgppIfUTSWBksO&#10;CwXW9FVQekn+jIJkdDieP38vm3217Wf21MrsvMuUeuu1qxkIT61/hZ/ttVYwnk7gcSYc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xjczGAAAA3AAAAA8AAAAAAAAA&#10;AAAAAAAAoQIAAGRycy9kb3ducmV2LnhtbFBLBQYAAAAABAAEAPkAAACUAwAAAAA=&#10;" strokecolor="#fc0" strokeweight="2pt"/>
                  <v:line id="Line 560" o:spid="_x0000_s1584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4ZvsQAAADcAAAADwAAAGRycy9kb3ducmV2LnhtbERPy2rCQBTdF/oPwy10U8ykBSVER1FB&#10;cFOhMVC6u2ZuHiZzJ81MY/r3nUXB5eG8V5vJdGKkwTWWFbxGMQjiwuqGKwX5+TBLQDiPrLGzTAp+&#10;ycFm/fiwwlTbG3/QmPlKhBB2KSqove9TKV1Rk0EX2Z44cKUdDPoAh0rqAW8h3HTyLY4X0mDDoaHG&#10;nvY1FW32YxRk88+v6+67fc+700tpL5Msr+dSqeenabsE4Wnyd/G/+6gVLJKwNpw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Lhm+xAAAANwAAAAPAAAAAAAAAAAA&#10;AAAAAKECAABkcnMvZG93bnJldi54bWxQSwUGAAAAAAQABAD5AAAAkgMAAAAA&#10;" strokecolor="#fc0" strokeweight="2pt"/>
                  <v:line id="Line 561" o:spid="_x0000_s1585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K8JcYAAADcAAAADwAAAGRycy9kb3ducmV2LnhtbESPT2sCMRTE74LfITyhF9FsC4quRrGF&#10;gheFroJ4e27e/tHNy3aT6vrtG0HwOMzMb5j5sjWVuFLjSssK3ocRCOLU6pJzBfvd92ACwnlkjZVl&#10;UnAnB8tFtzPHWNsb/9A18bkIEHYxKii8r2MpXVqQQTe0NXHwMtsY9EE2udQN3gLcVPIjisbSYMlh&#10;ocCavgpKL8mfUZCMDsfz5+9ls6+2/cyeWpmdd5lSb712NQPhqfWv8LO91grGkyk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ivCXGAAAA3AAAAA8AAAAAAAAA&#10;AAAAAAAAoQIAAGRycy9kb3ducmV2LnhtbFBLBQYAAAAABAAEAPkAAACUAwAAAAA=&#10;" strokecolor="#fc0" strokeweight="2pt"/>
                  <v:line id="Line 562" o:spid="_x0000_s1586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GDZcIAAADcAAAADwAAAGRycy9kb3ducmV2LnhtbERPy4rCMBTdC/5DuAOzEU0VFO0YRQVh&#10;NiNYBZndneb2oc1NbTJa/94sBJeH854vW1OJGzWutKxgOIhAEKdWl5wrOB62/SkI55E1VpZJwYMc&#10;LBfdzhxjbe+8p1vicxFC2MWooPC+jqV0aUEG3cDWxIHLbGPQB9jkUjd4D+GmkqMomkiDJYeGAmva&#10;FJRekn+jIBmffs/r6+XnWO16mf1rZXY+ZEp9frSrLxCeWv8Wv9zfWsFkFuaH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GDZcIAAADcAAAADwAAAAAAAAAAAAAA&#10;AAChAgAAZHJzL2Rvd25yZXYueG1sUEsFBgAAAAAEAAQA+QAAAJADAAAAAA==&#10;" strokecolor="#fc0" strokeweight="2pt"/>
                  <v:line id="Line 563" o:spid="_x0000_s1587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0m/scAAADcAAAADwAAAGRycy9kb3ducmV2LnhtbESPT2vCQBTE74V+h+UVvBTdWFBqdCNt&#10;oeDFQmNAvD2zL//Mvk2zq8Zv3y0IPQ4z8xtmtR5MKy7Uu9qygukkAkGcW11zqSDbfY5fQTiPrLG1&#10;TApu5GCdPD6sMNb2yt90SX0pAoRdjAoq77tYSpdXZNBNbEccvML2Bn2QfSl1j9cAN618iaK5NFhz&#10;WKiwo4+K8lN6NgrS2f7QvP+ctln79VzY4yCLZlcoNXoa3pYgPA3+P3xvb7SC+WIK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zSb+xwAAANwAAAAPAAAAAAAA&#10;AAAAAAAAAKECAABkcnMvZG93bnJldi54bWxQSwUGAAAAAAQABAD5AAAAlQMAAAAA&#10;" strokecolor="#fc0" strokeweight="2pt"/>
                  <v:line id="Line 564" o:spid="_x0000_s1588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+4iccAAADcAAAADwAAAGRycy9kb3ducmV2LnhtbESPT2vCQBTE74V+h+UVvBTdKCg1upG2&#10;UOilhcaAeHtmX/6ZfRuzq8Zv3y0IPQ4z8xtmvRlMKy7Uu9qygukkAkGcW11zqSDbfoxfQDiPrLG1&#10;TApu5GCTPD6sMdb2yj90SX0pAoRdjAoq77tYSpdXZNBNbEccvML2Bn2QfSl1j9cAN62cRdFCGqw5&#10;LFTY0XtF+TE9GwXpfLdv3k7Hr6z9fi7sYZBFsy2UGj0NrysQngb/H763P7WCxXIG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H7iJxwAAANwAAAAPAAAAAAAA&#10;AAAAAAAAAKECAABkcnMvZG93bnJldi54bWxQSwUGAAAAAAQABAD5AAAAlQMAAAAA&#10;" strokecolor="#fc0" strokeweight="2pt"/>
                  <v:line id="Line 565" o:spid="_x0000_s1589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MdEscAAADcAAAADwAAAGRycy9kb3ducmV2LnhtbESPT2vCQBTE70K/w/IKvUjd2KK0qRup&#10;gtBLBaMg3l6zL//Mvo3ZVdNv3y0IHoeZ+Q0zm/emERfqXGVZwXgUgSDOrK64ULDbrp7fQDiPrLGx&#10;TAp+ycE8eRjMMNb2yhu6pL4QAcIuRgWl920spctKMuhGtiUOXm47gz7IrpC6w2uAm0a+RNFUGqw4&#10;LJTY0rKk7JiejYJ0sj/Ui9Pxe9esh7n96WVeb3Olnh77zw8Qnnp/D9/aX1rB9P0V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Ux0SxwAAANwAAAAPAAAAAAAA&#10;AAAAAAAAAKECAABkcnMvZG93bnJldi54bWxQSwUGAAAAAAQABAD5AAAAlQMAAAAA&#10;" strokecolor="#fc0" strokeweight="2pt"/>
                  <v:line id="Line 566" o:spid="_x0000_s1590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ZscAAADcAAAADwAAAGRycy9kb3ducmV2LnhtbESPT2vCQBTE70K/w/IKvUjdWKq0qRup&#10;gtBLBaMg3l6zL//Mvo3ZVdNv3y0IHoeZ+Q0zm/emERfqXGVZwXgUgSDOrK64ULDbrp7fQDiPrLGx&#10;TAp+ycE8eRjMMNb2yhu6pL4QAcIuRgWl920spctKMuhGtiUOXm47gz7IrpC6w2uAm0a+RNFUGqw4&#10;LJTY0rKk7JiejYJ0sj/Ui9Pxe9esh7n96WVeb3Olnh77zw8Qnnp/D9/aX1rB9P0V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uoVmxwAAANwAAAAPAAAAAAAA&#10;AAAAAAAAAKECAABkcnMvZG93bnJldi54bWxQSwUGAAAAAAQABAD5AAAAlQMAAAAA&#10;" strokecolor="#fc0" strokeweight="2pt"/>
                  <v:line id="Line 567" o:spid="_x0000_s1591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YSfccAAADcAAAADwAAAGRycy9kb3ducmV2LnhtbESP3WoCMRSE7wXfIRyhdzVroWq3RtEW&#10;W6FF6g8U7w6b42Zxc7Jsoru+fSMUvBxm5htmMmttKS5U+8KxgkE/AUGcOV1wrmC/Wz6OQfiArLF0&#10;TAqu5GE27XYmmGrX8IYu25CLCGGfogITQpVK6TNDFn3fVcTRO7raYoiyzqWusYlwW8qnJBlKiwXH&#10;BYMVvRnKTtuzVXA4r39Gu/eP72RhvwrTlJ9yqX+Veui181cQgdpwD/+3V1rB8OUZbmfiEZ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xhJ9xwAAANwAAAAPAAAAAAAA&#10;AAAAAAAAAKECAABkcnMvZG93bnJldi54bWxQSwUGAAAAAAQABAD5AAAAlQMAAAAA&#10;" strokeweight="1.5pt"/>
                  <v:rect id="Rectangle 568" o:spid="_x0000_s1592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WZ8QA&#10;AADcAAAADwAAAGRycy9kb3ducmV2LnhtbESPQWsCMRSE7wX/Q3hCb5rdUha7GkUsQj2qtfT4TJ6b&#10;xc3LsknXbX99UxB6HGbmG2axGlwjeupC7VlBPs1AEGtvaq4UvB+3kxmIEJENNp5JwTcFWC1HDwss&#10;jb/xnvpDrESCcChRgY2xLaUM2pLDMPUtcfIuvnMYk+wqaTq8Jbhr5FOWFdJhzWnBYksbS/p6+HIK&#10;2s/wc+bdftefav2hT9v81T7nSj2Oh/UcRKQh/ofv7TejoHgp4O9MOg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gFmfEAAAA3AAAAA8AAAAAAAAAAAAAAAAAmAIAAGRycy9k&#10;b3ducmV2LnhtbFBLBQYAAAAABAAEAPUAAACJAwAAAAA=&#10;" fillcolor="black">
                    <v:fill color2="#555" focus="50%" type="gradient"/>
                  </v:rect>
                  <v:rect id="Rectangle 569" o:spid="_x0000_s1593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xE/8UA&#10;AADcAAAADwAAAGRycy9kb3ducmV2LnhtbESPQWsCMRSE7wX/Q3iCt5rVg9XVKFKqlBYqrnrw9tw8&#10;d4Obl2WT6vbfG6HgcZiZb5jZorWVuFLjjWMFg34Cgjh32nChYL9bvY5B+ICssXJMCv7Iw2LeeZlh&#10;qt2Nt3TNQiEihH2KCsoQ6lRKn5dk0fddTRy9s2sshiibQuoGbxFuKzlMkpG0aDgulFjTe0n5Jfu1&#10;CuzxoA+T3Yf52Xy58TdzdnJro1Sv2y6nIAK14Rn+b39qBaPJGzzO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vET/xQAAANwAAAAPAAAAAAAAAAAAAAAAAJgCAABkcnMv&#10;ZG93bnJldi54bWxQSwUGAAAAAAQABAD1AAAAigMAAAAA&#10;" fillcolor="#e6e6e6">
                    <v:fill focus="100%" type="gradient"/>
                  </v:rect>
                  <v:rect id="Rectangle 570" o:spid="_x0000_s1594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rx/cEA&#10;AADcAAAADwAAAGRycy9kb3ducmV2LnhtbERPy4rCMBTdD/gP4QruxtQBZaymosLIDKKo9QMuze1D&#10;m5vSRK1/bxbCLA/nPV90phZ3al1lWcFoGIEgzqyuuFBwTn8+v0E4j6yxtkwKnuRgkfQ+5hhr++Aj&#10;3U++ECGEXYwKSu+bWEqXlWTQDW1DHLjctgZ9gG0hdYuPEG5q+RVFE2mw4tBQYkPrkrLr6WYU2HR7&#10;0Lt8tVk3Y3nY//m0qHYXpQb9bjkD4anz/+K3+1crmEzD2n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a8f3BAAAA3AAAAA8AAAAAAAAAAAAAAAAAmAIAAGRycy9kb3du&#10;cmV2LnhtbFBLBQYAAAAABAAEAPUAAACGAwAAAAA=&#10;" fillcolor="#e6e6e6" stroked="f">
                    <v:fill focus="100%" type="gradient"/>
                  </v:rect>
                  <v:rect id="Rectangle 571" o:spid="_x0000_s1595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UZsMA&#10;AADcAAAADwAAAGRycy9kb3ducmV2LnhtbESP0YrCMBRE3xf8h3AF39bUBUWrUVRYUURR6wdcmmtb&#10;bW5KE7X79xtB8HGYmTPMZNaYUjyodoVlBb1uBII4tbrgTME5+f0egnAeWWNpmRT8kYPZtPU1wVjb&#10;Jx/pcfKZCBB2MSrIva9iKV2ak0HXtRVx8C62NuiDrDOpa3wGuCnlTxQNpMGCw0KOFS1zSm+nu1Fg&#10;k+1B7y6L1bLqy8N+45Os2F2V6rSb+RiEp8Z/wu/2WisYjEbwOhOO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ZUZsMAAADcAAAADwAAAAAAAAAAAAAAAACYAgAAZHJzL2Rv&#10;d25yZXYueG1sUEsFBgAAAAAEAAQA9QAAAIgDAAAAAA==&#10;" fillcolor="#e6e6e6" stroked="f">
                    <v:fill focus="100%" type="gradient"/>
                  </v:rect>
                  <v:rect id="Rectangle 572" o:spid="_x0000_s1596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oaVcEA&#10;AADcAAAADwAAAGRycy9kb3ducmV2LnhtbERP3WrCMBS+H/gO4Qx2N9NuqKMzig4EURCsPsChOTZl&#10;zUlsoq1vby4Gu/z4/ufLwbbiTl1oHCvIxxkI4srphmsF59Pm/QtEiMgaW8ek4EEBlovRyxwL7Xo+&#10;0r2MtUghHApUYGL0hZShMmQxjJ0nTtzFdRZjgl0tdYd9Cret/MiyqbTYcGow6OnHUPVb3qyCz+3O&#10;T/w6x2s/O+zy8rG/GLlX6u11WH2DiDTEf/Gfe6sVzLI0P51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6GlXBAAAA3AAAAA8AAAAAAAAAAAAAAAAAmAIAAGRycy9kb3du&#10;cmV2LnhtbFBLBQYAAAAABAAEAPUAAACGAwAAAAA=&#10;" fillcolor="#767676">
                    <v:fill color2="black" focus="100%" type="gradient"/>
                  </v:rect>
                  <v:line id="Line 573" o:spid="_x0000_s1597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a85MYAAADcAAAADwAAAGRycy9kb3ducmV2LnhtbESPT2sCMRTE7wW/Q3iCl1KzCq1lNYoK&#10;gpcKXQXp7XXz9o9uXtZN1PXbG0HwOMzMb5jJrDWVuFDjSssKBv0IBHFqdcm5gt129fENwnlkjZVl&#10;UnAjB7Np522CsbZX/qVL4nMRIOxiVFB4X8dSurQgg65va+LgZbYx6INscqkbvAa4qeQwir6kwZLD&#10;QoE1LQtKj8nZKEg+93+Hxen4s6s275n9b2V22GZK9brtfAzCU+tf4Wd7rRWMogE8zoQjIK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mvOTGAAAA3AAAAA8AAAAAAAAA&#10;AAAAAAAAoQIAAGRycy9kb3ducmV2LnhtbFBLBQYAAAAABAAEAPkAAACUAwAAAAA=&#10;" strokecolor="#fc0" strokeweight="2pt"/>
                  <v:line id="Line 574" o:spid="_x0000_s1598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Qik8YAAADcAAAADwAAAGRycy9kb3ducmV2LnhtbESPT2vCQBTE74V+h+UVvBTdVGiV1I20&#10;guClQqMg3p7Zl39m38bsqvHbu0Khx2FmfsPM5r1pxIU6V1lW8DaKQBBnVldcKNhulsMpCOeRNTaW&#10;ScGNHMyT56cZxtpe+ZcuqS9EgLCLUUHpfRtL6bKSDLqRbYmDl9vOoA+yK6Tu8BrgppHjKPqQBisO&#10;CyW2tCgpO6ZnoyB93+3r79PxZ9usX3N76GVeb3KlBi/91ycIT73/D/+1V1rBJBrD40w4AjK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0IpPGAAAA3AAAAA8AAAAAAAAA&#10;AAAAAAAAoQIAAGRycy9kb3ducmV2LnhtbFBLBQYAAAAABAAEAPkAAACUAwAAAAA=&#10;" strokecolor="#fc0" strokeweight="2pt"/>
                  <v:line id="Line 575" o:spid="_x0000_s1599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iHCMYAAADcAAAADwAAAGRycy9kb3ducmV2LnhtbESPT2sCMRTE7wW/Q3hCL6VmrahlNYoW&#10;Cl4Uugqlt+fm7R/dvKybqOu3N4LQ4zAzv2Gm89ZU4kKNKy0r6PciEMSp1SXnCnbb7/dPEM4ja6ws&#10;k4IbOZjPOi9TjLW98g9dEp+LAGEXo4LC+zqW0qUFGXQ9WxMHL7ONQR9kk0vd4DXATSU/omgkDZYc&#10;Fgqs6aug9JicjYJk+Pt3WJ6O6121ecvsvpXZYZsp9dptFxMQnlr/H362V1rBOBrA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4hwjGAAAA3AAAAA8AAAAAAAAA&#10;AAAAAAAAoQIAAGRycy9kb3ducmV2LnhtbFBLBQYAAAAABAAEAPkAAACUAwAAAAA=&#10;" strokecolor="#fc0" strokeweight="2pt"/>
                  <v:line id="Line 576" o:spid="_x0000_s1600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EffMcAAADcAAAADwAAAGRycy9kb3ducmV2LnhtbESPS2sCQRCE7wH/w9BCLiHOGnyE1VE0&#10;EPCikFUIubU7vQ/d6Vl3Rl3/vSMIORZV9RU1nbemEhdqXGlZQb8XgSBOrS45V7Dbfr9/gnAeWWNl&#10;mRTcyMF81nmZYqztlX/okvhcBAi7GBUU3texlC4tyKDr2Zo4eJltDPogm1zqBq8Bbir5EUUjabDk&#10;sFBgTV8FpcfkbBQkw9+/w/J0XO+qzVtm963MDttMqdduu5iA8NT6//CzvdIKxtEA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UR98xwAAANwAAAAPAAAAAAAA&#10;AAAAAAAAAKECAABkcnMvZG93bnJldi54bWxQSwUGAAAAAAQABAD5AAAAlQMAAAAA&#10;" strokecolor="#fc0" strokeweight="2pt"/>
                  <v:line id="Line 577" o:spid="_x0000_s1601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2658YAAADcAAAADwAAAGRycy9kb3ducmV2LnhtbESPT2vCQBTE74V+h+UVvJS6UVBL6ipV&#10;ELwoGAPS22v25Y9m38bsqvHbu0Khx2FmfsNM552pxZVaV1lWMOhHIIgzqysuFKT71ccnCOeRNdaW&#10;ScGdHMxnry9TjLW98Y6uiS9EgLCLUUHpfRNL6bKSDLq+bYiDl9vWoA+yLaRu8RbgppbDKBpLgxWH&#10;hRIbWpaUnZKLUZCMDj/Hxfm0Sevte25/O5kf97lSvbfu+wuEp87/h//aa61gEo3g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duufGAAAA3AAAAA8AAAAAAAAA&#10;AAAAAAAAoQIAAGRycy9kb3ducmV2LnhtbFBLBQYAAAAABAAEAPkAAACUAwAAAAA=&#10;" strokecolor="#fc0" strokeweight="2pt"/>
                  <v:line id="Line 578" o:spid="_x0000_s1602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kkMYAAADcAAAADwAAAGRycy9kb3ducmV2LnhtbESPT2vCQBTE74V+h+UVeim6UahK6kaq&#10;IPTSgjEg3p7Zl39m38bsVtNv7xYKPQ4z8xtmuRpMK67Uu9qygsk4AkGcW11zqSDbb0cLEM4ja2wt&#10;k4IfcrBKHh+WGGt74x1dU1+KAGEXo4LK+y6W0uUVGXRj2xEHr7C9QR9kX0rd4y3ATSunUTSTBmsO&#10;CxV2tKkoP6ffRkH6ejg268v5M2u/Xgp7GmTR7Aulnp+G9zcQngb/H/5rf2gF82gGv2fCEZDJ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PJJDGAAAA3AAAAA8AAAAAAAAA&#10;AAAAAAAAoQIAAGRycy9kb3ducmV2LnhtbFBLBQYAAAAABAAEAPkAAACUAwAAAAA=&#10;" strokecolor="#fc0" strokeweight="2pt"/>
                  <v:line id="Line 579" o:spid="_x0000_s1603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OBC8YAAADcAAAADwAAAGRycy9kb3ducmV2LnhtbESPT2sCMRTE7wW/Q3iCl1KzCq2yNYoK&#10;gpcKXQXp7XXz9o9uXtZN1PXbG0HwOMzMb5jJrDWVuFDjSssKBv0IBHFqdcm5gt129TEG4Tyyxsoy&#10;KbiRg9m08zbBWNsr/9Il8bkIEHYxKii8r2MpXVqQQde3NXHwMtsY9EE2udQNXgPcVHIYRV/SYMlh&#10;ocCalgWlx+RsFCSf+7/D4nT82VWb98z+tzI7bDOlet12/g3CU+tf4Wd7rRWMohE8zoQjIK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DgQvGAAAA3AAAAA8AAAAAAAAA&#10;AAAAAAAAoQIAAGRycy9kb3ducmV2LnhtbFBLBQYAAAAABAAEAPkAAACUAwAAAAA=&#10;" strokecolor="#fc0" strokeweight="2pt"/>
                  <v:line id="Line 580" o:spid="_x0000_s1604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wVecIAAADcAAAADwAAAGRycy9kb3ducmV2LnhtbERPy4rCMBTdC/MP4Q64kTFVUIeOUVQQ&#10;3ChYhWF2d5rbhzY3tYla/94sBJeH857OW1OJGzWutKxg0I9AEKdWl5wrOB7WX98gnEfWWFkmBQ9y&#10;MJ99dKYYa3vnPd0Sn4sQwi5GBYX3dSylSwsy6Pq2Jg5cZhuDPsAml7rBewg3lRxG0VgaLDk0FFjT&#10;qqD0nFyNgmT0+3daXs7bY7XrZfa/ldnpkCnV/WwXPyA8tf4tfrk3WsEkCmvDmXAE5O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wVecIAAADcAAAADwAAAAAAAAAAAAAA&#10;AAChAgAAZHJzL2Rvd25yZXYueG1sUEsFBgAAAAAEAAQA+QAAAJADAAAAAA==&#10;" strokecolor="#fc0" strokeweight="2pt"/>
                  <v:line id="Line 581" o:spid="_x0000_s1605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Cw4scAAADcAAAADwAAAGRycy9kb3ducmV2LnhtbESPS2sCQRCE7wH/w9BCLiHOGvCR1VE0&#10;EPCikFUIubU7vQ/d6Vl3Rl3/vSMIORZV9RU1nbemEhdqXGlZQb8XgSBOrS45V7Dbfr+PQTiPrLGy&#10;TApu5GA+67xMMdb2yj90SXwuAoRdjAoK7+tYSpcWZND1bE0cvMw2Bn2QTS51g9cAN5X8iKKhNFhy&#10;WCiwpq+C0mNyNgqSwe/fYXk6rnfV5i2z+1Zmh22m1Gu3XUxAeGr9f/jZXmkFo+gTHmfC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ULDixwAAANwAAAAPAAAAAAAA&#10;AAAAAAAAAKECAABkcnMvZG93bnJldi54bWxQSwUGAAAAAAQABAD5AAAAlQMAAAAA&#10;" strokecolor="#fc0" strokeweight="2pt"/>
                  <v:line id="Line 582" o:spid="_x0000_s1606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OPosIAAADcAAAADwAAAGRycy9kb3ducmV2LnhtbERPy4rCMBTdC/5DuANuZEwV1KFjFB0Y&#10;cKMwVRB31+b2oc1NbaLWv58sBJeH854tWlOJOzWutKxgOIhAEKdWl5wr2O9+P79AOI+ssbJMCp7k&#10;YDHvdmYYa/vgP7onPhchhF2MCgrv61hKlxZk0A1sTRy4zDYGfYBNLnWDjxBuKjmKook0WHJoKLCm&#10;n4LSS3IzCpLx4XheXS+bfbXtZ/bUyuy8y5TqfbTLbxCeWv8Wv9xrrWA6DPPDmXA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OPosIAAADcAAAADwAAAAAAAAAAAAAA&#10;AAChAgAAZHJzL2Rvd25yZXYueG1sUEsFBgAAAAAEAAQA+QAAAJADAAAAAA==&#10;" strokecolor="#fc0" strokeweight="2pt"/>
                  <v:line id="Line 583" o:spid="_x0000_s1607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8qOcYAAADcAAAADwAAAGRycy9kb3ducmV2LnhtbESPT2vCQBTE7wW/w/KEXopuUmiV6Coq&#10;CL1UaBTE2zP78kezb2N2q/Hbu0Khx2FmfsNM552pxZVaV1lWEA8jEMSZ1RUXCnbb9WAMwnlkjbVl&#10;UnAnB/NZ72WKibY3/qFr6gsRIOwSVFB63yRSuqwkg25oG+Lg5bY16INsC6lbvAW4qeV7FH1KgxWH&#10;hRIbWpWUndNfoyD92B9Oy8v5e1dv3nJ77GR+2uZKvfa7xQSEp87/h//aX1rBKI7h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/KjnGAAAA3AAAAA8AAAAAAAAA&#10;AAAAAAAAoQIAAGRycy9kb3ducmV2LnhtbFBLBQYAAAAABAAEAPkAAACUAwAAAAA=&#10;" strokecolor="#fc0" strokeweight="2pt"/>
                  <v:line id="Line 584" o:spid="_x0000_s1608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20TsYAAADcAAAADwAAAGRycy9kb3ducmV2LnhtbESPT2vCQBTE74V+h+UVeim6UWgr0Y20&#10;QsFLhUZBvD2zL//Mvo3ZVeO3dwWhx2FmfsPM5r1pxJk6V1lWMBpGIIgzqysuFGzWP4MJCOeRNTaW&#10;ScGVHMyT56cZxtpe+I/OqS9EgLCLUUHpfRtL6bKSDLqhbYmDl9vOoA+yK6Tu8BLgppHjKPqQBisO&#10;CyW2tCgpO6QnoyB93+7q7+Phd9Os3nK772Ver3OlXl/6rykIT73/Dz/aS63gczSG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ttE7GAAAA3AAAAA8AAAAAAAAA&#10;AAAAAAAAoQIAAGRycy9kb3ducmV2LnhtbFBLBQYAAAAABAAEAPkAAACUAwAAAAA=&#10;" strokecolor="#fc0" strokeweight="2pt"/>
                  <v:line id="Line 585" o:spid="_x0000_s1609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EjVcYAAADcAAAADwAAAGRycy9kb3ducmV2LnhtbESPQWsCMRSE74L/ITyht5q1hVq2RlGL&#10;WqhIq4J4e2yem8XNy7KJ7vrvTaHgcZiZb5jRpLWluFLtC8cKBv0EBHHmdMG5gv1u8fwOwgdkjaVj&#10;UnAjD5NxtzPCVLuGf+m6DbmIEPYpKjAhVKmUPjNk0fddRRy9k6sthijrXOoamwi3pXxJkjdpseC4&#10;YLCiuaHsvL1YBcfL5me4+1yuk5n9LkxTruRCH5R66rXTDxCB2vAI/7e/tILh4BX+zsQjIM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RI1XGAAAA3AAAAA8AAAAAAAAA&#10;AAAAAAAAoQIAAGRycy9kb3ducmV2LnhtbFBLBQYAAAAABAAEAPkAAACUAwAAAAA=&#10;" strokeweight="1.5pt"/>
                </v:group>
                <v:group id="Group 586" o:spid="_x0000_s1610" style="position:absolute;left:3560;top:13837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rect id="Rectangle 587" o:spid="_x0000_s1611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7ecUA&#10;AADcAAAADwAAAGRycy9kb3ducmV2LnhtbESP3YrCMBSE7wXfIRzBO01d0JWuUVxBEBRh/dll7w7N&#10;sa02J6WJtr69EQQvh5n5hpnMGlOIG1Uut6xg0I9AECdW55wqOOyXvTEI55E1FpZJwZ0czKbt1gRj&#10;bWv+odvOpyJA2MWoIPO+jKV0SUYGXd+WxME72cqgD7JKpa6wDnBTyI8oGkmDOYeFDEtaZJRcdlej&#10;YDz8rTFZnJfb9caZY/Ndnv9O/0p1O838C4Snxr/Dr/ZKK/gcDOF5Jhw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rt5xQAAANwAAAAPAAAAAAAAAAAAAAAAAJgCAABkcnMv&#10;ZG93bnJldi54bWxQSwUGAAAAAAQABAD1AAAAigMAAAAA&#10;" fillcolor="black"/>
                  <v:oval id="Oval 588" o:spid="_x0000_s1612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50AcQA&#10;AADcAAAADwAAAGRycy9kb3ducmV2LnhtbESPQWvCQBSE74L/YXmCF6mbCDWSuoooYqQHUdv7I/ua&#10;hGbfhuxq0v76rlDwOMzMN8xy3Zta3Kl1lWUF8TQCQZxbXXGh4OO6f1mAcB5ZY22ZFPyQg/VqOFhi&#10;qm3HZ7pffCEChF2KCkrvm1RKl5dk0E1tQxy8L9sa9EG2hdQtdgFuajmLork0WHFYKLGhbUn59+Vm&#10;FPwejprPE635c4ev0pzs9T3JlBqP+s0bCE+9f4b/25lWkMRzeJw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OdAHEAAAA3AAAAA8AAAAAAAAAAAAAAAAAmAIAAGRycy9k&#10;b3ducmV2LnhtbFBLBQYAAAAABAAEAPUAAACJAwAAAAA=&#10;" fillcolor="maroon" strokecolor="white" strokeweight=".25pt"/>
                  <v:oval id="Oval 589" o:spid="_x0000_s1613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RmsMA&#10;AADcAAAADwAAAGRycy9kb3ducmV2LnhtbESPT4vCMBTE74LfITzBi2iqoJVqFFFkXfYg/rs/mmdb&#10;bF5KE7Xrp98sCB6HmfkNM182phQPql1hWcFwEIEgTq0uOFNwPm37UxDOI2ssLZOCX3KwXLRbc0y0&#10;ffKBHkefiQBhl6CC3PsqkdKlORl0A1sRB+9qa4M+yDqTusZngJtSjqJoIg0WHBZyrGidU3o73o2C&#10;19e35kNPa75scCzN3p5+4p1S3U6zmoHw1PhP+N3eaQXxMIb/M+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LRmsMAAADcAAAADwAAAAAAAAAAAAAAAACYAgAAZHJzL2Rv&#10;d25yZXYueG1sUEsFBgAAAAAEAAQA9QAAAIgDAAAAAA==&#10;" fillcolor="maroon" strokecolor="white" strokeweight=".25pt"/>
                  <v:oval id="Oval 590" o:spid="_x0000_s1614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r3yMEA&#10;AADcAAAADwAAAGRycy9kb3ducmV2LnhtbERP3WrCMBS+H+wdwhnsbqZu0M1qWoag9kKGUx/g2Bzb&#10;YnNSkqj17c2F4OXH9z8rBtOJCznfWlYwHiUgiCurW64V7HeLjx8QPiBr7CyTght5KPLXlxlm2l75&#10;ny7bUIsYwj5DBU0IfSalrxoy6Ee2J47c0TqDIUJXS+3wGsNNJz+TJJUGW44NDfY0b6g6bc9GQTmv&#10;eveXhq8l17ha+M1hsjYHpd7fht8piEBDeIof7lIr+B7HtfFMPAI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a98jBAAAA3AAAAA8AAAAAAAAAAAAAAAAAmAIAAGRycy9kb3du&#10;cmV2LnhtbFBLBQYAAAAABAAEAPUAAACGAwAAAAA=&#10;" fillcolor="red" strokecolor="#f60" strokeweight=".25pt">
                    <v:fill color2="maroon" focus="100%" type="gradient"/>
                  </v:oval>
                </v:group>
                <v:line id="Line 591" o:spid="_x0000_s1615" style="position:absolute;visibility:visible;mso-wrap-style:square" from="8001,12757" to="8001,15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B/o8cAAADcAAAADwAAAGRycy9kb3ducmV2LnhtbESPQWvCQBSE70L/w/IKXqTZGERtmlWk&#10;IO2hB00L0tsj+5qkzb4Nu6vGf+8WBI/DzHzDFOvBdOJEzreWFUyTFARxZXXLtYKvz+3TEoQPyBo7&#10;y6TgQh7Wq4dRgbm2Z97TqQy1iBD2OSpoQuhzKX3VkEGf2J44ej/WGQxRulpqh+cIN53M0nQuDbYc&#10;Fxrs6bWh6q88GgUbc/jYvmXfcrm7VL9uYSfZ7DBRavw4bF5ABBrCPXxrv2sFi+kz/J+JR0C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QH+jxwAAANwAAAAPAAAAAAAA&#10;AAAAAAAAAKECAABkcnMvZG93bnJldi54bWxQSwUGAAAAAAQABAD5AAAAlQMAAAAA&#10;" strokecolor="red" strokeweight="2pt">
                  <v:stroke endarrow="block"/>
                  <v:shadow on="t"/>
                </v:line>
                <v:shape id="Freeform 592" o:spid="_x0000_s1616" style="position:absolute;left:4676;top:11762;width:1070;height:558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Bap8IA&#10;AADcAAAADwAAAGRycy9kb3ducmV2LnhtbERPz2vCMBS+D/Y/hDfYbU3rwI1qLDIYigdhOga7PZpn&#10;U21eahJr/e/NYbDjx/d7Xo22EwP50DpWUGQ5COLa6ZYbBd/7z5d3ECEia+wck4IbBagWjw9zLLW7&#10;8hcNu9iIFMKhRAUmxr6UMtSGLIbM9cSJOzhvMSboG6k9XlO47eQkz6fSYsupwWBPH4bq0+5iFYTV&#10;cekHV1xejf792Yw4bc7bs1LPT+NyBiLSGP/Ff+61VvA2SfPTmXQE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FqnwgAAANwAAAAPAAAAAAAAAAAAAAAAAJgCAABkcnMvZG93&#10;bnJldi54bWxQSwUGAAAAAAQABAD1AAAAhwMAAAAA&#10;" path="m,1620l,,360,e" filled="f" strokecolor="red" strokeweight="2pt">
                  <v:stroke endarrow="block" endarrowwidth="narrow" endarrowlength="short"/>
                  <v:shadow on="t" color="#333" offset="3pt,3pt"/>
                  <v:path arrowok="t" o:connecttype="custom" o:connectlocs="0,5580;0,0;1070,0" o:connectangles="0,0,0"/>
                </v:shape>
                <v:shape id="Text Box 593" o:spid="_x0000_s1617" type="#_x0000_t202" style="position:absolute;left:3681;top:9157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LcccA&#10;AADcAAAADwAAAGRycy9kb3ducmV2LnhtbESPQWvCQBSE7wX/w/IKvRTdqNhq6iql0OKhILWCentk&#10;X7LB7NuY3Sbx33eFQo/DzHzDLNe9rURLjS8dKxiPEhDEmdMlFwr23+/DOQgfkDVWjknBlTysV4O7&#10;JabadfxF7S4UIkLYp6jAhFCnUvrMkEU/cjVx9HLXWAxRNoXUDXYRbis5SZInabHkuGCwpjdD2Xn3&#10;YxXIy2d+yhezbXs5lUfePB4+TDdV6uG+f30BEagP/+G/9kYreJ6M4XYmHg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JS3HHAAAA3AAAAA8AAAAAAAAAAAAAAAAAmAIAAGRy&#10;cy9kb3ducmV2LnhtbFBLBQYAAAAABAAEAPUAAACMAwAAAAA=&#10;" strokeweight="1pt">
                  <v:shadow on="t"/>
                  <v:textbox>
                    <w:txbxContent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093930">
                          <w:rPr>
                            <w:sz w:val="14"/>
                            <w:szCs w:val="14"/>
                          </w:rPr>
                          <w:t>Interfaz 1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P.O (cascos)</w:t>
                        </w:r>
                      </w:p>
                    </w:txbxContent>
                  </v:textbox>
                </v:shape>
                <v:shape id="Text Box 594" o:spid="_x0000_s1618" type="#_x0000_t202" style="position:absolute;left:4581;top:10957;width:1108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VBscA&#10;AADcAAAADwAAAGRycy9kb3ducmV2LnhtbESPQUvDQBSE74L/YXmCF2k3Rmxt2m0pBaWHgtgWam+P&#10;7Es2mH2bZtck/vuuIHgcZuYbZrEabC06an3lWMHjOAFBnDtdcangeHgdvYDwAVlj7ZgU/JCH1fL2&#10;ZoGZdj1/ULcPpYgQ9hkqMCE0mZQ+N2TRj11DHL3CtRZDlG0pdYt9hNtapkkykRYrjgsGG9oYyr/2&#10;31aBvOyKczF7fu8u5+qTtw+nN9M/KXV/N6znIAIN4T/8195qBdM0hd8z8Qj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b1QbHAAAA3AAAAA8AAAAAAAAAAAAAAAAAmAIAAGRy&#10;cy9kb3ducmV2LnhtbFBLBQYAAAAABAAEAPUAAACMAwAAAAA=&#10;" strokeweight="1pt">
                  <v:shadow on="t"/>
                  <v:textbox>
                    <w:txbxContent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093930">
                          <w:rPr>
                            <w:sz w:val="14"/>
                            <w:szCs w:val="14"/>
                          </w:rPr>
                          <w:t xml:space="preserve">Interfaz </w:t>
                        </w: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2</w:t>
                        </w:r>
                        <w:r w:rsidRPr="00093930">
                          <w:rPr>
                            <w:sz w:val="14"/>
                            <w:szCs w:val="14"/>
                          </w:rPr>
                          <w:t xml:space="preserve"> H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BL</w:t>
                        </w:r>
                      </w:p>
                    </w:txbxContent>
                  </v:textbox>
                </v:shape>
                <v:shape id="Freeform 595" o:spid="_x0000_s1619" style="position:absolute;left:2781;top:12826;width:3600;height:1223;visibility:visible;mso-wrap-style:square;v-text-anchor:top" coordsize="37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dW8YA&#10;AADcAAAADwAAAGRycy9kb3ducmV2LnhtbESPQWsCMRSE70L/Q3iFXopm1VrLahSxVQSFoi30+tg8&#10;d5dNXpZNqqu/3hQKHoeZ+YaZzltrxIkaXzpW0O8lIIgzp0vOFXx/rbpvIHxA1mgck4ILeZjPHjpT&#10;TLU7855Oh5CLCGGfooIihDqV0mcFWfQ9VxNH7+gaiyHKJpe6wXOEWyMHSfIqLZYcFwqsaVlQVh1+&#10;rYJtYn7Qv/SrZzP6qK7792z3ufZKPT22iwmIQG24h//bG61gPBjC35l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7dW8YAAADcAAAADwAAAAAAAAAAAAAAAACYAgAAZHJz&#10;L2Rvd25yZXYueG1sUEsFBgAAAAAEAAQA9QAAAIsDAAAAAA==&#10;" path="m,900l,540,,360r3780,l3780,e" filled="f" strokecolor="green" strokeweight="2pt">
                  <v:stroke endarrow="block"/>
                  <v:shadow on="t" color="#333" offset="3pt,3pt"/>
                  <v:path arrowok="t" o:connecttype="custom" o:connectlocs="0,1223;0,734;0,489;3600,489;3600,0" o:connectangles="0,0,0,0,0"/>
                </v:shape>
                <v:shape id="Freeform 596" o:spid="_x0000_s1620" style="position:absolute;left:5025;top:12937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4HGsUA&#10;AADcAAAADwAAAGRycy9kb3ducmV2LnhtbESPQYvCMBSE78L+h/AEb5oqi0rXKLJSWHUvVi97ezTP&#10;ttq81CZq/fdmQfA4zMw3zGzRmkrcqHGlZQXDQQSCOLO65FzBYZ/0pyCcR9ZYWSYFD3KwmH90Zhhr&#10;e+cd3VKfiwBhF6OCwvs6ltJlBRl0A1sTB+9oG4M+yCaXusF7gJtKjqJoLA2WHBYKrOm7oOycXo2C&#10;45+51Js82aXb3yRbr/enYbtdKdXrtssvEJ5a/w6/2j9awWT0Cf9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fgcaxQAAANwAAAAPAAAAAAAAAAAAAAAAAJgCAABkcnMv&#10;ZG93bnJldi54bWxQSwUGAAAAAAQABAD1AAAAigMAAAAA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597" o:spid="_x0000_s1621" style="position:absolute;left:5025;top:10417;width:1356;height:1122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lHcUA&#10;AADcAAAADwAAAGRycy9kb3ducmV2LnhtbESPQWsCMRSE7wX/Q3iCt252hVq73SgiWOyhh2pbenxs&#10;npvFzcuSRN3++0YQPA4z8w1TLQfbiTP50DpWUGQ5COLa6ZYbBV/7zeMcRIjIGjvHpOCPAiwXo4cK&#10;S+0u/EnnXWxEgnAoUYGJsS+lDLUhiyFzPXHyDs5bjEn6RmqPlwS3nZzm+UxabDktGOxpbag+7k5W&#10;Ab1Y+fN7mr19tINpVvhefEdbKDUZD6tXEJGGeA/f2lut4Hn6BN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JWUdxQAAANwAAAAPAAAAAAAAAAAAAAAAAJgCAABkcnMv&#10;ZG93bnJldi54bWxQSwUGAAAAAAQABAD1AAAAigMAAAAA&#10;" path="m2160,360l2160,,,e" filled="f" strokecolor="green" strokeweight="2pt">
                  <v:stroke startarrow="block" startarrowwidth="wide" startarrowlength="long" endarrow="block" endarrowwidth="wide"/>
                  <v:shadow on="t" color="#333" offset="3pt,3pt"/>
                  <v:path arrowok="t" o:connecttype="custom" o:connectlocs="1356,1122;1356,0;0,0" o:connectangles="0,0,0"/>
                </v:shape>
                <v:shape id="Text Box 598" o:spid="_x0000_s1622" type="#_x0000_t202" style="position:absolute;left:2421;top:12937;width:19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mXMQA&#10;AADcAAAADwAAAGRycy9kb3ducmV2LnhtbESPXWvCMBSG74X9h3CE3WlqESfVKHawMRgM/Lw+NMe2&#10;2Jx0Sardfv0iDLx8eT8e3uW6N424kvO1ZQWTcQKCuLC65lLBYf82moPwAVljY5kU/JCH9eppsMRM&#10;2xtv6boLpYgj7DNUUIXQZlL6oiKDfmxb4uidrTMYonSl1A5vcdw0Mk2SmTRYcyRU2NJrRcVl15nI&#10;Nd95+7s/fXXHZvrZ6ek75tIo9TzsNwsQgfrwCP+3P7SCl3QG9zPx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XJlzEAAAA3AAAAA8AAAAAAAAAAAAAAAAAmAIAAGRycy9k&#10;b3ducmV2LnhtbFBLBQYAAAAABAAEAPUAAACJAwAAAAA=&#10;" filled="f" stroked="f" strokeweight="1pt">
                  <v:stroke dashstyle="dashDot"/>
                  <v:textbox>
                    <w:txbxContent>
                      <w:p w:rsidR="0058736E" w:rsidRPr="001846A3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Cto1: 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>Sub</w:t>
                        </w: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Text Box 599" o:spid="_x0000_s1623" type="#_x0000_t202" style="position:absolute;left:2964;top:13477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<v:textbox>
                    <w:txbxContent>
                      <w:p w:rsidR="0058736E" w:rsidRPr="001846A3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>Cto</w:t>
                        </w: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2: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Picture 600" o:spid="_x0000_s1624" type="#_x0000_t75" alt="sonda_etm_pequeña" style="position:absolute;left:6169;top:11539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ZydjDAAAA3AAAAA8AAABkcnMvZG93bnJldi54bWxET01rwkAQvQv+h2WE3nRToVGimxAKLRW8&#10;aIvtccyOSWh2NmZXk/bXuwfB4+N9r7PBNOJKnastK3ieRSCIC6trLhV8fb5NlyCcR9bYWCYFf+Qg&#10;S8ejNSba9ryj696XIoSwS1BB5X2bSOmKigy6mW2JA3eynUEfYFdK3WEfwk0j51EUS4M1h4YKW3qt&#10;qPjdX4wCmceX/vDy833cvP/v7Nme8+M2VuppMuQrEJ4G/xDf3R9awWIe1oYz4QjI9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lnJ2MMAAADcAAAADwAAAAAAAAAAAAAAAACf&#10;AgAAZHJzL2Rvd25yZXYueG1sUEsFBgAAAAAEAAQA9wAAAI8DAAAAAA==&#10;">
                  <v:imagedata r:id="rId19" o:title="sonda_etm_pequeña"/>
                </v:shape>
                <v:shape id="Freeform 601" o:spid="_x0000_s1625" style="position:absolute;left:5756;top:9242;width:1790;height:270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shsQA&#10;AADcAAAADwAAAGRycy9kb3ducmV2LnhtbESPQWvCQBSE7wX/w/IKvdXdppBq6ioqCEIRahR6fWSf&#10;STD7NmTXGP99VxA8DjPzDTNbDLYRPXW+dqzhY6xAEBfO1FxqOB427xMQPiAbbByThht5WMxHLzPM&#10;jLvynvo8lCJC2GeooQqhzaT0RUUW/di1xNE7uc5iiLIrpenwGuG2kYlSqbRYc1yosKV1RcU5v1gN&#10;J0p/m/Pf6vNnt043SX6Raql6rd9eh+U3iEBDeIYf7a3R8JVM4X4mHg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abIbEAAAA3AAAAA8AAAAAAAAAAAAAAAAAmAIAAGRycy9k&#10;b3ducmV2LnhtbFBLBQYAAAAABAAEAPUAAACJAwAAAAA=&#10;" path="m,1620l,,360,e" filled="f" strokecolor="red" strokeweight="2pt">
                  <v:stroke endarrow="block" endarrowwidth="narrow" endarrowlength="short"/>
                  <v:shadow on="t" color="#333" offset="3pt,3pt"/>
                  <v:path arrowok="t" o:connecttype="custom" o:connectlocs="0,2700;0,0;1790,0" o:connectangles="0,0,0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544" w:name="_Toc462835034"/>
      <w:bookmarkStart w:id="545" w:name="_Toc2584168"/>
      <w:bookmarkStart w:id="546" w:name="_Toc32913578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12</w:t>
      </w:r>
      <w:r w:rsidR="00AB779A">
        <w:rPr>
          <w:noProof/>
        </w:rPr>
        <w:fldChar w:fldCharType="end"/>
      </w:r>
      <w:r w:rsidRPr="005A64A0">
        <w:t xml:space="preserve">. </w:t>
      </w:r>
      <w:bookmarkStart w:id="547" w:name="_Toc354501087"/>
      <w:bookmarkStart w:id="548" w:name="_Toc397415079"/>
      <w:r w:rsidRPr="005A64A0">
        <w:t>Configuración de Prueba Telefonía externa. Líneas BL</w:t>
      </w:r>
      <w:bookmarkEnd w:id="544"/>
      <w:bookmarkEnd w:id="545"/>
      <w:bookmarkEnd w:id="546"/>
      <w:bookmarkEnd w:id="547"/>
      <w:bookmarkEnd w:id="548"/>
    </w:p>
    <w:p w:rsidR="0058736E" w:rsidRPr="004A4ECB" w:rsidRDefault="0058736E" w:rsidP="0058736E">
      <w:pPr>
        <w:pStyle w:val="Ttulo3"/>
        <w:spacing w:after="240"/>
      </w:pPr>
      <w:bookmarkStart w:id="549" w:name="_Toc347487003"/>
      <w:bookmarkStart w:id="550" w:name="_Toc354501047"/>
      <w:bookmarkStart w:id="551" w:name="_Toc397415249"/>
      <w:bookmarkStart w:id="552" w:name="_Toc462834981"/>
      <w:bookmarkStart w:id="553" w:name="_Toc2584102"/>
      <w:bookmarkStart w:id="554" w:name="_Toc32913523"/>
      <w:r w:rsidRPr="004A4ECB">
        <w:t>Configuración de Equipo ETM</w:t>
      </w:r>
      <w:bookmarkEnd w:id="549"/>
      <w:bookmarkEnd w:id="550"/>
      <w:bookmarkEnd w:id="551"/>
      <w:bookmarkEnd w:id="552"/>
      <w:bookmarkEnd w:id="553"/>
      <w:bookmarkEnd w:id="554"/>
    </w:p>
    <w:p w:rsidR="0058736E" w:rsidRPr="004A4ECB" w:rsidRDefault="0058736E" w:rsidP="0058736E">
      <w:r w:rsidRPr="004A4ECB">
        <w:t xml:space="preserve">Igual que el apartado </w:t>
      </w:r>
      <w:r w:rsidRPr="004A4ECB">
        <w:fldChar w:fldCharType="begin"/>
      </w:r>
      <w:r w:rsidRPr="004A4ECB">
        <w:instrText xml:space="preserve"> REF _Ref347241778 \w \h </w:instrText>
      </w:r>
      <w:r w:rsidRPr="004A4ECB">
        <w:fldChar w:fldCharType="separate"/>
      </w:r>
      <w:r w:rsidR="002C3DC8">
        <w:t>3.11.2</w:t>
      </w:r>
      <w:r w:rsidRPr="004A4ECB">
        <w:fldChar w:fldCharType="end"/>
      </w:r>
      <w:r w:rsidRPr="004A4ECB">
        <w:t>.</w:t>
      </w:r>
    </w:p>
    <w:p w:rsidR="0058736E" w:rsidRPr="005A64A0" w:rsidRDefault="0058736E" w:rsidP="0058736E">
      <w:pPr>
        <w:pStyle w:val="Ttulo3"/>
        <w:spacing w:after="240"/>
        <w:rPr>
          <w:lang w:val="es-ES"/>
        </w:rPr>
      </w:pPr>
      <w:bookmarkStart w:id="555" w:name="_Toc347487004"/>
      <w:bookmarkStart w:id="556" w:name="_Toc354501048"/>
      <w:bookmarkStart w:id="557" w:name="_Toc397415250"/>
      <w:bookmarkStart w:id="558" w:name="_Toc462834982"/>
      <w:bookmarkStart w:id="559" w:name="_Toc2584103"/>
      <w:bookmarkStart w:id="560" w:name="_Toc32913524"/>
      <w:r w:rsidRPr="004A4ECB">
        <w:t>Procedimiento</w:t>
      </w:r>
      <w:bookmarkEnd w:id="555"/>
      <w:bookmarkEnd w:id="556"/>
      <w:bookmarkEnd w:id="557"/>
      <w:r>
        <w:t>.</w:t>
      </w:r>
      <w:bookmarkEnd w:id="558"/>
      <w:bookmarkEnd w:id="559"/>
      <w:bookmarkEnd w:id="560"/>
    </w:p>
    <w:p w:rsidR="0058736E" w:rsidRPr="004A4ECB" w:rsidRDefault="0058736E" w:rsidP="0058736E">
      <w:pPr>
        <w:pStyle w:val="Prrafodelista"/>
        <w:numPr>
          <w:ilvl w:val="0"/>
          <w:numId w:val="48"/>
        </w:numPr>
        <w:spacing w:after="60"/>
      </w:pPr>
      <w:r w:rsidRPr="004A4ECB">
        <w:t>Establecer un circuito en conversación entre el Puesto de Operador y la Línea Telefónica a 2 Hilos. Utilizar para ello los recursos ofrecidos por HMI de U5KI (Seleccionar Tecla de AD, con la línea BL).</w:t>
      </w:r>
    </w:p>
    <w:p w:rsidR="0058736E" w:rsidRPr="004A4ECB" w:rsidRDefault="0058736E" w:rsidP="0058736E">
      <w:pPr>
        <w:pStyle w:val="Prrafodelista"/>
        <w:numPr>
          <w:ilvl w:val="0"/>
          <w:numId w:val="48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(desde </w:t>
      </w:r>
      <w:proofErr w:type="spellStart"/>
      <w:r w:rsidRPr="004A4ECB">
        <w:t>Dir</w:t>
      </w:r>
      <w:proofErr w:type="spellEnd"/>
      <w:r w:rsidRPr="004A4ECB">
        <w:t>-Autónomo)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48"/>
        </w:numPr>
        <w:spacing w:after="60"/>
      </w:pPr>
      <w:r w:rsidRPr="004A4ECB">
        <w:t>Esperar la finalización del Test para finalizar la conversación activa entre el Puesto y la Línea.</w:t>
      </w:r>
    </w:p>
    <w:p w:rsidR="0058736E" w:rsidRPr="004A4ECB" w:rsidRDefault="0058736E" w:rsidP="0058736E">
      <w:pPr>
        <w:pStyle w:val="Prrafodelista"/>
        <w:numPr>
          <w:ilvl w:val="0"/>
          <w:numId w:val="48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48"/>
        </w:numPr>
        <w:spacing w:after="60"/>
      </w:pPr>
      <w:r w:rsidRPr="004A4ECB">
        <w:t xml:space="preserve">Acceder a la página de resultados y Exportar los mismos a Hoja de Excel. Como comentario se escribirá: Línea a 2H BL </w:t>
      </w:r>
      <w:r w:rsidRPr="004A4ECB">
        <w:sym w:font="Wingdings" w:char="F0E8"/>
      </w:r>
      <w:r w:rsidRPr="004A4ECB">
        <w:t xml:space="preserve"> P.O (RX-cascos) identificando el Puesto de Operador y la línea BL, según la configuración implantada en el sistema</w:t>
      </w:r>
    </w:p>
    <w:p w:rsidR="0058736E" w:rsidRPr="004A4ECB" w:rsidRDefault="0058736E" w:rsidP="0058736E">
      <w:pPr>
        <w:pStyle w:val="Prrafodelista"/>
        <w:numPr>
          <w:ilvl w:val="0"/>
          <w:numId w:val="48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pStyle w:val="Ttulo2"/>
        <w:spacing w:after="360"/>
      </w:pPr>
      <w:bookmarkStart w:id="561" w:name="_Ref347304474"/>
      <w:bookmarkStart w:id="562" w:name="_Toc347487005"/>
      <w:bookmarkStart w:id="563" w:name="_Toc354501049"/>
      <w:bookmarkStart w:id="564" w:name="_Toc397415251"/>
      <w:bookmarkStart w:id="565" w:name="_Toc462834983"/>
      <w:bookmarkStart w:id="566" w:name="_Toc2584104"/>
      <w:bookmarkStart w:id="567" w:name="_Toc32913525"/>
      <w:r>
        <w:t xml:space="preserve">UV5K-MED-14. </w:t>
      </w:r>
      <w:r w:rsidRPr="004A4ECB">
        <w:t xml:space="preserve">Operador </w:t>
      </w:r>
      <w:r w:rsidRPr="004A4ECB">
        <w:sym w:font="Wingdings" w:char="F0E7"/>
      </w:r>
      <w:r w:rsidRPr="004A4ECB">
        <w:sym w:font="Wingdings" w:char="F0E8"/>
      </w:r>
      <w:r w:rsidRPr="004A4ECB">
        <w:t xml:space="preserve"> Líneas EyM (4H).</w:t>
      </w:r>
      <w:bookmarkEnd w:id="561"/>
      <w:bookmarkEnd w:id="562"/>
      <w:bookmarkEnd w:id="563"/>
      <w:bookmarkEnd w:id="564"/>
      <w:bookmarkEnd w:id="565"/>
      <w:bookmarkEnd w:id="566"/>
      <w:bookmarkEnd w:id="567"/>
    </w:p>
    <w:p w:rsidR="0058736E" w:rsidRPr="004A4ECB" w:rsidRDefault="0058736E" w:rsidP="0058736E">
      <w:pPr>
        <w:pStyle w:val="Ttulo3"/>
        <w:spacing w:after="240"/>
      </w:pPr>
      <w:bookmarkStart w:id="568" w:name="_Toc347487006"/>
      <w:bookmarkStart w:id="569" w:name="_Toc354501050"/>
      <w:bookmarkStart w:id="570" w:name="_Toc397415252"/>
      <w:bookmarkStart w:id="571" w:name="_Toc462834984"/>
      <w:bookmarkStart w:id="572" w:name="_Toc2584105"/>
      <w:bookmarkStart w:id="573" w:name="_Toc32913526"/>
      <w:r w:rsidRPr="004A4ECB">
        <w:t>Configuración de la Prueba</w:t>
      </w:r>
      <w:bookmarkEnd w:id="568"/>
      <w:bookmarkEnd w:id="569"/>
      <w:bookmarkEnd w:id="570"/>
      <w:bookmarkEnd w:id="571"/>
      <w:bookmarkEnd w:id="572"/>
      <w:bookmarkEnd w:id="573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2"/>
        </w:numPr>
        <w:spacing w:after="60"/>
      </w:pPr>
      <w:r w:rsidRPr="004A4ECB">
        <w:t xml:space="preserve">Circuito 1. Conectado a los Pares de </w:t>
      </w:r>
      <w:proofErr w:type="spellStart"/>
      <w:r w:rsidRPr="004A4ECB">
        <w:t>Tx</w:t>
      </w:r>
      <w:proofErr w:type="spellEnd"/>
      <w:r w:rsidRPr="004A4ECB">
        <w:t xml:space="preserve"> y </w:t>
      </w:r>
      <w:proofErr w:type="spellStart"/>
      <w:r w:rsidRPr="004A4ECB">
        <w:t>Rx</w:t>
      </w:r>
      <w:proofErr w:type="spellEnd"/>
      <w:r w:rsidRPr="004A4ECB">
        <w:t xml:space="preserve"> de la línea </w:t>
      </w:r>
      <w:proofErr w:type="spellStart"/>
      <w:r w:rsidRPr="004A4ECB">
        <w:t>EyM</w:t>
      </w:r>
      <w:proofErr w:type="spellEnd"/>
      <w:r w:rsidRPr="004A4ECB">
        <w:t>.</w:t>
      </w:r>
    </w:p>
    <w:p w:rsidR="0058736E" w:rsidRPr="004A4ECB" w:rsidRDefault="0058736E" w:rsidP="0058736E">
      <w:pPr>
        <w:numPr>
          <w:ilvl w:val="0"/>
          <w:numId w:val="22"/>
        </w:numPr>
        <w:spacing w:after="60"/>
      </w:pPr>
      <w:r w:rsidRPr="004A4ECB">
        <w:lastRenderedPageBreak/>
        <w:t>Circuito 2. A través de sonda, a la interfaz Micro – Cascos de Operador 1.</w:t>
      </w:r>
    </w:p>
    <w:p w:rsidR="0058736E" w:rsidRPr="004A4ECB" w:rsidRDefault="0058736E" w:rsidP="0058736E">
      <w:pPr>
        <w:ind w:left="360"/>
      </w:pPr>
    </w:p>
    <w:p w:rsidR="0058736E" w:rsidRDefault="0058736E" w:rsidP="0092374A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1A1D144F" wp14:editId="68A0E5DA">
                <wp:extent cx="5321300" cy="4723130"/>
                <wp:effectExtent l="0" t="0" r="12700" b="1270"/>
                <wp:docPr id="730" name="Grupo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1300" cy="4723130"/>
                          <a:chOff x="1901" y="5121"/>
                          <a:chExt cx="8380" cy="7438"/>
                        </a:xfrm>
                      </wpg:grpSpPr>
                      <wpg:grpSp>
                        <wpg:cNvPr id="731" name="Group 603"/>
                        <wpg:cNvGrpSpPr>
                          <a:grpSpLocks/>
                        </wpg:cNvGrpSpPr>
                        <wpg:grpSpPr bwMode="auto">
                          <a:xfrm>
                            <a:off x="2001" y="5121"/>
                            <a:ext cx="8280" cy="6353"/>
                            <a:chOff x="2773" y="5068"/>
                            <a:chExt cx="8280" cy="6353"/>
                          </a:xfrm>
                        </wpg:grpSpPr>
                        <wps:wsp>
                          <wps:cNvPr id="732" name="Line 604"/>
                          <wps:cNvCnPr/>
                          <wps:spPr bwMode="auto">
                            <a:xfrm>
                              <a:off x="3901" y="9801"/>
                              <a:ext cx="0" cy="162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33" name="Group 605"/>
                          <wpg:cNvGrpSpPr>
                            <a:grpSpLocks/>
                          </wpg:cNvGrpSpPr>
                          <wpg:grpSpPr bwMode="auto">
                            <a:xfrm>
                              <a:off x="2773" y="5068"/>
                              <a:ext cx="8280" cy="6093"/>
                              <a:chOff x="2667" y="6553"/>
                              <a:chExt cx="8280" cy="6093"/>
                            </a:xfrm>
                          </wpg:grpSpPr>
                          <pic:pic xmlns:pic="http://schemas.openxmlformats.org/drawingml/2006/picture">
                            <pic:nvPicPr>
                              <pic:cNvPr id="734" name="Picture 606"/>
                              <pic:cNvPicPr preferRelativeResize="0"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147" y="7606"/>
                                <a:ext cx="3625" cy="3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735" name="Text Box 6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" y="10675"/>
                                <a:ext cx="1616" cy="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F4F5C">
                                    <w:rPr>
                                      <w:sz w:val="16"/>
                                      <w:szCs w:val="16"/>
                                    </w:rPr>
                                    <w:t>Sub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Autonómo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6" name="Text Box 6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" y="11519"/>
                                <a:ext cx="1616" cy="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Dir-Autonómo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37" name="Group 609"/>
                            <wpg:cNvGrpSpPr>
                              <a:grpSpLocks/>
                            </wpg:cNvGrpSpPr>
                            <wpg:grpSpPr bwMode="auto">
                              <a:xfrm rot="16200000">
                                <a:off x="6953" y="9475"/>
                                <a:ext cx="4545" cy="524"/>
                                <a:chOff x="4319" y="9544"/>
                                <a:chExt cx="5040" cy="454"/>
                              </a:xfrm>
                            </wpg:grpSpPr>
                            <wpg:grpSp>
                              <wpg:cNvPr id="738" name="Group 6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19" y="9544"/>
                                  <a:ext cx="5040" cy="454"/>
                                  <a:chOff x="3600" y="2933"/>
                                  <a:chExt cx="5040" cy="565"/>
                                </a:xfrm>
                              </wpg:grpSpPr>
                              <wps:wsp>
                                <wps:cNvPr id="739" name="Rectangle 611" descr="50%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3600" y="2936"/>
                                    <a:ext cx="5040" cy="562"/>
                                  </a:xfrm>
                                  <a:prstGeom prst="rect">
                                    <a:avLst/>
                                  </a:prstGeom>
                                  <a:pattFill prst="pct50">
                                    <a:fgClr>
                                      <a:srgbClr val="C0C0C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0" name="Oval 612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5997" y="3124"/>
                                    <a:ext cx="264" cy="1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1" name="Oval 613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6041" y="3155"/>
                                    <a:ext cx="176" cy="12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50800">
                                    <a:pattFill prst="pct60">
                                      <a:fgClr>
                                        <a:srgbClr val="C0C0C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2" name="Oval 614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5113" y="3124"/>
                                    <a:ext cx="264" cy="18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3" name="Oval 615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5156" y="3154"/>
                                    <a:ext cx="177" cy="12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50800">
                                    <a:pattFill prst="pct60">
                                      <a:fgClr>
                                        <a:srgbClr val="C0C0C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4" name="Oval 616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4645" y="3124"/>
                                    <a:ext cx="264" cy="18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5" name="Oval 617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4689" y="3154"/>
                                    <a:ext cx="177" cy="12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50800">
                                    <a:pattFill prst="pct60">
                                      <a:fgClr>
                                        <a:srgbClr val="C0C0C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6" name="Oval 618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4178" y="3124"/>
                                    <a:ext cx="264" cy="18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7" name="Oval 619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4222" y="3154"/>
                                    <a:ext cx="176" cy="12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50800">
                                    <a:pattFill prst="pct60">
                                      <a:fgClr>
                                        <a:srgbClr val="C0C0C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8" name="Oval 620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3710" y="3124"/>
                                    <a:ext cx="265" cy="18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49" name="Oval 621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3754" y="3154"/>
                                    <a:ext cx="177" cy="12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50800">
                                    <a:pattFill prst="pct60">
                                      <a:fgClr>
                                        <a:srgbClr val="C0C0C0"/>
                                      </a:fgClr>
                                      <a:bgClr>
                                        <a:srgbClr val="FFFFFF"/>
                                      </a:bgClr>
                                    </a:patt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0" name="Rectangle 622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7120" y="2934"/>
                                    <a:ext cx="603" cy="506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000000"/>
                                      </a:gs>
                                      <a:gs pos="50000">
                                        <a:srgbClr val="000000">
                                          <a:gamma/>
                                          <a:tint val="66667"/>
                                          <a:invGamma/>
                                        </a:srgbClr>
                                      </a:gs>
                                      <a:gs pos="100000">
                                        <a:srgbClr val="000000"/>
                                      </a:gs>
                                    </a:gsLst>
                                    <a:lin ang="5400000" scaled="1"/>
                                  </a:gra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1" name="Rectangle 623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7153" y="3007"/>
                                    <a:ext cx="535" cy="332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90196"/>
                                          <a:invGamma/>
                                        </a:srgbClr>
                                      </a:gs>
                                      <a:gs pos="100000">
                                        <a:srgbClr val="FFFFFF"/>
                                      </a:gs>
                                    </a:gsLst>
                                    <a:lin ang="5400000" scaled="1"/>
                                  </a:gra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2" name="Rectangle 624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7221" y="2962"/>
                                    <a:ext cx="402" cy="78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90196"/>
                                          <a:invGamma/>
                                        </a:srgbClr>
                                      </a:gs>
                                      <a:gs pos="100000">
                                        <a:srgbClr val="FFFFFF"/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3" name="Rectangle 625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7287" y="2933"/>
                                    <a:ext cx="268" cy="58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90196"/>
                                          <a:invGamma/>
                                        </a:srgbClr>
                                      </a:gs>
                                      <a:gs pos="100000">
                                        <a:srgbClr val="FFFFFF"/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4" name="Rectangle 626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7120" y="3361"/>
                                    <a:ext cx="603" cy="79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000000">
                                          <a:gamma/>
                                          <a:tint val="53725"/>
                                          <a:invGamma/>
                                        </a:srgbClr>
                                      </a:gs>
                                      <a:gs pos="100000">
                                        <a:srgbClr val="000000"/>
                                      </a:gs>
                                    </a:gsLst>
                                    <a:lin ang="5400000" scaled="1"/>
                                  </a:gra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55" name="Line 627"/>
                                <wps:cNvCnPr/>
                                <wps:spPr bwMode="auto">
                                  <a:xfrm rot="-10800000">
                                    <a:off x="7623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6" name="Line 628"/>
                                <wps:cNvCnPr/>
                                <wps:spPr bwMode="auto">
                                  <a:xfrm rot="-10800000">
                                    <a:off x="7542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7" name="Line 629"/>
                                <wps:cNvCnPr/>
                                <wps:spPr bwMode="auto">
                                  <a:xfrm rot="-10800000">
                                    <a:off x="7462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8" name="Line 630"/>
                                <wps:cNvCnPr/>
                                <wps:spPr bwMode="auto">
                                  <a:xfrm rot="-10800000">
                                    <a:off x="7301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9" name="Line 631"/>
                                <wps:cNvCnPr/>
                                <wps:spPr bwMode="auto">
                                  <a:xfrm rot="-10800000">
                                    <a:off x="7381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0" name="Line 632"/>
                                <wps:cNvCnPr/>
                                <wps:spPr bwMode="auto">
                                  <a:xfrm rot="-10800000">
                                    <a:off x="7221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1" name="Line 633"/>
                                <wps:cNvCnPr/>
                                <wps:spPr bwMode="auto">
                                  <a:xfrm rot="-10800000">
                                    <a:off x="7623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2" name="Line 634"/>
                                <wps:cNvCnPr/>
                                <wps:spPr bwMode="auto">
                                  <a:xfrm rot="-10800000">
                                    <a:off x="7542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3" name="Line 635"/>
                                <wps:cNvCnPr/>
                                <wps:spPr bwMode="auto">
                                  <a:xfrm rot="-10800000">
                                    <a:off x="7462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4" name="Line 636"/>
                                <wps:cNvCnPr/>
                                <wps:spPr bwMode="auto">
                                  <a:xfrm rot="-10800000">
                                    <a:off x="7301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5" name="Line 637"/>
                                <wps:cNvCnPr/>
                                <wps:spPr bwMode="auto">
                                  <a:xfrm rot="-10800000">
                                    <a:off x="7381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6" name="Line 638"/>
                                <wps:cNvCnPr/>
                                <wps:spPr bwMode="auto">
                                  <a:xfrm rot="-10800000">
                                    <a:off x="7221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7" name="Line 639"/>
                                <wps:cNvCnPr/>
                                <wps:spPr bwMode="auto">
                                  <a:xfrm rot="-10800000">
                                    <a:off x="7112" y="3044"/>
                                    <a:ext cx="61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8" name="Rectangle 640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6509" y="2934"/>
                                    <a:ext cx="603" cy="506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000000"/>
                                      </a:gs>
                                      <a:gs pos="50000">
                                        <a:srgbClr val="000000">
                                          <a:gamma/>
                                          <a:tint val="66667"/>
                                          <a:invGamma/>
                                        </a:srgbClr>
                                      </a:gs>
                                      <a:gs pos="100000">
                                        <a:srgbClr val="000000"/>
                                      </a:gs>
                                    </a:gsLst>
                                    <a:lin ang="5400000" scaled="1"/>
                                  </a:gra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69" name="Rectangle 641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6541" y="3007"/>
                                    <a:ext cx="536" cy="332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90196"/>
                                          <a:invGamma/>
                                        </a:srgbClr>
                                      </a:gs>
                                      <a:gs pos="100000">
                                        <a:srgbClr val="FFFFFF"/>
                                      </a:gs>
                                    </a:gsLst>
                                    <a:lin ang="5400000" scaled="1"/>
                                  </a:gra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0" name="Rectangle 642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6610" y="2962"/>
                                    <a:ext cx="401" cy="78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90196"/>
                                          <a:invGamma/>
                                        </a:srgbClr>
                                      </a:gs>
                                      <a:gs pos="100000">
                                        <a:srgbClr val="FFFFFF"/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1" name="Rectangle 643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6676" y="2933"/>
                                    <a:ext cx="267" cy="58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FFFFFF">
                                          <a:gamma/>
                                          <a:shade val="90196"/>
                                          <a:invGamma/>
                                        </a:srgbClr>
                                      </a:gs>
                                      <a:gs pos="100000">
                                        <a:srgbClr val="FFFFFF"/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2" name="Rectangle 644"/>
                                <wps:cNvSpPr>
                                  <a:spLocks noChangeArrowheads="1"/>
                                </wps:cNvSpPr>
                                <wps:spPr bwMode="auto">
                                  <a:xfrm rot="-10800000">
                                    <a:off x="6509" y="3361"/>
                                    <a:ext cx="603" cy="79"/>
                                  </a:xfrm>
                                  <a:prstGeom prst="rect">
                                    <a:avLst/>
                                  </a:prstGeom>
                                  <a:gradFill rotWithShape="0">
                                    <a:gsLst>
                                      <a:gs pos="0">
                                        <a:srgbClr val="000000">
                                          <a:gamma/>
                                          <a:tint val="53725"/>
                                          <a:invGamma/>
                                        </a:srgbClr>
                                      </a:gs>
                                      <a:gs pos="100000">
                                        <a:srgbClr val="000000"/>
                                      </a:gs>
                                    </a:gsLst>
                                    <a:lin ang="5400000" scaled="1"/>
                                  </a:gra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3" name="Line 645"/>
                                <wps:cNvCnPr/>
                                <wps:spPr bwMode="auto">
                                  <a:xfrm rot="-10800000">
                                    <a:off x="7011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4" name="Line 646"/>
                                <wps:cNvCnPr/>
                                <wps:spPr bwMode="auto">
                                  <a:xfrm rot="-10800000">
                                    <a:off x="6931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5" name="Line 647"/>
                                <wps:cNvCnPr/>
                                <wps:spPr bwMode="auto">
                                  <a:xfrm rot="-10800000">
                                    <a:off x="6851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6" name="Line 648"/>
                                <wps:cNvCnPr/>
                                <wps:spPr bwMode="auto">
                                  <a:xfrm rot="-10800000">
                                    <a:off x="6690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7" name="Line 649"/>
                                <wps:cNvCnPr/>
                                <wps:spPr bwMode="auto">
                                  <a:xfrm rot="-10800000">
                                    <a:off x="6770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8" name="Line 650"/>
                                <wps:cNvCnPr/>
                                <wps:spPr bwMode="auto">
                                  <a:xfrm rot="-10800000">
                                    <a:off x="6609" y="3361"/>
                                    <a:ext cx="0" cy="7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9" name="Line 651"/>
                                <wps:cNvCnPr/>
                                <wps:spPr bwMode="auto">
                                  <a:xfrm rot="-10800000">
                                    <a:off x="7011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0" name="Line 652"/>
                                <wps:cNvCnPr/>
                                <wps:spPr bwMode="auto">
                                  <a:xfrm rot="-10800000">
                                    <a:off x="6931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1" name="Line 653"/>
                                <wps:cNvCnPr/>
                                <wps:spPr bwMode="auto">
                                  <a:xfrm rot="-10800000">
                                    <a:off x="6851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2" name="Line 654"/>
                                <wps:cNvCnPr/>
                                <wps:spPr bwMode="auto">
                                  <a:xfrm rot="-10800000">
                                    <a:off x="6690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3" name="Line 655"/>
                                <wps:cNvCnPr/>
                                <wps:spPr bwMode="auto">
                                  <a:xfrm rot="-10800000">
                                    <a:off x="6770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4" name="Line 656"/>
                                <wps:cNvCnPr/>
                                <wps:spPr bwMode="auto">
                                  <a:xfrm rot="-10800000">
                                    <a:off x="6609" y="3047"/>
                                    <a:ext cx="0" cy="2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FFCC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5" name="Line 657"/>
                                <wps:cNvCnPr/>
                                <wps:spPr bwMode="auto">
                                  <a:xfrm rot="-10800000">
                                    <a:off x="6500" y="3044"/>
                                    <a:ext cx="61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86" name="Rectangle 658"/>
                              <wps:cNvSpPr>
                                <a:spLocks noChangeArrowheads="1"/>
                              </wps:cNvSpPr>
                              <wps:spPr bwMode="auto">
                                <a:xfrm rot="-21600000">
                                  <a:off x="6341" y="9665"/>
                                  <a:ext cx="183" cy="28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7" name="Oval 659"/>
                              <wps:cNvSpPr>
                                <a:spLocks noChangeArrowheads="1"/>
                              </wps:cNvSpPr>
                              <wps:spPr bwMode="auto">
                                <a:xfrm rot="-21600000">
                                  <a:off x="6369" y="9682"/>
                                  <a:ext cx="126" cy="7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0000"/>
                                </a:solidFill>
                                <a:ln w="3175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8" name="Oval 660"/>
                              <wps:cNvSpPr>
                                <a:spLocks noChangeArrowheads="1"/>
                              </wps:cNvSpPr>
                              <wps:spPr bwMode="auto">
                                <a:xfrm rot="-43200000">
                                  <a:off x="6367" y="9854"/>
                                  <a:ext cx="126" cy="79"/>
                                </a:xfrm>
                                <a:prstGeom prst="ellipse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FF0000"/>
                                    </a:gs>
                                    <a:gs pos="100000">
                                      <a:srgbClr val="800000"/>
                                    </a:gs>
                                  </a:gsLst>
                                  <a:lin ang="5400000" scaled="1"/>
                                </a:gradFill>
                                <a:ln w="3175">
                                  <a:solidFill>
                                    <a:srgbClr val="FF66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9" name="Oval 661"/>
                              <wps:cNvSpPr>
                                <a:spLocks noChangeArrowheads="1"/>
                              </wps:cNvSpPr>
                              <wps:spPr bwMode="auto">
                                <a:xfrm rot="-43200000">
                                  <a:off x="6367" y="9767"/>
                                  <a:ext cx="126" cy="79"/>
                                </a:xfrm>
                                <a:prstGeom prst="ellipse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FF0000"/>
                                    </a:gs>
                                    <a:gs pos="100000">
                                      <a:srgbClr val="800000"/>
                                    </a:gs>
                                  </a:gsLst>
                                  <a:lin ang="5400000" scaled="1"/>
                                </a:gradFill>
                                <a:ln w="3175">
                                  <a:solidFill>
                                    <a:srgbClr val="FF66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90" name="Freeform 662"/>
                            <wps:cNvSpPr>
                              <a:spLocks/>
                            </wps:cNvSpPr>
                            <wps:spPr bwMode="auto">
                              <a:xfrm>
                                <a:off x="5706" y="10390"/>
                                <a:ext cx="3497" cy="996"/>
                              </a:xfrm>
                              <a:custGeom>
                                <a:avLst/>
                                <a:gdLst>
                                  <a:gd name="T0" fmla="*/ 0 w 3497"/>
                                  <a:gd name="T1" fmla="*/ 512 h 996"/>
                                  <a:gd name="T2" fmla="*/ 1095 w 3497"/>
                                  <a:gd name="T3" fmla="*/ 38 h 996"/>
                                  <a:gd name="T4" fmla="*/ 2215 w 3497"/>
                                  <a:gd name="T5" fmla="*/ 281 h 996"/>
                                  <a:gd name="T6" fmla="*/ 3497 w 3497"/>
                                  <a:gd name="T7" fmla="*/ 996 h 9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497" h="996">
                                    <a:moveTo>
                                      <a:pt x="0" y="512"/>
                                    </a:moveTo>
                                    <a:cubicBezTo>
                                      <a:pt x="185" y="433"/>
                                      <a:pt x="726" y="76"/>
                                      <a:pt x="1095" y="38"/>
                                    </a:cubicBezTo>
                                    <a:cubicBezTo>
                                      <a:pt x="1464" y="0"/>
                                      <a:pt x="1815" y="121"/>
                                      <a:pt x="2215" y="281"/>
                                    </a:cubicBezTo>
                                    <a:cubicBezTo>
                                      <a:pt x="2615" y="441"/>
                                      <a:pt x="3230" y="847"/>
                                      <a:pt x="3497" y="996"/>
                                    </a:cubicBez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1" name="Rectangle 6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67" y="6553"/>
                                <a:ext cx="4283" cy="54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2" name="Text Box 6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47" y="7066"/>
                                <a:ext cx="1680" cy="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Interfaz 4H P.O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3" name="Text Box 6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7" y="11566"/>
                                <a:ext cx="1800" cy="1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F4F5C">
                                    <w:rPr>
                                      <w:sz w:val="16"/>
                                      <w:szCs w:val="16"/>
                                    </w:rPr>
                                    <w:t>Interfaz 4H</w:t>
                                  </w:r>
                                </w:p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EyM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4" name="Text Box 6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12" y="9230"/>
                                <a:ext cx="1918" cy="89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F4F5C">
                                    <w:rPr>
                                      <w:sz w:val="16"/>
                                      <w:szCs w:val="16"/>
                                    </w:rPr>
                                    <w:t>Comunicación Establecida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5" name="Text Box 6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45" y="6698"/>
                                <a:ext cx="1741" cy="4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SCV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96" name="Picture 668"/>
                              <pic:cNvPicPr preferRelativeResize="0"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10800000">
                                <a:off x="7109" y="7849"/>
                                <a:ext cx="1600" cy="9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797" name="Freeform 669"/>
                            <wps:cNvSpPr>
                              <a:spLocks/>
                            </wps:cNvSpPr>
                            <wps:spPr bwMode="auto">
                              <a:xfrm>
                                <a:off x="8450" y="8777"/>
                                <a:ext cx="740" cy="2374"/>
                              </a:xfrm>
                              <a:custGeom>
                                <a:avLst/>
                                <a:gdLst>
                                  <a:gd name="T0" fmla="*/ 840 w 840"/>
                                  <a:gd name="T1" fmla="*/ 2520 h 2760"/>
                                  <a:gd name="T2" fmla="*/ 120 w 840"/>
                                  <a:gd name="T3" fmla="*/ 2340 h 2760"/>
                                  <a:gd name="T4" fmla="*/ 120 w 840"/>
                                  <a:gd name="T5" fmla="*/ 0 h 27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840" h="2760">
                                    <a:moveTo>
                                      <a:pt x="840" y="2520"/>
                                    </a:moveTo>
                                    <a:cubicBezTo>
                                      <a:pt x="540" y="2640"/>
                                      <a:pt x="240" y="2760"/>
                                      <a:pt x="120" y="2340"/>
                                    </a:cubicBezTo>
                                    <a:cubicBezTo>
                                      <a:pt x="0" y="1920"/>
                                      <a:pt x="60" y="960"/>
                                      <a:pt x="120" y="0"/>
                                    </a:cubicBez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339966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8" name="Freeform 670"/>
                            <wps:cNvSpPr>
                              <a:spLocks/>
                            </wps:cNvSpPr>
                            <wps:spPr bwMode="auto">
                              <a:xfrm>
                                <a:off x="6207" y="6939"/>
                                <a:ext cx="2646" cy="1207"/>
                              </a:xfrm>
                              <a:custGeom>
                                <a:avLst/>
                                <a:gdLst>
                                  <a:gd name="T0" fmla="*/ 2379 w 2646"/>
                                  <a:gd name="T1" fmla="*/ 1068 h 1207"/>
                                  <a:gd name="T2" fmla="*/ 2333 w 2646"/>
                                  <a:gd name="T3" fmla="*/ 118 h 1207"/>
                                  <a:gd name="T4" fmla="*/ 500 w 2646"/>
                                  <a:gd name="T5" fmla="*/ 360 h 1207"/>
                                  <a:gd name="T6" fmla="*/ 500 w 2646"/>
                                  <a:gd name="T7" fmla="*/ 844 h 1207"/>
                                  <a:gd name="T8" fmla="*/ 0 w 2646"/>
                                  <a:gd name="T9" fmla="*/ 1207 h 12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646" h="1207">
                                    <a:moveTo>
                                      <a:pt x="2379" y="1068"/>
                                    </a:moveTo>
                                    <a:cubicBezTo>
                                      <a:pt x="2371" y="912"/>
                                      <a:pt x="2646" y="236"/>
                                      <a:pt x="2333" y="118"/>
                                    </a:cubicBezTo>
                                    <a:cubicBezTo>
                                      <a:pt x="2020" y="0"/>
                                      <a:pt x="806" y="239"/>
                                      <a:pt x="500" y="360"/>
                                    </a:cubicBezTo>
                                    <a:cubicBezTo>
                                      <a:pt x="194" y="481"/>
                                      <a:pt x="583" y="703"/>
                                      <a:pt x="500" y="844"/>
                                    </a:cubicBezTo>
                                    <a:cubicBezTo>
                                      <a:pt x="417" y="985"/>
                                      <a:pt x="208" y="1096"/>
                                      <a:pt x="0" y="1207"/>
                                    </a:cubicBez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339966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9" name="Freeform 671"/>
                            <wps:cNvSpPr>
                              <a:spLocks/>
                            </wps:cNvSpPr>
                            <wps:spPr bwMode="auto">
                              <a:xfrm>
                                <a:off x="6183" y="6705"/>
                                <a:ext cx="2327" cy="1259"/>
                              </a:xfrm>
                              <a:custGeom>
                                <a:avLst/>
                                <a:gdLst>
                                  <a:gd name="T0" fmla="*/ 24 w 2640"/>
                                  <a:gd name="T1" fmla="*/ 1463 h 1463"/>
                                  <a:gd name="T2" fmla="*/ 330 w 2640"/>
                                  <a:gd name="T3" fmla="*/ 1191 h 1463"/>
                                  <a:gd name="T4" fmla="*/ 330 w 2640"/>
                                  <a:gd name="T5" fmla="*/ 397 h 1463"/>
                                  <a:gd name="T6" fmla="*/ 2310 w 2640"/>
                                  <a:gd name="T7" fmla="*/ 79 h 1463"/>
                                  <a:gd name="T8" fmla="*/ 2310 w 2640"/>
                                  <a:gd name="T9" fmla="*/ 874 h 1463"/>
                                  <a:gd name="T10" fmla="*/ 2310 w 2640"/>
                                  <a:gd name="T11" fmla="*/ 1350 h 14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640" h="1463">
                                    <a:moveTo>
                                      <a:pt x="24" y="1463"/>
                                    </a:moveTo>
                                    <a:cubicBezTo>
                                      <a:pt x="77" y="1418"/>
                                      <a:pt x="279" y="1369"/>
                                      <a:pt x="330" y="1191"/>
                                    </a:cubicBezTo>
                                    <a:cubicBezTo>
                                      <a:pt x="381" y="1013"/>
                                      <a:pt x="0" y="582"/>
                                      <a:pt x="330" y="397"/>
                                    </a:cubicBezTo>
                                    <a:cubicBezTo>
                                      <a:pt x="660" y="212"/>
                                      <a:pt x="1980" y="0"/>
                                      <a:pt x="2310" y="79"/>
                                    </a:cubicBezTo>
                                    <a:cubicBezTo>
                                      <a:pt x="2640" y="159"/>
                                      <a:pt x="2310" y="662"/>
                                      <a:pt x="2310" y="874"/>
                                    </a:cubicBezTo>
                                    <a:cubicBezTo>
                                      <a:pt x="2310" y="1085"/>
                                      <a:pt x="2310" y="1218"/>
                                      <a:pt x="2310" y="1350"/>
                                    </a:cubicBez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3366FF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0" name="Freeform 672"/>
                            <wps:cNvSpPr>
                              <a:spLocks/>
                            </wps:cNvSpPr>
                            <wps:spPr bwMode="auto">
                              <a:xfrm>
                                <a:off x="7919" y="8777"/>
                                <a:ext cx="1269" cy="1833"/>
                              </a:xfrm>
                              <a:custGeom>
                                <a:avLst/>
                                <a:gdLst>
                                  <a:gd name="T0" fmla="*/ 360 w 1440"/>
                                  <a:gd name="T1" fmla="*/ 0 h 2130"/>
                                  <a:gd name="T2" fmla="*/ 180 w 1440"/>
                                  <a:gd name="T3" fmla="*/ 1800 h 2130"/>
                                  <a:gd name="T4" fmla="*/ 1440 w 1440"/>
                                  <a:gd name="T5" fmla="*/ 1980 h 21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440" h="2130">
                                    <a:moveTo>
                                      <a:pt x="360" y="0"/>
                                    </a:moveTo>
                                    <a:cubicBezTo>
                                      <a:pt x="180" y="735"/>
                                      <a:pt x="0" y="1470"/>
                                      <a:pt x="180" y="1800"/>
                                    </a:cubicBezTo>
                                    <a:cubicBezTo>
                                      <a:pt x="360" y="2130"/>
                                      <a:pt x="1230" y="1950"/>
                                      <a:pt x="1440" y="1980"/>
                                    </a:cubicBez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3366FF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1" name="Text Box 6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88" y="7120"/>
                                <a:ext cx="853" cy="4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8736E" w:rsidRPr="00BF4F5C" w:rsidRDefault="0058736E" w:rsidP="0058736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F4F5C">
                                    <w:rPr>
                                      <w:sz w:val="16"/>
                                      <w:szCs w:val="16"/>
                                    </w:rPr>
                                    <w:t>ETM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2" name="Rectangle 674"/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8929" y="8262"/>
                                <a:ext cx="576" cy="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3" name="Freeform 675"/>
                            <wps:cNvSpPr>
                              <a:spLocks/>
                            </wps:cNvSpPr>
                            <wps:spPr bwMode="auto">
                              <a:xfrm>
                                <a:off x="7489" y="8505"/>
                                <a:ext cx="1652" cy="1417"/>
                              </a:xfrm>
                              <a:custGeom>
                                <a:avLst/>
                                <a:gdLst>
                                  <a:gd name="T0" fmla="*/ 1652 w 1652"/>
                                  <a:gd name="T1" fmla="*/ 0 h 1417"/>
                                  <a:gd name="T2" fmla="*/ 242 w 1652"/>
                                  <a:gd name="T3" fmla="*/ 1365 h 1417"/>
                                  <a:gd name="T4" fmla="*/ 197 w 1652"/>
                                  <a:gd name="T5" fmla="*/ 315 h 14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652" h="1417">
                                    <a:moveTo>
                                      <a:pt x="1652" y="0"/>
                                    </a:moveTo>
                                    <a:cubicBezTo>
                                      <a:pt x="1419" y="228"/>
                                      <a:pt x="484" y="1313"/>
                                      <a:pt x="242" y="1365"/>
                                    </a:cubicBezTo>
                                    <a:cubicBezTo>
                                      <a:pt x="0" y="1417"/>
                                      <a:pt x="206" y="534"/>
                                      <a:pt x="197" y="315"/>
                                    </a:cubicBezTo>
                                  </a:path>
                                </a:pathLst>
                              </a:custGeom>
                              <a:noFill/>
                              <a:ln w="34925">
                                <a:solidFill>
                                  <a:srgbClr val="0033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4" name="Freeform 676"/>
                            <wps:cNvSpPr>
                              <a:spLocks/>
                            </wps:cNvSpPr>
                            <wps:spPr bwMode="auto">
                              <a:xfrm>
                                <a:off x="6021" y="10777"/>
                                <a:ext cx="3240" cy="1020"/>
                              </a:xfrm>
                              <a:custGeom>
                                <a:avLst/>
                                <a:gdLst>
                                  <a:gd name="T0" fmla="*/ 3240 w 3240"/>
                                  <a:gd name="T1" fmla="*/ 1020 h 1020"/>
                                  <a:gd name="T2" fmla="*/ 1440 w 3240"/>
                                  <a:gd name="T3" fmla="*/ 120 h 1020"/>
                                  <a:gd name="T4" fmla="*/ 0 w 3240"/>
                                  <a:gd name="T5" fmla="*/ 300 h 102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240" h="1020">
                                    <a:moveTo>
                                      <a:pt x="3240" y="1020"/>
                                    </a:moveTo>
                                    <a:cubicBezTo>
                                      <a:pt x="2610" y="630"/>
                                      <a:pt x="1980" y="240"/>
                                      <a:pt x="1440" y="120"/>
                                    </a:cubicBezTo>
                                    <a:cubicBezTo>
                                      <a:pt x="900" y="0"/>
                                      <a:pt x="450" y="150"/>
                                      <a:pt x="0" y="300"/>
                                    </a:cubicBez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FFFF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ffectLst>
                                <a:outerShdw dist="35921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805" name="Picture 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1" y="11241"/>
                            <a:ext cx="2608" cy="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610" o:spid="_x0000_s1626" style="width:419pt;height:371.9pt;mso-position-horizontal-relative:char;mso-position-vertical-relative:line" coordorigin="1901,5121" coordsize="8380,7438" o:gfxdata="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">
                <v:group id="Group 603" o:spid="_x0000_s1627" style="position:absolute;left:2001;top:5121;width:8280;height:6353" coordorigin="2773,5068" coordsize="8280,6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<v:line id="Line 604" o:spid="_x0000_s1628" style="position:absolute;visibility:visible;mso-wrap-style:square" from="3901,9801" to="3901,11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n63cQAAADcAAAADwAAAGRycy9kb3ducmV2LnhtbESPT4vCMBTE7wt+h/AEb2vqH1apRhFB&#10;6EEPdhe9PppnU2xeahO1fnuzsLDHYWZ+wyzXna3Fg1pfOVYwGiYgiAunKy4V/HzvPucgfEDWWDsm&#10;BS/ysF71PpaYavfkIz3yUIoIYZ+iAhNCk0rpC0MW/dA1xNG7uNZiiLItpW7xGeG2luMk+ZIWK44L&#10;BhvaGiqu+d0qmB4yo8/d3u+PSXai6jbd3nKn1KDfbRYgAnXhP/zXzrSC2WQM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mfrdxAAAANwAAAAPAAAAAAAAAAAA&#10;AAAAAKECAABkcnMvZG93bnJldi54bWxQSwUGAAAAAAQABAD5AAAAkgMAAAAA&#10;" strokeweight="2.25pt"/>
                  <v:group id="Group 605" o:spid="_x0000_s1629" style="position:absolute;left:2773;top:5068;width:8280;height:6093" coordorigin="2667,6553" coordsize="8280,60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  <v:shape id="Picture 606" o:spid="_x0000_s1630" type="#_x0000_t75" style="position:absolute;left:3147;top:7606;width:3625;height:37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gLSjFAAAA3AAAAA8AAABkcnMvZG93bnJldi54bWxEj0FLw0AUhO9C/8PyCt7sJk1pNXYbSkH0&#10;4EGjgsdH9pksZt9us2sT/70rFHocZuYbZltNthcnGoJxrCBfZCCIG6cNtwre3x5ubkGEiKyxd0wK&#10;filAtZtdbbHUbuRXOtWxFQnCoUQFXYy+lDI0HVkMC+eJk/flBosxyaGVesAxwW0vl1m2lhYNp4UO&#10;PR06ar7rH6vgOWezCh+Pn0fzsqnvel+M3hRKXc+n/T2ISFO8hM/tJ61gU6zg/0w6AnL3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oC0oxQAAANwAAAAPAAAAAAAAAAAAAAAA&#10;AJ8CAABkcnMvZG93bnJldi54bWxQSwUGAAAAAAQABAD3AAAAkQMAAAAA&#10;">
                      <v:imagedata r:id="rId18" o:title=""/>
                    </v:shape>
                    <v:shape id="Text Box 607" o:spid="_x0000_s1631" type="#_x0000_t202" style="position:absolute;left:9331;top:10675;width:1616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CX+8YA&#10;AADcAAAADwAAAGRycy9kb3ducmV2LnhtbESPT2sCMRTE70K/Q3gFL1Kz1fqnW6OIoOjN2tJeH5vn&#10;7tLNy5rEdf32piB4HGbmN8xs0ZpKNOR8aVnBaz8BQZxZXXKu4Ptr/TIF4QOyxsoyKbiSh8X8qTPD&#10;VNsLf1JzCLmIEPYpKihCqFMpfVaQQd+3NXH0jtYZDFG6XGqHlwg3lRwkyVgaLDkuFFjTqqDs73A2&#10;CqZv2+bX74b7n2x8rN5Db9JsTk6p7nO7/AARqA2P8L291QomwxH8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CX+8YAAADcAAAADwAAAAAAAAAAAAAAAACYAgAAZHJz&#10;L2Rvd25yZXYueG1sUEsFBgAAAAAEAAQA9QAAAIsDAAAAAA==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4F5C">
                              <w:rPr>
                                <w:sz w:val="16"/>
                                <w:szCs w:val="16"/>
                              </w:rPr>
                              <w:t>Sub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Autonómo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608" o:spid="_x0000_s1632" type="#_x0000_t202" style="position:absolute;left:9331;top:11519;width:1616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IJjMUA&#10;AADcAAAADwAAAGRycy9kb3ducmV2LnhtbESPQWvCQBSE7wX/w/KEXkrdqCVqdBURWvRWtbTXR/aZ&#10;BLNv4+42xn/vCoUeh5n5hlmsOlOLlpyvLCsYDhIQxLnVFRcKvo7vr1MQPiBrrC2Tght5WC17TwvM&#10;tL3yntpDKESEsM9QQRlCk0np85IM+oFtiKN3ss5giNIVUju8Rrip5ShJUmmw4rhQYkObkvLz4dco&#10;mL5t2x+/G39+5+mpnoWXSftxcUo997v1HESgLvyH/9pbrWAyT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gmMxQAAANwAAAAPAAAAAAAAAAAAAAAAAJgCAABkcnMv&#10;ZG93bnJldi54bWxQSwUGAAAAAAQABAD1AAAAigMAAAAA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Dir-Autonómo</w:t>
                            </w:r>
                            <w:proofErr w:type="spellEnd"/>
                          </w:p>
                        </w:txbxContent>
                      </v:textbox>
                    </v:shape>
                    <v:group id="Group 609" o:spid="_x0000_s1633" style="position:absolute;left:6953;top:9475;width:4545;height:524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osgAccAAADc&#10;AAAADwAAAAAAAAAAAAAAAACqAgAAZHJzL2Rvd25yZXYueG1sUEsFBgAAAAAEAAQA+gAAAJ4DAAAA&#10;AA==&#10;">
                      <v:group id="Group 610" o:spid="_x0000_s1634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    <v:rect id="Rectangle 611" o:spid="_x0000_s1635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nAcYA&#10;AADcAAAADwAAAGRycy9kb3ducmV2LnhtbESPQWvCQBSE7wX/w/KE3uqmFbWmriEULOJBm1TQ4yP7&#10;TEKzb0N2a9J/3xWEHoeZ+YZZJYNpxJU6V1tW8DyJQBAXVtdcKjh+bZ5eQTiPrLGxTAp+yUGyHj2s&#10;MNa254yuuS9FgLCLUUHlfRtL6YqKDLqJbYmDd7GdQR9kV0rdYR/gppEvUTSXBmsOCxW29F5R8Z3/&#10;GAX7vtidzuki+5hdPrOm9YfpZieVehwP6RsIT4P/D9/bW61gMV3C7Uw4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3nAcYAAADcAAAADwAAAAAAAAAAAAAAAACYAgAAZHJz&#10;L2Rvd25yZXYueG1sUEsFBgAAAAAEAAQA9QAAAIsDAAAAAA==&#10;" fillcolor="silver" strokeweight="1.5pt">
                          <v:fill r:id="rId16" o:title="" type="pattern"/>
                        </v:rect>
                        <v:oval id="Oval 612" o:spid="_x0000_s1636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x0N8MA&#10;AADcAAAADwAAAGRycy9kb3ducmV2LnhtbERP3WrCMBS+H+wdwhl4MzRVxI2uqbiBPwijq+4BDs1Z&#10;U2xOuiZqfXtzMdjlx/efLQfbigv1vnGsYDpJQBBXTjdcK/g+rsevIHxA1tg6JgU38rDMHx8yTLW7&#10;ckmXQ6hFDGGfogITQpdK6StDFv3EdcSR+3G9xRBhX0vd4zWG21bOkmQhLTYcGwx29GGoOh3OVsGz&#10;+Zpu9Nb/Vqui3H8WWM5up3elRk/D6g1EoCH8i//cO63gZR7nxz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x0N8MAAADcAAAADwAAAAAAAAAAAAAAAACYAgAAZHJzL2Rv&#10;d25yZXYueG1sUEsFBgAAAAAEAAQA9QAAAIgDAAAAAA==&#10;" fillcolor="black" strokeweight="1pt"/>
                        <v:oval id="Oval 613" o:spid="_x0000_s1637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NZMcA&#10;AADcAAAADwAAAGRycy9kb3ducmV2LnhtbESPT2vCQBTE7wW/w/IEL6VuorWN0VVEK3gr/rn09sw+&#10;k2D2bcyumvrpu4VCj8PM/IaZzltTiRs1rrSsIO5HIIgzq0vOFRz265cEhPPIGivLpOCbHMxnnacp&#10;ptreeUu3nc9FgLBLUUHhfZ1K6bKCDLq+rYmDd7KNQR9kk0vd4D3ATSUHUfQmDZYcFgqsaVlQdt5d&#10;jYLNOVsMx1/HxyhOnj8/liuXXOJEqV63XUxAeGr9f/ivvdEK3l9j+D0TjoC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OTWTHAAAA3AAAAA8AAAAAAAAAAAAAAAAAmAIAAGRy&#10;cy9kb3ducmV2LnhtbFBLBQYAAAAABAAEAPUAAACMAwAAAAA=&#10;" fillcolor="black" strokecolor="silver" strokeweight="4pt">
                          <v:stroke r:id="rId17" o:title="" filltype="pattern"/>
                        </v:oval>
                        <v:oval id="Oval 614" o:spid="_x0000_s1638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P28UA&#10;AADcAAAADwAAAGRycy9kb3ducmV2LnhtbESP0WrCQBRE3wv+w3ILfSm6MYgtqatooSqC2Gg/4JK9&#10;zQazd9PsqvHvXUHo4zAzZ5jJrLO1OFPrK8cKhoMEBHHhdMWlgp/DV/8dhA/IGmvHpOBKHmbT3tME&#10;M+0unNN5H0oRIewzVGBCaDIpfWHIoh+4hjh6v661GKJsS6lbvES4rWWaJGNpseK4YLChT0PFcX+y&#10;Cl7N93CpV/6vmO/yzXaHeXo9LpR6ee7mHyACdeE//GivtYK3UQr3M/EI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k/bxQAAANwAAAAPAAAAAAAAAAAAAAAAAJgCAABkcnMv&#10;ZG93bnJldi54bWxQSwUGAAAAAAQABAD1AAAAigMAAAAA&#10;" fillcolor="black" strokeweight="1pt"/>
                        <v:oval id="Oval 615" o:spid="_x0000_s1639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B2iMcA&#10;AADcAAAADwAAAGRycy9kb3ducmV2LnhtbESPT2vCQBTE70K/w/IKvUjdpP5pTF1FtII30fbS22v2&#10;mQSzb9Psqqmf3hUEj8PM/IaZzFpTiRM1rrSsIO5FIIgzq0vOFXx/rV4TEM4ja6wsk4J/cjCbPnUm&#10;mGp75i2ddj4XAcIuRQWF93UqpcsKMuh6tiYO3t42Bn2QTS51g+cAN5V8i6KRNFhyWCiwpkVB2WF3&#10;NArWh2zeH//8XoZx0t18LpYu+YsTpV6e2/kHCE+tf4Tv7bVW8D7ow+1MOAJ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QdojHAAAA3AAAAA8AAAAAAAAAAAAAAAAAmAIAAGRy&#10;cy9kb3ducmV2LnhtbFBLBQYAAAAABAAEAPUAAACMAwAAAAA=&#10;" fillcolor="black" strokecolor="silver" strokeweight="4pt">
                          <v:stroke r:id="rId17" o:title="" filltype="pattern"/>
                        </v:oval>
                        <v:oval id="Oval 616" o:spid="_x0000_s1640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yNMUA&#10;AADcAAAADwAAAGRycy9kb3ducmV2LnhtbESP0WoCMRRE34X+Q7gFX0SzirSyNYoV1CKIXfUDLpvb&#10;zeLmZruJuv59IxR8HGbmDDOdt7YSV2p86VjBcJCAIM6dLrlQcDqu+hMQPiBrrByTgjt5mM9eOlNM&#10;tbtxRtdDKESEsE9RgQmhTqX0uSGLfuBq4uj9uMZiiLIppG7wFuG2kqMkeZMWS44LBmtaGsrPh4tV&#10;0DPfw7Xe+N98sc+2uz1mo/v5U6nua7v4ABGoDc/wf/tLK3gfj+Fx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93I0xQAAANwAAAAPAAAAAAAAAAAAAAAAAJgCAABkcnMv&#10;ZG93bnJldi54bWxQSwUGAAAAAAQABAD1AAAAigMAAAAA&#10;" fillcolor="black" strokeweight="1pt"/>
                        <v:oval id="Oval 617" o:spid="_x0000_s1641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VLZ8cA&#10;AADcAAAADwAAAGRycy9kb3ducmV2LnhtbESPQWvCQBSE7wX/w/IEL6KbWK1pdBWxLXgrjV68PbOv&#10;STD7Nma3mvbXu4VCj8PMfMMs152pxZVaV1lWEI8jEMS51RUXCg77t1ECwnlkjbVlUvBNDtar3sMS&#10;U21v/EHXzBciQNilqKD0vkmldHlJBt3YNsTB+7StQR9kW0jd4i3ATS0nUfQkDVYcFkpsaFtSfs6+&#10;jILdOd88Ph9PP7M4Gb6/bl9ccokTpQb9brMA4anz/+G/9k4rmE9n8HsmHAG5u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1S2fHAAAA3AAAAA8AAAAAAAAAAAAAAAAAmAIAAGRy&#10;cy9kb3ducmV2LnhtbFBLBQYAAAAABAAEAPUAAACMAwAAAAA=&#10;" fillcolor="black" strokecolor="silver" strokeweight="4pt">
                          <v:stroke r:id="rId17" o:title="" filltype="pattern"/>
                        </v:oval>
                        <v:oval id="Oval 618" o:spid="_x0000_s1642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lJ2MUA&#10;AADcAAAADwAAAGRycy9kb3ducmV2LnhtbESP3YrCMBSE7wXfIRxhb2RNlUWXahRd2B8E0br7AIfm&#10;2BSbk9pktb69EQQvh5n5hpktWluJMzW+dKxgOEhAEOdOl1wo+Pv9fH0H4QOyxsoxKbiSh8W825lh&#10;qt2FMzrvQyEihH2KCkwIdSqlzw1Z9ANXE0fv4BqLIcqmkLrBS4TbSo6SZCwtlhwXDNb0YSg/7v+t&#10;gr7ZDb/0tz/ly2223mwxG12PK6Veeu1yCiJQG57hR/tHK5i8jeF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aUnYxQAAANwAAAAPAAAAAAAAAAAAAAAAAJgCAABkcnMv&#10;ZG93bnJldi54bWxQSwUGAAAAAAQABAD1AAAAigMAAAAA&#10;" fillcolor="black" strokeweight="1pt"/>
                        <v:oval id="Oval 619" o:spid="_x0000_s1643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twi8gA&#10;AADcAAAADwAAAGRycy9kb3ducmV2LnhtbESPS2/CMBCE70j9D9ZW4lKBk5ZHmmIQokXihnhcuG3j&#10;bRIRr9PYQMqvx0iVOI5m5hvNZNaaSpypcaVlBXE/AkGcWV1yrmC/W/YSEM4ja6wsk4I/cjCbPnUm&#10;mGp74Q2dtz4XAcIuRQWF93UqpcsKMuj6tiYO3o9tDPogm1zqBi8Bbir5GkUjabDksFBgTYuCsuP2&#10;ZBSsjtn87f3wfR3Gycv6a/Hpkt84Uar73M4/QHhq/SP8315pBePBGO5nwhGQ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K3CLyAAAANwAAAAPAAAAAAAAAAAAAAAAAJgCAABk&#10;cnMvZG93bnJldi54bWxQSwUGAAAAAAQABAD1AAAAjQMAAAAA&#10;" fillcolor="black" strokecolor="silver" strokeweight="4pt">
                          <v:stroke r:id="rId17" o:title="" filltype="pattern"/>
                        </v:oval>
                        <v:oval id="Oval 620" o:spid="_x0000_s1644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p4McMA&#10;AADcAAAADwAAAGRycy9kb3ducmV2LnhtbERP3WrCMBS+H+wdwhl4MzRVxI2uqbiBPwijq+4BDs1Z&#10;U2xOuiZqfXtzMdjlx/efLQfbigv1vnGsYDpJQBBXTjdcK/g+rsevIHxA1tg6JgU38rDMHx8yTLW7&#10;ckmXQ6hFDGGfogITQpdK6StDFv3EdcSR+3G9xRBhX0vd4zWG21bOkmQhLTYcGwx29GGoOh3OVsGz&#10;+Zpu9Nb/Vqui3H8WWM5up3elRk/D6g1EoCH8i//cO63gZR7Xxj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7p4McMAAADcAAAADwAAAAAAAAAAAAAAAACYAgAAZHJzL2Rv&#10;d25yZXYueG1sUEsFBgAAAAAEAAQA9QAAAIgDAAAAAA==&#10;" fillcolor="black" strokeweight="1pt"/>
                        <v:oval id="Oval 621" o:spid="_x0000_s1645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BYscA&#10;AADcAAAADwAAAGRycy9kb3ducmV2LnhtbESPT2vCQBTE70K/w/IKXopuYq3G6CpiW/BW/HPp7TX7&#10;TILZtzG7atpP7woFj8PM/IaZLVpTiQs1rrSsIO5HIIgzq0vOFex3n70EhPPIGivLpOCXHCzmT50Z&#10;ptpeeUOXrc9FgLBLUUHhfZ1K6bKCDLq+rYmDd7CNQR9kk0vd4DXATSUHUTSSBksOCwXWtCooO27P&#10;RsH6mC1fJ98/f29x8vL1sXp3ySlOlOo+t8spCE+tf4T/22utYDycwP1MO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4QWLHAAAA3AAAAA8AAAAAAAAAAAAAAAAAmAIAAGRy&#10;cy9kb3ducmV2LnhtbFBLBQYAAAAABAAEAPUAAACMAwAAAAA=&#10;" fillcolor="black" strokecolor="silver" strokeweight="4pt">
                          <v:stroke r:id="rId17" o:title="" filltype="pattern"/>
                        </v:oval>
                        <v:rect id="Rectangle 622" o:spid="_x0000_s1646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ej8EA&#10;AADcAAAADwAAAGRycy9kb3ducmV2LnhtbERPy2oCMRTdF/yHcAV3NTPFVhmNIi1CXfrE5TW5TgYn&#10;N8MkHaf9+mZR6PJw3otV72rRURsqzwrycQaCWHtTcangeNg8z0CEiGyw9kwKvinAajl4WmBh/IN3&#10;1O1jKVIIhwIV2BibQsqgLTkMY98QJ+7mW4cxwbaUpsVHCne1fMmyN+mw4tRgsaF3S/q+/3IKmkv4&#10;ufJ2t+1OlT7r0yb/sJNcqdGwX89BROrjv/jP/WkUTF/T/HQmHQG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dno/BAAAA3AAAAA8AAAAAAAAAAAAAAAAAmAIAAGRycy9kb3du&#10;cmV2LnhtbFBLBQYAAAAABAAEAPUAAACGAwAAAAA=&#10;" fillcolor="black">
                          <v:fill color2="#555" focus="50%" type="gradient"/>
                        </v:rect>
                        <v:rect id="Rectangle 623" o:spid="_x0000_s1647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HMF8UA&#10;AADcAAAADwAAAGRycy9kb3ducmV2LnhtbESPQWvCQBSE7wX/w/KE3pqNBVuNriJSS2lBMerB2zP7&#10;TBazb0N2q+m/7xYKHoeZ+YaZzjtbiyu13jhWMEhSEMSF04ZLBfvd6mkEwgdkjbVjUvBDHuaz3sMU&#10;M+1uvKVrHkoRIewzVFCF0GRS+qIiiz5xDXH0zq61GKJsS6lbvEW4reVzmr5Ii4bjQoUNLSsqLvm3&#10;VWCPB30Y797MevPpRl/M+cm9G6Ue+91iAiJQF+7h//aHVvA6HMDfmXg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cwXxQAAANwAAAAPAAAAAAAAAAAAAAAAAJgCAABkcnMv&#10;ZG93bnJldi54bWxQSwUGAAAAAAQABAD1AAAAigMAAAAA&#10;" fillcolor="#e6e6e6">
                          <v:fill focus="100%" type="gradient"/>
                        </v:rect>
                        <v:rect id="Rectangle 624" o:spid="_x0000_s1648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pzEMUA&#10;AADcAAAADwAAAGRycy9kb3ducmV2LnhtbESP0WrCQBRE3wv+w3KFvtWNQqxEV6mCopSINf2AS/aa&#10;xGbvhuw2iX/fLRT6OMzMGWa1GUwtOmpdZVnBdBKBIM6trrhQ8JntXxYgnEfWWFsmBQ9ysFmPnlaY&#10;aNvzB3VXX4gAYZeggtL7JpHS5SUZdBPbEAfvZluDPsi2kLrFPsBNLWdRNJcGKw4LJTa0Kyn/un4b&#10;BTZ7v+j0tj3smlheziefFVV6V+p5PLwtQXga/H/4r33UCl7jGfyeC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6nMQxQAAANwAAAAPAAAAAAAAAAAAAAAAAJgCAABkcnMv&#10;ZG93bnJldi54bWxQSwUGAAAAAAQABAD1AAAAigMAAAAA&#10;" fillcolor="#e6e6e6" stroked="f">
                          <v:fill focus="100%" type="gradient"/>
                        </v:rect>
                        <v:rect id="Rectangle 625" o:spid="_x0000_s1649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bWi8UA&#10;AADcAAAADwAAAGRycy9kb3ducmV2LnhtbESP0WrCQBRE3wX/YbmFvtVNW1JLdA1toMUiETX9gEv2&#10;mkSzd0N2q/Hvu4Lg4zAzZ5h5OphWnKh3jWUFz5MIBHFpdcOVgt/i6+kdhPPIGlvLpOBCDtLFeDTH&#10;RNszb+m085UIEHYJKqi97xIpXVmTQTexHXHw9rY36IPsK6l7PAe4aeVLFL1Jgw2HhRo7ymoqj7s/&#10;o8AWq43O95/fWRfLzfrHF1WTH5R6fBg+ZiA8Df4evrWXWsE0foXr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ptaLxQAAANwAAAAPAAAAAAAAAAAAAAAAAJgCAABkcnMv&#10;ZG93bnJldi54bWxQSwUGAAAAAAQABAD1AAAAigMAAAAA&#10;" fillcolor="#e6e6e6" stroked="f">
                          <v:fill focus="100%" type="gradient"/>
                        </v:rect>
                        <v:rect id="Rectangle 626" o:spid="_x0000_s1650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IzS8UA&#10;AADcAAAADwAAAGRycy9kb3ducmV2LnhtbESPzWrDMBCE74W+g9hCbo3s5hcnSmgLgZBAoU4eYLE2&#10;lom1Ui01dt6+KhR6HGbmG2a9HWwrbtSFxrGCfJyBIK6cbrhWcD7tnpcgQkTW2DomBXcKsN08Pqyx&#10;0K7nT7qVsRYJwqFABSZGX0gZKkMWw9h54uRdXGcxJtnVUnfYJ7ht5UuWzaXFhtOCQU/vhqpr+W0V&#10;TPYHP/NvOX71i49DXt6PFyOPSo2ehtcViEhD/A//tfdawWI2hd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cjNLxQAAANwAAAAPAAAAAAAAAAAAAAAAAJgCAABkcnMv&#10;ZG93bnJldi54bWxQSwUGAAAAAAQABAD1AAAAigMAAAAA&#10;" fillcolor="#767676">
                          <v:fill color2="black" focus="100%" type="gradient"/>
                        </v:rect>
                        <v:line id="Line 627" o:spid="_x0000_s1651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6V+sYAAADcAAAADwAAAGRycy9kb3ducmV2LnhtbESPT2vCQBTE74V+h+UJXopuLKSV6Cq1&#10;UPCi0CgUb8/syx/Nvk2zq8Zv7wqCx2FmfsNM552pxZlaV1lWMBpGIIgzqysuFGw3P4MxCOeRNdaW&#10;ScGVHMxnry9TTLS98C+dU1+IAGGXoILS+yaR0mUlGXRD2xAHL7etQR9kW0jd4iXATS3fo+hDGqw4&#10;LJTY0HdJ2TE9GQVp/Lc7LP6Pq229fsvtvpP5YZMr1e91XxMQnjr/DD/aS63gM47hfiYc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ulfrGAAAA3AAAAA8AAAAAAAAA&#10;AAAAAAAAoQIAAGRycy9kb3ducmV2LnhtbFBLBQYAAAAABAAEAPkAAACUAwAAAAA=&#10;" strokecolor="#fc0" strokeweight="2pt"/>
                        <v:line id="Line 628" o:spid="_x0000_s1652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wLjccAAADcAAAADwAAAGRycy9kb3ducmV2LnhtbESPT2vCQBTE70K/w/IKXkQ3FbQldSNa&#10;KHix0Bgo3l6zL//Mvk2zq8Zv3y0IPQ4z8xtmtR5MKy7Uu9qygqdZBII4t7rmUkF2eJ++gHAeWWNr&#10;mRTcyME6eRitMNb2yp90SX0pAoRdjAoq77tYSpdXZNDNbEccvML2Bn2QfSl1j9cAN62cR9FSGqw5&#10;LFTY0VtF+Sk9GwXp4uvYbH9O+6z9mBT2e5BFcyiUGj8Om1cQngb/H763d1rB82IJ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fAuNxwAAANwAAAAPAAAAAAAA&#10;AAAAAAAAAKECAABkcnMvZG93bnJldi54bWxQSwUGAAAAAAQABAD5AAAAlQMAAAAA&#10;" strokecolor="#fc0" strokeweight="2pt"/>
                        <v:line id="Line 629" o:spid="_x0000_s1653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CuFscAAADcAAAADwAAAGRycy9kb3ducmV2LnhtbESPT2vCQBTE70K/w/IKvUjdKFhLmo3U&#10;guBFoVEo3p7Zlz+afZtmtxq/vSsIPQ4z8xsmmfemEWfqXG1ZwXgUgSDOra65VLDbLl/fQTiPrLGx&#10;TAqu5GCePg0SjLW98DedM1+KAGEXo4LK+zaW0uUVGXQj2xIHr7CdQR9kV0rd4SXATSMnUfQmDdYc&#10;Fips6aui/JT9GQXZ9Gd/XPye1rtmMyzsoZfFcVso9fLcf36A8NT7//CjvdIKZtMZ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MK4WxwAAANwAAAAPAAAAAAAA&#10;AAAAAAAAAKECAABkcnMvZG93bnJldi54bWxQSwUGAAAAAAQABAD5AAAAlQMAAAAA&#10;" strokecolor="#fc0" strokeweight="2pt"/>
                        <v:line id="Line 630" o:spid="_x0000_s1654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86ZMIAAADcAAAADwAAAGRycy9kb3ducmV2LnhtbERPy4rCMBTdC/MP4QpuZEwV1KEaZRSE&#10;2cyAVRB31+b2oc1NbaJ2/t4sBJeH854vW1OJOzWutKxgOIhAEKdWl5wr2O82n18gnEfWWFkmBf/k&#10;YLn46Mwx1vbBW7onPhchhF2MCgrv61hKlxZk0A1sTRy4zDYGfYBNLnWDjxBuKjmKook0WHJoKLCm&#10;dUHpJbkZBcn4cDyvrpffffXXz+ypldl5lynV67bfMxCeWv8Wv9w/WsF0HN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86ZMIAAADcAAAADwAAAAAAAAAAAAAA&#10;AAChAgAAZHJzL2Rvd25yZXYueG1sUEsFBgAAAAAEAAQA+QAAAJADAAAAAA==&#10;" strokecolor="#fc0" strokeweight="2pt"/>
                        <v:line id="Line 631" o:spid="_x0000_s1655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Of/8cAAADcAAAADwAAAGRycy9kb3ducmV2LnhtbESPT2vCQBTE70K/w/IKvUjdtKC2qRtp&#10;BcGLBaMg3l6zL//Mvo3ZVdNv3y0IHoeZ+Q0zm/emERfqXGVZwcsoAkGcWV1xoWC3XT6/gXAeWWNj&#10;mRT8koN58jCYYaztlTd0SX0hAoRdjApK79tYSpeVZNCNbEscvNx2Bn2QXSF1h9cAN418jaKJNFhx&#10;WCixpUVJ2TE9GwXpeH+ov07H9a75Hub2p5d5vc2VenrsPz9AeOr9PXxrr7SC6fgd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45//xwAAANwAAAAPAAAAAAAA&#10;AAAAAAAAAKECAABkcnMvZG93bnJldi54bWxQSwUGAAAAAAQABAD5AAAAlQMAAAAA&#10;" strokecolor="#fc0" strokeweight="2pt"/>
                        <v:line id="Line 632" o:spid="_x0000_s1656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X838MAAADcAAAADwAAAGRycy9kb3ducmV2LnhtbERPy4rCMBTdC/5DuAOzEU0VfNAxigrC&#10;bEawCjK7O83tQ5ub2mS0/r1ZCC4P5z1ftqYSN2pcaVnBcBCBIE6tLjlXcDxs+zMQziNrrCyTggc5&#10;WC66nTnG2t55T7fE5yKEsItRQeF9HUvp0oIMuoGtiQOX2cagD7DJpW7wHsJNJUdRNJEGSw4NBda0&#10;KSi9JP9GQTI+/Z7X18vPsdr1MvvXyux8yJT6/GhXXyA8tf4tfrm/tYLpJMwPZ8IRkI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1/N/DAAAA3AAAAA8AAAAAAAAAAAAA&#10;AAAAoQIAAGRycy9kb3ducmV2LnhtbFBLBQYAAAAABAAEAPkAAACRAwAAAAA=&#10;" strokecolor="#fc0" strokeweight="2pt"/>
                        <v:line id="Line 633" o:spid="_x0000_s1657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lZRMcAAADcAAAADwAAAGRycy9kb3ducmV2LnhtbESPT2vCQBTE74V+h+UVvBTdWNBKdCNt&#10;oeDFQmNAvD2zL//Mvk2zq8Zv3y0IPQ4z8xtmtR5MKy7Uu9qygukkAkGcW11zqSDbfY4XIJxH1tha&#10;JgU3crBOHh9WGGt75W+6pL4UAcIuRgWV910spcsrMugmtiMOXmF7gz7IvpS6x2uAm1a+RNFcGqw5&#10;LFTY0UdF+Sk9GwXpbH9o3n9O26z9ei7scZBFsyuUGj0Nb0sQngb/H763N1rB63wK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+VlExwAAANwAAAAPAAAAAAAA&#10;AAAAAAAAAKECAABkcnMvZG93bnJldi54bWxQSwUGAAAAAAQABAD5AAAAlQMAAAAA&#10;" strokecolor="#fc0" strokeweight="2pt"/>
                        <v:line id="Line 634" o:spid="_x0000_s1658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vHM8cAAADcAAAADwAAAGRycy9kb3ducmV2LnhtbESPT2vCQBTE74V+h+UVvBTdKGglupG2&#10;UOilhcaAeHtmX/6ZfRuzq8Zv3y0IPQ4z8xtmvRlMKy7Uu9qygukkAkGcW11zqSDbfoyXIJxH1tha&#10;JgU3crBJHh/WGGt75R+6pL4UAcIuRgWV910spcsrMugmtiMOXmF7gz7IvpS6x2uAm1bOomghDdYc&#10;Firs6L2i/JiejYJ0vts3b6fjV9Z+Pxf2MMii2RZKjZ6G1xUIT4P/D9/bn1rBy2IG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K8czxwAAANwAAAAPAAAAAAAA&#10;AAAAAAAAAKECAABkcnMvZG93bnJldi54bWxQSwUGAAAAAAQABAD5AAAAlQMAAAAA&#10;" strokecolor="#fc0" strokeweight="2pt"/>
                        <v:line id="Line 635" o:spid="_x0000_s1659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iqMcAAADcAAAADwAAAGRycy9kb3ducmV2LnhtbESPT2vCQBTE70K/w/IKvUjd2KItqRup&#10;gtBLBaMg3l6zL//Mvo3ZVdNv3y0IHoeZ+Q0zm/emERfqXGVZwXgUgSDOrK64ULDbrp7fQTiPrLGx&#10;TAp+ycE8eRjMMNb2yhu6pL4QAcIuRgWl920spctKMuhGtiUOXm47gz7IrpC6w2uAm0a+RNFUGqw4&#10;LJTY0rKk7JiejYJ0sj/Ui9Pxe9esh7n96WVeb3Olnh77zw8Qnnp/D9/aX1rB2/QV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Z2KoxwAAANwAAAAPAAAAAAAA&#10;AAAAAAAAAKECAABkcnMvZG93bnJldi54bWxQSwUGAAAAAAQABAD5AAAAlQMAAAAA&#10;" strokecolor="#fc0" strokeweight="2pt"/>
                        <v:line id="Line 636" o:spid="_x0000_s1660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763McAAADcAAAADwAAAGRycy9kb3ducmV2LnhtbESPT2vCQBTE70K/w/IKvUjdWKotqRup&#10;gtBLBaMg3l6zL//Mvo3ZVdNv3y0IHoeZ+Q0zm/emERfqXGVZwXgUgSDOrK64ULDbrp7fQTiPrLGx&#10;TAp+ycE8eRjMMNb2yhu6pL4QAcIuRgWl920spctKMuhGtiUOXm47gz7IrpC6w2uAm0a+RNFUGqw4&#10;LJTY0rKk7JiejYJ0sj/Ui9Pxe9esh7n96WVeb3Olnh77zw8Qnnp/D9/aX1rB2/QV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jvrcxwAAANwAAAAPAAAAAAAA&#10;AAAAAAAAAKECAABkcnMvZG93bnJldi54bWxQSwUGAAAAAAQABAD5AAAAlQMAAAAA&#10;" strokecolor="#fc0" strokeweight="2pt"/>
                        <v:line id="Line 637" o:spid="_x0000_s1661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JfR8cAAADcAAAADwAAAGRycy9kb3ducmV2LnhtbESPT2vCQBTE70K/w/IKXkQ3FbQldSNa&#10;KHix0Bgo3l6zL//Mvk2zq8Zv3y0IPQ4z8xtmtR5MKy7Uu9qygqdZBII4t7rmUkF2eJ++gHAeWWNr&#10;mRTcyME6eRitMNb2yp90SX0pAoRdjAoq77tYSpdXZNDNbEccvML2Bn2QfSl1j9cAN62cR9FSGqw5&#10;LFTY0VtF+Sk9GwXp4uvYbH9O+6z9mBT2e5BFcyiUGj8Om1cQngb/H763d1rB83IB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wl9HxwAAANwAAAAPAAAAAAAA&#10;AAAAAAAAAKECAABkcnMvZG93bnJldi54bWxQSwUGAAAAAAQABAD5AAAAlQMAAAAA&#10;" strokecolor="#fc0" strokeweight="2pt"/>
                        <v:line id="Line 638" o:spid="_x0000_s1662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DBMMcAAADcAAAADwAAAGRycy9kb3ducmV2LnhtbESPT2vCQBTE70K/w/KEXkQ3LZhKzEba&#10;QsGLhUaheHtmX/5o9m2a3Wr89t2C4HGYmd8w6WowrThT7xrLCp5mEQjiwuqGKwW77cd0AcJ5ZI2t&#10;ZVJwJQer7GGUYqLthb/onPtKBAi7BBXU3neJlK6oyaCb2Y44eKXtDfog+0rqHi8Bblr5HEWxNNhw&#10;WKixo/eailP+axTk8+/98e3ntNm1n5PSHgZZHrelUo/j4XUJwtPg7+Fbe60VvMQx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EMEwxwAAANwAAAAPAAAAAAAA&#10;AAAAAAAAAKECAABkcnMvZG93bnJldi54bWxQSwUGAAAAAAQABAD5AAAAlQMAAAAA&#10;" strokecolor="#fc0" strokeweight="2pt"/>
                        <v:line id="Line 639" o:spid="_x0000_s1663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xWK8YAAADcAAAADwAAAGRycy9kb3ducmV2LnhtbESPT2vCQBTE74V+h+UJ3urGHoxEV2kV&#10;q2CR+gekt0f2NRuafRuyq4nf3i0IPQ4z8xtmOu9sJa7U+NKxguEgAUGcO11yoeB0XL2MQfiArLFy&#10;TApu5GE+e36aYqZdy3u6HkIhIoR9hgpMCHUmpc8NWfQDVxNH78c1FkOUTSF1g22E20q+JslIWiw5&#10;LhisaWEo/z1crILvy+4rPS4/PpN3uy1NW63lSp+V6ve6twmIQF34Dz/aG60gHaX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sVivGAAAA3AAAAA8AAAAAAAAA&#10;AAAAAAAAoQIAAGRycy9kb3ducmV2LnhtbFBLBQYAAAAABAAEAPkAAACUAwAAAAA=&#10;" strokeweight="1.5pt"/>
                        <v:rect id="Rectangle 640" o:spid="_x0000_s1664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dYNMEA&#10;AADcAAAADwAAAGRycy9kb3ducmV2LnhtbERPz2vCMBS+D/wfwhN2m2mHOKlGEUXQo07F4zN5NsXm&#10;pTRZ7fbXL4fBjh/f7/myd7XoqA2VZwX5KANBrL2puFRw+ty+TUGEiGyw9kwKvinAcjF4mWNh/JMP&#10;1B1jKVIIhwIV2BibQsqgLTkMI98QJ+7uW4cxwbaUpsVnCne1fM+yiXRYcWqw2NDakn4cv5yC5hp+&#10;brw/7LtzpS/6vM03dpwr9TrsVzMQkfr4L/5z74yCj0l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DTBAAAA3AAAAA8AAAAAAAAAAAAAAAAAmAIAAGRycy9kb3du&#10;cmV2LnhtbFBLBQYAAAAABAAEAPUAAACGAwAAAAA=&#10;" fillcolor="black">
                          <v:fill color2="#555" focus="50%" type="gradient"/>
                        </v:rect>
                        <v:rect id="Rectangle 641" o:spid="_x0000_s1665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sKrMUA&#10;AADcAAAADwAAAGRycy9kb3ducmV2LnhtbESPQWsCMRSE7wX/Q3iCt5rVg9XVKFKqlBYqrnrw9tw8&#10;d4Obl2WT6vbfG6HgcZiZb5jZorWVuFLjjWMFg34Cgjh32nChYL9bvY5B+ICssXJMCv7Iw2LeeZlh&#10;qt2Nt3TNQiEihH2KCsoQ6lRKn5dk0fddTRy9s2sshiibQuoGbxFuKzlMkpG0aDgulFjTe0n5Jfu1&#10;CuzxoA+T3Yf52Xy58TdzdnJro1Sv2y6nIAK14Rn+b39qBW+jCTzO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wqsxQAAANwAAAAPAAAAAAAAAAAAAAAAAJgCAABkcnMv&#10;ZG93bnJldi54bWxQSwUGAAAAAAQABAD1AAAAigMAAAAA&#10;" fillcolor="#e6e6e6">
                          <v:fill focus="100%" type="gradient"/>
                        </v:rect>
                        <v:rect id="Rectangle 642" o:spid="_x0000_s1666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EUnMIA&#10;AADcAAAADwAAAGRycy9kb3ducmV2LnhtbERP3WrCMBS+H+wdwhl4p+mErVJNxQmOjVFxdg9waE5/&#10;tDkpTWy7t18uhF1+fP+b7WRaMVDvGssKnhcRCOLC6oYrBT/5Yb4C4TyyxtYyKfglB9v08WGDibYj&#10;f9Nw9pUIIewSVFB73yVSuqImg25hO+LAlbY36APsK6l7HEO4aeUyil6lwYZDQ40d7WsqruebUWDz&#10;r5POyrf3ffciT8dPn1dNdlFq9jTt1iA8Tf5ffHd/aAVxHOaHM+EIy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RScwgAAANwAAAAPAAAAAAAAAAAAAAAAAJgCAABkcnMvZG93&#10;bnJldi54bWxQSwUGAAAAAAQABAD1AAAAhwMAAAAA&#10;" fillcolor="#e6e6e6" stroked="f">
                          <v:fill focus="100%" type="gradient"/>
                        </v:rect>
                        <v:rect id="Rectangle 643" o:spid="_x0000_s1667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2xB8MA&#10;AADcAAAADwAAAGRycy9kb3ducmV2LnhtbESP3YrCMBSE7xd8h3AE7zRV8IdqFBWUFVHU+gCH5thW&#10;m5PSZLX79htB2MthZr5hZovGlOJJtSssK+j3IhDEqdUFZwquyaY7AeE8ssbSMin4JQeLeetrhrG2&#10;Lz7T8+IzESDsYlSQe1/FUro0J4OuZyvi4N1sbdAHWWdS1/gKcFPKQRSNpMGCw0KOFa1zSh+XH6PA&#10;JvuTPtxW23U1lKfjzidZcbgr1Wk3yykIT43/D3/a31rBeNyH95lwBO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2xB8MAAADcAAAADwAAAAAAAAAAAAAAAACYAgAAZHJzL2Rv&#10;d25yZXYueG1sUEsFBgAAAAAEAAQA9QAAAIgDAAAAAA==&#10;" fillcolor="#e6e6e6" stroked="f">
                          <v:fill focus="100%" type="gradient"/>
                        </v:rect>
                        <v:rect id="Rectangle 644" o:spid="_x0000_s1668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JSxMQA&#10;AADcAAAADwAAAGRycy9kb3ducmV2LnhtbESPUWvCMBSF34X9h3CFvWlaZatUo2wDQRQGdvsBl+ba&#10;FJubrMls/ffLYLDHwznnO5zNbrSduFEfWscK8nkGgrh2uuVGwefHfrYCESKyxs4xKbhTgN32YbLB&#10;UruBz3SrYiMShEOJCkyMvpQy1IYshrnzxMm7uN5iTLJvpO5xSHDbyUWWPUuLLacFg57eDNXX6tsq&#10;WB6O/sm/5vg1FO/HvLqfLkaelHqcji9rEJHG+B/+ax+0gqJYwO+Zd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iUsTEAAAA3AAAAA8AAAAAAAAAAAAAAAAAmAIAAGRycy9k&#10;b3ducmV2LnhtbFBLBQYAAAAABAAEAPUAAACJAwAAAAA=&#10;" fillcolor="#767676">
                          <v:fill color2="black" focus="100%" type="gradient"/>
                        </v:rect>
                        <v:line id="Line 645" o:spid="_x0000_s1669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70dccAAADcAAAADwAAAGRycy9kb3ducmV2LnhtbESPT2vCQBTE7wW/w/KEXkrdVLFKzCpV&#10;KPRiwSgUb8/syz+zb2N2q+m37xaEHoeZ+Q2TrHrTiCt1rrKs4GUUgSDOrK64UHDYvz/PQTiPrLGx&#10;TAp+yMFqOXhIMNb2xju6pr4QAcIuRgWl920spctKMuhGtiUOXm47gz7IrpC6w1uAm0aOo+hVGqw4&#10;LJTY0qak7Jx+GwXp9OtYry/n7aH5fMrtqZd5vc+Vehz2bwsQnnr/H763P7SC2WwC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vvR1xwAAANwAAAAPAAAAAAAA&#10;AAAAAAAAAKECAABkcnMvZG93bnJldi54bWxQSwUGAAAAAAQABAD5AAAAlQMAAAAA&#10;" strokecolor="#fc0" strokeweight="2pt"/>
                        <v:line id="Line 646" o:spid="_x0000_s1670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dsAccAAADcAAAADwAAAGRycy9kb3ducmV2LnhtbESPT2vCQBTE7wW/w/KEXkrdVLRKzCpV&#10;KPRiwSgUb8/syz+zb2N2q+m37xaEHoeZ+Q2TrHrTiCt1rrKs4GUUgSDOrK64UHDYvz/PQTiPrLGx&#10;TAp+yMFqOXhIMNb2xju6pr4QAcIuRgWl920spctKMuhGtiUOXm47gz7IrpC6w1uAm0aOo+hVGqw4&#10;LJTY0qak7Jx+GwXp9OtYry/n7aH5fMrtqZd5vc+Vehz2bwsQnnr/H763P7SC2WwC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V2wBxwAAANwAAAAPAAAAAAAA&#10;AAAAAAAAAKECAABkcnMvZG93bnJldi54bWxQSwUGAAAAAAQABAD5AAAAlQMAAAAA&#10;" strokecolor="#fc0" strokeweight="2pt"/>
                        <v:line id="Line 647" o:spid="_x0000_s1671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vJmscAAADcAAAADwAAAGRycy9kb3ducmV2LnhtbESPT2vCQBTE70K/w/IKvUjdKFhLmo3U&#10;guBFoVEo3p7Zlz+afZtmtxq/vSsIPQ4z8xsmmfemEWfqXG1ZwXgUgSDOra65VLDbLl/fQTiPrLGx&#10;TAqu5GCePg0SjLW98DedM1+KAGEXo4LK+zaW0uUVGXQj2xIHr7CdQR9kV0rd4SXATSMnUfQmDdYc&#10;Fips6aui/JT9GQXZ9Gd/XPye1rtmMyzsoZfFcVso9fLcf36A8NT7//CjvdIKZrM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G8maxwAAANwAAAAPAAAAAAAA&#10;AAAAAAAAAKECAABkcnMvZG93bnJldi54bWxQSwUGAAAAAAQABAD5AAAAlQMAAAAA&#10;" strokecolor="#fc0" strokeweight="2pt"/>
                        <v:line id="Line 648" o:spid="_x0000_s1672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lX7cYAAADcAAAADwAAAGRycy9kb3ducmV2LnhtbESPS2sCQRCE74L/YWghF9HZBHywOooJ&#10;BLwoZBXEW7vT+9Cdns3ORNd/nxEEj0VVfUXNl62pxJUaV1pW8D6MQBCnVpecK9jvvgdTEM4ja6ws&#10;k4I7OVguup05xtre+Ieuic9FgLCLUUHhfR1L6dKCDLqhrYmDl9nGoA+yyaVu8BbgppIfUTSWBksO&#10;CwXW9FVQekn+jIJkdDieP38vm3217Wf21MrsvMuUeuu1qxkIT61/hZ/ttVYwmYzhcSYc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JV+3GAAAA3AAAAA8AAAAAAAAA&#10;AAAAAAAAoQIAAGRycy9kb3ducmV2LnhtbFBLBQYAAAAABAAEAPkAAACUAwAAAAA=&#10;" strokecolor="#fc0" strokeweight="2pt"/>
                        <v:line id="Line 649" o:spid="_x0000_s1673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XydsYAAADcAAAADwAAAGRycy9kb3ducmV2LnhtbESPT2vCQBTE7wW/w/KEXopuWqiR6Ea0&#10;UOilBaMg3p7Zl39m36bZrabfvlsQPA4z8xtmuRpMKy7Uu9qygudpBII4t7rmUsF+9z6Zg3AeWWNr&#10;mRT8koNVOnpYYqLtlbd0yXwpAoRdggoq77tESpdXZNBNbUccvML2Bn2QfSl1j9cAN618iaKZNFhz&#10;WKiwo7eK8nP2YxRkr4djs/k+f+7br6fCngZZNLtCqcfxsF6A8DT4e/jW/tAK4jiG/zPhCMj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F8nbGAAAA3AAAAA8AAAAAAAAA&#10;AAAAAAAAoQIAAGRycy9kb3ducmV2LnhtbFBLBQYAAAAABAAEAPkAAACUAwAAAAA=&#10;" strokecolor="#fc0" strokeweight="2pt"/>
                        <v:line id="Line 650" o:spid="_x0000_s1674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pmBMMAAADcAAAADwAAAGRycy9kb3ducmV2LnhtbERPy4rCMBTdC/5DuAOzEU0VfNAxigrC&#10;bEawCjK7O83tQ5ub2mS0/r1ZCC4P5z1ftqYSN2pcaVnBcBCBIE6tLjlXcDxs+zMQziNrrCyTggc5&#10;WC66nTnG2t55T7fE5yKEsItRQeF9HUvp0oIMuoGtiQOX2cagD7DJpW7wHsJNJUdRNJEGSw4NBda0&#10;KSi9JP9GQTI+/Z7X18vPsdr1MvvXyux8yJT6/GhXXyA8tf4tfrm/tYLpNKwNZ8IRkI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aZgTDAAAA3AAAAA8AAAAAAAAAAAAA&#10;AAAAoQIAAGRycy9kb3ducmV2LnhtbFBLBQYAAAAABAAEAPkAAACRAwAAAAA=&#10;" strokecolor="#fc0" strokeweight="2pt"/>
                        <v:line id="Line 651" o:spid="_x0000_s1675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bDn8cAAADcAAAADwAAAGRycy9kb3ducmV2LnhtbESPT2vCQBTE70K/w/IKvUjdWKi2qRup&#10;gtBLBaMg3l6zL//Mvo3ZVdNv3y0IHoeZ+Q0zm/emERfqXGVZwXgUgSDOrK64ULDbrp7fQDiPrLGx&#10;TAp+ycE8eRjMMNb2yhu6pL4QAcIuRgWl920spctKMuhGtiUOXm47gz7IrpC6w2uAm0a+RNFEGqw4&#10;LJTY0rKk7JiejYL0dX+oF6fj965ZD3P708u83uZKPT32nx8gPPX+Hr61v7SC6fQd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VsOfxwAAANwAAAAPAAAAAAAA&#10;AAAAAAAAAKECAABkcnMvZG93bnJldi54bWxQSwUGAAAAAAQABAD5AAAAlQMAAAAA&#10;" strokecolor="#fc0" strokeweight="2pt"/>
                        <v:line id="Line 652" o:spid="_x0000_s1676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kaJcIAAADcAAAADwAAAGRycy9kb3ducmV2LnhtbERPy4rCMBTdD/gP4QpuBk0VHKVjFBWE&#10;2ShYBXF3p7l9aHNTm4zWvzeLAZeH854tWlOJOzWutKxgOIhAEKdWl5wrOB42/SkI55E1VpZJwZMc&#10;LOadjxnG2j54T/fE5yKEsItRQeF9HUvp0oIMuoGtiQOX2cagD7DJpW7wEcJNJUdR9CUNlhwaCqxp&#10;XVB6Tf6MgmR8Ol9Wt+v2WO0+M/vbyuxyyJTqddvlNwhPrX+L/90/WsFkGuaH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kaJcIAAADcAAAADwAAAAAAAAAAAAAA&#10;AAChAgAAZHJzL2Rvd25yZXYueG1sUEsFBgAAAAAEAAQA+QAAAJADAAAAAA==&#10;" strokecolor="#fc0" strokeweight="2pt"/>
                        <v:line id="Line 653" o:spid="_x0000_s1677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W/vscAAADcAAAADwAAAGRycy9kb3ducmV2LnhtbESPT2vCQBTE74LfYXlCL6IbC1WJ2Ygt&#10;FHppwSiIt2f25Y9m36bZrabfvlsQPA4z8xsmWfemEVfqXG1ZwWwagSDOra65VLDfvU+WIJxH1thY&#10;JgW/5GCdDgcJxtreeEvXzJciQNjFqKDyvo2ldHlFBt3UtsTBK2xn0AfZlVJ3eAtw08jnKJpLgzWH&#10;hQpbeqsov2Q/RkH2cjieX78vn/vma1zYUy+L865Q6mnUb1YgPPX+Eb63P7SCxXIG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9b++xwAAANwAAAAPAAAAAAAA&#10;AAAAAAAAAKECAABkcnMvZG93bnJldi54bWxQSwUGAAAAAAQABAD5AAAAlQMAAAAA&#10;" strokecolor="#fc0" strokeweight="2pt"/>
                        <v:line id="Line 654" o:spid="_x0000_s1678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chyccAAADcAAAADwAAAGRycy9kb3ducmV2LnhtbESPT2vCQBTE70K/w/IKXqRuKmglzUba&#10;gtCLBWOgeHtmX/5o9m2a3Wr67V1B6HGYmd8wyWowrThT7xrLCp6nEQjiwuqGKwX5bv20BOE8ssbW&#10;Min4Iwer9GGUYKzthbd0znwlAoRdjApq77tYSlfUZNBNbUccvNL2Bn2QfSV1j5cAN62cRdFCGmw4&#10;LNTY0UdNxSn7NQqy+ff++P5z2uTt16S0h0GWx12p1PhxeHsF4Wnw/+F7+1MreFnO4H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JyHJxwAAANwAAAAPAAAAAAAA&#10;AAAAAAAAAKECAABkcnMvZG93bnJldi54bWxQSwUGAAAAAAQABAD5AAAAlQMAAAAA&#10;" strokecolor="#fc0" strokeweight="2pt"/>
                        <v:line id="Line 655" o:spid="_x0000_s1679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uEUscAAADcAAAADwAAAGRycy9kb3ducmV2LnhtbESPT2vCQBTE74V+h+UVeil1o6KVNKuo&#10;UOjFglEQb6/Zl39m38bsVtNv3y0IHoeZ+Q2TLHrTiAt1rrKsYDiIQBBnVldcKNjvPl5nIJxH1thY&#10;JgW/5GAxf3xIMNb2ylu6pL4QAcIuRgWl920spctKMugGtiUOXm47gz7IrpC6w2uAm0aOomgqDVYc&#10;FkpsaV1Sdkp/jIJ0cjjWq/Nps2++XnL73cu83uVKPT/1y3cQnnp/D9/an1rB22wM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4RSxwAAANwAAAAPAAAAAAAA&#10;AAAAAAAAAKECAABkcnMvZG93bnJldi54bWxQSwUGAAAAAAQABAD5AAAAlQMAAAAA&#10;" strokecolor="#fc0" strokeweight="2pt"/>
                        <v:line id="Line 656" o:spid="_x0000_s1680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IcJscAAADcAAAADwAAAGRycy9kb3ducmV2LnhtbESPT2vCQBTE74V+h+UVeil1o6iVNKuo&#10;UOjFglEQb6/Zl39m38bsVtNv3y0IHoeZ+Q2TLHrTiAt1rrKsYDiIQBBnVldcKNjvPl5nIJxH1thY&#10;JgW/5GAxf3xIMNb2ylu6pL4QAcIuRgWl920spctKMugGtiUOXm47gz7IrpC6w2uAm0aOomgqDVYc&#10;FkpsaV1Sdkp/jIJ0cjjWq/Nps2++XnL73cu83uVKPT/1y3cQnnp/D9/an1rB22wM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ghwmxwAAANwAAAAPAAAAAAAA&#10;AAAAAAAAAKECAABkcnMvZG93bnJldi54bWxQSwUGAAAAAAQABAD5AAAAlQMAAAAA&#10;" strokecolor="#fc0" strokeweight="2pt"/>
                        <v:line id="Line 657" o:spid="_x0000_s1681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6LPccAAADcAAAADwAAAGRycy9kb3ducmV2LnhtbESP3WrCQBSE7wu+w3IE75pNC1VJXaW2&#10;+AMtpVVBvDtkj9lg9mzIria+vSsUejnMzDfMZNbZSlyo8aVjBU9JCoI4d7rkQsFuu3gcg/ABWWPl&#10;mBRcycNs2nuYYKZdy7902YRCRAj7DBWYEOpMSp8bsugTVxNH7+gaiyHKppC6wTbCbSWf03QoLZYc&#10;FwzW9G4oP23OVsHh/P0z2n4sv9K5/SxNW63kQu+VGvS7t1cQgbrwH/5rr7WC0fgF7mfiEZ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/os9xwAAANwAAAAPAAAAAAAA&#10;AAAAAAAAAKECAABkcnMvZG93bnJldi54bWxQSwUGAAAAAAQABAD5AAAAlQMAAAAA&#10;" strokeweight="1.5pt"/>
                      </v:group>
                      <v:rect id="Rectangle 658" o:spid="_x0000_s1682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NzOsAA&#10;AADcAAAADwAAAGRycy9kb3ducmV2LnhtbESPwQrCMBBE74L/EFbwIprqQaUaRQVBvIjVD1iatS02&#10;m9JEW/16Iwgeh5l5wyzXrSnFk2pXWFYwHkUgiFOrC84UXC/74RyE88gaS8uk4EUO1qtuZ4mxtg2f&#10;6Zn4TAQIuxgV5N5XsZQuzcmgG9mKOHg3Wxv0QdaZ1DU2AW5KOYmiqTRYcFjIsaJdTuk9eRgF26Yp&#10;bqd3woNjtm2PE9xf0JdK9XvtZgHCU+v/4V/7oBXM5lP4nglH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ENzOsAAAADcAAAADwAAAAAAAAAAAAAAAACYAgAAZHJzL2Rvd25y&#10;ZXYueG1sUEsFBgAAAAAEAAQA9QAAAIUDAAAAAA==&#10;" fillcolor="black"/>
                      <v:oval id="Oval 659" o:spid="_x0000_s1683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eksUA&#10;AADcAAAADwAAAGRycy9kb3ducmV2LnhtbESPW2vCQBSE3wv+h+UIfSm6seCF1FXU4uWtGAVfT7PH&#10;JJg9G7PbGP+9Kwh9HGbmG2Y6b00pGqpdYVnBoB+BIE6tLjhTcDysexMQziNrLC2Tgjs5mM86b1OM&#10;tb3xnprEZyJA2MWoIPe+iqV0aU4GXd9WxME729qgD7LOpK7xFuCmlJ9RNJIGCw4LOVa0yim9JH9G&#10;AW1/uXH3aDTcDjY/p+/d/pp8LJV677aLLxCeWv8ffrV3WsF4MobnmX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l6SxQAAANwAAAAPAAAAAAAAAAAAAAAAAJgCAABkcnMv&#10;ZG93bnJldi54bWxQSwUGAAAAAAQABAD1AAAAigMAAAAA&#10;" fillcolor="maroon" strokecolor="white" strokeweight=".25pt"/>
                      <v:oval id="Oval 660" o:spid="_x0000_s1684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BiT8EA&#10;AADcAAAADwAAAGRycy9kb3ducmV2LnhtbERP3WrCMBS+H/gO4Qi7m+kcdF01ighqL2S4bg9wbI5t&#10;WXNSkqj17c2F4OXH9z9fDqYTF3K+tazgfZKAIK6sbrlW8Pe7ectA+ICssbNMCm7kYbkYvcwx1/bK&#10;P3QpQy1iCPscFTQh9LmUvmrIoJ/YnjhyJ+sMhghdLbXDaww3nZwmSSoNthwbGuxp3VD1X56NgmJd&#10;9e47DR9brnG38Yfj194clXodD6sZiEBDeIof7kIr+Mzi2ngmHgG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QYk/BAAAA3AAAAA8AAAAAAAAAAAAAAAAAmAIAAGRycy9kb3du&#10;cmV2LnhtbFBLBQYAAAAABAAEAPUAAACGAwAAAAA=&#10;" fillcolor="red" strokecolor="#f60" strokeweight=".25pt">
                        <v:fill color2="maroon" focus="100%" type="gradient"/>
                      </v:oval>
                      <v:oval id="Oval 661" o:spid="_x0000_s1685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zH1MUA&#10;AADcAAAADwAAAGRycy9kb3ducmV2LnhtbESP3WrCQBSE7wu+w3IE7+pGBaupq4gQzUUp/vQBjtnT&#10;JDR7NuyuSfr23UKhl8PMfMNsdoNpREfO15YVzKYJCOLC6ppLBR+37HkFwgdkjY1lUvBNHnbb0dMG&#10;U217vlB3DaWIEPYpKqhCaFMpfVGRQT+1LXH0Pq0zGKJ0pdQO+wg3jZwnyVIarDkuVNjSoaLi6/ow&#10;CvJD0br3ZVgcucRT5s/39Zu5KzUZD/tXEIGG8B/+a+dawctqDb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HMfUxQAAANwAAAAPAAAAAAAAAAAAAAAAAJgCAABkcnMv&#10;ZG93bnJldi54bWxQSwUGAAAAAAQABAD1AAAAigMAAAAA&#10;" fillcolor="red" strokecolor="#f60" strokeweight=".25pt">
                        <v:fill color2="maroon" focus="100%" type="gradient"/>
                      </v:oval>
                    </v:group>
                    <v:shape id="Freeform 662" o:spid="_x0000_s1686" style="position:absolute;left:5706;top:10390;width:3497;height:996;visibility:visible;mso-wrap-style:square;v-text-anchor:top" coordsize="3497,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jvsEA&#10;AADcAAAADwAAAGRycy9kb3ducmV2LnhtbERPy2oCMRTdC/5DuII7zYxCbadmRKRSNy58dH+Z3E5C&#10;k5thkuq0X98sCi4P573eDN6JG/XRBlZQzgsQxE3QllsF18t+9gwiJmSNLjAp+KEIm3o8WmOlw51P&#10;dDunVuQQjhUqMCl1lZSxMeQxzkNHnLnP0HtMGfat1D3ec7h3clEUT9Kj5dxgsKOdoebr/O0VyOX7&#10;x2XvbHH91cPx8Gac3clSqelk2L6CSDSkh/jffdAKVi95fj6Tj4Cs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Z477BAAAA3AAAAA8AAAAAAAAAAAAAAAAAmAIAAGRycy9kb3du&#10;cmV2LnhtbFBLBQYAAAAABAAEAPUAAACGAwAAAAA=&#10;" path="m,512c185,433,726,76,1095,38,1464,,1815,121,2215,281v400,160,1015,566,1282,715e" filled="f" strokecolor="red" strokeweight="2pt">
                      <v:stroke endarrow="classic"/>
                      <v:shadow on="t"/>
                      <v:path arrowok="t" o:connecttype="custom" o:connectlocs="0,512;1095,38;2215,281;3497,996" o:connectangles="0,0,0,0"/>
                    </v:shape>
                    <v:rect id="Rectangle 663" o:spid="_x0000_s1687" style="position:absolute;left:2667;top:6553;width:4283;height:5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8MMA&#10;AADcAAAADwAAAGRycy9kb3ducmV2LnhtbESPwWrDMBBE74H8g9hAb7HsUBzXiWKMoaXXpoHS2yJt&#10;bRNrZSwldv++KhR6HGbmDXOsFjuIO02+d6wgS1IQxNqZnlsFl/fnbQHCB2SDg2NS8E0eqtN6dcTS&#10;uJnf6H4OrYgQ9iUq6EIYSym97siiT9xIHL0vN1kMUU6tNBPOEW4HuUvTXFrsOS50OFLTkb6eb1bB&#10;Sz73nx9L8CbPZd0UVOzto1bqYbPUBxCBlvAf/mu/GgX7pwx+z8QjIE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nz8MMAAADcAAAADwAAAAAAAAAAAAAAAACYAgAAZHJzL2Rv&#10;d25yZXYueG1sUEsFBgAAAAAEAAQA9QAAAIgDAAAAAA==&#10;" filled="f" strokeweight="1pt">
                      <v:stroke dashstyle="dashDot"/>
                    </v:rect>
                    <v:shape id="Text Box 664" o:spid="_x0000_s1688" type="#_x0000_t202" style="position:absolute;left:4947;top:7066;width:1680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QtcYA&#10;AADcAAAADwAAAGRycy9kb3ducmV2LnhtbESPW2sCMRSE34X+h3AKvoibrRUvW6OI0GLfrIp9PWzO&#10;XujmZE3Sdfvvm4LQx2FmvmFWm940oiPna8sKnpIUBHFudc2lgvPpdbwA4QOyxsYyKfghD5v1w2CF&#10;mbY3/qDuGEoRIewzVFCF0GZS+rwigz6xLXH0CusMhihdKbXDW4SbRk7SdCYN1hwXKmxpV1H+dfw2&#10;ChbTfffp358Pl3xWNMswmndvV6fU8LHfvoAI1If/8L291wrmywn8nY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9QtcYAAADcAAAADwAAAAAAAAAAAAAAAACYAgAAZHJz&#10;L2Rvd25yZXYueG1sUEsFBgAAAAAEAAQA9QAAAIsDAAAAAA==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Interfaz 4H P.O</w:t>
                            </w:r>
                          </w:p>
                        </w:txbxContent>
                      </v:textbox>
                    </v:shape>
                    <v:shape id="Text Box 665" o:spid="_x0000_s1689" type="#_x0000_t202" style="position:absolute;left:6387;top:11566;width:18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P1LsYA&#10;AADcAAAADwAAAGRycy9kb3ducmV2LnhtbESPW2sCMRSE34X+h3AKfZFutipetkYRoUXfrC3t62Fz&#10;9kI3J2uSruu/N4LQx2FmvmGW6940oiPna8sKXpIUBHFudc2lgq/Pt+c5CB+QNTaWScGFPKxXD4Ml&#10;Ztqe+YO6YyhFhLDPUEEVQptJ6fOKDPrEtsTRK6wzGKJ0pdQOzxFuGjlK06k0WHNcqLClbUX57/HP&#10;KJhPdt2P348P3/m0aBZhOOveT06pp8d+8woiUB/+w/f2TiuYLc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P1LsYAAADcAAAADwAAAAAAAAAAAAAAAACYAgAAZHJz&#10;L2Rvd25yZXYueG1sUEsFBgAAAAAEAAQA9QAAAIsDAAAAAA==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4F5C">
                              <w:rPr>
                                <w:sz w:val="16"/>
                                <w:szCs w:val="16"/>
                              </w:rPr>
                              <w:t>Interfaz 4H</w:t>
                            </w:r>
                          </w:p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EyM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666" o:spid="_x0000_s1690" type="#_x0000_t202" style="position:absolute;left:5012;top:9230;width:1918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tWsYA&#10;AADcAAAADwAAAGRycy9kb3ducmV2LnhtbESPW2sCMRSE34X+h3AKfZFutipetkYRoUXfrC3t62Fz&#10;9kI3J2uSruu/N4LQx2FmvmGW6940oiPna8sKXpIUBHFudc2lgq/Pt+c5CB+QNTaWScGFPKxXD4Ml&#10;Ztqe+YO6YyhFhLDPUEEVQptJ6fOKDPrEtsTRK6wzGKJ0pdQOzxFuGjlK06k0WHNcqLClbUX57/HP&#10;KJhPdt2P348P3/m0aBZhOOveT06pp8d+8woiUB/+w/f2TiuYLS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ptWsYAAADcAAAADwAAAAAAAAAAAAAAAACYAgAAZHJz&#10;L2Rvd25yZXYueG1sUEsFBgAAAAAEAAQA9QAAAIsDAAAAAA==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4F5C">
                              <w:rPr>
                                <w:sz w:val="16"/>
                                <w:szCs w:val="16"/>
                              </w:rPr>
                              <w:t>Comunicación Establecida</w:t>
                            </w:r>
                          </w:p>
                        </w:txbxContent>
                      </v:textbox>
                    </v:shape>
                    <v:shape id="Text Box 667" o:spid="_x0000_s1691" type="#_x0000_t202" style="position:absolute;left:2845;top:6698;width:1741;height: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bIwcYA&#10;AADcAAAADwAAAGRycy9kb3ducmV2LnhtbESPW2sCMRSE3wv+h3AEX4pma+ttNYoILfrmDX09bI67&#10;i5uTbZKu23/fFAp9HGbmG2axak0lGnK+tKzgZZCAIM6sLjlXcD6996cgfEDWWFkmBd/kYbXsPC0w&#10;1fbBB2qOIRcRwj5FBUUIdSqlzwoy6Ae2Jo7ezTqDIUqXS+3wEeGmksMkGUuDJceFAmvaFJTdj19G&#10;wfRt21z97nV/yca3ahaeJ83Hp1Oq123XcxCB2vAf/mtvtYLJbAS/Z+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+bIwcYAAADcAAAADwAAAAAAAAAAAAAAAACYAgAAZHJz&#10;L2Rvd25yZXYueG1sUEsFBgAAAAAEAAQA9QAAAIsDAAAAAA==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SCV</w:t>
                            </w:r>
                          </w:p>
                        </w:txbxContent>
                      </v:textbox>
                    </v:shape>
                    <v:shape id="Picture 668" o:spid="_x0000_s1692" type="#_x0000_t75" style="position:absolute;left:7109;top:7849;width:1600;height:993;rotation:1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zOj3EAAAA3AAAAA8AAABkcnMvZG93bnJldi54bWxEj0FrwkAUhO9C/8PyCr3ppqVEjW5EhUJP&#10;rUYPHh/Z12xI9m3IbpP033cLBY/DzHzDbHeTbcVAva8dK3heJCCIS6drrhRcL2/zFQgfkDW2jknB&#10;D3nY5Q+zLWbajXymoQiViBD2GSowIXSZlL40ZNEvXEccvS/XWwxR9pXUPY4Rblv5kiSptFhzXDDY&#10;0dFQ2RTfVsFno08fr0Wqh/V4LJDPZnlrD0o9PU77DYhAU7iH/9vvWsFyncLfmXgE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zOj3EAAAA3AAAAA8AAAAAAAAAAAAAAAAA&#10;nwIAAGRycy9kb3ducmV2LnhtbFBLBQYAAAAABAAEAPcAAACQAwAAAAA=&#10;">
                      <v:imagedata r:id="rId21" o:title=""/>
                    </v:shape>
                    <v:shape id="Freeform 669" o:spid="_x0000_s1693" style="position:absolute;left:8450;top:8777;width:740;height:2374;visibility:visible;mso-wrap-style:square;v-text-anchor:top" coordsize="840,2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Ht3scA&#10;AADcAAAADwAAAGRycy9kb3ducmV2LnhtbESPQWsCMRSE7wX/Q3hCL6VmrVrb1ShSEAq2B1dBj4/N&#10;c3d187Ikqa7++kYo9DjMzDfMdN6aWpzJ+cqygn4vAUGcW11xoWC7WT6/gfABWWNtmRRcycN81nmY&#10;Yqrthdd0zkIhIoR9igrKEJpUSp+XZND3bEMcvYN1BkOUrpDa4SXCTS1fkuRVGqw4LpTY0EdJ+Sn7&#10;MQoq/Frti9v34enIAzfa9fftajdU6rHbLiYgArXhP/zX/tQKxu9juJ+JR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h7d7HAAAA3AAAAA8AAAAAAAAAAAAAAAAAmAIAAGRy&#10;cy9kb3ducmV2LnhtbFBLBQYAAAAABAAEAPUAAACMAwAAAAA=&#10;" path="m840,2520c540,2640,240,2760,120,2340,,1920,60,960,120,e" filled="f" strokecolor="#396" strokeweight="2pt">
                      <v:stroke endarrow="block"/>
                      <v:shadow on="t"/>
                      <v:path arrowok="t" o:connecttype="custom" o:connectlocs="740,2168;106,2013;106,0" o:connectangles="0,0,0"/>
                    </v:shape>
                    <v:shape id="Freeform 670" o:spid="_x0000_s1694" style="position:absolute;left:6207;top:6939;width:2646;height:1207;visibility:visible;mso-wrap-style:square;v-text-anchor:top" coordsize="2646,1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CdLMIA&#10;AADcAAAADwAAAGRycy9kb3ducmV2LnhtbERPy4rCMBTdC/MP4Q64GTQdwdFWoziiIAwWfCy6vDTX&#10;ttjclCZq/XuzGHB5OO/5sjO1uFPrKssKvocRCOLc6ooLBefTdjAF4TyyxtoyKXiSg+XiozfHRNsH&#10;H+h+9IUIIewSVFB63yRSurwkg25oG+LAXWxr0AfYFlK3+AjhppajKPqRBisODSU2tC4pvx5vRsFO&#10;ZvvGZ8+/zThdr6oNprH7/VKq/9mtZiA8df4t/nfvtIJJHNaGM+EI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wJ0swgAAANwAAAAPAAAAAAAAAAAAAAAAAJgCAABkcnMvZG93&#10;bnJldi54bWxQSwUGAAAAAAQABAD1AAAAhwMAAAAA&#10;" path="m2379,1068v-8,-156,267,-832,-46,-950c2020,,806,239,500,360v-306,121,83,343,,484c417,985,208,1096,,1207e" filled="f" strokecolor="#396" strokeweight="2pt">
                      <v:stroke endarrow="block"/>
                      <v:shadow on="t"/>
                      <v:path arrowok="t" o:connecttype="custom" o:connectlocs="2379,1068;2333,118;500,360;500,844;0,1207" o:connectangles="0,0,0,0,0"/>
                    </v:shape>
                    <v:shape id="Freeform 671" o:spid="_x0000_s1695" style="position:absolute;left:6183;top:6705;width:2327;height:1259;visibility:visible;mso-wrap-style:square;v-text-anchor:top" coordsize="2640,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iy8UA&#10;AADcAAAADwAAAGRycy9kb3ducmV2LnhtbESPS0vDQBSF94L/YbgFN9LO1EW1aadFCkIUXJh24fKS&#10;uXnQ3DshM22iv94RBJeH8/g42/3EnbrSEFovFpYLA4qk9K6V2sLp+DJ/AhUiisPOC1n4ogD73e3N&#10;FjPnR/mgaxFrlUYkZGihibHPtA5lQ4xh4XuS5FV+YIxJDrV2A45pnDv9YMxKM7aSCA32dGioPBcX&#10;TpDK0Kq6Px3zd/5+e80v/DkatvZuNj1vQEWa4n/4r507C4/rNfyeSUdA7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6LLxQAAANwAAAAPAAAAAAAAAAAAAAAAAJgCAABkcnMv&#10;ZG93bnJldi54bWxQSwUGAAAAAAQABAD1AAAAigMAAAAA&#10;" path="m24,1463v53,-45,255,-94,306,-272c381,1013,,582,330,397,660,212,1980,,2310,79v330,80,,583,,795c2310,1085,2310,1218,2310,1350e" filled="f" strokecolor="#36f" strokeweight="2pt">
                      <v:stroke endarrow="block"/>
                      <v:shadow on="t"/>
                      <v:path arrowok="t" o:connecttype="custom" o:connectlocs="21,1259;291,1025;291,342;2036,68;2036,752;2036,1162" o:connectangles="0,0,0,0,0,0"/>
                    </v:shape>
                    <v:shape id="Freeform 672" o:spid="_x0000_s1696" style="position:absolute;left:7919;top:8777;width:1269;height:1833;visibility:visible;mso-wrap-style:square;v-text-anchor:top" coordsize="1440,2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xkP8EA&#10;AADcAAAADwAAAGRycy9kb3ducmV2LnhtbERPy4rCMBTdC/5DuII7TX0wSMcog1AVXU0V0d2luZOW&#10;aW5KE7X+vVkMzPJw3st1Z2vxoNZXjhVMxgkI4sLpio2C8ykbLUD4gKyxdkwKXuRhver3lphq9+Rv&#10;euTBiBjCPkUFZQhNKqUvSrLox64hjtyPay2GCFsjdYvPGG5rOU2SD2mx4thQYkObkorf/G4V3EyW&#10;nY+T7U5uZzi/mIM7Zfqq1HDQfX2CCNSFf/Gfe68VLJI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sZD/BAAAA3AAAAA8AAAAAAAAAAAAAAAAAmAIAAGRycy9kb3du&#10;cmV2LnhtbFBLBQYAAAAABAAEAPUAAACGAwAAAAA=&#10;" path="m360,c180,735,,1470,180,1800v180,330,1050,150,1260,180e" filled="f" strokecolor="#36f" strokeweight="2pt">
                      <v:stroke endarrow="block"/>
                      <v:shadow on="t"/>
                      <v:path arrowok="t" o:connecttype="custom" o:connectlocs="317,0;159,1549;1269,1704" o:connectangles="0,0,0"/>
                    </v:shape>
                    <v:shape id="Text Box 673" o:spid="_x0000_s1697" type="#_x0000_t202" style="position:absolute;left:9488;top:7120;width:853;height: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PPE8QA&#10;AADcAAAADwAAAGRycy9kb3ducmV2LnhtbESPQWsCMRSE70L/Q3gFL6JZtajdGqUUFL1ZFb0+Ns/d&#10;pZuXbRLX9d8bodDjMPPNMPNlayrRkPOlZQXDQQKCOLO65FzB8bDqz0D4gKyxskwK7uRhuXjpzDHV&#10;9sbf1OxDLmIJ+xQVFCHUqZQ+K8igH9iaOHoX6wyGKF0utcNbLDeVHCXJRBosOS4UWNNXQdnP/moU&#10;zN42zdlvx7tTNrlU76E3bda/Tqnua/v5ASJQG/7Df/RGRy4Zwv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jzxPEAAAA3AAAAA8AAAAAAAAAAAAAAAAAmAIAAGRycy9k&#10;b3ducmV2LnhtbFBLBQYAAAAABAAEAPUAAACJAwAAAAA=&#10;">
                      <v:textbox>
                        <w:txbxContent>
                          <w:p w:rsidR="0058736E" w:rsidRPr="00BF4F5C" w:rsidRDefault="0058736E" w:rsidP="0058736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4F5C">
                              <w:rPr>
                                <w:sz w:val="16"/>
                                <w:szCs w:val="16"/>
                              </w:rPr>
                              <w:t>ETM</w:t>
                            </w:r>
                          </w:p>
                        </w:txbxContent>
                      </v:textbox>
                    </v:shape>
                    <v:rect id="Rectangle 674" o:spid="_x0000_s1698" style="position:absolute;left:8929;top:8262;width:576;height:50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8XJ8MA&#10;AADcAAAADwAAAGRycy9kb3ducmV2LnhtbESPwWrDMBBE74X8g9hAb40UU4JxooQQSHAPhdbJByzW&#10;xjaxVral2u7fV4VCj8PMvGF2h9m2YqTBN441rFcKBHHpTMOVhtv1/JKC8AHZYOuYNHyTh8N+8bTD&#10;zLiJP2ksQiUihH2GGuoQukxKX9Zk0a9cRxy9uxsshiiHSpoBpwi3rUyU2kiLDceFGjs61VQ+ii+r&#10;oc/nolfp5t2+pevigy45q9dc6+flfNyCCDSH//BfOzcaUpXA75l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8XJ8MAAADcAAAADwAAAAAAAAAAAAAAAACYAgAAZHJzL2Rv&#10;d25yZXYueG1sUEsFBgAAAAAEAAQA9QAAAIgDAAAAAA==&#10;" fillcolor="black" strokeweight="1.5pt"/>
                    <v:shape id="Freeform 675" o:spid="_x0000_s1699" style="position:absolute;left:7489;top:8505;width:1652;height:1417;visibility:visible;mso-wrap-style:square;v-text-anchor:top" coordsize="1652,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0IkcMA&#10;AADcAAAADwAAAGRycy9kb3ducmV2LnhtbESPQWsCMRSE7wX/Q3gFbzWrxSJboyyCYD1VLdXjY/O6&#10;Wbp5CUnU9d83gtDjMPPNMPNlbztxoRBbxwrGowIEce10y42Cr8P6ZQYiJmSNnWNScKMIy8XgaY6l&#10;dlfe0WWfGpFLOJaowKTkSyljbchiHDlPnL0fFyymLEMjdcBrLrednBTFm7TYcl4w6GllqP7dn62C&#10;WRVOx++b235W0pzbw9j76eZDqeFzX72DSNSn//CD3ujMFa9wP5OP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0IkcMAAADcAAAADwAAAAAAAAAAAAAAAACYAgAAZHJzL2Rv&#10;d25yZXYueG1sUEsFBgAAAAAEAAQA9QAAAIgDAAAAAA==&#10;" path="m1652,c1419,228,484,1313,242,1365,,1417,206,534,197,315e" filled="f" strokecolor="#030" strokeweight="2.75pt">
                      <v:shadow on="t"/>
                      <v:path arrowok="t" o:connecttype="custom" o:connectlocs="1652,0;242,1365;197,315" o:connectangles="0,0,0"/>
                    </v:shape>
                    <v:shape id="Freeform 676" o:spid="_x0000_s1700" style="position:absolute;left:6021;top:10777;width:3240;height:1020;visibility:visible;mso-wrap-style:square;v-text-anchor:top" coordsize="3240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VjFMMA&#10;AADcAAAADwAAAGRycy9kb3ducmV2LnhtbESP3YrCMBSE7xd8h3AE79a0IiLVKOsfFGTBvwc425xt&#10;yjYnpYla394sCF4OM/MNM192thY3an3lWEE6TEAQF05XXCq4nHefUxA+IGusHZOCB3lYLnofc8y0&#10;u/ORbqdQighhn6ECE0KTSekLQxb90DXE0ft1rcUQZVtK3eI9wm0tR0kykRYrjgsGG1obKv5OV6tg&#10;v61W+8MmP6Q7Yx9lmoef1ehbqUG/+5qBCNSFd/jVzrWCaTKG/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VjFMMAAADcAAAADwAAAAAAAAAAAAAAAACYAgAAZHJzL2Rv&#10;d25yZXYueG1sUEsFBgAAAAAEAAQA9QAAAIgDAAAAAA==&#10;" path="m3240,1020c2610,630,1980,240,1440,120,900,,450,150,,300e" filled="f" strokecolor="yellow" strokeweight="2pt">
                      <v:stroke endarrow="block"/>
                      <v:shadow on="t" opacity=".5"/>
                      <v:path arrowok="t" o:connecttype="custom" o:connectlocs="3240,1020;1440,120;0,300" o:connectangles="0,0,0"/>
                    </v:shape>
                  </v:group>
                </v:group>
                <v:shape id="Picture 677" o:spid="_x0000_s1701" type="#_x0000_t75" style="position:absolute;left:1901;top:11241;width:2608;height:13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KJSTEAAAA3AAAAA8AAABkcnMvZG93bnJldi54bWxEj0FLw0AUhO+C/2F5Qi9iNypKidkWKYg9&#10;1jTo9Zl9TZZk3wvZtUn/fVcQPA4z8w1TbGbfqxONwQkbuF9moIhrsY4bA9Xh7W4FKkRki70wGThT&#10;gM36+qrA3MrEH3QqY6MShEOOBtoYh1zrULfkMSxlIE7eUUaPMcmx0XbEKcF9rx+y7Fl7dJwWWhxo&#10;21LdlT/ewH4n7vP2e0tf01CVx+5dHl0lxixu5tcXUJHm+B/+a++sgVX2BL9n0hHQ6w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KJSTEAAAA3AAAAA8AAAAAAAAAAAAAAAAA&#10;nwIAAGRycy9kb3ducmV2LnhtbFBLBQYAAAAABAAEAPcAAACQAwAAAAA=&#10;">
                  <v:imagedata r:id="rId24" o:title=""/>
                </v:shape>
                <w10:anchorlock/>
              </v:group>
            </w:pict>
          </mc:Fallback>
        </mc:AlternateContent>
      </w:r>
    </w:p>
    <w:p w:rsidR="0058736E" w:rsidRPr="005A64A0" w:rsidRDefault="0058736E" w:rsidP="0058736E">
      <w:pPr>
        <w:pStyle w:val="PiedeIlustracion"/>
      </w:pPr>
      <w:bookmarkStart w:id="574" w:name="_Toc462835035"/>
      <w:bookmarkStart w:id="575" w:name="_Toc2584169"/>
      <w:bookmarkStart w:id="576" w:name="_Toc32913579"/>
      <w:r w:rsidRPr="005A64A0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13</w:t>
      </w:r>
      <w:r w:rsidR="00AB779A">
        <w:rPr>
          <w:noProof/>
        </w:rPr>
        <w:fldChar w:fldCharType="end"/>
      </w:r>
      <w:r w:rsidRPr="005A64A0">
        <w:t xml:space="preserve">. </w:t>
      </w:r>
      <w:bookmarkStart w:id="577" w:name="_Toc354501088"/>
      <w:bookmarkStart w:id="578" w:name="_Toc397415080"/>
      <w:r w:rsidRPr="005A64A0">
        <w:t xml:space="preserve">Configuración de Prueba Operación PO – línea </w:t>
      </w:r>
      <w:proofErr w:type="spellStart"/>
      <w:r w:rsidRPr="005A64A0">
        <w:t>EyM</w:t>
      </w:r>
      <w:bookmarkEnd w:id="574"/>
      <w:bookmarkEnd w:id="575"/>
      <w:bookmarkEnd w:id="576"/>
      <w:bookmarkEnd w:id="577"/>
      <w:bookmarkEnd w:id="578"/>
      <w:proofErr w:type="spellEnd"/>
    </w:p>
    <w:p w:rsidR="0058736E" w:rsidRPr="004A4ECB" w:rsidRDefault="0058736E" w:rsidP="0058736E">
      <w:r w:rsidRPr="004A4ECB">
        <w:t xml:space="preserve">Se configura un recurso E&amp;M de 4Hilos de tipo V y un destino asociado a este recurso. </w:t>
      </w:r>
    </w:p>
    <w:p w:rsidR="0058736E" w:rsidRPr="004A4ECB" w:rsidRDefault="0058736E" w:rsidP="0058736E">
      <w:r w:rsidRPr="004A4ECB">
        <w:t>Para realizar la llamada entrante al destino se poner a masa el pin 5 o el pin 4 de la señalización de la línea según sea E&amp;M o PLR. Una vez abierta la línea el procedimiento es el siguiente.</w:t>
      </w:r>
    </w:p>
    <w:p w:rsidR="0058736E" w:rsidRPr="004A4ECB" w:rsidRDefault="0058736E" w:rsidP="0058736E">
      <w:pPr>
        <w:pStyle w:val="Ttulo3"/>
        <w:spacing w:after="240"/>
      </w:pPr>
      <w:bookmarkStart w:id="579" w:name="_Toc347487007"/>
      <w:bookmarkStart w:id="580" w:name="_Toc354501051"/>
      <w:bookmarkStart w:id="581" w:name="_Toc397415253"/>
      <w:bookmarkStart w:id="582" w:name="_Toc462834985"/>
      <w:bookmarkStart w:id="583" w:name="_Toc2584106"/>
      <w:bookmarkStart w:id="584" w:name="_Toc32913527"/>
      <w:r w:rsidRPr="004A4ECB">
        <w:t>Configuración de Equipo ETM</w:t>
      </w:r>
      <w:bookmarkEnd w:id="579"/>
      <w:bookmarkEnd w:id="580"/>
      <w:bookmarkEnd w:id="581"/>
      <w:bookmarkEnd w:id="582"/>
      <w:bookmarkEnd w:id="583"/>
      <w:bookmarkEnd w:id="584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AudioTx&amp;Rx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color w:val="333399"/>
                <w:sz w:val="18"/>
                <w:lang w:eastAsia="ja-JP"/>
              </w:rPr>
              <w:lastRenderedPageBreak/>
              <w:t>Nivel Tono de Prueba (</w:t>
            </w:r>
            <w:proofErr w:type="spellStart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585" w:name="_Toc347487050"/>
      <w:bookmarkStart w:id="586" w:name="_Toc354501113"/>
      <w:bookmarkStart w:id="587" w:name="_Toc397415105"/>
      <w:bookmarkStart w:id="588" w:name="_Toc462835064"/>
      <w:bookmarkStart w:id="589" w:name="_Toc2584198"/>
      <w:bookmarkStart w:id="590" w:name="_Toc32913608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21</w:t>
      </w:r>
      <w:r w:rsidR="00AB779A">
        <w:rPr>
          <w:noProof/>
        </w:rPr>
        <w:fldChar w:fldCharType="end"/>
      </w:r>
      <w:r w:rsidRPr="004A4ECB">
        <w:t xml:space="preserve">. Configuración circuito 2 (conexión al P.O). Interfaz </w:t>
      </w:r>
      <w:proofErr w:type="spellStart"/>
      <w:r w:rsidRPr="004A4ECB">
        <w:t>AudioTx-Rx</w:t>
      </w:r>
      <w:bookmarkEnd w:id="585"/>
      <w:bookmarkEnd w:id="586"/>
      <w:bookmarkEnd w:id="587"/>
      <w:bookmarkEnd w:id="588"/>
      <w:bookmarkEnd w:id="589"/>
      <w:bookmarkEnd w:id="590"/>
      <w:proofErr w:type="spellEnd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conforme a las siguientes Tablas: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AudioTxRx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92374A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92374A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dBV</w:t>
            </w:r>
            <w:proofErr w:type="spellEnd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92374A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lastRenderedPageBreak/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92374A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92374A" w:rsidRDefault="0058736E" w:rsidP="0092374A">
            <w:pPr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</w:pP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Atenuacion</w:t>
            </w:r>
            <w:proofErr w:type="spellEnd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92374A">
              <w:rPr>
                <w:rFonts w:eastAsia="MS Mincho"/>
                <w:b/>
                <w:bCs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92374A" w:rsidRDefault="0058736E" w:rsidP="0092374A">
            <w:pPr>
              <w:rPr>
                <w:rFonts w:eastAsia="MS Mincho"/>
                <w:sz w:val="18"/>
                <w:lang w:eastAsia="ja-JP"/>
              </w:rPr>
            </w:pPr>
            <w:r w:rsidRPr="0092374A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591" w:name="_Toc347487051"/>
      <w:bookmarkStart w:id="592" w:name="_Toc354501114"/>
      <w:bookmarkStart w:id="593" w:name="_Toc397415106"/>
      <w:bookmarkStart w:id="594" w:name="_Toc462835065"/>
      <w:bookmarkStart w:id="595" w:name="_Toc2584199"/>
      <w:bookmarkStart w:id="596" w:name="_Toc32913609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22</w:t>
      </w:r>
      <w:r w:rsidR="00AB779A">
        <w:rPr>
          <w:noProof/>
        </w:rPr>
        <w:fldChar w:fldCharType="end"/>
      </w:r>
      <w:r w:rsidRPr="004A4ECB">
        <w:t xml:space="preserve">. Paso 2. Funcionalidad Medidor de Sistemas. Configuración circuito 1 (interfaz </w:t>
      </w:r>
      <w:proofErr w:type="spellStart"/>
      <w:r w:rsidRPr="004A4ECB">
        <w:t>EyM</w:t>
      </w:r>
      <w:proofErr w:type="spellEnd"/>
      <w:r w:rsidRPr="004A4ECB">
        <w:t>).</w:t>
      </w:r>
      <w:bookmarkEnd w:id="591"/>
      <w:bookmarkEnd w:id="592"/>
      <w:bookmarkEnd w:id="593"/>
      <w:bookmarkEnd w:id="594"/>
      <w:bookmarkEnd w:id="595"/>
      <w:bookmarkEnd w:id="596"/>
    </w:p>
    <w:p w:rsidR="0058736E" w:rsidRPr="004A4ECB" w:rsidRDefault="0058736E" w:rsidP="0058736E">
      <w:pPr>
        <w:pStyle w:val="Ttulo3"/>
        <w:spacing w:after="240"/>
      </w:pPr>
      <w:bookmarkStart w:id="597" w:name="_Toc347487008"/>
      <w:bookmarkStart w:id="598" w:name="_Toc354501052"/>
      <w:bookmarkStart w:id="599" w:name="_Toc397415254"/>
      <w:bookmarkStart w:id="600" w:name="_Toc462834986"/>
      <w:bookmarkStart w:id="601" w:name="_Toc2584107"/>
      <w:bookmarkStart w:id="602" w:name="_Toc32913528"/>
      <w:r w:rsidRPr="004A4ECB">
        <w:t>Condiciones Iniciales</w:t>
      </w:r>
      <w:bookmarkEnd w:id="597"/>
      <w:bookmarkEnd w:id="598"/>
      <w:bookmarkEnd w:id="599"/>
      <w:bookmarkEnd w:id="600"/>
      <w:bookmarkEnd w:id="601"/>
      <w:bookmarkEnd w:id="602"/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1 Puestos de Operador instalados y operativos.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1 Pasarela Configurada y operativa equipada con al menos una Línea Telefónica ATS-R2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1 Posición AD de Telefonía Interna configurada para la comunicación con la línea ATS-R2.</w:t>
      </w:r>
    </w:p>
    <w:p w:rsidR="0058736E" w:rsidRPr="004A4ECB" w:rsidRDefault="0058736E" w:rsidP="0058736E">
      <w:pPr>
        <w:numPr>
          <w:ilvl w:val="0"/>
          <w:numId w:val="39"/>
        </w:numPr>
        <w:spacing w:after="60"/>
      </w:pPr>
      <w:r w:rsidRPr="004A4ECB">
        <w:t>Equipo de ETM conectado según la figura.</w:t>
      </w:r>
    </w:p>
    <w:p w:rsidR="0058736E" w:rsidRPr="004A4ECB" w:rsidRDefault="0058736E" w:rsidP="0058736E">
      <w:pPr>
        <w:pStyle w:val="Ttulo3"/>
        <w:spacing w:after="240"/>
      </w:pPr>
      <w:bookmarkStart w:id="603" w:name="_Toc347487009"/>
      <w:bookmarkStart w:id="604" w:name="_Toc354501053"/>
      <w:bookmarkStart w:id="605" w:name="_Toc397415255"/>
      <w:bookmarkStart w:id="606" w:name="_Toc462834987"/>
      <w:bookmarkStart w:id="607" w:name="_Toc2584108"/>
      <w:bookmarkStart w:id="608" w:name="_Toc32913529"/>
      <w:r w:rsidRPr="004A4ECB">
        <w:t>Procedimiento.</w:t>
      </w:r>
      <w:bookmarkEnd w:id="603"/>
      <w:bookmarkEnd w:id="604"/>
      <w:bookmarkEnd w:id="605"/>
      <w:bookmarkEnd w:id="606"/>
      <w:bookmarkEnd w:id="607"/>
      <w:bookmarkEnd w:id="608"/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r w:rsidRPr="004A4ECB">
        <w:t>Para el establecimiento del circuito en Conversación el U5KI llama a un terminal de abonado.</w:t>
      </w:r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r w:rsidRPr="004A4ECB">
        <w:t xml:space="preserve">Establecer un circuito en conversación entre el Puesto de Operador a un abonado a través del interfaz </w:t>
      </w:r>
      <w:proofErr w:type="spellStart"/>
      <w:r w:rsidRPr="004A4ECB">
        <w:t>EyM</w:t>
      </w:r>
      <w:proofErr w:type="spellEnd"/>
      <w:r w:rsidRPr="004A4ECB">
        <w:t>.</w:t>
      </w:r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r w:rsidRPr="004A4ECB">
        <w:t>Esperar la finalización del Test para Finalizar la conversación activa.</w:t>
      </w:r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r w:rsidRPr="004A4ECB">
        <w:t xml:space="preserve">Acceder a la página de resultados y Exportar los mismos a Hoja de Excel. Como comentario se escribirá: Operador </w:t>
      </w:r>
      <w:r w:rsidRPr="004A4ECB">
        <w:sym w:font="Wingdings" w:char="F0DF"/>
      </w:r>
      <w:r w:rsidRPr="004A4ECB">
        <w:t xml:space="preserve"> </w:t>
      </w:r>
      <w:r w:rsidRPr="004A4ECB">
        <w:sym w:font="Wingdings" w:char="F0E0"/>
      </w:r>
      <w:r w:rsidRPr="004A4ECB">
        <w:t xml:space="preserve"> Interfaz </w:t>
      </w:r>
      <w:proofErr w:type="spellStart"/>
      <w:r w:rsidRPr="004A4ECB">
        <w:t>EyM</w:t>
      </w:r>
      <w:proofErr w:type="spellEnd"/>
      <w:r w:rsidRPr="004A4ECB">
        <w:t xml:space="preserve"> identificando el Puesto de Operador y la línea </w:t>
      </w:r>
      <w:proofErr w:type="spellStart"/>
      <w:r w:rsidRPr="004A4ECB">
        <w:t>EyM</w:t>
      </w:r>
      <w:proofErr w:type="spellEnd"/>
      <w:r w:rsidRPr="004A4ECB">
        <w:t>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r w:rsidRPr="004A4ECB">
        <w:t>Verificar que los datos obtenidos.</w:t>
      </w:r>
    </w:p>
    <w:p w:rsidR="0058736E" w:rsidRPr="004A4ECB" w:rsidRDefault="0058736E" w:rsidP="0058736E">
      <w:pPr>
        <w:pStyle w:val="Prrafodelista"/>
        <w:numPr>
          <w:ilvl w:val="0"/>
          <w:numId w:val="49"/>
        </w:numPr>
        <w:spacing w:after="60"/>
      </w:pPr>
      <w:r w:rsidRPr="004A4ECB">
        <w:t>Anotar en “Hoja de Resultados” la media de los valores obtenidos.</w:t>
      </w:r>
    </w:p>
    <w:p w:rsidR="0058736E" w:rsidRDefault="0058736E" w:rsidP="002C3DC8">
      <w:pPr>
        <w:pStyle w:val="Ttulo2"/>
      </w:pPr>
      <w:bookmarkStart w:id="609" w:name="_Toc462834988"/>
      <w:bookmarkStart w:id="610" w:name="_Toc2584109"/>
      <w:bookmarkStart w:id="611" w:name="_Toc32913530"/>
      <w:r>
        <w:t xml:space="preserve">UV5K-MED-15. Operador </w:t>
      </w:r>
      <w:r>
        <w:sym w:font="Wingdings" w:char="F0E0"/>
      </w:r>
      <w:r>
        <w:t xml:space="preserve"> Interfaz LCEN. (TODO)</w:t>
      </w:r>
      <w:bookmarkEnd w:id="609"/>
      <w:bookmarkEnd w:id="610"/>
      <w:bookmarkEnd w:id="611"/>
    </w:p>
    <w:p w:rsidR="0058736E" w:rsidRPr="00692636" w:rsidRDefault="0058736E" w:rsidP="0058736E"/>
    <w:p w:rsidR="0058736E" w:rsidRDefault="0058736E" w:rsidP="002C3DC8">
      <w:pPr>
        <w:pStyle w:val="Ttulo2"/>
      </w:pPr>
      <w:bookmarkStart w:id="612" w:name="_Toc462834989"/>
      <w:bookmarkStart w:id="613" w:name="_Toc2584110"/>
      <w:bookmarkStart w:id="614" w:name="_Toc32913531"/>
      <w:r>
        <w:t xml:space="preserve">UV5K-MED-16. Operador </w:t>
      </w:r>
      <w:r>
        <w:sym w:font="Wingdings" w:char="F0DF"/>
      </w:r>
      <w:r>
        <w:sym w:font="Wingdings" w:char="F0E0"/>
      </w:r>
      <w:r>
        <w:t xml:space="preserve"> Servicio AD/AI VOIP. (TODO)</w:t>
      </w:r>
      <w:bookmarkEnd w:id="612"/>
      <w:bookmarkEnd w:id="613"/>
      <w:bookmarkEnd w:id="614"/>
    </w:p>
    <w:p w:rsidR="0058736E" w:rsidRDefault="0058736E" w:rsidP="0058736E"/>
    <w:p w:rsidR="0058736E" w:rsidRDefault="0058736E" w:rsidP="002C3DC8">
      <w:pPr>
        <w:pStyle w:val="Ttulo2"/>
      </w:pPr>
      <w:bookmarkStart w:id="615" w:name="_Toc462834990"/>
      <w:bookmarkStart w:id="616" w:name="_Toc2584111"/>
      <w:bookmarkStart w:id="617" w:name="_Toc32913532"/>
      <w:r>
        <w:t xml:space="preserve">UV5K-MED-17. Operador </w:t>
      </w:r>
      <w:r>
        <w:sym w:font="Wingdings" w:char="F0DF"/>
      </w:r>
      <w:r>
        <w:sym w:font="Wingdings" w:char="F0E0"/>
      </w:r>
      <w:r>
        <w:t xml:space="preserve"> Servicio IA VOIP. (TODO)</w:t>
      </w:r>
      <w:bookmarkEnd w:id="615"/>
      <w:bookmarkEnd w:id="616"/>
      <w:bookmarkEnd w:id="617"/>
    </w:p>
    <w:p w:rsidR="0058736E" w:rsidRDefault="0058736E" w:rsidP="0058736E">
      <w:pPr>
        <w:jc w:val="left"/>
      </w:pPr>
    </w:p>
    <w:p w:rsidR="0058736E" w:rsidRPr="004A4ECB" w:rsidRDefault="0058736E" w:rsidP="002C3DC8">
      <w:pPr>
        <w:pStyle w:val="Ttulo2"/>
      </w:pPr>
      <w:bookmarkStart w:id="618" w:name="_Ref347414800"/>
      <w:bookmarkStart w:id="619" w:name="_Toc347487010"/>
      <w:bookmarkStart w:id="620" w:name="_Toc354501054"/>
      <w:bookmarkStart w:id="621" w:name="_Toc397415256"/>
      <w:bookmarkStart w:id="622" w:name="_Toc462834991"/>
      <w:bookmarkStart w:id="623" w:name="_Toc2584112"/>
      <w:bookmarkStart w:id="624" w:name="_Toc32913533"/>
      <w:r>
        <w:t xml:space="preserve">UV5K-MED-18. </w:t>
      </w:r>
      <w:r w:rsidRPr="004A4ECB">
        <w:t>Operador</w:t>
      </w:r>
      <w:r>
        <w:t xml:space="preserve"> EJECUTIVO</w:t>
      </w:r>
      <w:r w:rsidRPr="004A4ECB">
        <w:t xml:space="preserve"> (Tx)</w:t>
      </w:r>
      <w:r w:rsidRPr="004A4ECB">
        <w:sym w:font="Wingdings" w:char="F0E0"/>
      </w:r>
      <w:r w:rsidRPr="004A4ECB">
        <w:t xml:space="preserve"> Par REC-Micro</w:t>
      </w:r>
      <w:r>
        <w:t>-EJECUTIVO</w:t>
      </w:r>
      <w:r w:rsidRPr="004A4ECB">
        <w:t xml:space="preserve"> (µ)</w:t>
      </w:r>
      <w:bookmarkEnd w:id="618"/>
      <w:bookmarkEnd w:id="619"/>
      <w:bookmarkEnd w:id="620"/>
      <w:bookmarkEnd w:id="621"/>
      <w:bookmarkEnd w:id="622"/>
      <w:bookmarkEnd w:id="623"/>
      <w:bookmarkEnd w:id="624"/>
    </w:p>
    <w:p w:rsidR="0058736E" w:rsidRPr="004A4ECB" w:rsidRDefault="0058736E" w:rsidP="0058736E">
      <w:pPr>
        <w:pStyle w:val="Ttulo3"/>
        <w:spacing w:after="240"/>
      </w:pPr>
      <w:bookmarkStart w:id="625" w:name="_Toc347487011"/>
      <w:bookmarkStart w:id="626" w:name="_Toc354501055"/>
      <w:bookmarkStart w:id="627" w:name="_Toc397415257"/>
      <w:bookmarkStart w:id="628" w:name="_Toc462834992"/>
      <w:bookmarkStart w:id="629" w:name="_Toc2584113"/>
      <w:bookmarkStart w:id="630" w:name="_Toc32913534"/>
      <w:r w:rsidRPr="004A4ECB">
        <w:t>Configuración de la prueba</w:t>
      </w:r>
      <w:bookmarkEnd w:id="625"/>
      <w:bookmarkEnd w:id="626"/>
      <w:bookmarkEnd w:id="627"/>
      <w:bookmarkEnd w:id="628"/>
      <w:bookmarkEnd w:id="629"/>
      <w:bookmarkEnd w:id="630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7"/>
        </w:numPr>
        <w:spacing w:after="60"/>
      </w:pPr>
      <w:r w:rsidRPr="004A4ECB">
        <w:t>Circuito 1 (C1). Conectado a través de la SONDA directamente a la entrada del micro</w:t>
      </w:r>
      <w:r>
        <w:t>-ejecutivo</w:t>
      </w:r>
      <w:r w:rsidRPr="004A4ECB">
        <w:t>.</w:t>
      </w:r>
    </w:p>
    <w:p w:rsidR="0058736E" w:rsidRPr="004A4ECB" w:rsidRDefault="0058736E" w:rsidP="0058736E">
      <w:pPr>
        <w:numPr>
          <w:ilvl w:val="0"/>
          <w:numId w:val="27"/>
        </w:numPr>
        <w:spacing w:after="60"/>
      </w:pPr>
      <w:r w:rsidRPr="004A4ECB">
        <w:t>Circuito 2 (C4). Conectado a la grabación micro</w:t>
      </w:r>
      <w:r>
        <w:t>-ejecutivo</w:t>
      </w:r>
      <w:r w:rsidRPr="004A4ECB">
        <w:t xml:space="preserve"> (REC-micro).</w:t>
      </w:r>
    </w:p>
    <w:p w:rsidR="0058736E" w:rsidRDefault="0058736E" w:rsidP="0092374A">
      <w:pPr>
        <w:jc w:val="center"/>
      </w:pPr>
      <w:r w:rsidRPr="004A4ECB">
        <w:rPr>
          <w:noProof/>
        </w:rPr>
        <w:lastRenderedPageBreak/>
        <mc:AlternateContent>
          <mc:Choice Requires="wpg">
            <w:drawing>
              <wp:inline distT="0" distB="0" distL="0" distR="0" wp14:anchorId="7F9EBD26" wp14:editId="07CB5CA9">
                <wp:extent cx="5016500" cy="4114800"/>
                <wp:effectExtent l="0" t="0" r="127000" b="133350"/>
                <wp:docPr id="806" name="Grupo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00" cy="4114800"/>
                          <a:chOff x="2401" y="2782"/>
                          <a:chExt cx="7900" cy="6480"/>
                        </a:xfrm>
                      </wpg:grpSpPr>
                      <wps:wsp>
                        <wps:cNvPr id="807" name="Line 679"/>
                        <wps:cNvCnPr/>
                        <wps:spPr bwMode="auto">
                          <a:xfrm rot="-5400000">
                            <a:off x="6547" y="4895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680"/>
                        <wps:cNvCnPr/>
                        <wps:spPr bwMode="auto">
                          <a:xfrm rot="-5400000">
                            <a:off x="6547" y="5003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9" name="Picture 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2962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10" name="Group 682"/>
                        <wpg:cNvGrpSpPr>
                          <a:grpSpLocks/>
                        </wpg:cNvGrpSpPr>
                        <wpg:grpSpPr bwMode="auto">
                          <a:xfrm>
                            <a:off x="2401" y="7430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811" name="Rectangle 683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Oval 68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3" name="Oval 68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Oval 68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Oval 68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" name="Oval 68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Oval 68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Oval 69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" name="Oval 69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0" name="Oval 69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Oval 69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2" name="Rectangle 69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" name="Rectangle 69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Rectangle 69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" name="Rectangle 69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6" name="Rectangle 69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Line 699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8" name="Line 700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9" name="Line 701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702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703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Line 704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3" name="Line 705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4" name="Line 706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5" name="Line 707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Line 708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7" name="Line 709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8" name="Line 710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711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Rectangle 71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Rectangle 71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Rectangle 71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Rectangle 71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Rectangle 71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Line 717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6" name="Line 718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Line 719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8" name="Line 720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9" name="Line 721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0" name="Line 722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1" name="Line 723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2" name="Line 724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3" name="Line 725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4" name="Line 726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5" name="Line 727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" name="Line 728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7" name="Line 729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858" name="Group 730"/>
                        <wpg:cNvGrpSpPr>
                          <a:grpSpLocks/>
                        </wpg:cNvGrpSpPr>
                        <wpg:grpSpPr bwMode="auto">
                          <a:xfrm>
                            <a:off x="4260" y="7462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859" name="Rectangle 731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Oval 732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Oval 733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Oval 734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63" name="Freeform 735"/>
                        <wps:cNvSpPr>
                          <a:spLocks/>
                        </wps:cNvSpPr>
                        <wps:spPr bwMode="auto">
                          <a:xfrm rot="16200000">
                            <a:off x="5197" y="5206"/>
                            <a:ext cx="1427" cy="66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4381" y="2782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 Micro-Ejecutivo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P.O1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6093" y="3638"/>
                            <a:ext cx="11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F05654" w:rsidRDefault="0058736E" w:rsidP="0058736E">
                              <w:pP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F05654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P.O</w:t>
                              </w:r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1</w:t>
                              </w:r>
                              <w:r w:rsidRPr="00F05654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REC</w:t>
                              </w:r>
                            </w:p>
                            <w:p w:rsidR="0058736E" w:rsidRPr="00F05654" w:rsidRDefault="0058736E" w:rsidP="0058736E">
                              <w:pP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F05654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Micro</w:t>
                              </w:r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Ejecutivo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Freeform 738"/>
                        <wps:cNvSpPr>
                          <a:spLocks/>
                        </wps:cNvSpPr>
                        <wps:spPr bwMode="auto">
                          <a:xfrm>
                            <a:off x="5725" y="6562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739"/>
                        <wps:cNvSpPr>
                          <a:spLocks/>
                        </wps:cNvSpPr>
                        <wps:spPr bwMode="auto">
                          <a:xfrm>
                            <a:off x="5733" y="3458"/>
                            <a:ext cx="4568" cy="1620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triangle" w="lg" len="lg"/>
                            <a:tailEnd type="non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3121" y="6562"/>
                            <a:ext cx="19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A57B52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Cto1: </w:t>
                              </w:r>
                              <w:proofErr w:type="spellStart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3664" y="7102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A57B52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Cto2: Sub-Autónomo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0" name="Picture 742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9" y="5164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1" name="Line 743"/>
                        <wps:cNvCnPr/>
                        <wps:spPr bwMode="auto">
                          <a:xfrm>
                            <a:off x="9241" y="6382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CC0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Freeform 744"/>
                        <wps:cNvSpPr>
                          <a:spLocks/>
                        </wps:cNvSpPr>
                        <wps:spPr bwMode="auto">
                          <a:xfrm rot="5400000">
                            <a:off x="6546" y="2417"/>
                            <a:ext cx="1970" cy="342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reeform 745"/>
                        <wps:cNvSpPr>
                          <a:spLocks/>
                        </wps:cNvSpPr>
                        <wps:spPr bwMode="auto">
                          <a:xfrm flipV="1">
                            <a:off x="3933" y="4941"/>
                            <a:ext cx="6368" cy="3557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lg" len="lg"/>
                            <a:tailEnd type="triangl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Line 746"/>
                        <wps:cNvCnPr/>
                        <wps:spPr bwMode="auto">
                          <a:xfrm>
                            <a:off x="3933" y="777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8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686" o:spid="_x0000_s1702" style="width:395pt;height:324pt;mso-position-horizontal-relative:char;mso-position-vertical-relative:line" coordorigin="2401,2782" coordsize="7900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">
                <v:line id="Line 679" o:spid="_x0000_s1703" style="position:absolute;rotation:-90;visibility:visible;mso-wrap-style:square" from="6547,4895" to="6719,4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o3MEAAADcAAAADwAAAGRycy9kb3ducmV2LnhtbESP3YrCMBSE74V9h3AE7zR1L1S6jVIX&#10;F/bSvwc4NMe2NDnpNrHtvr0RBC+HmfmGyXajNaKnzteOFSwXCQjiwumaSwXXy898A8IHZI3GMSn4&#10;Jw+77cckw1S7gU/Un0MpIoR9igqqENpUSl9UZNEvXEscvZvrLIYou1LqDocIt0Z+JslKWqw5LlTY&#10;0ndFRXO+WwV86PM/e2yPuRmoWeub2bNZKjWbjvkXiEBjeIdf7V+tYJOs4XkmHgG5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kKjcwQAAANwAAAAPAAAAAAAAAAAAAAAA&#10;AKECAABkcnMvZG93bnJldi54bWxQSwUGAAAAAAQABAD5AAAAjwMAAAAA&#10;" strokecolor="white" strokeweight="0"/>
                <v:line id="Line 680" o:spid="_x0000_s1704" style="position:absolute;rotation:-90;visibility:visible;mso-wrap-style:square" from="6547,5003" to="6744,5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88rr4AAADcAAAADwAAAGRycy9kb3ducmV2LnhtbERPzYrCMBC+L/gOYQRvNnUPrlRTqeKC&#10;R1d9gKEZ29JkUpvY1rffHBb2+PH97/aTNWKg3jeOFaySFARx6XTDlYL77Xu5AeEDskbjmBS8ycM+&#10;n33sMNNu5B8arqESMYR9hgrqELpMSl/WZNEnriOO3MP1FkOEfSV1j2MMt0Z+pulaWmw4NtTY0bGm&#10;sr2+rAI+DcXTXrpLYUZqv/TDHNislFrMp2ILItAU/sV/7rNWsEnj2ngmHgGZ/w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0DzyuvgAAANwAAAAPAAAAAAAAAAAAAAAAAKEC&#10;AABkcnMvZG93bnJldi54bWxQSwUGAAAAAAQABAD5AAAAjAMAAAAA&#10;" strokecolor="white" strokeweight="0"/>
                <v:shape id="Picture 681" o:spid="_x0000_s1705" type="#_x0000_t75" style="position:absolute;left:2847;top:2962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53F3FAAAA3AAAAA8AAABkcnMvZG93bnJldi54bWxEj0FrAjEUhO8F/0N4Qm81q5ZWV6OIUOzB&#10;Q9224PGxed0N3bzETXTXf2+EQo/DzHzDLNe9bcSF2mAcKxiPMhDEpdOGKwVfn29PMxAhImtsHJOC&#10;KwVYrwYPS8y16/hAlyJWIkE45KigjtHnUoayJoth5Dxx8n5cazEm2VZSt9gluG3kJMtepEXDaaFG&#10;T9uayt/ibBXsx2yew/fueDIfr8W88dPOm6lSj8N+swARqY//4b/2u1Ywy+ZwP5OOgF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edxdxQAAANwAAAAPAAAAAAAAAAAAAAAA&#10;AJ8CAABkcnMvZG93bnJldi54bWxQSwUGAAAAAAQABAD3AAAAkQMAAAAA&#10;">
                  <v:imagedata r:id="rId18" o:title=""/>
                </v:shape>
                <v:group id="Group 682" o:spid="_x0000_s1706" style="position:absolute;left:2401;top:7430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JaL8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vP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7iWi/CAAAA3AAAAA8A&#10;AAAAAAAAAAAAAAAAqgIAAGRycy9kb3ducmV2LnhtbFBLBQYAAAAABAAEAPoAAACZAwAAAAA=&#10;">
                  <v:rect id="Rectangle 683" o:spid="_x0000_s1707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ojMcYA&#10;AADcAAAADwAAAGRycy9kb3ducmV2LnhtbESPQWvCQBSE74L/YXlCb7pJS62krhIKKcVDbVTQ4yP7&#10;TEKzb0N2a+K/dwuCx2FmvmGW68E04kKdqy0riGcRCOLC6ppLBYd9Nl2AcB5ZY2OZFFzJwXo1Hi0x&#10;0bbnnC47X4oAYZeggsr7NpHSFRUZdDPbEgfvbDuDPsiulLrDPsBNI5+jaC4N1hwWKmzpo6Lid/dn&#10;FHz3xeZ4St/yz9fzT960fvuSbaRST5MhfQfhafCP8L39pRUs4hj+z4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ojMcYAAADcAAAADwAAAAAAAAAAAAAAAACYAgAAZHJz&#10;L2Rvd25yZXYueG1sUEsFBgAAAAAEAAQA9QAAAIsDAAAAAA==&#10;" fillcolor="silver" strokeweight="1.5pt">
                    <v:fill r:id="rId16" o:title="" type="pattern"/>
                  </v:rect>
                  <v:oval id="Oval 684" o:spid="_x0000_s1708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X0kMYA&#10;AADcAAAADwAAAGRycy9kb3ducmV2LnhtbESP0WrCQBRE3wv+w3IFX4pukgeR1DVYoa0Ixcb6AZfs&#10;bTaYvRuz2xj/vlso9HGYmTPMuhhtKwbqfeNYQbpIQBBXTjdcKzh/vsxXIHxA1tg6JgV38lBsJg9r&#10;zLW7cUnDKdQiQtjnqMCE0OVS+sqQRb9wHXH0vlxvMUTZ11L3eItw28osSZbSYsNxwWBHO0PV5fRt&#10;FTyaj/RVv/lrtT2Wh/cjltn98qzUbDpun0AEGsN/+K+91wpWaQa/Z+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1X0kMYAAADcAAAADwAAAAAAAAAAAAAAAACYAgAAZHJz&#10;L2Rvd25yZXYueG1sUEsFBgAAAAAEAAQA9QAAAIsDAAAAAA==&#10;" fillcolor="black" strokeweight="1pt"/>
                  <v:oval id="Oval 685" o:spid="_x0000_s1709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fNw8YA&#10;AADcAAAADwAAAGRycy9kb3ducmV2LnhtbESPT2vCQBTE74LfYXlCL6KbVCrb1FXEP+CtaHvx9pp9&#10;TYLZtzG7auyn7xYKHoeZ+Q0zW3S2FldqfeVYQzpOQBDnzlRcaPj82I4UCB+QDdaOScOdPCzm/d4M&#10;M+NuvKfrIRQiQthnqKEMocmk9HlJFv3YNcTR+3atxRBlW0jT4i3CbS2fk2QqLVYcF0psaFVSfjpc&#10;rIbdKV9OXo9fPy+pGr5vVmuvzqnS+mnQLd9ABOrCI/zf3hkNKp3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fNw8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686" o:spid="_x0000_s1710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DJf8UA&#10;AADcAAAADwAAAGRycy9kb3ducmV2LnhtbESP0WrCQBRE34X+w3ILfRHdRIpIdBUVrKVQNLYfcMle&#10;s8Hs3ZhdNf59tyD4OMzMGWa26GwtrtT6yrGCdJiAIC6crrhU8PuzGUxA+ICssXZMCu7kYTF/6c0w&#10;0+7GOV0PoRQRwj5DBSaEJpPSF4Ys+qFriKN3dK3FEGVbSt3iLcJtLUdJMpYWK44LBhtaGypOh4tV&#10;0Df79ENv/blY7vKv7x3mo/tppdTba7ecggjUhWf40f7UCibpO/yf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8Ml/xQAAANwAAAAPAAAAAAAAAAAAAAAAAJgCAABkcnMv&#10;ZG93bnJldi54bWxQSwUGAAAAAAQABAD1AAAAigMAAAAA&#10;" fillcolor="black" strokeweight="1pt"/>
                  <v:oval id="Oval 687" o:spid="_x0000_s1711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LwLMYA&#10;AADcAAAADwAAAGRycy9kb3ducmV2LnhtbESPQWvCQBSE7wX/w/KEXopuUlG2qauIVvAm2l68vWZf&#10;k2D2bcxuNe2vdwXB4zAz3zDTeWdrcabWV441pMMEBHHuTMWFhq/P9UCB8AHZYO2YNPyRh/ms9zTF&#10;zLgL7+i8D4WIEPYZaihDaDIpfV6SRT90DXH0flxrMUTZFtK0eIlwW8vXJJlIixXHhRIbWpaUH/e/&#10;VsPmmC9Gb4fv/3GqXrYfy5VXp1Rp/dzvFu8gAnXhEb63N0aDSs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LwLM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688" o:spid="_x0000_s1712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7yk8UA&#10;AADcAAAADwAAAGRycy9kb3ducmV2LnhtbESP0WrCQBRE3wv+w3IFX4pu4oNIdBUVWkuhaNQPuGSv&#10;2WD2bprdavz7riD4OMzMGWa+7GwtrtT6yrGCdJSAIC6crrhUcDp+DKcgfEDWWDsmBXfysFz03uaY&#10;aXfjnK6HUIoIYZ+hAhNCk0npC0MW/cg1xNE7u9ZiiLItpW7xFuG2luMkmUiLFccFgw1tDBWXw59V&#10;8G726afe+t9itcu/f3aYj++XtVKDfreagQjUhVf42f7SCqbpBB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vKTxQAAANwAAAAPAAAAAAAAAAAAAAAAAJgCAABkcnMv&#10;ZG93bnJldi54bWxQSwUGAAAAAAQABAD1AAAAigMAAAAA&#10;" fillcolor="black" strokeweight="1pt"/>
                  <v:oval id="Oval 689" o:spid="_x0000_s1713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LwMYA&#10;AADcAAAADwAAAGRycy9kb3ducmV2LnhtbESPQWvCQBSE74X+h+UJXkQ3sWjX6CpiW/AmWi+9vWaf&#10;STD7Ns1uNe2v7wpCj8PMfMMsVp2txYVaXznWkI4SEMS5MxUXGo7vb0MFwgdkg7Vj0vBDHlbLx4cF&#10;ZsZdeU+XQyhEhLDPUEMZQpNJ6fOSLPqRa4ijd3KtxRBlW0jT4jXCbS3HSTKVFiuOCyU2tCkpPx++&#10;rYbtOV8/zT4+fyepGuxeNy9efaVK636vW89BBOrCf/je3hoNKn2G25l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zLwM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690" o:spid="_x0000_s1714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3DesIA&#10;AADcAAAADwAAAGRycy9kb3ducmV2LnhtbERPy4rCMBTdD/gP4QpuhjGtC5FqFEfwgTBodT7g0txp&#10;is1NbaLWv58sBJeH854tOluLO7W+cqwgHSYgiAunKy4V/J7XXxMQPiBrrB2Tgid5WMx7HzPMtHtw&#10;TvdTKEUMYZ+hAhNCk0npC0MW/dA1xJH7c63FEGFbSt3iI4bbWo6SZCwtVhwbDDa0MlRcTjer4NMc&#10;043e+muxPOT7nwPmo+flW6lBv1tOQQTqwlv8cu+0gkka18Yz8Qj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vcN6wgAAANwAAAAPAAAAAAAAAAAAAAAAAJgCAABkcnMvZG93&#10;bnJldi54bWxQSwUGAAAAAAQABAD1AAAAhwMAAAAA&#10;" fillcolor="black" strokeweight="1pt"/>
                  <v:oval id="Oval 691" o:spid="_x0000_s1715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/6KcYA&#10;AADcAAAADwAAAGRycy9kb3ducmV2LnhtbESPQWvCQBSE74L/YXkFL6KbVCpr6ipiFbwVbS/eXrOv&#10;STD7NmZXjf313ULB4zAz3zDzZWdrcaXWV441pOMEBHHuTMWFhs+P7UiB8AHZYO2YNNzJw3LR780x&#10;M+7Ge7oeQiEihH2GGsoQmkxKn5dk0Y9dQxy9b9daDFG2hTQt3iLc1vI5SabSYsVxocSG1iXlp8PF&#10;atid8tVkdvz6eUnV8H2zfvPqnCqtB0/d6hVEoC48wv/tndGg0hn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/6Kc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692" o:spid="_x0000_s1716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cFwcEA&#10;AADcAAAADwAAAGRycy9kb3ducmV2LnhtbERPzYrCMBC+C/sOYRa8iKb2INI1ii7oiiBa1wcYmrEp&#10;NpNuk9X69uYgePz4/meLztbiRq2vHCsYjxIQxIXTFZcKzr/r4RSED8gaa8ek4EEeFvOP3gwz7e6c&#10;0+0UShFD2GeowITQZFL6wpBFP3INceQurrUYImxLqVu8x3BbyzRJJtJixbHBYEPfhorr6d8qGJjj&#10;eKN//F+xPOS7/QHz9HFdKdX/7JZfIAJ14S1+ubdawTSN8+OZe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nBcHBAAAA3AAAAA8AAAAAAAAAAAAAAAAAmAIAAGRycy9kb3du&#10;cmV2LnhtbFBLBQYAAAAABAAEAPUAAACGAwAAAAA=&#10;" fillcolor="black" strokeweight="1pt"/>
                  <v:oval id="Oval 693" o:spid="_x0000_s1717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U8ksYA&#10;AADcAAAADwAAAGRycy9kb3ducmV2LnhtbESPQWvCQBSE7wX/w/IEL0U3UZRt6iqiLXgr2l68vWZf&#10;k2D2bcyuGvvruwXB4zAz3zDzZWdrcaHWV441pKMEBHHuTMWFhq/P96EC4QOywdoxabiRh+Wi9zTH&#10;zLgr7+iyD4WIEPYZaihDaDIpfV6SRT9yDXH0flxrMUTZFtK0eI1wW8txksykxYrjQokNrUvKj/uz&#10;1bA95qvJy+H7d5qq54+39carU6q0HvS71SuIQF14hO/trdGgxin8n4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U8ks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rect id="Rectangle 694" o:spid="_x0000_s1718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FCSMQA&#10;AADcAAAADwAAAGRycy9kb3ducmV2LnhtbESPzWrDMBCE74G+g9hCb4lsU0pwo4SQEGiO+XHpcStt&#10;LVNrZSzFcfv0VSGQ4zAz3zCL1ehaMVAfGs8K8lkGglh703Ct4HzaTecgQkQ22HomBT8UYLV8mCyw&#10;NP7KBxqOsRYJwqFEBTbGrpQyaEsOw8x3xMn78r3DmGRfS9PjNcFdK4sse5EOG04LFjvaWNLfx4tT&#10;0H2E30/eH/ZD1eh3Xe3yrX3OlXp6HNevICKN8R6+td+MgnlRwP+Zd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xQkjEAAAA3AAAAA8AAAAAAAAAAAAAAAAAmAIAAGRycy9k&#10;b3ducmV2LnhtbFBLBQYAAAAABAAEAPUAAACJAwAAAAA=&#10;" fillcolor="black">
                    <v:fill color2="#555" focus="50%" type="gradient"/>
                  </v:rect>
                  <v:rect id="Rectangle 695" o:spid="_x0000_s1719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0Q0MUA&#10;AADcAAAADwAAAGRycy9kb3ducmV2LnhtbESPQWvCQBSE7wX/w/IEb3WjgsTUVUppS7GgmNSDt2f2&#10;NVnMvg3Zrab/vlsQPA4z8w2zXPe2ERfqvHGsYDJOQBCXThuuFHwVb48pCB+QNTaOScEveVivBg9L&#10;zLS78p4ueahEhLDPUEEdQptJ6cuaLPqxa4mj9+06iyHKrpK6w2uE20ZOk2QuLRqOCzW29FJTec5/&#10;rAJ7POjDong1293GpZ/M+cm9G6VGw/75CUSgPtzDt/aHVpBOZ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RDQxQAAANwAAAAPAAAAAAAAAAAAAAAAAJgCAABkcnMv&#10;ZG93bnJldi54bWxQSwUGAAAAAAQABAD1AAAAigMAAAAA&#10;" fillcolor="#e6e6e6">
                    <v:fill focus="100%" type="gradient"/>
                  </v:rect>
                  <v:rect id="Rectangle 696" o:spid="_x0000_s1720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2p1MMA&#10;AADcAAAADwAAAGRycy9kb3ducmV2LnhtbESP0YrCMBRE3wX/IVzBN00Vd5FqFBV2cRFFrR9waa5t&#10;tbkpTdT690ZY8HGYmTPMdN6YUtypdoVlBYN+BII4tbrgTMEp+emNQTiPrLG0TAqe5GA+a7emGGv7&#10;4APdjz4TAcIuRgW591UspUtzMuj6tiIO3tnWBn2QdSZ1jY8AN6UcRtG3NFhwWMixolVO6fV4Mwps&#10;stnr7Xn5u6q+5H7355Os2F6U6naaxQSEp8Z/wv/ttVYwHo7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2p1MMAAADcAAAADwAAAAAAAAAAAAAAAACYAgAAZHJzL2Rv&#10;d25yZXYueG1sUEsFBgAAAAAEAAQA9QAAAIgDAAAAAA==&#10;" fillcolor="#e6e6e6" stroked="f">
                    <v:fill focus="100%" type="gradient"/>
                  </v:rect>
                  <v:rect id="Rectangle 697" o:spid="_x0000_s1721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MT8QA&#10;AADcAAAADwAAAGRycy9kb3ducmV2LnhtbESP0YrCMBRE3xf8h3AF39ZUQZFqWlRwcREXtX7Apbm2&#10;1eamNFnt/r0RFnwcZuYMs0g7U4s7ta6yrGA0jEAQ51ZXXCg4Z5vPGQjnkTXWlknBHzlIk97HAmNt&#10;H3yk+8kXIkDYxaig9L6JpXR5SQbd0DbEwbvY1qAPsi2kbvER4KaW4yiaSoMVh4USG1qXlN9Ov0aB&#10;zXYHvb+svtbNRB5+vn1WVPurUoN+t5yD8NT5d/i/vdUKZuMJvM6EIyC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xDE/EAAAA3AAAAA8AAAAAAAAAAAAAAAAAmAIAAGRycy9k&#10;b3ducmV2LnhtbFBLBQYAAAAABAAEAPUAAACJAwAAAAA=&#10;" fillcolor="#e6e6e6" stroked="f">
                    <v:fill focus="100%" type="gradient"/>
                  </v:rect>
                  <v:rect id="Rectangle 698" o:spid="_x0000_s1722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7vjMQA&#10;AADcAAAADwAAAGRycy9kb3ducmV2LnhtbESPUWvCMBSF3wf+h3CFvc20jqlUo0xhIAoDqz/g0lyb&#10;YnOTNZmt/34ZDPZ4OOd8h7PaDLYVd+pC41hBPslAEFdON1wruJw/XhYgQkTW2DomBQ8KsFmPnlZY&#10;aNfzie5lrEWCcChQgYnRF1KGypDFMHGeOHlX11mMSXa11B32CW5bOc2ymbTYcFow6GlnqLqV31bB&#10;6/7g3/w2x69+/nnIy8fxauRRqefx8L4EEWmI/+G/9l4rWExn8HsmH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e74zEAAAA3AAAAA8AAAAAAAAAAAAAAAAAmAIAAGRycy9k&#10;b3ducmV2LnhtbFBLBQYAAAAABAAEAPUAAACJAwAAAAA=&#10;" fillcolor="#767676">
                    <v:fill color2="black" focus="100%" type="gradient"/>
                  </v:rect>
                  <v:line id="Line 699" o:spid="_x0000_s1723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JJPccAAADcAAAADwAAAGRycy9kb3ducmV2LnhtbESPT2vCQBTE70K/w/IKXqRuKmglzUba&#10;gtCLBWOgeHtmX/5o9m2a3Wr67V1B6HGYmd8wyWowrThT7xrLCp6nEQjiwuqGKwX5bv20BOE8ssbW&#10;Min4Iwer9GGUYKzthbd0znwlAoRdjApq77tYSlfUZNBNbUccvNL2Bn2QfSV1j5cAN62cRdFCGmw4&#10;LNTY0UdNxSn7NQqy+ff++P5z2uTt16S0h0GWx12p1PhxeHsF4Wnw/+F7+1MrWM5e4H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gkk9xwAAANwAAAAPAAAAAAAA&#10;AAAAAAAAAKECAABkcnMvZG93bnJldi54bWxQSwUGAAAAAAQABAD5AAAAlQMAAAAA&#10;" strokecolor="#fc0" strokeweight="2pt"/>
                  <v:line id="Line 700" o:spid="_x0000_s1724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3dT8IAAADcAAAADwAAAGRycy9kb3ducmV2LnhtbERPy4rCMBTdD/gP4QqzGTRVUKQaRQXB&#10;zQxYBXF3bW4f2tzUJqP1781CcHk479miNZW4U+NKywoG/QgEcWp1ybmCw37Tm4BwHlljZZkUPMnB&#10;Yt75mmGs7YN3dE98LkIIuxgVFN7XsZQuLcig69uaOHCZbQz6AJtc6gYfIdxUchhFY2mw5NBQYE3r&#10;gtJr8m8UJKPj6bK6XX8P1d9PZs+tzC77TKnvbrucgvDU+o/47d5qBZNhWBvOhCM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3dT8IAAADcAAAADwAAAAAAAAAAAAAA&#10;AAChAgAAZHJzL2Rvd25yZXYueG1sUEsFBgAAAAAEAAQA+QAAAJADAAAAAA==&#10;" strokecolor="#fc0" strokeweight="2pt"/>
                  <v:line id="Line 701" o:spid="_x0000_s1725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F41MYAAADcAAAADwAAAGRycy9kb3ducmV2LnhtbESPT2sCMRTE7wW/Q3hCL0WzCi26GkWF&#10;gpcKXQXx9ty8/aObl3UTdf32TUHwOMzMb5jpvDWVuFHjSssKBv0IBHFqdcm5gt32uzcC4Tyyxsoy&#10;KXiQg/ms8zbFWNs7/9It8bkIEHYxKii8r2MpXVqQQde3NXHwMtsY9EE2udQN3gPcVHIYRV/SYMlh&#10;ocCaVgWl5+RqFCSf+8NpeTn/7KrNR2aPrcxO20yp9267mIDw1PpX+NleawWj4Rj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ReNTGAAAA3AAAAA8AAAAAAAAA&#10;AAAAAAAAoQIAAGRycy9kb3ducmV2LnhtbFBLBQYAAAAABAAEAPkAAACUAwAAAAA=&#10;" strokecolor="#fc0" strokeweight="2pt"/>
                  <v:line id="Line 702" o:spid="_x0000_s1726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JHlMIAAADcAAAADwAAAGRycy9kb3ducmV2LnhtbERPy4rCMBTdD/gP4QpuBk1VRqRjFBWE&#10;2ShYBXF3p7l9aHNTm4zWvzeLAZeH854tWlOJOzWutKxgOIhAEKdWl5wrOB42/SkI55E1VpZJwZMc&#10;LOadjxnG2j54T/fE5yKEsItRQeF9HUvp0oIMuoGtiQOX2cagD7DJpW7wEcJNJUdRNJEGSw4NBda0&#10;Lii9Jn9GQfJ1Ol9Wt+v2WO0+M/vbyuxyyJTqddvlNwhPrX+L/90/WsF0HOaH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JHlMIAAADcAAAADwAAAAAAAAAAAAAA&#10;AAChAgAAZHJzL2Rvd25yZXYueG1sUEsFBgAAAAAEAAQA+QAAAJADAAAAAA==&#10;" strokecolor="#fc0" strokeweight="2pt"/>
                  <v:line id="Line 703" o:spid="_x0000_s1727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7iD8cAAADcAAAADwAAAGRycy9kb3ducmV2LnhtbESPT2vCQBTE74LfYXlCL6IbWxSJ2Ygt&#10;FHppwSiIt2f25Y9m36bZrabfvlsQPA4z8xsmWfemEVfqXG1ZwWwagSDOra65VLDfvU+WIJxH1thY&#10;JgW/5GCdDgcJxtreeEvXzJciQNjFqKDyvo2ldHlFBt3UtsTBK2xn0AfZlVJ3eAtw08jnKFpIgzWH&#10;hQpbeqsov2Q/RkE2PxzPr9+Xz33zNS7sqZfFeVco9TTqNysQnnr/CN/bH1rB8mUG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/uIPxwAAANwAAAAPAAAAAAAA&#10;AAAAAAAAAKECAABkcnMvZG93bnJldi54bWxQSwUGAAAAAAQABAD5AAAAlQMAAAAA&#10;" strokecolor="#fc0" strokeweight="2pt"/>
                  <v:line id="Line 704" o:spid="_x0000_s1728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x8eMcAAADcAAAADwAAAGRycy9kb3ducmV2LnhtbESPT2vCQBTE70K/w/IKXqRuqlgkzUba&#10;gtCLBWOgeHtmX/5o9m2a3Wr67V1B6HGYmd8wyWowrThT7xrLCp6nEQjiwuqGKwX5bv20BOE8ssbW&#10;Min4Iwer9GGUYKzthbd0znwlAoRdjApq77tYSlfUZNBNbUccvNL2Bn2QfSV1j5cAN62cRdGLNNhw&#10;WKixo4+ailP2axRki+/98f3ntMnbr0lpD4Msj7tSqfHj8PYKwtPg/8P39qdWsJzP4HYmHAGZ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LHx4xwAAANwAAAAPAAAAAAAA&#10;AAAAAAAAAKECAABkcnMvZG93bnJldi54bWxQSwUGAAAAAAQABAD5AAAAlQMAAAAA&#10;" strokecolor="#fc0" strokeweight="2pt"/>
                  <v:line id="Line 705" o:spid="_x0000_s1729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DZ48cAAADcAAAADwAAAGRycy9kb3ducmV2LnhtbESPT2vCQBTE70K/w/IKvUjdqLRImo3U&#10;guBFoVEo3p7Zlz+afZtmtxq/vSsIPQ4z8xsmmfemEWfqXG1ZwXgUgSDOra65VLDbLl9nIJxH1thY&#10;JgVXcjBPnwYJxtpe+JvOmS9FgLCLUUHlfRtL6fKKDLqRbYmDV9jOoA+yK6Xu8BLgppGTKHqXBmsO&#10;CxW29FVRfsr+jILs7Wd/XPye1rtmMyzsoZfFcVso9fLcf36A8NT7//CjvdIKZtM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YNnjxwAAANwAAAAPAAAAAAAA&#10;AAAAAAAAAKECAABkcnMvZG93bnJldi54bWxQSwUGAAAAAAQABAD5AAAAlQMAAAAA&#10;" strokecolor="#fc0" strokeweight="2pt"/>
                  <v:line id="Line 706" o:spid="_x0000_s1730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lBl8cAAADcAAAADwAAAGRycy9kb3ducmV2LnhtbESPW2vCQBSE3wv9D8sp9KXUjbciaVZR&#10;odAXC0ZBfDvNntzMno3Zrab/vlsQfBxm5hsmWfSmERfqXGVZwXAQgSDOrK64ULDffbzOQDiPrLGx&#10;TAp+ycFi/viQYKztlbd0SX0hAoRdjApK79tYSpeVZNANbEscvNx2Bn2QXSF1h9cAN40cRdGbNFhx&#10;WCixpXVJ2Sn9MQrS6eFYr86nzb75esntdy/zepcr9fzUL99BeOr9PXxrf2oFs/EE/s+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iUGXxwAAANwAAAAPAAAAAAAA&#10;AAAAAAAAAKECAABkcnMvZG93bnJldi54bWxQSwUGAAAAAAQABAD5AAAAlQMAAAAA&#10;" strokecolor="#fc0" strokeweight="2pt"/>
                  <v:line id="Line 707" o:spid="_x0000_s1731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XkDMYAAADcAAAADwAAAGRycy9kb3ducmV2LnhtbESPT2sCMRTE74LfITyhF9FsK4qsRrGF&#10;gheFroJ4e27e/tHNy3aT6vrtG0HwOMzMb5j5sjWVuFLjSssK3ocRCOLU6pJzBfvd92AKwnlkjZVl&#10;UnAnB8tFtzPHWNsb/9A18bkIEHYxKii8r2MpXVqQQTe0NXHwMtsY9EE2udQN3gLcVPIjiibSYMlh&#10;ocCavgpKL8mfUZCMD8fz5+9ls6+2/cyeWpmdd5lSb712NQPhqfWv8LO91gqmoz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F5AzGAAAA3AAAAA8AAAAAAAAA&#10;AAAAAAAAoQIAAGRycy9kb3ducmV2LnhtbFBLBQYAAAAABAAEAPkAAACUAwAAAAA=&#10;" strokecolor="#fc0" strokeweight="2pt"/>
                  <v:line id="Line 708" o:spid="_x0000_s1732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d6e8YAAADcAAAADwAAAGRycy9kb3ducmV2LnhtbESPT2sCMRTE74LfITzBi2hWiyKrUdpC&#10;wUsFV6F4e27e/tHNy7qJun77piD0OMzMb5jlujWVuFPjSssKxqMIBHFqdcm5gsP+azgH4Tyyxsoy&#10;KXiSg/Wq21lirO2Dd3RPfC4ChF2MCgrv61hKlxZk0I1sTRy8zDYGfZBNLnWDjwA3lZxE0UwaLDks&#10;FFjTZ0HpJbkZBcn053j+uF6+D9V2kNlTK7PzPlOq32vfFyA8tf4//GpvtIL52wz+zo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XenvGAAAA3AAAAA8AAAAAAAAA&#10;AAAAAAAAoQIAAGRycy9kb3ducmV2LnhtbFBLBQYAAAAABAAEAPkAAACUAwAAAAA=&#10;" strokecolor="#fc0" strokeweight="2pt"/>
                  <v:line id="Line 709" o:spid="_x0000_s1733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vf4McAAADcAAAADwAAAGRycy9kb3ducmV2LnhtbESPT2vCQBTE74V+h+UVeil1o6KVNKuo&#10;UOjFglEQb6/Zl39m38bsVtNv3y0IHoeZ+Q2TLHrTiAt1rrKsYDiIQBBnVldcKNjvPl5nIJxH1thY&#10;JgW/5GAxf3xIMNb2ylu6pL4QAcIuRgWl920spctKMugGtiUOXm47gz7IrpC6w2uAm0aOomgqDVYc&#10;FkpsaV1Sdkp/jIJ0cjjWq/Nps2++XnL73cu83uVKPT/1y3cQnnp/D9/an1rBbPwG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W9/gxwAAANwAAAAPAAAAAAAA&#10;AAAAAAAAAKECAABkcnMvZG93bnJldi54bWxQSwUGAAAAAAQABAD5AAAAlQMAAAAA&#10;" strokecolor="#fc0" strokeweight="2pt"/>
                  <v:line id="Line 710" o:spid="_x0000_s1734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RLksIAAADcAAAADwAAAGRycy9kb3ducmV2LnhtbERPy4rCMBTdD/gP4QpuBk1VRqRjFBWE&#10;2ShYBXF3p7l9aHNTm4zWvzeLAZeH854tWlOJOzWutKxgOIhAEKdWl5wrOB42/SkI55E1VpZJwZMc&#10;LOadjxnG2j54T/fE5yKEsItRQeF9HUvp0oIMuoGtiQOX2cagD7DJpW7wEcJNJUdRNJEGSw4NBda0&#10;Lii9Jn9GQfJ1Ol9Wt+v2WO0+M/vbyuxyyJTqddvlNwhPrX+L/90/WsF0HNaG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8RLksIAAADcAAAADwAAAAAAAAAAAAAA&#10;AAChAgAAZHJzL2Rvd25yZXYueG1sUEsFBgAAAAAEAAQA+QAAAJADAAAAAA==&#10;" strokecolor="#fc0" strokeweight="2pt"/>
                  <v:line id="Line 711" o:spid="_x0000_s1735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ciccAAADcAAAADwAAAGRycy9kb3ducmV2LnhtbESP3WoCMRSE7wXfIRyhdzVrC63dGkVb&#10;rEJF6g8U7w6b42Zxc7Jsoru+fSMUvBxm5htmNGltKS5U+8KxgkE/AUGcOV1wrmC/mz8OQfiArLF0&#10;TAqu5GEy7nZGmGrX8IYu25CLCGGfogITQpVK6TNDFn3fVcTRO7raYoiyzqWusYlwW8qnJHmRFguO&#10;CwYr+jCUnbZnq+BwXv+87j6/VsnMfhemKRdyrn+Veui103cQgdpwD/+3l1rB8PkNbmfiEZ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uNyJxwAAANwAAAAPAAAAAAAA&#10;AAAAAAAAAKECAABkcnMvZG93bnJldi54bWxQSwUGAAAAAAQABAD5AAAAlQMAAAAA&#10;" strokeweight="1.5pt"/>
                  <v:rect id="Rectangle 712" o:spid="_x0000_s1736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CcBMEA&#10;AADcAAAADwAAAGRycy9kb3ducmV2LnhtbERPz2vCMBS+D/wfwhvsNtMOEammRSbCPOpW8fiWvDXF&#10;5qU0We3215vDYMeP7/emmlwnRhpC61lBPs9AEGtvWm4UfLzvn1cgQkQ22HkmBT8UoCpnDxssjL/x&#10;kcZTbEQK4VCgAhtjX0gZtCWHYe574sR9+cFhTHBopBnwlsJdJ1+ybCkdtpwaLPb0aklfT99OQX8J&#10;v598OB7GutVnXe/znV3kSj09Tts1iEhT/Bf/ud+MgtUizU9n0hGQ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wnATBAAAA3AAAAA8AAAAAAAAAAAAAAAAAmAIAAGRycy9kb3du&#10;cmV2LnhtbFBLBQYAAAAABAAEAPUAAACGAwAAAAA=&#10;" fillcolor="black">
                    <v:fill color2="#555" focus="50%" type="gradient"/>
                  </v:rect>
                  <v:rect id="Rectangle 713" o:spid="_x0000_s1737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zOnMUA&#10;AADcAAAADwAAAGRycy9kb3ducmV2LnhtbESPQWvCQBSE74L/YXlCb7qxFImpqxRpi1hoMakHb8/s&#10;a7KYfRuyq6b/3hUKPQ4z8w2zWPW2ERfqvHGsYDpJQBCXThuuFHwXb+MUhA/IGhvHpOCXPKyWw8EC&#10;M+2uvKNLHioRIewzVFCH0GZS+rImi37iWuLo/bjOYoiyq6Tu8BrhtpGPSTKTFg3HhRpbWtdUnvKz&#10;VWAPe72fF6/m82vr0g/m/OjejVIPo/7lGUSgPvyH/9obrSB9msL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M6cxQAAANwAAAAPAAAAAAAAAAAAAAAAAJgCAABkcnMv&#10;ZG93bnJldi54bWxQSwUGAAAAAAQABAD1AAAAigMAAAAA&#10;" fillcolor="#e6e6e6">
                    <v:fill focus="100%" type="gradient"/>
                  </v:rect>
                  <v:rect id="Rectangle 714" o:spid="_x0000_s1738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xm8MA&#10;AADcAAAADwAAAGRycy9kb3ducmV2LnhtbESP0YrCMBRE3wX/IVzBN00Vd5FqFBV2cRFFrR9waa5t&#10;tbkpTdT690ZY8HGYmTPMdN6YUtypdoVlBYN+BII4tbrgTMEp+emNQTiPrLG0TAqe5GA+a7emGGv7&#10;4APdjz4TAcIuRgW591UspUtzMuj6tiIO3tnWBn2QdSZ1jY8AN6UcRtG3NFhwWMixolVO6fV4Mwps&#10;stnr7Xn5u6q+5H7355Os2F6U6naaxQSEp8Z/wv/ttVYwHg3h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dxm8MAAADcAAAADwAAAAAAAAAAAAAAAACYAgAAZHJzL2Rv&#10;d25yZXYueG1sUEsFBgAAAAAEAAQA9QAAAIgDAAAAAA==&#10;" fillcolor="#e6e6e6" stroked="f">
                    <v:fill focus="100%" type="gradient"/>
                  </v:rect>
                  <v:rect id="Rectangle 715" o:spid="_x0000_s1739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vUAMUA&#10;AADcAAAADwAAAGRycy9kb3ducmV2LnhtbESP0WrCQBRE3wv9h+UW+tZsbK1IdJVWqFgkookfcMle&#10;k9js3ZDdmvj3XUHo4zAzZ5j5cjCNuFDnassKRlEMgriwuuZSwTH/epmCcB5ZY2OZFFzJwXLx+DDH&#10;RNueD3TJfCkChF2CCirv20RKV1Rk0EW2JQ7eyXYGfZBdKXWHfYCbRr7G8UQarDksVNjSqqLiJ/s1&#10;Cmy+3ev09Llete9yv/v2eVmnZ6Wen4aPGQhPg/8P39sbrWA6foPbmXA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9QAxQAAANwAAAAPAAAAAAAAAAAAAAAAAJgCAABkcnMv&#10;ZG93bnJldi54bWxQSwUGAAAAAAQABAD1AAAAigMAAAAA&#10;" fillcolor="#e6e6e6" stroked="f">
                    <v:fill focus="100%" type="gradient"/>
                  </v:rect>
                  <v:rect id="Rectangle 716" o:spid="_x0000_s1740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8xwMUA&#10;AADcAAAADwAAAGRycy9kb3ducmV2LnhtbESPUWvCMBSF3wf7D+EOfJtpp1OpRtkGA1EQrP6AS3Nt&#10;is1N1mS2/vtlMNjj4ZzzHc5qM9hW3KgLjWMF+TgDQVw53XCt4Hz6fF6ACBFZY+uYFNwpwGb9+LDC&#10;Qruej3QrYy0ShEOBCkyMvpAyVIYshrHzxMm7uM5iTLKrpe6wT3Dbypcsm0mLDacFg54+DFXX8tsq&#10;mGx3/tW/5/jVzw+7vLzvL0bulRo9DW9LEJGG+B/+a2+1gsV0Cr9n0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HzHAxQAAANwAAAAPAAAAAAAAAAAAAAAAAJgCAABkcnMv&#10;ZG93bnJldi54bWxQSwUGAAAAAAQABAD1AAAAigMAAAAA&#10;" fillcolor="#767676">
                    <v:fill color2="black" focus="100%" type="gradient"/>
                  </v:rect>
                  <v:line id="Line 717" o:spid="_x0000_s1741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OXccYAAADcAAAADwAAAGRycy9kb3ducmV2LnhtbESPT2sCMRTE74LfITyhF9Fsi4qsRrGF&#10;gheFroJ4e27e/tHNy3aT6vrtG0HwOMzMb5j5sjWVuFLjSssK3ocRCOLU6pJzBfvd92AKwnlkjZVl&#10;UnAnB8tFtzPHWNsb/9A18bkIEHYxKii8r2MpXVqQQTe0NXHwMtsY9EE2udQN3gLcVPIjiibSYMlh&#10;ocCavgpKL8mfUZCMD8fz5+9ls6+2/cyeWpmdd5lSb712NQPhqfWv8LO91gqmoz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Dl3HGAAAA3AAAAA8AAAAAAAAA&#10;AAAAAAAAoQIAAGRycy9kb3ducmV2LnhtbFBLBQYAAAAABAAEAPkAAACUAwAAAAA=&#10;" strokecolor="#fc0" strokeweight="2pt"/>
                  <v:line id="Line 718" o:spid="_x0000_s1742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EJBsYAAADcAAAADwAAAGRycy9kb3ducmV2LnhtbESPT2sCMRTE74LfITzBi2hWqSKrUdpC&#10;wUsFV6F4e27e/tHNy7qJun77piD0OMzMb5jlujWVuFPjSssKxqMIBHFqdcm5gsP+azgH4Tyyxsoy&#10;KXiSg/Wq21lirO2Dd3RPfC4ChF2MCgrv61hKlxZk0I1sTRy8zDYGfZBNLnWDjwA3lZxE0UwaLDks&#10;FFjTZ0HpJbkZBcn053j+uF6+D9V2kNlTK7PzPlOq32vfFyA8tf4//GpvtIL52wz+zo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RCQbGAAAA3AAAAA8AAAAAAAAA&#10;AAAAAAAAoQIAAGRycy9kb3ducmV2LnhtbFBLBQYAAAAABAAEAPkAAACUAwAAAAA=&#10;" strokecolor="#fc0" strokeweight="2pt"/>
                  <v:line id="Line 719" o:spid="_x0000_s1743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2snccAAADcAAAADwAAAGRycy9kb3ducmV2LnhtbESPT2vCQBTE74V+h+UVeil1o6iVNKuo&#10;UOjFglEQb6/Zl39m38bsVtNv3y0IHoeZ+Q2TLHrTiAt1rrKsYDiIQBBnVldcKNjvPl5nIJxH1thY&#10;JgW/5GAxf3xIMNb2ylu6pL4QAcIuRgWl920spctKMugGtiUOXm47gz7IrpC6w2uAm0aOomgqDVYc&#10;FkpsaV1Sdkp/jIJ0cjjWq/Nps2++XnL73cu83uVKPT/1y3cQnnp/D9/an1rBbPwG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XaydxwAAANwAAAAPAAAAAAAA&#10;AAAAAAAAAKECAABkcnMvZG93bnJldi54bWxQSwUGAAAAAAQABAD5AAAAlQMAAAAA&#10;" strokecolor="#fc0" strokeweight="2pt"/>
                  <v:line id="Line 720" o:spid="_x0000_s1744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I478IAAADcAAAADwAAAGRycy9kb3ducmV2LnhtbERPy4rCMBTdD/gP4QpuBk0VR6RjFBWE&#10;2ShYBXF3p7l9aHNTm4zWvzeLAZeH854tWlOJOzWutKxgOIhAEKdWl5wrOB42/SkI55E1VpZJwZMc&#10;LOadjxnG2j54T/fE5yKEsItRQeF9HUvp0oIMuoGtiQOX2cagD7DJpW7wEcJNJUdRNJEGSw4NBda0&#10;Lii9Jn9GQfJ1Ol9Wt+v2WO0+M/vbyuxyyJTqddvlNwhPrX+L/90/WsF0HNaG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8I478IAAADcAAAADwAAAAAAAAAAAAAA&#10;AAChAgAAZHJzL2Rvd25yZXYueG1sUEsFBgAAAAAEAAQA+QAAAJADAAAAAA==&#10;" strokecolor="#fc0" strokeweight="2pt"/>
                  <v:line id="Line 721" o:spid="_x0000_s1745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6ddMcAAADcAAAADwAAAGRycy9kb3ducmV2LnhtbESPT2vCQBTE7wW/w/KEXkrdVLRozCpV&#10;KPRiwSgUb8/syz+zb2N2q+m37xaEHoeZ+Q2TrHrTiCt1rrKs4GUUgSDOrK64UHDYvz/PQDiPrLGx&#10;TAp+yMFqOXhIMNb2xju6pr4QAcIuRgWl920spctKMuhGtiUOXm47gz7IrpC6w1uAm0aOo+hVGqw4&#10;LJTY0qak7Jx+GwXp9OtYry/n7aH5fMrtqZd5vc+Vehz2bwsQnnr/H763P7SC2WQO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jp10xwAAANwAAAAPAAAAAAAA&#10;AAAAAAAAAKECAABkcnMvZG93bnJldi54bWxQSwUGAAAAAAQABAD5AAAAlQMAAAAA&#10;" strokecolor="#fc0" strokeweight="2pt"/>
                  <v:line id="Line 722" o:spid="_x0000_s1746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2iNMQAAADcAAAADwAAAGRycy9kb3ducmV2LnhtbERPy2rCQBTdF/oPwy10U8ykBUuIjqKC&#10;4KZCY6B0d83cPEzmTpqZxvj3nUXB5eG8l+vJdGKkwTWWFbxGMQjiwuqGKwX5aT9LQDiPrLGzTApu&#10;5GC9enxYYqrtlT9pzHwlQgi7FBXU3veplK6oyaCLbE8cuNIOBn2AQyX1gNcQbjr5Fsfv0mDDoaHG&#10;nnY1FW32axRk86/vy/an/ci740tpz5MsL6dSqeenabMA4Wnyd/G/+6AVJPMwP5w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baI0xAAAANwAAAAPAAAAAAAAAAAA&#10;AAAAAKECAABkcnMvZG93bnJldi54bWxQSwUGAAAAAAQABAD5AAAAkgMAAAAA&#10;" strokecolor="#fc0" strokeweight="2pt"/>
                  <v:line id="Line 723" o:spid="_x0000_s1747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Hr8UAAADcAAAADwAAAGRycy9kb3ducmV2LnhtbESPT4vCMBTE7wt+h/AEL4umCi5SjaIL&#10;ghcXrIJ4ezavf7R56TZRu9/eLAgeh5n5DTNbtKYSd2pcaVnBcBCBIE6tLjlXcNiv+xMQziNrrCyT&#10;gj9ysJh3PmYYa/vgHd0Tn4sAYRejgsL7OpbSpQUZdANbEwcvs41BH2STS93gI8BNJUdR9CUNlhwW&#10;Cqzpu6D0mtyMgmR8PF1Wv9ftofr5zOy5ldllnynV67bLKQhPrX+HX+2NVjAZD+H/TDgC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EHr8UAAADcAAAADwAAAAAAAAAA&#10;AAAAAAChAgAAZHJzL2Rvd25yZXYueG1sUEsFBgAAAAAEAAQA+QAAAJMDAAAAAA==&#10;" strokecolor="#fc0" strokeweight="2pt"/>
                  <v:line id="Line 724" o:spid="_x0000_s1748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OZ2MUAAADcAAAADwAAAGRycy9kb3ducmV2LnhtbESPT4vCMBTE74LfITzBi2i6giLVKLqw&#10;4GUXrIJ4ezavf7R56TZZ7X57Iwgeh5n5DbNYtaYSN2pcaVnBxygCQZxaXXKu4LD/Gs5AOI+ssbJM&#10;Cv7JwWrZ7Sww1vbOO7olPhcBwi5GBYX3dSylSwsy6Ea2Jg5eZhuDPsgml7rBe4CbSo6jaCoNlhwW&#10;Cqzps6D0mvwZBcnkeLpsfq/fh+pnkNlzK7PLPlOq32vXcxCeWv8Ov9pbrWA2GcPzTDg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/OZ2MUAAADcAAAADwAAAAAAAAAA&#10;AAAAAAChAgAAZHJzL2Rvd25yZXYueG1sUEsFBgAAAAAEAAQA+QAAAJMDAAAAAA==&#10;" strokecolor="#fc0" strokeweight="2pt"/>
                  <v:line id="Line 725" o:spid="_x0000_s1749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88Q8YAAADcAAAADwAAAGRycy9kb3ducmV2LnhtbESPT2sCMRTE74LfITyhF9FsK4qsRrGF&#10;gheFroJ4e27e/tHNy3aT6vrtG0HwOMzMb5j5sjWVuFLjSssK3ocRCOLU6pJzBfvd92AKwnlkjZVl&#10;UnAnB8tFtzPHWNsb/9A18bkIEHYxKii8r2MpXVqQQTe0NXHwMtsY9EE2udQN3gLcVPIjiibSYMlh&#10;ocCavgpKL8mfUZCMD8fz5+9ls6+2/cyeWpmdd5lSb712NQPhqfWv8LO91gqm4x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/PEPGAAAA3AAAAA8AAAAAAAAA&#10;AAAAAAAAoQIAAGRycy9kb3ducmV2LnhtbFBLBQYAAAAABAAEAPkAAACUAwAAAAA=&#10;" strokecolor="#fc0" strokeweight="2pt"/>
                  <v:line id="Line 726" o:spid="_x0000_s1750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akN8YAAADcAAAADwAAAGRycy9kb3ducmV2LnhtbESPT2sCMRTE74LfITyhF9Fsi4qsRrGF&#10;gheFroJ4e27e/tHNy3aT6vrtG0HwOMzMb5j5sjWVuFLjSssK3ocRCOLU6pJzBfvd92AKwnlkjZVl&#10;UnAnB8tFtzPHWNsb/9A18bkIEHYxKii8r2MpXVqQQTe0NXHwMtsY9EE2udQN3gLcVPIjiibSYMlh&#10;ocCavgpKL8mfUZCMD8fz5+9ls6+2/cyeWpmdd5lSb712NQPhqfWv8LO91gqm4x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WpDfGAAAA3AAAAA8AAAAAAAAA&#10;AAAAAAAAoQIAAGRycy9kb3ducmV2LnhtbFBLBQYAAAAABAAEAPkAAACUAwAAAAA=&#10;" strokecolor="#fc0" strokeweight="2pt"/>
                  <v:line id="Line 727" o:spid="_x0000_s1751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oBrMYAAADcAAAADwAAAGRycy9kb3ducmV2LnhtbESPT2vCQBTE74LfYXlCL6KbFiISXUUF&#10;wYuFRkG8PbMvfzT7Ns2umn77rlDocZiZ3zDzZWdq8aDWVZYVvI8jEMSZ1RUXCo6H7WgKwnlkjbVl&#10;UvBDDpaLfm+OibZP/qJH6gsRIOwSVFB63yRSuqwkg25sG+Lg5bY16INsC6lbfAa4qeVHFE2kwYrD&#10;QokNbUrKbundKEjj0/m6/r7tj/XnMLeXTubXQ67U26BbzUB46vx/+K+90wqmcQyvM+E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aAazGAAAA3AAAAA8AAAAAAAAA&#10;AAAAAAAAoQIAAGRycy9kb3ducmV2LnhtbFBLBQYAAAAABAAEAPkAAACUAwAAAAA=&#10;" strokecolor="#fc0" strokeweight="2pt"/>
                  <v:line id="Line 728" o:spid="_x0000_s1752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if28UAAADcAAAADwAAAGRycy9kb3ducmV2LnhtbESPT4vCMBTE78J+h/AEL6KpC4pUo7iC&#10;sBeFrcLi7dm8/tHmpTZR67c3C8Ieh5n5DTNftqYSd2pcaVnBaBiBIE6tLjlXcNhvBlMQziNrrCyT&#10;gic5WC4+OnOMtX3wD90Tn4sAYRejgsL7OpbSpQUZdENbEwcvs41BH2STS93gI8BNJT+jaCINlhwW&#10;CqxpXVB6SW5GQTL+PZ6/rpftodr1M3tqZXbeZ0r1uu1qBsJT6//D7/a3VjAdT+DvTDg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if28UAAADcAAAADwAAAAAAAAAA&#10;AAAAAAChAgAAZHJzL2Rvd25yZXYueG1sUEsFBgAAAAAEAAQA+QAAAJMDAAAAAA==&#10;" strokecolor="#fc0" strokeweight="2pt"/>
                  <v:line id="Line 729" o:spid="_x0000_s1753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QIwMcAAADcAAAADwAAAGRycy9kb3ducmV2LnhtbESP3WrCQBSE7wu+w3IE75pNC1VJXaW2&#10;+AMtpVVBvDtkj9lg9mzIria+vSsUejnMzDfMZNbZSlyo8aVjBU9JCoI4d7rkQsFuu3gcg/ABWWPl&#10;mBRcycNs2nuYYKZdy7902YRCRAj7DBWYEOpMSp8bsugTVxNH7+gaiyHKppC6wTbCbSWf03QoLZYc&#10;FwzW9G4oP23OVsHh/P0z2n4sv9K5/SxNW63kQu+VGvS7t1cQgbrwH/5rr7WC8csI7mfiEZ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tAjAxwAAANwAAAAPAAAAAAAA&#10;AAAAAAAAAKECAABkcnMvZG93bnJldi54bWxQSwUGAAAAAAQABAD5AAAAlQMAAAAA&#10;" strokeweight="1.5pt"/>
                </v:group>
                <v:group id="Group 730" o:spid="_x0000_s1754" style="position:absolute;left:4260;top:7462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<v:rect id="Rectangle 731" o:spid="_x0000_s1755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mc6sMA&#10;AADcAAAADwAAAGRycy9kb3ducmV2LnhtbESP3YrCMBSE7wXfIRzBuzV1QdFqFFcQhF0W1l+8OzTH&#10;ttqclCba+vYbQfBymPlmmOm8MYW4U+Vyywr6vQgEcWJ1zqmC3Xb1MQLhPLLGwjIpeJCD+azdmmKs&#10;bc1/dN/4VIQSdjEqyLwvYyldkpFB17MlcfDOtjLog6xSqSusQ7kp5GcUDaXBnMNChiUtM0qum5tR&#10;MBocakyWl9Xv948z++arvBzPJ6W6nWYxAeGp8e/wi17rJzeG55lw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3mc6sMAAADcAAAADwAAAAAAAAAAAAAAAACYAgAAZHJzL2Rv&#10;d25yZXYueG1sUEsFBgAAAAAEAAQA9QAAAIgDAAAAAA==&#10;" fillcolor="black"/>
                  <v:oval id="Oval 732" o:spid="_x0000_s1756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muxcAA&#10;AADcAAAADwAAAGRycy9kb3ducmV2LnhtbERPTYvCMBC9C/sfwix4kW2qoFuqURZFVDxIdfc+NGNb&#10;tpmUJmr115uD4PHxvmeLztTiSq2rLCsYRjEI4tzqigsFv6f1VwLCeWSNtWVScCcHi/lHb4aptjfO&#10;6Hr0hQgh7FJUUHrfpFK6vCSDLrINceDOtjXoA2wLqVu8hXBTy1EcT6TBikNDiQ0tS8r/jxej4LHZ&#10;ac4GWvPfCsfSHOxp/71Vqv/Z/UxBeOr8W/xyb7WCZBLmhzPhCM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muxcAAAADcAAAADwAAAAAAAAAAAAAAAACYAgAAZHJzL2Rvd25y&#10;ZXYueG1sUEsFBgAAAAAEAAQA9QAAAIUDAAAAAA==&#10;" fillcolor="maroon" strokecolor="white" strokeweight=".25pt"/>
                  <v:oval id="Oval 733" o:spid="_x0000_s1757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LXsQA&#10;AADcAAAADwAAAGRycy9kb3ducmV2LnhtbESPT2vCQBTE74LfYXmCl6KbCP4hdRVpkaZ4ELW9P7Kv&#10;STD7NmTXJPXTd4WCx2FmfsOst72pREuNKy0riKcRCOLM6pJzBV+X/WQFwnlkjZVlUvBLDrab4WCN&#10;ibYdn6g9+1wECLsEFRTe14mULivIoJvamjh4P7Yx6INscqkb7ALcVHIWRQtpsOSwUGBNbwVl1/PN&#10;KLh/fGo+vWjN3+84l+ZoL4dlqtR41O9eQXjq/TP83061gtUihse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VC17EAAAA3AAAAA8AAAAAAAAAAAAAAAAAmAIAAGRycy9k&#10;b3ducmV2LnhtbFBLBQYAAAAABAAEAPUAAACJAwAAAAA=&#10;" fillcolor="maroon" strokecolor="white" strokeweight=".25pt"/>
                  <v:oval id="Oval 734" o:spid="_x0000_s1758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AnCcQA&#10;AADcAAAADwAAAGRycy9kb3ducmV2LnhtbESPwWrDMBBE74H8g9hCb4lcF0zqRgkl4DSHUFK3H7Cx&#10;traptTKSajt/HwUKOQ4z84ZZbyfTiYGcby0reFomIIgrq1uuFXx/FYsVCB+QNXaWScGFPGw389ka&#10;c21H/qShDLWIEPY5KmhC6HMpfdWQQb+0PXH0fqwzGKJ0tdQOxwg3nUyTJJMGW44LDfa0a6j6Lf+M&#10;gsOu6t1HFp73XON74U/nl6M5K/X4ML29ggg0hXv4v33QClZZCrcz8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AJwnEAAAA3AAAAA8AAAAAAAAAAAAAAAAAmAIAAGRycy9k&#10;b3ducmV2LnhtbFBLBQYAAAAABAAEAPUAAACJAwAAAAA=&#10;" fillcolor="red" strokecolor="#f60" strokeweight=".25pt">
                    <v:fill color2="maroon" focus="100%" type="gradient"/>
                  </v:oval>
                </v:group>
                <v:shape id="Freeform 735" o:spid="_x0000_s1759" style="position:absolute;left:5197;top:5206;width:1427;height:66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h0O8MA&#10;AADcAAAADwAAAGRycy9kb3ducmV2LnhtbESPQYvCMBSE78L+h/AW9qbpKop0jeIqwoKXWkXY26N5&#10;NsXmpTRR6783guBxmJlvmNmis7W4Uusrxwq+BwkI4sLpiksFh/2mPwXhA7LG2jEpuJOHxfyjN8NU&#10;uxvv6JqHUkQI+xQVmBCaVEpfGLLoB64hjt7JtRZDlG0pdYu3CLe1HCbJRFqsOC4YbGhlqDjnF6vg&#10;ODbWb/9P/vC7xlFeUJZdykypr89u+QMiUBfe4Vf7TyuYTkbwPBOP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h0O8MAAADcAAAADwAAAAAAAAAAAAAAAACYAgAAZHJzL2Rv&#10;d25yZXYueG1sUEsFBgAAAAAEAAQA9QAAAIgDAAAAAA==&#10;" path="m,1620l,,360,e" filled="f" strokecolor="#fc0" strokeweight="2pt">
                  <v:stroke startarrow="block"/>
                  <v:shadow on="t" color="#333" offset="3pt,3pt"/>
                  <v:path arrowok="t" o:connecttype="custom" o:connectlocs="0,6660;0,0;1427,0" o:connectangles="0,0,0"/>
                </v:shape>
                <v:shape id="Text Box 736" o:spid="_x0000_s1760" type="#_x0000_t202" style="position:absolute;left:4381;top:2782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Ff8gA&#10;AADcAAAADwAAAGRycy9kb3ducmV2LnhtbESPS2vDMBCE74X8B7GFXkoit3mQulFCKbTkUAh5QJrb&#10;Yq0tE2vlWKrt/PsqUOhxmJlvmMWqt5VoqfGlYwVPowQEceZ0yYWCw/5jOAfhA7LGyjEpuJKH1XJw&#10;t8BUu4631O5CISKEfYoKTAh1KqXPDFn0I1cTRy93jcUQZVNI3WAX4baSz0kykxZLjgsGa3o3lJ13&#10;P1aBvHzlp/xlumkvp/Kb14/HT9ONlXq4799eQQTqw3/4r73WCuazCdzOxCM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4MV/yAAAANwAAAAPAAAAAAAAAAAAAAAAAJgCAABk&#10;cnMvZG93bnJldi54bWxQSwUGAAAAAAQABAD1AAAAjQMAAAAA&#10;" strokeweight="1pt">
                  <v:shadow on="t"/>
                  <v:textbox>
                    <w:txbxContent>
                      <w:p w:rsidR="0058736E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 Micro-Ejecutivo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P.O1</w:t>
                        </w:r>
                      </w:p>
                    </w:txbxContent>
                  </v:textbox>
                </v:shape>
                <v:shape id="Text Box 737" o:spid="_x0000_s1761" type="#_x0000_t202" style="position:absolute;left:6093;top:3638;width:11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xg5McA&#10;AADcAAAADwAAAGRycy9kb3ducmV2LnhtbESPQWvCQBSE7wX/w/IKvZS6aUXR6CpSqHgoFLWg3h7Z&#10;l2xo9m3MbpP037tCweMwM98wi1VvK9FS40vHCl6HCQjizOmSCwXfh4+XKQgfkDVWjknBH3lYLQcP&#10;C0y163hH7T4UIkLYp6jAhFCnUvrMkEU/dDVx9HLXWAxRNoXUDXYRbiv5liQTabHkuGCwpndD2c/+&#10;1yqQl8/8nM/GX+3lXJ54+3zcmG6k1NNjv56DCNSHe/i/vdUKppMx3M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sYOTHAAAA3AAAAA8AAAAAAAAAAAAAAAAAmAIAAGRy&#10;cy9kb3ducmV2LnhtbFBLBQYAAAAABAAEAPUAAACMAwAAAAA=&#10;" strokeweight="1pt">
                  <v:shadow on="t"/>
                  <v:textbox>
                    <w:txbxContent>
                      <w:p w:rsidR="0058736E" w:rsidRPr="00F05654" w:rsidRDefault="0058736E" w:rsidP="0058736E">
                        <w:pPr>
                          <w:rPr>
                            <w:sz w:val="14"/>
                            <w:szCs w:val="14"/>
                            <w:lang w:val="fr-FR"/>
                          </w:rPr>
                        </w:pPr>
                        <w:r w:rsidRPr="00F05654">
                          <w:rPr>
                            <w:sz w:val="14"/>
                            <w:szCs w:val="14"/>
                            <w:lang w:val="fr-FR"/>
                          </w:rPr>
                          <w:t>P.O</w:t>
                        </w:r>
                        <w:r>
                          <w:rPr>
                            <w:sz w:val="14"/>
                            <w:szCs w:val="14"/>
                            <w:lang w:val="fr-FR"/>
                          </w:rPr>
                          <w:t>1</w:t>
                        </w:r>
                        <w:r w:rsidRPr="00F05654">
                          <w:rPr>
                            <w:sz w:val="14"/>
                            <w:szCs w:val="14"/>
                            <w:lang w:val="fr-FR"/>
                          </w:rPr>
                          <w:t xml:space="preserve"> REC</w:t>
                        </w:r>
                      </w:p>
                      <w:p w:rsidR="0058736E" w:rsidRPr="00F05654" w:rsidRDefault="0058736E" w:rsidP="0058736E">
                        <w:pPr>
                          <w:rPr>
                            <w:sz w:val="14"/>
                            <w:szCs w:val="14"/>
                            <w:lang w:val="fr-FR"/>
                          </w:rPr>
                        </w:pPr>
                        <w:r w:rsidRPr="00F05654">
                          <w:rPr>
                            <w:sz w:val="14"/>
                            <w:szCs w:val="14"/>
                            <w:lang w:val="fr-FR"/>
                          </w:rPr>
                          <w:t>Micro</w:t>
                        </w:r>
                        <w:r>
                          <w:rPr>
                            <w:sz w:val="14"/>
                            <w:szCs w:val="14"/>
                            <w:lang w:val="fr-FR"/>
                          </w:rPr>
                          <w:t>-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  <w:lang w:val="fr-FR"/>
                          </w:rPr>
                          <w:t>Ejecutivo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fr-FR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reeform 738" o:spid="_x0000_s1762" style="position:absolute;left:5725;top:6562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4RYMQA&#10;AADcAAAADwAAAGRycy9kb3ducmV2LnhtbESPT4vCMBTE7wt+h/AEb2uqhyLVKKIU/LMXqxdvj+bZ&#10;VpuX2kSt394sLOxxmJnfMLNFZ2rxpNZVlhWMhhEI4tzqigsFp2P6PQHhPLLG2jIpeJODxbz3NcNE&#10;2xcf6Jn5QgQIuwQVlN43iZQuL8mgG9qGOHgX2xr0QbaF1C2+AtzUchxFsTRYcVgosaFVSfktexgF&#10;l7O5N7siPWT7nzTfbo/XUbdfKzXod8spCE+d/w//tTdawSSO4f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+EWDEAAAA3AAAAA8AAAAAAAAAAAAAAAAAmAIAAGRycy9k&#10;b3ducmV2LnhtbFBLBQYAAAAABAAEAPUAAACJAwAAAAA=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739" o:spid="_x0000_s1763" style="position:absolute;left:5733;top:3458;width:4568;height:1620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NBBMQA&#10;AADcAAAADwAAAGRycy9kb3ducmV2LnhtbESPW4vCMBSE3xf2P4Sz4Nuabh+8VKMsgiAiwnp9PTTH&#10;ttqclCTa+u83Cws+DjPzDTOdd6YWD3K+sqzgq5+AIM6trrhQcNgvP0cgfEDWWFsmBU/yMJ+9v00x&#10;07blH3rsQiEihH2GCsoQmkxKn5dk0PdtQxy9i3UGQ5SukNphG+GmlmmSDKTBiuNCiQ0tSspvu7tR&#10;YNwRr+Pl9sjX9rQ5X9Zpu9+mSvU+uu8JiEBdeIX/2yutYDQYwt+ZeAT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zQQTEAAAA3AAAAA8AAAAAAAAAAAAAAAAAmAIAAGRycy9k&#10;b3ducmV2LnhtbFBLBQYAAAAABAAEAPUAAACJAwAAAAA=&#10;" path="m2160,360l2160,,,e" filled="f" strokecolor="blue" strokeweight="2pt">
                  <v:stroke startarrow="block" startarrowwidth="wide" startarrowlength="long" endarrowwidth="wide"/>
                  <v:shadow on="t" color="#333" offset="3pt,3pt"/>
                  <v:path arrowok="t" o:connecttype="custom" o:connectlocs="4568,1620;4568,0;0,0" o:connectangles="0,0,0"/>
                </v:shape>
                <v:shape id="Text Box 740" o:spid="_x0000_s1764" type="#_x0000_t202" style="position:absolute;left:3121;top:6562;width:19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o6I8EA&#10;AADcAAAADwAAAGRycy9kb3ducmV2LnhtbERPTWvCQBC9F/wPyxR6q5sWEUndhCpYCkJBY3sestMk&#10;NDsbsxuN/fXOQfD4eN/LfHStOlEfGs8GXqYJKOLS24YrA4di87wAFSKyxdYzGbhQgDybPCwxtf7M&#10;OzrtY6UkhEOKBuoYu1TrUNbkMEx9Ryzcr+8dRoF9pW2PZwl3rX5Nkrl22LA01NjRuqbybz846XXH&#10;Vfdf/HwN3+1sO9jZB660M+bpcXx/AxVpjHfxzf1pDSzmslbOyBHQ2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aOiPBAAAA3AAAAA8AAAAAAAAAAAAAAAAAmAIAAGRycy9kb3du&#10;cmV2LnhtbFBLBQYAAAAABAAEAPUAAACGAwAAAAA=&#10;" filled="f" stroked="f" strokeweight="1pt">
                  <v:stroke dashstyle="dashDot"/>
                  <v:textbox>
                    <w:txbxContent>
                      <w:p w:rsidR="0058736E" w:rsidRPr="00A57B52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Cto1: </w:t>
                        </w:r>
                        <w:proofErr w:type="spellStart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Text Box 741" o:spid="_x0000_s1765" type="#_x0000_t202" style="position:absolute;left:3664;top:7102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oFc8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Jz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oFc8MAAADcAAAADwAAAAAAAAAAAAAAAACYAgAAZHJzL2Rv&#10;d25yZXYueG1sUEsFBgAAAAAEAAQA9QAAAIgDAAAAAA==&#10;" filled="f" stroked="f">
                  <v:textbox>
                    <w:txbxContent>
                      <w:p w:rsidR="0058736E" w:rsidRPr="00A57B52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Cto2: Sub-Autónomo</w:t>
                        </w:r>
                      </w:p>
                    </w:txbxContent>
                  </v:textbox>
                </v:shape>
                <v:shape id="Picture 742" o:spid="_x0000_s1766" type="#_x0000_t75" alt="sonda_etm_pequeña" style="position:absolute;left:6869;top:5164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ofpXDAAAA3AAAAA8AAABkcnMvZG93bnJldi54bWxET8tqwkAU3Qv9h+EW3OmkBVOJjhIKFQvd&#10;+EBdXjPXJJi5EzOjiX59ZyG4PJz3dN6ZStyocaVlBR/DCARxZnXJuYLt5mcwBuE8ssbKMim4k4P5&#10;7K03xUTblld0W/tchBB2CSoovK8TKV1WkEE3tDVx4E62MegDbHKpG2xDuKnkZxTF0mDJoaHAmr4L&#10;ys7rq1Eg0/ja7kaH/fF38VjZi72kx79Yqf57l05AeOr8S/x0L7WC8VeYH86EIyB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Sh+lcMAAADcAAAADwAAAAAAAAAAAAAAAACf&#10;AgAAZHJzL2Rvd25yZXYueG1sUEsFBgAAAAAEAAQA9wAAAI8DAAAAAA==&#10;">
                  <v:imagedata r:id="rId19" o:title="sonda_etm_pequeña"/>
                </v:shape>
                <v:line id="Line 743" o:spid="_x0000_s1767" style="position:absolute;visibility:visible;mso-wrap-style:square" from="9241,6382" to="9241,9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QdzMUAAADcAAAADwAAAGRycy9kb3ducmV2LnhtbESPQWvCQBSE74X+h+UJvZRmEykaoqsU&#10;QVsQpLF6f2SfSUj2bchuNP57t1DocZiZb5jlejStuFLvassKkigGQVxYXXOp4PSzfUtBOI+ssbVM&#10;Cu7kYL16flpipu2Nc7oefSkChF2GCirvu0xKV1Rk0EW2Iw7exfYGfZB9KXWPtwA3rZzG8UwarDks&#10;VNjRpqKiOQ5GwadvmvdLfd7jfa6/9bA75Ll8VeplMn4sQHga/X/4r/2lFaTzBH7Ph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QdzMUAAADcAAAADwAAAAAAAAAA&#10;AAAAAAChAgAAZHJzL2Rvd25yZXYueG1sUEsFBgAAAAAEAAQA+QAAAJMDAAAAAA==&#10;" strokecolor="#fc0" strokeweight="2pt">
                  <v:stroke startarrow="block"/>
                  <v:shadow on="t"/>
                </v:line>
                <v:shape id="Freeform 744" o:spid="_x0000_s1768" style="position:absolute;left:6546;top:2417;width:1970;height:342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epycgA&#10;AADcAAAADwAAAGRycy9kb3ducmV2LnhtbESPQWvCQBSE74X+h+UJXkrdqNBKdJWiFbxYrG0Pvb1k&#10;n0kw+zbdXU3017uFQo/DzHzDzBadqcWZnK8sKxgOEhDEudUVFwo+P9aPExA+IGusLZOCC3lYzO/v&#10;Zphq2/I7nfehEBHCPkUFZQhNKqXPSzLoB7Yhjt7BOoMhSldI7bCNcFPLUZI8SYMVx4USG1qWlB/3&#10;J6PgLZPtw+FHv16H4+1x9fWd7dYuU6rf616mIAJ14T/8195oBZPnEfyeiUd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h6nJyAAAANwAAAAPAAAAAAAAAAAAAAAAAJgCAABk&#10;cnMvZG93bnJldi54bWxQSwUGAAAAAAQABAD1AAAAjQMAAAAA&#10;" path="m,1620l,,360,e" filled="f" strokecolor="#fc0" strokeweight="2pt">
                  <v:stroke startarrow="block" endarrowwidth="narrow" endarrowlength="short"/>
                  <v:shadow on="t" color="#333" offset="3pt,3pt"/>
                  <v:path arrowok="t" o:connecttype="custom" o:connectlocs="0,3420;0,0;1970,0" o:connectangles="0,0,0"/>
                </v:shape>
                <v:shape id="Freeform 745" o:spid="_x0000_s1769" style="position:absolute;left:3933;top:4941;width:6368;height:3557;flip:y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+4s8MA&#10;AADcAAAADwAAAGRycy9kb3ducmV2LnhtbESPQWsCMRSE7wX/Q3hCbzVrLVVWoyyC4E1qBT0+Ns/N&#10;6uZlSdLdrb++KRR6HGbmG2a1GWwjOvKhdqxgOslAEJdO11wpOH3uXhYgQkTW2DgmBd8UYLMePa0w&#10;167nD+qOsRIJwiFHBSbGNpcylIYsholriZN3dd5iTNJXUnvsE9w28jXL3qXFmtOCwZa2hsr78csq&#10;8LLzxa3ee3qYQ9HM6e3cy4tSz+OhWIKINMT/8F97rxUs5jP4PZOO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+4s8MAAADcAAAADwAAAAAAAAAAAAAAAACYAgAAZHJzL2Rv&#10;d25yZXYueG1sUEsFBgAAAAAEAAQA9QAAAIgDAAAAAA==&#10;" path="m2160,360l2160,,,e" filled="f" strokecolor="blue" strokeweight="2pt">
                  <v:stroke startarrowwidth="wide" startarrowlength="long" endarrow="block" endarrowwidth="wide"/>
                  <v:shadow on="t" color="#333" offset="3pt,3pt"/>
                  <v:path arrowok="t" o:connecttype="custom" o:connectlocs="6368,3557;6368,0;0,0" o:connectangles="0,0,0"/>
                </v:shape>
                <v:line id="Line 746" o:spid="_x0000_s1770" style="position:absolute;visibility:visible;mso-wrap-style:square" from="3933,7778" to="3933,8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wq58YAAADcAAAADwAAAGRycy9kb3ducmV2LnhtbESPQWsCMRSE70L/Q3hCb5pVSrVbo7QW&#10;WU9CV6H09rp53Wy7eVk2qab+eiMUehxm5htmsYq2FUfqfeNYwWScgSCunG64VnDYb0ZzED4ga2wd&#10;k4Jf8rBa3gwWmGt34lc6lqEWCcI+RwUmhC6X0leGLPqx64iT9+l6iyHJvpa6x1OC21ZOs+xeWmw4&#10;LRjsaG2o+i5/rILy/BGLt/3D83vBX/xSbMxB76JSt8P49AgiUAz/4b/2ViuYz+7geiYdAbm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MKufGAAAA3AAAAA8AAAAAAAAA&#10;AAAAAAAAoQIAAGRycy9kb3ducmV2LnhtbFBLBQYAAAAABAAEAPkAAACUAwAAAAA=&#10;" strokecolor="navy" strokeweight="2pt">
                  <v:stroke startarrow="block"/>
                  <v:shadow on="t" opacity=".5"/>
                </v:line>
                <w10:anchorlock/>
              </v:group>
            </w:pict>
          </mc:Fallback>
        </mc:AlternateContent>
      </w:r>
    </w:p>
    <w:p w:rsidR="0058736E" w:rsidRPr="008C32E1" w:rsidRDefault="0058736E" w:rsidP="0058736E">
      <w:pPr>
        <w:pStyle w:val="PiedeIlustracion"/>
      </w:pPr>
      <w:bookmarkStart w:id="631" w:name="_Toc462835036"/>
      <w:bookmarkStart w:id="632" w:name="_Toc2584170"/>
      <w:bookmarkStart w:id="633" w:name="_Toc32913580"/>
      <w:r w:rsidRPr="008C32E1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14</w:t>
      </w:r>
      <w:r w:rsidR="00AB779A">
        <w:rPr>
          <w:noProof/>
        </w:rPr>
        <w:fldChar w:fldCharType="end"/>
      </w:r>
      <w:r w:rsidRPr="008C32E1">
        <w:t xml:space="preserve">. </w:t>
      </w:r>
      <w:bookmarkStart w:id="634" w:name="_Toc354501089"/>
      <w:bookmarkStart w:id="635" w:name="_Toc397415081"/>
      <w:r w:rsidRPr="008C32E1">
        <w:t>Configuración de Prueba Grabación  micro-ejecutivo P.O</w:t>
      </w:r>
      <w:bookmarkEnd w:id="631"/>
      <w:bookmarkEnd w:id="632"/>
      <w:bookmarkEnd w:id="633"/>
      <w:bookmarkEnd w:id="634"/>
      <w:bookmarkEnd w:id="635"/>
      <w:r w:rsidRPr="008C32E1">
        <w:rPr>
          <w:noProof/>
        </w:rPr>
        <w:t xml:space="preserve"> </w:t>
      </w:r>
    </w:p>
    <w:p w:rsidR="0058736E" w:rsidRPr="004A4ECB" w:rsidRDefault="0058736E" w:rsidP="0058736E">
      <w:pPr>
        <w:pStyle w:val="Ttulo3"/>
        <w:spacing w:after="240"/>
      </w:pPr>
      <w:bookmarkStart w:id="636" w:name="_Toc347487012"/>
      <w:bookmarkStart w:id="637" w:name="_Toc354501056"/>
      <w:bookmarkStart w:id="638" w:name="_Toc397415258"/>
      <w:bookmarkStart w:id="639" w:name="_Toc462834993"/>
      <w:bookmarkStart w:id="640" w:name="_Toc2584114"/>
      <w:bookmarkStart w:id="641" w:name="_Toc32913535"/>
      <w:r w:rsidRPr="004A4ECB">
        <w:t>Configuración del ETM</w:t>
      </w:r>
      <w:bookmarkEnd w:id="636"/>
      <w:bookmarkEnd w:id="637"/>
      <w:bookmarkEnd w:id="638"/>
      <w:bookmarkEnd w:id="639"/>
      <w:bookmarkEnd w:id="640"/>
      <w:bookmarkEnd w:id="641"/>
    </w:p>
    <w:p w:rsidR="0058736E" w:rsidRPr="004A4ECB" w:rsidRDefault="0058736E" w:rsidP="0058736E"/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2C3DC8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2C3DC8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2C3DC8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2C3DC8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lastRenderedPageBreak/>
              <w:t>MEDIDA GANANCIA/NIVEL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642" w:name="_Toc347487052"/>
      <w:bookmarkStart w:id="643" w:name="_Toc354501115"/>
      <w:bookmarkStart w:id="644" w:name="_Toc397415107"/>
      <w:bookmarkStart w:id="645" w:name="_Toc462835066"/>
      <w:bookmarkStart w:id="646" w:name="_Toc2584200"/>
      <w:bookmarkStart w:id="647" w:name="_Toc32913610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23</w:t>
      </w:r>
      <w:r w:rsidR="00AB779A">
        <w:rPr>
          <w:noProof/>
        </w:rPr>
        <w:fldChar w:fldCharType="end"/>
      </w:r>
      <w:r w:rsidRPr="004A4ECB">
        <w:t>. Caso de Prueba OP</w:t>
      </w:r>
      <w:r>
        <w:t>-Ejecutivo</w:t>
      </w:r>
      <w:r w:rsidRPr="004A4ECB">
        <w:t xml:space="preserve"> </w:t>
      </w:r>
      <w:r w:rsidRPr="004A4ECB">
        <w:sym w:font="Wingdings" w:char="F0E0"/>
      </w:r>
      <w:r w:rsidRPr="004A4ECB">
        <w:t>Radio. Parámetros de Configuración ETM. Circuito 2.Dir-Autónomo</w:t>
      </w:r>
      <w:bookmarkEnd w:id="642"/>
      <w:bookmarkEnd w:id="643"/>
      <w:bookmarkEnd w:id="644"/>
      <w:bookmarkEnd w:id="645"/>
      <w:bookmarkEnd w:id="646"/>
      <w:bookmarkEnd w:id="647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</w:tbl>
    <w:p w:rsidR="0058736E" w:rsidRPr="004A4ECB" w:rsidRDefault="0058736E" w:rsidP="0058736E">
      <w:pPr>
        <w:pStyle w:val="PiedeIlustracion"/>
      </w:pPr>
      <w:bookmarkStart w:id="648" w:name="_Toc347487053"/>
      <w:bookmarkStart w:id="649" w:name="_Toc354501116"/>
      <w:bookmarkStart w:id="650" w:name="_Toc397415108"/>
      <w:bookmarkStart w:id="651" w:name="_Toc462835067"/>
      <w:bookmarkStart w:id="652" w:name="_Toc2584201"/>
      <w:bookmarkStart w:id="653" w:name="_Toc32913611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24</w:t>
      </w:r>
      <w:r w:rsidR="00AB779A">
        <w:rPr>
          <w:noProof/>
        </w:rPr>
        <w:fldChar w:fldCharType="end"/>
      </w:r>
      <w:r w:rsidRPr="004A4ECB">
        <w:t>. Caso de Prueba OP</w:t>
      </w:r>
      <w:r>
        <w:t>-Ejecutivo</w:t>
      </w:r>
      <w:r w:rsidRPr="004A4ECB">
        <w:t xml:space="preserve"> </w:t>
      </w:r>
      <w:r w:rsidRPr="004A4ECB">
        <w:sym w:font="Wingdings" w:char="F0E0"/>
      </w:r>
      <w:r w:rsidRPr="004A4ECB">
        <w:t>Radio. Parámetros de Configuración ETM. Circuito 1.Sub-Autónomo</w:t>
      </w:r>
      <w:bookmarkEnd w:id="648"/>
      <w:bookmarkEnd w:id="649"/>
      <w:bookmarkEnd w:id="650"/>
      <w:bookmarkEnd w:id="651"/>
      <w:bookmarkEnd w:id="652"/>
      <w:bookmarkEnd w:id="653"/>
    </w:p>
    <w:p w:rsidR="0058736E" w:rsidRPr="004A4ECB" w:rsidRDefault="0058736E" w:rsidP="0058736E">
      <w:pPr>
        <w:pStyle w:val="Ttulo3"/>
        <w:spacing w:after="240"/>
      </w:pPr>
      <w:bookmarkStart w:id="654" w:name="_Toc347487013"/>
      <w:bookmarkStart w:id="655" w:name="_Toc354501057"/>
      <w:bookmarkStart w:id="656" w:name="_Toc397415259"/>
      <w:bookmarkStart w:id="657" w:name="_Toc462834994"/>
      <w:bookmarkStart w:id="658" w:name="_Toc2584115"/>
      <w:bookmarkStart w:id="659" w:name="_Toc32913536"/>
      <w:r w:rsidRPr="004A4ECB">
        <w:t>Condiciones Iniciales</w:t>
      </w:r>
      <w:bookmarkEnd w:id="654"/>
      <w:bookmarkEnd w:id="655"/>
      <w:bookmarkEnd w:id="656"/>
      <w:bookmarkEnd w:id="657"/>
      <w:bookmarkEnd w:id="658"/>
      <w:bookmarkEnd w:id="659"/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lastRenderedPageBreak/>
        <w:t>1 Puesto de Operador instalado y operativo.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Pasarela Configurada y operativa equipada con al menos un Canal Radio.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Equipo ETM conectado según la Figura. Configuración de Prueba Operación Radio.</w:t>
      </w:r>
    </w:p>
    <w:p w:rsidR="0058736E" w:rsidRPr="004A4ECB" w:rsidRDefault="0058736E" w:rsidP="0058736E">
      <w:pPr>
        <w:pStyle w:val="Ttulo3"/>
        <w:spacing w:after="240"/>
      </w:pPr>
      <w:bookmarkStart w:id="660" w:name="_Toc347487014"/>
      <w:bookmarkStart w:id="661" w:name="_Toc354501058"/>
      <w:bookmarkStart w:id="662" w:name="_Toc397415260"/>
      <w:bookmarkStart w:id="663" w:name="_Toc462834995"/>
      <w:bookmarkStart w:id="664" w:name="_Toc2584116"/>
      <w:bookmarkStart w:id="665" w:name="_Toc32913537"/>
      <w:r w:rsidRPr="004A4ECB">
        <w:t>Procedimiento</w:t>
      </w:r>
      <w:bookmarkEnd w:id="660"/>
      <w:bookmarkEnd w:id="661"/>
      <w:bookmarkEnd w:id="662"/>
      <w:bookmarkEnd w:id="663"/>
      <w:bookmarkEnd w:id="664"/>
      <w:bookmarkEnd w:id="665"/>
    </w:p>
    <w:p w:rsidR="0058736E" w:rsidRPr="004A4ECB" w:rsidRDefault="0058736E" w:rsidP="0058736E">
      <w:pPr>
        <w:pStyle w:val="Prrafodelista"/>
        <w:numPr>
          <w:ilvl w:val="0"/>
          <w:numId w:val="50"/>
        </w:numPr>
        <w:spacing w:after="60"/>
      </w:pPr>
      <w:r w:rsidRPr="004A4ECB">
        <w:t>Establecer el circuito de transmisión entre el Puesto</w:t>
      </w:r>
      <w:r>
        <w:t xml:space="preserve"> Micro-Ejecutivo</w:t>
      </w:r>
      <w:r w:rsidRPr="004A4ECB">
        <w:t xml:space="preserve">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PTT)</w:t>
      </w:r>
    </w:p>
    <w:p w:rsidR="0058736E" w:rsidRPr="004A4ECB" w:rsidRDefault="0058736E" w:rsidP="0058736E">
      <w:pPr>
        <w:pStyle w:val="Prrafodelista"/>
        <w:numPr>
          <w:ilvl w:val="0"/>
          <w:numId w:val="50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50"/>
        </w:numPr>
        <w:spacing w:after="60"/>
      </w:pPr>
      <w:r w:rsidRPr="004A4ECB">
        <w:t>Esperar la finalización del Test para finalizar la actuación del PTT.</w:t>
      </w:r>
    </w:p>
    <w:p w:rsidR="0058736E" w:rsidRPr="004A4ECB" w:rsidRDefault="0058736E" w:rsidP="0058736E">
      <w:pPr>
        <w:pStyle w:val="Prrafodelista"/>
        <w:numPr>
          <w:ilvl w:val="0"/>
          <w:numId w:val="50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50"/>
        </w:numPr>
        <w:spacing w:after="60"/>
      </w:pPr>
      <w:r w:rsidRPr="004A4ECB">
        <w:t xml:space="preserve">Acceder a la página de resultados y Exportar los mismos a Hoja de Excel. Como comentario se escribirá: Micro </w:t>
      </w:r>
      <w:r>
        <w:t xml:space="preserve">Ejecutivo </w:t>
      </w:r>
      <w:r w:rsidRPr="004A4ECB">
        <w:t>P.O</w:t>
      </w:r>
      <w:r w:rsidRPr="004A4ECB">
        <w:sym w:font="Wingdings" w:char="F0E0"/>
      </w:r>
      <w:r w:rsidRPr="004A4ECB">
        <w:t xml:space="preserve"> Grabación Micro</w:t>
      </w:r>
      <w:r>
        <w:t>-Ejecutivo</w:t>
      </w:r>
      <w:r w:rsidRPr="004A4ECB">
        <w:t xml:space="preserve"> identificando el Puesto de Operador.</w:t>
      </w:r>
    </w:p>
    <w:p w:rsidR="0058736E" w:rsidRPr="004A4ECB" w:rsidRDefault="0058736E" w:rsidP="0058736E">
      <w:pPr>
        <w:pStyle w:val="Prrafodelista"/>
        <w:numPr>
          <w:ilvl w:val="0"/>
          <w:numId w:val="50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pStyle w:val="Ttulo2"/>
        <w:spacing w:after="360"/>
      </w:pPr>
      <w:bookmarkStart w:id="666" w:name="_Toc462834996"/>
      <w:bookmarkStart w:id="667" w:name="_Toc2584117"/>
      <w:bookmarkStart w:id="668" w:name="_Toc32913538"/>
      <w:r>
        <w:t xml:space="preserve">UV5K-MED-19. </w:t>
      </w:r>
      <w:r w:rsidRPr="004A4ECB">
        <w:t>Operador</w:t>
      </w:r>
      <w:r>
        <w:t xml:space="preserve"> AYUDANTE</w:t>
      </w:r>
      <w:r w:rsidRPr="004A4ECB">
        <w:t xml:space="preserve"> (Tx)</w:t>
      </w:r>
      <w:r w:rsidRPr="004A4ECB">
        <w:sym w:font="Wingdings" w:char="F0E0"/>
      </w:r>
      <w:r w:rsidRPr="004A4ECB">
        <w:t xml:space="preserve"> Par REC-Micro</w:t>
      </w:r>
      <w:r>
        <w:t>-AYUDANTE</w:t>
      </w:r>
      <w:r w:rsidRPr="004A4ECB">
        <w:t xml:space="preserve"> (µ)</w:t>
      </w:r>
      <w:bookmarkEnd w:id="666"/>
      <w:bookmarkEnd w:id="667"/>
      <w:bookmarkEnd w:id="668"/>
    </w:p>
    <w:p w:rsidR="0058736E" w:rsidRPr="004A4ECB" w:rsidRDefault="0058736E" w:rsidP="0058736E">
      <w:pPr>
        <w:pStyle w:val="Ttulo3"/>
        <w:spacing w:after="240"/>
      </w:pPr>
      <w:bookmarkStart w:id="669" w:name="_Toc462834997"/>
      <w:bookmarkStart w:id="670" w:name="_Toc2584118"/>
      <w:bookmarkStart w:id="671" w:name="_Toc32913539"/>
      <w:r w:rsidRPr="004A4ECB">
        <w:t>Configuración de la prueba</w:t>
      </w:r>
      <w:bookmarkEnd w:id="669"/>
      <w:bookmarkEnd w:id="670"/>
      <w:bookmarkEnd w:id="671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7"/>
        </w:numPr>
        <w:spacing w:after="60"/>
      </w:pPr>
      <w:r w:rsidRPr="004A4ECB">
        <w:t>Circuito 1 (C1). Conectado a través de la SONDA directamente a la entrada del micro</w:t>
      </w:r>
      <w:r>
        <w:t>-ayudante</w:t>
      </w:r>
      <w:r w:rsidRPr="004A4ECB">
        <w:t>.</w:t>
      </w:r>
    </w:p>
    <w:p w:rsidR="0058736E" w:rsidRPr="004A4ECB" w:rsidRDefault="0058736E" w:rsidP="0058736E">
      <w:pPr>
        <w:numPr>
          <w:ilvl w:val="0"/>
          <w:numId w:val="27"/>
        </w:numPr>
        <w:spacing w:after="60"/>
      </w:pPr>
      <w:r w:rsidRPr="004A4ECB">
        <w:t>Circuito 2 (C4). Conectado a la grabación micro</w:t>
      </w:r>
      <w:r>
        <w:t>-ayudante</w:t>
      </w:r>
      <w:r w:rsidRPr="004A4ECB">
        <w:t xml:space="preserve"> (REC-micro).</w:t>
      </w:r>
    </w:p>
    <w:p w:rsidR="0058736E" w:rsidRDefault="0058736E" w:rsidP="002C3DC8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1FAE6AA1" wp14:editId="013D74EA">
                <wp:extent cx="5016500" cy="4114800"/>
                <wp:effectExtent l="0" t="0" r="127000" b="133350"/>
                <wp:docPr id="109" name="Grupo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00" cy="4114800"/>
                          <a:chOff x="2401" y="2782"/>
                          <a:chExt cx="7900" cy="6480"/>
                        </a:xfrm>
                      </wpg:grpSpPr>
                      <wps:wsp>
                        <wps:cNvPr id="110" name="Line 679"/>
                        <wps:cNvCnPr/>
                        <wps:spPr bwMode="auto">
                          <a:xfrm rot="-5400000">
                            <a:off x="6547" y="4895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680"/>
                        <wps:cNvCnPr/>
                        <wps:spPr bwMode="auto">
                          <a:xfrm rot="-5400000">
                            <a:off x="6547" y="5003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" name="Picture 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2962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3" name="Group 682"/>
                        <wpg:cNvGrpSpPr>
                          <a:grpSpLocks/>
                        </wpg:cNvGrpSpPr>
                        <wpg:grpSpPr bwMode="auto">
                          <a:xfrm>
                            <a:off x="2401" y="7430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114" name="Rectangle 683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Oval 68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Oval 68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Oval 68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Oval 68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Oval 68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Oval 68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Oval 69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Oval 69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Oval 69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Oval 69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Rectangle 69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Rectangle 69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Rectangle 69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Rectangle 69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Rectangle 69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Line 699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700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701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702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703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704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705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706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707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708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709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710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711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Rectangle 71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Rectangle 71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Rectangle 71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Rectangle 71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Rectangle 71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Line 717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718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719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720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Line 721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" name="Line 722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Line 723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Line 724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Line 725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Line 726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727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728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Line 729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4" name="Group 730"/>
                        <wpg:cNvGrpSpPr>
                          <a:grpSpLocks/>
                        </wpg:cNvGrpSpPr>
                        <wpg:grpSpPr bwMode="auto">
                          <a:xfrm>
                            <a:off x="4260" y="7462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195" name="Rectangle 731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Oval 732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Oval 733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Oval 734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9" name="Freeform 735"/>
                        <wps:cNvSpPr>
                          <a:spLocks/>
                        </wps:cNvSpPr>
                        <wps:spPr bwMode="auto">
                          <a:xfrm rot="16200000">
                            <a:off x="5197" y="5206"/>
                            <a:ext cx="1427" cy="66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4381" y="2782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 Micro-Ayudante</w:t>
                              </w:r>
                            </w:p>
                            <w:p w:rsidR="0058736E" w:rsidRPr="0009393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P.O1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6093" y="3638"/>
                            <a:ext cx="1108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F05654" w:rsidRDefault="0058736E" w:rsidP="0058736E">
                              <w:pP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F05654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P.O</w:t>
                              </w:r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1</w:t>
                              </w:r>
                              <w:r w:rsidRPr="00F05654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REC</w:t>
                              </w:r>
                            </w:p>
                            <w:p w:rsidR="0058736E" w:rsidRPr="00F05654" w:rsidRDefault="0058736E" w:rsidP="0058736E">
                              <w:pP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F05654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Micro</w:t>
                              </w:r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Ayudante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reeform 738"/>
                        <wps:cNvSpPr>
                          <a:spLocks/>
                        </wps:cNvSpPr>
                        <wps:spPr bwMode="auto">
                          <a:xfrm>
                            <a:off x="5725" y="6562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Freeform 739"/>
                        <wps:cNvSpPr>
                          <a:spLocks/>
                        </wps:cNvSpPr>
                        <wps:spPr bwMode="auto">
                          <a:xfrm>
                            <a:off x="5733" y="3458"/>
                            <a:ext cx="4568" cy="1620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triangle" w="lg" len="lg"/>
                            <a:tailEnd type="non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3121" y="6562"/>
                            <a:ext cx="19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prstDash val="dashDot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A57B52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Cto1: </w:t>
                              </w:r>
                              <w:proofErr w:type="spellStart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3664" y="7102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736E" w:rsidRPr="00A57B52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Cto2: Sub-Autónomo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7" name="Picture 742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9" y="5164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8" name="Line 743"/>
                        <wps:cNvCnPr/>
                        <wps:spPr bwMode="auto">
                          <a:xfrm>
                            <a:off x="9241" y="6382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CC0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Freeform 744"/>
                        <wps:cNvSpPr>
                          <a:spLocks/>
                        </wps:cNvSpPr>
                        <wps:spPr bwMode="auto">
                          <a:xfrm rot="5400000">
                            <a:off x="6546" y="2417"/>
                            <a:ext cx="1970" cy="342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reeform 745"/>
                        <wps:cNvSpPr>
                          <a:spLocks/>
                        </wps:cNvSpPr>
                        <wps:spPr bwMode="auto">
                          <a:xfrm flipV="1">
                            <a:off x="3933" y="4941"/>
                            <a:ext cx="6368" cy="3557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lg" len="lg"/>
                            <a:tailEnd type="triangl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746"/>
                        <wps:cNvCnPr/>
                        <wps:spPr bwMode="auto">
                          <a:xfrm>
                            <a:off x="3933" y="777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8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771" style="width:395pt;height:324pt;mso-position-horizontal-relative:char;mso-position-vertical-relative:line" coordorigin="2401,2782" coordsize="7900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">
                <v:line id="Line 679" o:spid="_x0000_s1772" style="position:absolute;rotation:-90;visibility:visible;mso-wrap-style:square" from="6547,4895" to="6719,4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/w28IAAADcAAAADwAAAGRycy9kb3ducmV2LnhtbESPQU/DMAyF70j8h8hIu7G0HAYqS6sy&#10;MWnHMfgBVuO11RKnNFnb/fv5gMTN1nt+7/O2WrxTE42xD2wgX2egiJtge24N/Hzvn99AxYRs0QUm&#10;AzeKUJWPD1ssbJj5i6ZTapWEcCzQQJfSUGgdm448xnUYiEU7h9FjknVstR1xlnDv9EuWbbTHnqWh&#10;w4F2HTWX09Ub4M+p/vXH4Vi7mS6v9uw+2OXGrJ6W+h1UoiX9m/+uD1bwc8GXZ2QCX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/w28IAAADcAAAADwAAAAAAAAAAAAAA&#10;AAChAgAAZHJzL2Rvd25yZXYueG1sUEsFBgAAAAAEAAQA+QAAAJADAAAAAA==&#10;" strokecolor="white" strokeweight="0"/>
                <v:line id="Line 680" o:spid="_x0000_s1773" style="position:absolute;rotation:-90;visibility:visible;mso-wrap-style:square" from="6547,5003" to="6744,5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NVQMAAAADcAAAADwAAAGRycy9kb3ducmV2LnhtbERPS2rDMBDdF3oHMYHsGtldpMG1EpzS&#10;QpdpkgMM1tgykUaupdru7aNAILt5vO+Uu9lZMdIQOs8K8lUGgrj2uuNWwfn09bIBESKyRuuZFPxT&#10;gN32+anEQvuJf2g8xlakEA4FKjAx9oWUoTbkMKx8T5y4xg8OY4JDK/WAUwp3Vr5m2Vo67Dg1GOzp&#10;w1B9Of45Bfw5Vr/u0B8qO9HlTTd2zzZXarmYq3cQkeb4EN/d3zrNz3O4PZMukNsr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TVUDAAAAA3AAAAA8AAAAAAAAAAAAAAAAA&#10;oQIAAGRycy9kb3ducmV2LnhtbFBLBQYAAAAABAAEAPkAAACOAwAAAAA=&#10;" strokecolor="white" strokeweight="0"/>
                <v:shape id="Picture 681" o:spid="_x0000_s1774" type="#_x0000_t75" style="position:absolute;left:2847;top:2962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7jl/DAAAA3AAAAA8AAABkcnMvZG93bnJldi54bWxET01rAjEQvRf8D2EKvdXsqrS6GkUKpR48&#10;tKuCx2Ez7oZuJukmdbf/vhEKvc3jfc5qM9hWXKkLxrGCfJyBIK6cNlwrOB5eH+cgQkTW2DomBT8U&#10;YLMe3a2w0K7nD7qWsRYphEOBCpoYfSFlqBqyGMbOEyfu4jqLMcGulrrDPoXbVk6y7ElaNJwaGvT0&#10;0lD1WX5bBfuczSyc3s5f5v25XLR+2nszVerhftguQUQa4r/4z73TaX4+gdsz6QK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PuOX8MAAADcAAAADwAAAAAAAAAAAAAAAACf&#10;AgAAZHJzL2Rvd25yZXYueG1sUEsFBgAAAAAEAAQA9wAAAI8DAAAAAA==&#10;">
                  <v:imagedata r:id="rId18" o:title=""/>
                </v:shape>
                <v:group id="Group 682" o:spid="_x0000_s1775" style="position:absolute;left:2401;top:7430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Rectangle 683" o:spid="_x0000_s1776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LWB8MA&#10;AADcAAAADwAAAGRycy9kb3ducmV2LnhtbERPS2vCQBC+C/0PyxR6043aF9GNiGApHtSkhXocspMH&#10;ZmdDdmvSf+8WBG/z8T1nuRpMIy7UudqygukkAkGcW11zqeD7azt+B+E8ssbGMin4Iwer5GG0xFjb&#10;nlO6ZL4UIYRdjAoq79tYSpdXZNBNbEscuMJ2Bn2AXSl1h30IN42cRdGrNFhzaKiwpU1F+Tn7NQr2&#10;fb77Oa3f0o+X4pg2rT/Mtzup1NPjsF6A8DT4u/jm/tRh/vQZ/p8JF8jk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LWB8MAAADcAAAADwAAAAAAAAAAAAAAAACYAgAAZHJzL2Rv&#10;d25yZXYueG1sUEsFBgAAAAAEAAQA9QAAAIgDAAAAAA==&#10;" fillcolor="silver" strokeweight="1.5pt">
                    <v:fill r:id="rId16" o:title="" type="pattern"/>
                  </v:rect>
                  <v:oval id="Oval 684" o:spid="_x0000_s1777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M6SsMA&#10;AADcAAAADwAAAGRycy9kb3ducmV2LnhtbERP3WrCMBS+F/YO4Qy8kZlWcIyuqbjBnAiidXuAQ3PW&#10;FJuTrsm0vr0RBt6dj+/35IvBtuJEvW8cK0inCQjiyumGawXfXx9PLyB8QNbYOiYFF/KwKB5GOWba&#10;nbmk0yHUIoawz1CBCaHLpPSVIYt+6jriyP243mKIsK+l7vEcw20rZ0nyLC02HBsMdvRuqDoe/qyC&#10;idmnK/3pf6vlrtxsd1jOLsc3pcaPw/IVRKAh3MX/7rWO89M53J6JF8j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M6SsMAAADcAAAADwAAAAAAAAAAAAAAAACYAgAAZHJzL2Rv&#10;d25yZXYueG1sUEsFBgAAAAAEAAQA9QAAAIgDAAAAAA==&#10;" fillcolor="black" strokeweight="1pt"/>
                  <v:oval id="Oval 685" o:spid="_x0000_s1778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849cQA&#10;AADcAAAADwAAAGRycy9kb3ducmV2LnhtbERPS2vCQBC+F/wPyxR6KbpJixKjGxHbgjfxcfE2ZqdJ&#10;SHY2Zrea9td3BcHbfHzPmS9604gLda6yrCAeRSCIc6srLhQc9l/DBITzyBoby6TglxwsssHTHFNt&#10;r7yly84XIoSwS1FB6X2bSunykgy6kW2JA/dtO4M+wK6QusNrCDeNfIuiiTRYcWgosaVVSXm9+zEK&#10;1nW+fJ8eT3/jOHndfK4+XHKOE6VenvvlDISn3j/Ed/dah/nxBG7Ph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fOPXEAAAA3AAAAA8AAAAAAAAAAAAAAAAAmAIAAGRycy9k&#10;b3ducmV2LnhtbFBLBQYAAAAABAAEAPUAAACJAwAAAAA=&#10;" fillcolor="black" strokecolor="silver" strokeweight="4pt">
                    <v:stroke r:id="rId17" o:title="" filltype="pattern"/>
                  </v:oval>
                  <v:oval id="Oval 686" o:spid="_x0000_s1779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0BpsQA&#10;AADcAAAADwAAAGRycy9kb3ducmV2LnhtbERPzWrCQBC+C32HZQpepG7iwZY0G7GFWhFEY/sAQ3aa&#10;DWZn0+xW49u7QsHbfHy/ky8G24oT9b5xrCCdJiCIK6cbrhV8f308vYDwAVlj65gUXMjDongY5Zhp&#10;d+aSTodQixjCPkMFJoQuk9JXhiz6qeuII/fjeoshwr6WusdzDLetnCXJXFpsODYY7OjdUHU8/FkF&#10;E7NPV/rT/1bLXbnZ7rCcXY5vSo0fh+UriEBDuIv/3Wsd56fPcHsmXi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dAabEAAAA3AAAAA8AAAAAAAAAAAAAAAAAmAIAAGRycy9k&#10;b3ducmV2LnhtbFBLBQYAAAAABAAEAPUAAACJAwAAAAA=&#10;" fillcolor="black" strokeweight="1pt"/>
                  <v:oval id="Oval 687" o:spid="_x0000_s1780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JHMcA&#10;AADcAAAADwAAAGRycy9kb3ducmV2LnhtbESPzW7CQAyE75V4h5Ur9VKVTUBUacqCED8SNwTtpTc3&#10;6yYRWW/IbiHw9PhQqTdbM575PJ33rlFn6kLt2UA6TEARF97WXBr4/Ni8ZKBCRLbYeCYDVwownw0e&#10;pphbf+E9nQ+xVBLCIUcDVYxtrnUoKnIYhr4lFu3Hdw6jrF2pbYcXCXeNHiXJq3ZYszRU2NKyouJ4&#10;+HUGtsdiMX77+r5N0ux5t16uQnZKM2OeHvvFO6hIffw3/11vreCnQivPyAR6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MCRz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688" o:spid="_x0000_s1781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4wT8QA&#10;AADcAAAADwAAAGRycy9kb3ducmV2LnhtbERPzWrCQBC+C32HZQpepG7iQdo0G7GFWhFEY/sAQ3aa&#10;DWZn0+xW49u7QsHbfHy/ky8G24oT9b5xrCCdJiCIK6cbrhV8f308PYPwAVlj65gUXMjDongY5Zhp&#10;d+aSTodQixjCPkMFJoQuk9JXhiz6qeuII/fjeoshwr6WusdzDLetnCXJXFpsODYY7OjdUHU8/FkF&#10;E7NPV/rT/1bLXbnZ7rCcXY5vSo0fh+UriEBDuIv/3Wsd56cvcHsmXi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ME/EAAAA3AAAAA8AAAAAAAAAAAAAAAAAmAIAAGRycy9k&#10;b3ducmV2LnhtbFBLBQYAAAAABAAEAPUAAACJAwAAAAA=&#10;" fillcolor="black" strokeweight="1pt"/>
                  <v:oval id="Oval 689" o:spid="_x0000_s1782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Pp8cA&#10;AADcAAAADwAAAGRycy9kb3ducmV2LnhtbESPzW7CQAyE75V4h5WRuFSwCVWrkLIgxI/ErSrthZvJ&#10;uklE1huyC6R9+vpQqTdbM575PF/2rlE36kLt2UA6SUARF97WXBr4/NiNM1AhIltsPJOBbwqwXAwe&#10;5phbf+d3uh1iqSSEQ44GqhjbXOtQVOQwTHxLLNqX7xxGWbtS2w7vEu4aPU2SF+2wZmmosKV1RcX5&#10;cHUG9udi9TQ7nn6e0+zxbbvehOySZsaMhv3qFVSkPv6b/673VvCngi/PyAR6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5Wz6f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690" o:spid="_x0000_s1783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T29MMA&#10;AADcAAAADwAAAGRycy9kb3ducmV2LnhtbERPzWrCQBC+F3yHZQQvRTfJoZToKipYS6Fo1AcYsmM2&#10;mJ2N2a3Gt+8WCt7m4/ud2aK3jbhR52vHCtJJAoK4dLrmSsHpuBm/g/ABWWPjmBQ8yMNiPniZYa7d&#10;nQu6HUIlYgj7HBWYENpcSl8asugnriWO3Nl1FkOEXSV1h/cYbhuZJcmbtFhzbDDY0tpQeTn8WAWv&#10;Zp9+6K2/lstd8fW9wyJ7XFZKjYb9cgoiUB+e4n/3p47zsxT+nokXy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T29MMAAADcAAAADwAAAAAAAAAAAAAAAACYAgAAZHJzL2Rv&#10;d25yZXYueG1sUEsFBgAAAAAEAAQA9QAAAIgDAAAAAA==&#10;" fillcolor="black" strokeweight="1pt"/>
                  <v:oval id="Oval 691" o:spid="_x0000_s1784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j0S8QA&#10;AADcAAAADwAAAGRycy9kb3ducmV2LnhtbERPTWvCQBC9F/wPywi9FN0kRUmjq4i24E20vXibZsck&#10;mJ2N2a2m/npXELzN433OdN6ZWpypdZVlBfEwAkGcW11xoeDn+2uQgnAeWWNtmRT8k4P5rPcyxUzb&#10;C2/pvPOFCCHsMlRQet9kUrq8JINuaBviwB1sa9AH2BZSt3gJ4aaWSRSNpcGKQ0OJDS1Lyo+7P6Ng&#10;fcwX7x/73+soTt82n8uVS09xqtRrv1tMQHjq/FP8cK91mJ8kcH8mXC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I9EvEAAAA3AAAAA8AAAAAAAAAAAAAAAAAmAIAAGRycy9k&#10;b3ducmV2LnhtbFBLBQYAAAAABAAEAPUAAACJAwAAAAA=&#10;" fillcolor="black" strokecolor="silver" strokeweight="4pt">
                    <v:stroke r:id="rId17" o:title="" filltype="pattern"/>
                  </v:oval>
                  <v:oval id="Oval 692" o:spid="_x0000_s1785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rNGMMA&#10;AADcAAAADwAAAGRycy9kb3ducmV2LnhtbERP3WrCMBS+F/YO4Qx2IzO1gozOKG7gFEG0bg9waM6a&#10;YnNSm6j17Y0geHc+vt8zmXW2FmdqfeVYwXCQgCAunK64VPD3u3j/AOEDssbaMSm4kofZ9KU3wUy7&#10;C+d03odSxBD2GSowITSZlL4wZNEPXEMcuX/XWgwRtqXULV5iuK1lmiRjabHi2GCwoW9DxWF/sgr6&#10;Zjf80Ut/LObbfL3ZYp5eD19Kvb12808QgbrwFD/cKx3npyO4PxMvkN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rNGMMAAADcAAAADwAAAAAAAAAAAAAAAACYAgAAZHJzL2Rv&#10;d25yZXYueG1sUEsFBgAAAAAEAAQA9QAAAIgDAAAAAA==&#10;" fillcolor="black" strokeweight="1pt"/>
                  <v:oval id="Oval 693" o:spid="_x0000_s1786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3JpMUA&#10;AADcAAAADwAAAGRycy9kb3ducmV2LnhtbERPS2vCQBC+F/oflin0UuomVksaXUXSCt7Ex8XbNDsm&#10;wexsmt3G6K93hUJv8/E9ZzrvTS06al1lWUE8iEAQ51ZXXCjY75avCQjnkTXWlknBhRzMZ48PU0y1&#10;PfOGuq0vRAhhl6KC0vsmldLlJRl0A9sQB+5oW4M+wLaQusVzCDe1HEbRuzRYcWgosaGspPy0/TUK&#10;Vqd88fZx+L6O4+Rl/ZV9uuQnTpR6fuoXExCeev8v/nOvdJg/HMH9mXCB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bcmkxQAAANwAAAAPAAAAAAAAAAAAAAAAAJgCAABkcnMv&#10;ZG93bnJldi54bWxQSwUGAAAAAAQABAD1AAAAigMAAAAA&#10;" fillcolor="black" strokecolor="silver" strokeweight="4pt">
                    <v:stroke r:id="rId17" o:title="" filltype="pattern"/>
                  </v:oval>
                  <v:rect id="Rectangle 694" o:spid="_x0000_s1787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MksIA&#10;AADcAAAADwAAAGRycy9kb3ducmV2LnhtbERP32vCMBB+F/wfwg32pmllk1GNMhRhPurWscczuTVl&#10;zaU0sXb7640w8O0+vp+3XA+uET11ofasIJ9mIIi1NzVXCj7ed5MXECEiG2w8k4JfCrBejUdLLIy/&#10;8IH6Y6xECuFQoAIbY1tIGbQlh2HqW+LEffvOYUywq6Tp8JLCXSNnWTaXDmtODRZb2ljSP8ezU9B+&#10;hb8T7w/7vqz1py53+dY+5Uo9PgyvCxCRhngX/7vfTJo/e4bbM+kC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4ySwgAAANwAAAAPAAAAAAAAAAAAAAAAAJgCAABkcnMvZG93&#10;bnJldi54bWxQSwUGAAAAAAQABAD1AAAAhwMAAAAA&#10;" fillcolor="black">
                    <v:fill color2="#555" focus="50%" type="gradient"/>
                  </v:rect>
                  <v:rect id="Rectangle 695" o:spid="_x0000_s1788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Xl5sIA&#10;AADcAAAADwAAAGRycy9kb3ducmV2LnhtbERPTYvCMBC9L/gfwgje1lQP4lajiKjICi5b9eBtbMY2&#10;2ExKk9X6783Cwt7m8T5nOm9tJe7UeONYwaCfgCDOnTZcKDge1u9jED4ga6wck4IneZjPOm9TTLV7&#10;8Dfds1CIGMI+RQVlCHUqpc9Lsuj7riaO3NU1FkOETSF1g48Ybis5TJKRtGg4NpRY07Kk/Jb9WAX2&#10;fNKnj8PK7L8+3XjHnF3cxijV67aLCYhAbfgX/7m3Os4fjuD3mXiB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5eXmwgAAANwAAAAPAAAAAAAAAAAAAAAAAJgCAABkcnMvZG93&#10;bnJldi54bWxQSwUGAAAAAAQABAD1AAAAhwMAAAAA&#10;" fillcolor="#e6e6e6">
                    <v:fill focus="100%" type="gradient"/>
                  </v:rect>
                  <v:rect id="Rectangle 696" o:spid="_x0000_s1789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BhDcEA&#10;AADcAAAADwAAAGRycy9kb3ducmV2LnhtbERP24rCMBB9F/yHMMK+ramCF6pRVFB2EUWtHzA0Y1tt&#10;JqXJav17Iyz4Nodznem8MaW4U+0Kywp63QgEcWp1wZmCc7L+HoNwHlljaZkUPMnBfNZuTTHW9sFH&#10;up98JkIIuxgV5N5XsZQuzcmg69qKOHAXWxv0AdaZ1DU+QrgpZT+KhtJgwaEhx4pWOaW3059RYJPt&#10;Qe8uy82qGsjD/tcnWbG7KvXVaRYTEJ4a/xH/u390mN8fwfuZcIG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QYQ3BAAAA3AAAAA8AAAAAAAAAAAAAAAAAmAIAAGRycy9kb3du&#10;cmV2LnhtbFBLBQYAAAAABAAEAPUAAACGAwAAAAA=&#10;" fillcolor="#e6e6e6" stroked="f">
                    <v:fill focus="100%" type="gradient"/>
                  </v:rect>
                  <v:rect id="Rectangle 697" o:spid="_x0000_s1790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/1f8UA&#10;AADcAAAADwAAAGRycy9kb3ducmV2LnhtbESP3WrCQBCF7wt9h2UK3tVNBUtJs4oKFUUsavoAQ3by&#10;o9nZkF01vn3notC7Gc6Zc77J5oNr1Y360Hg28DZOQBEX3jZcGfjJv14/QIWIbLH1TAYeFGA+e37K&#10;MLX+zke6nWKlJIRDigbqGLtU61DU5DCMfUcsWul7h1HWvtK2x7uEu1ZPkuRdO2xYGmrsaFVTcTld&#10;nQGf7w52Xy7Xq26qD9/bmFfN/mzM6GVYfIKKNMR/89/1xgr+RGjlGZlAz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T/V/xQAAANwAAAAPAAAAAAAAAAAAAAAAAJgCAABkcnMv&#10;ZG93bnJldi54bWxQSwUGAAAAAAQABAD1AAAAigMAAAAA&#10;" fillcolor="#e6e6e6" stroked="f">
                    <v:fill focus="100%" type="gradient"/>
                  </v:rect>
                  <v:rect id="Rectangle 698" o:spid="_x0000_s1791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4tUMIA&#10;AADcAAAADwAAAGRycy9kb3ducmV2LnhtbERP3WrCMBS+H+wdwhnsbqZ1uGk1yjYYiIKw6gMcmmNT&#10;bE6yJrP17Y0g7O58fL9nsRpsK87UhcaxgnyUgSCunG64VnDYf79MQYSIrLF1TAouFGC1fHxYYKFd&#10;zz90LmMtUgiHAhWYGH0hZagMWQwj54kTd3SdxZhgV0vdYZ/CbSvHWfYmLTacGgx6+jJUnco/q+B1&#10;vfET/5njb/++2+TlZXs0cqvU89PwMQcRaYj/4rt7rdP88Qxuz6QL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Pi1QwgAAANwAAAAPAAAAAAAAAAAAAAAAAJgCAABkcnMvZG93&#10;bnJldi54bWxQSwUGAAAAAAQABAD1AAAAhwMAAAAA&#10;" fillcolor="#767676">
                    <v:fill color2="black" focus="100%" type="gradient"/>
                  </v:rect>
                  <v:line id="Line 699" o:spid="_x0000_s1792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0ROscAAADcAAAADwAAAGRycy9kb3ducmV2LnhtbESPT2sCQQzF70K/w5BCL1JnrbSUraOo&#10;IHhR6CqU3tKd7B/dyaw7o67fvjkUekt4L+/9Mp33rlFX6kLt2cB4lIAizr2tuTRw2K+f30GFiGyx&#10;8UwG7hRgPnsYTDG1/safdM1iqSSEQ4oGqhjbVOuQV+QwjHxLLFrhO4dR1q7UtsObhLtGvyTJm3ZY&#10;szRU2NKqovyUXZyB7PXr+7g8n7aHZjcs/E+vi+O+MObpsV98gIrUx3/z3/XGCv5E8OUZmUDP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TRE6xwAAANwAAAAPAAAAAAAA&#10;AAAAAAAAAKECAABkcnMvZG93bnJldi54bWxQSwUGAAAAAAQABAD5AAAAlQMAAAAA&#10;" strokecolor="#fc0" strokeweight="2pt"/>
                  <v:line id="Line 700" o:spid="_x0000_s1793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G0ocQAAADcAAAADwAAAGRycy9kb3ducmV2LnhtbERPS2vCQBC+F/oflin0UnRjS0VSN1IF&#10;wUsLjYJ4G7OTl9nZmF01/feuIHibj+8501lvGnGmzlWWFYyGEQjizOqKCwWb9XIwAeE8ssbGMin4&#10;Jwez5PlpirG2F/6jc+oLEULYxaig9L6NpXRZSQbd0LbEgcttZ9AH2BVSd3gJ4aaR71E0lgYrDg0l&#10;trQoKTukJ6Mg/dzu6vnx8LNpft9yu+9lXq9zpV5f+u8vEJ56/xDf3Ssd5n+M4PZMuEA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AbShxAAAANwAAAAPAAAAAAAAAAAA&#10;AAAAAKECAABkcnMvZG93bnJldi54bWxQSwUGAAAAAAQABAD5AAAAkgMAAAAA&#10;" strokecolor="#fc0" strokeweight="2pt"/>
                  <v:line id="Line 701" o:spid="_x0000_s1794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Mq1sQAAADcAAAADwAAAGRycy9kb3ducmV2LnhtbERPS2vCQBC+C/6HZYRepG5UlBJdRQuF&#10;XiwYA9LbNDt5aHY2zW41/feuIHibj+85y3VnanGh1lWWFYxHEQjizOqKCwXp4eP1DYTzyBpry6Tg&#10;nxysV/3eEmNtr7ynS+ILEULYxaig9L6JpXRZSQbdyDbEgctta9AH2BZSt3gN4aaWkyiaS4MVh4YS&#10;G3ovKTsnf0ZBMjt+n7a/511afw1z+9PJ/HTIlXoZdJsFCE+df4of7k8d5k8ncH8mXC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yrWxAAAANwAAAAPAAAAAAAAAAAA&#10;AAAAAKECAABkcnMvZG93bnJldi54bWxQSwUGAAAAAAQABAD5AAAAkgMAAAAA&#10;" strokecolor="#fc0" strokeweight="2pt"/>
                  <v:line id="Line 702" o:spid="_x0000_s1795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PTcQAAADcAAAADwAAAGRycy9kb3ducmV2LnhtbERPS2vCQBC+F/oflil4KXWjopTUVaog&#10;eFEwBqS3aXby0OxszK4a/70rFHqbj+8503lnanGl1lWWFQz6EQjizOqKCwXpfvXxCcJ5ZI21ZVJw&#10;Jwfz2evLFGNtb7yja+ILEULYxaig9L6JpXRZSQZd3zbEgctta9AH2BZSt3gL4aaWwyiaSIMVh4YS&#10;G1qWlJ2Si1GQjA8/x8X5tEnr7XtufzuZH/e5Ur237vsLhKfO/4v/3Gsd5o9G8HwmXC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n49NxAAAANwAAAAPAAAAAAAAAAAA&#10;AAAAAKECAABkcnMvZG93bnJldi54bWxQSwUGAAAAAAQABAD5AAAAkgMAAAAA&#10;" strokecolor="#fc0" strokeweight="2pt"/>
                  <v:line id="Line 703" o:spid="_x0000_s1796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YXOcQAAADcAAAADwAAAGRycy9kb3ducmV2LnhtbERPS2sCMRC+C/6HMEIvolnbKrIaRQuF&#10;XlpwFcTbuJl96GayblJd/70pFLzNx/ec+bI1lbhS40rLCkbDCARxanXJuYLd9nMwBeE8ssbKMim4&#10;k4PlotuZY6ztjTd0TXwuQgi7GBUU3texlC4tyKAb2po4cJltDPoAm1zqBm8h3FTyNYom0mDJoaHA&#10;mj4KSs/Jr1GQjPeH0/py/t5VP/3MHluZnbaZUi+9djUD4an1T/G/+0uH+W/v8PdMuE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dhc5xAAAANwAAAAPAAAAAAAAAAAA&#10;AAAAAKECAABkcnMvZG93bnJldi54bWxQSwUGAAAAAAQABAD5AAAAkgMAAAAA&#10;" strokecolor="#fc0" strokeweight="2pt"/>
                  <v:line id="Line 704" o:spid="_x0000_s1797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yosQAAADcAAAADwAAAGRycy9kb3ducmV2LnhtbERPS2vCQBC+F/wPywi9lLqpopToRqwg&#10;9FLBKEhv0+zkZXY2Zrca/70rFHqbj+85i2VvGnGhzlWWFbyNIhDEmdUVFwoO+83rOwjnkTU2lknB&#10;jRwsk8HTAmNtr7yjS+oLEULYxaig9L6NpXRZSQbdyLbEgcttZ9AH2BVSd3gN4aaR4yiaSYMVh4YS&#10;W1qXlJ3SX6MgnR6/64/z6evQbF9y+9PLvN7nSj0P+9UchKfe/4v/3J86zJ9M4fFMuEA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rKixAAAANwAAAAPAAAAAAAAAAAA&#10;AAAAAKECAABkcnMvZG93bnJldi54bWxQSwUGAAAAAAQABAD5AAAAkgMAAAAA&#10;" strokecolor="#fc0" strokeweight="2pt"/>
                  <v:line id="Line 705" o:spid="_x0000_s1798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gs1cQAAADcAAAADwAAAGRycy9kb3ducmV2LnhtbERPS2vCQBC+C/6HZQQvUjdaFEmzERWE&#10;XlowCtLbNDt5aHY2Zrea/vtuodDbfHzPSda9acSdOldbVjCbRiCIc6trLhWcjvunFQjnkTU2lknB&#10;NzlYp8NBgrG2Dz7QPfOlCCHsYlRQed/GUrq8IoNualviwBW2M+gD7EqpO3yEcNPIeRQtpcGaQ0OF&#10;Le0qyq/Zl1GQLc4fl+3t+nZq3ieF/exlcTkWSo1H/eYFhKfe/4v/3K86zH9ewu8z4QK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6CzVxAAAANwAAAAPAAAAAAAAAAAA&#10;AAAAAKECAABkcnMvZG93bnJldi54bWxQSwUGAAAAAAQABAD5AAAAkgMAAAAA&#10;" strokecolor="#fc0" strokeweight="2pt"/>
                  <v:line id="Line 706" o:spid="_x0000_s1799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SJTsQAAADcAAAADwAAAGRycy9kb3ducmV2LnhtbERPS2sCMRC+C/6HMEIvollbqrIaRQuF&#10;XlpwFcTbuJl96GayblJd/70pFLzNx/ec+bI1lbhS40rLCkbDCARxanXJuYLd9nMwBeE8ssbKMim4&#10;k4PlotuZY6ztjTd0TXwuQgi7GBUU3texlC4tyKAb2po4cJltDPoAm1zqBm8h3FTyNYrG0mDJoaHA&#10;mj4KSs/Jr1GQvO8Pp/Xl/L2rfvqZPbYyO20zpV567WoGwlPrn+J/95cO898m8PdMuE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IlOxAAAANwAAAAPAAAAAAAAAAAA&#10;AAAAAKECAABkcnMvZG93bnJldi54bWxQSwUGAAAAAAQABAD5AAAAkgMAAAAA&#10;" strokecolor="#fc0" strokeweight="2pt"/>
                  <v:line id="Line 707" o:spid="_x0000_s1800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sdPMcAAADcAAAADwAAAGRycy9kb3ducmV2LnhtbESPT2sCQQzF70K/w5BCL1JnrbSUraOo&#10;IHhR6CqU3tKd7B/dyaw7o67fvjkUekt4L+/9Mp33rlFX6kLt2cB4lIAizr2tuTRw2K+f30GFiGyx&#10;8UwG7hRgPnsYTDG1/safdM1iqSSEQ4oGqhjbVOuQV+QwjHxLLFrhO4dR1q7UtsObhLtGvyTJm3ZY&#10;szRU2NKqovyUXZyB7PXr+7g8n7aHZjcs/E+vi+O+MObpsV98gIrUx3/z3/XGCv5EaOUZmUDP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Ox08xwAAANwAAAAPAAAAAAAA&#10;AAAAAAAAAKECAABkcnMvZG93bnJldi54bWxQSwUGAAAAAAQABAD5AAAAlQMAAAAA&#10;" strokecolor="#fc0" strokeweight="2pt"/>
                  <v:line id="Line 708" o:spid="_x0000_s1801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e4p8QAAADcAAAADwAAAGRycy9kb3ducmV2LnhtbERPS2sCMRC+C/6HMEIvollbKroaRQuF&#10;XlpwFcTbuJl96GayblJd/70pFLzNx/ec+bI1lbhS40rLCkbDCARxanXJuYLd9nMwAeE8ssbKMim4&#10;k4PlotuZY6ztjTd0TXwuQgi7GBUU3texlC4tyKAb2po4cJltDPoAm1zqBm8h3FTyNYrG0mDJoaHA&#10;mj4KSs/Jr1GQvO8Pp/Xl/L2rfvqZPbYyO20zpV567WoGwlPrn+J/95cO89+m8PdMuE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d7inxAAAANwAAAAPAAAAAAAAAAAA&#10;AAAAAKECAABkcnMvZG93bnJldi54bWxQSwUGAAAAAAQABAD5AAAAkgMAAAAA&#10;" strokecolor="#fc0" strokeweight="2pt"/>
                  <v:line id="Line 709" o:spid="_x0000_s1802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tiR8cAAADcAAAADwAAAGRycy9kb3ducmV2LnhtbESPT2sCQQzF70K/w5BCL1JnLbaUraOo&#10;IHhR6CqU3tKd7B/dyaw7o67fvjkUekt4L+/9Mp33rlFX6kLt2cB4lIAizr2tuTRw2K+f30GFiGyx&#10;8UwG7hRgPnsYTDG1/safdM1iqSSEQ4oGqhjbVOuQV+QwjHxLLFrhO4dR1q7UtsObhLtGvyTJm3ZY&#10;szRU2NKqovyUXZyB7PXr+7g8n7aHZjcs/E+vi+O+MObpsV98gIrUx3/z3/XGCv5E8OUZmUDP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S2JHxwAAANwAAAAPAAAAAAAA&#10;AAAAAAAAAKECAABkcnMvZG93bnJldi54bWxQSwUGAAAAAAQABAD5AAAAlQMAAAAA&#10;" strokecolor="#fc0" strokeweight="2pt"/>
                  <v:line id="Line 710" o:spid="_x0000_s1803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fH3MQAAADcAAAADwAAAGRycy9kb3ducmV2LnhtbERPS2vCQBC+F/oflin0UnRjaUVSN1IF&#10;wUsLjYJ4G7OTl9nZmF01/feuIHibj+8501lvGnGmzlWWFYyGEQjizOqKCwWb9XIwAeE8ssbGMin4&#10;Jwez5PlpirG2F/6jc+oLEULYxaig9L6NpXRZSQbd0LbEgcttZ9AH2BVSd3gJ4aaR71E0lgYrDg0l&#10;trQoKTukJ6Mg/dzu6vnx8LNpft9yu+9lXq9zpV5f+u8vEJ56/xDf3Ssd5n+M4PZMuEA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8fcxAAAANwAAAAPAAAAAAAAAAAA&#10;AAAAAKECAABkcnMvZG93bnJldi54bWxQSwUGAAAAAAQABAD5AAAAkgMAAAAA&#10;" strokecolor="#fc0" strokeweight="2pt"/>
                  <v:line id="Line 711" o:spid="_x0000_s1804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nOsMQAAADcAAAADwAAAGRycy9kb3ducmV2LnhtbERP32vCMBB+H/g/hBP2NlOdOOmMohs6&#10;wTGmDsS3ozmbYnMpTbT1v1+Ewd7u4/t5k1lrS3Gl2heOFfR7CQjizOmCcwU/++XTGIQPyBpLx6Tg&#10;Rh5m087DBFPtGt7SdRdyEUPYp6jAhFClUvrMkEXfcxVx5E6uthgirHOpa2xiuC3lIElG0mLBscFg&#10;RW+GsvPuYhUcL1/fL/v31WeysJvCNOWHXOqDUo/ddv4KIlAb/sV/7rWO84fPcH8mXiC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qc6wxAAAANwAAAAPAAAAAAAAAAAA&#10;AAAAAKECAABkcnMvZG93bnJldi54bWxQSwUGAAAAAAQABAD5AAAAkgMAAAAA&#10;" strokeweight="1.5pt"/>
                  <v:rect id="Rectangle 712" o:spid="_x0000_s1805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TMqcIA&#10;AADcAAAADwAAAGRycy9kb3ducmV2LnhtbERP32vCMBB+F/Y/hBP2pmmlDKlGGQ5hPuqs+HhLbk1Z&#10;cylNrN3++mUw2Nt9fD9vvR1dKwbqQ+NZQT7PQBBrbxquFZzf9rMliBCRDbaeScEXBdhuHiZrLI2/&#10;85GGU6xFCuFQogIbY1dKGbQlh2HuO+LEffjeYUywr6Xp8Z7CXSsXWfYkHTacGix2tLOkP083p6C7&#10;hu93PhwPQ9Xoi672+YstcqUep+PzCkSkMf6L/9yvJs0vCvh9Jl0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9MypwgAAANwAAAAPAAAAAAAAAAAAAAAAAJgCAABkcnMvZG93&#10;bnJldi54bWxQSwUGAAAAAAQABAD1AAAAhwMAAAAA&#10;" fillcolor="black">
                    <v:fill color2="#555" focus="50%" type="gradient"/>
                  </v:rect>
                  <v:rect id="Rectangle 713" o:spid="_x0000_s1806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ieMcMA&#10;AADcAAAADwAAAGRycy9kb3ducmV2LnhtbERPTWvCQBC9F/wPywi9NRuLLRpdRaSW0kLFqAdvY3ZM&#10;FrOzIbvV+O/dQqG3ebzPmc47W4sLtd44VjBIUhDEhdOGSwW77eppBMIHZI21Y1JwIw/zWe9hipl2&#10;V97QJQ+liCHsM1RQhdBkUvqiIos+cQ1x5E6utRgibEupW7zGcFvL5zR9lRYNx4YKG1pWVJzzH6vA&#10;HvZ6P96+me/1pxt9MedH926Ueux3iwmIQF34F/+5P3ScP3yB32fiBX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+ieMcMAAADcAAAADwAAAAAAAAAAAAAAAACYAgAAZHJzL2Rv&#10;d25yZXYueG1sUEsFBgAAAAAEAAQA9QAAAIgDAAAAAA==&#10;" fillcolor="#e6e6e6">
                    <v:fill focus="100%" type="gradient"/>
                  </v:rect>
                  <v:rect id="Rectangle 714" o:spid="_x0000_s1807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MhNsMA&#10;AADcAAAADwAAAGRycy9kb3ducmV2LnhtbERP22rCQBB9L/gPywi+1Y1iQ0ldRQMtLUVJTT9gyI5J&#10;NDsbstsk/r1bKPRtDuc66+1oGtFT52rLChbzCARxYXXNpYLv/PXxGYTzyBoby6TgRg62m8nDGhNt&#10;B/6i/uRLEULYJaig8r5NpHRFRQbd3LbEgTvbzqAPsCul7nAI4aaRyyiKpcGaQ0OFLaUVFdfTj1Fg&#10;889MH877t7R9ktnxw+dlfbgoNZuOuxcQnkb/L/5zv+swfxXD7zPhAr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MhNsMAAADcAAAADwAAAAAAAAAAAAAAAACYAgAAZHJzL2Rv&#10;d25yZXYueG1sUEsFBgAAAAAEAAQA9QAAAIgDAAAAAA==&#10;" fillcolor="#e6e6e6" stroked="f">
                    <v:fill focus="100%" type="gradient"/>
                  </v:rect>
                  <v:rect id="Rectangle 715" o:spid="_x0000_s1808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ErcMA&#10;AADcAAAADwAAAGRycy9kb3ducmV2LnhtbERP22rCQBB9L/gPywh9qxuLrRLdiBUsLUVR4wcM2clF&#10;s7Mhu03Sv+8WhL7N4VxntR5MLTpqXWVZwXQSgSDOrK64UHBJd08LEM4ja6wtk4IfcrBORg8rjLXt&#10;+UTd2RcihLCLUUHpfRNL6bKSDLqJbYgDl9vWoA+wLaRusQ/hppbPUfQqDVYcGkpsaFtSdjt/GwU2&#10;/Trqff72vm1e5PHw6dOi2l+VehwPmyUIT4P/F9/dHzrMn83h75lwgU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ErcMAAADcAAAADwAAAAAAAAAAAAAAAACYAgAAZHJzL2Rv&#10;d25yZXYueG1sUEsFBgAAAAAEAAQA9QAAAIgDAAAAAA==&#10;" fillcolor="#e6e6e6" stroked="f">
                    <v:fill focus="100%" type="gradient"/>
                  </v:rect>
                  <v:rect id="Rectangle 716" o:spid="_x0000_s1809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1ta8QA&#10;AADcAAAADwAAAGRycy9kb3ducmV2LnhtbESP3WrDMAyF7wt7B6PB7lon+yerW7rBoLRQWLYHELEa&#10;h8WyG3tN+vbTxWB3EufonE/L9eR7daYhdYENlIsCFHETbMetga/P9/kzqJSRLfaBycCFEqxXV7Ml&#10;VjaM/EHnOrdKQjhVaMDlHCutU+PIY1qESCzaMQwes6xDq+2Ao4T7Xt8WxaP22LE0OIz05qj5rn+8&#10;gbvtLj7E1xJP49NhV9aX/dHpvTE319PmBVSmKf+b/663VvDvhVa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tbWvEAAAA3AAAAA8AAAAAAAAAAAAAAAAAmAIAAGRycy9k&#10;b3ducmV2LnhtbFBLBQYAAAAABAAEAPUAAACJAwAAAAA=&#10;" fillcolor="#767676">
                    <v:fill color2="black" focus="100%" type="gradient"/>
                  </v:rect>
                  <v:line id="Line 717" o:spid="_x0000_s1810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HL2sQAAADcAAAADwAAAGRycy9kb3ducmV2LnhtbERPS2sCMRC+C/6HMEIvollLK7oaRQuF&#10;XlpwFcTbuJl96GayblJd/70pFLzNx/ec+bI1lbhS40rLCkbDCARxanXJuYLd9nMwAeE8ssbKMim4&#10;k4PlotuZY6ztjTd0TXwuQgi7GBUU3texlC4tyKAb2po4cJltDPoAm1zqBm8h3FTyNYrG0mDJoaHA&#10;mj4KSs/Jr1GQvO8Pp/Xl/L2rfvqZPbYyO20zpV567WoGwlPrn+J/95cO89+m8PdMuE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ccvaxAAAANwAAAAPAAAAAAAAAAAA&#10;AAAAAKECAABkcnMvZG93bnJldi54bWxQSwUGAAAAAAQABAD5AAAAkgMAAAAA&#10;" strokecolor="#fc0" strokeweight="2pt"/>
                  <v:line id="Line 718" o:spid="_x0000_s1811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L0mscAAADcAAAADwAAAGRycy9kb3ducmV2LnhtbESPT2vCQBDF74V+h2UKvRTdtKBI6ipt&#10;QfBSwRgovY3ZyR/NzqbZrcZv7xwEbzO8N+/9Zr4cXKtO1IfGs4HXcQKKuPC24cpAvluNZqBCRLbY&#10;eiYDFwqwXDw+zDG1/sxbOmWxUhLCIUUDdYxdqnUoanIYxr4jFq30vcMoa19p2+NZwl2r35Jkqh02&#10;LA01dvRVU3HM/p2BbPLze/j8O37n7eal9PtBl4ddaczz0/DxDirSEO/m2/XaCv5E8OUZmUAv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kvSaxwAAANwAAAAPAAAAAAAA&#10;AAAAAAAAAKECAABkcnMvZG93bnJldi54bWxQSwUGAAAAAAQABAD5AAAAlQMAAAAA&#10;" strokecolor="#fc0" strokeweight="2pt"/>
                  <v:line id="Line 719" o:spid="_x0000_s1812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5RAcMAAADcAAAADwAAAGRycy9kb3ducmV2LnhtbERPS4vCMBC+C/6HMMJeZE0VFOkaZRUW&#10;vChYBfE220wf2ky6TVbrvzeC4G0+vufMFq2pxJUaV1pWMBxEIIhTq0vOFRz2P59TEM4ja6wsk4I7&#10;OVjMu50ZxtreeEfXxOcihLCLUUHhfR1L6dKCDLqBrYkDl9nGoA+wyaVu8BbCTSVHUTSRBksODQXW&#10;tCoovST/RkEyPp7Oy7/L5lBt+5n9bWV23mdKffTa7y8Qnlr/Fr/cax3mj4fwfCZc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eUQHDAAAA3AAAAA8AAAAAAAAAAAAA&#10;AAAAoQIAAGRycy9kb3ducmV2LnhtbFBLBQYAAAAABAAEAPkAAACRAwAAAAA=&#10;" strokecolor="#fc0" strokeweight="2pt"/>
                  <v:line id="Line 720" o:spid="_x0000_s1813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zPdsQAAADcAAAADwAAAGRycy9kb3ducmV2LnhtbERPS2vCQBC+F/wPywi9lGbTgKWkrlIF&#10;wUsLxoB4m2YnD5OdTbNbjf/eFQq9zcf3nPlyNJ040+AaywpeohgEcWF1w5WCfL95fgPhPLLGzjIp&#10;uJKD5WLyMMdU2wvv6Jz5SoQQdikqqL3vUyldUZNBF9meOHClHQz6AIdK6gEvIdx0MonjV2mw4dBQ&#10;Y0/rmoo2+zUKstnheFr9tJ959/VU2u9Rlqd9qdTjdPx4B+Fp9P/iP/dWh/mzBO7PhAv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DM92xAAAANwAAAAPAAAAAAAAAAAA&#10;AAAAAKECAABkcnMvZG93bnJldi54bWxQSwUGAAAAAAQABAD5AAAAkgMAAAAA&#10;" strokecolor="#fc0" strokeweight="2pt"/>
                  <v:line id="Line 721" o:spid="_x0000_s1814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q7cQAAADcAAAADwAAAGRycy9kb3ducmV2LnhtbERPS2vCQBC+F/wPywi9lLqpopToRqwg&#10;9FLBKEhv0+zkZXY2Zrca/70rFHqbj+85i2VvGnGhzlWWFbyNIhDEmdUVFwoO+83rOwjnkTU2lknB&#10;jRwsk8HTAmNtr7yjS+oLEULYxaig9L6NpXRZSQbdyLbEgcttZ9AH2BVSd3gN4aaR4yiaSYMVh4YS&#10;W1qXlJ3SX6MgnR6/64/z6evQbF9y+9PLvN7nSj0P+9UchKfe/4v/3J86zJ9O4PFMuEA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GrtxAAAANwAAAAPAAAAAAAAAAAA&#10;AAAAAKECAABkcnMvZG93bnJldi54bWxQSwUGAAAAAAQABAD5AAAAkgMAAAAA&#10;" strokecolor="#fc0" strokeweight="2pt"/>
                  <v:line id="Line 722" o:spid="_x0000_s1815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nymcQAAADcAAAADwAAAGRycy9kb3ducmV2LnhtbERPS2vCQBC+F/wPywi9lLqpqJToRqwg&#10;9FLBKEhv0+zkZXY2Zrca/70rFHqbj+85i2VvGnGhzlWWFbyNIhDEmdUVFwoO+83rOwjnkTU2lknB&#10;jRwsk8HTAmNtr7yjS+oLEULYxaig9L6NpXRZSQbdyLbEgcttZ9AH2BVSd3gN4aaR4yiaSYMVh4YS&#10;W1qXlJ3SX6MgnR6/64/z6evQbF9y+9PLvN7nSj0P+9UchKfe/4v/3J86zJ9O4PFMuEA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qfKZxAAAANwAAAAPAAAAAAAAAAAA&#10;AAAAAKECAABkcnMvZG93bnJldi54bWxQSwUGAAAAAAQABAD5AAAAkgMAAAAA&#10;" strokecolor="#fc0" strokeweight="2pt"/>
                  <v:line id="Line 723" o:spid="_x0000_s1816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VXAsQAAADcAAAADwAAAGRycy9kb3ducmV2LnhtbERPS2vCQBC+C/0PyxS8SN20ECnRjbQF&#10;oZcWGgOltzE7eZmdjdlV4793C4K3+fies1qPphMnGlxjWcHzPAJBXFjdcKUg326eXkE4j6yxs0wK&#10;LuRgnT5MVphoe+YfOmW+EiGEXYIKau/7REpX1GTQzW1PHLjSDgZ9gEMl9YDnEG46+RJFC2mw4dBQ&#10;Y08fNRX77GgUZPHvX/t+2H/l3festLtRlu22VGr6OL4tQXga/V18c3/qMD+O4f+ZcIFM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5VcCxAAAANwAAAAPAAAAAAAAAAAA&#10;AAAAAKECAABkcnMvZG93bnJldi54bWxQSwUGAAAAAAQABAD5AAAAkgMAAAAA&#10;" strokecolor="#fc0" strokeweight="2pt"/>
                  <v:line id="Line 724" o:spid="_x0000_s1817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fJdcMAAADcAAAADwAAAGRycy9kb3ducmV2LnhtbERPS4vCMBC+L+x/CLPgZdFUQZFqFBUW&#10;9qJgFZa9jc30oc2kNlHrvzeC4G0+vudM562pxJUaV1pW0O9FIIhTq0vOFex3P90xCOeRNVaWScGd&#10;HMxnnx9TjLW98Zauic9FCGEXo4LC+zqW0qUFGXQ9WxMHLrONQR9gk0vd4C2Em0oOomgkDZYcGgqs&#10;aVVQekouRkEy/Ps/Ls+n9b7afGf20MrsuMuU6ny1iwkIT61/i1/uXx3mD0fwfCZc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3yXXDAAAA3AAAAA8AAAAAAAAAAAAA&#10;AAAAoQIAAGRycy9kb3ducmV2LnhtbFBLBQYAAAAABAAEAPkAAACRAwAAAAA=&#10;" strokecolor="#fc0" strokeweight="2pt"/>
                  <v:line id="Line 725" o:spid="_x0000_s1818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ts7sQAAADcAAAADwAAAGRycy9kb3ducmV2LnhtbERPS2vCQBC+F/oflil4KXWjoJbUVaog&#10;eFEwBqS3aXby0OxszK4a/70rFHqbj+8503lnanGl1lWWFQz6EQjizOqKCwXpfvXxCcJ5ZI21ZVJw&#10;Jwfz2evLFGNtb7yja+ILEULYxaig9L6JpXRZSQZd3zbEgctta9AH2BZSt3gL4aaWwygaS4MVh4YS&#10;G1qWlJ2Si1GQjA4/x8X5tEnr7XtufzuZH/e5Ur237vsLhKfO/4v/3Gsd5o8m8HwmXC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e2zuxAAAANwAAAAPAAAAAAAAAAAA&#10;AAAAAKECAABkcnMvZG93bnJldi54bWxQSwUGAAAAAAQABAD5AAAAkgMAAAAA&#10;" strokecolor="#fc0" strokeweight="2pt"/>
                  <v:line id="Line 726" o:spid="_x0000_s1819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4nMcAAADcAAAADwAAAGRycy9kb3ducmV2LnhtbESPT2vCQBDF74V+h2UKvRTdtKBI6ipt&#10;QfBSwRgovY3ZyR/NzqbZrcZv7xwEbzO8N+/9Zr4cXKtO1IfGs4HXcQKKuPC24cpAvluNZqBCRLbY&#10;eiYDFwqwXDw+zDG1/sxbOmWxUhLCIUUDdYxdqnUoanIYxr4jFq30vcMoa19p2+NZwl2r35Jkqh02&#10;LA01dvRVU3HM/p2BbPLze/j8O37n7eal9PtBl4ddaczz0/DxDirSEO/m2/XaCv5EaOUZmUAv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5PicxwAAANwAAAAPAAAAAAAA&#10;AAAAAAAAAKECAABkcnMvZG93bnJldi54bWxQSwUGAAAAAAQABAD5AAAAlQMAAAAA&#10;" strokecolor="#fc0" strokeweight="2pt"/>
                  <v:line id="Line 727" o:spid="_x0000_s1820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hdB8QAAADcAAAADwAAAGRycy9kb3ducmV2LnhtbERPS2vCQBC+F/oflil4KXWjoNjUVaog&#10;eFEwBqS3aXby0OxszK4a/70rFHqbj+8503lnanGl1lWWFQz6EQjizOqKCwXpfvUxAeE8ssbaMim4&#10;k4P57PVlirG2N97RNfGFCCHsYlRQet/EUrqsJIOubxviwOW2NegDbAupW7yFcFPLYRSNpcGKQ0OJ&#10;DS1Lyk7JxShIRoef4+J82qT19j23v53Mj/tcqd5b9/0FwlPn/8V/7rUO80ef8HwmXC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qF0HxAAAANwAAAAPAAAAAAAAAAAA&#10;AAAAAKECAABkcnMvZG93bnJldi54bWxQSwUGAAAAAAQABAD5AAAAkgMAAAAA&#10;" strokecolor="#fc0" strokeweight="2pt"/>
                  <v:line id="Line 728" o:spid="_x0000_s1821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V17MQAAADcAAAADwAAAGRycy9kb3ducmV2LnhtbERPS2vCQBC+C/6HZYRepG4UFBtdRQuF&#10;XiwYA9LbNDt5aHY2zW41/feuIHibj+85y3VnanGh1lWWFYxHEQjizOqKCwXp4eN1DsJ5ZI21ZVLw&#10;Tw7Wq35vibG2V97TJfGFCCHsYlRQet/EUrqsJINuZBviwOW2NegDbAupW7yGcFPLSRTNpMGKQ0OJ&#10;Db2XlJ2TP6MgmR6/T9vf8y6tv4a5/elkfjrkSr0Mus0ChKfOP8UP96cO898mcH8mXC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tXXsxAAAANwAAAAPAAAAAAAAAAAA&#10;AAAAAKECAABkcnMvZG93bnJldi54bWxQSwUGAAAAAAQABAD5AAAAkgMAAAAA&#10;" strokecolor="#fc0" strokeweight="2pt"/>
                  <v:line id="Line 729" o:spid="_x0000_s1822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ni98QAAADcAAAADwAAAGRycy9kb3ducmV2LnhtbERP32vCMBB+H/g/hBP2NlMd6OyMohs6&#10;wTGmDsS3ozmbYnMpTbT1v1+Ewd7u4/t5k1lrS3Gl2heOFfR7CQjizOmCcwU/++XTCwgfkDWWjknB&#10;jTzMpp2HCabaNbyl6y7kIoawT1GBCaFKpfSZIYu+5yriyJ1cbTFEWOdS19jEcFvKQZIMpcWCY4PB&#10;it4MZefdxSo4Xr6+R/v31WeysJvCNOWHXOqDUo/ddv4KIlAb/sV/7rWO88fPcH8mXiC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yeL3xAAAANwAAAAPAAAAAAAAAAAA&#10;AAAAAKECAABkcnMvZG93bnJldi54bWxQSwUGAAAAAAQABAD5AAAAkgMAAAAA&#10;" strokeweight="1.5pt"/>
                </v:group>
                <v:group id="Group 730" o:spid="_x0000_s1823" style="position:absolute;left:4260;top:7462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rect id="Rectangle 731" o:spid="_x0000_s1824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628QA&#10;AADcAAAADwAAAGRycy9kb3ducmV2LnhtbERPTWvCQBC9C/0PyxS81U0LEY2uYgMBoVKo2oq3ITsm&#10;sdnZkN0m6b/vFgRv83ifs1wPphYdta6yrOB5EoEgzq2uuFBwPGRPMxDOI2usLZOCX3KwXj2Mlpho&#10;2/MHdXtfiBDCLkEFpfdNIqXLSzLoJrYhDtzFtgZ9gG0hdYt9CDe1fImiqTRYcWgosaG0pPx7/2MU&#10;zOKvHvP0mr2/7Zz5HF6b6+lyVmr8OGwWIDwN/i6+ubc6zJ/H8P9MuE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yetvEAAAA3AAAAA8AAAAAAAAAAAAAAAAAmAIAAGRycy9k&#10;b3ducmV2LnhtbFBLBQYAAAAABAAEAPUAAACJAwAAAAA=&#10;" fillcolor="black"/>
                  <v:oval id="Oval 732" o:spid="_x0000_s1825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a1o8IA&#10;AADcAAAADwAAAGRycy9kb3ducmV2LnhtbERPS2vCQBC+C/0PyxS8FN1U8JW6SqmIFg9iovchO01C&#10;s7Mhuyaxv75bKHibj+85q01vKtFS40rLCl7HEQjizOqScwWXdDdagHAeWWNlmRTcycFm/TRYYaxt&#10;x2dqE5+LEMIuRgWF93UspcsKMujGtiYO3JdtDPoAm1zqBrsQbio5iaKZNFhyaCiwpo+Csu/kZhT8&#10;7D81n1+05usWp9KcbHqcH5QaPvfvbyA89f4h/ncfdJi/nMHfM+E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rWjwgAAANwAAAAPAAAAAAAAAAAAAAAAAJgCAABkcnMvZG93&#10;bnJldi54bWxQSwUGAAAAAAQABAD1AAAAhwMAAAAA&#10;" fillcolor="maroon" strokecolor="white" strokeweight=".25pt"/>
                  <v:oval id="Oval 733" o:spid="_x0000_s1826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QOMIA&#10;AADcAAAADwAAAGRycy9kb3ducmV2LnhtbERPTWvCQBC9C/0PyxS8iG4qWDV1lVIRLR7ERO9DdpqE&#10;ZmdDdk1if323UPA2j/c5q01vKtFS40rLCl4mEQjizOqScwWXdDdegHAeWWNlmRTcycFm/TRYYaxt&#10;x2dqE5+LEMIuRgWF93UspcsKMugmtiYO3JdtDPoAm1zqBrsQbio5jaJXabDk0FBgTR8FZd/JzSj4&#10;2X9qPo+05usWZ9KcbHqcH5QaPvfvbyA89f4h/ncfdJi/nMPfM+E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hA4wgAAANwAAAAPAAAAAAAAAAAAAAAAAJgCAABkcnMvZG93&#10;bnJldi54bWxQSwUGAAAAAAQABAD1AAAAhwMAAAAA&#10;" fillcolor="maroon" strokecolor="white" strokeweight=".25pt"/>
                  <v:oval id="Oval 734" o:spid="_x0000_s1827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I2asQA&#10;AADcAAAADwAAAGRycy9kb3ducmV2LnhtbESPQWvCQBCF7wX/wzJCb3WjBanRTRBB60FKa/0BY3ZM&#10;gtnZsLvV9N93DkJvM7w3732zKgfXqRuF2Ho2MJ1koIgrb1uuDZy+ty9voGJCtth5JgO/FKEsRk8r&#10;zK2/8xfdjqlWEsIxRwNNSn2udawachgnvicW7eKDwyRrqLUNeJdw1+lZls21w5alocGeNg1V1+OP&#10;M7DfVH34mKfXHdf4vo2f58XBnY15Hg/rJahEQ/o3P673VvAXQivPyAS6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CNmrEAAAA3AAAAA8AAAAAAAAAAAAAAAAAmAIAAGRycy9k&#10;b3ducmV2LnhtbFBLBQYAAAAABAAEAPUAAACJAwAAAAA=&#10;" fillcolor="red" strokecolor="#f60" strokeweight=".25pt">
                    <v:fill color2="maroon" focus="100%" type="gradient"/>
                  </v:oval>
                </v:group>
                <v:shape id="Freeform 735" o:spid="_x0000_s1828" style="position:absolute;left:5197;top:5206;width:1427;height:66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plWMIA&#10;AADcAAAADwAAAGRycy9kb3ducmV2LnhtbERPTWvCQBC9C/0Pywi91Y0tlia6SqsIQi8xFcHbkB2z&#10;wexsyK4a/31XELzN433ObNHbRlyo87VjBeNRAoK4dLrmSsHub/32BcIHZI2NY1JwIw+L+ctghpl2&#10;V97SpQiViCHsM1RgQmgzKX1pyKIfuZY4ckfXWQwRdpXUHV5juG3ke5J8Sos1xwaDLS0NlafibBXs&#10;J8b638PR735W+FGUlOfnKlfqddh/T0EE6sNT/HBvdJyfpnB/Jl4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VYwgAAANwAAAAPAAAAAAAAAAAAAAAAAJgCAABkcnMvZG93&#10;bnJldi54bWxQSwUGAAAAAAQABAD1AAAAhwMAAAAA&#10;" path="m,1620l,,360,e" filled="f" strokecolor="#fc0" strokeweight="2pt">
                  <v:stroke startarrow="block"/>
                  <v:shadow on="t" color="#333" offset="3pt,3pt"/>
                  <v:path arrowok="t" o:connecttype="custom" o:connectlocs="0,6660;0,0;1427,0" o:connectangles="0,0,0"/>
                </v:shape>
                <v:shape id="Text Box 736" o:spid="_x0000_s1829" type="#_x0000_t202" style="position:absolute;left:4381;top:2782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RDsYA&#10;AADcAAAADwAAAGRycy9kb3ducmV2LnhtbESPQWvCQBSE74L/YXmCF9FNLS02dZUiKB6EUitYb4/s&#10;SzY0+zZm1yT9926h0OMwM98wy3VvK9FS40vHCh5mCQjizOmSCwWnz+10AcIHZI2VY1LwQx7Wq+Fg&#10;ial2HX9QewyFiBD2KSowIdSplD4zZNHPXE0cvdw1FkOUTSF1g12E20rOk+RZWiw5LhisaWMo+z7e&#10;rAJ5PeSX/OXpvb1eyi/eT8470z0qNR71b68gAvXhP/zX3msFkQi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4RDsYAAADcAAAADwAAAAAAAAAAAAAAAACYAgAAZHJz&#10;L2Rvd25yZXYueG1sUEsFBgAAAAAEAAQA9QAAAIsDAAAAAA==&#10;" strokeweight="1pt">
                  <v:shadow on="t"/>
                  <v:textbox>
                    <w:txbxContent>
                      <w:p w:rsidR="0058736E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 Micro-Ayudante</w:t>
                        </w:r>
                      </w:p>
                      <w:p w:rsidR="0058736E" w:rsidRPr="0009393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P.O1</w:t>
                        </w:r>
                      </w:p>
                    </w:txbxContent>
                  </v:textbox>
                </v:shape>
                <v:shape id="Text Box 737" o:spid="_x0000_s1830" type="#_x0000_t202" style="position:absolute;left:6093;top:3638;width:11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K0lccA&#10;AADcAAAADwAAAGRycy9kb3ducmV2LnhtbESPQWvCQBSE74X+h+UVeim6UWlpo6uIUPEgFG3Bentk&#10;X7LB7NuYXZP4791CweMwM98ws0VvK9FS40vHCkbDBARx5nTJhYKf78/BOwgfkDVWjknBlTws5o8P&#10;M0y163hH7T4UIkLYp6jAhFCnUvrMkEU/dDVx9HLXWAxRNoXUDXYRbis5TpI3abHkuGCwppWh7LS/&#10;WAXyvM2P+cfrV3s+lr+8eTmsTTdR6vmpX05BBOrDPfzf3mgF42QEf2fi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StJXHAAAA3AAAAA8AAAAAAAAAAAAAAAAAmAIAAGRy&#10;cy9kb3ducmV2LnhtbFBLBQYAAAAABAAEAPUAAACMAwAAAAA=&#10;" strokeweight="1pt">
                  <v:shadow on="t"/>
                  <v:textbox>
                    <w:txbxContent>
                      <w:p w:rsidR="0058736E" w:rsidRPr="00F05654" w:rsidRDefault="0058736E" w:rsidP="0058736E">
                        <w:pPr>
                          <w:rPr>
                            <w:sz w:val="14"/>
                            <w:szCs w:val="14"/>
                            <w:lang w:val="fr-FR"/>
                          </w:rPr>
                        </w:pPr>
                        <w:r w:rsidRPr="00F05654">
                          <w:rPr>
                            <w:sz w:val="14"/>
                            <w:szCs w:val="14"/>
                            <w:lang w:val="fr-FR"/>
                          </w:rPr>
                          <w:t>P.O</w:t>
                        </w:r>
                        <w:r>
                          <w:rPr>
                            <w:sz w:val="14"/>
                            <w:szCs w:val="14"/>
                            <w:lang w:val="fr-FR"/>
                          </w:rPr>
                          <w:t>1</w:t>
                        </w:r>
                        <w:r w:rsidRPr="00F05654">
                          <w:rPr>
                            <w:sz w:val="14"/>
                            <w:szCs w:val="14"/>
                            <w:lang w:val="fr-FR"/>
                          </w:rPr>
                          <w:t xml:space="preserve"> REC</w:t>
                        </w:r>
                      </w:p>
                      <w:p w:rsidR="0058736E" w:rsidRPr="00F05654" w:rsidRDefault="0058736E" w:rsidP="0058736E">
                        <w:pPr>
                          <w:rPr>
                            <w:sz w:val="14"/>
                            <w:szCs w:val="14"/>
                            <w:lang w:val="fr-FR"/>
                          </w:rPr>
                        </w:pPr>
                        <w:r w:rsidRPr="00F05654">
                          <w:rPr>
                            <w:sz w:val="14"/>
                            <w:szCs w:val="14"/>
                            <w:lang w:val="fr-FR"/>
                          </w:rPr>
                          <w:t>Micro</w:t>
                        </w:r>
                        <w:r>
                          <w:rPr>
                            <w:sz w:val="14"/>
                            <w:szCs w:val="14"/>
                            <w:lang w:val="fr-FR"/>
                          </w:rPr>
                          <w:t>-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  <w:lang w:val="fr-FR"/>
                          </w:rPr>
                          <w:t>Ayudante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fr-FR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reeform 738" o:spid="_x0000_s1831" style="position:absolute;left:5725;top:6562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3K7sMA&#10;AADdAAAADwAAAGRycy9kb3ducmV2LnhtbERPS4vCMBC+L/gfwgje1lQFka5RRCn4utjuZW9DM7bd&#10;bSa1iVr/vRGEvc3H95z5sjO1uFHrKssKRsMIBHFudcWFgu8s+ZyBcB5ZY22ZFDzIwXLR+5hjrO2d&#10;T3RLfSFCCLsYFZTeN7GULi/JoBvahjhwZ9sa9AG2hdQt3kO4qeU4iqbSYMWhocSG1iXlf+nVKDj/&#10;mEuzL5JTejgm+W6X/Y66w0apQb9bfYHw1Pl/8du91WF+NJ3A65twgl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3K7sMAAADdAAAADwAAAAAAAAAAAAAAAACYAgAAZHJzL2Rv&#10;d25yZXYueG1sUEsFBgAAAAAEAAQA9QAAAIgDAAAAAA==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739" o:spid="_x0000_s1832" style="position:absolute;left:5733;top:3458;width:4568;height:1620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TOc8MA&#10;AADdAAAADwAAAGRycy9kb3ducmV2LnhtbERP32vCMBB+F/wfwgl709Qiop1RhiCIDGG6utejOdu6&#10;5lKSaLv/fhkIe7uP7+etNr1pxIOcry0rmE4SEMSF1TWXCj7Pu/EChA/IGhvLpOCHPGzWw8EKM207&#10;/qDHKZQihrDPUEEVQptJ6YuKDPqJbYkjd7XOYIjQlVI77GK4aWSaJHNpsObYUGFL24qK79PdKDAu&#10;x9tyd8z51l3ev66HtDsfU6VeRv3bK4hAffgXP917Hecn8x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TOc8MAAADdAAAADwAAAAAAAAAAAAAAAACYAgAAZHJzL2Rv&#10;d25yZXYueG1sUEsFBgAAAAAEAAQA9QAAAIgDAAAAAA==&#10;" path="m2160,360l2160,,,e" filled="f" strokecolor="blue" strokeweight="2pt">
                  <v:stroke startarrow="block" startarrowwidth="wide" startarrowlength="long" endarrowwidth="wide"/>
                  <v:shadow on="t" color="#333" offset="3pt,3pt"/>
                  <v:path arrowok="t" o:connecttype="custom" o:connectlocs="4568,1620;4568,0;0,0" o:connectangles="0,0,0"/>
                </v:shape>
                <v:shape id="Text Box 740" o:spid="_x0000_s1833" type="#_x0000_t202" style="position:absolute;left:3121;top:6562;width:19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Xhp8QA&#10;AADdAAAADwAAAGRycy9kb3ducmV2LnhtbESP3YrCMBCF7xd8hzCCd2uqqEg1igrKgiD4ez00Y1ts&#10;JrVJtbtPvxEE72Y4Z853ZjpvTCEeVLncsoJeNwJBnFidc6rgdFx/j0E4j6yxsEwKfsnBfNb6mmKs&#10;7ZP39Dj4VIQQdjEqyLwvYyldkpFB17UlcdCutjLow1qlUlf4DOGmkP0oGkmDOQdChiWtMkpuh9oE&#10;rrkvy7/jZVefi8G21oMNLqVRqtNuFhMQnhr/Mb+vf3SoH42G8PomjC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l4afEAAAA3QAAAA8AAAAAAAAAAAAAAAAAmAIAAGRycy9k&#10;b3ducmV2LnhtbFBLBQYAAAAABAAEAPUAAACJAwAAAAA=&#10;" filled="f" stroked="f" strokeweight="1pt">
                  <v:stroke dashstyle="dashDot"/>
                  <v:textbox>
                    <w:txbxContent>
                      <w:p w:rsidR="0058736E" w:rsidRPr="00A57B52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Cto1: </w:t>
                        </w:r>
                        <w:proofErr w:type="spellStart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</w:p>
                    </w:txbxContent>
                  </v:textbox>
                </v:shape>
                <v:shape id="Text Box 741" o:spid="_x0000_s1834" type="#_x0000_t202" style="position:absolute;left:3664;top:7102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/ZMMA&#10;AADdAAAADwAAAGRycy9kb3ducmV2LnhtbERPTWvCQBC9C/6HZQrezG6LDW3qKlIRPLUYW8HbkB2T&#10;0OxsyK5J+u+7BcHbPN7nLNejbURPna8da3hMFAjiwpmaSw1fx938BYQPyAYbx6ThlzysV9PJEjPj&#10;Bj5Qn4dSxBD2GWqoQmgzKX1RkUWfuJY4chfXWQwRdqU0HQ4x3DbySalUWqw5NlTY0ntFxU9+tRq+&#10;Py7n00J9llv73A5uVJLtq9R69jBu3kAEGsNdfHPvTZyv0hT+v4kn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O/ZMMAAADdAAAADwAAAAAAAAAAAAAAAACYAgAAZHJzL2Rv&#10;d25yZXYueG1sUEsFBgAAAAAEAAQA9QAAAIgDAAAAAA==&#10;" filled="f" stroked="f">
                  <v:textbox>
                    <w:txbxContent>
                      <w:p w:rsidR="0058736E" w:rsidRPr="00A57B52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Cto2: Sub-Autónomo</w:t>
                        </w:r>
                      </w:p>
                    </w:txbxContent>
                  </v:textbox>
                </v:shape>
                <v:shape id="Picture 742" o:spid="_x0000_s1835" type="#_x0000_t75" alt="sonda_etm_pequeña" style="position:absolute;left:6869;top:5164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ct0TFAAAA3QAAAA8AAABkcnMvZG93bnJldi54bWxET01rwkAQvRf6H5YpeNNNC40luoYgWCp4&#10;0Za2xzE7JqHZ2SS7muivdwWht3m8z5mng6nFiTpXWVbwPIlAEOdWV1wo+Ppcjd9AOI+ssbZMCs7k&#10;IF08Pswx0bbnLZ12vhAhhF2CCkrvm0RKl5dk0E1sQxy4g+0M+gC7QuoO+xBuavkSRbE0WHFoKLGh&#10;ZUn53+5oFMgsPvbfr78/+/X7ZWtb22b7TazU6GnIZiA8Df5ffHd/6DA/iqdw+yacI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HLdExQAAAN0AAAAPAAAAAAAAAAAAAAAA&#10;AJ8CAABkcnMvZG93bnJldi54bWxQSwUGAAAAAAQABAD3AAAAkQMAAAAA&#10;">
                  <v:imagedata r:id="rId19" o:title="sonda_etm_pequeña"/>
                </v:shape>
                <v:line id="Line 743" o:spid="_x0000_s1836" style="position:absolute;visibility:visible;mso-wrap-style:square" from="9241,6382" to="9241,9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5DsYAAADdAAAADwAAAGRycy9kb3ducmV2LnhtbESPW2vCQBCF3wX/wzKFvkjdWIqW1FVE&#10;8AKFYry8D9kxCcnOhuyq8d93Hgp9m+GcOeeb+bJ3jbpTFyrPBibjBBRx7m3FhYHzafP2CSpEZIuN&#10;ZzLwpADLxXAwx9T6B2d0P8ZCSQiHFA2UMbap1iEvyWEY+5ZYtKvvHEZZu0LbDh8S7hr9niRT7bBi&#10;aSixpXVJeX28OQO7WNcf1+ryjc+ZPdjb9ifL9MiY15d+9QUqUh//zX/Xeyv4yVRw5RsZQS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HOQ7GAAAA3QAAAA8AAAAAAAAA&#10;AAAAAAAAoQIAAGRycy9kb3ducmV2LnhtbFBLBQYAAAAABAAEAPkAAACUAwAAAAA=&#10;" strokecolor="#fc0" strokeweight="2pt">
                  <v:stroke startarrow="block"/>
                  <v:shadow on="t"/>
                </v:line>
                <v:shape id="Freeform 744" o:spid="_x0000_s1837" style="position:absolute;left:6546;top:2417;width:1970;height:342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aAq8YA&#10;AADdAAAADwAAAGRycy9kb3ducmV2LnhtbERPTWvCQBC9F/wPywi9FN3YgtjoKtIq9FJprT30NsmO&#10;STA7G3e3JvXXdwXB2zze58wWnanFiZyvLCsYDRMQxLnVFRcKdl/rwQSED8gaa8uk4I88LOa9uxmm&#10;2rb8SadtKEQMYZ+igjKEJpXS5yUZ9EPbEEdub53BEKErpHbYxnBTy8ckGUuDFceGEht6KSk/bH+N&#10;gk0m24f9Ua/Oo6f3w+v3T/axdplS9/1uOQURqAs38dX9puP8ZPwMl2/iCX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aAq8YAAADdAAAADwAAAAAAAAAAAAAAAACYAgAAZHJz&#10;L2Rvd25yZXYueG1sUEsFBgAAAAAEAAQA9QAAAIsDAAAAAA==&#10;" path="m,1620l,,360,e" filled="f" strokecolor="#fc0" strokeweight="2pt">
                  <v:stroke startarrow="block" endarrowwidth="narrow" endarrowlength="short"/>
                  <v:shadow on="t" color="#333" offset="3pt,3pt"/>
                  <v:path arrowok="t" o:connecttype="custom" o:connectlocs="0,3420;0,0;1970,0" o:connectangles="0,0,0"/>
                </v:shape>
                <v:shape id="Freeform 745" o:spid="_x0000_s1838" style="position:absolute;left:3933;top:4941;width:6368;height:3557;flip:y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I0nsQA&#10;AADdAAAADwAAAGRycy9kb3ducmV2LnhtbESPQWvDMAyF74P9B6PBbquzUtaR1S2hUOitrC1sRxGr&#10;cbpYDrabZPv102Gwm8R7eu/TajP5Tg0UUxvYwPOsAEVcB9tyY+B82j29gkoZ2WIXmAx8U4LN+v5u&#10;haUNI7/TcMyNkhBOJRpwOfel1ql25DHNQk8s2iVEj1nW2GgbcZRw3+l5Ubxojy1Lg8Oeto7qr+PN&#10;G4h6iNW13Uf6cYeqW9LiY9Sfxjw+TNUbqExT/jf/Xe+t4BdL4ZdvZAS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iNJ7EAAAA3QAAAA8AAAAAAAAAAAAAAAAAmAIAAGRycy9k&#10;b3ducmV2LnhtbFBLBQYAAAAABAAEAPUAAACJAwAAAAA=&#10;" path="m2160,360l2160,,,e" filled="f" strokecolor="blue" strokeweight="2pt">
                  <v:stroke startarrowwidth="wide" startarrowlength="long" endarrow="block" endarrowwidth="wide"/>
                  <v:shadow on="t" color="#333" offset="3pt,3pt"/>
                  <v:path arrowok="t" o:connecttype="custom" o:connectlocs="6368,3557;6368,0;0,0" o:connectangles="0,0,0"/>
                </v:shape>
                <v:line id="Line 746" o:spid="_x0000_s1839" style="position:absolute;visibility:visible;mso-wrap-style:square" from="3933,7778" to="3933,8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uzKMQAAADdAAAADwAAAGRycy9kb3ducmV2LnhtbERPTWsCMRC9F/wPYQRvNWsPtm6NohbZ&#10;ngpdhdLbdDNuVjeTZZNq2l/fFARv83ifM19G24oz9b5xrGAyzkAQV043XCvY77b3TyB8QNbYOiYF&#10;P+RhuRjczTHX7sLvdC5DLVII+xwVmBC6XEpfGbLox64jTtzB9RZDgn0tdY+XFG5b+ZBlU2mx4dRg&#10;sKONoepUflsF5e9XLD52s/VnwUd+KbZmr9+iUqNhXD2DCBTDTXx1v+o0P3uc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7MoxAAAAN0AAAAPAAAAAAAAAAAA&#10;AAAAAKECAABkcnMvZG93bnJldi54bWxQSwUGAAAAAAQABAD5AAAAkgMAAAAA&#10;" strokecolor="navy" strokeweight="2pt">
                  <v:stroke startarrow="block"/>
                  <v:shadow on="t" opacity=".5"/>
                </v:line>
                <w10:anchorlock/>
              </v:group>
            </w:pict>
          </mc:Fallback>
        </mc:AlternateContent>
      </w:r>
    </w:p>
    <w:p w:rsidR="0058736E" w:rsidRPr="008C32E1" w:rsidRDefault="0058736E" w:rsidP="0058736E">
      <w:pPr>
        <w:pStyle w:val="PiedeIlustracion"/>
      </w:pPr>
      <w:bookmarkStart w:id="672" w:name="_Toc462835037"/>
      <w:bookmarkStart w:id="673" w:name="_Toc2584171"/>
      <w:bookmarkStart w:id="674" w:name="_Toc32913581"/>
      <w:r w:rsidRPr="008C32E1">
        <w:lastRenderedPageBreak/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15</w:t>
      </w:r>
      <w:r w:rsidR="00AB779A">
        <w:rPr>
          <w:noProof/>
        </w:rPr>
        <w:fldChar w:fldCharType="end"/>
      </w:r>
      <w:r w:rsidRPr="008C32E1">
        <w:t>. Configuración de Prueba Grabación  micro ayudante P.O</w:t>
      </w:r>
      <w:bookmarkEnd w:id="672"/>
      <w:bookmarkEnd w:id="673"/>
      <w:bookmarkEnd w:id="674"/>
      <w:r w:rsidRPr="008C32E1">
        <w:rPr>
          <w:noProof/>
        </w:rPr>
        <w:t xml:space="preserve"> </w:t>
      </w:r>
    </w:p>
    <w:p w:rsidR="0058736E" w:rsidRPr="004A4ECB" w:rsidRDefault="0058736E" w:rsidP="0058736E">
      <w:pPr>
        <w:pStyle w:val="Ttulo3"/>
        <w:spacing w:after="240"/>
      </w:pPr>
      <w:bookmarkStart w:id="675" w:name="_Toc462834998"/>
      <w:bookmarkStart w:id="676" w:name="_Toc2584119"/>
      <w:bookmarkStart w:id="677" w:name="_Toc32913540"/>
      <w:r w:rsidRPr="004A4ECB">
        <w:t>Configuración del ETM</w:t>
      </w:r>
      <w:bookmarkEnd w:id="675"/>
      <w:bookmarkEnd w:id="676"/>
      <w:bookmarkEnd w:id="677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2C3DC8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2C3DC8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2C3DC8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2C3DC8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0 dB 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678" w:name="_Toc462835068"/>
      <w:bookmarkStart w:id="679" w:name="_Toc2584202"/>
      <w:bookmarkStart w:id="680" w:name="_Toc32913612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25</w:t>
      </w:r>
      <w:r w:rsidR="00AB779A">
        <w:rPr>
          <w:noProof/>
        </w:rPr>
        <w:fldChar w:fldCharType="end"/>
      </w:r>
      <w:r w:rsidRPr="004A4ECB">
        <w:t>. Caso de Prueba OP</w:t>
      </w:r>
      <w:r>
        <w:t>-Ayudante</w:t>
      </w:r>
      <w:r w:rsidRPr="004A4ECB">
        <w:t xml:space="preserve"> </w:t>
      </w:r>
      <w:r w:rsidRPr="004A4ECB">
        <w:sym w:font="Wingdings" w:char="F0E0"/>
      </w:r>
      <w:r w:rsidRPr="004A4ECB">
        <w:t>Radio. Parámetros de Configuración ETM. Circuito 2.Dir-Autónomo</w:t>
      </w:r>
      <w:bookmarkEnd w:id="678"/>
      <w:bookmarkEnd w:id="679"/>
      <w:bookmarkEnd w:id="680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lastRenderedPageBreak/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Alta Z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</w:tbl>
    <w:p w:rsidR="0058736E" w:rsidRPr="004A4ECB" w:rsidRDefault="0058736E" w:rsidP="0058736E">
      <w:pPr>
        <w:pStyle w:val="Epgrafe"/>
      </w:pPr>
      <w:bookmarkStart w:id="681" w:name="_Toc462835069"/>
      <w:bookmarkStart w:id="682" w:name="_Toc2584203"/>
      <w:bookmarkStart w:id="683" w:name="_Toc32913613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26</w:t>
      </w:r>
      <w:r w:rsidR="00AB779A">
        <w:rPr>
          <w:noProof/>
        </w:rPr>
        <w:fldChar w:fldCharType="end"/>
      </w:r>
      <w:r w:rsidRPr="004A4ECB">
        <w:t>. Caso de Prueba OP</w:t>
      </w:r>
      <w:r>
        <w:t>-Ayudante</w:t>
      </w:r>
      <w:r w:rsidRPr="004A4ECB">
        <w:t xml:space="preserve"> </w:t>
      </w:r>
      <w:r w:rsidRPr="004A4ECB">
        <w:sym w:font="Wingdings" w:char="F0E0"/>
      </w:r>
      <w:r w:rsidRPr="004A4ECB">
        <w:t>Radio. Parámetros de Configuración ETM. Circuito 1.Sub-Autónomo</w:t>
      </w:r>
      <w:bookmarkEnd w:id="681"/>
      <w:bookmarkEnd w:id="682"/>
      <w:bookmarkEnd w:id="683"/>
    </w:p>
    <w:p w:rsidR="0058736E" w:rsidRPr="004A4ECB" w:rsidRDefault="0058736E" w:rsidP="0058736E">
      <w:pPr>
        <w:pStyle w:val="Ttulo3"/>
        <w:spacing w:after="240"/>
      </w:pPr>
      <w:bookmarkStart w:id="684" w:name="_Toc462834999"/>
      <w:bookmarkStart w:id="685" w:name="_Toc2584120"/>
      <w:bookmarkStart w:id="686" w:name="_Toc32913541"/>
      <w:r w:rsidRPr="004A4ECB">
        <w:t>Condiciones Iniciales</w:t>
      </w:r>
      <w:bookmarkEnd w:id="684"/>
      <w:bookmarkEnd w:id="685"/>
      <w:bookmarkEnd w:id="686"/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Pasarela Configurada y operativa equipada con al menos un Canal Radio.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28"/>
        </w:numPr>
        <w:spacing w:after="60"/>
      </w:pPr>
      <w:r w:rsidRPr="004A4ECB">
        <w:t>Equipo ETM conectado según la Figura. Configuración de Prueba Operación Radio.</w:t>
      </w:r>
    </w:p>
    <w:p w:rsidR="0058736E" w:rsidRPr="004A4ECB" w:rsidRDefault="0058736E" w:rsidP="0058736E">
      <w:pPr>
        <w:pStyle w:val="Ttulo3"/>
        <w:spacing w:after="240"/>
      </w:pPr>
      <w:bookmarkStart w:id="687" w:name="_Toc462835000"/>
      <w:bookmarkStart w:id="688" w:name="_Toc2584121"/>
      <w:bookmarkStart w:id="689" w:name="_Toc32913542"/>
      <w:r w:rsidRPr="004A4ECB">
        <w:t>Procedimiento</w:t>
      </w:r>
      <w:bookmarkEnd w:id="687"/>
      <w:bookmarkEnd w:id="688"/>
      <w:bookmarkEnd w:id="689"/>
    </w:p>
    <w:p w:rsidR="0058736E" w:rsidRPr="004A4ECB" w:rsidRDefault="0058736E" w:rsidP="0058736E">
      <w:pPr>
        <w:pStyle w:val="Prrafodelista"/>
        <w:numPr>
          <w:ilvl w:val="0"/>
          <w:numId w:val="56"/>
        </w:numPr>
        <w:spacing w:after="60"/>
      </w:pPr>
      <w:r w:rsidRPr="004A4ECB">
        <w:t>Establecer el circuito de transmisión entre el Puesto</w:t>
      </w:r>
      <w:r>
        <w:t xml:space="preserve"> Micro-Ayudante</w:t>
      </w:r>
      <w:r w:rsidRPr="004A4ECB">
        <w:t xml:space="preserve">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PTT)</w:t>
      </w:r>
    </w:p>
    <w:p w:rsidR="0058736E" w:rsidRPr="004A4ECB" w:rsidRDefault="0058736E" w:rsidP="0058736E">
      <w:pPr>
        <w:pStyle w:val="Prrafodelista"/>
        <w:numPr>
          <w:ilvl w:val="0"/>
          <w:numId w:val="56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56"/>
        </w:numPr>
        <w:spacing w:after="60"/>
      </w:pPr>
      <w:r w:rsidRPr="004A4ECB">
        <w:t>Esperar la finalización del Test para finalizar la actuación del PTT.</w:t>
      </w:r>
    </w:p>
    <w:p w:rsidR="0058736E" w:rsidRPr="004A4ECB" w:rsidRDefault="0058736E" w:rsidP="0058736E">
      <w:pPr>
        <w:pStyle w:val="Prrafodelista"/>
        <w:numPr>
          <w:ilvl w:val="0"/>
          <w:numId w:val="56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56"/>
        </w:numPr>
        <w:spacing w:after="60"/>
      </w:pPr>
      <w:r w:rsidRPr="004A4ECB">
        <w:t xml:space="preserve">Acceder a la página de resultados y Exportar los mismos a Hoja de Excel. Como comentario se escribirá: Micro </w:t>
      </w:r>
      <w:r>
        <w:t xml:space="preserve">Ejecutivo </w:t>
      </w:r>
      <w:r w:rsidRPr="004A4ECB">
        <w:t>P.O</w:t>
      </w:r>
      <w:r w:rsidRPr="004A4ECB">
        <w:sym w:font="Wingdings" w:char="F0E0"/>
      </w:r>
      <w:r w:rsidRPr="004A4ECB">
        <w:t xml:space="preserve"> Grabación Micro</w:t>
      </w:r>
      <w:r>
        <w:t>-Ejecutivo</w:t>
      </w:r>
      <w:r w:rsidRPr="004A4ECB">
        <w:t xml:space="preserve"> identificando el Puesto de Operador.</w:t>
      </w:r>
    </w:p>
    <w:p w:rsidR="0058736E" w:rsidRPr="004A4ECB" w:rsidRDefault="0058736E" w:rsidP="0058736E">
      <w:pPr>
        <w:pStyle w:val="Prrafodelista"/>
        <w:numPr>
          <w:ilvl w:val="0"/>
          <w:numId w:val="56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58736E">
      <w:pPr>
        <w:pStyle w:val="Ttulo2"/>
        <w:spacing w:after="360"/>
      </w:pPr>
      <w:bookmarkStart w:id="690" w:name="_Ref347414849"/>
      <w:bookmarkStart w:id="691" w:name="_Toc347487015"/>
      <w:bookmarkStart w:id="692" w:name="_Toc354501059"/>
      <w:bookmarkStart w:id="693" w:name="_Toc397415261"/>
      <w:bookmarkStart w:id="694" w:name="_Toc462835001"/>
      <w:bookmarkStart w:id="695" w:name="_Toc2584122"/>
      <w:bookmarkStart w:id="696" w:name="_Toc32913543"/>
      <w:r>
        <w:t xml:space="preserve">UV5K-MED-20. </w:t>
      </w:r>
      <w:r w:rsidRPr="004A4ECB">
        <w:t>Operador</w:t>
      </w:r>
      <w:r>
        <w:t xml:space="preserve"> EJECUTIVO</w:t>
      </w:r>
      <w:r w:rsidRPr="004A4ECB">
        <w:t xml:space="preserve"> (REC-CASCOs) </w:t>
      </w:r>
      <w:r w:rsidRPr="004A4ECB">
        <w:sym w:font="Wingdings" w:char="F0DF"/>
      </w:r>
      <w:r w:rsidRPr="004A4ECB">
        <w:t xml:space="preserve"> Radio</w:t>
      </w:r>
      <w:bookmarkEnd w:id="690"/>
      <w:bookmarkEnd w:id="691"/>
      <w:bookmarkEnd w:id="692"/>
      <w:bookmarkEnd w:id="693"/>
      <w:bookmarkEnd w:id="694"/>
      <w:bookmarkEnd w:id="695"/>
      <w:bookmarkEnd w:id="696"/>
    </w:p>
    <w:p w:rsidR="0058736E" w:rsidRPr="004A4ECB" w:rsidRDefault="0058736E" w:rsidP="0058736E">
      <w:pPr>
        <w:pStyle w:val="Ttulo3"/>
        <w:spacing w:after="240"/>
      </w:pPr>
      <w:bookmarkStart w:id="697" w:name="_Toc347487016"/>
      <w:bookmarkStart w:id="698" w:name="_Toc354501060"/>
      <w:bookmarkStart w:id="699" w:name="_Toc397415262"/>
      <w:bookmarkStart w:id="700" w:name="_Toc462835002"/>
      <w:bookmarkStart w:id="701" w:name="_Toc2584123"/>
      <w:bookmarkStart w:id="702" w:name="_Toc32913544"/>
      <w:r w:rsidRPr="004A4ECB">
        <w:t>Configuración de la prueba</w:t>
      </w:r>
      <w:bookmarkEnd w:id="697"/>
      <w:bookmarkEnd w:id="698"/>
      <w:bookmarkEnd w:id="699"/>
      <w:bookmarkEnd w:id="700"/>
      <w:bookmarkEnd w:id="701"/>
      <w:bookmarkEnd w:id="702"/>
    </w:p>
    <w:p w:rsidR="0058736E" w:rsidRPr="004A4ECB" w:rsidRDefault="0058736E" w:rsidP="0058736E">
      <w:pPr>
        <w:pStyle w:val="TextoNivel1"/>
        <w:rPr>
          <w:lang w:val="es-ES"/>
        </w:rPr>
      </w:pPr>
    </w:p>
    <w:p w:rsidR="0058736E" w:rsidRDefault="0058736E" w:rsidP="002C3DC8">
      <w:pPr>
        <w:jc w:val="center"/>
      </w:pPr>
      <w:r w:rsidRPr="004A4ECB">
        <w:rPr>
          <w:noProof/>
        </w:rPr>
        <w:lastRenderedPageBreak/>
        <mc:AlternateContent>
          <mc:Choice Requires="wpg">
            <w:drawing>
              <wp:inline distT="0" distB="0" distL="0" distR="0" wp14:anchorId="2DBAE0FE" wp14:editId="75563BA6">
                <wp:extent cx="5257800" cy="3149600"/>
                <wp:effectExtent l="0" t="0" r="19050" b="12700"/>
                <wp:docPr id="875" name="Grupo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149600"/>
                          <a:chOff x="1601" y="3444"/>
                          <a:chExt cx="8280" cy="4960"/>
                        </a:xfrm>
                      </wpg:grpSpPr>
                      <wpg:grpSp>
                        <wpg:cNvPr id="876" name="Group 748"/>
                        <wpg:cNvGrpSpPr>
                          <a:grpSpLocks/>
                        </wpg:cNvGrpSpPr>
                        <wpg:grpSpPr bwMode="auto">
                          <a:xfrm rot="16200000">
                            <a:off x="-474" y="5799"/>
                            <a:ext cx="4680" cy="529"/>
                            <a:chOff x="4319" y="9544"/>
                            <a:chExt cx="5040" cy="454"/>
                          </a:xfrm>
                        </wpg:grpSpPr>
                        <wpg:grpSp>
                          <wpg:cNvPr id="877" name="Group 749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878" name="Rectangle 750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9" name="Oval 75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0" name="Oval 75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1" name="Oval 75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2" name="Oval 75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3" name="Oval 75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4" name="Oval 75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5" name="Oval 75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6" name="Oval 75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7" name="Oval 75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8" name="Oval 76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9" name="Rectangle 76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0" name="Rectangle 76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1" name="Rectangle 76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2" name="Rectangle 76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3" name="Rectangle 76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4" name="Line 766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5" name="Line 767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6" name="Line 768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7" name="Line 769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8" name="Line 770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9" name="Line 771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0" name="Line 772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1" name="Line 773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2" name="Line 774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3" name="Line 775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4" name="Line 776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5" name="Line 777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6" name="Line 778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7" name="Rectangle 77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8" name="Rectangle 78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9" name="Rectangle 78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0" name="Rectangle 78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1" name="Rectangle 78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2" name="Line 784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3" name="Line 785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4" name="Line 786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5" name="Line 787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6" name="Line 788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7" name="Line 789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8" name="Line 790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9" name="Line 791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0" name="Line 792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1" name="Line 793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2" name="Line 794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3" name="Line 795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4" name="Line 796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925" name="Rectangle 797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Oval 798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Oval 799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Oval 800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929" name="Picture 80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9" y="3444"/>
                            <a:ext cx="2409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0" name="Freeform 802"/>
                        <wps:cNvSpPr>
                          <a:spLocks/>
                        </wps:cNvSpPr>
                        <wps:spPr bwMode="auto">
                          <a:xfrm>
                            <a:off x="2139" y="3761"/>
                            <a:ext cx="3600" cy="4363"/>
                          </a:xfrm>
                          <a:custGeom>
                            <a:avLst/>
                            <a:gdLst>
                              <a:gd name="T0" fmla="*/ 0 w 1260"/>
                              <a:gd name="T1" fmla="*/ 3420 h 3420"/>
                              <a:gd name="T2" fmla="*/ 720 w 1260"/>
                              <a:gd name="T3" fmla="*/ 3420 h 3420"/>
                              <a:gd name="T4" fmla="*/ 720 w 1260"/>
                              <a:gd name="T5" fmla="*/ 0 h 3420"/>
                              <a:gd name="T6" fmla="*/ 1260 w 1260"/>
                              <a:gd name="T7" fmla="*/ 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0" h="3420">
                                <a:moveTo>
                                  <a:pt x="0" y="3420"/>
                                </a:moveTo>
                                <a:lnTo>
                                  <a:pt x="720" y="3420"/>
                                </a:lnTo>
                                <a:lnTo>
                                  <a:pt x="720" y="0"/>
                                </a:ln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2859" y="6461"/>
                            <a:ext cx="123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Canal RD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804"/>
                        <wps:cNvSpPr>
                          <a:spLocks/>
                        </wps:cNvSpPr>
                        <wps:spPr bwMode="auto">
                          <a:xfrm>
                            <a:off x="2141" y="4884"/>
                            <a:ext cx="6491" cy="3463"/>
                          </a:xfrm>
                          <a:custGeom>
                            <a:avLst/>
                            <a:gdLst>
                              <a:gd name="T0" fmla="*/ 0 w 7740"/>
                              <a:gd name="T1" fmla="*/ 1980 h 3240"/>
                              <a:gd name="T2" fmla="*/ 540 w 7740"/>
                              <a:gd name="T3" fmla="*/ 1980 h 3240"/>
                              <a:gd name="T4" fmla="*/ 540 w 7740"/>
                              <a:gd name="T5" fmla="*/ 3240 h 3240"/>
                              <a:gd name="T6" fmla="*/ 7740 w 7740"/>
                              <a:gd name="T7" fmla="*/ 3240 h 3240"/>
                              <a:gd name="T8" fmla="*/ 7740 w 7740"/>
                              <a:gd name="T9" fmla="*/ 0 h 3240"/>
                              <a:gd name="T10" fmla="*/ 7200 w 7740"/>
                              <a:gd name="T11" fmla="*/ 0 h 3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3240">
                                <a:moveTo>
                                  <a:pt x="0" y="1980"/>
                                </a:moveTo>
                                <a:lnTo>
                                  <a:pt x="540" y="1980"/>
                                </a:lnTo>
                                <a:lnTo>
                                  <a:pt x="540" y="3240"/>
                                </a:lnTo>
                                <a:lnTo>
                                  <a:pt x="7740" y="3240"/>
                                </a:lnTo>
                                <a:lnTo>
                                  <a:pt x="7740" y="0"/>
                                </a:lnTo>
                                <a:lnTo>
                                  <a:pt x="72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FF"/>
                            </a:solidFill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Text Box 805"/>
                        <wps:cNvSpPr txBox="1">
                          <a:spLocks noChangeArrowheads="1"/>
                        </wps:cNvSpPr>
                        <wps:spPr bwMode="auto">
                          <a:xfrm>
                            <a:off x="8079" y="3761"/>
                            <a:ext cx="1802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692636" w:rsidRDefault="0058736E" w:rsidP="0058736E">
                              <w:pPr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P.O</w:t>
                              </w:r>
                              <w:proofErr w:type="gramStart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:REC</w:t>
                              </w:r>
                              <w:proofErr w:type="gramEnd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 xml:space="preserve"> cascos-Ejecutivo</w:t>
                              </w:r>
                            </w:p>
                            <w:p w:rsidR="0058736E" w:rsidRPr="00692636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Rx</w:t>
                              </w:r>
                              <w:proofErr w:type="spellEnd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56" o:spid="_x0000_s1840" style="width:414pt;height:248pt;mso-position-horizontal-relative:char;mso-position-vertical-relative:line" coordorigin="1601,3444" coordsize="8280,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">
                <v:group id="Group 748" o:spid="_x0000_s1841" style="position:absolute;left:-474;top:5799;width:4680;height:529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GagMxgAAANwA&#10;AAAPAAAAAAAAAAAAAAAAAKoCAABkcnMvZG93bnJldi54bWxQSwUGAAAAAAQABAD6AAAAnQMAAAAA&#10;">
                  <v:group id="Group 749" o:spid="_x0000_s1842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rect id="Rectangle 750" o:spid="_x0000_s1843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9vDMMA&#10;AADcAAAADwAAAGRycy9kb3ducmV2LnhtbERPy2rCQBTdF/yH4QrumomW1pBmFBEsxYU1WmiXl8zN&#10;AzN3QmY06d93FoLLw3ln69G04ka9aywrmEcxCOLC6oYrBd/n3XMCwnlkja1lUvBHDtaryVOGqbYD&#10;53Q7+UqEEHYpKqi971IpXVGTQRfZjjhwpe0N+gD7SuoehxBuWrmI4zdpsOHQUGNH25qKy+lqFByG&#10;Yv/zu1nmH6/lMW87//Wy20ulZtNx8w7C0+gf4rv7UytIlmFtOBOO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9vDMMAAADcAAAADwAAAAAAAAAAAAAAAACYAgAAZHJzL2Rv&#10;d25yZXYueG1sUEsFBgAAAAAEAAQA9QAAAIgDAAAAAA==&#10;" fillcolor="silver" strokeweight="1.5pt">
                      <v:fill r:id="rId16" o:title="" type="pattern"/>
                    </v:rect>
                    <v:oval id="Oval 751" o:spid="_x0000_s1844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6DQcYA&#10;AADcAAAADwAAAGRycy9kb3ducmV2LnhtbESP3WoCMRSE7wt9h3AK3hTN6oW1q1FswR8Esas+wGFz&#10;ulncnGw3Ude3N0LBy2FmvmEms9ZW4kKNLx0r6PcSEMS50yUXCo6HRXcEwgdkjZVjUnAjD7Pp68sE&#10;U+2unNFlHwoRIexTVGBCqFMpfW7Iou+5mjh6v66xGKJsCqkbvEa4reQgSYbSYslxwWBN34by0/5s&#10;Fbybn/5Sr/xfPt9lm+0Os8Ht9KVU562dj0EEasMz/N9eawWjj094nI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6DQcYAAADcAAAADwAAAAAAAAAAAAAAAACYAgAAZHJz&#10;L2Rvd25yZXYueG1sUEsFBgAAAAAEAAQA9QAAAIsDAAAAAA==&#10;" fillcolor="black" strokeweight="1pt"/>
                    <v:oval id="Oval 752" o:spid="_x0000_s1845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/GM8MA&#10;AADcAAAADwAAAGRycy9kb3ducmV2LnhtbERPu27CMBTdkfoP1q3EgsBJEcikGIRoK7EhHgvbbXyb&#10;RMTXaWwg9OvrAYnx6Lzny87W4kqtrxxrSEcJCOLcmYoLDcfD11CB8AHZYO2YNNzJw3Lx0ptjZtyN&#10;d3Tdh0LEEPYZaihDaDIpfV6SRT9yDXHkflxrMUTYFtK0eIvhtpZvSTKVFiuODSU2tC4pP+8vVsPm&#10;nK/Gs9P33yRVg+3n+sOr31Rp3X/tVu8gAnXhKX64N0aDUnF+PB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/GM8MAAADcAAAADwAAAAAAAAAAAAAAAACYAgAAZHJzL2Rv&#10;d25yZXYueG1sUEsFBgAAAAAEAAQA9QAAAIgDAAAAAA==&#10;" fillcolor="black" strokecolor="silver" strokeweight="4pt">
                      <v:stroke r:id="rId17" o:title="" filltype="pattern"/>
                    </v:oval>
                    <v:oval id="Oval 753" o:spid="_x0000_s1846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3/YMUA&#10;AADcAAAADwAAAGRycy9kb3ducmV2LnhtbESP0WrCQBRE34X+w3ILfRHdxIcSoqtYQVsKolE/4JK9&#10;zQazd2N2q/Hv3ULBx2FmzjCzRW8bcaXO144VpOMEBHHpdM2VgtNxPcpA+ICssXFMCu7kYTF/Gcww&#10;1+7GBV0PoRIRwj5HBSaENpfSl4Ys+rFriaP34zqLIcqukrrDW4TbRk6S5F1arDkuGGxpZag8H36t&#10;gqHZpxv96S/lcld8b3dYTO7nD6XeXvvlFESgPjzD/+0vrSDLUvg7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jf9gxQAAANwAAAAPAAAAAAAAAAAAAAAAAJgCAABkcnMv&#10;ZG93bnJldi54bWxQSwUGAAAAAAQABAD1AAAAigMAAAAA&#10;" fillcolor="black" strokeweight="1pt"/>
                    <v:oval id="Oval 754" o:spid="_x0000_s1847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H938cA&#10;AADcAAAADwAAAGRycy9kb3ducmV2LnhtbESPT2vCQBTE74LfYXlCL2I2sbRsU1cR/4A30fbi7TX7&#10;mgSzb2N2q2k/fVco9DjMzG+Y2aK3jbhS52vHGrIkBUFcOFNzqeH9bTtRIHxANtg4Jg3f5GExHw5m&#10;mBt34wNdj6EUEcI+Rw1VCG0upS8qsugT1xJH79N1FkOUXSlNh7cIt42cpumztFhzXKiwpVVFxfn4&#10;ZTXszsXy8eX08fOUqfF+s1p7dcmU1g+jfvkKIlAf/sN/7Z3RoNQU7mfi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/d/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755" o:spid="_x0000_s1848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PEjMUA&#10;AADcAAAADwAAAGRycy9kb3ducmV2LnhtbESP0WrCQBRE3wv+w3IFX4putFBCdBUVaktBNOoHXLLX&#10;bDB7N81uNf59Vyj4OMzMGWa26GwtrtT6yrGC8SgBQVw4XXGp4HT8GKYgfEDWWDsmBXfysJj3XmaY&#10;aXfjnK6HUIoIYZ+hAhNCk0npC0MW/cg1xNE7u9ZiiLItpW7xFuG2lpMkeZcWK44LBhtaGyouh1+r&#10;4NXsxxv96X+K5S7/3u4wn9wvK6UG/W45BRGoC8/wf/tLK0jTN3ic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E8SMxQAAANwAAAAPAAAAAAAAAAAAAAAAAJgCAABkcnMv&#10;ZG93bnJldi54bWxQSwUGAAAAAAQABAD1AAAAigMAAAAA&#10;" fillcolor="black" strokeweight="1pt"/>
                    <v:oval id="Oval 756" o:spid="_x0000_s1849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AMMYA&#10;AADcAAAADwAAAGRycy9kb3ducmV2LnhtbESPQWvCQBSE74X+h+UJXkQ3sVrW6CpiW/AmWi+9vWaf&#10;STD7Ns1uNe2v7wpCj8PMfMMsVp2txYVaXznWkI4SEMS5MxUXGo7vb0MFwgdkg7Vj0vBDHlbLx4cF&#10;ZsZdeU+XQyhEhLDPUEMZQpNJ6fOSLPqRa4ijd3KtxRBlW0jT4jXCbS3HSfIsLVYcF0psaFNSfj58&#10;Ww3bc75+mn18/k5TNdi9bl68+kqV1v1et56DCNSF//C9vTUalJrA7Uw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TAMM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757" o:spid="_x0000_s1850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5Y8UA&#10;AADcAAAADwAAAGRycy9kb3ducmV2LnhtbESP0WrCQBRE3wv+w3IFX4puFFpCdBUVaktBNOoHXLLX&#10;bDB7N81uNf59Vyj4OMzMGWa26GwtrtT6yrGC8SgBQVw4XXGp4HT8GKYgfEDWWDsmBXfysJj3XmaY&#10;aXfjnK6HUIoIYZ+hAhNCk0npC0MW/cg1xNE7u9ZiiLItpW7xFuG2lpMkeZcWK44LBhtaGyouh1+r&#10;4NXsxxv96X+K5S7/3u4wn9wvK6UG/W45BRGoC8/wf/tLK0jTN3ic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vljxQAAANwAAAAPAAAAAAAAAAAAAAAAAJgCAABkcnMv&#10;ZG93bnJldi54bWxQSwUGAAAAAAQABAD1AAAAigMAAAAA&#10;" fillcolor="black" strokeweight="1pt"/>
                    <v:oval id="Oval 758" o:spid="_x0000_s1851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r73MYA&#10;AADcAAAADwAAAGRycy9kb3ducmV2LnhtbESPQWvCQBSE74L/YXkFL1I3qVTW1FXEKngrai/eXrOv&#10;STD7NmZXjf313ULB4zAz3zCzRWdrcaXWV441pKMEBHHuTMWFhs/D5lmB8AHZYO2YNNzJw2Le780w&#10;M+7GO7ruQyEihH2GGsoQmkxKn5dk0Y9cQxy9b9daDFG2hTQt3iLc1vIlSSbSYsVxocSGViXlp/3F&#10;atie8uV4evz6eU3V8GO9evfqnCqtB0/d8g1EoC48wv/trdGg1AT+zs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r73M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759" o:spid="_x0000_s1852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Cj8UA&#10;AADcAAAADwAAAGRycy9kb3ducmV2LnhtbESP0WrCQBRE3wv+w3IFX4pu9KEN0VVUqC0F0agfcMle&#10;s8Hs3TS71fj3XaHg4zAzZ5jZorO1uFLrK8cKxqMEBHHhdMWlgtPxY5iC8AFZY+2YFNzJw2Lee5lh&#10;pt2Nc7oeQikihH2GCkwITSalLwxZ9CPXEEfv7FqLIcq2lLrFW4TbWk6S5E1arDguGGxobai4HH6t&#10;glezH2/0p/8plrv8e7vDfHK/rJQa9LvlFESgLjzD/+0vrSBN3+Fx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MKPxQAAANwAAAAPAAAAAAAAAAAAAAAAAJgCAABkcnMv&#10;ZG93bnJldi54bWxQSwUGAAAAAAQABAD1AAAAigMAAAAA&#10;" fillcolor="black" strokeweight="1pt"/>
                    <v:oval id="Oval 760" o:spid="_x0000_s1853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KNcMA&#10;AADcAAAADwAAAGRycy9kb3ducmV2LnhtbERPu27CMBTdkfoP1q3EgsBJEcikGIRoK7EhHgvbbXyb&#10;RMTXaWwg9OvrAYnx6Lzny87W4kqtrxxrSEcJCOLcmYoLDcfD11CB8AHZYO2YNNzJw3Lx0ptjZtyN&#10;d3Tdh0LEEPYZaihDaDIpfV6SRT9yDXHkflxrMUTYFtK0eIvhtpZvSTKVFiuODSU2tC4pP+8vVsPm&#10;nK/Gs9P33yRVg+3n+sOr31Rp3X/tVu8gAnXhKX64N0aDUnFtPB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nKNcMAAADcAAAADwAAAAAAAAAAAAAAAACYAgAAZHJzL2Rv&#10;d25yZXYueG1sUEsFBgAAAAAEAAQA9QAAAIgDAAAAAA==&#10;" fillcolor="black" strokecolor="silver" strokeweight="4pt">
                      <v:stroke r:id="rId17" o:title="" filltype="pattern"/>
                    </v:oval>
                    <v:rect id="Rectangle 761" o:spid="_x0000_s1854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OPA8QA&#10;AADcAAAADwAAAGRycy9kb3ducmV2LnhtbESPzWrDMBCE74W8g9hAb4nsUorjRgkhJdAc81d63Epb&#10;y9RaGUt1nDx9FQj0OMzMN8x8ObhG9NSF2rOCfJqBINbe1FwpOB42kwJEiMgGG8+k4EIBlovRwxxL&#10;48+8o34fK5EgHEpUYGNsSymDtuQwTH1LnLxv3zmMSXaVNB2eE9w18inLXqTDmtOCxZbWlvTP/tcp&#10;aD/D9Yu3u21/qvWHPm3yN/ucK/U4HlavICIN8T98b78bBUUxg9uZd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zjwPEAAAA3AAAAA8AAAAAAAAAAAAAAAAAmAIAAGRycy9k&#10;b3ducmV2LnhtbFBLBQYAAAAABAAEAPUAAACJAwAAAAA=&#10;" fillcolor="black">
                      <v:fill color2="#555" focus="50%" type="gradient"/>
                    </v:rect>
                    <v:rect id="Rectangle 762" o:spid="_x0000_s1855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BHQMIA&#10;AADcAAAADwAAAGRycy9kb3ducmV2LnhtbERPz2vCMBS+C/sfwht403QepFajDJkiEya2etjtrXlr&#10;g81LaTKt//1yEDx+fL8Xq9424kqdN44VvI0TEMSl04YrBadiM0pB+ICssXFMCu7kYbV8GSww0+7G&#10;R7rmoRIxhH2GCuoQ2kxKX9Zk0Y9dSxy5X9dZDBF2ldQd3mK4beQkSabSouHYUGNL65rKS/5nFdjv&#10;sz7Pig/zdfh06Z45/3Fbo9TwtX+fgwjUh6f44d5pBekszo9n4hG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AEdAwgAAANwAAAAPAAAAAAAAAAAAAAAAAJgCAABkcnMvZG93&#10;bnJldi54bWxQSwUGAAAAAAQABAD1AAAAhwMAAAAA&#10;" fillcolor="#e6e6e6">
                      <v:fill focus="100%" type="gradient"/>
                    </v:rect>
                    <v:rect id="Rectangle 763" o:spid="_x0000_s1856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Dq8MA&#10;AADcAAAADwAAAGRycy9kb3ducmV2LnhtbESP0YrCMBRE3xf8h3AF3zRVULQaRQVlRRS1fsClubbV&#10;5qY0We3+/UYQ9nGYmTPMbNGYUjypdoVlBf1eBII4tbrgTME12XTHIJxH1lhaJgW/5GAxb33NMNb2&#10;xWd6XnwmAoRdjApy76tYSpfmZND1bEUcvJutDfog60zqGl8Bbko5iKKRNFhwWMixonVO6ePyYxTY&#10;ZH/Sh9tqu66G8nTc+SQrDnelOu1mOQXhqfH/4U/7WysYT/rwPhOO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XDq8MAAADcAAAADwAAAAAAAAAAAAAAAACYAgAAZHJzL2Rv&#10;d25yZXYueG1sUEsFBgAAAAAEAAQA9QAAAIgDAAAAAA==&#10;" fillcolor="#e6e6e6" stroked="f">
                      <v:fill focus="100%" type="gradient"/>
                    </v:rect>
                    <v:rect id="Rectangle 764" o:spid="_x0000_s1857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d3MUA&#10;AADcAAAADwAAAGRycy9kb3ducmV2LnhtbESP0WrCQBRE3wv+w3KFvunGQMVGV6kBpVIsqekHXLLX&#10;JDZ7N2S3Sfr33YLQx2FmzjCb3Wga0VPnassKFvMIBHFhdc2lgs/8MFuBcB5ZY2OZFPyQg9128rDB&#10;RNuBP6i/+FIECLsEFVTet4mUrqjIoJvbljh4V9sZ9EF2pdQdDgFuGhlH0VIarDksVNhSWlHxdfk2&#10;Cmz+lunzdX9M2yeZvZ98Xtbnm1KP0/FlDcLT6P/D9/arVrB6juHvTD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3cxQAAANwAAAAPAAAAAAAAAAAAAAAAAJgCAABkcnMv&#10;ZG93bnJldi54bWxQSwUGAAAAAAQABAD1AAAAigMAAAAA&#10;" fillcolor="#e6e6e6" stroked="f">
                      <v:fill focus="100%" type="gradient"/>
                    </v:rect>
                    <v:rect id="Rectangle 765" o:spid="_x0000_s1858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aF88UA&#10;AADcAAAADwAAAGRycy9kb3ducmV2LnhtbESPUWvCMBSF3wf7D+EO9jbTTja1GmUbDERBsPoDLs21&#10;KTY3WZPZ+u8XQdjj4ZzzHc5iNdhWXKgLjWMF+SgDQVw53XCt4Hj4fpmCCBFZY+uYFFwpwGr5+LDA&#10;Qrue93QpYy0ShEOBCkyMvpAyVIYshpHzxMk7uc5iTLKrpe6wT3Dbytcse5cWG04LBj19GarO5a9V&#10;MF5v/Jv/zPGnn+w2eXndnozcKvX8NHzMQUQa4n/43l5rBdPZGG5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oXzxQAAANwAAAAPAAAAAAAAAAAAAAAAAJgCAABkcnMv&#10;ZG93bnJldi54bWxQSwUGAAAAAAQABAD1AAAAigMAAAAA&#10;" fillcolor="#767676">
                      <v:fill color2="black" focus="100%" type="gradient"/>
                    </v:rect>
                    <v:line id="Line 766" o:spid="_x0000_s1859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8erccAAADcAAAADwAAAGRycy9kb3ducmV2LnhtbESPT2vCQBTE7wW/w/KEXkrdVLRozCpV&#10;KPRiwSgUb8/syz+zb2N2q+m37xaEHoeZ+Q2TrHrTiCt1rrKs4GUUgSDOrK64UHDYvz/PQDiPrLGx&#10;TAp+yMFqOXhIMNb2xju6pr4QAcIuRgWl920spctKMuhGtiUOXm47gz7IrpC6w1uAm0aOo+hVGqw4&#10;LJTY0qak7Jx+GwXp9OtYry/n7aH5fMrtqZd5vc+Vehz2bwsQnnr/H763P7SC2XwC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7x6txwAAANwAAAAPAAAAAAAA&#10;AAAAAAAAAKECAABkcnMvZG93bnJldi54bWxQSwUGAAAAAAQABAD5AAAAlQMAAAAA&#10;" strokecolor="#fc0" strokeweight="2pt"/>
                    <v:line id="Line 767" o:spid="_x0000_s1860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O7NscAAADcAAAADwAAAGRycy9kb3ducmV2LnhtbESPT2vCQBTE70K/w/IKvUjdKFhsmo3U&#10;guBFoVEo3p7Zlz+afZtmtxq/vSsIPQ4z8xsmmfemEWfqXG1ZwXgUgSDOra65VLDbLl9nIJxH1thY&#10;JgVXcjBPnwYJxtpe+JvOmS9FgLCLUUHlfRtL6fKKDLqRbYmDV9jOoA+yK6Xu8BLgppGTKHqTBmsO&#10;CxW29FVRfsr+jIJs+rM/Ln5P612zGRb20MviuC2UennuPz9AeOr9f/jRXmkFs/cp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o7s2xwAAANwAAAAPAAAAAAAA&#10;AAAAAAAAAKECAABkcnMvZG93bnJldi54bWxQSwUGAAAAAAQABAD5AAAAlQMAAAAA&#10;" strokecolor="#fc0" strokeweight="2pt"/>
                    <v:line id="Line 768" o:spid="_x0000_s1861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ElQcYAAADcAAAADwAAAGRycy9kb3ducmV2LnhtbESPT2sCMRTE74LfITyhF9FsC4quRrGF&#10;gheFroJ4e27e/tHNy3aT6vrtG0HwOMzMb5j5sjWVuFLjSssK3ocRCOLU6pJzBfvd92ACwnlkjZVl&#10;UnAnB8tFtzPHWNsb/9A18bkIEHYxKii8r2MpXVqQQTe0NXHwMtsY9EE2udQN3gLcVPIjisbSYMlh&#10;ocCavgpKL8mfUZCMDsfz5+9ls6+2/cyeWpmdd5lSb712NQPhqfWv8LO91gom0zE8zo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xJUHGAAAA3AAAAA8AAAAAAAAA&#10;AAAAAAAAoQIAAGRycy9kb3ducmV2LnhtbFBLBQYAAAAABAAEAPkAAACUAwAAAAA=&#10;" strokecolor="#fc0" strokeweight="2pt"/>
                    <v:line id="Line 769" o:spid="_x0000_s1862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2A2scAAADcAAAADwAAAGRycy9kb3ducmV2LnhtbESPT2vCQBTE7wW/w/KEXkrdVNBqzCpV&#10;KPRiwSgUb8/syz+zb2N2q+m37xaEHoeZ+Q2TrHrTiCt1rrKs4GUUgSDOrK64UHDYvz/PQDiPrLGx&#10;TAp+yMFqOXhIMNb2xju6pr4QAcIuRgWl920spctKMuhGtiUOXm47gz7IrpC6w1uAm0aOo2gqDVYc&#10;FkpsaVNSdk6/jYJ08nWs15fz9tB8PuX21Mu83udKPQ77twUIT73/D9/bH1rBbP4Kf2fC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PYDaxwAAANwAAAAPAAAAAAAA&#10;AAAAAAAAAKECAABkcnMvZG93bnJldi54bWxQSwUGAAAAAAQABAD5AAAAlQMAAAAA&#10;" strokecolor="#fc0" strokeweight="2pt"/>
                    <v:line id="Line 770" o:spid="_x0000_s1863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IUqMIAAADcAAAADwAAAGRycy9kb3ducmV2LnhtbERPy4rCMBTdC/5DuAOzEU0VFO0YRQVh&#10;NiNYBZndneb2oc1NbTJa/94sBJeH854vW1OJGzWutKxgOIhAEKdWl5wrOB62/SkI55E1VpZJwYMc&#10;LBfdzhxjbe+8p1vicxFC2MWooPC+jqV0aUEG3cDWxIHLbGPQB9jkUjd4D+GmkqMomkiDJYeGAmva&#10;FJRekn+jIBmffs/r6+XnWO16mf1rZXY+ZEp9frSrLxCeWv8Wv9zfWsF0Ft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aIUqMIAAADcAAAADwAAAAAAAAAAAAAA&#10;AAChAgAAZHJzL2Rvd25yZXYueG1sUEsFBgAAAAAEAAQA+QAAAJADAAAAAA==&#10;" strokecolor="#fc0" strokeweight="2pt"/>
                    <v:line id="Line 771" o:spid="_x0000_s1864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6xM8YAAADcAAAADwAAAGRycy9kb3ducmV2LnhtbESPT2sCMRTE74LfITzBi2hWoaKrUdpC&#10;wUsFV6F4e27e/tHNy7qJun77piD0OMzMb5jlujWVuFPjSssKxqMIBHFqdcm5gsP+azgD4Tyyxsoy&#10;KXiSg/Wq21lirO2Dd3RPfC4ChF2MCgrv61hKlxZk0I1sTRy8zDYGfZBNLnWDjwA3lZxE0VQaLDks&#10;FFjTZ0HpJbkZBcnbz/H8cb18H6rtILOnVmbnfaZUv9e+L0B4av1/+NXeaAWz+Rz+zo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usTPGAAAA3AAAAA8AAAAAAAAA&#10;AAAAAAAAoQIAAGRycy9kb3ducmV2LnhtbFBLBQYAAAAABAAEAPkAAACUAwAAAAA=&#10;" strokecolor="#fc0" strokeweight="2pt"/>
                    <v:line id="Line 772" o:spid="_x0000_s1865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+CtMIAAADcAAAADwAAAGRycy9kb3ducmV2LnhtbERPy4rCMBTdC/MP4Q64kTFVUJyOUVQQ&#10;3ChYhWF2d5rbhzY3tYla/94sBJeH857OW1OJGzWutKxg0I9AEKdWl5wrOB7WXxMQziNrrCyTggc5&#10;mM8+OlOMtb3znm6Jz0UIYRejgsL7OpbSpQUZdH1bEwcus41BH2CTS93gPYSbSg6jaCwNlhwaCqxp&#10;VVB6Tq5GQTL6/TstL+ftsdr1Mvvfyux0yJTqfraLHxCeWv8Wv9wbreA7CvPDmXAE5O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+CtMIAAADcAAAADwAAAAAAAAAAAAAA&#10;AAChAgAAZHJzL2Rvd25yZXYueG1sUEsFBgAAAAAEAAQA+QAAAJADAAAAAA==&#10;" strokecolor="#fc0" strokeweight="2pt"/>
                    <v:line id="Line 773" o:spid="_x0000_s1866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MnL8YAAADcAAAADwAAAGRycy9kb3ducmV2LnhtbESPT2sCMRTE7wW/Q3iCl1KzCi12NYoK&#10;gpcKXQXp7XXz9o9uXtZN1PXbG0HwOMzMb5jJrDWVuFDjSssKBv0IBHFqdcm5gt129TEC4Tyyxsoy&#10;KbiRg9m08zbBWNsr/9Il8bkIEHYxKii8r2MpXVqQQde3NXHwMtsY9EE2udQNXgPcVHIYRV/SYMlh&#10;ocCalgWlx+RsFCSf+7/D4nT82VWb98z+tzI7bDOlet12PgbhqfWv8LO91gq+owE8zoQjIK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zJy/GAAAA3AAAAA8AAAAAAAAA&#10;AAAAAAAAoQIAAGRycy9kb3ducmV2LnhtbFBLBQYAAAAABAAEAPkAAACUAwAAAAA=&#10;" strokecolor="#fc0" strokeweight="2pt"/>
                    <v:line id="Line 774" o:spid="_x0000_s1867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G5WMYAAADcAAAADwAAAGRycy9kb3ducmV2LnhtbESPT2vCQBTE74V+h+UVvBTdVGjR1I20&#10;guClQqMg3p7Zl39m38bsqvHbu0Khx2FmfsPM5r1pxIU6V1lW8DaKQBBnVldcKNhulsMJCOeRNTaW&#10;ScGNHMyT56cZxtpe+ZcuqS9EgLCLUUHpfRtL6bKSDLqRbYmDl9vOoA+yK6Tu8BrgppHjKPqQBisO&#10;CyW2tCgpO6ZnoyB93+3r79PxZ9usX3N76GVeb3KlBi/91ycIT73/D/+1V1rBNBrD40w4AjK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huVjGAAAA3AAAAA8AAAAAAAAA&#10;AAAAAAAAoQIAAGRycy9kb3ducmV2LnhtbFBLBQYAAAAABAAEAPkAAACUAwAAAAA=&#10;" strokecolor="#fc0" strokeweight="2pt"/>
                    <v:line id="Line 775" o:spid="_x0000_s1868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0cw8YAAADcAAAADwAAAGRycy9kb3ducmV2LnhtbESPT2sCMRTE7wW/Q3hCL6VmrSh2NYoW&#10;Cl4Uugqlt+fm7R/dvKybqOu3N4LQ4zAzv2Gm89ZU4kKNKy0r6PciEMSp1SXnCnbb7/cxCOeRNVaW&#10;ScGNHMxnnZcpxtpe+Ycuic9FgLCLUUHhfR1L6dKCDLqerYmDl9nGoA+yyaVu8BrgppIfUTSSBksO&#10;CwXW9FVQekzORkEy/P07LE/H9a7avGV238rssM2Ueu22iwkIT63/Dz/bK63gMxrA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tHMPGAAAA3AAAAA8AAAAAAAAA&#10;AAAAAAAAoQIAAGRycy9kb3ducmV2LnhtbFBLBQYAAAAABAAEAPkAAACUAwAAAAA=&#10;" strokecolor="#fc0" strokeweight="2pt"/>
                    <v:line id="Line 776" o:spid="_x0000_s1869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SEt8YAAADcAAAADwAAAGRycy9kb3ducmV2LnhtbESPT2sCMRTE7wW/Q3hCL6VmLSp2NYoW&#10;Cl4Uugqlt+fm7R/dvKybqOu3N4LQ4zAzv2Gm89ZU4kKNKy0r6PciEMSp1SXnCnbb7/cxCOeRNVaW&#10;ScGNHMxnnZcpxtpe+Ycuic9FgLCLUUHhfR1L6dKCDLqerYmDl9nGoA+yyaVu8BrgppIfUTSSBksO&#10;CwXW9FVQekzORkEy/P07LE/H9a7avGV238rssM2Ueu22iwkIT63/Dz/bK63gMxrA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EhLfGAAAA3AAAAA8AAAAAAAAA&#10;AAAAAAAAoQIAAGRycy9kb3ducmV2LnhtbFBLBQYAAAAABAAEAPkAAACUAwAAAAA=&#10;" strokecolor="#fc0" strokeweight="2pt"/>
                    <v:line id="Line 777" o:spid="_x0000_s1870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ghLMYAAADcAAAADwAAAGRycy9kb3ducmV2LnhtbESPT2vCQBTE74V+h+UVvJS6UVBs6ipV&#10;ELwoGAPS22v25Y9m38bsqvHbu0Khx2FmfsNM552pxZVaV1lWMOhHIIgzqysuFKT71ccEhPPIGmvL&#10;pOBODuaz15cpxtreeEfXxBciQNjFqKD0vomldFlJBl3fNsTBy21r0AfZFlK3eAtwU8thFI2lwYrD&#10;QokNLUvKTsnFKEhGh5/j4nzapPX2Pbe/ncyP+1yp3lv3/QXCU+f/w3/ttVbwGY3geSYc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IISzGAAAA3AAAAA8AAAAAAAAA&#10;AAAAAAAAoQIAAGRycy9kb3ducmV2LnhtbFBLBQYAAAAABAAEAPkAAACUAwAAAAA=&#10;" strokecolor="#fc0" strokeweight="2pt"/>
                    <v:line id="Line 778" o:spid="_x0000_s1871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qN28YAAADcAAAADwAAAGRycy9kb3ducmV2LnhtbESPT2sCMRTE7wW/Q3iF3mrSHmxdjVIt&#10;tgVF/Afi7bF53SxuXpZNdLff3hQKPQ4z8xtmPO1cJa7UhNKzhqe+AkGce1NyoeGwXzy+gggR2WDl&#10;mTT8UIDppHc3xsz4lrd03cVCJAiHDDXYGOtMypBbchj6viZO3rdvHMYkm0KaBtsEd5V8VmogHZac&#10;FizWNLeUn3cXp+F0WW9e9u8fKzVzy9K21adcmKPWD/fd2whEpC7+h//aX0bDUA3g90w6AnJ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qjdvGAAAA3AAAAA8AAAAAAAAA&#10;AAAAAAAAoQIAAGRycy9kb3ducmV2LnhtbFBLBQYAAAAABAAEAPkAAACUAwAAAAA=&#10;" strokeweight="1.5pt"/>
                    <v:rect id="Rectangle 779" o:spid="_x0000_s1872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yLcUA&#10;AADcAAAADwAAAGRycy9kb3ducmV2LnhtbESPT2sCMRTE7wW/Q3hCbzW7IrVdjSKKUI/+Kz0+k9fN&#10;0s3Lsonrtp++EQo9DjPzG2a+7F0tOmpD5VlBPspAEGtvKi4VnI7bpxcQISIbrD2Tgm8KsFwMHuZY&#10;GH/jPXWHWIoE4VCgAhtjU0gZtCWHYeQb4uR9+tZhTLItpWnxluCuluMse5YOK04LFhtaW9Jfh6tT&#10;0HyEnwvv9rvuXOl3fd7mGzvJlXoc9qsZiEh9/A//td+MgtdsCvcz6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UrItxQAAANwAAAAPAAAAAAAAAAAAAAAAAJgCAABkcnMv&#10;ZG93bnJldi54bWxQSwUGAAAAAAQABAD1AAAAigMAAAAA&#10;" fillcolor="black">
                      <v:fill color2="#555" focus="50%" type="gradient"/>
                    </v:rect>
                    <v:rect id="Rectangle 780" o:spid="_x0000_s1873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3RXMEA&#10;AADcAAAADwAAAGRycy9kb3ducmV2LnhtbERPTYvCMBC9L/gfwgje1tQ9iFajiLgiCitb9eBtbMY2&#10;2ExKE7X++81B2OPjfU/nra3EgxpvHCsY9BMQxLnThgsFx8P35wiED8gaK8ek4EUe5rPOxxRT7Z78&#10;S48sFCKGsE9RQRlCnUrp85Is+r6riSN3dY3FEGFTSN3gM4bbSn4lyVBaNBwbSqxpWVJ+y+5WgT2f&#10;9Gl8WJmf/daNdszZxa2NUr1uu5iACNSGf/HbvdEKxklcG8/EIyB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d0VzBAAAA3AAAAA8AAAAAAAAAAAAAAAAAmAIAAGRycy9kb3du&#10;cmV2LnhtbFBLBQYAAAAABAAEAPUAAACGAwAAAAA=&#10;" fillcolor="#e6e6e6">
                      <v:fill focus="100%" type="gradient"/>
                    </v:rect>
                    <v:rect id="Rectangle 781" o:spid="_x0000_s1874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Vt8QA&#10;AADcAAAADwAAAGRycy9kb3ducmV2LnhtbESP0YrCMBRE3wX/IVzBN00VXNZqFBV2cVmUav2AS3Nt&#10;q81NaaLWvzcLCz4OM3OGmS9bU4k7Na60rGA0jEAQZ1aXnCs4pV+DTxDOI2usLJOCJzlYLrqdOcba&#10;PvhA96PPRYCwi1FB4X0dS+myggy6oa2Jg3e2jUEfZJNL3eAjwE0lx1H0IQ2WHBYKrGlTUHY93owC&#10;m/4mendef2/qiUz2Pz7Ny91FqX6vXc1AeGr9O/zf3moF02gKf2fC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oVbfEAAAA3AAAAA8AAAAAAAAAAAAAAAAAmAIAAGRycy9k&#10;b3ducmV2LnhtbFBLBQYAAAAABAAEAPUAAACJAwAAAAA=&#10;" fillcolor="#e6e6e6" stroked="f">
                      <v:fill focus="100%" type="gradient"/>
                    </v:rect>
                    <v:rect id="Rectangle 782" o:spid="_x0000_s1875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q98IA&#10;AADcAAAADwAAAGRycy9kb3ducmV2LnhtbERP3WrCMBS+H/gO4Qje2bSC4rrGMgVlMhxqfYBDc2y7&#10;NSelybS+vbkY7PLj+8/ywbTiRr1rLCtIohgEcWl1w5WCS7GdLkE4j6yxtUwKHuQgX41eMky1vfOJ&#10;bmdfiRDCLkUFtfddKqUrazLoItsRB+5qe4M+wL6Susd7CDetnMXxQhpsODTU2NGmpvLn/GsU2OLz&#10;qA/X9W7TzeXxa++Lqjl8KzUZD+9vIDwN/l/85/7QCl6TMD+cCUd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S2r3wgAAANwAAAAPAAAAAAAAAAAAAAAAAJgCAABkcnMvZG93&#10;bnJldi54bWxQSwUGAAAAAAQABAD1AAAAhwMAAAAA&#10;" fillcolor="#e6e6e6" stroked="f">
                      <v:fill focus="100%" type="gradient"/>
                    </v:rect>
                    <v:rect id="Rectangle 783" o:spid="_x0000_s1876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y2MUA&#10;AADcAAAADwAAAGRycy9kb3ducmV2LnhtbESP3WoCMRSE74W+QziF3tVsWuzP1ihtoSAKgts+wGFz&#10;3CzdnKSb1F3f3giCl8PMfMPMl6PrxIH62HrWoKYFCOLam5YbDT/fX/cvIGJCNth5Jg1HirBc3Ezm&#10;WBo/8I4OVWpEhnAsUYNNKZRSxtqSwzj1gTh7e987TFn2jTQ9DhnuOvlQFE/SYct5wWKgT0v1b/Xv&#10;NDyu1mEWPhT+Dc/btaqOm72VG63vbsf3NxCJxnQNX9oro+FVKTifyUdAL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rLYxQAAANwAAAAPAAAAAAAAAAAAAAAAAJgCAABkcnMv&#10;ZG93bnJldi54bWxQSwUGAAAAAAQABAD1AAAAigMAAAAA&#10;" fillcolor="#767676">
                      <v:fill color2="black" focus="100%" type="gradient"/>
                    </v:rect>
                    <v:line id="Line 784" o:spid="_x0000_s1877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gvhcYAAADcAAAADwAAAGRycy9kb3ducmV2LnhtbESPT2vCQBTE74V+h+UVeim6UWip0Y20&#10;QsFLhUZBvD2zL//Mvo3ZVeO3dwWhx2FmfsPM5r1pxJk6V1lWMBpGIIgzqysuFGzWP4NPEM4ja2ws&#10;k4IrOZgnz08zjLW98B+dU1+IAGEXo4LS+zaW0mUlGXRD2xIHL7edQR9kV0jd4SXATSPHUfQhDVYc&#10;FkpsaVFSdkhPRkH6vt3V38fD76ZZveV238u8XudKvb70X1MQnnr/H360l1rBZDSG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4L4XGAAAA3AAAAA8AAAAAAAAA&#10;AAAAAAAAoQIAAGRycy9kb3ducmV2LnhtbFBLBQYAAAAABAAEAPkAAACUAwAAAAA=&#10;" strokecolor="#fc0" strokeweight="2pt"/>
                    <v:line id="Line 785" o:spid="_x0000_s1878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SKHsYAAADcAAAADwAAAGRycy9kb3ducmV2LnhtbESPT2sCMRTE7wW/Q3iCl6JZLRVdjWIF&#10;oZcWXAXx9ty8/aObl+0m1fXbm0LB4zAzv2Hmy9ZU4kqNKy0rGA4iEMSp1SXnCva7TX8CwnlkjZVl&#10;UnAnB8tF52WOsbY33tI18bkIEHYxKii8r2MpXVqQQTewNXHwMtsY9EE2udQN3gLcVHIURWNpsOSw&#10;UGBN64LSS/JrFCTvh+P54+fyta++XzN7amV23mVK9brtagbCU+uf4f/2p1YwHb7B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0ih7GAAAA3AAAAA8AAAAAAAAA&#10;AAAAAAAAoQIAAGRycy9kb3ducmV2LnhtbFBLBQYAAAAABAAEAPkAAACUAwAAAAA=&#10;" strokecolor="#fc0" strokeweight="2pt"/>
                    <v:line id="Line 786" o:spid="_x0000_s1879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0SasYAAADcAAAADwAAAGRycy9kb3ducmV2LnhtbESPT2sCMRTE7wW/Q3iCl6JZpRVdjWIF&#10;oZcWXAXx9ty8/aObl+0m1fXbm0LB4zAzv2Hmy9ZU4kqNKy0rGA4iEMSp1SXnCva7TX8CwnlkjZVl&#10;UnAnB8tF52WOsbY33tI18bkIEHYxKii8r2MpXVqQQTewNXHwMtsY9EE2udQN3gLcVHIURWNpsOSw&#10;UGBN64LSS/JrFCTvh+P54+fyta++XzN7amV23mVK9brtagbCU+uf4f/2p1YwHb7B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dEmrGAAAA3AAAAA8AAAAAAAAA&#10;AAAAAAAAoQIAAGRycy9kb3ducmV2LnhtbFBLBQYAAAAABAAEAPkAAACUAwAAAAA=&#10;" strokecolor="#fc0" strokeweight="2pt"/>
                    <v:line id="Line 787" o:spid="_x0000_s1880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G38cYAAADcAAAADwAAAGRycy9kb3ducmV2LnhtbESPT2vCQBTE70K/w/IKXkQ3FpQaXaUt&#10;FLxYMAbE2zP78kezb9Psqum3dwWhx2FmfsMsVp2pxZVaV1lWMB5FIIgzqysuFKS77+E7COeRNdaW&#10;ScEfOVgtX3oLjLW98ZauiS9EgLCLUUHpfRNL6bKSDLqRbYiDl9vWoA+yLaRu8RbgppZvUTSVBisO&#10;CyU29FVSdk4uRkEy2R9On7/nTVr/DHJ77GR+2uVK9V+7jzkIT53/Dz/ba61gNp7A4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Rt/HGAAAA3AAAAA8AAAAAAAAA&#10;AAAAAAAAoQIAAGRycy9kb3ducmV2LnhtbFBLBQYAAAAABAAEAPkAAACUAwAAAAA=&#10;" strokecolor="#fc0" strokeweight="2pt"/>
                    <v:line id="Line 788" o:spid="_x0000_s1881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MphscAAADcAAAADwAAAGRycy9kb3ducmV2LnhtbESPT2vCQBTE74V+h+UVvBTdWFBqdCNt&#10;oeDFQmNAvD2zL//Mvk2zq8Zv3y0IPQ4z8xtmtR5MKy7Uu9qygukkAkGcW11zqSDbfY5fQTiPrLG1&#10;TApu5GCdPD6sMNb2yt90SX0pAoRdjAoq77tYSpdXZNBNbEccvML2Bn2QfSl1j9cAN618iaK5NFhz&#10;WKiwo4+K8lN6NgrS2f7QvP+ctln79VzY4yCLZlcoNXoa3pYgPA3+P3xvb7SCxXQO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QymGxwAAANwAAAAPAAAAAAAA&#10;AAAAAAAAAKECAABkcnMvZG93bnJldi54bWxQSwUGAAAAAAQABAD5AAAAlQMAAAAA&#10;" strokecolor="#fc0" strokeweight="2pt"/>
                    <v:line id="Line 789" o:spid="_x0000_s1882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+MHcYAAADcAAAADwAAAGRycy9kb3ducmV2LnhtbESPT2sCMRTE7wW/Q3iCl6JZhVZdjWIF&#10;oZcWXAXx9ty8/aObl+0m1fXbm0LB4zAzv2Hmy9ZU4kqNKy0rGA4iEMSp1SXnCva7TX8CwnlkjZVl&#10;UnAnB8tF52WOsbY33tI18bkIEHYxKii8r2MpXVqQQTewNXHwMtsY9EE2udQN3gLcVHIURe/SYMlh&#10;ocCa1gWll+TXKEjeDsfzx8/la199v2b21MrsvMuU6nXb1QyEp9Y/w//tT61gOhzD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PjB3GAAAA3AAAAA8AAAAAAAAA&#10;AAAAAAAAoQIAAGRycy9kb3ducmV2LnhtbFBLBQYAAAAABAAEAPkAAACUAwAAAAA=&#10;" strokecolor="#fc0" strokeweight="2pt"/>
                    <v:line id="Line 790" o:spid="_x0000_s1883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Yb8IAAADcAAAADwAAAGRycy9kb3ducmV2LnhtbERPy4rCMBTdC/5DuANuZEwVFKdjFB0Y&#10;cKMwVRB31+b2oc1NbaLWv58sBJeH854tWlOJOzWutKxgOIhAEKdWl5wr2O9+P6cgnEfWWFkmBU9y&#10;sJh3OzOMtX3wH90Tn4sQwi5GBYX3dSylSwsy6Aa2Jg5cZhuDPsAml7rBRwg3lRxF0UQaLDk0FFjT&#10;T0HpJbkZBcn4cDyvrpfNvtr2M3tqZXbeZUr1PtrlNwhPrX+LX+61VvA1DGvDmXA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pAYb8IAAADcAAAADwAAAAAAAAAAAAAA&#10;AAChAgAAZHJzL2Rvd25yZXYueG1sUEsFBgAAAAAEAAQA+QAAAJADAAAAAA==&#10;" strokecolor="#fc0" strokeweight="2pt"/>
                    <v:line id="Line 791" o:spid="_x0000_s1884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y99McAAADcAAAADwAAAGRycy9kb3ducmV2LnhtbESPT2vCQBTE74LfYXlCL6IbCxWN2Ygt&#10;FHppwSiIt2f25Y9m36bZrabfvlsQPA4z8xsmWfemEVfqXG1ZwWwagSDOra65VLDfvU8WIJxH1thY&#10;JgW/5GCdDgcJxtreeEvXzJciQNjFqKDyvo2ldHlFBt3UtsTBK2xn0AfZlVJ3eAtw08jnKJpLgzWH&#10;hQpbeqsov2Q/RkH2cjieX78vn/vma1zYUy+L865Q6mnUb1YgPPX+Eb63P7SC5WwJ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3L30xwAAANwAAAAPAAAAAAAA&#10;AAAAAAAAAKECAABkcnMvZG93bnJldi54bWxQSwUGAAAAAAQABAD5AAAAlQMAAAAA&#10;" strokecolor="#fc0" strokeweight="2pt"/>
                    <v:line id="Line 792" o:spid="_x0000_s1885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re1MIAAADcAAAADwAAAGRycy9kb3ducmV2LnhtbERPy4rCMBTdC/MP4QpuZEwVFKcaZRQE&#10;Nw5MFcTdtbl9aHNTm6idv58sBJeH854vW1OJBzWutKxgOIhAEKdWl5wrOOw3n1MQziNrrCyTgj9y&#10;sFx8dOYYa/vkX3okPhchhF2MCgrv61hKlxZk0A1sTRy4zDYGfYBNLnWDzxBuKjmKook0WHJoKLCm&#10;dUHpNbkbBcn4eLqsbtfdofrpZ/bcyuyyz5TqddvvGQhPrX+LX+6tVvA1CvP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re1MIAAADcAAAADwAAAAAAAAAAAAAA&#10;AAChAgAAZHJzL2Rvd25yZXYueG1sUEsFBgAAAAAEAAQA+QAAAJADAAAAAA==&#10;" strokecolor="#fc0" strokeweight="2pt"/>
                    <v:line id="Line 793" o:spid="_x0000_s1886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Z7T8YAAADcAAAADwAAAGRycy9kb3ducmV2LnhtbESPT2vCQBTE74V+h+UVeim6UWip0Y20&#10;QsFLhUZBvD2zL//Mvo3ZVeO3dwWhx2FmfsPM5r1pxJk6V1lWMBpGIIgzqysuFGzWP4NPEM4ja2ws&#10;k4IrOZgnz08zjLW98B+dU1+IAGEXo4LS+zaW0mUlGXRD2xIHL7edQR9kV0jd4SXATSPHUfQhDVYc&#10;FkpsaVFSdkhPRkH6vt3V38fD76ZZveV238u8XudKvb70X1MQnnr/H360l1rBZDyC+5lwBGR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3Ge0/GAAAA3AAAAA8AAAAAAAAA&#10;AAAAAAAAoQIAAGRycy9kb3ducmV2LnhtbFBLBQYAAAAABAAEAPkAAACUAwAAAAA=&#10;" strokecolor="#fc0" strokeweight="2pt"/>
                    <v:line id="Line 794" o:spid="_x0000_s1887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TlOMcAAADcAAAADwAAAGRycy9kb3ducmV2LnhtbESPT2vCQBTE70K/w/IKvUjdNKC0aTbS&#10;CgUvFoxC8fbMvvzR7NuYXTX99t2C4HGYmd8w6XwwrbhQ7xrLCl4mEQjiwuqGKwXbzdfzKwjnkTW2&#10;lknBLzmYZw+jFBNtr7ymS+4rESDsElRQe98lUrqiJoNuYjvi4JW2N+iD7Cupe7wGuGllHEUzabDh&#10;sFBjR4uaimN+Ngry6c/u8Hk6rrbt97i0+0GWh02p1NPj8PEOwtPg7+Fbe6kVvMUx/J8JR0B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FOU4xwAAANwAAAAPAAAAAAAA&#10;AAAAAAAAAKECAABkcnMvZG93bnJldi54bWxQSwUGAAAAAAQABAD5AAAAlQMAAAAA&#10;" strokecolor="#fc0" strokeweight="2pt"/>
                    <v:line id="Line 795" o:spid="_x0000_s1888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hAo8cAAADcAAAADwAAAGRycy9kb3ducmV2LnhtbESPT2vCQBTE70K/w/IKvUjdqFja1I1U&#10;odCLglEQb6/Zl39m38bsVtNv3xWEHoeZ+Q0zX/SmERfqXGVZwXgUgSDOrK64ULDffT6/gnAeWWNj&#10;mRT8koNF8jCYY6ztlbd0SX0hAoRdjApK79tYSpeVZNCNbEscvNx2Bn2QXSF1h9cAN42cRNGLNFhx&#10;WCixpVVJ2Sn9MQrS2eFYL8+n9b7ZDHP73cu83uVKPT32H+8gPPX+P3xvf2kFb5Mp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WECjxwAAANwAAAAPAAAAAAAA&#10;AAAAAAAAAKECAABkcnMvZG93bnJldi54bWxQSwUGAAAAAAQABAD5AAAAlQMAAAAA&#10;" strokecolor="#fc0" strokeweight="2pt"/>
                    <v:line id="Line 796" o:spid="_x0000_s1889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HqV8YAAADcAAAADwAAAGRycy9kb3ducmV2LnhtbESP3WoCMRSE7wt9h3AKvdNspbS6GqVV&#10;bAVF/APx7rA5bpZuTpZNdNe3bwpCL4eZ+YYZTVpbiivVvnCs4KWbgCDOnC44V3DYzzt9ED4gaywd&#10;k4IbeZiMHx9GmGrX8Jauu5CLCGGfogITQpVK6TNDFn3XVcTRO7vaYoiyzqWusYlwW8pekrxJiwXH&#10;BYMVTQ1lP7uLVXC6rDfv+9nXKvm0y8I05bec66NSz0/txxBEoDb8h+/thVYw6L3C35l4BOT4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B6lfGAAAA3AAAAA8AAAAAAAAA&#10;AAAAAAAAoQIAAGRycy9kb3ducmV2LnhtbFBLBQYAAAAABAAEAPkAAACUAwAAAAA=&#10;" strokeweight="1.5pt"/>
                  </v:group>
                  <v:rect id="Rectangle 797" o:spid="_x0000_s1890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IpvMMA&#10;AADcAAAADwAAAGRycy9kb3ducmV2LnhtbESP0YrCMBRE3wX/IVzBF7GphZW1NooKgviyWPcDLs21&#10;LTY3pYm2+vWbhYV9HGbmDJNtB9OIJ3WutqxgEcUgiAuray4VfF+P808QziNrbCyTghc52G7GowxT&#10;bXu+0DP3pQgQdikqqLxvUyldUZFBF9mWOHg32xn0QXal1B32AW4amcTxUhqsOSxU2NKhouKeP4yC&#10;fd/Xt693zrNzuR/OCR6v6BulppNhtwbhafD/4b/2SStYJR/weyYc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IpvMMAAADcAAAADwAAAAAAAAAAAAAAAACYAgAAZHJzL2Rv&#10;d25yZXYueG1sUEsFBgAAAAAEAAQA9QAAAIgDAAAAAA==&#10;" fillcolor="black"/>
                  <v:oval id="Oval 798" o:spid="_x0000_s1891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/+MUA&#10;AADcAAAADwAAAGRycy9kb3ducmV2LnhtbESPQWvCQBSE74L/YXlCL1I3CgaNrmKVVm9iLPT6mn0m&#10;wezbNLuN8d93hYLHYWa+YZbrzlSipcaVlhWMRxEI4szqknMFn+f31xkI55E1VpZJwZ0crFf93hIT&#10;bW98ojb1uQgQdgkqKLyvEyldVpBBN7I1cfAutjHog2xyqRu8Bbip5CSKYmmw5LBQYE3bgrJr+msU&#10;0P6bW3eP4ul+/HH82h1OP+nwTamXQbdZgPDU+Wf4v33QCuaTGB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cT/4xQAAANwAAAAPAAAAAAAAAAAAAAAAAJgCAABkcnMv&#10;ZG93bnJldi54bWxQSwUGAAAAAAQABAD1AAAAigMAAAAA&#10;" fillcolor="maroon" strokecolor="white" strokeweight=".25pt"/>
                  <v:oval id="Oval 799" o:spid="_x0000_s1892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yzMUA&#10;AADcAAAADwAAAGRycy9kb3ducmV2LnhtbESP0WrCQBRE3wv9h+UW+tZsmoI10VUkYOtDEY1+wDV7&#10;TUKzd8PuqunfdwtCH4eZOcPMl6PpxZWc7ywreE1SEMS11R03Co6H9csUhA/IGnvLpOCHPCwXjw9z&#10;LLS98Z6uVWhEhLAvUEEbwlBI6euWDPrEDsTRO1tnMETpGqkd3iLc9DJL04k02HFcaHGgsqX6u7oY&#10;BZuyHtx2Et4+uMHPtd+d8i9zUur5aVzNQAQaw3/43t5oBXn2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/DLMxQAAANwAAAAPAAAAAAAAAAAAAAAAAJgCAABkcnMv&#10;ZG93bnJldi54bWxQSwUGAAAAAAQABAD1AAAAigMAAAAA&#10;" fillcolor="red" strokecolor="#f60" strokeweight=".25pt">
                    <v:fill color2="maroon" focus="100%" type="gradient"/>
                  </v:oval>
                  <v:oval id="Oval 800" o:spid="_x0000_s1893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OmvsAA&#10;AADcAAAADwAAAGRycy9kb3ducmV2LnhtbERPy4rCMBTdD/gP4QruxlQFsdW0iKDjYhh8fcC1ubbF&#10;5qYkGa1/bxYDszyc96roTSse5HxjWcFknIAgLq1uuFJwOW8/FyB8QNbYWiYFL/JQ5IOPFWbaPvlI&#10;j1OoRAxhn6GCOoQuk9KXNRn0Y9sRR+5mncEQoaukdviM4aaV0ySZS4MNx4YaO9rUVN5Pv0bBflN2&#10;7mceZjuu8GvrD9f021yVGg379RJEoD78i//ce60gnca18Uw8Aj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2OmvsAAAADcAAAADwAAAAAAAAAAAAAAAACYAgAAZHJzL2Rvd25y&#10;ZXYueG1sUEsFBgAAAAAEAAQA9QAAAIUDAAAAAA==&#10;" fillcolor="red" strokecolor="#f60" strokeweight=".25pt">
                    <v:fill color2="maroon" focus="100%" type="gradient"/>
                  </v:oval>
                </v:group>
                <v:shape id="Picture 801" o:spid="_x0000_s1894" type="#_x0000_t75" style="position:absolute;left:5739;top:3444;width:2409;height:28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tj6DGAAAA3AAAAA8AAABkcnMvZG93bnJldi54bWxEj81qwzAQhO+FvoPYQG+JnB/a2okSSqE0&#10;hxwat4EcF2tji1gr1VJj9+2rQKDHYWa+YVabwbbiQl0wjhVMJxkI4sppw7WCr8+38TOIEJE1to5J&#10;wS8F2Kzv71ZYaNfzni5lrEWCcChQQROjL6QMVUMWw8R54uSdXGcxJtnVUnfYJ7ht5SzLHqVFw2mh&#10;QU+vDVXn8scq2E3ZLMLh/fhtPp7KvPXz3pu5Ug+j4WUJItIQ/8O39lYryGc5XM+kIyD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i2PoMYAAADcAAAADwAAAAAAAAAAAAAA&#10;AACfAgAAZHJzL2Rvd25yZXYueG1sUEsFBgAAAAAEAAQA9wAAAJIDAAAAAA==&#10;">
                  <v:imagedata r:id="rId18" o:title=""/>
                </v:shape>
                <v:shape id="Freeform 802" o:spid="_x0000_s1895" style="position:absolute;left:2139;top:3761;width:3600;height:4363;visibility:visible;mso-wrap-style:square;v-text-anchor:top" coordsize="126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pwsEA&#10;AADcAAAADwAAAGRycy9kb3ducmV2LnhtbERPTYvCMBC9C/6HMII3m+qC7HaNIgu79ODFrojHoRnb&#10;YjMpTTTVX28OgsfH+15tBtOKG/WusaxgnqQgiEurG64UHP5/Z58gnEfW2FomBXdysFmPRyvMtA28&#10;p1vhKxFD2GWooPa+y6R0ZU0GXWI74sidbW/QR9hXUvcYYrhp5SJNl9Jgw7Ghxo5+aiovxdUouOT7&#10;x9/uuHwUKYXTvDuFps2DUtPJsP0G4Wnwb/HLnWsFXx9xfjwTj4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eqcLBAAAA3AAAAA8AAAAAAAAAAAAAAAAAmAIAAGRycy9kb3du&#10;cmV2LnhtbFBLBQYAAAAABAAEAPUAAACGAwAAAAA=&#10;" path="m,3420r720,l720,r540,e" filled="f" strokecolor="yellow" strokeweight="2pt">
                  <v:stroke endarrow="block"/>
                  <v:shadow on="t"/>
                  <v:path arrowok="t" o:connecttype="custom" o:connectlocs="0,4363;2057,4363;2057,0;3600,0" o:connectangles="0,0,0,0"/>
                </v:shape>
                <v:shape id="Text Box 803" o:spid="_x0000_s1896" type="#_x0000_t202" style="position:absolute;left:2859;top:6461;width:1234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KM8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sGk34P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7gozxQAAANwAAAAPAAAAAAAAAAAAAAAAAJgCAABkcnMv&#10;ZG93bnJldi54bWxQSwUGAAAAAAQABAD1AAAAigMAAAAA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Canal RD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804" o:spid="_x0000_s1897" style="position:absolute;left:2141;top:4884;width:6491;height:3463;visibility:visible;mso-wrap-style:square;v-text-anchor:top" coordsize="774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ZFfcYA&#10;AADcAAAADwAAAGRycy9kb3ducmV2LnhtbESP0WrCQBRE3wv+w3KFvunGFIumriKiIlJaYvoBl+w1&#10;SZu9G7KriX59tyD0cZiZM8xi1ZtaXKl1lWUFk3EEgji3uuJCwVe2G81AOI+ssbZMCm7kYLUcPC0w&#10;0bbjlK4nX4gAYZeggtL7JpHS5SUZdGPbEAfvbFuDPsi2kLrFLsBNLeMoepUGKw4LJTa0KSn/OV2M&#10;gjTzn1GX3d/zqd5Njx/f+216jpV6HvbrNxCeev8ffrQPWsH8JYa/M+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ZFfcYAAADcAAAADwAAAAAAAAAAAAAAAACYAgAAZHJz&#10;L2Rvd25yZXYueG1sUEsFBgAAAAAEAAQA9QAAAIsDAAAAAA==&#10;" path="m,1980r540,l540,3240r7200,l7740,,7200,e" filled="f" strokecolor="blue" strokeweight="2pt">
                  <v:stroke startarrow="block"/>
                  <v:shadow on="t"/>
                  <v:path arrowok="t" o:connecttype="custom" o:connectlocs="0,2116;453,2116;453,3463;6491,3463;6491,0;6038,0" o:connectangles="0,0,0,0,0,0"/>
                </v:shape>
                <v:shape id="Text Box 805" o:spid="_x0000_s1898" type="#_x0000_t202" style="position:absolute;left:8079;top:3761;width:180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Ax38YA&#10;AADcAAAADwAAAGRycy9kb3ducmV2LnhtbESPT2vCQBTE74V+h+UVvBTd1BT/pK5SBEVv1oq9PrLP&#10;JDT7Nt1dY/z2rlDwOMzMb5jZojO1aMn5yrKCt0ECgji3uuJCweF71Z+A8AFZY22ZFFzJw2L+/DTD&#10;TNsLf1G7D4WIEPYZKihDaDIpfV6SQT+wDXH0TtYZDFG6QmqHlwg3tRwmyUgarDgulNjQsqT8d382&#10;Cibvm/bHb9PdMR+d6ml4HbfrP6dU76X7/AARqAuP8H97oxVM0xT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Ax38YAAADcAAAADwAAAAAAAAAAAAAAAACYAgAAZHJz&#10;L2Rvd25yZXYueG1sUEsFBgAAAAAEAAQA9QAAAIsDAAAAAA==&#10;">
                  <v:textbox>
                    <w:txbxContent>
                      <w:p w:rsidR="0058736E" w:rsidRPr="00692636" w:rsidRDefault="0058736E" w:rsidP="0058736E">
                        <w:pPr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692636">
                          <w:rPr>
                            <w:sz w:val="16"/>
                            <w:szCs w:val="16"/>
                          </w:rPr>
                          <w:t>P.O</w:t>
                        </w:r>
                        <w:proofErr w:type="gramStart"/>
                        <w:r w:rsidRPr="00692636">
                          <w:rPr>
                            <w:sz w:val="16"/>
                            <w:szCs w:val="16"/>
                          </w:rPr>
                          <w:t>:REC</w:t>
                        </w:r>
                        <w:proofErr w:type="gramEnd"/>
                        <w:r w:rsidRPr="00692636">
                          <w:rPr>
                            <w:sz w:val="16"/>
                            <w:szCs w:val="16"/>
                          </w:rPr>
                          <w:t xml:space="preserve"> cascos-Ejecutivo</w:t>
                        </w:r>
                      </w:p>
                      <w:p w:rsidR="0058736E" w:rsidRPr="00692636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 w:rsidRPr="00692636"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 w:rsidRPr="00692636">
                          <w:rPr>
                            <w:sz w:val="16"/>
                            <w:szCs w:val="16"/>
                          </w:rPr>
                          <w:t>Rx</w:t>
                        </w:r>
                        <w:proofErr w:type="spellEnd"/>
                        <w:r w:rsidRPr="00692636"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736E" w:rsidRPr="000E4E95" w:rsidRDefault="0058736E" w:rsidP="0058736E">
      <w:pPr>
        <w:pStyle w:val="PiedeIlustracion"/>
      </w:pPr>
      <w:bookmarkStart w:id="703" w:name="_Toc462835038"/>
      <w:bookmarkStart w:id="704" w:name="_Toc2584172"/>
      <w:bookmarkStart w:id="705" w:name="_Toc32913582"/>
      <w:r w:rsidRPr="000E4E95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16</w:t>
      </w:r>
      <w:r w:rsidR="00AB779A">
        <w:rPr>
          <w:noProof/>
        </w:rPr>
        <w:fldChar w:fldCharType="end"/>
      </w:r>
      <w:r w:rsidRPr="000E4E95">
        <w:t xml:space="preserve">. </w:t>
      </w:r>
      <w:bookmarkStart w:id="706" w:name="_Toc354501090"/>
      <w:bookmarkStart w:id="707" w:name="_Toc397415082"/>
      <w:r w:rsidRPr="000E4E95">
        <w:t>Configuración de Prueba Operación Radio –&gt; REC RX</w:t>
      </w:r>
      <w:bookmarkEnd w:id="706"/>
      <w:bookmarkEnd w:id="707"/>
      <w:r w:rsidRPr="000E4E95">
        <w:t xml:space="preserve"> Ejecutivo</w:t>
      </w:r>
      <w:bookmarkEnd w:id="703"/>
      <w:bookmarkEnd w:id="704"/>
      <w:bookmarkEnd w:id="705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32"/>
        </w:numPr>
        <w:spacing w:after="60"/>
      </w:pPr>
      <w:r w:rsidRPr="004A4ECB">
        <w:t xml:space="preserve">Circuito 1 (C1). Conectado directamente a los par de </w:t>
      </w:r>
      <w:proofErr w:type="spellStart"/>
      <w:r w:rsidRPr="004A4ECB">
        <w:t>Rx</w:t>
      </w:r>
      <w:proofErr w:type="spellEnd"/>
      <w:r w:rsidRPr="004A4ECB">
        <w:t xml:space="preserve"> del Canal Radio </w:t>
      </w:r>
    </w:p>
    <w:p w:rsidR="0058736E" w:rsidRPr="004A4ECB" w:rsidRDefault="0058736E" w:rsidP="0058736E">
      <w:pPr>
        <w:numPr>
          <w:ilvl w:val="0"/>
          <w:numId w:val="32"/>
        </w:numPr>
        <w:spacing w:after="60"/>
      </w:pPr>
      <w:r w:rsidRPr="004A4ECB">
        <w:t>Circuito 2 (C4). Conectado a la grabación cascos (REC-cascos) del Operador</w:t>
      </w:r>
      <w:r>
        <w:t xml:space="preserve"> Ejecutivo</w:t>
      </w:r>
      <w:r w:rsidRPr="004A4ECB">
        <w:t>.</w:t>
      </w:r>
    </w:p>
    <w:p w:rsidR="0058736E" w:rsidRPr="004A4ECB" w:rsidRDefault="0058736E" w:rsidP="0058736E">
      <w:pPr>
        <w:pStyle w:val="Ttulo3"/>
        <w:spacing w:after="240"/>
      </w:pPr>
      <w:bookmarkStart w:id="708" w:name="_Toc347487017"/>
      <w:bookmarkStart w:id="709" w:name="_Toc354501061"/>
      <w:bookmarkStart w:id="710" w:name="_Toc397415263"/>
      <w:bookmarkStart w:id="711" w:name="_Toc462835003"/>
      <w:bookmarkStart w:id="712" w:name="_Toc2584124"/>
      <w:bookmarkStart w:id="713" w:name="_Toc32913545"/>
      <w:r w:rsidRPr="004A4ECB">
        <w:t>Configuración del ETM</w:t>
      </w:r>
      <w:bookmarkEnd w:id="708"/>
      <w:bookmarkEnd w:id="709"/>
      <w:bookmarkEnd w:id="710"/>
      <w:bookmarkEnd w:id="711"/>
      <w:bookmarkEnd w:id="712"/>
      <w:bookmarkEnd w:id="713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14" w:name="_Toc347487054"/>
      <w:bookmarkStart w:id="715" w:name="_Toc354501117"/>
      <w:bookmarkStart w:id="716" w:name="_Toc397415109"/>
      <w:bookmarkStart w:id="717" w:name="_Toc462835070"/>
      <w:bookmarkStart w:id="718" w:name="_Toc2584204"/>
      <w:bookmarkStart w:id="719" w:name="_Toc32913614"/>
      <w:r w:rsidRPr="004A4ECB">
        <w:lastRenderedPageBreak/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27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</w:t>
      </w:r>
      <w:r>
        <w:t xml:space="preserve"> Ejecutivo</w:t>
      </w:r>
      <w:r w:rsidRPr="004A4ECB">
        <w:t xml:space="preserve"> </w:t>
      </w:r>
      <w:proofErr w:type="gramStart"/>
      <w:r w:rsidRPr="004A4ECB">
        <w:t>(</w:t>
      </w:r>
      <w:r>
        <w:t xml:space="preserve"> REC</w:t>
      </w:r>
      <w:proofErr w:type="gramEnd"/>
      <w:r>
        <w:t xml:space="preserve"> </w:t>
      </w:r>
      <w:r w:rsidRPr="004A4ECB">
        <w:t>cascos). Parámetros de Configuración ETM. Circuito 2.</w:t>
      </w:r>
      <w:bookmarkEnd w:id="714"/>
      <w:bookmarkEnd w:id="715"/>
      <w:bookmarkEnd w:id="716"/>
      <w:bookmarkEnd w:id="717"/>
      <w:bookmarkEnd w:id="718"/>
      <w:bookmarkEnd w:id="719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Tono de Prueba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20" w:name="_Toc347487055"/>
      <w:bookmarkStart w:id="721" w:name="_Toc354501118"/>
      <w:bookmarkStart w:id="722" w:name="_Toc397415110"/>
      <w:bookmarkStart w:id="723" w:name="_Toc462835071"/>
      <w:bookmarkStart w:id="724" w:name="_Toc2584205"/>
      <w:bookmarkStart w:id="725" w:name="_Toc32913615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28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 xml:space="preserve">OP </w:t>
      </w:r>
      <w:r>
        <w:t xml:space="preserve">Ejecutivo </w:t>
      </w:r>
      <w:r w:rsidRPr="004A4ECB">
        <w:t>(</w:t>
      </w:r>
      <w:r>
        <w:t xml:space="preserve">REC </w:t>
      </w:r>
      <w:r w:rsidRPr="004A4ECB">
        <w:t>cascos) Parámetros de Configuración ETM. Circuito 1.</w:t>
      </w:r>
      <w:bookmarkEnd w:id="720"/>
      <w:bookmarkEnd w:id="721"/>
      <w:bookmarkEnd w:id="722"/>
      <w:bookmarkEnd w:id="723"/>
      <w:bookmarkEnd w:id="724"/>
      <w:bookmarkEnd w:id="725"/>
    </w:p>
    <w:p w:rsidR="0058736E" w:rsidRPr="004A4ECB" w:rsidRDefault="0058736E" w:rsidP="0058736E">
      <w:pPr>
        <w:pStyle w:val="Ttulo3"/>
        <w:spacing w:after="240"/>
      </w:pPr>
      <w:bookmarkStart w:id="726" w:name="_Toc347487018"/>
      <w:bookmarkStart w:id="727" w:name="_Toc354501062"/>
      <w:bookmarkStart w:id="728" w:name="_Toc397415264"/>
      <w:bookmarkStart w:id="729" w:name="_Toc462835004"/>
      <w:bookmarkStart w:id="730" w:name="_Toc2584125"/>
      <w:bookmarkStart w:id="731" w:name="_Toc32913546"/>
      <w:r w:rsidRPr="004A4ECB">
        <w:t>Condiciones Iniciales</w:t>
      </w:r>
      <w:bookmarkEnd w:id="726"/>
      <w:bookmarkEnd w:id="727"/>
      <w:bookmarkEnd w:id="728"/>
      <w:bookmarkEnd w:id="729"/>
      <w:bookmarkEnd w:id="730"/>
      <w:bookmarkEnd w:id="731"/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Pasarela Configurada y operativa equipada con al menos un Canal Radio.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Equipo ETM conectado según la figura. Configuración de Prueba Operación Radio.</w:t>
      </w:r>
    </w:p>
    <w:p w:rsidR="0058736E" w:rsidRPr="004A4ECB" w:rsidRDefault="0058736E" w:rsidP="0058736E">
      <w:pPr>
        <w:pStyle w:val="Ttulo3"/>
        <w:spacing w:after="240"/>
      </w:pPr>
      <w:bookmarkStart w:id="732" w:name="_Toc347487019"/>
      <w:bookmarkStart w:id="733" w:name="_Toc354501063"/>
      <w:bookmarkStart w:id="734" w:name="_Toc397415265"/>
      <w:bookmarkStart w:id="735" w:name="_Toc462835005"/>
      <w:bookmarkStart w:id="736" w:name="_Toc2584126"/>
      <w:bookmarkStart w:id="737" w:name="_Toc32913547"/>
      <w:r w:rsidRPr="004A4ECB">
        <w:lastRenderedPageBreak/>
        <w:t>Procedimiento</w:t>
      </w:r>
      <w:bookmarkEnd w:id="732"/>
      <w:bookmarkEnd w:id="733"/>
      <w:bookmarkEnd w:id="734"/>
      <w:bookmarkEnd w:id="735"/>
      <w:bookmarkEnd w:id="736"/>
      <w:bookmarkEnd w:id="737"/>
    </w:p>
    <w:p w:rsidR="0058736E" w:rsidRPr="004A4ECB" w:rsidRDefault="0058736E" w:rsidP="0058736E">
      <w:pPr>
        <w:pStyle w:val="Prrafodelista"/>
        <w:numPr>
          <w:ilvl w:val="0"/>
          <w:numId w:val="51"/>
        </w:numPr>
        <w:spacing w:after="60"/>
      </w:pPr>
      <w:r w:rsidRPr="004A4ECB">
        <w:t xml:space="preserve">Establecer el circuito de recepción entre el Puesto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SQUELCH)</w:t>
      </w:r>
    </w:p>
    <w:p w:rsidR="0058736E" w:rsidRPr="004A4ECB" w:rsidRDefault="0058736E" w:rsidP="0058736E">
      <w:pPr>
        <w:pStyle w:val="Prrafodelista"/>
        <w:numPr>
          <w:ilvl w:val="0"/>
          <w:numId w:val="51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Default="0058736E" w:rsidP="002C3DC8">
      <w:pPr>
        <w:jc w:val="center"/>
      </w:pPr>
      <w:r w:rsidRPr="004A4ECB">
        <w:rPr>
          <w:noProof/>
        </w:rPr>
        <w:drawing>
          <wp:inline distT="0" distB="0" distL="0" distR="0" wp14:anchorId="506424D4" wp14:editId="2CE5B7E0">
            <wp:extent cx="3183255" cy="2519045"/>
            <wp:effectExtent l="0" t="0" r="0" b="0"/>
            <wp:docPr id="1062" name="Imagen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6E" w:rsidRPr="000E4E95" w:rsidRDefault="0058736E" w:rsidP="0058736E">
      <w:pPr>
        <w:pStyle w:val="PiedeIlustracion"/>
      </w:pPr>
      <w:bookmarkStart w:id="738" w:name="_Toc462835039"/>
      <w:bookmarkStart w:id="739" w:name="_Toc2584173"/>
      <w:bookmarkStart w:id="740" w:name="_Toc32913583"/>
      <w:r w:rsidRPr="000E4E95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17</w:t>
      </w:r>
      <w:r w:rsidR="00AB779A">
        <w:rPr>
          <w:noProof/>
        </w:rPr>
        <w:fldChar w:fldCharType="end"/>
      </w:r>
      <w:r w:rsidRPr="000E4E95">
        <w:t>.</w:t>
      </w:r>
      <w:bookmarkEnd w:id="738"/>
      <w:bookmarkEnd w:id="739"/>
      <w:bookmarkEnd w:id="740"/>
      <w:r w:rsidRPr="000E4E95">
        <w:t xml:space="preserve"> </w:t>
      </w:r>
    </w:p>
    <w:p w:rsidR="0058736E" w:rsidRPr="004A4ECB" w:rsidRDefault="0058736E" w:rsidP="0058736E">
      <w:pPr>
        <w:pStyle w:val="Prrafodelista"/>
        <w:numPr>
          <w:ilvl w:val="0"/>
          <w:numId w:val="51"/>
        </w:numPr>
        <w:spacing w:after="60"/>
      </w:pPr>
      <w:r w:rsidRPr="004A4ECB">
        <w:t>Esperar la finalización del Test para finalizar la activación del SQUELCH.</w:t>
      </w:r>
    </w:p>
    <w:p w:rsidR="0058736E" w:rsidRPr="004A4ECB" w:rsidRDefault="0058736E" w:rsidP="0058736E">
      <w:pPr>
        <w:pStyle w:val="Prrafodelista"/>
        <w:numPr>
          <w:ilvl w:val="0"/>
          <w:numId w:val="51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51"/>
        </w:numPr>
        <w:spacing w:after="60"/>
      </w:pPr>
      <w:r w:rsidRPr="004A4ECB">
        <w:t xml:space="preserve">Acceder a la página de resultados y Exportar los mismos a Hoja de Excel. Como comentario se escribirá: Operación </w:t>
      </w:r>
      <w:proofErr w:type="spellStart"/>
      <w:r w:rsidRPr="004A4ECB">
        <w:t>RxRadio</w:t>
      </w:r>
      <w:proofErr w:type="spellEnd"/>
      <w:r w:rsidRPr="004A4ECB">
        <w:t xml:space="preserve"> </w:t>
      </w:r>
      <w:r w:rsidRPr="004A4ECB">
        <w:sym w:font="Wingdings" w:char="F0E0"/>
      </w:r>
      <w:r w:rsidRPr="004A4ECB">
        <w:t xml:space="preserve"> Radio Operador</w:t>
      </w:r>
      <w:r>
        <w:t xml:space="preserve"> Ejecutivo</w:t>
      </w:r>
      <w:r w:rsidRPr="004A4ECB">
        <w:t xml:space="preserve"> (REC-cascos). identificando el Puesto de Operador y el Canal Radio utilizados,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51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2C3DC8">
      <w:pPr>
        <w:pStyle w:val="Ttulo2"/>
      </w:pPr>
      <w:bookmarkStart w:id="741" w:name="_Toc462835006"/>
      <w:bookmarkStart w:id="742" w:name="_Toc2584127"/>
      <w:bookmarkStart w:id="743" w:name="_Toc32913548"/>
      <w:r>
        <w:t xml:space="preserve">UV5K-MED-21. </w:t>
      </w:r>
      <w:r w:rsidRPr="004A4ECB">
        <w:t>Operador</w:t>
      </w:r>
      <w:r>
        <w:t xml:space="preserve"> AYUDANTE</w:t>
      </w:r>
      <w:r w:rsidRPr="004A4ECB">
        <w:t xml:space="preserve"> (REC-CASCOs) </w:t>
      </w:r>
      <w:r w:rsidRPr="004A4ECB">
        <w:sym w:font="Wingdings" w:char="F0DF"/>
      </w:r>
      <w:r w:rsidRPr="004A4ECB">
        <w:t xml:space="preserve"> Radio</w:t>
      </w:r>
      <w:bookmarkEnd w:id="741"/>
      <w:bookmarkEnd w:id="742"/>
      <w:bookmarkEnd w:id="743"/>
    </w:p>
    <w:p w:rsidR="0058736E" w:rsidRPr="002C3DC8" w:rsidRDefault="0058736E" w:rsidP="0058736E">
      <w:pPr>
        <w:pStyle w:val="Ttulo3"/>
        <w:spacing w:after="240"/>
        <w:rPr>
          <w:lang w:val="es-ES"/>
        </w:rPr>
      </w:pPr>
      <w:bookmarkStart w:id="744" w:name="_Toc462835007"/>
      <w:bookmarkStart w:id="745" w:name="_Toc2584128"/>
      <w:bookmarkStart w:id="746" w:name="_Toc32913549"/>
      <w:r w:rsidRPr="004A4ECB">
        <w:t>Configuración de la prueba</w:t>
      </w:r>
      <w:bookmarkEnd w:id="744"/>
      <w:bookmarkEnd w:id="745"/>
      <w:bookmarkEnd w:id="746"/>
    </w:p>
    <w:p w:rsidR="0058736E" w:rsidRDefault="0058736E" w:rsidP="002C3DC8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1F58ED51" wp14:editId="3194FF57">
                <wp:extent cx="5257800" cy="3149600"/>
                <wp:effectExtent l="0" t="0" r="19050" b="12700"/>
                <wp:docPr id="1072" name="Grupo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149600"/>
                          <a:chOff x="1601" y="3444"/>
                          <a:chExt cx="8280" cy="4960"/>
                        </a:xfrm>
                      </wpg:grpSpPr>
                      <wpg:grpSp>
                        <wpg:cNvPr id="1073" name="Group 748"/>
                        <wpg:cNvGrpSpPr>
                          <a:grpSpLocks/>
                        </wpg:cNvGrpSpPr>
                        <wpg:grpSpPr bwMode="auto">
                          <a:xfrm rot="16200000">
                            <a:off x="-474" y="5799"/>
                            <a:ext cx="4680" cy="529"/>
                            <a:chOff x="4319" y="9544"/>
                            <a:chExt cx="5040" cy="454"/>
                          </a:xfrm>
                        </wpg:grpSpPr>
                        <wpg:grpSp>
                          <wpg:cNvPr id="1074" name="Group 749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1075" name="Rectangle 750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6" name="Oval 75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7" name="Oval 75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8" name="Oval 75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9" name="Oval 75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0" name="Oval 75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1" name="Oval 75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2" name="Oval 75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3" name="Oval 75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4" name="Oval 75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5" name="Oval 76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6" name="Rectangle 76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7" name="Rectangle 76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8" name="Rectangle 76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9" name="Rectangle 76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0" name="Rectangle 76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1" name="Line 766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2" name="Line 767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3" name="Line 768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4" name="Line 769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5" name="Line 770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6" name="Line 771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7" name="Line 772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8" name="Line 773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9" name="Line 774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0" name="Line 775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1" name="Line 776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2" name="Line 777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3" name="Line 778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4" name="Rectangle 77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5" name="Rectangle 78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6" name="Rectangle 78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7" name="Rectangle 78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8" name="Rectangle 78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9" name="Line 784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0" name="Line 785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1" name="Line 786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2" name="Line 787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3" name="Line 788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4" name="Line 789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5" name="Line 790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6" name="Line 791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7" name="Line 792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8" name="Line 793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9" name="Line 794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0" name="Line 795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1" name="Line 796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22" name="Rectangle 797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Oval 798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4" name="Oval 799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Oval 800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26" name="Picture 801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9" y="3444"/>
                            <a:ext cx="2409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7" name="Freeform 802"/>
                        <wps:cNvSpPr>
                          <a:spLocks/>
                        </wps:cNvSpPr>
                        <wps:spPr bwMode="auto">
                          <a:xfrm>
                            <a:off x="2139" y="3761"/>
                            <a:ext cx="3600" cy="4363"/>
                          </a:xfrm>
                          <a:custGeom>
                            <a:avLst/>
                            <a:gdLst>
                              <a:gd name="T0" fmla="*/ 0 w 1260"/>
                              <a:gd name="T1" fmla="*/ 3420 h 3420"/>
                              <a:gd name="T2" fmla="*/ 720 w 1260"/>
                              <a:gd name="T3" fmla="*/ 3420 h 3420"/>
                              <a:gd name="T4" fmla="*/ 720 w 1260"/>
                              <a:gd name="T5" fmla="*/ 0 h 3420"/>
                              <a:gd name="T6" fmla="*/ 1260 w 1260"/>
                              <a:gd name="T7" fmla="*/ 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0" h="3420">
                                <a:moveTo>
                                  <a:pt x="0" y="3420"/>
                                </a:moveTo>
                                <a:lnTo>
                                  <a:pt x="720" y="3420"/>
                                </a:lnTo>
                                <a:lnTo>
                                  <a:pt x="720" y="0"/>
                                </a:ln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2859" y="6461"/>
                            <a:ext cx="123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Canal RD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" name="Freeform 804"/>
                        <wps:cNvSpPr>
                          <a:spLocks/>
                        </wps:cNvSpPr>
                        <wps:spPr bwMode="auto">
                          <a:xfrm>
                            <a:off x="2141" y="4884"/>
                            <a:ext cx="6491" cy="3463"/>
                          </a:xfrm>
                          <a:custGeom>
                            <a:avLst/>
                            <a:gdLst>
                              <a:gd name="T0" fmla="*/ 0 w 7740"/>
                              <a:gd name="T1" fmla="*/ 1980 h 3240"/>
                              <a:gd name="T2" fmla="*/ 540 w 7740"/>
                              <a:gd name="T3" fmla="*/ 1980 h 3240"/>
                              <a:gd name="T4" fmla="*/ 540 w 7740"/>
                              <a:gd name="T5" fmla="*/ 3240 h 3240"/>
                              <a:gd name="T6" fmla="*/ 7740 w 7740"/>
                              <a:gd name="T7" fmla="*/ 3240 h 3240"/>
                              <a:gd name="T8" fmla="*/ 7740 w 7740"/>
                              <a:gd name="T9" fmla="*/ 0 h 3240"/>
                              <a:gd name="T10" fmla="*/ 7200 w 7740"/>
                              <a:gd name="T11" fmla="*/ 0 h 3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3240">
                                <a:moveTo>
                                  <a:pt x="0" y="1980"/>
                                </a:moveTo>
                                <a:lnTo>
                                  <a:pt x="540" y="1980"/>
                                </a:lnTo>
                                <a:lnTo>
                                  <a:pt x="540" y="3240"/>
                                </a:lnTo>
                                <a:lnTo>
                                  <a:pt x="7740" y="3240"/>
                                </a:lnTo>
                                <a:lnTo>
                                  <a:pt x="7740" y="0"/>
                                </a:lnTo>
                                <a:lnTo>
                                  <a:pt x="72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FF"/>
                            </a:solidFill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Text Box 805"/>
                        <wps:cNvSpPr txBox="1">
                          <a:spLocks noChangeArrowheads="1"/>
                        </wps:cNvSpPr>
                        <wps:spPr bwMode="auto">
                          <a:xfrm>
                            <a:off x="8079" y="3761"/>
                            <a:ext cx="1802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692636" w:rsidRDefault="0058736E" w:rsidP="0058736E">
                              <w:pPr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P.O</w:t>
                              </w:r>
                              <w:proofErr w:type="gramStart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:REC</w:t>
                              </w:r>
                              <w:proofErr w:type="gramEnd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 xml:space="preserve"> cascos-Ayudante</w:t>
                              </w:r>
                            </w:p>
                            <w:p w:rsidR="0058736E" w:rsidRPr="00692636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Rx</w:t>
                              </w:r>
                              <w:proofErr w:type="spellEnd"/>
                              <w:r w:rsidRPr="00692636"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899" style="width:414pt;height:248pt;mso-position-horizontal-relative:char;mso-position-vertical-relative:line" coordorigin="1601,3444" coordsize="8280,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">
                <v:group id="Group 748" o:spid="_x0000_s1900" style="position:absolute;left:-474;top:5799;width:4680;height:529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GLNBXFAAAA3QAA&#10;AA8AAAAAAAAAAAAAAAAAqgIAAGRycy9kb3ducmV2LnhtbFBLBQYAAAAABAAEAPoAAACcAwAAAAA=&#10;">
                  <v:group id="Group 749" o:spid="_x0000_s1901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  <v:rect id="Rectangle 750" o:spid="_x0000_s1902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2DE8UA&#10;AADdAAAADwAAAGRycy9kb3ducmV2LnhtbERPTWvCQBC9F/wPywje6kZLVFI3QQRL8dA2WmiPQ3ZM&#10;gtnZkF2T9N93C0Jv83ifs81G04ieOldbVrCYRyCIC6trLhV8ng+PGxDOI2tsLJOCH3KQpZOHLSba&#10;DpxTf/KlCCHsElRQed8mUrqiIoNublviwF1sZ9AH2JVSdziEcNPIZRStpMGaQ0OFLe0rKq6nm1Hw&#10;NhTHr+/dOn+JLx950/r3p8NRKjWbjrtnEJ5G/y++u191mB+tY/j7Jpw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fYMTxQAAAN0AAAAPAAAAAAAAAAAAAAAAAJgCAABkcnMv&#10;ZG93bnJldi54bWxQSwUGAAAAAAQABAD1AAAAigMAAAAA&#10;" fillcolor="silver" strokeweight="1.5pt">
                      <v:fill r:id="rId16" o:title="" type="pattern"/>
                    </v:rect>
                    <v:oval id="Oval 751" o:spid="_x0000_s1903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x/T8QA&#10;AADdAAAADwAAAGRycy9kb3ducmV2LnhtbERP24rCMBB9F/Yfwiz4Iprqgy7VKO6CF4TFrfoBQzPb&#10;FJtJt4la/94sCL7N4VxntmhtJa7U+NKxguEgAUGcO11yoeB0XPU/QPiArLFyTAru5GExf+vMMNXu&#10;xhldD6EQMYR9igpMCHUqpc8NWfQDVxNH7tc1FkOETSF1g7cYbis5SpKxtFhybDBY05eh/Hy4WAU9&#10;8zNc643/y5f7bPe9x2x0P38q1X1vl1MQgdrwEj/dWx3nJ5Mx/H8TT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8f0/EAAAA3QAAAA8AAAAAAAAAAAAAAAAAmAIAAGRycy9k&#10;b3ducmV2LnhtbFBLBQYAAAAABAAEAPUAAACJAwAAAAA=&#10;" fillcolor="black" strokeweight="1pt"/>
                    <v:oval id="Oval 752" o:spid="_x0000_s1904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J3W8UA&#10;AADdAAAADwAAAGRycy9kb3ducmV2LnhtbERPTWvCQBC9F/oflhF6Ed2kxZpGNyLagjfRevE2ZqdJ&#10;SHY2za6a9td3BaG3ebzPmS9604gLda6yrCAeRyCIc6srLhQcPj9GCQjnkTU2lknBDzlYZI8Pc0y1&#10;vfKOLntfiBDCLkUFpfdtKqXLSzLoxrYlDtyX7Qz6ALtC6g6vIdw08jmKXqXBikNDiS2tSsrr/dko&#10;2NT58uXtePqdxMlw+75au+Q7TpR6GvTLGQhPvf8X390bHeZH0yncvgkn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8ndbxQAAAN0AAAAPAAAAAAAAAAAAAAAAAJgCAABkcnMv&#10;ZG93bnJldi54bWxQSwUGAAAAAAQABAD1AAAAigMAAAAA&#10;" fillcolor="black" strokecolor="silver" strokeweight="4pt">
                      <v:stroke r:id="rId17" o:title="" filltype="pattern"/>
                    </v:oval>
                    <v:oval id="Oval 753" o:spid="_x0000_s1905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pscA&#10;AADdAAAADwAAAGRycy9kb3ducmV2LnhtbESP3WrCQBCF74W+wzJCb0Q3emFLdBVb6A+FYqM+wJAd&#10;s8HsbJrdanx756Lg3QznzDnfLNe9b9SZulgHNjCdZKCIy2Brrgwc9m/jZ1AxIVtsApOBK0VYrx4G&#10;S8xtuHBB512qlIRwzNGAS6nNtY6lI49xElpi0Y6h85hk7SptO7xIuG/0LMvm2mPN0uCwpVdH5Wn3&#10;5w2M3M/03X7E33KzLb6+t1jMrqcXYx6H/WYBKlGf7ub/608r+NmT4Mo3MoJe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vTqbHAAAA3QAAAA8AAAAAAAAAAAAAAAAAmAIAAGRy&#10;cy9kb3ducmV2LnhtbFBLBQYAAAAABAAEAPUAAACMAwAAAAA=&#10;" fillcolor="black" strokeweight="1pt"/>
                    <v:oval id="Oval 754" o:spid="_x0000_s1906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FGssYA&#10;AADdAAAADwAAAGRycy9kb3ducmV2LnhtbERPS2vCQBC+F/wPywi9lGaTFm2MWUVsC97Ex8XbNDtN&#10;gtnZmN1q6q93hUJv8/E9J5/3phFn6lxtWUESxSCIC6trLhXsd5/PKQjnkTU2lknBLzmYzwYPOWba&#10;XnhD560vRQhhl6GCyvs2k9IVFRl0kW2JA/dtO4M+wK6UusNLCDeNfInjsTRYc2iosKVlRcVx+2MU&#10;rI7F4nVy+LqOkvRp/bF8d+kpSZV6HPaLKQhPvf8X/7lXOsyP3yZw/yac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FGssYAAADd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755" o:spid="_x0000_s1907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wyh8YA&#10;AADdAAAADwAAAGRycy9kb3ducmV2LnhtbESPQWvCQBCF74X+h2UKvRTd6EEkdRUtaIsgGusPGLJj&#10;NpidTbNbjf/eORR6m+G9ee+b2aL3jbpSF+vABkbDDBRxGWzNlYHT93owBRUTssUmMBm4U4TF/Plp&#10;hrkNNy7oekyVkhCOORpwKbW51rF05DEOQ0ss2jl0HpOsXaVthzcJ940eZ9lEe6xZGhy29OGovBx/&#10;vYE3dxht7Gf8KZf7YrvbYzG+X1bGvL70y3dQifr0b/67/rKCn02FX76REf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8wyh8YAAADdAAAADwAAAAAAAAAAAAAAAACYAgAAZHJz&#10;L2Rvd25yZXYueG1sUEsFBgAAAAAEAAQA9QAAAIsDAAAAAA==&#10;" fillcolor="black" strokeweight="1pt"/>
                    <v:oval id="Oval 756" o:spid="_x0000_s1908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6k8UA&#10;AADdAAAADwAAAGRycy9kb3ducmV2LnhtbERPTWvCQBC9F/oflhF6Kc0mFmUbXUW0BW9S7aW3MTsm&#10;wexsmt1q6q93BaG3ebzPmc5724gTdb52rCFLUhDEhTM1lxq+dh8vCoQPyAYbx6ThjzzMZ48PU8yN&#10;O/MnnbahFDGEfY4aqhDaXEpfVGTRJ64ljtzBdRZDhF0pTYfnGG4bOUzTsbRYc2yosKVlRcVx+2s1&#10;rI/F4vXte38ZZep5875cefWTKa2fBv1iAiJQH/7Fd/faxPmpyuD2TTxB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jqTxQAAAN0AAAAPAAAAAAAAAAAAAAAAAJgCAABkcnMv&#10;ZG93bnJldi54bWxQSwUGAAAAAAQABAD1AAAAigMAAAAA&#10;" fillcolor="black" strokecolor="silver" strokeweight="4pt">
                      <v:stroke r:id="rId17" o:title="" filltype="pattern"/>
                    </v:oval>
                    <v:oval id="Oval 757" o:spid="_x0000_s1909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Ja8MA&#10;AADdAAAADwAAAGRycy9kb3ducmV2LnhtbERPzYrCMBC+L+w7hFnwsmhqDyJdo+iCrgiidX2AoRmb&#10;YjPpNlmtb28Ewdt8fL8zmXW2FhdqfeVYwXCQgCAunK64VHD8XfbHIHxA1lg7JgU38jCbvr9NMNPu&#10;yjldDqEUMYR9hgpMCE0mpS8MWfQD1xBH7uRaiyHCtpS6xWsMt7VMk2QkLVYcGww29G2oOB/+rYJP&#10;sx+u9I//K+a7fLPdYZ7ezguleh/d/AtEoC68xE/3Wsf5yTiFxzfxBD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IJa8MAAADdAAAADwAAAAAAAAAAAAAAAACYAgAAZHJzL2Rv&#10;d25yZXYueG1sUEsFBgAAAAAEAAQA9QAAAIgDAAAAAA==&#10;" fillcolor="black" strokeweight="1pt"/>
                    <v:oval id="Oval 758" o:spid="_x0000_s1910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Bf8UA&#10;AADdAAAADwAAAGRycy9kb3ducmV2LnhtbERPS2vCQBC+F/wPywi9FN2k0rKmriI+wFvxcfE2ZqdJ&#10;MDsbs6vG/vpuodDbfHzPmcw6W4sbtb5yrCEdJiCIc2cqLjQc9uuBAuEDssHaMWl4kIfZtPc0wcy4&#10;O2/ptguFiCHsM9RQhtBkUvq8JIt+6BriyH251mKIsC2kafEew20tX5PkXVqsODaU2NCipPy8u1oN&#10;m3M+H42Pp++3VL18rhZLry6p0vq5380/QATqwr/4z70xcX6iRvD7TTxBT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HAF/xQAAAN0AAAAPAAAAAAAAAAAAAAAAAJgCAABkcnMv&#10;ZG93bnJldi54bWxQSwUGAAAAAAQABAD1AAAAigMAAAAA&#10;" fillcolor="black" strokecolor="silver" strokeweight="4pt">
                      <v:stroke r:id="rId17" o:title="" filltype="pattern"/>
                    </v:oval>
                    <v:oval id="Oval 759" o:spid="_x0000_s1911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c0hMMA&#10;AADdAAAADwAAAGRycy9kb3ducmV2LnhtbERP3WrCMBS+F3yHcARvRFNFRumMosKcCEPr9gCH5qwp&#10;Niddk2l9ezMYeHc+vt+zWHW2FldqfeVYwXSSgCAunK64VPD1+TZOQfiArLF2TAru5GG17PcWmGl3&#10;45yu51CKGMI+QwUmhCaT0heGLPqJa4gj9+1aiyHCtpS6xVsMt7WcJcmLtFhxbDDY0NZQcTn/WgUj&#10;c5ru9Lv/KdbH/PBxxHx2v2yUGg669SuIQF14iv/dex3nJ+kc/r6JJ8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c0hMMAAADdAAAADwAAAAAAAAAAAAAAAACYAgAAZHJzL2Rv&#10;d25yZXYueG1sUEsFBgAAAAAEAAQA9QAAAIgDAAAAAA==&#10;" fillcolor="black" strokeweight="1pt"/>
                    <v:oval id="Oval 760" o:spid="_x0000_s1912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k8kMUA&#10;AADdAAAADwAAAGRycy9kb3ducmV2LnhtbERPS2vCQBC+F/wPywi9FN2kxbKmriLagjfxcfE2ZqdJ&#10;MDsbs1tN++tdQehtPr7nTGadrcWFWl851pAOExDEuTMVFxr2u6+BAuEDssHaMWn4JQ+zae9pgplx&#10;V97QZRsKEUPYZ6ihDKHJpPR5SRb90DXEkft2rcUQYVtI0+I1httavibJu7RYcWwosaFFSflp+2M1&#10;rE75/G18OP6NUvWy/lwsvTqnSuvnfjf/ABGoC//ih3tl4vxEjeD+TTxB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TyQxQAAAN0AAAAPAAAAAAAAAAAAAAAAAJgCAABkcnMv&#10;ZG93bnJldi54bWxQSwUGAAAAAAQABAD1AAAAigMAAAAA&#10;" fillcolor="black" strokecolor="silver" strokeweight="4pt">
                      <v:stroke r:id="rId17" o:title="" filltype="pattern"/>
                    </v:oval>
                    <v:rect id="Rectangle 761" o:spid="_x0000_s1913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poRcIA&#10;AADdAAAADwAAAGRycy9kb3ducmV2LnhtbERPTWsCMRC9F/wPYQRvNbsiIqtRRBHqUa2lxzEZN4ub&#10;ybJJ121/fVMQepvH+5zlune16KgNlWcF+TgDQay9qbhU8H7ev85BhIhssPZMCr4pwHo1eFliYfyD&#10;j9SdYilSCIcCFdgYm0LKoC05DGPfECfu5luHMcG2lKbFRwp3tZxk2Uw6rDg1WGxoa0nfT19OQfMZ&#10;fq58OB66S6U/9GWf7+w0V2o07DcLEJH6+C9+ut9Mmp/NZ/D3TTpB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+mhFwgAAAN0AAAAPAAAAAAAAAAAAAAAAAJgCAABkcnMvZG93&#10;bnJldi54bWxQSwUGAAAAAAQABAD1AAAAhwMAAAAA&#10;" fillcolor="black">
                      <v:fill color2="#555" focus="50%" type="gradient"/>
                    </v:rect>
                    <v:rect id="Rectangle 762" o:spid="_x0000_s1914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77sMA&#10;AADdAAAADwAAAGRycy9kb3ducmV2LnhtbERPTWvCQBC9C/6HZYTedFMPbRpdpYgtpYJirAdv0+w0&#10;WczOhuxW4793BcHbPN7nTOedrcWJWm8cK3geJSCIC6cNlwp+dh/DFIQPyBprx6TgQh7ms35vipl2&#10;Z97SKQ+liCHsM1RQhdBkUvqiIot+5BriyP251mKIsC2lbvEcw20tx0nyIi0ajg0VNrSoqDjm/1aB&#10;Pez1/m23NOvNt0tXzPmv+zRKPQ269wmIQF14iO/uLx3nJ+kr3L6JJ8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577sMAAADdAAAADwAAAAAAAAAAAAAAAACYAgAAZHJzL2Rv&#10;d25yZXYueG1sUEsFBgAAAAAEAAQA9QAAAIgDAAAAAA==&#10;" fillcolor="#e6e6e6">
                      <v:fill focus="100%" type="gradient"/>
                    </v:rect>
                    <v:rect id="Rectangle 763" o:spid="_x0000_s1915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NJSsUA&#10;AADdAAAADwAAAGRycy9kb3ducmV2LnhtbESP0WrCQBBF34X+wzIF33RTQZHUVVqhUhElmn7AkB2T&#10;tNnZkN1q/HvnQfBthnvn3jOLVe8adaEu1J4NvI0TUMSFtzWXBn7yr9EcVIjIFhvPZOBGAVbLl8EC&#10;U+uvfKTLKZZKQjikaKCKsU21DkVFDsPYt8SinX3nMMraldp2eJVw1+hJksy0w5qlocKW1hUVf6d/&#10;Z8Dnu8zuz5+bdTvV2WEb87Le/xozfO0/3kFF6uPT/Lj+toKfzAVXvpER9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0lKxQAAAN0AAAAPAAAAAAAAAAAAAAAAAJgCAABkcnMv&#10;ZG93bnJldi54bWxQSwUGAAAAAAQABAD1AAAAigMAAAAA&#10;" fillcolor="#e6e6e6" stroked="f">
                      <v:fill focus="100%" type="gradient"/>
                    </v:rect>
                    <v:rect id="Rectangle 764" o:spid="_x0000_s1916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/s0cIA&#10;AADdAAAADwAAAGRycy9kb3ducmV2LnhtbERP24rCMBB9F/Yfwiz4pqkLilajuIKiiKLWDxiasa02&#10;k9JE7f79RhB8m8O5zmTWmFI8qHaFZQW9bgSCOLW64EzBOVl2hiCcR9ZYWiYFf+RgNv1qTTDW9slH&#10;epx8JkIIuxgV5N5XsZQuzcmg69qKOHAXWxv0AdaZ1DU+Q7gp5U8UDaTBgkNDjhUtckpvp7tRYJPt&#10;Qe8uv6tF1ZeH/cYnWbG7KtX+buZjEJ4a/xG/3Wsd5kfDEby+CSfI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7+zRwgAAAN0AAAAPAAAAAAAAAAAAAAAAAJgCAABkcnMvZG93&#10;bnJldi54bWxQSwUGAAAAAAQABAD1AAAAhwMAAAAA&#10;" fillcolor="#e6e6e6" stroked="f">
                      <v:fill focus="100%" type="gradient"/>
                    </v:rect>
                    <v:rect id="Rectangle 765" o:spid="_x0000_s1917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gFbMYA&#10;AADdAAAADwAAAGRycy9kb3ducmV2LnhtbESP3WrDMAyF7wt7B6PB7lonG/vL6pZuMCgtFJbtAUSs&#10;xmGx7MZek779dDHYncQ5OufTcj35Xp1pSF1gA+WiAEXcBNtxa+Dr833+BCplZIt9YDJwoQTr1dVs&#10;iZUNI3/Quc6tkhBOFRpwOcdK69Q48pgWIRKLdgyDxyzr0Go74Cjhvte3RfGgPXYsDQ4jvTlqvusf&#10;b+Buu4v38bXE0/h42JX1ZX90em/MzfW0eQGVacr/5r/rrRX84ln45RsZQa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gFbMYAAADdAAAADwAAAAAAAAAAAAAAAACYAgAAZHJz&#10;L2Rvd25yZXYueG1sUEsFBgAAAAAEAAQA9QAAAIsDAAAAAA==&#10;" fillcolor="#767676">
                      <v:fill color2="black" focus="100%" type="gradient"/>
                    </v:rect>
                    <v:line id="Line 766" o:spid="_x0000_s1918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veMQAAADdAAAADwAAAGRycy9kb3ducmV2LnhtbERPS2vCQBC+C/6HZQQvUjcKio2uYguF&#10;XhSMAeltmp08NDubZrca/70rFHqbj+85q01nanGl1lWWFUzGEQjizOqKCwXp8eNlAcJ5ZI21ZVJw&#10;Jwebdb+3wljbGx/omvhChBB2MSoovW9iKV1WkkE3tg1x4HLbGvQBtoXULd5CuKnlNIrm0mDFoaHE&#10;ht5Lyi7Jr1GQzE5f57efyy6t96PcfncyPx9zpYaDbrsE4anz/+I/96cO86PXCT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e94xAAAAN0AAAAPAAAAAAAAAAAA&#10;AAAAAKECAABkcnMvZG93bnJldi54bWxQSwUGAAAAAAQABAD5AAAAkgMAAAAA&#10;" strokecolor="#fc0" strokeweight="2pt"/>
                    <v:line id="Line 767" o:spid="_x0000_s1919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txD8QAAADdAAAADwAAAGRycy9kb3ducmV2LnhtbERPS2vCQBC+F/wPywi9FN0otGh0I1oo&#10;9NJCoyDexuzkZXY2zW41/feuIHibj+85y1VvGnGmzlWWFUzGEQjizOqKCwW77cdoBsJ5ZI2NZVLw&#10;Tw5WyeBpibG2F/6hc+oLEULYxaig9L6NpXRZSQbd2LbEgcttZ9AH2BVSd3gJ4aaR0yh6kwYrDg0l&#10;tvReUnZK/4yC9HV/qDe/p69d8/2S22Mv83qbK/U87NcLEJ56/xDf3Z86zI/mU7h9E06Qy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3EPxAAAAN0AAAAPAAAAAAAAAAAA&#10;AAAAAKECAABkcnMvZG93bnJldi54bWxQSwUGAAAAAAQABAD5AAAAkgMAAAAA&#10;" strokecolor="#fc0" strokeweight="2pt"/>
                    <v:line id="Line 768" o:spid="_x0000_s1920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fUlMUAAADdAAAADwAAAGRycy9kb3ducmV2LnhtbERPS2vCQBC+C/0PyxS8iG5qqWh0I60g&#10;9NKCURBvY3byMjubZrea/vtuoeBtPr7nrNa9acSVOldZVvA0iUAQZ1ZXXCg47LfjOQjnkTU2lknB&#10;DzlYJw+DFcba3nhH19QXIoSwi1FB6X0bS+mykgy6iW2JA5fbzqAPsCuk7vAWwk0jp1E0kwYrDg0l&#10;trQpKbuk30ZB+nI81W9fl49D8znK7bmXeb3PlRo+9q9LEJ56fxf/u991mB8tnuH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fUlMUAAADdAAAADwAAAAAAAAAA&#10;AAAAAAChAgAAZHJzL2Rvd25yZXYueG1sUEsFBgAAAAAEAAQA+QAAAJMDAAAAAA==&#10;" strokecolor="#fc0" strokeweight="2pt"/>
                    <v:line id="Line 769" o:spid="_x0000_s1921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5M4MUAAADdAAAADwAAAGRycy9kb3ducmV2LnhtbERPS2vCQBC+C/0PyxS8iG4qrWh0I60g&#10;9NKCURBvY3byMjubZrea/vtuoeBtPr7nrNa9acSVOldZVvA0iUAQZ1ZXXCg47LfjOQjnkTU2lknB&#10;DzlYJw+DFcba3nhH19QXIoSwi1FB6X0bS+mykgy6iW2JA5fbzqAPsCuk7vAWwk0jp1E0kwYrDg0l&#10;trQpKbuk30ZB+nI81W9fl49D8znK7bmXeb3PlRo+9q9LEJ56fxf/u991mB8tnuH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5M4MUAAADdAAAADwAAAAAAAAAA&#10;AAAAAAChAgAAZHJzL2Rvd25yZXYueG1sUEsFBgAAAAAEAAQA+QAAAJMDAAAAAA==&#10;" strokecolor="#fc0" strokeweight="2pt"/>
                    <v:line id="Line 770" o:spid="_x0000_s1922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Lpe8QAAADdAAAADwAAAGRycy9kb3ducmV2LnhtbERPS2vCQBC+F/oflil4KXWjoNjUVaog&#10;eFEwBqS3aXby0OxszK4a/70rFHqbj+8503lnanGl1lWWFQz6EQjizOqKCwXpfvUxAeE8ssbaMim4&#10;k4P57PVlirG2N97RNfGFCCHsYlRQet/EUrqsJIOubxviwOW2NegDbAupW7yFcFPLYRSNpcGKQ0OJ&#10;DS1Lyk7JxShIRoef4+J82qT19j23v53Mj/tcqd5b9/0FwlPn/8V/7rUO86PPE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ul7xAAAAN0AAAAPAAAAAAAAAAAA&#10;AAAAAKECAABkcnMvZG93bnJldi54bWxQSwUGAAAAAAQABAD5AAAAkgMAAAAA&#10;" strokecolor="#fc0" strokeweight="2pt"/>
                    <v:line id="Line 771" o:spid="_x0000_s1923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3DMUAAADdAAAADwAAAGRycy9kb3ducmV2LnhtbERPS2vCQBC+F/oflin0UnSjUNHUjVRB&#10;6KUFY0C8jdnJy+xszG41/fduodDbfHzPWa4G04or9a62rGAyjkAQ51bXXCrI9tvRHITzyBpby6Tg&#10;hxyskseHJcba3nhH19SXIoSwi1FB5X0XS+nyigy6se2IA1fY3qAPsC+l7vEWwk0rp1E0kwZrDg0V&#10;drSpKD+n30ZB+no4NuvL+TNrv14Kexpk0ewLpZ6fhvc3EJ4G/y/+c3/oMD9azOD3m3CCT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B3DMUAAADdAAAADwAAAAAAAAAA&#10;AAAAAAChAgAAZHJzL2Rvd25yZXYueG1sUEsFBgAAAAAEAAQA+QAAAJMDAAAAAA==&#10;" strokecolor="#fc0" strokeweight="2pt"/>
                    <v:line id="Line 772" o:spid="_x0000_s1924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zSl8UAAADdAAAADwAAAGRycy9kb3ducmV2LnhtbERPS2vCQBC+C/0PyxS8iG4qtGp0I60g&#10;9NKCURBvY3byMjubZrea/vtuoeBtPr7nrNa9acSVOldZVvA0iUAQZ1ZXXCg47LfjOQjnkTU2lknB&#10;DzlYJw+DFcba3nhH19QXIoSwi1FB6X0bS+mykgy6iW2JA5fbzqAPsCuk7vAWwk0jp1H0Ig1WHBpK&#10;bGlTUnZJv42C9Pl4qt++Lh+H5nOU23Mv83qfKzV87F+XIDz1/i7+d7/rMD9azOD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PzSl8UAAADdAAAADwAAAAAAAAAA&#10;AAAAAAChAgAAZHJzL2Rvd25yZXYueG1sUEsFBgAAAAAEAAQA+QAAAJMDAAAAAA==&#10;" strokecolor="#fc0" strokeweight="2pt"/>
                    <v:line id="Line 773" o:spid="_x0000_s1925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NG5cgAAADdAAAADwAAAGRycy9kb3ducmV2LnhtbESPT2sCQQzF70K/w5BCL1JnLVjaraOo&#10;IHhR6CqU3tKd7B/dyaw7o67fvjkUekt4L+/9Mp33rlFX6kLt2cB4lIAizr2tuTRw2K+f30CFiGyx&#10;8UwG7hRgPnsYTDG1/safdM1iqSSEQ4oGqhjbVOuQV+QwjHxLLFrhO4dR1q7UtsObhLtGvyTJq3ZY&#10;szRU2NKqovyUXZyBbPL1fVyeT9tDsxsW/qfXxXFfGPP02C8+QEXq47/573pjBT95F1z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WNG5cgAAADdAAAADwAAAAAA&#10;AAAAAAAAAAChAgAAZHJzL2Rvd25yZXYueG1sUEsFBgAAAAAEAAQA+QAAAJYDAAAAAA==&#10;" strokecolor="#fc0" strokeweight="2pt"/>
                    <v:line id="Line 774" o:spid="_x0000_s1926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/jfsQAAADdAAAADwAAAGRycy9kb3ducmV2LnhtbERPS2sCMRC+F/wPYQQvpWYVWnRrFBUE&#10;LxW6CtLbdDP70M1k3URd/70RBG/z8T1nMmtNJS7UuNKygkE/AkGcWl1yrmC3XX2MQDiPrLGyTApu&#10;5GA27bxNMNb2yr90SXwuQgi7GBUU3texlC4tyKDr25o4cJltDPoAm1zqBq8h3FRyGEVf0mDJoaHA&#10;mpYFpcfkbBQkn/u/w+J0/NlVm/fM/rcyO2wzpXrddv4NwlPrX+Kne63D/Gg8hsc34QQ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L+N+xAAAAN0AAAAPAAAAAAAAAAAA&#10;AAAAAKECAABkcnMvZG93bnJldi54bWxQSwUGAAAAAAQABAD5AAAAkgMAAAAA&#10;" strokecolor="#fc0" strokeweight="2pt"/>
                    <v:line id="Line 775" o:spid="_x0000_s1927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7Q+ccAAADdAAAADwAAAGRycy9kb3ducmV2LnhtbESPT2sCQQzF7wW/wxChl6KzFixldRQV&#10;Cr204CqIt7iT/aM7me3OVNdvbw6F3hLey3u/zJe9a9SVulB7NjAZJ6CIc29rLg3sdx+jd1AhIlts&#10;PJOBOwVYLgZPc0ytv/GWrlkslYRwSNFAFWObah3yihyGsW+JRSt85zDK2pXadniTcNfo1yR50w5r&#10;loYKW9pUlF+yX2cgmx6O5/XP5WvffL8U/tTr4rwrjHke9qsZqEh9/Df/XX9awZ8kwi/fyAh68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/tD5xwAAAN0AAAAPAAAAAAAA&#10;AAAAAAAAAKECAABkcnMvZG93bnJldi54bWxQSwUGAAAAAAQABAD5AAAAlQMAAAAA&#10;" strokecolor="#fc0" strokeweight="2pt"/>
                    <v:line id="Line 776" o:spid="_x0000_s1928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J1YsQAAADdAAAADwAAAGRycy9kb3ducmV2LnhtbERPS2vCQBC+C/0PyxS8SN1EUEp0lVYo&#10;9FLBGCi9jdnJQ7OzMbvV+O9dQfA2H99zFqveNOJMnastK4jHEQji3OqaSwXZ7uvtHYTzyBoby6Tg&#10;Sg5Wy5fBAhNtL7ylc+pLEULYJaig8r5NpHR5RQbd2LbEgStsZ9AH2JVSd3gJ4aaRkyiaSYM1h4YK&#10;W1pXlB/Tf6Mgnf7+HT5Px5+s2YwKu+9lcdgVSg1f+485CE+9f4of7m8d5sdRDPdvw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snVixAAAAN0AAAAPAAAAAAAAAAAA&#10;AAAAAKECAABkcnMvZG93bnJldi54bWxQSwUGAAAAAAQABAD5AAAAkgMAAAAA&#10;" strokecolor="#fc0" strokeweight="2pt"/>
                    <v:line id="Line 777" o:spid="_x0000_s1929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DrFcUAAADdAAAADwAAAGRycy9kb3ducmV2LnhtbERPS2vCQBC+C/0PyxR6EbMxoJToKioU&#10;eqnQGCi9jdnJQ7OzaXYb03/fLQi9zcf3nPV2NK0YqHeNZQXzKAZBXFjdcKUgP73MnkE4j6yxtUwK&#10;fsjBdvMwWWOq7Y3fach8JUIIuxQV1N53qZSuqMmgi2xHHLjS9gZ9gH0ldY+3EG5amcTxUhpsODTU&#10;2NGhpuKafRsF2eLj87L/ur7l7XFa2vMoy8upVOrpcdytQHga/b/47n7VYf48TuDvm3CC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DrFcUAAADdAAAADwAAAAAAAAAA&#10;AAAAAAChAgAAZHJzL2Rvd25yZXYueG1sUEsFBgAAAAAEAAQA+QAAAJMDAAAAAA==&#10;" strokecolor="#fc0" strokeweight="2pt"/>
                    <v:line id="Line 778" o:spid="_x0000_s1930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6nwsQAAADdAAAADwAAAGRycy9kb3ducmV2LnhtbERP22oCMRB9L/QfwhT6VhNbaGU1Sm2x&#10;FRTxBuLbsJluFjeTZRPd9e9NodC3OZzrjCadq8SFmlB61tDvKRDEuTclFxr2u9nTAESIyAYrz6Th&#10;SgEm4/u7EWbGt7yhyzYWIoVwyFCDjbHOpAy5JYeh52vixP34xmFMsCmkabBN4a6Sz0q9SoclpwaL&#10;NX1Yyk/bs9NwPK/Wb7vPr6WaukVp2+pbzsxB68eH7n0IIlIX/8V/7rlJ8/vqBX6/SSfI8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DqfCxAAAAN0AAAAPAAAAAAAAAAAA&#10;AAAAAKECAABkcnMvZG93bnJldi54bWxQSwUGAAAAAAQABAD5AAAAkgMAAAAA&#10;" strokeweight="1.5pt"/>
                    <v:rect id="Rectangle 779" o:spid="_x0000_s1931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fbsIA&#10;AADdAAAADwAAAGRycy9kb3ducmV2LnhtbERPTWsCMRC9F/wPYQRvNbtFSlmNIoqgR7WKxzEZN4ub&#10;ybJJ121/fSMUepvH+5zZone16KgNlWcF+TgDQay9qbhU8HncvH6ACBHZYO2ZFHxTgMV88DLDwvgH&#10;76k7xFKkEA4FKrAxNoWUQVtyGMa+IU7czbcOY4JtKU2LjxTuavmWZe/SYcWpwWJDK0v6fvhyCppL&#10;+Lnybr/rTpU+69MmX9tJrtRo2C+nICL18V/8596aND/PJvD8Jp0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l9uwgAAAN0AAAAPAAAAAAAAAAAAAAAAAJgCAABkcnMvZG93&#10;bnJldi54bWxQSwUGAAAAAAQABAD1AAAAhwMAAAAA&#10;" fillcolor="black">
                      <v:fill color2="#555" focus="50%" type="gradient"/>
                    </v:rect>
                    <v:rect id="Rectangle 780" o:spid="_x0000_s1932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MxcMA&#10;AADdAAAADwAAAGRycy9kb3ducmV2LnhtbERPTWsCMRC9C/6HMEJvmlVo0a1RRFRKhYprPfQ23Yy7&#10;wc1k2aS6/nsjFLzN433OdN7aSlyo8caxguEgAUGcO224UPB9WPfHIHxA1lg5JgU38jCfdTtTTLW7&#10;8p4uWShEDGGfooIyhDqV0uclWfQDVxNH7uQaiyHCppC6wWsMt5UcJcmbtGg4NpRY07Kk/Jz9WQX2&#10;56iPk8PKfO0+3XjLnP26jVHqpdcu3kEEasNT/O/+0HH+MHmFxzfxB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MxcMAAADdAAAADwAAAAAAAAAAAAAAAACYAgAAZHJzL2Rv&#10;d25yZXYueG1sUEsFBgAAAAAEAAQA9QAAAIgDAAAAAA==&#10;" fillcolor="#e6e6e6">
                      <v:fill focus="100%" type="gradient"/>
                    </v:rect>
                    <v:rect id="Rectangle 781" o:spid="_x0000_s1933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0ZMMA&#10;AADdAAAADwAAAGRycy9kb3ducmV2LnhtbERP22rCQBB9F/oPywi+6SYFQ4muokJLRVLU9AOG7Jik&#10;ZmdDdhvj37uFgm9zONdZrgfTiJ46V1tWEM8iEMSF1TWXCr7z9+kbCOeRNTaWScGdHKxXL6Mlptre&#10;+ET92ZcihLBLUUHlfZtK6YqKDLqZbYkDd7GdQR9gV0rd4S2Em0a+RlEiDdYcGipsaVdRcT3/GgU2&#10;Pxx1dtl+7Nq5PH7tfV7W2Y9Sk/GwWYDwNPin+N/9qcP8OErg75twgl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J0ZMMAAADdAAAADwAAAAAAAAAAAAAAAACYAgAAZHJzL2Rv&#10;d25yZXYueG1sUEsFBgAAAAAEAAQA9QAAAIgDAAAAAA==&#10;" fillcolor="#e6e6e6" stroked="f">
                      <v:fill focus="100%" type="gradient"/>
                    </v:rect>
                    <v:rect id="Rectangle 782" o:spid="_x0000_s1934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7R/8MA&#10;AADdAAAADwAAAGRycy9kb3ducmV2LnhtbERP22rCQBB9F/yHZYS+1U0KrSVmFQ20tIhijR8wZCcX&#10;zc6G7FbTv3eFgm9zONdJl4NpxYV611hWEE8jEMSF1Q1XCo75x/M7COeRNbaWScEfOVguxqMUE22v&#10;/EOXg69ECGGXoILa+y6R0hU1GXRT2xEHrrS9QR9gX0nd4zWEm1a+RNGbNNhwaKixo6ym4nz4NQps&#10;vtnrbbn+zLpXud99+7xqtielnibDag7C0+Af4n/3lw7z42gG92/C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7R/8MAAADdAAAADwAAAAAAAAAAAAAAAACYAgAAZHJzL2Rv&#10;d25yZXYueG1sUEsFBgAAAAAEAAQA9QAAAIgDAAAAAA==&#10;" fillcolor="#e6e6e6" stroked="f">
                      <v:fill focus="100%" type="gradient"/>
                    </v:rect>
                    <v:rect id="Rectangle 783" o:spid="_x0000_s1935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TcMYA&#10;AADdAAAADwAAAGRycy9kb3ducmV2LnhtbESP0UrDQBBF34X+wzKCb3YTxVrSbksVhNJCwegHDNlp&#10;NpidXbNrk/698yD4NsO9c++Z9XbyvbrQkLrABsp5AYq4Cbbj1sDnx9v9ElTKyBb7wGTgSgm2m9nN&#10;GisbRn6nS51bJSGcKjTgco6V1qlx5DHNQyQW7RwGj1nWodV2wFHCfa8fimKhPXYsDQ4jvTpqvuof&#10;b+Bxf4hP8aXE7/H5dCjr6/Hs9NGYu9tptwKVacr/5r/rvRX8shBc+UZG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WTcMYAAADdAAAADwAAAAAAAAAAAAAAAACYAgAAZHJz&#10;L2Rvd25yZXYueG1sUEsFBgAAAAAEAAQA9QAAAIsDAAAAAA==&#10;" fillcolor="#767676">
                      <v:fill color2="black" focus="100%" type="gradient"/>
                    </v:rect>
                    <v:line id="Line 784" o:spid="_x0000_s1936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R5ZMQAAADdAAAADwAAAGRycy9kb3ducmV2LnhtbERPS2vCQBC+C/6HZQQvUjcKio2uYguF&#10;XhSMAeltmp08NDubZrca/70rFHqbj+85q01nanGl1lWWFUzGEQjizOqKCwXp8eNlAcJ5ZI21ZVJw&#10;Jwebdb+3wljbGx/omvhChBB2MSoovW9iKV1WkkE3tg1x4HLbGvQBtoXULd5CuKnlNIrm0mDFoaHE&#10;ht5Lyi7Jr1GQzE5f57efyy6t96PcfncyPx9zpYaDbrsE4anz/+I/96cO8yfRKz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xHlkxAAAAN0AAAAPAAAAAAAAAAAA&#10;AAAAAKECAABkcnMvZG93bnJldi54bWxQSwUGAAAAAAQABAD5AAAAkgMAAAAA&#10;" strokecolor="#fc0" strokeweight="2pt"/>
                    <v:line id="Line 785" o:spid="_x0000_s1937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dGJMgAAADdAAAADwAAAGRycy9kb3ducmV2LnhtbESPT2vCQBDF70K/wzIFL1I3ESoldZUq&#10;FLwoNAqlt2l28kezs2l21fTbdw5CbzO8N+/9ZrEaXKuu1IfGs4F0moAiLrxtuDJwPLw/vYAKEdli&#10;65kM/FKA1fJhtMDM+ht/0DWPlZIQDhkaqGPsMq1DUZPDMPUdsWil7x1GWftK2x5vEu5aPUuSuXbY&#10;sDTU2NGmpuKcX5yB/Pnz67T+Oe+O7X5S+u9Bl6dDacz4cXh7BRVpiP/m+/XWCn6aCr98IyPo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dGJMgAAADdAAAADwAAAAAA&#10;AAAAAAAAAAChAgAAZHJzL2Rvd25yZXYueG1sUEsFBgAAAAAEAAQA+QAAAJYDAAAAAA==&#10;" strokecolor="#fc0" strokeweight="2pt"/>
                    <v:line id="Line 786" o:spid="_x0000_s1938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vjv8YAAADdAAAADwAAAGRycy9kb3ducmV2LnhtbERPXWvCQBB8L/gfjhX6UsylBUVST6lC&#10;oS8VjIHStzW3+TC5vTR3jem/7wmC87TL7MzsrDajacVAvastK3iOYhDEudU1lwqy4/tsCcJ5ZI2t&#10;ZVLwRw4268nDChNtL3ygIfWlCCbsElRQed8lUrq8IoMush1x4ArbG/Rh7Uupe7wEc9PKlzheSIM1&#10;h4QKO9pVlDfpr1GQzr++z9uf5jNr90+FPY2yOB8LpR6n49srCE+jvx/f1B86vB8A1zZhBLn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r47/GAAAA3QAAAA8AAAAAAAAA&#10;AAAAAAAAoQIAAGRycy9kb3ducmV2LnhtbFBLBQYAAAAABAAEAPkAAACUAwAAAAA=&#10;" strokecolor="#fc0" strokeweight="2pt"/>
                    <v:line id="Line 787" o:spid="_x0000_s1939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l9yMQAAADdAAAADwAAAGRycy9kb3ducmV2LnhtbERPS2vCQBC+F/oflin0UnQTQZHUVdqC&#10;0IuCMVB6G7OTh2ZnY3bV+O9dQfA2H99zZoveNOJMnastK4iHEQji3OqaSwXZdjmYgnAeWWNjmRRc&#10;ycFi/voyw0TbC2/onPpShBB2CSqovG8TKV1ekUE3tC1x4ArbGfQBdqXUHV5CuGnkKIom0mDNoaHC&#10;ln4qyg/pyShIx3//++/jYZU164/C7npZ7LeFUu9v/dcnCE+9f4of7l8d5sfxCO7fhB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uX3IxAAAAN0AAAAPAAAAAAAAAAAA&#10;AAAAAKECAABkcnMvZG93bnJldi54bWxQSwUGAAAAAAQABAD5AAAAkgMAAAAA&#10;" strokecolor="#fc0" strokeweight="2pt"/>
                    <v:line id="Line 788" o:spid="_x0000_s1940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XYU8QAAADdAAAADwAAAGRycy9kb3ducmV2LnhtbERPS2vCQBC+F/wPywi9FN2kpSLRVVQQ&#10;eqnQKIi3MTt5aHY2Zrca/70rFHqbj+8503lnanGl1lWWFcTDCARxZnXFhYLddj0Yg3AeWWNtmRTc&#10;ycF81nuZYqLtjX/omvpChBB2CSoovW8SKV1WkkE3tA1x4HLbGvQBtoXULd5CuKnlexSNpMGKQ0OJ&#10;Da1Kys7pr1GQfu4Pp+Xl/L2rN2+5PXYyP21zpV773WICwlPn/8V/7i8d5sfxBz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9dhTxAAAAN0AAAAPAAAAAAAAAAAA&#10;AAAAAKECAABkcnMvZG93bnJldi54bWxQSwUGAAAAAAQABAD5AAAAkgMAAAAA&#10;" strokecolor="#fc0" strokeweight="2pt"/>
                    <v:line id="Line 789" o:spid="_x0000_s1941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xAJ8QAAADdAAAADwAAAGRycy9kb3ducmV2LnhtbERPS2vCQBC+F/wPywi9FN2ktCLRVVQQ&#10;eqnQKIi3MTt5aHY2Zrca/70rFHqbj+8503lnanGl1lWWFcTDCARxZnXFhYLddj0Yg3AeWWNtmRTc&#10;ycF81nuZYqLtjX/omvpChBB2CSoovW8SKV1WkkE3tA1x4HLbGvQBtoXULd5CuKnlexSNpMGKQ0OJ&#10;Da1Kys7pr1GQfu4Pp+Xl/L2rN2+5PXYyP21zpV773WICwlPn/8V/7i8d5sfxBz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EAnxAAAAN0AAAAPAAAAAAAAAAAA&#10;AAAAAKECAABkcnMvZG93bnJldi54bWxQSwUGAAAAAAQABAD5AAAAkgMAAAAA&#10;" strokecolor="#fc0" strokeweight="2pt"/>
                    <v:line id="Line 790" o:spid="_x0000_s1942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DlvMQAAADdAAAADwAAAGRycy9kb3ducmV2LnhtbERPS2vCQBC+C/6HZQQvopsULJK6SlsQ&#10;elEwCqW3MTt5aHY2ZleN/94VCt7m43vOfNmZWlypdZVlBfEkAkGcWV1xoWC/W41nIJxH1lhbJgV3&#10;crBc9HtzTLS98ZauqS9ECGGXoILS+yaR0mUlGXQT2xAHLretQR9gW0jd4i2Em1q+RdG7NFhxaCix&#10;oe+SslN6MQrS6e/f8et8Wu/rzSi3h07mx12u1HDQfX6A8NT5l/jf/aPD/DiewvObcIJ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UOW8xAAAAN0AAAAPAAAAAAAAAAAA&#10;AAAAAKECAABkcnMvZG93bnJldi54bWxQSwUGAAAAAAQABAD5AAAAkgMAAAAA&#10;" strokecolor="#fc0" strokeweight="2pt"/>
                    <v:line id="Line 791" o:spid="_x0000_s1943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J7y8QAAADdAAAADwAAAGRycy9kb3ducmV2LnhtbERPS2vCQBC+F/oflil4KbqJUCnRjahQ&#10;8KLQKIi3MTt5mZ1Ns6um/75bKPQ2H99zFsvBtOJOvastK4gnEQji3OqaSwXHw8f4HYTzyBpby6Tg&#10;mxws0+enBSbaPviT7pkvRQhhl6CCyvsukdLlFRl0E9sRB66wvUEfYF9K3eMjhJtWTqNoJg3WHBoq&#10;7GhTUX7NbkZB9nY6N+uv6+7Y7l8Lexlk0RwKpUYvw2oOwtPg/8V/7q0O8+N4Br/fhBN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gnvLxAAAAN0AAAAPAAAAAAAAAAAA&#10;AAAAAKECAABkcnMvZG93bnJldi54bWxQSwUGAAAAAAQABAD5AAAAkgMAAAAA&#10;" strokecolor="#fc0" strokeweight="2pt"/>
                    <v:line id="Line 792" o:spid="_x0000_s1944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7eUMQAAADdAAAADwAAAGRycy9kb3ducmV2LnhtbERPS2vCQBC+F/wPywi9FN2k0CrRVVQQ&#10;eqnQKIi3MTt5aHY2Zrca/70rFHqbj+8503lnanGl1lWWFcTDCARxZnXFhYLddj0Yg3AeWWNtmRTc&#10;ycF81nuZYqLtjX/omvpChBB2CSoovW8SKV1WkkE3tA1x4HLbGvQBtoXULd5CuKnlexR9SoMVh4YS&#10;G1qVlJ3TX6Mg/dgfTsvL+XtXb95ye+xkftrmSr32u8UEhKfO/4v/3F86zI/jE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zt5QxAAAAN0AAAAPAAAAAAAAAAAA&#10;AAAAAKECAABkcnMvZG93bnJldi54bWxQSwUGAAAAAAQABAD5AAAAkgMAAAAA&#10;" strokecolor="#fc0" strokeweight="2pt"/>
                    <v:line id="Line 793" o:spid="_x0000_s1945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FKIsgAAADdAAAADwAAAGRycy9kb3ducmV2LnhtbESPT2vCQBDF70K/wzIFL1I3ESoldZUq&#10;FLwoNAqlt2l28kezs2l21fTbdw5CbzO8N+/9ZrEaXKuu1IfGs4F0moAiLrxtuDJwPLw/vYAKEdli&#10;65kM/FKA1fJhtMDM+ht/0DWPlZIQDhkaqGPsMq1DUZPDMPUdsWil7x1GWftK2x5vEu5aPUuSuXbY&#10;sDTU2NGmpuKcX5yB/Pnz67T+Oe+O7X5S+u9Bl6dDacz4cXh7BRVpiP/m+/XWCn6aCq58IyPo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lFKIsgAAADdAAAADwAAAAAA&#10;AAAAAAAAAAChAgAAZHJzL2Rvd25yZXYueG1sUEsFBgAAAAAEAAQA+QAAAJYDAAAAAA==&#10;" strokecolor="#fc0" strokeweight="2pt"/>
                    <v:line id="Line 794" o:spid="_x0000_s1946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3vucQAAADdAAAADwAAAGRycy9kb3ducmV2LnhtbERPS2vCQBC+F/wPywi9FN2k0KLRVVQQ&#10;eqnQKIi3MTt5aHY2Zrca/70rFHqbj+8503lnanGl1lWWFcTDCARxZnXFhYLddj0YgXAeWWNtmRTc&#10;ycF81nuZYqLtjX/omvpChBB2CSoovW8SKV1WkkE3tA1x4HLbGvQBtoXULd5CuKnlexR9SoMVh4YS&#10;G1qVlJ3TX6Mg/dgfTsvL+XtXb95ye+xkftrmSr32u8UEhKfO/4v/3F86zI/jM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He+5xAAAAN0AAAAPAAAAAAAAAAAA&#10;AAAAAKECAABkcnMvZG93bnJldi54bWxQSwUGAAAAAAQABAD5AAAAkgMAAAAA&#10;" strokecolor="#fc0" strokeweight="2pt"/>
                    <v:line id="Line 795" o:spid="_x0000_s1947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uMmccAAADdAAAADwAAAGRycy9kb3ducmV2LnhtbESPT2sCQQzF74V+hyEFL6XOKiiydZRW&#10;KPTSgqsgvaU72T+6k1l3Rl2/vTkI3hLey3u/zJe9a9SZulB7NjAaJqCIc29rLg1sN19vM1AhIlts&#10;PJOBKwVYLp6f5phaf+E1nbNYKgnhkKKBKsY21TrkFTkMQ98Si1b4zmGUtSu17fAi4a7R4ySZaoc1&#10;S0OFLa0qyg/ZyRnIJru//efx8LNtfl8L/9/rYr8pjBm89B/voCL18WG+X39bwR+NhV++kRH0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S4yZxwAAAN0AAAAPAAAAAAAA&#10;AAAAAAAAAKECAABkcnMvZG93bnJldi54bWxQSwUGAAAAAAQABAD5AAAAlQMAAAAA&#10;" strokecolor="#fc0" strokeweight="2pt"/>
                    <v:line id="Line 796" o:spid="_x0000_s1948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XATsUAAADdAAAADwAAAGRycy9kb3ducmV2LnhtbERPS2vCQBC+C/6HZQRvuokHW6KrtBUf&#10;YJH6AOltyE6zodnZkF1N+u/dQqG3+fieM192thJ3anzpWEE6TkAQ506XXCi4nNejZxA+IGusHJOC&#10;H/KwXPR7c8y0a/lI91MoRAxhn6ECE0KdSelzQxb92NXEkftyjcUQYVNI3WAbw20lJ0kylRZLjg0G&#10;a3ozlH+fblbB5+3w8XRebd6TV7svTVtt5VpflRoOupcZiEBd+Bf/uXc6zk8nKfx+E0+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XATsUAAADdAAAADwAAAAAAAAAA&#10;AAAAAAChAgAAZHJzL2Rvd25yZXYueG1sUEsFBgAAAAAEAAQA+QAAAJMDAAAAAA==&#10;" strokeweight="1.5pt"/>
                  </v:group>
                  <v:rect id="Rectangle 797" o:spid="_x0000_s1949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b8pL4A&#10;AADdAAAADwAAAGRycy9kb3ducmV2LnhtbERPSwrCMBDdC94hjOBGNLULkWoUFQRxI1YPMDRjW2wm&#10;pYm2enojCO7m8b6zXHemEk9qXGlZwXQSgSDOrC45V3C97MdzEM4ja6wsk4IXOViv+r0lJtq2fKZn&#10;6nMRQtglqKDwvk6kdFlBBt3E1sSBu9nGoA+wyaVusA3hppJxFM2kwZJDQ4E17QrK7unDKNi2bXk7&#10;vVMeHfNtd4xxf0FfKTUcdJsFCE+d/4t/7oMO86dxDN9vwgl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/m/KS+AAAA3QAAAA8AAAAAAAAAAAAAAAAAmAIAAGRycy9kb3ducmV2&#10;LnhtbFBLBQYAAAAABAAEAPUAAACDAwAAAAA=&#10;" fillcolor="black"/>
                  <v:oval id="Oval 798" o:spid="_x0000_s1950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4OrsQA&#10;AADdAAAADwAAAGRycy9kb3ducmV2LnhtbERPS2vCQBC+C/0PyxS8SN1EqZQ0G9GKj5sYC71Os9Mk&#10;NDubZtcY/323UPA2H99z0uVgGtFT52rLCuJpBIK4sLrmUsH7efv0AsJ5ZI2NZVJwIwfL7GGUYqLt&#10;lU/U574UIYRdggoq79tESldUZNBNbUscuC/bGfQBdqXUHV5DuGnkLIoW0mDNoaHClt4qKr7zi1FA&#10;+0/u3S1aPO/j3fFjczj95JO1UuPHYfUKwtPg7+J/90GH+fFsDn/fhB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ODq7EAAAA3QAAAA8AAAAAAAAAAAAAAAAAmAIAAGRycy9k&#10;b3ducmV2LnhtbFBLBQYAAAAABAAEAPUAAACJAwAAAAA=&#10;" fillcolor="maroon" strokecolor="white" strokeweight=".25pt"/>
                  <v:oval id="Oval 799" o:spid="_x0000_s1951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o4wcMA&#10;AADdAAAADwAAAGRycy9kb3ducmV2LnhtbERPzWrCQBC+F3yHZQRvdRMrYlPXIII1h1LU9gHG7JgE&#10;s7NhdzXx7buFQm/z8f3OKh9MK+7kfGNZQTpNQBCXVjdcKfj+2j0vQfiArLG1TAoe5CFfj55WmGnb&#10;85Hup1CJGMI+QwV1CF0mpS9rMuintiOO3MU6gyFCV0ntsI/hppWzJFlIgw3Hhho72tZUXk83o6DY&#10;lp37XISXd65wv/OH8+uHOSs1GQ+bNxCBhvAv/nMXOs5PZ3P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o4wcMAAADdAAAADwAAAAAAAAAAAAAAAACYAgAAZHJzL2Rv&#10;d25yZXYueG1sUEsFBgAAAAAEAAQA9QAAAIgDAAAAAA==&#10;" fillcolor="red" strokecolor="#f60" strokeweight=".25pt">
                    <v:fill color2="maroon" focus="100%" type="gradient"/>
                  </v:oval>
                  <v:oval id="Oval 800" o:spid="_x0000_s1952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dWsMA&#10;AADdAAAADwAAAGRycy9kb3ducmV2LnhtbERPzWrCQBC+F3yHZQRvdROLYlPXIII1h1LU9gHG7JgE&#10;s7NhdzXx7buFQm/z8f3OKh9MK+7kfGNZQTpNQBCXVjdcKfj+2j0vQfiArLG1TAoe5CFfj55WmGnb&#10;85Hup1CJGMI+QwV1CF0mpS9rMuintiOO3MU6gyFCV0ntsI/hppWzJFlIgw3Hhho72tZUXk83o6DY&#10;lp37XISXd65wv/OH8+uHOSs1GQ+bNxCBhvAv/nMXOs5PZ3P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adWsMAAADdAAAADwAAAAAAAAAAAAAAAACYAgAAZHJzL2Rv&#10;d25yZXYueG1sUEsFBgAAAAAEAAQA9QAAAIgDAAAAAA==&#10;" fillcolor="red" strokecolor="#f60" strokeweight=".25pt">
                    <v:fill color2="maroon" focus="100%" type="gradient"/>
                  </v:oval>
                </v:group>
                <v:shape id="Picture 801" o:spid="_x0000_s1953" type="#_x0000_t75" style="position:absolute;left:5739;top:3444;width:2409;height:28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pUeXEAAAA3QAAAA8AAABkcnMvZG93bnJldi54bWxET01rAjEQvRf8D2GE3mp2tajdGkUKRQ89&#10;1NVCj8Nm3A1uJnGTutt/3xQKvc3jfc5qM9hW3KgLxrGCfJKBIK6cNlwrOB1fH5YgQkTW2DomBd8U&#10;YLMe3a2w0K7nA93KWIsUwqFABU2MvpAyVA1ZDBPniRN3dp3FmGBXS91hn8JtK6dZNpcWDaeGBj29&#10;NFRdyi+r4C1n8xg+dp9X874on1o/672ZKXU/HrbPICIN8V/8597rND+fzuH3m3SC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pUeXEAAAA3QAAAA8AAAAAAAAAAAAAAAAA&#10;nwIAAGRycy9kb3ducmV2LnhtbFBLBQYAAAAABAAEAPcAAACQAwAAAAA=&#10;">
                  <v:imagedata r:id="rId18" o:title=""/>
                </v:shape>
                <v:shape id="Freeform 802" o:spid="_x0000_s1954" style="position:absolute;left:2139;top:3761;width:3600;height:4363;visibility:visible;mso-wrap-style:square;v-text-anchor:top" coordsize="126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K4T8IA&#10;AADdAAAADwAAAGRycy9kb3ducmV2LnhtbERPTYvCMBC9C/sfwix407QeXOkaRQSlBy9WEY9DM9sW&#10;m0lpoqn++s3Cgrd5vM9ZrgfTigf1rrGsIJ0mIIhLqxuuFJxPu8kChPPIGlvLpOBJDtarj9ESM20D&#10;H+lR+ErEEHYZKqi97zIpXVmTQTe1HXHkfmxv0EfYV1L3GGK4aeUsSebSYMOxocaOtjWVt+JuFNzy&#10;42t/uMxfRULhmnbX0LR5UGr8OWy+QXga/Fv87851nJ/OvuDvm3iC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rhPwgAAAN0AAAAPAAAAAAAAAAAAAAAAAJgCAABkcnMvZG93&#10;bnJldi54bWxQSwUGAAAAAAQABAD1AAAAhwMAAAAA&#10;" path="m,3420r720,l720,r540,e" filled="f" strokecolor="yellow" strokeweight="2pt">
                  <v:stroke endarrow="block"/>
                  <v:shadow on="t"/>
                  <v:path arrowok="t" o:connecttype="custom" o:connectlocs="0,4363;2057,4363;2057,0;3600,0" o:connectangles="0,0,0,0"/>
                </v:shape>
                <v:shape id="Text Box 803" o:spid="_x0000_s1955" type="#_x0000_t202" style="position:absolute;left:2859;top:6461;width:1234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1I1scA&#10;AADdAAAADwAAAGRycy9kb3ducmV2LnhtbESPT2/CMAzF75P2HSJP4jJBCpv40xHQhMTEbowhuFqN&#10;aas1TpeE0n37+TBpN1vv+b2fl+veNaqjEGvPBsajDBRx4W3NpYHj53Y4BxUTssXGMxn4oQjr1f3d&#10;EnPrb/xB3SGVSkI45migSqnNtY5FRQ7jyLfEol18cJhkDaW2AW8S7ho9ybKpdlizNFTY0qai4utw&#10;dQbmz7vuHN+f9qdiemkW6XHWvX0HYwYP/esLqER9+jf/Xe+s4I8ngivfyAh6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dSNbHAAAA3QAAAA8AAAAAAAAAAAAAAAAAmAIAAGRy&#10;cy9kb3ducmV2LnhtbFBLBQYAAAAABAAEAPUAAACMAwAAAAA=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Canal RD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804" o:spid="_x0000_s1956" style="position:absolute;left:2141;top:4884;width:6491;height:3463;visibility:visible;mso-wrap-style:square;v-text-anchor:top" coordsize="774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IHy8QA&#10;AADdAAAADwAAAGRycy9kb3ducmV2LnhtbERP22rCQBB9L/Qflin0rW4MKBpdRURLKVKJ8QOG7JhE&#10;s7MhuzWpX+8WBN/mcK4zX/amFldqXWVZwXAQgSDOra64UHDMth8TEM4ja6wtk4I/crBcvL7MMdG2&#10;45SuB1+IEMIuQQWl900ipctLMugGtiEO3Mm2Bn2AbSF1i10IN7WMo2gsDVYcGkpsaF1Sfjn8GgVp&#10;5vdRl912+UhvR98/589NeoqVen/rVzMQnnr/FD/cXzrMH8ZT+P8mnC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SB8vEAAAA3QAAAA8AAAAAAAAAAAAAAAAAmAIAAGRycy9k&#10;b3ducmV2LnhtbFBLBQYAAAAABAAEAPUAAACJAwAAAAA=&#10;" path="m,1980r540,l540,3240r7200,l7740,,7200,e" filled="f" strokecolor="blue" strokeweight="2pt">
                  <v:stroke startarrow="block"/>
                  <v:shadow on="t"/>
                  <v:path arrowok="t" o:connecttype="custom" o:connectlocs="0,2116;453,2116;453,3463;6491,3463;6491,0;6038,0" o:connectangles="0,0,0,0,0,0"/>
                </v:shape>
                <v:shape id="Text Box 805" o:spid="_x0000_s1957" type="#_x0000_t202" style="position:absolute;left:8079;top:3761;width:180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LSDccA&#10;AADdAAAADwAAAGRycy9kb3ducmV2LnhtbESPT2/CMAzF75P2HSJP4jJBCkz86QhoQtrEbowhuFqN&#10;aas1TpeE0n37+TBpN1vv+b2fV5veNaqjEGvPBsajDBRx4W3NpYHj5+twASomZIuNZzLwQxE26/u7&#10;FebW3/iDukMqlYRwzNFAlVKbax2LihzGkW+JRbv44DDJGkptA94k3DV6kmUz7bBmaaiwpW1Fxdfh&#10;6gwsnnbdOb5P96didmmW6XHevX0HYwYP/cszqER9+jf/Xe+s4I+nwi/fyAh6/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y0g3HAAAA3QAAAA8AAAAAAAAAAAAAAAAAmAIAAGRy&#10;cy9kb3ducmV2LnhtbFBLBQYAAAAABAAEAPUAAACMAwAAAAA=&#10;">
                  <v:textbox>
                    <w:txbxContent>
                      <w:p w:rsidR="0058736E" w:rsidRPr="00692636" w:rsidRDefault="0058736E" w:rsidP="0058736E">
                        <w:pPr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692636">
                          <w:rPr>
                            <w:sz w:val="16"/>
                            <w:szCs w:val="16"/>
                          </w:rPr>
                          <w:t>P.O</w:t>
                        </w:r>
                        <w:proofErr w:type="gramStart"/>
                        <w:r w:rsidRPr="00692636">
                          <w:rPr>
                            <w:sz w:val="16"/>
                            <w:szCs w:val="16"/>
                          </w:rPr>
                          <w:t>:REC</w:t>
                        </w:r>
                        <w:proofErr w:type="gramEnd"/>
                        <w:r w:rsidRPr="00692636">
                          <w:rPr>
                            <w:sz w:val="16"/>
                            <w:szCs w:val="16"/>
                          </w:rPr>
                          <w:t xml:space="preserve"> cascos-Ayudante</w:t>
                        </w:r>
                      </w:p>
                      <w:p w:rsidR="0058736E" w:rsidRPr="00692636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 w:rsidRPr="00692636"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 w:rsidRPr="00692636">
                          <w:rPr>
                            <w:sz w:val="16"/>
                            <w:szCs w:val="16"/>
                          </w:rPr>
                          <w:t>Rx</w:t>
                        </w:r>
                        <w:proofErr w:type="spellEnd"/>
                        <w:r w:rsidRPr="00692636"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736E" w:rsidRPr="000E4E95" w:rsidRDefault="0058736E" w:rsidP="0058736E">
      <w:pPr>
        <w:pStyle w:val="PiedeIlustracion"/>
      </w:pPr>
      <w:bookmarkStart w:id="747" w:name="_Toc462835040"/>
      <w:bookmarkStart w:id="748" w:name="_Toc2584174"/>
      <w:bookmarkStart w:id="749" w:name="_Toc32913584"/>
      <w:r w:rsidRPr="000E4E95">
        <w:lastRenderedPageBreak/>
        <w:t xml:space="preserve">Ilustración </w:t>
      </w:r>
      <w:r w:rsidR="00AB779A">
        <w:fldChar w:fldCharType="begin"/>
      </w:r>
      <w:r w:rsidR="00AB779A">
        <w:instrText xml:space="preserve"> SEQ Il</w:instrText>
      </w:r>
      <w:r w:rsidR="00AB779A">
        <w:instrText xml:space="preserve">ustración \* ARABIC </w:instrText>
      </w:r>
      <w:r w:rsidR="00AB779A">
        <w:fldChar w:fldCharType="separate"/>
      </w:r>
      <w:r w:rsidR="002C3DC8">
        <w:rPr>
          <w:noProof/>
        </w:rPr>
        <w:t>18</w:t>
      </w:r>
      <w:r w:rsidR="00AB779A">
        <w:rPr>
          <w:noProof/>
        </w:rPr>
        <w:fldChar w:fldCharType="end"/>
      </w:r>
      <w:r w:rsidRPr="000E4E95">
        <w:t>. Configuración de Prueba Operación Radio –&gt; REC RX Ayudante</w:t>
      </w:r>
      <w:bookmarkEnd w:id="747"/>
      <w:bookmarkEnd w:id="748"/>
      <w:bookmarkEnd w:id="749"/>
    </w:p>
    <w:p w:rsidR="0058736E" w:rsidRPr="004A4ECB" w:rsidRDefault="0058736E" w:rsidP="0058736E">
      <w:r w:rsidRPr="004A4ECB"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32"/>
        </w:numPr>
        <w:spacing w:after="60"/>
      </w:pPr>
      <w:r w:rsidRPr="004A4ECB">
        <w:t xml:space="preserve">Circuito 1 (C1). Conectado directamente a los par de </w:t>
      </w:r>
      <w:proofErr w:type="spellStart"/>
      <w:r w:rsidRPr="004A4ECB">
        <w:t>Rx</w:t>
      </w:r>
      <w:proofErr w:type="spellEnd"/>
      <w:r w:rsidRPr="004A4ECB">
        <w:t xml:space="preserve"> del Canal Radio </w:t>
      </w:r>
    </w:p>
    <w:p w:rsidR="0058736E" w:rsidRDefault="0058736E" w:rsidP="0058736E">
      <w:pPr>
        <w:numPr>
          <w:ilvl w:val="0"/>
          <w:numId w:val="32"/>
        </w:numPr>
        <w:spacing w:after="60"/>
      </w:pPr>
      <w:r w:rsidRPr="004A4ECB">
        <w:t>Circuito 2 (C4). Conectado a la grabación cascos (REC-cascos) del Operador</w:t>
      </w:r>
      <w:r>
        <w:t xml:space="preserve"> Ayudante</w:t>
      </w:r>
      <w:r w:rsidRPr="004A4ECB">
        <w:t>.</w:t>
      </w:r>
    </w:p>
    <w:p w:rsidR="0058736E" w:rsidRPr="004A4ECB" w:rsidRDefault="0058736E" w:rsidP="0058736E">
      <w:pPr>
        <w:pStyle w:val="Ttulo3"/>
        <w:spacing w:after="240"/>
      </w:pPr>
      <w:bookmarkStart w:id="750" w:name="_Toc462835008"/>
      <w:bookmarkStart w:id="751" w:name="_Toc2584129"/>
      <w:bookmarkStart w:id="752" w:name="_Toc32913550"/>
      <w:r w:rsidRPr="004A4ECB">
        <w:t>Configuración del ETM</w:t>
      </w:r>
      <w:bookmarkEnd w:id="750"/>
      <w:bookmarkEnd w:id="751"/>
      <w:bookmarkEnd w:id="752"/>
    </w:p>
    <w:p w:rsidR="0058736E" w:rsidRDefault="0058736E" w:rsidP="0058736E">
      <w:r w:rsidRPr="004A4ECB">
        <w:t>Circuito 1 y 2 en la funcionalidad Medidor de Sistemas.</w:t>
      </w:r>
      <w:r>
        <w:t xml:space="preserve"> 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53" w:name="_Toc462835072"/>
      <w:bookmarkStart w:id="754" w:name="_Toc2584206"/>
      <w:bookmarkStart w:id="755" w:name="_Toc32913616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29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</w:t>
      </w:r>
      <w:r>
        <w:t xml:space="preserve"> Ayudante</w:t>
      </w:r>
      <w:r w:rsidRPr="004A4ECB">
        <w:t xml:space="preserve"> </w:t>
      </w:r>
      <w:proofErr w:type="gramStart"/>
      <w:r w:rsidRPr="004A4ECB">
        <w:t>(</w:t>
      </w:r>
      <w:r>
        <w:t xml:space="preserve"> REC</w:t>
      </w:r>
      <w:proofErr w:type="gramEnd"/>
      <w:r>
        <w:t xml:space="preserve"> </w:t>
      </w:r>
      <w:r w:rsidRPr="004A4ECB">
        <w:t>cascos). Parámetros de Configuración ETM. Circuito 2.</w:t>
      </w:r>
      <w:bookmarkEnd w:id="753"/>
      <w:bookmarkEnd w:id="754"/>
      <w:bookmarkEnd w:id="755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Tono de Prueba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56" w:name="_Toc462835073"/>
      <w:bookmarkStart w:id="757" w:name="_Toc2584207"/>
      <w:bookmarkStart w:id="758" w:name="_Toc32913617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30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 xml:space="preserve">OP </w:t>
      </w:r>
      <w:r>
        <w:t xml:space="preserve">Ayudante </w:t>
      </w:r>
      <w:r w:rsidRPr="004A4ECB">
        <w:t>(</w:t>
      </w:r>
      <w:r>
        <w:t xml:space="preserve">REC </w:t>
      </w:r>
      <w:r w:rsidRPr="004A4ECB">
        <w:t>cascos) Parámetros de Configuración ETM. Circuito 1.</w:t>
      </w:r>
      <w:bookmarkEnd w:id="756"/>
      <w:bookmarkEnd w:id="757"/>
      <w:bookmarkEnd w:id="758"/>
    </w:p>
    <w:p w:rsidR="0058736E" w:rsidRPr="004A4ECB" w:rsidRDefault="0058736E" w:rsidP="0058736E">
      <w:pPr>
        <w:pStyle w:val="Ttulo3"/>
        <w:spacing w:after="240"/>
      </w:pPr>
      <w:bookmarkStart w:id="759" w:name="_Toc462835009"/>
      <w:bookmarkStart w:id="760" w:name="_Toc2584130"/>
      <w:bookmarkStart w:id="761" w:name="_Toc32913551"/>
      <w:r w:rsidRPr="004A4ECB">
        <w:t>Condiciones Iniciales</w:t>
      </w:r>
      <w:bookmarkEnd w:id="759"/>
      <w:bookmarkEnd w:id="760"/>
      <w:bookmarkEnd w:id="761"/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Pasarela Configurada y operativa equipada con al menos un Canal Radio.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33"/>
        </w:numPr>
        <w:spacing w:after="60"/>
      </w:pPr>
      <w:r w:rsidRPr="004A4ECB">
        <w:t>Equipo ETM conectado según la figura. Configuración de Prueba Operación Radio.</w:t>
      </w:r>
    </w:p>
    <w:p w:rsidR="0058736E" w:rsidRPr="004A4ECB" w:rsidRDefault="0058736E" w:rsidP="0058736E">
      <w:pPr>
        <w:pStyle w:val="Ttulo3"/>
        <w:spacing w:after="240"/>
      </w:pPr>
      <w:bookmarkStart w:id="762" w:name="_Toc462835010"/>
      <w:bookmarkStart w:id="763" w:name="_Toc2584131"/>
      <w:bookmarkStart w:id="764" w:name="_Toc32913552"/>
      <w:r w:rsidRPr="004A4ECB">
        <w:t>Procedimiento</w:t>
      </w:r>
      <w:bookmarkEnd w:id="762"/>
      <w:bookmarkEnd w:id="763"/>
      <w:bookmarkEnd w:id="764"/>
    </w:p>
    <w:p w:rsidR="0058736E" w:rsidRPr="004A4ECB" w:rsidRDefault="0058736E" w:rsidP="0058736E">
      <w:pPr>
        <w:pStyle w:val="Prrafodelista"/>
        <w:numPr>
          <w:ilvl w:val="0"/>
          <w:numId w:val="57"/>
        </w:numPr>
        <w:spacing w:after="60"/>
      </w:pPr>
      <w:r w:rsidRPr="004A4ECB">
        <w:t xml:space="preserve">Establecer el circuito de recepción entre el Puesto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SQUELCH)</w:t>
      </w:r>
    </w:p>
    <w:p w:rsidR="0058736E" w:rsidRPr="004A4ECB" w:rsidRDefault="0058736E" w:rsidP="0058736E">
      <w:pPr>
        <w:pStyle w:val="Prrafodelista"/>
        <w:numPr>
          <w:ilvl w:val="0"/>
          <w:numId w:val="57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Default="0058736E" w:rsidP="002C3DC8">
      <w:pPr>
        <w:jc w:val="center"/>
      </w:pPr>
      <w:r w:rsidRPr="004A4ECB">
        <w:rPr>
          <w:noProof/>
        </w:rPr>
        <w:drawing>
          <wp:inline distT="0" distB="0" distL="0" distR="0" wp14:anchorId="5117D312" wp14:editId="1A094643">
            <wp:extent cx="3183255" cy="2519045"/>
            <wp:effectExtent l="0" t="0" r="0" b="0"/>
            <wp:docPr id="1131" name="Imagen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36E" w:rsidRPr="000E4E95" w:rsidRDefault="0058736E" w:rsidP="0058736E">
      <w:pPr>
        <w:pStyle w:val="PiedeIlustracion"/>
      </w:pPr>
      <w:bookmarkStart w:id="765" w:name="_Toc462835041"/>
      <w:bookmarkStart w:id="766" w:name="_Toc2584175"/>
      <w:bookmarkStart w:id="767" w:name="_Toc32913585"/>
      <w:r w:rsidRPr="000E4E95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19</w:t>
      </w:r>
      <w:r w:rsidR="00AB779A">
        <w:rPr>
          <w:noProof/>
        </w:rPr>
        <w:fldChar w:fldCharType="end"/>
      </w:r>
      <w:r w:rsidRPr="000E4E95">
        <w:t>.</w:t>
      </w:r>
      <w:bookmarkEnd w:id="765"/>
      <w:bookmarkEnd w:id="766"/>
      <w:bookmarkEnd w:id="767"/>
      <w:r w:rsidRPr="000E4E95">
        <w:t xml:space="preserve"> </w:t>
      </w:r>
    </w:p>
    <w:p w:rsidR="0058736E" w:rsidRPr="004A4ECB" w:rsidRDefault="0058736E" w:rsidP="0058736E">
      <w:pPr>
        <w:pStyle w:val="Prrafodelista"/>
        <w:numPr>
          <w:ilvl w:val="0"/>
          <w:numId w:val="57"/>
        </w:numPr>
        <w:spacing w:after="60"/>
      </w:pPr>
      <w:r w:rsidRPr="004A4ECB">
        <w:lastRenderedPageBreak/>
        <w:t>Esperar la finalización del Test para finalizar la activación del SQUELCH.</w:t>
      </w:r>
    </w:p>
    <w:p w:rsidR="0058736E" w:rsidRPr="004A4ECB" w:rsidRDefault="0058736E" w:rsidP="0058736E">
      <w:pPr>
        <w:pStyle w:val="Prrafodelista"/>
        <w:numPr>
          <w:ilvl w:val="0"/>
          <w:numId w:val="57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57"/>
        </w:numPr>
        <w:spacing w:after="60"/>
      </w:pPr>
      <w:r w:rsidRPr="004A4ECB">
        <w:t xml:space="preserve">Acceder a la página de resultados y Exportar los mismos a Hoja de Excel. Como comentario se escribirá: Operación </w:t>
      </w:r>
      <w:proofErr w:type="spellStart"/>
      <w:r w:rsidRPr="004A4ECB">
        <w:t>RxRadio</w:t>
      </w:r>
      <w:proofErr w:type="spellEnd"/>
      <w:r w:rsidRPr="004A4ECB">
        <w:t xml:space="preserve"> </w:t>
      </w:r>
      <w:r w:rsidRPr="004A4ECB">
        <w:sym w:font="Wingdings" w:char="F0E0"/>
      </w:r>
      <w:r w:rsidRPr="004A4ECB">
        <w:t xml:space="preserve"> Radio Operador</w:t>
      </w:r>
      <w:r>
        <w:t xml:space="preserve"> </w:t>
      </w:r>
      <w:proofErr w:type="gramStart"/>
      <w:r>
        <w:t>Ayudante</w:t>
      </w:r>
      <w:r w:rsidRPr="004A4ECB">
        <w:t>(</w:t>
      </w:r>
      <w:proofErr w:type="gramEnd"/>
      <w:r w:rsidRPr="004A4ECB">
        <w:t>REC-cascos). identificando el Puesto de Operador y el Canal Radio utilizados,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57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2C3DC8">
      <w:pPr>
        <w:pStyle w:val="Ttulo2"/>
      </w:pPr>
      <w:bookmarkStart w:id="768" w:name="_Ref347414858"/>
      <w:bookmarkStart w:id="769" w:name="_Toc347487020"/>
      <w:bookmarkStart w:id="770" w:name="_Toc354501064"/>
      <w:bookmarkStart w:id="771" w:name="_Toc397415266"/>
      <w:bookmarkStart w:id="772" w:name="_Toc462835011"/>
      <w:bookmarkStart w:id="773" w:name="_Toc2584132"/>
      <w:bookmarkStart w:id="774" w:name="_Toc32913553"/>
      <w:r>
        <w:t xml:space="preserve">UV5K-MED-22. </w:t>
      </w:r>
      <w:r w:rsidRPr="004A4ECB">
        <w:t xml:space="preserve">Operador (REC-ALTAVOZ) </w:t>
      </w:r>
      <w:r w:rsidRPr="004A4ECB">
        <w:sym w:font="Wingdings" w:char="F0DF"/>
      </w:r>
      <w:r w:rsidRPr="004A4ECB">
        <w:t xml:space="preserve"> INTERFAZ Radio</w:t>
      </w:r>
      <w:bookmarkEnd w:id="768"/>
      <w:bookmarkEnd w:id="769"/>
      <w:bookmarkEnd w:id="770"/>
      <w:bookmarkEnd w:id="771"/>
      <w:bookmarkEnd w:id="772"/>
      <w:bookmarkEnd w:id="773"/>
      <w:bookmarkEnd w:id="774"/>
    </w:p>
    <w:p w:rsidR="0058736E" w:rsidRPr="004A4ECB" w:rsidRDefault="0058736E" w:rsidP="0058736E">
      <w:pPr>
        <w:pStyle w:val="Ttulo3"/>
        <w:spacing w:after="240"/>
      </w:pPr>
      <w:bookmarkStart w:id="775" w:name="_Toc347487021"/>
      <w:bookmarkStart w:id="776" w:name="_Toc354501065"/>
      <w:bookmarkStart w:id="777" w:name="_Toc397415267"/>
      <w:bookmarkStart w:id="778" w:name="_Toc462835012"/>
      <w:bookmarkStart w:id="779" w:name="_Toc2584133"/>
      <w:bookmarkStart w:id="780" w:name="_Toc32913554"/>
      <w:r w:rsidRPr="004A4ECB">
        <w:t>Configuración de la prueba</w:t>
      </w:r>
      <w:bookmarkEnd w:id="775"/>
      <w:bookmarkEnd w:id="776"/>
      <w:bookmarkEnd w:id="777"/>
      <w:bookmarkEnd w:id="778"/>
      <w:bookmarkEnd w:id="779"/>
      <w:bookmarkEnd w:id="780"/>
    </w:p>
    <w:p w:rsidR="0058736E" w:rsidRDefault="0058736E" w:rsidP="002C3DC8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604FECE1" wp14:editId="753F694C">
                <wp:extent cx="5257800" cy="3149600"/>
                <wp:effectExtent l="0" t="0" r="19050" b="12700"/>
                <wp:docPr id="934" name="Grupo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149600"/>
                          <a:chOff x="1601" y="2951"/>
                          <a:chExt cx="8280" cy="4960"/>
                        </a:xfrm>
                      </wpg:grpSpPr>
                      <wpg:grpSp>
                        <wpg:cNvPr id="935" name="Group 807"/>
                        <wpg:cNvGrpSpPr>
                          <a:grpSpLocks/>
                        </wpg:cNvGrpSpPr>
                        <wpg:grpSpPr bwMode="auto">
                          <a:xfrm rot="16200000">
                            <a:off x="-474" y="5306"/>
                            <a:ext cx="4680" cy="529"/>
                            <a:chOff x="4319" y="9544"/>
                            <a:chExt cx="5040" cy="454"/>
                          </a:xfrm>
                        </wpg:grpSpPr>
                        <wpg:grpSp>
                          <wpg:cNvPr id="936" name="Group 808"/>
                          <wpg:cNvGrpSpPr>
                            <a:grpSpLocks/>
                          </wpg:cNvGrpSpPr>
                          <wpg:grpSpPr bwMode="auto">
                            <a:xfrm>
                              <a:off x="4319" y="9544"/>
                              <a:ext cx="5040" cy="454"/>
                              <a:chOff x="3600" y="2933"/>
                              <a:chExt cx="5040" cy="565"/>
                            </a:xfrm>
                          </wpg:grpSpPr>
                          <wps:wsp>
                            <wps:cNvPr id="937" name="Rectangle 809" descr="50%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600" y="2936"/>
                                <a:ext cx="5040" cy="562"/>
                              </a:xfrm>
                              <a:prstGeom prst="rect">
                                <a:avLst/>
                              </a:prstGeom>
                              <a:pattFill prst="pct5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8" name="Oval 81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997" y="3124"/>
                                <a:ext cx="264" cy="1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9" name="Oval 81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041" y="3155"/>
                                <a:ext cx="176" cy="12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0" name="Oval 81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13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1" name="Oval 81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5156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2" name="Oval 81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45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3" name="Oval 815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689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4" name="Oval 816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178" y="3124"/>
                                <a:ext cx="264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5" name="Oval 817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4222" y="3154"/>
                                <a:ext cx="176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6" name="Oval 81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10" y="3124"/>
                                <a:ext cx="265" cy="18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7" name="Oval 81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3754" y="3154"/>
                                <a:ext cx="177" cy="12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50800">
                                <a:pattFill prst="pct60">
                                  <a:fgClr>
                                    <a:srgbClr val="C0C0C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8" name="Rectangle 82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9" name="Rectangle 82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53" y="3007"/>
                                <a:ext cx="535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0" name="Rectangle 82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21" y="2962"/>
                                <a:ext cx="402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1" name="Rectangle 823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287" y="2933"/>
                                <a:ext cx="268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2" name="Rectangle 824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7120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3" name="Line 825"/>
                            <wps:cNvCnPr/>
                            <wps:spPr bwMode="auto">
                              <a:xfrm rot="-10800000">
                                <a:off x="7623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4" name="Line 826"/>
                            <wps:cNvCnPr/>
                            <wps:spPr bwMode="auto">
                              <a:xfrm rot="-10800000">
                                <a:off x="754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5" name="Line 827"/>
                            <wps:cNvCnPr/>
                            <wps:spPr bwMode="auto">
                              <a:xfrm rot="-10800000">
                                <a:off x="7462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6" name="Line 828"/>
                            <wps:cNvCnPr/>
                            <wps:spPr bwMode="auto">
                              <a:xfrm rot="-10800000">
                                <a:off x="730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7" name="Line 829"/>
                            <wps:cNvCnPr/>
                            <wps:spPr bwMode="auto">
                              <a:xfrm rot="-10800000">
                                <a:off x="738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8" name="Line 830"/>
                            <wps:cNvCnPr/>
                            <wps:spPr bwMode="auto">
                              <a:xfrm rot="-10800000">
                                <a:off x="722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9" name="Line 831"/>
                            <wps:cNvCnPr/>
                            <wps:spPr bwMode="auto">
                              <a:xfrm rot="-10800000">
                                <a:off x="7623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0" name="Line 832"/>
                            <wps:cNvCnPr/>
                            <wps:spPr bwMode="auto">
                              <a:xfrm rot="-10800000">
                                <a:off x="754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1" name="Line 833"/>
                            <wps:cNvCnPr/>
                            <wps:spPr bwMode="auto">
                              <a:xfrm rot="-10800000">
                                <a:off x="7462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2" name="Line 834"/>
                            <wps:cNvCnPr/>
                            <wps:spPr bwMode="auto">
                              <a:xfrm rot="-10800000">
                                <a:off x="730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3" name="Line 835"/>
                            <wps:cNvCnPr/>
                            <wps:spPr bwMode="auto">
                              <a:xfrm rot="-10800000">
                                <a:off x="738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4" name="Line 836"/>
                            <wps:cNvCnPr/>
                            <wps:spPr bwMode="auto">
                              <a:xfrm rot="-10800000">
                                <a:off x="722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5" name="Line 837"/>
                            <wps:cNvCnPr/>
                            <wps:spPr bwMode="auto">
                              <a:xfrm rot="-10800000">
                                <a:off x="7112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6" name="Rectangle 838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2934"/>
                                <a:ext cx="603" cy="506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66667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7" name="Rectangle 839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41" y="3007"/>
                                <a:ext cx="536" cy="332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8" name="Rectangle 840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10" y="2962"/>
                                <a:ext cx="401" cy="7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9" name="Rectangle 841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676" y="2933"/>
                                <a:ext cx="267" cy="58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>
                                      <a:gamma/>
                                      <a:shade val="90196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0" name="Rectangle 842"/>
                            <wps:cNvSpPr>
                              <a:spLocks noChangeArrowheads="1"/>
                            </wps:cNvSpPr>
                            <wps:spPr bwMode="auto">
                              <a:xfrm rot="-10800000">
                                <a:off x="6509" y="3361"/>
                                <a:ext cx="603" cy="79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000000">
                                      <a:gamma/>
                                      <a:tint val="53725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1" name="Line 843"/>
                            <wps:cNvCnPr/>
                            <wps:spPr bwMode="auto">
                              <a:xfrm rot="-10800000">
                                <a:off x="701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2" name="Line 844"/>
                            <wps:cNvCnPr/>
                            <wps:spPr bwMode="auto">
                              <a:xfrm rot="-10800000">
                                <a:off x="693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3" name="Line 845"/>
                            <wps:cNvCnPr/>
                            <wps:spPr bwMode="auto">
                              <a:xfrm rot="-10800000">
                                <a:off x="6851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4" name="Line 846"/>
                            <wps:cNvCnPr/>
                            <wps:spPr bwMode="auto">
                              <a:xfrm rot="-10800000">
                                <a:off x="669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5" name="Line 847"/>
                            <wps:cNvCnPr/>
                            <wps:spPr bwMode="auto">
                              <a:xfrm rot="-10800000">
                                <a:off x="6770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6" name="Line 848"/>
                            <wps:cNvCnPr/>
                            <wps:spPr bwMode="auto">
                              <a:xfrm rot="-10800000">
                                <a:off x="6609" y="3361"/>
                                <a:ext cx="0" cy="7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7" name="Line 849"/>
                            <wps:cNvCnPr/>
                            <wps:spPr bwMode="auto">
                              <a:xfrm rot="-10800000">
                                <a:off x="701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8" name="Line 850"/>
                            <wps:cNvCnPr/>
                            <wps:spPr bwMode="auto">
                              <a:xfrm rot="-10800000">
                                <a:off x="693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9" name="Line 851"/>
                            <wps:cNvCnPr/>
                            <wps:spPr bwMode="auto">
                              <a:xfrm rot="-10800000">
                                <a:off x="6851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0" name="Line 852"/>
                            <wps:cNvCnPr/>
                            <wps:spPr bwMode="auto">
                              <a:xfrm rot="-10800000">
                                <a:off x="669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1" name="Line 853"/>
                            <wps:cNvCnPr/>
                            <wps:spPr bwMode="auto">
                              <a:xfrm rot="-10800000">
                                <a:off x="6770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2" name="Line 854"/>
                            <wps:cNvCnPr/>
                            <wps:spPr bwMode="auto">
                              <a:xfrm rot="-10800000">
                                <a:off x="6609" y="3047"/>
                                <a:ext cx="0" cy="2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FFCC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3" name="Line 855"/>
                            <wps:cNvCnPr/>
                            <wps:spPr bwMode="auto">
                              <a:xfrm rot="-10800000">
                                <a:off x="6500" y="3044"/>
                                <a:ext cx="6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984" name="Rectangle 856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41" y="9665"/>
                              <a:ext cx="183" cy="28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Oval 857"/>
                          <wps:cNvSpPr>
                            <a:spLocks noChangeArrowheads="1"/>
                          </wps:cNvSpPr>
                          <wps:spPr bwMode="auto">
                            <a:xfrm rot="-21600000">
                              <a:off x="6369" y="9682"/>
                              <a:ext cx="126" cy="7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Oval 858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854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Oval 859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6367" y="9767"/>
                              <a:ext cx="126" cy="79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988" name="Picture 86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9" y="2951"/>
                            <a:ext cx="2409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Freeform 861"/>
                        <wps:cNvSpPr>
                          <a:spLocks/>
                        </wps:cNvSpPr>
                        <wps:spPr bwMode="auto">
                          <a:xfrm>
                            <a:off x="2139" y="3268"/>
                            <a:ext cx="3600" cy="4363"/>
                          </a:xfrm>
                          <a:custGeom>
                            <a:avLst/>
                            <a:gdLst>
                              <a:gd name="T0" fmla="*/ 0 w 1260"/>
                              <a:gd name="T1" fmla="*/ 3420 h 3420"/>
                              <a:gd name="T2" fmla="*/ 720 w 1260"/>
                              <a:gd name="T3" fmla="*/ 3420 h 3420"/>
                              <a:gd name="T4" fmla="*/ 720 w 1260"/>
                              <a:gd name="T5" fmla="*/ 0 h 3420"/>
                              <a:gd name="T6" fmla="*/ 1260 w 1260"/>
                              <a:gd name="T7" fmla="*/ 0 h 3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60" h="3420">
                                <a:moveTo>
                                  <a:pt x="0" y="3420"/>
                                </a:moveTo>
                                <a:lnTo>
                                  <a:pt x="720" y="3420"/>
                                </a:lnTo>
                                <a:lnTo>
                                  <a:pt x="720" y="0"/>
                                </a:ln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FF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2859" y="5968"/>
                            <a:ext cx="1234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Canal RD</w:t>
                              </w:r>
                            </w:p>
                            <w:p w:rsidR="0058736E" w:rsidRPr="000C4791" w:rsidRDefault="0058736E" w:rsidP="0058736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(Audio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Freeform 863"/>
                        <wps:cNvSpPr>
                          <a:spLocks/>
                        </wps:cNvSpPr>
                        <wps:spPr bwMode="auto">
                          <a:xfrm>
                            <a:off x="2141" y="4391"/>
                            <a:ext cx="6491" cy="3463"/>
                          </a:xfrm>
                          <a:custGeom>
                            <a:avLst/>
                            <a:gdLst>
                              <a:gd name="T0" fmla="*/ 0 w 7740"/>
                              <a:gd name="T1" fmla="*/ 1980 h 3240"/>
                              <a:gd name="T2" fmla="*/ 540 w 7740"/>
                              <a:gd name="T3" fmla="*/ 1980 h 3240"/>
                              <a:gd name="T4" fmla="*/ 540 w 7740"/>
                              <a:gd name="T5" fmla="*/ 3240 h 3240"/>
                              <a:gd name="T6" fmla="*/ 7740 w 7740"/>
                              <a:gd name="T7" fmla="*/ 3240 h 3240"/>
                              <a:gd name="T8" fmla="*/ 7740 w 7740"/>
                              <a:gd name="T9" fmla="*/ 0 h 3240"/>
                              <a:gd name="T10" fmla="*/ 7200 w 7740"/>
                              <a:gd name="T11" fmla="*/ 0 h 3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3240">
                                <a:moveTo>
                                  <a:pt x="0" y="1980"/>
                                </a:moveTo>
                                <a:lnTo>
                                  <a:pt x="540" y="1980"/>
                                </a:lnTo>
                                <a:lnTo>
                                  <a:pt x="540" y="3240"/>
                                </a:lnTo>
                                <a:lnTo>
                                  <a:pt x="7740" y="3240"/>
                                </a:lnTo>
                                <a:lnTo>
                                  <a:pt x="7740" y="0"/>
                                </a:lnTo>
                                <a:lnTo>
                                  <a:pt x="720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FF"/>
                            </a:solidFill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8079" y="3268"/>
                            <a:ext cx="1802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8736E" w:rsidRPr="0058736E" w:rsidRDefault="0058736E" w:rsidP="0058736E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P.O</w:t>
                              </w:r>
                              <w:proofErr w:type="gramStart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:OUT</w:t>
                              </w:r>
                              <w:proofErr w:type="gramEnd"/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REC-ALT</w:t>
                              </w:r>
                            </w:p>
                            <w:p w:rsidR="0058736E" w:rsidRPr="0058736E" w:rsidRDefault="0058736E" w:rsidP="0058736E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8736E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(Audio Rx)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815" o:spid="_x0000_s1958" style="width:414pt;height:248pt;mso-position-horizontal-relative:char;mso-position-vertical-relative:line" coordorigin="1601,2951" coordsize="8280,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">
                <v:group id="Group 807" o:spid="_x0000_s1959" style="position:absolute;left:-474;top:5306;width:4680;height:529;rotation:-90" coordorigin="4319,9544" coordsize="5040,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UCAJscAAADc&#10;AAAADwAAAAAAAAAAAAAAAACqAgAAZHJzL2Rvd25yZXYueG1sUEsFBgAAAAAEAAQA+gAAAJ4DAAAA&#10;AA==&#10;">
                  <v:group id="Group 808" o:spid="_x0000_s1960" style="position:absolute;left:4319;top:9544;width:5040;height:454" coordorigin="3600,2933" coordsize="5040,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  <v:rect id="Rectangle 809" o:spid="_x0000_s1961" alt="50%" style="position:absolute;left:3600;top:2936;width:5040;height:56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tNI8YA&#10;AADcAAAADwAAAGRycy9kb3ducmV2LnhtbESPQWvCQBSE7wX/w/KE3uqmFbWmriEULOJBm1TQ4yP7&#10;TEKzb0N2a9J/3xWEHoeZ+YZZJYNpxJU6V1tW8DyJQBAXVtdcKjh+bZ5eQTiPrLGxTAp+yUGyHj2s&#10;MNa254yuuS9FgLCLUUHlfRtL6YqKDLqJbYmDd7GdQR9kV0rdYR/gppEvUTSXBmsOCxW29F5R8Z3/&#10;GAX7vtidzuki+5hdPrOm9YfpZieVehwP6RsIT4P/D9/bW61gOV3A7Uw4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tNI8YAAADcAAAADwAAAAAAAAAAAAAAAACYAgAAZHJz&#10;L2Rvd25yZXYueG1sUEsFBgAAAAAEAAQA9QAAAIsDAAAAAA==&#10;" fillcolor="silver" strokeweight="1.5pt">
                      <v:fill r:id="rId16" o:title="" type="pattern"/>
                    </v:rect>
                    <v:oval id="Oval 810" o:spid="_x0000_s1962" style="position:absolute;left:5997;top:3124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mQh8MA&#10;AADcAAAADwAAAGRycy9kb3ducmV2LnhtbERP3WrCMBS+H+wdwhl4MzRVQbauqbiBPwijq+4BDs1Z&#10;U2xOuiZqfXtzMdjlx/efLQfbigv1vnGsYDpJQBBXTjdcK/g+rscvIHxA1tg6JgU38rDMHx8yTLW7&#10;ckmXQ6hFDGGfogITQpdK6StDFv3EdcSR+3G9xRBhX0vd4zWG21bOkmQhLTYcGwx29GGoOh3OVsGz&#10;+Zpu9Nb/Vqui3H8WWM5up3elRk/D6g1EoCH8i//cO63gdR7Xxj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mQh8MAAADcAAAADwAAAAAAAAAAAAAAAACYAgAAZHJzL2Rv&#10;d25yZXYueG1sUEsFBgAAAAAEAAQA9QAAAIgDAAAAAA==&#10;" fillcolor="black" strokeweight="1pt"/>
                    <v:oval id="Oval 811" o:spid="_x0000_s1963" style="position:absolute;left:6041;top:3155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up1MYA&#10;AADcAAAADwAAAGRycy9kb3ducmV2LnhtbESPQWvCQBSE74L/YXlCL6KbVFqS1FXEKngTrRdvz+xr&#10;Esy+TbOrxv76rlDwOMzMN8x03plaXKl1lWUF8TgCQZxbXXGh4PC1HiUgnEfWWFsmBXdyMJ/1e1PM&#10;tL3xjq57X4gAYZehgtL7JpPS5SUZdGPbEAfv27YGfZBtIXWLtwA3tXyNondpsOKwUGJDy5Ly8/5i&#10;FGzO+WKSHk+/b3Ey3K6Wny75iROlXgbd4gOEp84/w//tjVaQTlJ4nA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up1M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812" o:spid="_x0000_s1964" style="position:absolute;left:5113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v/MMA&#10;AADcAAAADwAAAGRycy9kb3ducmV2LnhtbERP3WrCMBS+H+wdwhl4MzRVRLauqbiBPwijq+4BDs1Z&#10;U2xOuiZqfXtzMdjlx/efLQfbigv1vnGsYDpJQBBXTjdcK/g+rscvIHxA1tg6JgU38rDMHx8yTLW7&#10;ckmXQ6hFDGGfogITQpdK6StDFv3EdcSR+3G9xRBhX0vd4zWG21bOkmQhLTYcGwx29GGoOh3OVsGz&#10;+Zpu9Nb/Vqui3H8WWM5up3elRk/D6g1EoCH8i//cO63gdR7nxz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nv/MMAAADcAAAADwAAAAAAAAAAAAAAAACYAgAAZHJzL2Rv&#10;d25yZXYueG1sUEsFBgAAAAAEAAQA9QAAAIgDAAAAAA==&#10;" fillcolor="black" strokeweight="1pt"/>
                    <v:oval id="Oval 813" o:spid="_x0000_s1965" style="position:absolute;left:5156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vWr8cA&#10;AADcAAAADwAAAGRycy9kb3ducmV2LnhtbESPQWvCQBSE70L/w/IKXkqzidoS06wiVsGbaL14e82+&#10;JsHs2zS71dhf3xUKHoeZ+YbJ571pxJk6V1tWkEQxCOLC6ppLBYeP9XMKwnlkjY1lUnAlB/PZwyDH&#10;TNsL7+i896UIEHYZKqi8bzMpXVGRQRfZljh4X7Yz6IPsSqk7vAS4aeQojl+lwZrDQoUtLSsqTvsf&#10;o2BzKhbj6fHz9yVJn7ar5btLv5NUqeFjv3gD4an39/B/e6MVTCcJ3M6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b1q/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814" o:spid="_x0000_s1966" style="position:absolute;left:4645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fUEMUA&#10;AADcAAAADwAAAGRycy9kb3ducmV2LnhtbESP0WrCQBRE3wv+w3ILfSm6MYi0qatooSqC2Gg/4JK9&#10;zQazd9PsqvHvXUHo4zAzZ5jJrLO1OFPrK8cKhoMEBHHhdMWlgp/DV/8NhA/IGmvHpOBKHmbT3tME&#10;M+0unNN5H0oRIewzVGBCaDIpfWHIoh+4hjh6v661GKJsS6lbvES4rWWaJGNpseK4YLChT0PFcX+y&#10;Cl7N93CpV/6vmO/yzXaHeXo9LpR6ee7mHyACdeE//GivtYL3UQr3M/EI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9QQxQAAANwAAAAPAAAAAAAAAAAAAAAAAJgCAABkcnMv&#10;ZG93bnJldi54bWxQSwUGAAAAAAQABAD1AAAAigMAAAAA&#10;" fillcolor="black" strokeweight="1pt"/>
                    <v:oval id="Oval 815" o:spid="_x0000_s1967" style="position:absolute;left:4689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tQ8YA&#10;AADcAAAADwAAAGRycy9kb3ducmV2LnhtbESPQWvCQBSE74X+h+UVvIhuoq3E6CpiK3iTqhdvz+wz&#10;CWbfxuyqsb++WxB6HGbmG2Y6b00lbtS40rKCuB+BIM6sLjlXsN+tegkI55E1VpZJwYMczGevL1NM&#10;tb3zN922PhcBwi5FBYX3dSqlywoy6Pq2Jg7eyTYGfZBNLnWD9wA3lRxE0UgaLDksFFjTsqDsvL0a&#10;BetzthiOD8efjzjpbr6Wny65xIlSnbd2MQHhqfX/4Wd7rRWM34fwdyYc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XtQ8YAAADcAAAADwAAAAAAAAAAAAAAAACYAgAAZHJz&#10;L2Rvd25yZXYueG1sUEsFBgAAAAAEAAQA9QAAAIsDAAAAAA==&#10;" fillcolor="black" strokecolor="silver" strokeweight="4pt">
                      <v:stroke r:id="rId17" o:title="" filltype="pattern"/>
                    </v:oval>
                    <v:oval id="Oval 816" o:spid="_x0000_s1968" style="position:absolute;left:4178;top:3124;width:264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p/8UA&#10;AADcAAAADwAAAGRycy9kb3ducmV2LnhtbESP0WoCMRRE34X+Q7gFX0SzipS6NYoV1CKIXfUDLpvb&#10;zeLmZruJuv59IxR8HGbmDDOdt7YSV2p86VjBcJCAIM6dLrlQcDqu+u8gfEDWWDkmBXfyMJ+9dKaY&#10;anfjjK6HUIgIYZ+iAhNCnUrpc0MW/cDVxNH7cY3FEGVTSN3gLcJtJUdJ8iYtlhwXDNa0NJSfDxer&#10;oGe+h2u98b/5Yp9td3vMRvfzp1Ld13bxASJQG57h//aXVjAZj+Fx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oun/xQAAANwAAAAPAAAAAAAAAAAAAAAAAJgCAABkcnMv&#10;ZG93bnJldi54bWxQSwUGAAAAAAQABAD1AAAAigMAAAAA&#10;" fillcolor="black" strokeweight="1pt"/>
                    <v:oval id="Oval 817" o:spid="_x0000_s1969" style="position:absolute;left:4222;top:3154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QrMcA&#10;AADcAAAADwAAAGRycy9kb3ducmV2LnhtbESPT2vCQBTE7wW/w/KEXopu4p8So6uIWvAmtV68PbPP&#10;JJh9G7Nbjf303YLQ4zAzv2Fmi9ZU4kaNKy0riPsRCOLM6pJzBYevj14CwnlkjZVlUvAgB4t552WG&#10;qbZ3/qTb3uciQNilqKDwvk6ldFlBBl3f1sTBO9vGoA+yyaVu8B7gppKDKHqXBksOCwXWtCoou+y/&#10;jYLtJVsOJ8fTzzhO3nab1dol1zhR6rXbLqcgPLX+P/xsb7WCyWgM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g0Kz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oval id="Oval 818" o:spid="_x0000_s1970" style="position:absolute;left:3710;top:3124;width:265;height:18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zSE8UA&#10;AADcAAAADwAAAGRycy9kb3ducmV2LnhtbESP3YrCMBSE7wXfIRxhb2RNlUXcahRd2B8E0br7AIfm&#10;2BSbk9pktb69EQQvh5n5hpktWluJMzW+dKxgOEhAEOdOl1wo+Pv9fJ2A8AFZY+WYFFzJw2Le7cww&#10;1e7CGZ33oRARwj5FBSaEOpXS54Ys+oGriaN3cI3FEGVTSN3gJcJtJUdJMpYWS44LBmv6MJQf9/9W&#10;Qd/shl/625/y5TZbb7aYja7HlVIvvXY5BRGoDc/wo/2jFby/jeF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PNITxQAAANwAAAAPAAAAAAAAAAAAAAAAAJgCAABkcnMv&#10;ZG93bnJldi54bWxQSwUGAAAAAAQABAD1AAAAigMAAAAA&#10;" fillcolor="black" strokeweight="1pt"/>
                    <v:oval id="Oval 819" o:spid="_x0000_s1971" style="position:absolute;left:3754;top:3154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7rQMcA&#10;AADcAAAADwAAAGRycy9kb3ducmV2LnhtbESPT2vCQBTE70K/w/IKXopuYq3G6CpiW/BW/HPp7TX7&#10;TILZtzG7atpP7woFj8PM/IaZLVpTiQs1rrSsIO5HIIgzq0vOFex3n70EhPPIGivLpOCXHCzmT50Z&#10;ptpeeUOXrc9FgLBLUUHhfZ1K6bKCDLq+rYmDd7CNQR9kk0vd4DXATSUHUTSSBksOCwXWtCooO27P&#10;RsH6mC1fJ98/f29x8vL1sXp3ySlOlOo+t8spCE+tf4T/22utYDIcw/1MO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+60DHAAAA3AAAAA8AAAAAAAAAAAAAAAAAmAIAAGRy&#10;cy9kb3ducmV2LnhtbFBLBQYAAAAABAAEAPUAAACMAwAAAAA=&#10;" fillcolor="black" strokecolor="silver" strokeweight="4pt">
                      <v:stroke r:id="rId17" o:title="" filltype="pattern"/>
                    </v:oval>
                    <v:rect id="Rectangle 820" o:spid="_x0000_s1972" style="position:absolute;left:7120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efn8EA&#10;AADcAAAADwAAAGRycy9kb3ducmV2LnhtbERPz2vCMBS+D/wfwhO8zbRDxqxGEUXQo07F4zN5NsXm&#10;pTRZ7fbXL4fBjh/f7/myd7XoqA2VZwX5OANBrL2puFRw+ty+foAIEdlg7ZkUfFOA5WLwMsfC+Ccf&#10;qDvGUqQQDgUqsDE2hZRBW3IYxr4hTtzdtw5jgm0pTYvPFO5q+ZZl79JhxanBYkNrS/px/HIKmmv4&#10;ufH+sO/Olb7o8zbf2Emu1GjYr2YgIvXxX/zn3hkF00l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nn5/BAAAA3AAAAA8AAAAAAAAAAAAAAAAAmAIAAGRycy9kb3du&#10;cmV2LnhtbFBLBQYAAAAABAAEAPUAAACGAwAAAAA=&#10;" fillcolor="black">
                      <v:fill color2="#555" focus="50%" type="gradient"/>
                    </v:rect>
                    <v:rect id="Rectangle 821" o:spid="_x0000_s1973" style="position:absolute;left:7153;top:3007;width:535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vNB8UA&#10;AADcAAAADwAAAGRycy9kb3ducmV2LnhtbESPQWvCQBSE74L/YXlCb2ZjKWKiq4i0pViwNNaDt2f2&#10;mSxm34bsVtN/3y0IPQ4z8w2zWPW2EVfqvHGsYJKkIIhLpw1XCr72L+MZCB+QNTaOScEPeVgth4MF&#10;5trd+JOuRahEhLDPUUEdQptL6cuaLPrEtcTRO7vOYoiyq6Tu8BbhtpGPaTqVFg3HhRpb2tRUXopv&#10;q8AeD/qQ7Z/N7mPrZu/Mxcm9GqUeRv16DiJQH/7D9/abVpA9ZfB3Jh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80HxQAAANwAAAAPAAAAAAAAAAAAAAAAAJgCAABkcnMv&#10;ZG93bnJldi54bWxQSwUGAAAAAAQABAD1AAAAigMAAAAA&#10;" fillcolor="#e6e6e6">
                      <v:fill focus="100%" type="gradient"/>
                    </v:rect>
                    <v:rect id="Rectangle 822" o:spid="_x0000_s1974" style="position:absolute;left:7221;top:2962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HTN8EA&#10;AADcAAAADwAAAGRycy9kb3ducmV2LnhtbERPy4rCMBTdC/5DuII7TR1QnGoqKowog4NaP+DS3D60&#10;uSlN1M7fTxYDLg/nvVx1phZPal1lWcFkHIEgzqyuuFBwTb9GcxDOI2usLZOCX3KwSvq9JcbavvhM&#10;z4svRAhhF6OC0vsmltJlJRl0Y9sQBy63rUEfYFtI3eIrhJtafkTRTBqsODSU2NC2pOx+eRgFNv0+&#10;6WO+2W2bqTz9HHxaVMebUsNBt16A8NT5t/jfvdcKPqdhfjgTjoBM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0zfBAAAA3AAAAA8AAAAAAAAAAAAAAAAAmAIAAGRycy9kb3du&#10;cmV2LnhtbFBLBQYAAAAABAAEAPUAAACGAwAAAAA=&#10;" fillcolor="#e6e6e6" stroked="f">
                      <v:fill focus="100%" type="gradient"/>
                    </v:rect>
                    <v:rect id="Rectangle 823" o:spid="_x0000_s1975" style="position:absolute;left:7287;top:2933;width:268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12rMMA&#10;AADcAAAADwAAAGRycy9kb3ducmV2LnhtbESP0YrCMBRE3xf8h3AF39ZUQVmrUVRQFFHU+gGX5tpW&#10;m5vSRK1/bxYW9nGYmTPMZNaYUjypdoVlBb1uBII4tbrgTMElWX3/gHAeWWNpmRS8ycFs2vqaYKzt&#10;i0/0PPtMBAi7GBXk3lexlC7NyaDr2oo4eFdbG/RB1pnUNb4C3JSyH0VDabDgsJBjRcuc0vv5YRTY&#10;ZHfU++tivawG8njY+iQr9jelOu1mPgbhqfH/4b/2RisYDXrweyYcAT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12rMMAAADcAAAADwAAAAAAAAAAAAAAAACYAgAAZHJzL2Rv&#10;d25yZXYueG1sUEsFBgAAAAAEAAQA9QAAAIgDAAAAAA==&#10;" fillcolor="#e6e6e6" stroked="f">
                      <v:fill focus="100%" type="gradient"/>
                    </v:rect>
                    <v:rect id="Rectangle 824" o:spid="_x0000_s1976" style="position:absolute;left:7120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KVb8UA&#10;AADcAAAADwAAAGRycy9kb3ducmV2LnhtbESPUWvCMBSF3wf7D+EO9jbTOpxajbINBqIgWP0Bl+ba&#10;lDU3WZPZ+u8XQdjj4ZzzHc5yPdhWXKgLjWMF+SgDQVw53XCt4HT8epmBCBFZY+uYFFwpwHr1+LDE&#10;QrueD3QpYy0ShEOBCkyMvpAyVIYshpHzxMk7u85iTLKrpe6wT3DbynGWvUmLDacFg54+DVXf5a9V&#10;8LrZ+on/yPGnn+63eXndnY3cKfX8NLwvQEQa4n/43t5oBfPJGG5n0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pVvxQAAANwAAAAPAAAAAAAAAAAAAAAAAJgCAABkcnMv&#10;ZG93bnJldi54bWxQSwUGAAAAAAQABAD1AAAAigMAAAAA&#10;" fillcolor="#767676">
                      <v:fill color2="black" focus="100%" type="gradient"/>
                    </v:rect>
                    <v:line id="Line 825" o:spid="_x0000_s1977" style="position:absolute;rotation:180;visibility:visible;mso-wrap-style:square" from="7623,3361" to="7623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4z3scAAADcAAAADwAAAGRycy9kb3ducmV2LnhtbESPT2vCQBTE7wW/w/KEXopu2qJodCNW&#10;KPTSglEQb8/syz+zb2N2q+m37xYKHoeZ+Q2zXPWmEVfqXGVZwfM4AkGcWV1xoWC/ex/NQDiPrLGx&#10;TAp+yMEqGTwsMdb2xlu6pr4QAcIuRgWl920spctKMujGtiUOXm47gz7IrpC6w1uAm0a+RNFUGqw4&#10;LJTY0qak7Jx+GwXp5HCs3y7nz33z9ZTbUy/zepcr9Tjs1wsQnnp/D/+3P7SC+eQV/s6EIyC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XjPexwAAANwAAAAPAAAAAAAA&#10;AAAAAAAAAKECAABkcnMvZG93bnJldi54bWxQSwUGAAAAAAQABAD5AAAAlQMAAAAA&#10;" strokecolor="#fc0" strokeweight="2pt"/>
                    <v:line id="Line 826" o:spid="_x0000_s1978" style="position:absolute;rotation:180;visibility:visible;mso-wrap-style:square" from="7542,3361" to="754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erqscAAADcAAAADwAAAGRycy9kb3ducmV2LnhtbESPT2vCQBTE7wW/w/KEXopuWqpodCNW&#10;KPTSglEQb8/syz+zb2N2q+m37xYKHoeZ+Q2zXPWmEVfqXGVZwfM4AkGcWV1xoWC/ex/NQDiPrLGx&#10;TAp+yMEqGTwsMdb2xlu6pr4QAcIuRgWl920spctKMujGtiUOXm47gz7IrpC6w1uAm0a+RNFUGqw4&#10;LJTY0qak7Jx+GwXp5HCs3y7nz33z9ZTbUy/zepcr9Tjs1wsQnnp/D/+3P7SC+eQV/s6EIyCT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t6uqxwAAANwAAAAPAAAAAAAA&#10;AAAAAAAAAKECAABkcnMvZG93bnJldi54bWxQSwUGAAAAAAQABAD5AAAAlQMAAAAA&#10;" strokecolor="#fc0" strokeweight="2pt"/>
                    <v:line id="Line 827" o:spid="_x0000_s1979" style="position:absolute;rotation:180;visibility:visible;mso-wrap-style:square" from="7462,3361" to="7462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sOMcYAAADcAAAADwAAAGRycy9kb3ducmV2LnhtbESPT2vCQBTE74V+h+UJXopuLKTU6Cq1&#10;UPCi0CgUb8/syx/Nvk2zq8Zv7wqCx2FmfsNM552pxZlaV1lWMBpGIIgzqysuFGw3P4NPEM4ja6wt&#10;k4IrOZjPXl+mmGh74V86p74QAcIuQQWl900ipctKMuiGtiEOXm5bgz7ItpC6xUuAm1q+R9GHNFhx&#10;WCixoe+SsmN6MgrS+G93WPwfV9t6/ZbbfSfzwyZXqt/rviYgPHX+GX60l1rBOI7hfiYc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7DjHGAAAA3AAAAA8AAAAAAAAA&#10;AAAAAAAAoQIAAGRycy9kb3ducmV2LnhtbFBLBQYAAAAABAAEAPkAAACUAwAAAAA=&#10;" strokecolor="#fc0" strokeweight="2pt"/>
                    <v:line id="Line 828" o:spid="_x0000_s1980" style="position:absolute;rotation:180;visibility:visible;mso-wrap-style:square" from="7301,3361" to="730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mQRscAAADcAAAADwAAAGRycy9kb3ducmV2LnhtbESPT2vCQBTE70K/w/IKXkQ3FZQ2dSNa&#10;KHix0Bgo3l6zL//Mvk2zq8Zv3y0IPQ4z8xtmtR5MKy7Uu9qygqdZBII4t7rmUkF2eJ8+g3AeWWNr&#10;mRTcyME6eRitMNb2yp90SX0pAoRdjAoq77tYSpdXZNDNbEccvML2Bn2QfSl1j9cAN62cR9FSGqw5&#10;LFTY0VtF+Sk9GwXp4uvYbH9O+6z9mBT2e5BFcyiUGj8Om1cQngb/H763d1rBy2IJ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KZBGxwAAANwAAAAPAAAAAAAA&#10;AAAAAAAAAKECAABkcnMvZG93bnJldi54bWxQSwUGAAAAAAQABAD5AAAAlQMAAAAA&#10;" strokecolor="#fc0" strokeweight="2pt"/>
                    <v:line id="Line 829" o:spid="_x0000_s1981" style="position:absolute;rotation:180;visibility:visible;mso-wrap-style:square" from="7381,3361" to="738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U13ccAAADcAAAADwAAAGRycy9kb3ducmV2LnhtbESPT2vCQBTE70K/w/IKvUjdtKC2qRtp&#10;BcGLBaMg3l6zL//Mvo3ZVdNv3y0IHoeZ+Q0zm/emERfqXGVZwcsoAkGcWV1xoWC3XT6/gXAeWWNj&#10;mRT8koN58jCYYaztlTd0SX0hAoRdjApK79tYSpeVZNCNbEscvNx2Bn2QXSF1h9cAN418jaKJNFhx&#10;WCixpUVJ2TE9GwXpeH+ov07H9a75Hub2p5d5vc2VenrsPz9AeOr9PXxrr7SC9/EU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ZTXdxwAAANwAAAAPAAAAAAAA&#10;AAAAAAAAAKECAABkcnMvZG93bnJldi54bWxQSwUGAAAAAAQABAD5AAAAlQMAAAAA&#10;" strokecolor="#fc0" strokeweight="2pt"/>
                    <v:line id="Line 830" o:spid="_x0000_s1982" style="position:absolute;rotation:180;visibility:visible;mso-wrap-style:square" from="7221,3361" to="722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qhr8IAAADcAAAADwAAAGRycy9kb3ducmV2LnhtbERPy4rCMBTdC/MP4QpuZEwVFKcaZRSE&#10;2cyAVRB31+b2oc1NbaJ2/t4sBJeH854vW1OJOzWutKxgOIhAEKdWl5wr2O82n1MQziNrrCyTgn9y&#10;sFx8dOYYa/vgLd0Tn4sQwi5GBYX3dSylSwsy6Aa2Jg5cZhuDPsAml7rBRwg3lRxF0UQaLDk0FFjT&#10;uqD0ktyMgmR8OJ5X18vvvvrrZ/bUyuy8y5TqddvvGQhPrX+LX+4freBrHN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qhr8IAAADcAAAADwAAAAAAAAAAAAAA&#10;AAChAgAAZHJzL2Rvd25yZXYueG1sUEsFBgAAAAAEAAQA+QAAAJADAAAAAA==&#10;" strokecolor="#fc0" strokeweight="2pt"/>
                    <v:line id="Line 831" o:spid="_x0000_s1983" style="position:absolute;rotation:180;visibility:visible;mso-wrap-style:square" from="7623,3047" to="7623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YENMcAAADcAAAADwAAAGRycy9kb3ducmV2LnhtbESPT2vCQBTE70K/w/IKvUjdKFhqmo3U&#10;guBFoVEo3p7Zlz+afZtmtxq/vSsIPQ4z8xsmmfemEWfqXG1ZwXgUgSDOra65VLDbLl/fQTiPrLGx&#10;TAqu5GCePg0SjLW98DedM1+KAGEXo4LK+zaW0uUVGXQj2xIHr7CdQR9kV0rd4SXATSMnUfQmDdYc&#10;Fips6aui/JT9GQXZ9Gd/XPye1rtmMyzsoZfFcVso9fLcf36A8NT7//CjvdIKZtMZ3M+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tgQ0xwAAANwAAAAPAAAAAAAA&#10;AAAAAAAAAKECAABkcnMvZG93bnJldi54bWxQSwUGAAAAAAQABAD5AAAAlQMAAAAA&#10;" strokecolor="#fc0" strokeweight="2pt"/>
                    <v:line id="Line 832" o:spid="_x0000_s1984" style="position:absolute;rotation:180;visibility:visible;mso-wrap-style:square" from="7542,3047" to="754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nFMIAAADcAAAADwAAAGRycy9kb3ducmV2LnhtbERPy4rCMBTdC/5DuAOzEU0VFO0YRQVh&#10;NiNYBZndneb2oc1NbTJa/94sBJeH854vW1OJGzWutKxgOIhAEKdWl5wrOB62/SkI55E1VpZJwYMc&#10;LBfdzhxjbe+8p1vicxFC2MWooPC+jqV0aUEG3cDWxIHLbGPQB9jkUjd4D+GmkqMomkiDJYeGAmva&#10;FJRekn+jIBmffs/r6+XnWO16mf1rZXY+ZEp9frSrLxCeWv8Wv9zfWsFsEuaH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BnFMIAAADcAAAADwAAAAAAAAAAAAAA&#10;AAChAgAAZHJzL2Rvd25yZXYueG1sUEsFBgAAAAAEAAQA+QAAAJADAAAAAA==&#10;" strokecolor="#fc0" strokeweight="2pt"/>
                    <v:line id="Line 833" o:spid="_x0000_s1985" style="position:absolute;rotation:180;visibility:visible;mso-wrap-style:square" from="7462,3047" to="7462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zCj8cAAADcAAAADwAAAGRycy9kb3ducmV2LnhtbESPT2vCQBTE74V+h+UVvBTdWFBqdCNt&#10;oeDFQmNAvD2zL//Mvk2zq8Zv3y0IPQ4z8xtmtR5MKy7Uu9qygukkAkGcW11zqSDbfY5fQTiPrLG1&#10;TApu5GCdPD6sMNb2yt90SX0pAoRdjAoq77tYSpdXZNBNbEccvML2Bn2QfSl1j9cAN618iaK5NFhz&#10;WKiwo4+K8lN6NgrS2f7QvP+ctln79VzY4yCLZlcoNXoa3pYgPA3+P3xvb7SCxXwK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rMKPxwAAANwAAAAPAAAAAAAA&#10;AAAAAAAAAKECAABkcnMvZG93bnJldi54bWxQSwUGAAAAAAQABAD5AAAAlQMAAAAA&#10;" strokecolor="#fc0" strokeweight="2pt"/>
                    <v:line id="Line 834" o:spid="_x0000_s1986" style="position:absolute;rotation:180;visibility:visible;mso-wrap-style:square" from="7301,3047" to="730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5c+McAAADcAAAADwAAAGRycy9kb3ducmV2LnhtbESPT2vCQBTE74V+h+UVvBTdKCg1upG2&#10;UOilhcaAeHtmX/6ZfRuzq8Zv3y0IPQ4z8xtmvRlMKy7Uu9qygukkAkGcW11zqSDbfoxfQDiPrLG1&#10;TApu5GCTPD6sMdb2yj90SX0pAoRdjAoq77tYSpdXZNBNbEccvML2Bn2QfSl1j9cAN62cRdFCGqw5&#10;LFTY0XtF+TE9GwXpfLdv3k7Hr6z9fi7sYZBFsy2UGj0NrysQngb/H763P7WC5WIGf2fCEZDJ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flz4xwAAANwAAAAPAAAAAAAA&#10;AAAAAAAAAKECAABkcnMvZG93bnJldi54bWxQSwUGAAAAAAQABAD5AAAAlQMAAAAA&#10;" strokecolor="#fc0" strokeweight="2pt"/>
                    <v:line id="Line 835" o:spid="_x0000_s1987" style="position:absolute;rotation:180;visibility:visible;mso-wrap-style:square" from="7381,3047" to="738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L5Y8cAAADcAAAADwAAAGRycy9kb3ducmV2LnhtbESPT2vCQBTE70K/w/IKvUjd2KK0qRup&#10;gtBLBaMg3l6zL//Mvo3ZVdNv3y0IHoeZ+Q0zm/emERfqXGVZwXgUgSDOrK64ULDbrp7fQDiPrLGx&#10;TAp+ycE8eRjMMNb2yhu6pL4QAcIuRgWl920spctKMuhGtiUOXm47gz7IrpC6w2uAm0a+RNFUGqw4&#10;LJTY0rKk7JiejYJ0sj/Ui9Pxe9esh7n96WVeb3Olnh77zw8Qnnp/D9/aX1rB+/QV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MvljxwAAANwAAAAPAAAAAAAA&#10;AAAAAAAAAKECAABkcnMvZG93bnJldi54bWxQSwUGAAAAAAQABAD5AAAAlQMAAAAA&#10;" strokecolor="#fc0" strokeweight="2pt"/>
                    <v:line id="Line 836" o:spid="_x0000_s1988" style="position:absolute;rotation:180;visibility:visible;mso-wrap-style:square" from="7221,3047" to="722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thF8cAAADcAAAADwAAAGRycy9kb3ducmV2LnhtbESPT2vCQBTE70K/w/IKvUjdWKq0qRup&#10;gtBLBaMg3l6zL//Mvo3ZVdNv3y0IHoeZ+Q0zm/emERfqXGVZwXgUgSDOrK64ULDbrp7fQDiPrLGx&#10;TAp+ycE8eRjMMNb2yhu6pL4QAcIuRgWl920spctKMuhGtiUOXm47gz7IrpC6w2uAm0a+RNFUGqw4&#10;LJTY0rKk7JiejYJ0sj/Ui9Pxe9esh7n96WVeb3Olnh77zw8Qnnp/D9/aX1rB+/QV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22EXxwAAANwAAAAPAAAAAAAA&#10;AAAAAAAAAKECAABkcnMvZG93bnJldi54bWxQSwUGAAAAAAQABAD5AAAAlQMAAAAA&#10;" strokecolor="#fc0" strokeweight="2pt"/>
                    <v:line id="Line 837" o:spid="_x0000_s1989" style="position:absolute;rotation:180;visibility:visible;mso-wrap-style:square" from="7112,3044" to="7724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f2DMcAAADcAAAADwAAAGRycy9kb3ducmV2LnhtbESP3WoCMRSE7wXfIRyhdzVroWq3RtEW&#10;W6FF6g8U7w6b42Zxc7Jsoru+fSMUvBxm5htmMmttKS5U+8KxgkE/AUGcOV1wrmC/Wz6OQfiArLF0&#10;TAqu5GE27XYmmGrX8IYu25CLCGGfogITQpVK6TNDFn3fVcTRO7raYoiyzqWusYlwW8qnJBlKiwXH&#10;BYMVvRnKTtuzVXA4r39Gu/eP72RhvwrTlJ9yqX+Veui181cQgdpwD/+3V1rBy/AZbmfiEZ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p/YMxwAAANwAAAAPAAAAAAAA&#10;AAAAAAAAAKECAABkcnMvZG93bnJldi54bWxQSwUGAAAAAAQABAD5AAAAlQMAAAAA&#10;" strokeweight="1.5pt"/>
                    <v:rect id="Rectangle 838" o:spid="_x0000_s1990" style="position:absolute;left:6509;top:2934;width:603;height:50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HyFsQA&#10;AADcAAAADwAAAGRycy9kb3ducmV2LnhtbESPQWsCMRSE7wX/Q3hCb5rdUha7GkUsQj2qtfT4TJ6b&#10;xc3LsknXbX99UxB6HGbmG2axGlwjeupC7VlBPs1AEGtvaq4UvB+3kxmIEJENNp5JwTcFWC1HDwss&#10;jb/xnvpDrESCcChRgY2xLaUM2pLDMPUtcfIuvnMYk+wqaTq8Jbhr5FOWFdJhzWnBYksbS/p6+HIK&#10;2s/wc+bdftefav2hT9v81T7nSj2Oh/UcRKQh/ofv7Tej4KUo4O9MOg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B8hbEAAAA3AAAAA8AAAAAAAAAAAAAAAAAmAIAAGRycy9k&#10;b3ducmV2LnhtbFBLBQYAAAAABAAEAPUAAACJAwAAAAA=&#10;" fillcolor="black">
                      <v:fill color2="#555" focus="50%" type="gradient"/>
                    </v:rect>
                    <v:rect id="Rectangle 839" o:spid="_x0000_s1991" style="position:absolute;left:6541;top:3007;width:536;height:33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2gjsUA&#10;AADcAAAADwAAAGRycy9kb3ducmV2LnhtbESPQWsCMRSE7wX/Q3iCt5rVg9XVKFKqlBYqrnrw9tw8&#10;d4Obl2WT6vbfG6HgcZiZb5jZorWVuFLjjWMFg34Cgjh32nChYL9bvY5B+ICssXJMCv7Iw2LeeZlh&#10;qt2Nt3TNQiEihH2KCsoQ6lRKn5dk0fddTRy9s2sshiibQuoGbxFuKzlMkpG0aDgulFjTe0n5Jfu1&#10;CuzxoA+T3Yf52Xy58TdzdnJro1Sv2y6nIAK14Rn+b39qBZPRGzzO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3aCOxQAAANwAAAAPAAAAAAAAAAAAAAAAAJgCAABkcnMv&#10;ZG93bnJldi54bWxQSwUGAAAAAAQABAD1AAAAigMAAAAA&#10;" fillcolor="#e6e6e6">
                      <v:fill focus="100%" type="gradient"/>
                    </v:rect>
                    <v:rect id="Rectangle 840" o:spid="_x0000_s1992" style="position:absolute;left:6610;top:2962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sVjMEA&#10;AADcAAAADwAAAGRycy9kb3ducmV2LnhtbERPy4rCMBTdD/gP4QruxtQBZaymosLIDKKo9QMuze1D&#10;m5vSRK1/bxbCLA/nPV90phZ3al1lWcFoGIEgzqyuuFBwTn8+v0E4j6yxtkwKnuRgkfQ+5hhr++Aj&#10;3U++ECGEXYwKSu+bWEqXlWTQDW1DHLjctgZ9gG0hdYuPEG5q+RVFE2mw4tBQYkPrkrLr6WYU2HR7&#10;0Lt8tVk3Y3nY//m0qHYXpQb9bjkD4anz/+K3+1crmE7C2n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7FYzBAAAA3AAAAA8AAAAAAAAAAAAAAAAAmAIAAGRycy9kb3du&#10;cmV2LnhtbFBLBQYAAAAABAAEAPUAAACGAwAAAAA=&#10;" fillcolor="#e6e6e6" stroked="f">
                      <v:fill focus="100%" type="gradient"/>
                    </v:rect>
                    <v:rect id="Rectangle 841" o:spid="_x0000_s1993" style="position:absolute;left:6676;top:2933;width:267;height:5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ewF8MA&#10;AADcAAAADwAAAGRycy9kb3ducmV2LnhtbESP0YrCMBRE3xf8h3AF39bUBUWrUVRYUURR6wdcmmtb&#10;bW5KE7X79xtB8HGYmTPMZNaYUjyodoVlBb1uBII4tbrgTME5+f0egnAeWWNpmRT8kYPZtPU1wVjb&#10;Jx/pcfKZCBB2MSrIva9iKV2ak0HXtRVx8C62NuiDrDOpa3wGuCnlTxQNpMGCw0KOFS1zSm+nu1Fg&#10;k+1B7y6L1bLqy8N+45Os2F2V6rSb+RiEp8Z/wu/2WisYDUbwOhOO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3ewF8MAAADcAAAADwAAAAAAAAAAAAAAAACYAgAAZHJzL2Rv&#10;d25yZXYueG1sUEsFBgAAAAAEAAQA9QAAAIgDAAAAAA==&#10;" fillcolor="#e6e6e6" stroked="f">
                      <v:fill focus="100%" type="gradient"/>
                    </v:rect>
                    <v:rect id="Rectangle 842" o:spid="_x0000_s1994" style="position:absolute;left:6509;top:3361;width:603;height:7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ny48EA&#10;AADcAAAADwAAAGRycy9kb3ducmV2LnhtbERP3WrCMBS+H/gO4QjezbQT59YZxQ0EURDs9gCH5tiU&#10;NSexyWx9e3Mh7PLj+1+uB9uKK3Whcawgn2YgiCunG64V/Hxvn99AhIissXVMCm4UYL0aPS2x0K7n&#10;E13LWIsUwqFABSZGX0gZKkMWw9R54sSdXWcxJtjVUnfYp3Dbypcse5UWG04NBj19Gap+yz+rYLbb&#10;+7n/zPHSL477vLwdzkYelJqMh80HiEhD/Bc/3Dut4H2R5qcz6Qj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p8uPBAAAA3AAAAA8AAAAAAAAAAAAAAAAAmAIAAGRycy9kb3du&#10;cmV2LnhtbFBLBQYAAAAABAAEAPUAAACGAwAAAAA=&#10;" fillcolor="#767676">
                      <v:fill color2="black" focus="100%" type="gradient"/>
                    </v:rect>
                    <v:line id="Line 843" o:spid="_x0000_s1995" style="position:absolute;rotation:180;visibility:visible;mso-wrap-style:square" from="7011,3361" to="701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VUUsYAAADcAAAADwAAAGRycy9kb3ducmV2LnhtbESPT2sCMRTE7wW/Q3iCl6JZhVZdjWIF&#10;oZcWXAXx9ty8/aObl+0m1fXbm0LB4zAzv2Hmy9ZU4kqNKy0rGA4iEMSp1SXnCva7TX8CwnlkjZVl&#10;UnAnB8tF52WOsbY33tI18bkIEHYxKii8r2MpXVqQQTewNXHwMtsY9EE2udQN3gLcVHIURe/SYMlh&#10;ocCa1gWll+TXKEjeDsfzx8/la199v2b21MrsvMuU6nXb1QyEp9Y/w//tT61gOh7C35lwBOTi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1VFLGAAAA3AAAAA8AAAAAAAAA&#10;AAAAAAAAoQIAAGRycy9kb3ducmV2LnhtbFBLBQYAAAAABAAEAPkAAACUAwAAAAA=&#10;" strokecolor="#fc0" strokeweight="2pt"/>
                    <v:line id="Line 844" o:spid="_x0000_s1996" style="position:absolute;rotation:180;visibility:visible;mso-wrap-style:square" from="6931,3361" to="693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KJccAAADcAAAADwAAAGRycy9kb3ducmV2LnhtbESPT2vCQBTE70K/w/IKvUjdKGjb1I1U&#10;odCLglEQb6/Zl39m38bsVtNv3xWEHoeZ+Q0zX/SmERfqXGVZwXgUgSDOrK64ULDffT6/gnAeWWNj&#10;mRT8koNF8jCYY6ztlbd0SX0hAoRdjApK79tYSpeVZNCNbEscvNx2Bn2QXSF1h9cAN42cRNFMGqw4&#10;LJTY0qqk7JT+GAXp9HCsl+fTet9shrn97mVe73Klnh77j3cQnnr/H763v7SCt5cJ3M6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p8olxwAAANwAAAAPAAAAAAAA&#10;AAAAAAAAAKECAABkcnMvZG93bnJldi54bWxQSwUGAAAAAAQABAD5AAAAlQMAAAAA&#10;" strokecolor="#fc0" strokeweight="2pt"/>
                    <v:line id="Line 845" o:spid="_x0000_s1997" style="position:absolute;rotation:180;visibility:visible;mso-wrap-style:square" from="6851,3361" to="6851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tvvscAAADcAAAADwAAAGRycy9kb3ducmV2LnhtbESPT2sCMRTE7wW/Q3iCl6JZLdq6GqUK&#10;Qi8VXAXp7bl5+0c3L9tN1O23bwpCj8PM/IaZL1tTiRs1rrSsYDiIQBCnVpecKzjsN/03EM4ja6ws&#10;k4IfcrBcdJ7mGGt75x3dEp+LAGEXo4LC+zqW0qUFGXQDWxMHL7ONQR9kk0vd4D3ATSVHUTSRBksO&#10;CwXWtC4ovSRXoyAZH7/Oq+/L56HaPmf21MrsvM+U6nXb9xkIT63/Dz/aH1rB9PUF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62++xwAAANwAAAAPAAAAAAAA&#10;AAAAAAAAAKECAABkcnMvZG93bnJldi54bWxQSwUGAAAAAAQABAD5AAAAlQMAAAAA&#10;" strokecolor="#fc0" strokeweight="2pt"/>
                    <v:line id="Line 846" o:spid="_x0000_s1998" style="position:absolute;rotation:180;visibility:visible;mso-wrap-style:square" from="6690,3361" to="669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L3yscAAADcAAAADwAAAGRycy9kb3ducmV2LnhtbESPT2sCMRTE7wW/Q3iCl6JZpdq6GqUK&#10;Qi8VXAXp7bl5+0c3L9tN1O23bwpCj8PM/IaZL1tTiRs1rrSsYDiIQBCnVpecKzjsN/03EM4ja6ws&#10;k4IfcrBcdJ7mGGt75x3dEp+LAGEXo4LC+zqW0qUFGXQDWxMHL7ONQR9kk0vd4D3ATSVHUTSRBksO&#10;CwXWtC4ovSRXoyAZH7/Oq+/L56HaPmf21MrsvM+U6nXb9xkIT63/Dz/aH1rB9PUF/s6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AvfKxwAAANwAAAAPAAAAAAAA&#10;AAAAAAAAAKECAABkcnMvZG93bnJldi54bWxQSwUGAAAAAAQABAD5AAAAlQMAAAAA&#10;" strokecolor="#fc0" strokeweight="2pt"/>
                    <v:line id="Line 847" o:spid="_x0000_s1999" style="position:absolute;rotation:180;visibility:visible;mso-wrap-style:square" from="6770,3361" to="6770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5SUccAAADcAAAADwAAAGRycy9kb3ducmV2LnhtbESPT2vCQBTE70K/w/IKvUjdtKC2qRtp&#10;BcGLBaMg3l6zL//Mvo3ZVdNv3y0IHoeZ+Q0zm/emERfqXGVZwcsoAkGcWV1xoWC3XT6/gXAeWWNj&#10;mRT8koN58jCYYaztlTd0SX0hAoRdjApK79tYSpeVZNCNbEscvNx2Bn2QXSF1h9cAN418jaKJNFhx&#10;WCixpUVJ2TE9GwXpeH+ov07H9a75Hub2p5d5vc2VenrsPz9AeOr9PXxrr7SC9+kY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TlJRxwAAANwAAAAPAAAAAAAA&#10;AAAAAAAAAKECAABkcnMvZG93bnJldi54bWxQSwUGAAAAAAQABAD5AAAAlQMAAAAA&#10;" strokecolor="#fc0" strokeweight="2pt"/>
                    <v:line id="Line 848" o:spid="_x0000_s2000" style="position:absolute;rotation:180;visibility:visible;mso-wrap-style:square" from="6609,3361" to="6609,3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MJscAAADcAAAADwAAAGRycy9kb3ducmV2LnhtbESPW2vCQBSE3wv+h+UIfSm6aaFeohux&#10;QqEvLRgF8e2YPbmZPRuzW03/fbdQ8HGYmW+Y5ao3jbhS5yrLCp7HEQjizOqKCwX73ftoBsJ5ZI2N&#10;ZVLwQw5WyeBhibG2N97SNfWFCBB2MSoovW9jKV1WkkE3ti1x8HLbGfRBdoXUHd4C3DTyJYom0mDF&#10;YaHEljYlZef02yhIXw/H+u1y/tw3X0+5PfUyr3e5Uo/Dfr0A4an39/B/+0MrmE8n8HcmHAGZ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nMwmxwAAANwAAAAPAAAAAAAA&#10;AAAAAAAAAKECAABkcnMvZG93bnJldi54bWxQSwUGAAAAAAQABAD5AAAAlQMAAAAA&#10;" strokecolor="#fc0" strokeweight="2pt"/>
                    <v:line id="Line 849" o:spid="_x0000_s2001" style="position:absolute;rotation:180;visibility:visible;mso-wrap-style:square" from="7011,3047" to="701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BpvccAAADcAAAADwAAAGRycy9kb3ducmV2LnhtbESPT2vCQBTE70K/w/IKvUjdWKi2qRup&#10;gtBLBaMg3l6zL//Mvo3ZVdNv3y0IHoeZ+Q0zm/emERfqXGVZwXgUgSDOrK64ULDbrp7fQDiPrLGx&#10;TAp+ycE8eRjMMNb2yhu6pL4QAcIuRgWl920spctKMuhGtiUOXm47gz7IrpC6w2uAm0a+RNFEGqw4&#10;LJTY0rKk7JiejYL0dX+oF6fj965ZD3P708u83uZKPT32nx8gPPX+Hr61v7SC9+kU/s+EI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0Gm9xwAAANwAAAAPAAAAAAAA&#10;AAAAAAAAAKECAABkcnMvZG93bnJldi54bWxQSwUGAAAAAAQABAD5AAAAlQMAAAAA&#10;" strokecolor="#fc0" strokeweight="2pt"/>
                    <v:line id="Line 850" o:spid="_x0000_s2002" style="position:absolute;rotation:180;visibility:visible;mso-wrap-style:square" from="6931,3047" to="693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/9z8MAAADcAAAADwAAAGRycy9kb3ducmV2LnhtbERPy2oCMRTdC/5DuAU3ohmFqp0aRQuF&#10;bhQcBXF3O7nz0MnNdJLq+PdmIbg8nPd82ZpKXKlxpWUFo2EEgji1uuRcwWH/PZiBcB5ZY2WZFNzJ&#10;wXLR7cwx1vbGO7omPhchhF2MCgrv61hKlxZk0A1tTRy4zDYGfYBNLnWDtxBuKjmOook0WHJoKLCm&#10;r4LSS/JvFCTvx9N5/XfZHKptP7O/rczO+0yp3lu7+gThqfUv8dP9oxV8TMPacC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P/c/DAAAA3AAAAA8AAAAAAAAAAAAA&#10;AAAAoQIAAGRycy9kb3ducmV2LnhtbFBLBQYAAAAABAAEAPkAAACRAwAAAAA=&#10;" strokecolor="#fc0" strokeweight="2pt"/>
                    <v:line id="Line 851" o:spid="_x0000_s2003" style="position:absolute;rotation:180;visibility:visible;mso-wrap-style:square" from="6851,3047" to="6851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NYVMcAAADcAAAADwAAAGRycy9kb3ducmV2LnhtbESPT2vCQBTE74V+h+UVeil1o6DWNKuo&#10;UOjFglEQb6/Zl39m38bsVtNv3y0IHoeZ+Q2TLHrTiAt1rrKsYDiIQBBnVldcKNjvPl7fQDiPrLGx&#10;TAp+ycFi/viQYKztlbd0SX0hAoRdjApK79tYSpeVZNANbEscvNx2Bn2QXSF1h9cAN40cRdFEGqw4&#10;LJTY0rqk7JT+GAXp+HCsV+fTZt98veT2u5d5vcuVen7ql+8gPPX+Hr61P7WC2XQG/2fCE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A1hUxwAAANwAAAAPAAAAAAAA&#10;AAAAAAAAAKECAABkcnMvZG93bnJldi54bWxQSwUGAAAAAAQABAD5AAAAlQMAAAAA&#10;" strokecolor="#fc0" strokeweight="2pt"/>
                    <v:line id="Line 852" o:spid="_x0000_s2004" style="position:absolute;rotation:180;visibility:visible;mso-wrap-style:square" from="6690,3047" to="669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yB7sIAAADcAAAADwAAAGRycy9kb3ducmV2LnhtbERPy4rCMBTdC/5DuAOzEU0VFO0YRQVh&#10;NiNYBZndneb2oc1NbTJa/94sBJeH854vW1OJGzWutKxgOIhAEKdWl5wrOB62/SkI55E1VpZJwYMc&#10;LBfdzhxjbe+8p1vicxFC2MWooPC+jqV0aUEG3cDWxIHLbGPQB9jkUjd4D+GmkqMomkiDJYeGAmva&#10;FJRekn+jIBmffs/r6+XnWO16mf1rZXY+ZEp9frSrLxCeWv8Wv9zfWsFsGuaH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yB7sIAAADcAAAADwAAAAAAAAAAAAAA&#10;AAChAgAAZHJzL2Rvd25yZXYueG1sUEsFBgAAAAAEAAQA+QAAAJADAAAAAA==&#10;" strokecolor="#fc0" strokeweight="2pt"/>
                    <v:line id="Line 853" o:spid="_x0000_s2005" style="position:absolute;rotation:180;visibility:visible;mso-wrap-style:square" from="6770,3047" to="6770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AkdccAAADcAAAADwAAAGRycy9kb3ducmV2LnhtbESPT2vCQBTE74LfYXlCL6IbCxWN2Ygt&#10;FHppwSiIt2f25Y9m36bZrabfvlsQPA4z8xsmWfemEVfqXG1ZwWwagSDOra65VLDfvU8WIJxH1thY&#10;JgW/5GCdDgcJxtreeEvXzJciQNjFqKDyvo2ldHlFBt3UtsTBK2xn0AfZlVJ3eAtw08jnKJpLgzWH&#10;hQpbeqsov2Q/RkH2cjieX78vn/vma1zYUy+L865Q6mnUb1YgPPX+Eb63P7SC5WIG/2fCEZD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oCR1xwAAANwAAAAPAAAAAAAA&#10;AAAAAAAAAKECAABkcnMvZG93bnJldi54bWxQSwUGAAAAAAQABAD5AAAAlQMAAAAA&#10;" strokecolor="#fc0" strokeweight="2pt"/>
                    <v:line id="Line 854" o:spid="_x0000_s2006" style="position:absolute;rotation:180;visibility:visible;mso-wrap-style:square" from="6609,3047" to="6609,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K6AsYAAADcAAAADwAAAGRycy9kb3ducmV2LnhtbESPT2sCMRTE7wW/Q3hCL0WzCi26GkWF&#10;gpcKXQXx9ty8/aObl3UTdf32TUHwOMzMb5jpvDWVuFHjSssKBv0IBHFqdcm5gt32uzcC4Tyyxsoy&#10;KXiQg/ms8zbFWNs7/9It8bkIEHYxKii8r2MpXVqQQde3NXHwMtsY9EE2udQN3gPcVHIYRV/SYMlh&#10;ocCaVgWl5+RqFCSf+8NpeTn/7KrNR2aPrcxO20yp9267mIDw1PpX+NleawXj0RD+z4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yugLGAAAA3AAAAA8AAAAAAAAA&#10;AAAAAAAAoQIAAGRycy9kb3ducmV2LnhtbFBLBQYAAAAABAAEAPkAAACUAwAAAAA=&#10;" strokecolor="#fc0" strokeweight="2pt"/>
                    <v:line id="Line 855" o:spid="_x0000_s2007" style="position:absolute;rotation:180;visibility:visible;mso-wrap-style:square" from="6500,3044" to="7112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4tGccAAADcAAAADwAAAGRycy9kb3ducmV2LnhtbESP3WoCMRSE7wXfIRyhdzVrC63dGkVb&#10;rEJF6g8U7w6b42Zxc7Jsoru+fSMUvBxm5htmNGltKS5U+8KxgkE/AUGcOV1wrmC/mz8OQfiArLF0&#10;TAqu5GEy7nZGmGrX8IYu25CLCGGfogITQpVK6TNDFn3fVcTRO7raYoiyzqWusYlwW8qnJHmRFguO&#10;CwYr+jCUnbZnq+BwXv+87j6/VsnMfhemKRdyrn+Veui103cQgdpwD/+3l1rB2/AZbmfiEZ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Di0ZxwAAANwAAAAPAAAAAAAA&#10;AAAAAAAAAKECAABkcnMvZG93bnJldi54bWxQSwUGAAAAAAQABAD5AAAAlQMAAAAA&#10;" strokeweight="1.5pt"/>
                  </v:group>
                  <v:rect id="Rectangle 856" o:spid="_x0000_s2008" style="position:absolute;left:6341;top:9665;width:18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jTHcEA&#10;AADcAAAADwAAAGRycy9kb3ducmV2LnhtbESPwcrCMBCE7z/4DmEFLz+aKiJajaKCIF7E6gMszdoW&#10;m01poq0+vREEj8PMfMMsVq0pxYNqV1hWMBxEIIhTqwvOFFzOu/4UhPPIGkvLpOBJDlbLzt8CY20b&#10;PtEj8ZkIEHYxKsi9r2IpXZqTQTewFXHwrrY26IOsM6lrbALclHIURRNpsOCwkGNF25zSW3I3CjZN&#10;U1yPr4T/D9mmPYxwd0ZfKtXrtus5CE+t/4W/7b1WMJuO4XMmHA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I0x3BAAAA3AAAAA8AAAAAAAAAAAAAAAAAmAIAAGRycy9kb3du&#10;cmV2LnhtbFBLBQYAAAAABAAEAPUAAACGAwAAAAA=&#10;" fillcolor="black"/>
                  <v:oval id="Oval 857" o:spid="_x0000_s2009" style="position:absolute;left:6369;top:9682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X+tcUA&#10;AADcAAAADwAAAGRycy9kb3ducmV2LnhtbESPQWvCQBSE7wX/w/IKXopuFBRN3QSrWL0Vo9Dra/Y1&#10;Cc2+TbNrjP/eLQg9DjPzDbNKe1OLjlpXWVYwGUcgiHOrKy4UnE+70QKE88gaa8uk4EYO0mTwtMJY&#10;2ysfqct8IQKEXYwKSu+bWEqXl2TQjW1DHLxv2xr0QbaF1C1eA9zUchpFc2mw4rBQYkObkvKf7GIU&#10;0P6LO3eL5rP95P3jc3s4/mYvb0oNn/v1KwhPvf8PP9oHrWC5mMHfmXAEZH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f61xQAAANwAAAAPAAAAAAAAAAAAAAAAAJgCAABkcnMv&#10;ZG93bnJldi54bWxQSwUGAAAAAAQABAD1AAAAigMAAAAA&#10;" fillcolor="maroon" strokecolor="white" strokeweight=".25pt"/>
                  <v:oval id="Oval 858" o:spid="_x0000_s2010" style="position:absolute;left:6367;top:9854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bIbcMA&#10;AADcAAAADwAAAGRycy9kb3ducmV2LnhtbESP3YrCMBSE7xd8h3AE79ZUhWK7RhHBnwuRVfcBjs3Z&#10;tmxzUpKo9e2NIOzlMDPfMLNFZxpxI+drywpGwwQEcWF1zaWCn/P6cwrCB2SNjWVS8CAPi3nvY4a5&#10;tnc+0u0UShEh7HNUUIXQ5lL6oiKDfmhb4uj9WmcwROlKqR3eI9w0cpwkqTRYc1yosKVVRcXf6WoU&#10;7FZF6w5pmGy4xO3af1+yvbkoNeh3yy8QgbrwH363d1pBNk3hdSYe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bIbcMAAADcAAAADwAAAAAAAAAAAAAAAACYAgAAZHJzL2Rv&#10;d25yZXYueG1sUEsFBgAAAAAEAAQA9QAAAIgDAAAAAA==&#10;" fillcolor="red" strokecolor="#f60" strokeweight=".25pt">
                    <v:fill color2="maroon" focus="100%" type="gradient"/>
                  </v:oval>
                  <v:oval id="Oval 859" o:spid="_x0000_s2011" style="position:absolute;left:6367;top:9767;width:126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t9sUA&#10;AADcAAAADwAAAGRycy9kb3ducmV2LnhtbESP3WrCQBSE7wu+w3IE7+pGBaupq4gQzUUp/vQBjtnT&#10;JDR7NuyuSfr23UKhl8PMfMNsdoNpREfO15YVzKYJCOLC6ppLBR+37HkFwgdkjY1lUvBNHnbb0dMG&#10;U217vlB3DaWIEPYpKqhCaFMpfVGRQT+1LXH0Pq0zGKJ0pdQO+wg3jZwnyVIarDkuVNjSoaLi6/ow&#10;CvJD0br3ZVgcucRT5s/39Zu5KzUZD/tXEIGG8B/+a+dawXr1Ar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m32xQAAANwAAAAPAAAAAAAAAAAAAAAAAJgCAABkcnMv&#10;ZG93bnJldi54bWxQSwUGAAAAAAQABAD1AAAAigMAAAAA&#10;" fillcolor="red" strokecolor="#f60" strokeweight=".25pt">
                    <v:fill color2="maroon" focus="100%" type="gradient"/>
                  </v:oval>
                </v:group>
                <v:shape id="Picture 860" o:spid="_x0000_s2012" type="#_x0000_t75" style="position:absolute;left:5739;top:2951;width:2409;height:288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HdQHDAAAA3AAAAA8AAABkcnMvZG93bnJldi54bWxET01rwjAYvgv7D+EdeLOpHzjtjDIGYzt4&#10;cN0GO74079qw5k1soq3/3hwEjw/P92Y32FacqQvGsYJploMgrpw2XCv4/nqbrECEiKyxdUwKLhRg&#10;t30YbbDQrudPOpexFimEQ4EKmhh9IWWoGrIYMueJE/fnOosxwa6WusM+hdtWzvJ8KS0aTg0Nenpt&#10;qPovT1bBfspmEX7ef4/m8FSuWz/vvZkrNX4cXp5BRBriXXxzf2gF61Vam86kIyC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wd1AcMAAADcAAAADwAAAAAAAAAAAAAAAACf&#10;AgAAZHJzL2Rvd25yZXYueG1sUEsFBgAAAAAEAAQA9wAAAI8DAAAAAA==&#10;">
                  <v:imagedata r:id="rId18" o:title=""/>
                </v:shape>
                <v:shape id="Freeform 861" o:spid="_x0000_s2013" style="position:absolute;left:2139;top:3268;width:3600;height:4363;visibility:visible;mso-wrap-style:square;v-text-anchor:top" coordsize="1260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vJuMUA&#10;AADcAAAADwAAAGRycy9kb3ducmV2LnhtbESPwWrDMBBE74X8g9hCbrWcHEziWgmlkOJDLnZCyXGx&#10;traJtTKWGjn5+qpQ6HGYmTdMsZ/NIG40ud6yglWSgiBurO65VXA+HV42IJxH1jhYJgV3crDfLZ4K&#10;zLUNXNGt9q2IEHY5Kui8H3MpXdORQZfYkTh6X3Yy6KOcWqknDBFuBrlO00wa7DkudDjSe0fNtf42&#10;Cq5l9fg4fmaPOqVwWY2X0A9lUGr5PL+9gvA0+//wX7vUCrabLfyei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W8m4xQAAANwAAAAPAAAAAAAAAAAAAAAAAJgCAABkcnMv&#10;ZG93bnJldi54bWxQSwUGAAAAAAQABAD1AAAAigMAAAAA&#10;" path="m,3420r720,l720,r540,e" filled="f" strokecolor="yellow" strokeweight="2pt">
                  <v:stroke endarrow="block"/>
                  <v:shadow on="t"/>
                  <v:path arrowok="t" o:connecttype="custom" o:connectlocs="0,4363;2057,4363;2057,0;3600,0" o:connectangles="0,0,0,0"/>
                </v:shape>
                <v:shape id="Text Box 862" o:spid="_x0000_s2014" type="#_x0000_t202" style="position:absolute;left:2859;top:5968;width:1234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TwksMA&#10;AADcAAAADwAAAGRycy9kb3ducmV2LnhtbERPy2oCMRTdC/2HcAtuRDO1RZ3pRCkFi921Krq9TO48&#10;6ORmmsRx+vfNQnB5OO98M5hW9OR8Y1nB0ywBQVxY3XCl4HjYTlcgfEDW2FomBX/kYbN+GOWYaXvl&#10;b+r3oRIxhH2GCuoQukxKX9Rk0M9sRxy50jqDIUJXSe3wGsNNK+dJspAGG44NNXb0XlPxs78YBauX&#10;XX/2n89fp2JRtmmYLPuPX6fU+HF4ewURaAh38c290wrSNM6PZ+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TwksMAAADcAAAADwAAAAAAAAAAAAAAAACYAgAAZHJzL2Rv&#10;d25yZXYueG1sUEsFBgAAAAAEAAQA9QAAAIgDAAAAAA==&#10;">
                  <v:textbox>
                    <w:txbxContent>
                      <w:p w:rsidR="0058736E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Canal RD</w:t>
                        </w:r>
                      </w:p>
                      <w:p w:rsidR="0058736E" w:rsidRPr="000C4791" w:rsidRDefault="0058736E" w:rsidP="0058736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(Audio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Freeform 863" o:spid="_x0000_s2015" style="position:absolute;left:2141;top:4391;width:6491;height:3463;visibility:visible;mso-wrap-style:square;v-text-anchor:top" coordsize="7740,3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KEMMYA&#10;AADcAAAADwAAAGRycy9kb3ducmV2LnhtbESP0WrCQBRE3wX/YblC33SjYNHUTRCpRUqxxPQDLtlr&#10;kjZ7N2S3Jvr1bkHo4zAzZ5hNOphGXKhztWUF81kEgriwuuZSwVe+n65AOI+ssbFMCq7kIE3Gow3G&#10;2vac0eXkSxEg7GJUUHnfxlK6oiKDbmZb4uCdbWfQB9mVUnfYB7hp5CKKnqXBmsNChS3tKip+Tr9G&#10;QZb7z6jPbx/FUu+X78fvt9fsvFDqaTJsX0B4Gvx/+NE+aAXr9Rz+zoQjIJ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KEMMYAAADcAAAADwAAAAAAAAAAAAAAAACYAgAAZHJz&#10;L2Rvd25yZXYueG1sUEsFBgAAAAAEAAQA9QAAAIsDAAAAAA==&#10;" path="m,1980r540,l540,3240r7200,l7740,,7200,e" filled="f" strokecolor="blue" strokeweight="2pt">
                  <v:stroke startarrow="block"/>
                  <v:shadow on="t"/>
                  <v:path arrowok="t" o:connecttype="custom" o:connectlocs="0,2116;453,2116;453,3463;6491,3463;6491,0;6038,0" o:connectangles="0,0,0,0,0,0"/>
                </v:shape>
                <v:shape id="Text Box 864" o:spid="_x0000_s2016" type="#_x0000_t202" style="position:absolute;left:8079;top:3268;width:180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rLfsYA&#10;AADcAAAADwAAAGRycy9kb3ducmV2LnhtbESPW2vCQBSE3wv+h+UIfSl14wVroquUQkXfvJT6esge&#10;k2D2bLq7jem/7wqCj8PMfMMsVp2pRUvOV5YVDAcJCOLc6ooLBV/Hz9cZCB+QNdaWScEfeVgte08L&#10;zLS98p7aQyhEhLDPUEEZQpNJ6fOSDPqBbYijd7bOYIjSFVI7vEa4qeUoSabSYMVxocSGPkrKL4df&#10;o2A22bQnvx3vvvPpuU7Dy1u7/nFKPfe79zmIQF14hO/tjVaQpiO4nYlH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rLfsYAAADcAAAADwAAAAAAAAAAAAAAAACYAgAAZHJz&#10;L2Rvd25yZXYueG1sUEsFBgAAAAAEAAQA9QAAAIsDAAAAAA==&#10;">
                  <v:textbox>
                    <w:txbxContent>
                      <w:p w:rsidR="0058736E" w:rsidRPr="0058736E" w:rsidRDefault="0058736E" w:rsidP="0058736E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P.O</w:t>
                        </w:r>
                        <w:proofErr w:type="gramStart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:OUT</w:t>
                        </w:r>
                        <w:proofErr w:type="gramEnd"/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 xml:space="preserve"> REC-ALT</w:t>
                        </w:r>
                      </w:p>
                      <w:p w:rsidR="0058736E" w:rsidRPr="0058736E" w:rsidRDefault="0058736E" w:rsidP="0058736E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8736E">
                          <w:rPr>
                            <w:sz w:val="16"/>
                            <w:szCs w:val="16"/>
                            <w:lang w:val="en-US"/>
                          </w:rPr>
                          <w:t>(Audio Rx)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736E" w:rsidRPr="000E4E95" w:rsidRDefault="0058736E" w:rsidP="0058736E">
      <w:pPr>
        <w:pStyle w:val="PiedeIlustracion"/>
      </w:pPr>
      <w:bookmarkStart w:id="781" w:name="_Toc462835042"/>
      <w:bookmarkStart w:id="782" w:name="_Toc2584176"/>
      <w:bookmarkStart w:id="783" w:name="_Toc32913586"/>
      <w:r w:rsidRPr="000E4E95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20</w:t>
      </w:r>
      <w:r w:rsidR="00AB779A">
        <w:rPr>
          <w:noProof/>
        </w:rPr>
        <w:fldChar w:fldCharType="end"/>
      </w:r>
      <w:r w:rsidRPr="000E4E95">
        <w:t xml:space="preserve">. </w:t>
      </w:r>
      <w:bookmarkStart w:id="784" w:name="_Toc354501092"/>
      <w:bookmarkStart w:id="785" w:name="_Toc397415084"/>
      <w:r w:rsidRPr="000E4E95">
        <w:t xml:space="preserve">Configuración de Prueba Operación Radio – </w:t>
      </w:r>
      <w:proofErr w:type="spellStart"/>
      <w:r w:rsidRPr="000E4E95">
        <w:t>Rec</w:t>
      </w:r>
      <w:proofErr w:type="spellEnd"/>
      <w:r w:rsidRPr="000E4E95">
        <w:t>-ALTAVOZ</w:t>
      </w:r>
      <w:bookmarkEnd w:id="781"/>
      <w:bookmarkEnd w:id="782"/>
      <w:bookmarkEnd w:id="783"/>
      <w:bookmarkEnd w:id="784"/>
      <w:bookmarkEnd w:id="785"/>
    </w:p>
    <w:p w:rsidR="0058736E" w:rsidRPr="004A4ECB" w:rsidRDefault="0058736E" w:rsidP="0058736E">
      <w:r w:rsidRPr="004A4ECB">
        <w:t>El resumen de esta configuración es el siguiente:</w:t>
      </w:r>
    </w:p>
    <w:p w:rsidR="0058736E" w:rsidRPr="003279F5" w:rsidRDefault="0058736E" w:rsidP="0058736E">
      <w:pPr>
        <w:pStyle w:val="TextoNivel1"/>
        <w:rPr>
          <w:rFonts w:ascii="Verdana" w:hAnsi="Verdana"/>
          <w:lang w:val="es-ES"/>
        </w:rPr>
      </w:pPr>
      <w:r w:rsidRPr="003279F5">
        <w:rPr>
          <w:rFonts w:ascii="Verdana" w:hAnsi="Verdana"/>
          <w:lang w:val="es-ES"/>
        </w:rPr>
        <w:t>Equipo ETM:</w:t>
      </w:r>
    </w:p>
    <w:p w:rsidR="0058736E" w:rsidRPr="003279F5" w:rsidRDefault="0058736E" w:rsidP="0058736E">
      <w:pPr>
        <w:pStyle w:val="TextoNivel1"/>
        <w:numPr>
          <w:ilvl w:val="0"/>
          <w:numId w:val="36"/>
        </w:numPr>
        <w:spacing w:before="120" w:after="60"/>
        <w:ind w:left="714" w:hanging="357"/>
        <w:rPr>
          <w:rFonts w:ascii="Verdana" w:hAnsi="Verdana"/>
          <w:lang w:val="es-ES"/>
        </w:rPr>
      </w:pPr>
      <w:r w:rsidRPr="003279F5">
        <w:rPr>
          <w:rFonts w:ascii="Verdana" w:hAnsi="Verdana"/>
          <w:lang w:val="es-ES"/>
        </w:rPr>
        <w:t xml:space="preserve">Circuito 1 (C1). Conectado directamente a los Par de </w:t>
      </w:r>
      <w:proofErr w:type="spellStart"/>
      <w:r w:rsidRPr="003279F5">
        <w:rPr>
          <w:rFonts w:ascii="Verdana" w:hAnsi="Verdana"/>
          <w:lang w:val="es-ES"/>
        </w:rPr>
        <w:t>Rx</w:t>
      </w:r>
      <w:proofErr w:type="spellEnd"/>
      <w:r w:rsidRPr="003279F5">
        <w:rPr>
          <w:rFonts w:ascii="Verdana" w:hAnsi="Verdana"/>
          <w:lang w:val="es-ES"/>
        </w:rPr>
        <w:t xml:space="preserve"> del Canal Radio </w:t>
      </w:r>
    </w:p>
    <w:p w:rsidR="0058736E" w:rsidRPr="003279F5" w:rsidRDefault="0058736E" w:rsidP="0058736E">
      <w:pPr>
        <w:pStyle w:val="TextoNivel1"/>
        <w:numPr>
          <w:ilvl w:val="0"/>
          <w:numId w:val="36"/>
        </w:numPr>
        <w:spacing w:before="120" w:after="60"/>
        <w:ind w:left="714" w:hanging="357"/>
        <w:rPr>
          <w:rFonts w:ascii="Verdana" w:hAnsi="Verdana"/>
          <w:lang w:val="es-ES"/>
        </w:rPr>
      </w:pPr>
      <w:r w:rsidRPr="003279F5">
        <w:rPr>
          <w:rFonts w:ascii="Verdana" w:hAnsi="Verdana"/>
          <w:lang w:val="es-ES"/>
        </w:rPr>
        <w:t>Circuito 2 (C4). Conectado al par de grabación de Altavoz radio (REC-ALT).</w:t>
      </w:r>
    </w:p>
    <w:p w:rsidR="0058736E" w:rsidRPr="004A4ECB" w:rsidRDefault="0058736E" w:rsidP="0058736E">
      <w:pPr>
        <w:pStyle w:val="Ttulo3"/>
        <w:spacing w:after="240"/>
      </w:pPr>
      <w:bookmarkStart w:id="786" w:name="_Toc347487022"/>
      <w:bookmarkStart w:id="787" w:name="_Toc354501066"/>
      <w:bookmarkStart w:id="788" w:name="_Toc397415268"/>
      <w:bookmarkStart w:id="789" w:name="_Toc462835013"/>
      <w:bookmarkStart w:id="790" w:name="_Toc2584134"/>
      <w:bookmarkStart w:id="791" w:name="_Toc32913555"/>
      <w:r w:rsidRPr="004A4ECB">
        <w:t>Configuración del ETM</w:t>
      </w:r>
      <w:bookmarkEnd w:id="786"/>
      <w:bookmarkEnd w:id="787"/>
      <w:bookmarkEnd w:id="788"/>
      <w:bookmarkEnd w:id="789"/>
      <w:bookmarkEnd w:id="790"/>
      <w:bookmarkEnd w:id="791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lastRenderedPageBreak/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92" w:name="_Toc347487056"/>
      <w:bookmarkStart w:id="793" w:name="_Toc354501119"/>
      <w:bookmarkStart w:id="794" w:name="_Toc397415111"/>
      <w:bookmarkStart w:id="795" w:name="_Toc462835074"/>
      <w:bookmarkStart w:id="796" w:name="_Toc2584208"/>
      <w:bookmarkStart w:id="797" w:name="_Toc32913618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31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 (ALT). Parámetros de Configuración ETM. Circuito 2.</w:t>
      </w:r>
      <w:bookmarkEnd w:id="792"/>
      <w:bookmarkEnd w:id="793"/>
      <w:bookmarkEnd w:id="794"/>
      <w:bookmarkEnd w:id="795"/>
      <w:bookmarkEnd w:id="796"/>
      <w:bookmarkEnd w:id="797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Tono de Prueba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-10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798" w:name="_Toc347487057"/>
      <w:bookmarkStart w:id="799" w:name="_Toc354501120"/>
      <w:bookmarkStart w:id="800" w:name="_Toc397415112"/>
      <w:bookmarkStart w:id="801" w:name="_Toc462835075"/>
      <w:bookmarkStart w:id="802" w:name="_Toc2584209"/>
      <w:bookmarkStart w:id="803" w:name="_Toc32913619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32</w:t>
      </w:r>
      <w:r w:rsidR="00AB779A">
        <w:rPr>
          <w:noProof/>
        </w:rPr>
        <w:fldChar w:fldCharType="end"/>
      </w:r>
      <w:r w:rsidRPr="004A4ECB">
        <w:t xml:space="preserve">. Caso de Prueba Radio </w:t>
      </w:r>
      <w:r w:rsidRPr="004A4ECB">
        <w:sym w:font="Wingdings" w:char="F0E0"/>
      </w:r>
      <w:r w:rsidRPr="004A4ECB">
        <w:t>OP (ALT). Parámetros de Configuración ETM. Circuito 1.</w:t>
      </w:r>
      <w:bookmarkEnd w:id="798"/>
      <w:bookmarkEnd w:id="799"/>
      <w:bookmarkEnd w:id="800"/>
      <w:bookmarkEnd w:id="801"/>
      <w:bookmarkEnd w:id="802"/>
      <w:bookmarkEnd w:id="803"/>
    </w:p>
    <w:p w:rsidR="0058736E" w:rsidRPr="004A4ECB" w:rsidRDefault="0058736E" w:rsidP="0058736E">
      <w:pPr>
        <w:pStyle w:val="Ttulo3"/>
        <w:spacing w:after="240"/>
      </w:pPr>
      <w:bookmarkStart w:id="804" w:name="_Toc347487023"/>
      <w:bookmarkStart w:id="805" w:name="_Toc354501067"/>
      <w:bookmarkStart w:id="806" w:name="_Toc397415269"/>
      <w:bookmarkStart w:id="807" w:name="_Toc462835014"/>
      <w:bookmarkStart w:id="808" w:name="_Toc2584135"/>
      <w:bookmarkStart w:id="809" w:name="_Toc32913556"/>
      <w:r w:rsidRPr="004A4ECB">
        <w:lastRenderedPageBreak/>
        <w:t>Condiciones Iniciales</w:t>
      </w:r>
      <w:bookmarkEnd w:id="804"/>
      <w:bookmarkEnd w:id="805"/>
      <w:bookmarkEnd w:id="806"/>
      <w:bookmarkEnd w:id="807"/>
      <w:bookmarkEnd w:id="808"/>
      <w:bookmarkEnd w:id="809"/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1 Puesto de Operador instalado y operativo.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1 Pasarela Configurada y operativa equipada con al menos un Canal Radio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1 Posición Radio configurada para la comunicación con el canal radio operativo.</w:t>
      </w:r>
    </w:p>
    <w:p w:rsidR="0058736E" w:rsidRPr="004A4ECB" w:rsidRDefault="0058736E" w:rsidP="0058736E">
      <w:pPr>
        <w:numPr>
          <w:ilvl w:val="0"/>
          <w:numId w:val="37"/>
        </w:numPr>
        <w:spacing w:after="60"/>
      </w:pPr>
      <w:r w:rsidRPr="004A4ECB">
        <w:t>Equipo ETM conectado según la figura. Configuración de Prueba Operación Radio</w:t>
      </w:r>
    </w:p>
    <w:p w:rsidR="0058736E" w:rsidRPr="004A4ECB" w:rsidRDefault="0058736E" w:rsidP="0058736E">
      <w:pPr>
        <w:pStyle w:val="Ttulo3"/>
        <w:spacing w:after="240"/>
      </w:pPr>
      <w:bookmarkStart w:id="810" w:name="_Toc347487024"/>
      <w:bookmarkStart w:id="811" w:name="_Toc354501068"/>
      <w:bookmarkStart w:id="812" w:name="_Toc397415270"/>
      <w:bookmarkStart w:id="813" w:name="_Toc462835015"/>
      <w:bookmarkStart w:id="814" w:name="_Toc2584136"/>
      <w:bookmarkStart w:id="815" w:name="_Toc32913557"/>
      <w:r w:rsidRPr="004A4ECB">
        <w:t>Procedimiento</w:t>
      </w:r>
      <w:bookmarkEnd w:id="810"/>
      <w:bookmarkEnd w:id="811"/>
      <w:bookmarkEnd w:id="812"/>
      <w:bookmarkEnd w:id="813"/>
      <w:bookmarkEnd w:id="814"/>
      <w:bookmarkEnd w:id="815"/>
    </w:p>
    <w:p w:rsidR="0058736E" w:rsidRPr="004A4ECB" w:rsidRDefault="0058736E" w:rsidP="0058736E">
      <w:pPr>
        <w:pStyle w:val="Prrafodelista"/>
        <w:numPr>
          <w:ilvl w:val="0"/>
          <w:numId w:val="52"/>
        </w:numPr>
        <w:spacing w:after="60"/>
      </w:pPr>
      <w:r w:rsidRPr="004A4ECB">
        <w:t xml:space="preserve">Establecer el circuito de recepción entre el Puesto y el canal Radio. Utilizar para ello los recursos ofrecidos por HMI de U5KI.(Selección de Canal en </w:t>
      </w:r>
      <w:proofErr w:type="spellStart"/>
      <w:r w:rsidRPr="004A4ECB">
        <w:t>RxTx</w:t>
      </w:r>
      <w:proofErr w:type="spellEnd"/>
      <w:r w:rsidRPr="004A4ECB">
        <w:t xml:space="preserve"> + Activación de SQUELCH)</w:t>
      </w:r>
    </w:p>
    <w:p w:rsidR="0058736E" w:rsidRPr="004A4ECB" w:rsidRDefault="0058736E" w:rsidP="0058736E">
      <w:pPr>
        <w:pStyle w:val="Prrafodelista"/>
        <w:numPr>
          <w:ilvl w:val="0"/>
          <w:numId w:val="52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52"/>
        </w:numPr>
        <w:spacing w:after="60"/>
      </w:pPr>
      <w:r w:rsidRPr="004A4ECB">
        <w:t>Esperar la finalización del Test para finalizar la activación del SQUELCH.</w:t>
      </w:r>
    </w:p>
    <w:p w:rsidR="0058736E" w:rsidRPr="004A4ECB" w:rsidRDefault="0058736E" w:rsidP="0058736E">
      <w:pPr>
        <w:pStyle w:val="Prrafodelista"/>
        <w:numPr>
          <w:ilvl w:val="0"/>
          <w:numId w:val="52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52"/>
        </w:numPr>
        <w:spacing w:after="60"/>
      </w:pPr>
      <w:r w:rsidRPr="004A4ECB">
        <w:t xml:space="preserve">Acceder a la página de resultados y Exportar los mismos a Hoja de Excel. Como comentario se escribirá: Operación </w:t>
      </w:r>
      <w:proofErr w:type="spellStart"/>
      <w:r w:rsidRPr="004A4ECB">
        <w:t>RxRadio</w:t>
      </w:r>
      <w:proofErr w:type="spellEnd"/>
      <w:r w:rsidRPr="004A4ECB">
        <w:t xml:space="preserve"> </w:t>
      </w:r>
      <w:r w:rsidRPr="004A4ECB">
        <w:sym w:font="Wingdings" w:char="F0E0"/>
      </w:r>
      <w:r w:rsidRPr="004A4ECB">
        <w:t xml:space="preserve"> Operador (REC-ALT) identificando el Puesto de Operador y el canal Radio utilizados, según la configuración implantada en el sistema.</w:t>
      </w:r>
    </w:p>
    <w:p w:rsidR="0058736E" w:rsidRPr="004A4ECB" w:rsidRDefault="0058736E" w:rsidP="0058736E">
      <w:pPr>
        <w:pStyle w:val="Prrafodelista"/>
        <w:numPr>
          <w:ilvl w:val="0"/>
          <w:numId w:val="52"/>
        </w:numPr>
        <w:spacing w:after="60"/>
      </w:pPr>
      <w:r w:rsidRPr="004A4ECB">
        <w:t>Anotar en “Hoja de Resultados” la media de los valores obtenidos.</w:t>
      </w:r>
    </w:p>
    <w:p w:rsidR="0058736E" w:rsidRPr="004A4ECB" w:rsidRDefault="0058736E" w:rsidP="002C3DC8">
      <w:pPr>
        <w:pStyle w:val="Ttulo2"/>
      </w:pPr>
      <w:bookmarkStart w:id="816" w:name="_Ref347414874"/>
      <w:bookmarkStart w:id="817" w:name="_Toc347487025"/>
      <w:bookmarkStart w:id="818" w:name="_Toc354501069"/>
      <w:bookmarkStart w:id="819" w:name="_Toc397415271"/>
      <w:bookmarkStart w:id="820" w:name="_Toc462835016"/>
      <w:bookmarkStart w:id="821" w:name="_Toc2584137"/>
      <w:bookmarkStart w:id="822" w:name="_Toc32913558"/>
      <w:r>
        <w:t xml:space="preserve">UV5K-MED-23. </w:t>
      </w:r>
      <w:r w:rsidRPr="004A4ECB">
        <w:t xml:space="preserve">operador LCI </w:t>
      </w:r>
      <w:r w:rsidRPr="004A4ECB">
        <w:sym w:font="Wingdings" w:char="F0E0"/>
      </w:r>
      <w:r w:rsidRPr="004A4ECB">
        <w:t>operador LCI (REC-ALT</w:t>
      </w:r>
      <w:r>
        <w:t>-intercom</w:t>
      </w:r>
      <w:r w:rsidRPr="004A4ECB">
        <w:t>)</w:t>
      </w:r>
      <w:bookmarkEnd w:id="816"/>
      <w:bookmarkEnd w:id="817"/>
      <w:bookmarkEnd w:id="818"/>
      <w:bookmarkEnd w:id="819"/>
      <w:bookmarkEnd w:id="820"/>
      <w:bookmarkEnd w:id="821"/>
      <w:bookmarkEnd w:id="822"/>
    </w:p>
    <w:p w:rsidR="0058736E" w:rsidRPr="004A4ECB" w:rsidRDefault="0058736E" w:rsidP="0058736E">
      <w:pPr>
        <w:pStyle w:val="Ttulo3"/>
        <w:spacing w:after="240"/>
      </w:pPr>
      <w:bookmarkStart w:id="823" w:name="_Toc347487026"/>
      <w:bookmarkStart w:id="824" w:name="_Toc354501070"/>
      <w:bookmarkStart w:id="825" w:name="_Toc397415272"/>
      <w:bookmarkStart w:id="826" w:name="_Toc462835017"/>
      <w:bookmarkStart w:id="827" w:name="_Toc2584138"/>
      <w:bookmarkStart w:id="828" w:name="_Toc32913559"/>
      <w:r w:rsidRPr="004A4ECB">
        <w:t>Configuración de la Prueba</w:t>
      </w:r>
      <w:bookmarkEnd w:id="823"/>
      <w:bookmarkEnd w:id="824"/>
      <w:bookmarkEnd w:id="825"/>
      <w:bookmarkEnd w:id="826"/>
      <w:bookmarkEnd w:id="827"/>
      <w:bookmarkEnd w:id="828"/>
    </w:p>
    <w:p w:rsidR="0058736E" w:rsidRPr="004A4ECB" w:rsidRDefault="0058736E" w:rsidP="0058736E">
      <w:r w:rsidRPr="004A4ECB">
        <w:t>Responde al esquema siguiente:</w:t>
      </w:r>
    </w:p>
    <w:p w:rsidR="0058736E" w:rsidRDefault="0058736E" w:rsidP="002C3DC8">
      <w:pPr>
        <w:jc w:val="center"/>
      </w:pPr>
      <w:r w:rsidRPr="004A4ECB">
        <w:rPr>
          <w:noProof/>
        </w:rPr>
        <mc:AlternateContent>
          <mc:Choice Requires="wpg">
            <w:drawing>
              <wp:inline distT="0" distB="0" distL="0" distR="0" wp14:anchorId="1CB78897" wp14:editId="47FFC59F">
                <wp:extent cx="5080000" cy="4114800"/>
                <wp:effectExtent l="0" t="0" r="63500" b="133350"/>
                <wp:docPr id="993" name="Grupo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0000" cy="4114800"/>
                          <a:chOff x="1801" y="3346"/>
                          <a:chExt cx="8000" cy="6480"/>
                        </a:xfrm>
                      </wpg:grpSpPr>
                      <wpg:grpSp>
                        <wpg:cNvPr id="994" name="Group 866"/>
                        <wpg:cNvGrpSpPr>
                          <a:grpSpLocks/>
                        </wpg:cNvGrpSpPr>
                        <wpg:grpSpPr bwMode="auto">
                          <a:xfrm>
                            <a:off x="2481" y="8174"/>
                            <a:ext cx="4680" cy="572"/>
                            <a:chOff x="3601" y="5809"/>
                            <a:chExt cx="5040" cy="567"/>
                          </a:xfrm>
                        </wpg:grpSpPr>
                        <wps:wsp>
                          <wps:cNvPr id="995" name="Rectangle 867" descr="50%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601" y="5812"/>
                              <a:ext cx="5040" cy="564"/>
                            </a:xfrm>
                            <a:prstGeom prst="rect">
                              <a:avLst/>
                            </a:prstGeom>
                            <a:pattFill prst="pct50">
                              <a:fgClr>
                                <a:srgbClr val="C0C0C0"/>
                              </a:fgClr>
                              <a:bgClr>
                                <a:srgbClr val="FFFFFF"/>
                              </a:bgClr>
                            </a:pattFill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Oval 86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998" y="6001"/>
                              <a:ext cx="264" cy="185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Oval 86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042" y="6032"/>
                              <a:ext cx="176" cy="12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Oval 87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14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Oval 87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157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Oval 87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46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Oval 873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690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Oval 87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179" y="6000"/>
                              <a:ext cx="264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Oval 875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4223" y="6031"/>
                              <a:ext cx="176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Oval 87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11" y="6000"/>
                              <a:ext cx="265" cy="186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Oval 87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3755" y="6031"/>
                              <a:ext cx="177" cy="124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50800">
                              <a:pattFill prst="pct60">
                                <a:fgClr>
                                  <a:srgbClr val="C0C0C0"/>
                                </a:fgClr>
                                <a:bgClr>
                                  <a:srgbClr val="FFFFFF"/>
                                </a:bgClr>
                              </a:patt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Rectangle 87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Rectangle 87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54" y="5883"/>
                              <a:ext cx="535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Rectangle 88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22" y="5838"/>
                              <a:ext cx="402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Rectangle 88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288" y="5809"/>
                              <a:ext cx="268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Rectangle 88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21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Line 883"/>
                          <wps:cNvCnPr/>
                          <wps:spPr bwMode="auto">
                            <a:xfrm rot="-10800000">
                              <a:off x="7624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2" name="Line 884"/>
                          <wps:cNvCnPr/>
                          <wps:spPr bwMode="auto">
                            <a:xfrm rot="-10800000">
                              <a:off x="754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3" name="Line 885"/>
                          <wps:cNvCnPr/>
                          <wps:spPr bwMode="auto">
                            <a:xfrm rot="-10800000">
                              <a:off x="7463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4" name="Line 886"/>
                          <wps:cNvCnPr/>
                          <wps:spPr bwMode="auto">
                            <a:xfrm rot="-10800000">
                              <a:off x="730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5" name="Line 887"/>
                          <wps:cNvCnPr/>
                          <wps:spPr bwMode="auto">
                            <a:xfrm rot="-10800000">
                              <a:off x="738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6" name="Line 888"/>
                          <wps:cNvCnPr/>
                          <wps:spPr bwMode="auto">
                            <a:xfrm rot="-10800000">
                              <a:off x="722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7" name="Line 889"/>
                          <wps:cNvCnPr/>
                          <wps:spPr bwMode="auto">
                            <a:xfrm rot="-10800000">
                              <a:off x="7624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8" name="Line 890"/>
                          <wps:cNvCnPr/>
                          <wps:spPr bwMode="auto">
                            <a:xfrm rot="-10800000">
                              <a:off x="754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9" name="Line 891"/>
                          <wps:cNvCnPr/>
                          <wps:spPr bwMode="auto">
                            <a:xfrm rot="-10800000">
                              <a:off x="7463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0" name="Line 892"/>
                          <wps:cNvCnPr/>
                          <wps:spPr bwMode="auto">
                            <a:xfrm rot="-10800000">
                              <a:off x="730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1" name="Line 893"/>
                          <wps:cNvCnPr/>
                          <wps:spPr bwMode="auto">
                            <a:xfrm rot="-10800000">
                              <a:off x="738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2" name="Line 894"/>
                          <wps:cNvCnPr/>
                          <wps:spPr bwMode="auto">
                            <a:xfrm rot="-10800000">
                              <a:off x="722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3" name="Line 895"/>
                          <wps:cNvCnPr/>
                          <wps:spPr bwMode="auto">
                            <a:xfrm rot="-10800000">
                              <a:off x="7113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4" name="Rectangle 896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5810"/>
                              <a:ext cx="603" cy="507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66667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5" name="Rectangle 897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42" y="5883"/>
                              <a:ext cx="536" cy="3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Rectangle 898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11" y="5838"/>
                              <a:ext cx="401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Rectangle 899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677" y="5809"/>
                              <a:ext cx="267" cy="59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FFFF">
                                    <a:gamma/>
                                    <a:shade val="90196"/>
                                    <a:invGamma/>
                                  </a:srgbClr>
                                </a:gs>
                                <a:gs pos="100000">
                                  <a:srgbClr val="FFFFFF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Rectangle 900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6510" y="6239"/>
                              <a:ext cx="603" cy="78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000000">
                                    <a:gamma/>
                                    <a:tint val="53725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Line 901"/>
                          <wps:cNvCnPr/>
                          <wps:spPr bwMode="auto">
                            <a:xfrm rot="-10800000">
                              <a:off x="701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0" name="Line 902"/>
                          <wps:cNvCnPr/>
                          <wps:spPr bwMode="auto">
                            <a:xfrm rot="-10800000">
                              <a:off x="693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1" name="Line 903"/>
                          <wps:cNvCnPr/>
                          <wps:spPr bwMode="auto">
                            <a:xfrm rot="-10800000">
                              <a:off x="6852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2" name="Line 904"/>
                          <wps:cNvCnPr/>
                          <wps:spPr bwMode="auto">
                            <a:xfrm rot="-10800000">
                              <a:off x="669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3" name="Line 905"/>
                          <wps:cNvCnPr/>
                          <wps:spPr bwMode="auto">
                            <a:xfrm rot="-10800000">
                              <a:off x="6771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4" name="Line 906"/>
                          <wps:cNvCnPr/>
                          <wps:spPr bwMode="auto">
                            <a:xfrm rot="-10800000">
                              <a:off x="6610" y="6238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5" name="Line 907"/>
                          <wps:cNvCnPr/>
                          <wps:spPr bwMode="auto">
                            <a:xfrm rot="-10800000">
                              <a:off x="701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6" name="Line 908"/>
                          <wps:cNvCnPr/>
                          <wps:spPr bwMode="auto">
                            <a:xfrm rot="-10800000">
                              <a:off x="693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7" name="Line 909"/>
                          <wps:cNvCnPr/>
                          <wps:spPr bwMode="auto">
                            <a:xfrm rot="-10800000">
                              <a:off x="6852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8" name="Line 910"/>
                          <wps:cNvCnPr/>
                          <wps:spPr bwMode="auto">
                            <a:xfrm rot="-10800000">
                              <a:off x="669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9" name="Line 911"/>
                          <wps:cNvCnPr/>
                          <wps:spPr bwMode="auto">
                            <a:xfrm rot="-10800000">
                              <a:off x="6771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0" name="Line 912"/>
                          <wps:cNvCnPr/>
                          <wps:spPr bwMode="auto">
                            <a:xfrm rot="-10800000">
                              <a:off x="6610" y="5923"/>
                              <a:ext cx="0" cy="29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FFCC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1" name="Line 913"/>
                          <wps:cNvCnPr/>
                          <wps:spPr bwMode="auto">
                            <a:xfrm rot="-10800000">
                              <a:off x="6501" y="5920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42" name="Line 914"/>
                        <wps:cNvCnPr/>
                        <wps:spPr bwMode="auto">
                          <a:xfrm rot="-5400000">
                            <a:off x="6527" y="5459"/>
                            <a:ext cx="172" cy="94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915"/>
                        <wps:cNvCnPr/>
                        <wps:spPr bwMode="auto">
                          <a:xfrm rot="-5400000">
                            <a:off x="6527" y="5567"/>
                            <a:ext cx="197" cy="108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4" name="Picture 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7" y="3526"/>
                            <a:ext cx="3192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045" name="Group 917"/>
                        <wpg:cNvGrpSpPr>
                          <a:grpSpLocks/>
                        </wpg:cNvGrpSpPr>
                        <wpg:grpSpPr bwMode="auto">
                          <a:xfrm>
                            <a:off x="4240" y="8026"/>
                            <a:ext cx="136" cy="360"/>
                            <a:chOff x="5623" y="11917"/>
                            <a:chExt cx="183" cy="357"/>
                          </a:xfrm>
                        </wpg:grpSpPr>
                        <wps:wsp>
                          <wps:cNvPr id="1046" name="Rectangle 918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23" y="11917"/>
                              <a:ext cx="183" cy="357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7" name="Oval 919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2156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Oval 920"/>
                          <wps:cNvSpPr>
                            <a:spLocks noChangeArrowheads="1"/>
                          </wps:cNvSpPr>
                          <wps:spPr bwMode="auto">
                            <a:xfrm rot="-32400000">
                              <a:off x="5652" y="11939"/>
                              <a:ext cx="126" cy="99"/>
                            </a:xfrm>
                            <a:prstGeom prst="ellipse">
                              <a:avLst/>
                            </a:prstGeom>
                            <a:solidFill>
                              <a:srgbClr val="800000"/>
                            </a:solidFill>
                            <a:ln w="31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Oval 921"/>
                          <wps:cNvSpPr>
                            <a:spLocks noChangeArrowheads="1"/>
                          </wps:cNvSpPr>
                          <wps:spPr bwMode="auto">
                            <a:xfrm rot="-43200000">
                              <a:off x="5654" y="12043"/>
                              <a:ext cx="126" cy="98"/>
                            </a:xfrm>
                            <a:prstGeom prst="ellipse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800000"/>
                                </a:gs>
                              </a:gsLst>
                              <a:lin ang="5400000" scaled="1"/>
                            </a:gradFill>
                            <a:ln w="317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50" name="Freeform 922"/>
                        <wps:cNvSpPr>
                          <a:spLocks/>
                        </wps:cNvSpPr>
                        <wps:spPr bwMode="auto">
                          <a:xfrm rot="16200000">
                            <a:off x="5177" y="5770"/>
                            <a:ext cx="1427" cy="66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4361" y="3346"/>
                            <a:ext cx="1108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Default="0058736E" w:rsidP="0058736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>P.O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:rsidR="0058736E" w:rsidRPr="00FD5700" w:rsidRDefault="0058736E" w:rsidP="0058736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IN </w:t>
                              </w: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>Micro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Text Box 924"/>
                        <wps:cNvSpPr txBox="1">
                          <a:spLocks noChangeArrowheads="1"/>
                        </wps:cNvSpPr>
                        <wps:spPr bwMode="auto">
                          <a:xfrm>
                            <a:off x="5261" y="5146"/>
                            <a:ext cx="1108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wps:spPr>
                        <wps:txbx>
                          <w:txbxContent>
                            <w:p w:rsidR="0058736E" w:rsidRPr="00FD5700" w:rsidRDefault="0058736E" w:rsidP="0058736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>P.O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FD5700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:rsidR="0058736E" w:rsidRPr="00FD5700" w:rsidRDefault="0058736E" w:rsidP="0058736E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Rec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ALT</w:t>
                              </w:r>
                              <w:r w:rsidRPr="00FD5700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Freeform 925"/>
                        <wps:cNvSpPr>
                          <a:spLocks/>
                        </wps:cNvSpPr>
                        <wps:spPr bwMode="auto">
                          <a:xfrm>
                            <a:off x="5705" y="7126"/>
                            <a:ext cx="1896" cy="1112"/>
                          </a:xfrm>
                          <a:custGeom>
                            <a:avLst/>
                            <a:gdLst>
                              <a:gd name="T0" fmla="*/ 0 w 2880"/>
                              <a:gd name="T1" fmla="*/ 900 h 900"/>
                              <a:gd name="T2" fmla="*/ 0 w 2880"/>
                              <a:gd name="T3" fmla="*/ 540 h 900"/>
                              <a:gd name="T4" fmla="*/ 2880 w 2880"/>
                              <a:gd name="T5" fmla="*/ 540 h 900"/>
                              <a:gd name="T6" fmla="*/ 2880 w 2880"/>
                              <a:gd name="T7" fmla="*/ 0 h 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80" h="900">
                                <a:moveTo>
                                  <a:pt x="0" y="900"/>
                                </a:moveTo>
                                <a:lnTo>
                                  <a:pt x="0" y="540"/>
                                </a:lnTo>
                                <a:lnTo>
                                  <a:pt x="2880" y="540"/>
                                </a:lnTo>
                                <a:lnTo>
                                  <a:pt x="2880" y="0"/>
                                </a:lnTo>
                              </a:path>
                            </a:pathLst>
                          </a:custGeom>
                          <a:noFill/>
                          <a:ln w="508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diamond" w="med" len="sm"/>
                            <a:tailEnd type="diamond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Freeform 926"/>
                        <wps:cNvSpPr>
                          <a:spLocks/>
                        </wps:cNvSpPr>
                        <wps:spPr bwMode="auto">
                          <a:xfrm>
                            <a:off x="5705" y="4609"/>
                            <a:ext cx="3996" cy="4652"/>
                          </a:xfrm>
                          <a:custGeom>
                            <a:avLst/>
                            <a:gdLst>
                              <a:gd name="T0" fmla="*/ 2160 w 2160"/>
                              <a:gd name="T1" fmla="*/ 360 h 360"/>
                              <a:gd name="T2" fmla="*/ 2160 w 2160"/>
                              <a:gd name="T3" fmla="*/ 0 h 360"/>
                              <a:gd name="T4" fmla="*/ 0 w 216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" h="360">
                                <a:moveTo>
                                  <a:pt x="2160" y="360"/>
                                </a:moveTo>
                                <a:lnTo>
                                  <a:pt x="21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triangle" w="med" len="med"/>
                            <a:tailEnd type="none" w="lg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1" y="7486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8736E" w:rsidRPr="00A57B52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Dir</w:t>
                              </w:r>
                              <w:proofErr w:type="spellEnd"/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>-Autónomo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Audio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Tx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4001" y="7306"/>
                            <a:ext cx="216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8736E" w:rsidRPr="00A57B52" w:rsidRDefault="0058736E" w:rsidP="0058736E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CA0C08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Sub-Autónomo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Audio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Rx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" name="Picture 929" descr="sonda_etm_pequeñ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9" y="5728"/>
                            <a:ext cx="2530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8" name="Line 930"/>
                        <wps:cNvCnPr/>
                        <wps:spPr bwMode="auto">
                          <a:xfrm>
                            <a:off x="9221" y="6946"/>
                            <a:ext cx="0" cy="28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FFCC00"/>
                            </a:solidFill>
                            <a:round/>
                            <a:headEnd type="triangle" w="med" len="med"/>
                            <a:tailEnd/>
                          </a:ln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Freeform 931"/>
                        <wps:cNvSpPr>
                          <a:spLocks/>
                        </wps:cNvSpPr>
                        <wps:spPr bwMode="auto">
                          <a:xfrm rot="5400000">
                            <a:off x="6526" y="2981"/>
                            <a:ext cx="1970" cy="342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CC00"/>
                            </a:solidFill>
                            <a:prstDash val="solid"/>
                            <a:round/>
                            <a:headEnd type="triangle" w="med" len="med"/>
                            <a:tailEnd type="none" w="sm" len="sm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Freeform 932"/>
                        <wps:cNvSpPr>
                          <a:spLocks/>
                        </wps:cNvSpPr>
                        <wps:spPr bwMode="auto">
                          <a:xfrm rot="16200000">
                            <a:off x="6361" y="5838"/>
                            <a:ext cx="900" cy="5980"/>
                          </a:xfrm>
                          <a:custGeom>
                            <a:avLst/>
                            <a:gdLst>
                              <a:gd name="T0" fmla="*/ 0 w 360"/>
                              <a:gd name="T1" fmla="*/ 1620 h 1620"/>
                              <a:gd name="T2" fmla="*/ 0 w 360"/>
                              <a:gd name="T3" fmla="*/ 0 h 1620"/>
                              <a:gd name="T4" fmla="*/ 360 w 360"/>
                              <a:gd name="T5" fmla="*/ 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1620">
                                <a:moveTo>
                                  <a:pt x="0" y="1620"/>
                                </a:moveTo>
                                <a:lnTo>
                                  <a:pt x="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>
                            <a:outerShdw dist="53882" dir="2700000" algn="ctr" rotWithShape="0">
                              <a:srgbClr val="333333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874" o:spid="_x0000_s2017" style="width:400pt;height:324pt;mso-position-horizontal-relative:char;mso-position-vertical-relative:line" coordorigin="1801,3346" coordsize="8000,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">
                <v:group id="Group 866" o:spid="_x0000_s2018" style="position:absolute;left:2481;top:8174;width:4680;height:572" coordorigin="3601,5809" coordsize="5040,5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Q68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JH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61DrxgAAANwA&#10;AAAPAAAAAAAAAAAAAAAAAKoCAABkcnMvZG93bnJldi54bWxQSwUGAAAAAAQABAD6AAAAnQMAAAAA&#10;">
                  <v:rect id="Rectangle 867" o:spid="_x0000_s2019" alt="50%" style="position:absolute;left:3601;top:5812;width:5040;height:56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Mp9cYA&#10;AADcAAAADwAAAGRycy9kb3ducmV2LnhtbESPQWvCQBSE7wX/w/IK3nTTirVGV5GCIh6qSQU9PrLP&#10;JJh9G7Krif++WxB6HGbmG2a+7Ewl7tS40rKCt2EEgjizuuRcwfFnPfgE4TyyxsoyKXiQg+Wi9zLH&#10;WNuWE7qnPhcBwi5GBYX3dSylywoy6Ia2Jg7exTYGfZBNLnWDbYCbSr5H0Yc0WHJYKLCmr4Kya3oz&#10;Cr7bbHc6rybJZnw5JFXt96P1TirVf+1WMxCeOv8ffra3WsF0Ooa/M+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Mp9cYAAADcAAAADwAAAAAAAAAAAAAAAACYAgAAZHJz&#10;L2Rvd25yZXYueG1sUEsFBgAAAAAEAAQA9QAAAIsDAAAAAA==&#10;" fillcolor="silver" strokeweight="1.5pt">
                    <v:fill r:id="rId16" o:title="" type="pattern"/>
                  </v:rect>
                  <v:oval id="Oval 868" o:spid="_x0000_s2020" style="position:absolute;left:5998;top:6001;width:264;height:18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z+VMYA&#10;AADcAAAADwAAAGRycy9kb3ducmV2LnhtbESP0WrCQBRE3wv9h+UWfCl1ow+iMRuxhVYRxMb6AZfs&#10;bTaYvZtmV41/7wpCH4eZOcNki9424kydrx0rGA0TEMSl0zVXCg4/n29TED4ga2wck4IreVjkz08Z&#10;ptpduKDzPlQiQtinqMCE0KZS+tKQRT90LXH0fl1nMUTZVVJ3eIlw28hxkkykxZrjgsGWPgyVx/3J&#10;Kng136MvvfJ/5XJXbLY7LMbX47tSg5d+OQcRqA//4Ud7rRXMZhO4n4lHQO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z+VMYAAADcAAAADwAAAAAAAAAAAAAAAACYAgAAZHJz&#10;L2Rvd25yZXYueG1sUEsFBgAAAAAEAAQA9QAAAIsDAAAAAA==&#10;" fillcolor="black" strokeweight="1pt"/>
                  <v:oval id="Oval 869" o:spid="_x0000_s2021" style="position:absolute;left:6042;top:6032;width:176;height:12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7HB8YA&#10;AADcAAAADwAAAGRycy9kb3ducmV2LnhtbESPQWvCQBSE74X+h+UJvRTdpKWaRFcRreCtVL14e2af&#10;STD7Ns2uGv31bqHQ4zAz3zCTWWdqcaHWVZYVxIMIBHFudcWFgt121U9AOI+ssbZMCm7kYDZ9fppg&#10;pu2Vv+my8YUIEHYZKii9bzIpXV6SQTewDXHwjrY16INsC6lbvAa4qeVbFA2lwYrDQokNLUrKT5uz&#10;UbA+5fP3dH+4f8TJ69fnYumSnzhR6qXXzccgPHX+P/zXXmsFaTqC3zPhCM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7HB8YAAADcAAAADwAAAAAAAAAAAAAAAACYAgAAZHJz&#10;L2Rvd25yZXYueG1sUEsFBgAAAAAEAAQA9QAAAIsDAAAAAA==&#10;" fillcolor="black" strokecolor="silver" strokeweight="4pt">
                    <v:stroke r:id="rId17" o:title="" filltype="pattern"/>
                  </v:oval>
                  <v:oval id="Oval 870" o:spid="_x0000_s2022" style="position:absolute;left:5114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/PvcMA&#10;AADcAAAADwAAAGRycy9kb3ducmV2LnhtbERP3WrCMBS+H/gO4Qi7GZrqxVirUXSwH4ThWn2AQ3Ns&#10;is1J12RtffvlQtjlx/e/3o62ET11vnasYDFPQBCXTtdcKTif3mYvIHxA1tg4JgU38rDdTB7WmGk3&#10;cE59ESoRQ9hnqMCE0GZS+tKQRT93LXHkLq6zGCLsKqk7HGK4beQySZ6lxZpjg8GWXg2V1+LXKngy&#10;34t3/eF/yt0xP3wdMV/ernulHqfjbgUi0Bj+xXf3p1aQpnFtPBOP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/PvcMAAADcAAAADwAAAAAAAAAAAAAAAACYAgAAZHJzL2Rv&#10;d25yZXYueG1sUEsFBgAAAAAEAAQA9QAAAIgDAAAAAA==&#10;" fillcolor="black" strokeweight="1pt"/>
                  <v:oval id="Oval 871" o:spid="_x0000_s2023" style="position:absolute;left:5157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327scA&#10;AADcAAAADwAAAGRycy9kb3ducmV2LnhtbESPT2vCQBTE70K/w/IKvYhu0tKSRNcQrIK34p+Lt2f2&#10;NQlm36bZraZ+erdQ6HGYmd8w83wwrbhQ7xrLCuJpBIK4tLrhSsFhv54kIJxH1thaJgU/5CBfPIzm&#10;mGl75S1ddr4SAcIuQwW1910mpStrMuimtiMO3qftDfog+0rqHq8Bblr5HEVv0mDDYaHGjpY1lefd&#10;t1GwOZfFS3o83V7jZPyxWr675CtOlHp6HIoZCE+D/w//tTdaQZqm8HsmHAG5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N9u7HAAAA3AAAAA8AAAAAAAAAAAAAAAAAmAIAAGRy&#10;cy9kb3ducmV2LnhtbFBLBQYAAAAABAAEAPUAAACMAwAAAAA=&#10;" fillcolor="black" strokecolor="silver" strokeweight="4pt">
                    <v:stroke r:id="rId17" o:title="" filltype="pattern"/>
                  </v:oval>
                  <v:oval id="Oval 872" o:spid="_x0000_s2024" style="position:absolute;left:4646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8x3ccA&#10;AADdAAAADwAAAGRycy9kb3ducmV2LnhtbESPQUsDMRCF74L/IYzgRWzSHoqsTUsVqiJIu1t/wLAZ&#10;N0s3k+0mttt/3zkI3mZ4b977ZrEaQ6dONKQ2soXpxIAirqNrubHwvd88PoFKGdlhF5ksXCjBanl7&#10;s8DCxTOXdKpyoySEU4EWfM59oXWqPQVMk9gTi/YTh4BZ1qHRbsCzhIdOz4yZ64AtS4PHnl491Yfq&#10;N1h48Lvpm3tPx3q9LT+/tljOLocXa+/vxvUzqExj/jf/XX84wTdG+OUbGUEv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fMd3HAAAA3QAAAA8AAAAAAAAAAAAAAAAAmAIAAGRy&#10;cy9kb3ducmV2LnhtbFBLBQYAAAAABAAEAPUAAACMAwAAAAA=&#10;" fillcolor="black" strokeweight="1pt"/>
                  <v:oval id="Oval 873" o:spid="_x0000_s2025" style="position:absolute;left:4690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E5ycUA&#10;AADdAAAADwAAAGRycy9kb3ducmV2LnhtbERPTWvCQBC9F/oflhF6Kc1uLEoaXUW0BW9S7aW3MTsm&#10;wexsmt1q6q93BaG3ebzPmc5724gTdb52rCFNFAjiwpmaSw1fu4+XDIQPyAYbx6ThjzzMZ48PU8yN&#10;O/MnnbahFDGEfY4aqhDaXEpfVGTRJ64ljtzBdRZDhF0pTYfnGG4bOVRqLC3WHBsqbGlZUXHc/loN&#10;62OxeH373l9Gafa8eV+ufPaTZlo/DfrFBESgPvyL7+61ifOVSuH2TTxB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TnJxQAAAN0AAAAPAAAAAAAAAAAAAAAAAJgCAABkcnMv&#10;ZG93bnJldi54bWxQSwUGAAAAAAQABAD1AAAAigMAAAAA&#10;" fillcolor="black" strokecolor="silver" strokeweight="4pt">
                    <v:stroke r:id="rId17" o:title="" filltype="pattern"/>
                  </v:oval>
                  <v:oval id="Oval 874" o:spid="_x0000_s2026" style="position:absolute;left:4179;top:6000;width:264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McMA&#10;AADdAAAADwAAAGRycy9kb3ducmV2LnhtbERPzWoCMRC+F3yHMIVeiibuoZTVKFbQloLoah9g2Ew3&#10;i5vJuom6vn0jFLzNx/c703nvGnGhLtSeNYxHCgRx6U3NlYafw2r4DiJEZIONZ9JwowDz2eBpirnx&#10;Vy7oso+VSCEcctRgY2xzKUNpyWEY+ZY4cb++cxgT7CppOrymcNfITKk36bDm1GCxpaWl8rg/Ow2v&#10;djdem89wKhfb4nuzxSK7HT+0fnnuFxMQkfr4EP+7v0yar1QG92/S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EKMcMAAADdAAAADwAAAAAAAAAAAAAAAACYAgAAZHJzL2Rv&#10;d25yZXYueG1sUEsFBgAAAAAEAAQA9QAAAIgDAAAAAA==&#10;" fillcolor="black" strokeweight="1pt"/>
                  <v:oval id="Oval 875" o:spid="_x0000_s2027" style="position:absolute;left:4223;top:6031;width:176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8CJcUA&#10;AADdAAAADwAAAGRycy9kb3ducmV2LnhtbERPS2vCQBC+C/0PyxR6Ed1NpRKjq4htwVvxcfE2Zsck&#10;mJ1Ns1tN/fVuoeBtPr7nzBadrcWFWl851pAMFQji3JmKCw373ecgBeEDssHaMWn4JQ+L+VNvhplx&#10;V97QZRsKEUPYZ6ihDKHJpPR5SRb90DXEkTu51mKIsC2kafEaw20tX5UaS4sVx4YSG1qVlJ+3P1bD&#10;+pwvR5PD8faWpP2vj9W7T7+TVOuX5245BRGoCw/xv3tt4nylRvD3TTxB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IlxQAAAN0AAAAPAAAAAAAAAAAAAAAAAJgCAABkcnMv&#10;ZG93bnJldi54bWxQSwUGAAAAAAQABAD1AAAAigMAAAAA&#10;" fillcolor="black" strokecolor="silver" strokeweight="4pt">
                    <v:stroke r:id="rId17" o:title="" filltype="pattern"/>
                  </v:oval>
                  <v:oval id="Oval 876" o:spid="_x0000_s2028" style="position:absolute;left:3711;top:6000;width:265;height:18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Q33sMA&#10;AADdAAAADwAAAGRycy9kb3ducmV2LnhtbERP22oCMRB9F/oPYQp9EU0UKbIaRQVbKRRd2w8YNuNm&#10;cTNZN6muf98UCr7N4VxnvuxcLa7UhsqzhtFQgSAuvKm41PD9tR1MQYSIbLD2TBruFGC5eOrNMTP+&#10;xjldj7EUKYRDhhpsjE0mZSgsOQxD3xAn7uRbhzHBtpSmxVsKd7UcK/UqHVacGiw2tLFUnI8/TkPf&#10;HkZv5j1citU+//jcYz6+n9davzx3qxmISF18iP/dO5PmKzWBv2/SC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Q33sMAAADdAAAADwAAAAAAAAAAAAAAAACYAgAAZHJzL2Rv&#10;d25yZXYueG1sUEsFBgAAAAAEAAQA9QAAAIgDAAAAAA==&#10;" fillcolor="black" strokeweight="1pt"/>
                  <v:oval id="Oval 877" o:spid="_x0000_s2029" style="position:absolute;left:3755;top:6031;width:177;height:12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o/ysUA&#10;AADdAAAADwAAAGRycy9kb3ducmV2LnhtbERPS2vCQBC+F/oflin0UnQ3FSVGVxFbwVvxcfE2Zsck&#10;mJ1Ns1uN/vpuoeBtPr7nTOedrcWFWl851pD0FQji3JmKCw373aqXgvAB2WDtmDTcyMN89vw0xcy4&#10;K2/osg2FiCHsM9RQhtBkUvq8JIu+7xriyJ1cazFE2BbStHiN4baW70qNpMWKY0OJDS1Lys/bH6th&#10;fc4Xg/HheB8m6dvX5/LDp99JqvXrS7eYgAjUhYf43702cb5SQ/j7Jp4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aj/KxQAAAN0AAAAPAAAAAAAAAAAAAAAAAJgCAABkcnMv&#10;ZG93bnJldi54bWxQSwUGAAAAAAQABAD1AAAAigMAAAAA&#10;" fillcolor="black" strokecolor="silver" strokeweight="4pt">
                    <v:stroke r:id="rId17" o:title="" filltype="pattern"/>
                  </v:oval>
                  <v:rect id="Rectangle 878" o:spid="_x0000_s2030" style="position:absolute;left:7121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lrH8UA&#10;AADdAAAADwAAAGRycy9kb3ducmV2LnhtbESPQWvCQBCF7wX/wzKCt7qJSCmpaxAloEdtLT1Od6fZ&#10;0OxsyK4x+uu7hUJvM7z3vnmzKkfXioH60HhWkM8zEMTam4ZrBW+v1eMziBCRDbaeScGNApTrycMK&#10;C+OvfKThFGuRIBwKVGBj7Aopg7bkMMx9R5y0L987jGnta2l6vCa4a+Uiy56kw4bTBYsdbS3p79PF&#10;Keg+wv2TD8fDcG70uz5X+c4uc6Vm03HzAiLSGP/Nf+m9SfUTEX6/SSP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WsfxQAAAN0AAAAPAAAAAAAAAAAAAAAAAJgCAABkcnMv&#10;ZG93bnJldi54bWxQSwUGAAAAAAQABAD1AAAAigMAAAAA&#10;" fillcolor="black">
                    <v:fill color2="#555" focus="50%" type="gradient"/>
                  </v:rect>
                  <v:rect id="Rectangle 879" o:spid="_x0000_s2031" style="position:absolute;left:7154;top:5883;width:535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14tMMA&#10;AADdAAAADwAAAGRycy9kb3ducmV2LnhtbERPTWsCMRC9C/6HMEJvmrSHVlejFGmLtFBx1YO3cTPu&#10;BjeTZRN1+++bQsHbPN7nzBadq8WV2mA9a3gcKRDEhTeWSw277ftwDCJEZIO1Z9LwQwEW835vhpnx&#10;N97QNY+lSCEcMtRQxdhkUoaiIodh5BvixJ186zAm2JbStHhL4a6WT0o9S4eWU0OFDS0rKs75xWlw&#10;h73ZT7Zv9nv96cdfzPnRf1itHwbd6xREpC7exf/ulUnzlXqBv2/SC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14tMMAAADdAAAADwAAAAAAAAAAAAAAAACYAgAAZHJzL2Rv&#10;d25yZXYueG1sUEsFBgAAAAAEAAQA9QAAAIgDAAAAAA==&#10;" fillcolor="#e6e6e6">
                    <v:fill focus="100%" type="gradient"/>
                  </v:rect>
                  <v:rect id="Rectangle 880" o:spid="_x0000_s2032" style="position:absolute;left:7222;top:5838;width:402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KEMUA&#10;AADdAAAADwAAAGRycy9kb3ducmV2LnhtbESP0WrCQBBF3wv+wzJC3+quglJSV1HBYikWa/yAITsm&#10;0exsyG41/XvnodC3Ge6de8/Ml71v1I26WAe2MB4ZUMRFcDWXFk759uUVVEzIDpvAZOGXIiwXg6c5&#10;Zi7c+Ztux1QqCeGYoYUqpTbTOhYVeYyj0BKLdg6dxyRrV2rX4V3CfaMnxsy0x5qlocKWNhUV1+OP&#10;txDyz4Pbn9fvm3aqD18fKS/r/cXa52G/egOVqE//5r/rnRN8YwRXvpER9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EoQxQAAAN0AAAAPAAAAAAAAAAAAAAAAAJgCAABkcnMv&#10;ZG93bnJldi54bWxQSwUGAAAAAAQABAD1AAAAigMAAAAA&#10;" fillcolor="#e6e6e6" stroked="f">
                    <v:fill focus="100%" type="gradient"/>
                  </v:rect>
                  <v:rect id="Rectangle 881" o:spid="_x0000_s2033" style="position:absolute;left:7288;top:5809;width:268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vi8IA&#10;AADdAAAADwAAAGRycy9kb3ducmV2LnhtbERP3WrCMBS+F/YO4QjezURhotUoTnBsDEWtD3Bojm21&#10;OSlN1Pr2izDw7nx8v2e2aG0lbtT40rGGQV+BIM6cKTnXcEzX72MQPiAbrByThgd5WMzfOjNMjLvz&#10;nm6HkIsYwj5BDUUIdSKlzwqy6PuuJo7cyTUWQ4RNLk2D9xhuKzlUaiQtlhwbCqxpVVB2OVytBpf+&#10;7szm9Pm1qj/kbvsT0rzcnLXuddvlFESgNrzE/+5vE+crNYHnN/EE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PO+LwgAAAN0AAAAPAAAAAAAAAAAAAAAAAJgCAABkcnMvZG93&#10;bnJldi54bWxQSwUGAAAAAAQABAD1AAAAhwMAAAAA&#10;" fillcolor="#e6e6e6" stroked="f">
                    <v:fill focus="100%" type="gradient"/>
                  </v:rect>
                  <v:rect id="Rectangle 882" o:spid="_x0000_s2034" style="position:absolute;left:7121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GNsYA&#10;AADdAAAADwAAAGRycy9kb3ducmV2LnhtbESP0UrDQBBF34X+wzKCb3YTxVrSbksVhNJCwegHDNlp&#10;NpidXbNrk/698yD4NsO9c++Z9XbyvbrQkLrABsp5AYq4Cbbj1sDnx9v9ElTKyBb7wGTgSgm2m9nN&#10;GisbRn6nS51bJSGcKjTgco6V1qlx5DHNQyQW7RwGj1nWodV2wFHCfa8fimKhPXYsDQ4jvTpqvuof&#10;b+Bxf4hP8aXE7/H5dCjr6/Hs9NGYu9tptwKVacr/5r/rvRX8ohR++UZG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sGNsYAAADdAAAADwAAAAAAAAAAAAAAAACYAgAAZHJz&#10;L2Rvd25yZXYueG1sUEsFBgAAAAAEAAQA9QAAAIsDAAAAAA==&#10;" fillcolor="#767676">
                    <v:fill color2="black" focus="100%" type="gradient"/>
                  </v:rect>
                  <v:line id="Line 883" o:spid="_x0000_s2035" style="position:absolute;rotation:180;visibility:visible;mso-wrap-style:square" from="7624,6238" to="7624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rsIsQAAADdAAAADwAAAGRycy9kb3ducmV2LnhtbERPS2vCQBC+C/0PyxS8SN1EUEp0lVYo&#10;9FLBGCi9jdnJQ7OzMbvV+O9dQfA2H99zFqveNOJMnastK4jHEQji3OqaSwXZ7uvtHYTzyBoby6Tg&#10;Sg5Wy5fBAhNtL7ylc+pLEULYJaig8r5NpHR5RQbd2LbEgStsZ9AH2JVSd3gJ4aaRkyiaSYM1h4YK&#10;W1pXlB/Tf6Mgnf7+HT5Px5+s2YwKu+9lcdgVSg1f+485CE+9f4of7m8d5kdxDPdvw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iuwixAAAAN0AAAAPAAAAAAAAAAAA&#10;AAAAAKECAABkcnMvZG93bnJldi54bWxQSwUGAAAAAAQABAD5AAAAkgMAAAAA&#10;" strokecolor="#fc0" strokeweight="2pt"/>
                  <v:line id="Line 884" o:spid="_x0000_s2036" style="position:absolute;rotation:180;visibility:visible;mso-wrap-style:square" from="7543,6238" to="754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hyVcUAAADdAAAADwAAAGRycy9kb3ducmV2LnhtbERPS2vCQBC+C/0PyxR6EbMxoJToKioU&#10;eqnQGCi9jdnJQ7OzaXYb03/fLQi9zcf3nPV2NK0YqHeNZQXzKAZBXFjdcKUgP73MnkE4j6yxtUwK&#10;fsjBdvMwWWOq7Y3fach8JUIIuxQV1N53qZSuqMmgi2xHHLjS9gZ9gH0ldY+3EG5amcTxUhpsODTU&#10;2NGhpuKafRsF2eLj87L/ur7l7XFa2vMoy8upVOrpcdytQHga/b/47n7VYX48T+Dvm3CC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hyVcUAAADdAAAADwAAAAAAAAAA&#10;AAAAAAChAgAAZHJzL2Rvd25yZXYueG1sUEsFBgAAAAAEAAQA+QAAAJMDAAAAAA==&#10;" strokecolor="#fc0" strokeweight="2pt"/>
                  <v:line id="Line 885" o:spid="_x0000_s2037" style="position:absolute;rotation:180;visibility:visible;mso-wrap-style:square" from="7463,6238" to="7463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TXzsQAAADdAAAADwAAAGRycy9kb3ducmV2LnhtbERPS2vCQBC+C/6HZQQvUjcqSomuYguF&#10;XhSMAeltmp08NDubZrca/70rFHqbj+85q01nanGl1lWWFUzGEQjizOqKCwXp8ePlFYTzyBpry6Tg&#10;Tg42635vhbG2Nz7QNfGFCCHsYlRQet/EUrqsJINubBviwOW2NegDbAupW7yFcFPLaRQtpMGKQ0OJ&#10;Db2XlF2SX6MgmZ++zm8/l11a70e5/e5kfj7mSg0H3XYJwlPn/8V/7k8d5keTGT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FNfOxAAAAN0AAAAPAAAAAAAAAAAA&#10;AAAAAKECAABkcnMvZG93bnJldi54bWxQSwUGAAAAAAQABAD5AAAAkgMAAAAA&#10;" strokecolor="#fc0" strokeweight="2pt"/>
                  <v:line id="Line 886" o:spid="_x0000_s2038" style="position:absolute;rotation:180;visibility:visible;mso-wrap-style:square" from="7302,6238" to="730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1PusQAAADdAAAADwAAAGRycy9kb3ducmV2LnhtbERPS2vCQBC+C/6HZQQvUjeKSomuYguF&#10;XhSMAeltmp08NDubZrca/70rFHqbj+85q01nanGl1lWWFUzGEQjizOqKCwXp8ePlFYTzyBpry6Tg&#10;Tg42635vhbG2Nz7QNfGFCCHsYlRQet/EUrqsJINubBviwOW2NegDbAupW7yFcFPLaRQtpMGKQ0OJ&#10;Db2XlF2SX6MgmZ++zm8/l11a70e5/e5kfj7mSg0H3XYJwlPn/8V/7k8d5keTGT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/U+6xAAAAN0AAAAPAAAAAAAAAAAA&#10;AAAAAKECAABkcnMvZG93bnJldi54bWxQSwUGAAAAAAQABAD5AAAAkgMAAAAA&#10;" strokecolor="#fc0" strokeweight="2pt"/>
                  <v:line id="Line 887" o:spid="_x0000_s2039" style="position:absolute;rotation:180;visibility:visible;mso-wrap-style:square" from="7382,6238" to="738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HqIcMAAADdAAAADwAAAGRycy9kb3ducmV2LnhtbERPS4vCMBC+C/6HMMJeZE0VFOkaZRUW&#10;vChYBfE220wf2ky6TVbrvzeC4G0+vufMFq2pxJUaV1pWMBxEIIhTq0vOFRz2P59TEM4ja6wsk4I7&#10;OVjMu50ZxtreeEfXxOcihLCLUUHhfR1L6dKCDLqBrYkDl9nGoA+wyaVu8BbCTSVHUTSRBksODQXW&#10;tCoovST/RkEyPp7Oy7/L5lBt+5n9bWV23mdKffTa7y8Qnlr/Fr/cax3mR8MxPL8JJ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x6iHDAAAA3QAAAA8AAAAAAAAAAAAA&#10;AAAAoQIAAGRycy9kb3ducmV2LnhtbFBLBQYAAAAABAAEAPkAAACRAwAAAAA=&#10;" strokecolor="#fc0" strokeweight="2pt"/>
                  <v:line id="Line 888" o:spid="_x0000_s2040" style="position:absolute;rotation:180;visibility:visible;mso-wrap-style:square" from="7222,6238" to="722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N0VsUAAADdAAAADwAAAGRycy9kb3ducmV2LnhtbERPS2vCQBC+C/0PyxR6Ed1YaCjRVVQo&#10;9NKCiVB6G7OTh2Zn0+w2Sf+9Kwi9zcf3nNVmNI3oqXO1ZQWLeQSCOLe65lLBMXubvYJwHlljY5kU&#10;/JGDzfphssJE24EP1Ke+FCGEXYIKKu/bREqXV2TQzW1LHLjCdgZ9gF0pdYdDCDeNfI6iWBqsOTRU&#10;2NK+ovyS/hoF6cvX93n3c/k4Np/Twp5GWZyzQqmnx3G7BOFp9P/iu/tdh/nRIobbN+EEub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N0VsUAAADdAAAADwAAAAAAAAAA&#10;AAAAAAChAgAAZHJzL2Rvd25yZXYueG1sUEsFBgAAAAAEAAQA+QAAAJMDAAAAAA==&#10;" strokecolor="#fc0" strokeweight="2pt"/>
                  <v:line id="Line 889" o:spid="_x0000_s2041" style="position:absolute;rotation:180;visibility:visible;mso-wrap-style:square" from="7624,5923" to="7624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/RzcQAAADdAAAADwAAAGRycy9kb3ducmV2LnhtbERPS2vCQBC+C/6HZQQvUjcKaomuYguF&#10;XhSMAeltmp08NDubZrca/70rFHqbj+85q01nanGl1lWWFUzGEQjizOqKCwXp8ePlFYTzyBpry6Tg&#10;Tg42635vhbG2Nz7QNfGFCCHsYlRQet/EUrqsJINubBviwOW2NegDbAupW7yFcFPLaRTNpcGKQ0OJ&#10;Db2XlF2SX6MgmZ2+zm8/l11a70e5/e5kfj7mSg0H3XYJwlPn/8V/7k8d5keTBT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L9HNxAAAAN0AAAAPAAAAAAAAAAAA&#10;AAAAAKECAABkcnMvZG93bnJldi54bWxQSwUGAAAAAAQABAD5AAAAkgMAAAAA&#10;" strokecolor="#fc0" strokeweight="2pt"/>
                  <v:line id="Line 890" o:spid="_x0000_s2042" style="position:absolute;rotation:180;visibility:visible;mso-wrap-style:square" from="7543,5923" to="754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BFv8cAAADdAAAADwAAAGRycy9kb3ducmV2LnhtbESPT2sCQQzF7wW/wxChl6KzFixldRQV&#10;Cr204CqIt7iT/aM7me3OVNdvbw6F3hLey3u/zJe9a9SVulB7NjAZJ6CIc29rLg3sdx+jd1AhIlts&#10;PJOBOwVYLgZPc0ytv/GWrlkslYRwSNFAFWObah3yihyGsW+JRSt85zDK2pXadniTcNfo1yR50w5r&#10;loYKW9pUlF+yX2cgmx6O5/XP5WvffL8U/tTr4rwrjHke9qsZqEh9/Df/XX9awU8mgivfyAh68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EW/xwAAAN0AAAAPAAAAAAAA&#10;AAAAAAAAAKECAABkcnMvZG93bnJldi54bWxQSwUGAAAAAAQABAD5AAAAlQMAAAAA&#10;" strokecolor="#fc0" strokeweight="2pt"/>
                  <v:line id="Line 891" o:spid="_x0000_s2043" style="position:absolute;rotation:180;visibility:visible;mso-wrap-style:square" from="7463,5923" to="7463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zgJMQAAADdAAAADwAAAGRycy9kb3ducmV2LnhtbERPS2vCQBC+C/6HZQQvUjcKio2uYguF&#10;XhSMAeltmp08NDubZrca/70rFHqbj+85q01nanGl1lWWFUzGEQjizOqKCwXp8eNlAcJ5ZI21ZVJw&#10;Jwebdb+3wljbGx/omvhChBB2MSoovW9iKV1WkkE3tg1x4HLbGvQBtoXULd5CuKnlNIrm0mDFoaHE&#10;ht5Lyi7Jr1GQzE5f57efyy6t96PcfncyPx9zpYaDbrsE4anz/+I/96cO86PJKz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/OAkxAAAAN0AAAAPAAAAAAAAAAAA&#10;AAAAAKECAABkcnMvZG93bnJldi54bWxQSwUGAAAAAAQABAD5AAAAkgMAAAAA&#10;" strokecolor="#fc0" strokeweight="2pt"/>
                  <v:line id="Line 892" o:spid="_x0000_s2044" style="position:absolute;rotation:180;visibility:visible;mso-wrap-style:square" from="7302,5923" to="730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qDBMcAAADdAAAADwAAAGRycy9kb3ducmV2LnhtbESPT2sCQQzF7wW/wxDBS9FZhZayOooK&#10;hV5a6CqIt7iT/aM7mXVn1O23bw6F3hLey3u/LFa9a9SdulB7NjCdJKCIc29rLg3sd+/jN1AhIlts&#10;PJOBHwqwWg6eFpha/+BvumexVBLCIUUDVYxtqnXIK3IYJr4lFq3wncMoa1dq2+FDwl2jZ0nyqh3W&#10;LA0VtrStKL9kN2cgezkcz5vr5XPffD0X/tTr4rwrjBkN+/UcVKQ+/pv/rj+s4Ccz4ZdvZAS9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qoMExwAAAN0AAAAPAAAAAAAA&#10;AAAAAAAAAKECAABkcnMvZG93bnJldi54bWxQSwUGAAAAAAQABAD5AAAAlQMAAAAA&#10;" strokecolor="#fc0" strokeweight="2pt"/>
                  <v:line id="Line 893" o:spid="_x0000_s2045" style="position:absolute;rotation:180;visibility:visible;mso-wrap-style:square" from="7382,5923" to="738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Ymn8UAAADdAAAADwAAAGRycy9kb3ducmV2LnhtbERPS2vCQBC+C/0PyxR6EbMxoJToKioU&#10;eqnQGCi9jdnJQ7OzaXYb03/fLQi9zcf3nPV2NK0YqHeNZQXzKAZBXFjdcKUgP73MnkE4j6yxtUwK&#10;fsjBdvMwWWOq7Y3fach8JUIIuxQV1N53qZSuqMmgi2xHHLjS9gZ9gH0ldY+3EG5amcTxUhpsODTU&#10;2NGhpuKafRsF2eLj87L/ur7l7XFa2vMoy8upVOrpcdytQHga/b/47n7VYX6czOHvm3CC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Ymn8UAAADdAAAADwAAAAAAAAAA&#10;AAAAAAChAgAAZHJzL2Rvd25yZXYueG1sUEsFBgAAAAAEAAQA+QAAAJMDAAAAAA==&#10;" strokecolor="#fc0" strokeweight="2pt"/>
                  <v:line id="Line 894" o:spid="_x0000_s2046" style="position:absolute;rotation:180;visibility:visible;mso-wrap-style:square" from="7222,5923" to="722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S46MQAAADdAAAADwAAAGRycy9kb3ducmV2LnhtbERPS2vCQBC+C/0PyxR6kboxoJToKq1Q&#10;6EXBGCi9jdnJQ7OzaXbV+O9dQfA2H99z5sveNOJMnastKxiPIhDEudU1lwqy3ff7BwjnkTU2lknB&#10;lRwsFy+DOSbaXnhL59SXIoSwS1BB5X2bSOnyigy6kW2JA1fYzqAPsCul7vASwk0j4yiaSoM1h4YK&#10;W1pVlB/Tk1GQTn7/Dl//x3XWbIaF3feyOOwKpd5e+88ZCE+9f4of7h8d5kdxDPdvw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NLjoxAAAAN0AAAAPAAAAAAAAAAAA&#10;AAAAAKECAABkcnMvZG93bnJldi54bWxQSwUGAAAAAAQABAD5AAAAkgMAAAAA&#10;" strokecolor="#fc0" strokeweight="2pt"/>
                  <v:line id="Line 895" o:spid="_x0000_s2047" style="position:absolute;rotation:180;visibility:visible;mso-wrap-style:square" from="7113,5920" to="7725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0P8QAAADdAAAADwAAAGRycy9kb3ducmV2LnhtbERP22oCMRB9L/gPYQp9q0kttLIapVps&#10;C4p4A/Ft2Ew3i5vJsonu9u9NodC3OZzrjKedq8SVmlB61vDUVyCIc29KLjQc9ovHIYgQkQ1WnknD&#10;DwWYTnp3Y8yMb3lL110sRArhkKEGG2OdSRlySw5D39fEifv2jcOYYFNI02Cbwl0lB0q9SIclpwaL&#10;Nc0t5efdxWk4Xdab1/37x0rN3LK0bfUpF+ao9cN99zYCEamL/+I/95dJ89XgGX6/SSfI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WvQ/xAAAAN0AAAAPAAAAAAAAAAAA&#10;AAAAAKECAABkcnMvZG93bnJldi54bWxQSwUGAAAAAAQABAD5AAAAkgMAAAAA&#10;" strokeweight="1.5pt"/>
                  <v:rect id="Rectangle 896" o:spid="_x0000_s2048" style="position:absolute;left:6510;top:5810;width:603;height:50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Mk8IA&#10;AADdAAAADwAAAGRycy9kb3ducmV2LnhtbERPTWsCMRC9F/wPYYTeanZFSlmNIopQj2otPY7JuFnc&#10;TJZNXFd/fSMUepvH+5zZone16KgNlWcF+SgDQay9qbhU8HXYvH2ACBHZYO2ZFNwpwGI+eJlhYfyN&#10;d9TtYylSCIcCFdgYm0LKoC05DCPfECfu7FuHMcG2lKbFWwp3tRxn2bt0WHFqsNjQypK+7K9OQfMT&#10;Hife7rbdsdLf+rjJ13aSK/U67JdTEJH6+C/+c3+aND8bT+D5TTpB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AgyTwgAAAN0AAAAPAAAAAAAAAAAAAAAAAJgCAABkcnMvZG93&#10;bnJldi54bWxQSwUGAAAAAAQABAD1AAAAhwMAAAAA&#10;" fillcolor="black">
                    <v:fill color2="#555" focus="50%" type="gradient"/>
                  </v:rect>
                  <v:rect id="Rectangle 897" o:spid="_x0000_s2049" style="position:absolute;left:6542;top:5883;width:536;height:33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fOMQA&#10;AADdAAAADwAAAGRycy9kb3ducmV2LnhtbERPTWvCQBC9F/wPywje6kbBomk2ImJLacFirIfeptkx&#10;WczOhuxW03/vCkJv83ifky1724gzdd44VjAZJyCIS6cNVwq+9i+PcxA+IGtsHJOCP/KwzAcPGaba&#10;XXhH5yJUIoawT1FBHUKbSunLmiz6sWuJI3d0ncUQYVdJ3eElhttGTpPkSVo0HBtqbGldU3kqfq0C&#10;+33Qh8V+Y7af727+wVz8uFej1GjYr55BBOrDv/juftNxfjKdwe2beIL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GHzjEAAAA3QAAAA8AAAAAAAAAAAAAAAAAmAIAAGRycy9k&#10;b3ducmV2LnhtbFBLBQYAAAAABAAEAPUAAACJAwAAAAA=&#10;" fillcolor="#e6e6e6">
                    <v:fill focus="100%" type="gradient"/>
                  </v:rect>
                  <v:rect id="Rectangle 898" o:spid="_x0000_s2050" style="position:absolute;left:6611;top:5838;width:401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YnmcMA&#10;AADdAAAADwAAAGRycy9kb3ducmV2LnhtbERP22rCQBB9L/gPywh9qxsDDSW6igqKpaSo8QOG7JhE&#10;s7Mhu5r077uFgm9zONeZLwfTiAd1rrasYDqJQBAXVtdcKjjn27cPEM4ja2wsk4IfcrBcjF7mmGrb&#10;85EeJ1+KEMIuRQWV920qpSsqMugmtiUO3MV2Bn2AXSl1h30IN42MoyiRBmsODRW2tKmouJ3uRoHN&#10;vw46u6x3m/ZdHr4/fV7W2VWp1/GwmoHwNPin+N+912F+FCfw90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YnmcMAAADdAAAADwAAAAAAAAAAAAAAAACYAgAAZHJzL2Rv&#10;d25yZXYueG1sUEsFBgAAAAAEAAQA9QAAAIgDAAAAAA==&#10;" fillcolor="#e6e6e6" stroked="f">
                    <v:fill focus="100%" type="gradient"/>
                  </v:rect>
                  <v:rect id="Rectangle 899" o:spid="_x0000_s2051" style="position:absolute;left:6677;top:5809;width:267;height:5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CAsIA&#10;AADdAAAADwAAAGRycy9kb3ducmV2LnhtbERP24rCMBB9X/Afwgi+ramCrlSjqKAooqj1A4ZmbKvN&#10;pDRR69+bhYV9m8O5zmTWmFI8qXaFZQW9bgSCOLW64EzBJVl9j0A4j6yxtEwK3uRgNm19TTDW9sUn&#10;ep59JkIIuxgV5N5XsZQuzcmg69qKOHBXWxv0AdaZ1DW+QrgpZT+KhtJgwaEhx4qWOaX388MosMnu&#10;qPfXxXpZDeTxsPVJVuxvSnXazXwMwlPj/8V/7o0O86P+D/x+E06Q0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WoICwgAAAN0AAAAPAAAAAAAAAAAAAAAAAJgCAABkcnMvZG93&#10;bnJldi54bWxQSwUGAAAAAAQABAD1AAAAhwMAAAAA&#10;" fillcolor="#e6e6e6" stroked="f">
                    <v:fill focus="100%" type="gradient"/>
                  </v:rect>
                  <v:rect id="Rectangle 900" o:spid="_x0000_s2052" style="position:absolute;left:6510;top:6239;width:603;height:78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HAjcYA&#10;AADdAAAADwAAAGRycy9kb3ducmV2LnhtbESP0UrDQBBF3wX/YRnBN7tJRSux21IFobQgNPUDhuw0&#10;G8zObrNrk/698yD4NsO9c++Z5XryvbrQkLrABspZAYq4Cbbj1sDX8ePhBVTKyBb7wGTgSgnWq9ub&#10;JVY2jHygS51bJSGcKjTgco6V1qlx5DHNQiQW7RQGj1nWodV2wFHCfa/nRfGsPXYsDQ4jvTtqvusf&#10;b+Bxu4tP8a3E87j43JX1dX9yem/M/d20eQWVacr/5r/rrRX8Yi6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HAjcYAAADdAAAADwAAAAAAAAAAAAAAAACYAgAAZHJz&#10;L2Rvd25yZXYueG1sUEsFBgAAAAAEAAQA9QAAAIsDAAAAAA==&#10;" fillcolor="#767676">
                    <v:fill color2="black" focus="100%" type="gradient"/>
                  </v:rect>
                  <v:line id="Line 901" o:spid="_x0000_s2053" style="position:absolute;rotation:180;visibility:visible;mso-wrap-style:square" from="7012,6238" to="701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AqmcQAAADdAAAADwAAAGRycy9kb3ducmV2LnhtbERPS2vCQBC+F/wPywi9FN0otGh0I1oo&#10;9NJCoyDexuzkZXY2zW41/feuIHibj+85y1VvGnGmzlWWFUzGEQjizOqKCwW77cdoBsJ5ZI2NZVLw&#10;Tw5WyeBpibG2F/6hc+oLEULYxaig9L6NpXRZSQbd2LbEgcttZ9AH2BVSd3gJ4aaR0yh6kwYrDg0l&#10;tvReUnZK/4yC9HV/qDe/p69d8/2S22Mv83qbK/U87NcLEJ56/xDf3Z86zI+mc7h9E06Qy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CqZxAAAAN0AAAAPAAAAAAAAAAAA&#10;AAAAAKECAABkcnMvZG93bnJldi54bWxQSwUGAAAAAAQABAD5AAAAkgMAAAAA&#10;" strokecolor="#fc0" strokeweight="2pt"/>
                  <v:line id="Line 902" o:spid="_x0000_s2054" style="position:absolute;rotation:180;visibility:visible;mso-wrap-style:square" from="6932,6238" to="693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MV2cgAAADdAAAADwAAAGRycy9kb3ducmV2LnhtbESPT2sCQQzF70K/w5BCL1JnrbSUraOo&#10;IHhR6CqU3tKd7B/dyaw7o67fvjkUekt4L+/9Mp33rlFX6kLt2cB4lIAizr2tuTRw2K+f30GFiGyx&#10;8UwG7hRgPnsYTDG1/safdM1iqSSEQ4oGqhjbVOuQV+QwjHxLLFrhO4dR1q7UtsObhLtGvyTJm3ZY&#10;szRU2NKqovyUXZyB7PXr+7g8n7aHZjcs/E+vi+O+MObpsV98gIrUx3/z3/XGCn4yEX7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XMV2cgAAADdAAAADwAAAAAA&#10;AAAAAAAAAAChAgAAZHJzL2Rvd25yZXYueG1sUEsFBgAAAAAEAAQA+QAAAJYDAAAAAA==&#10;" strokecolor="#fc0" strokeweight="2pt"/>
                  <v:line id="Line 903" o:spid="_x0000_s2055" style="position:absolute;rotation:180;visibility:visible;mso-wrap-style:square" from="6852,6238" to="6852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+wQsQAAADdAAAADwAAAGRycy9kb3ducmV2LnhtbERPS2vCQBC+C/6HZQQvUjcqSomuYguF&#10;XhSMAeltmp08NDubZrca/70rFHqbj+85q01nanGl1lWWFUzGEQjizOqKCwXp8ePlFYTzyBpry6Tg&#10;Tg42635vhbG2Nz7QNfGFCCHsYlRQet/EUrqsJINubBviwOW2NegDbAupW7yFcFPLaRQtpMGKQ0OJ&#10;Db2XlF2SX6MgmZ++zm8/l11a70e5/e5kfj7mSg0H3XYJwlPn/8V/7k8d5kezCTy/CSf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7BCxAAAAN0AAAAPAAAAAAAAAAAA&#10;AAAAAKECAABkcnMvZG93bnJldi54bWxQSwUGAAAAAAQABAD5AAAAkgMAAAAA&#10;" strokecolor="#fc0" strokeweight="2pt"/>
                  <v:line id="Line 904" o:spid="_x0000_s2056" style="position:absolute;rotation:180;visibility:visible;mso-wrap-style:square" from="6691,6238" to="669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0uNcQAAADdAAAADwAAAGRycy9kb3ducmV2LnhtbERPS2vCQBC+F/wPywi9FN1oqUh0I1oo&#10;9NJCoyDexuzkZXY2zW41/feuIHibj+85y1VvGnGmzlWWFUzGEQjizOqKCwW77cdoDsJ5ZI2NZVLw&#10;Tw5WyeBpibG2F/6hc+oLEULYxaig9L6NpXRZSQbd2LbEgcttZ9AH2BVSd3gJ4aaR0yiaSYMVh4YS&#10;W3ovKTulf0ZB+rY/1Jvf09eu+X7J7bGXeb3NlXoe9usFCE+9f4jv7k8d5kevU7h9E06Qy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7S41xAAAAN0AAAAPAAAAAAAAAAAA&#10;AAAAAKECAABkcnMvZG93bnJldi54bWxQSwUGAAAAAAQABAD5AAAAkgMAAAAA&#10;" strokecolor="#fc0" strokeweight="2pt"/>
                  <v:line id="Line 905" o:spid="_x0000_s2057" style="position:absolute;rotation:180;visibility:visible;mso-wrap-style:square" from="6771,6238" to="6771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GLrsQAAADdAAAADwAAAGRycy9kb3ducmV2LnhtbERPS2vCQBC+F/oflil4KXWjopTUVaog&#10;eFEwBqS3aXby0OxszK4a/70rFHqbj+8503lnanGl1lWWFQz6EQjizOqKCwXpfvXxCcJ5ZI21ZVJw&#10;Jwfz2evLFGNtb7yja+ILEULYxaig9L6JpXRZSQZd3zbEgctta9AH2BZSt3gL4aaWwyiaSIMVh4YS&#10;G1qWlJ2Si1GQjA8/x8X5tEnr7XtufzuZH/e5Ur237vsLhKfO/4v/3Gsd5kejE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YuuxAAAAN0AAAAPAAAAAAAAAAAA&#10;AAAAAKECAABkcnMvZG93bnJldi54bWxQSwUGAAAAAAQABAD5AAAAkgMAAAAA&#10;" strokecolor="#fc0" strokeweight="2pt"/>
                  <v:line id="Line 906" o:spid="_x0000_s2058" style="position:absolute;rotation:180;visibility:visible;mso-wrap-style:square" from="6610,6238" to="6610,6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gT2sUAAADdAAAADwAAAGRycy9kb3ducmV2LnhtbERPS2vCQBC+C/0PyxS8iG5qq0h0I60g&#10;9NKCURBvY3byMjubZrea/vtuoeBtPr7nrNa9acSVOldZVvA0iUAQZ1ZXXCg47LfjBQjnkTU2lknB&#10;DzlYJw+DFcba3nhH19QXIoSwi1FB6X0bS+mykgy6iW2JA5fbzqAPsCuk7vAWwk0jp1E0lwYrDg0l&#10;trQpKbuk30ZBOjue6revy8eh+Rzl9tzLvN7nSg0f+9clCE+9v4v/3e86zI+eX+D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gT2sUAAADdAAAADwAAAAAAAAAA&#10;AAAAAAChAgAAZHJzL2Rvd25yZXYueG1sUEsFBgAAAAAEAAQA+QAAAJMDAAAAAA==&#10;" strokecolor="#fc0" strokeweight="2pt"/>
                  <v:line id="Line 907" o:spid="_x0000_s2059" style="position:absolute;rotation:180;visibility:visible;mso-wrap-style:square" from="7012,5923" to="701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S2QcUAAADdAAAADwAAAGRycy9kb3ducmV2LnhtbERPS2vCQBC+F/oflin0UnSjRZHUjVRB&#10;6KUFY0C8jdnJy+xszG41/fduodDbfHzPWa4G04or9a62rGAyjkAQ51bXXCrI9tvRAoTzyBpby6Tg&#10;hxyskseHJcba3nhH19SXIoSwi1FB5X0XS+nyigy6se2IA1fY3qAPsC+l7vEWwk0rp1E0lwZrDg0V&#10;drSpKD+n30ZBOjscm/Xl/Jm1Xy+FPQ2yaPaFUs9Pw/sbCE+D/xf/uT90mB+9zuD3m3CCT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S2QcUAAADdAAAADwAAAAAAAAAA&#10;AAAAAAChAgAAZHJzL2Rvd25yZXYueG1sUEsFBgAAAAAEAAQA+QAAAJMDAAAAAA==&#10;" strokecolor="#fc0" strokeweight="2pt"/>
                  <v:line id="Line 908" o:spid="_x0000_s2060" style="position:absolute;rotation:180;visibility:visible;mso-wrap-style:square" from="6932,5923" to="693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YoNsQAAADdAAAADwAAAGRycy9kb3ducmV2LnhtbERPS2sCMRC+F/wPYQQvpWa1VGRrFBUE&#10;LxW6CtLbdDP70M1k3URd/70RBG/z8T1nMmtNJS7UuNKygkE/AkGcWl1yrmC3XX2MQTiPrLGyTApu&#10;5GA27bxNMNb2yr90SXwuQgi7GBUU3texlC4tyKDr25o4cJltDPoAm1zqBq8h3FRyGEUjabDk0FBg&#10;TcuC0mNyNgqSr/3fYXE6/uyqzXtm/1uZHbaZUr1uO/8G4an1L/HTvdZhfvQ5gsc34QQ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1ig2xAAAAN0AAAAPAAAAAAAAAAAA&#10;AAAAAKECAABkcnMvZG93bnJldi54bWxQSwUGAAAAAAQABAD5AAAAkgMAAAAA&#10;" strokecolor="#fc0" strokeweight="2pt"/>
                  <v:line id="Line 909" o:spid="_x0000_s2061" style="position:absolute;rotation:180;visibility:visible;mso-wrap-style:square" from="6852,5923" to="6852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qNrcUAAADdAAAADwAAAGRycy9kb3ducmV2LnhtbERPS2vCQBC+C/0PyxS8iG5qqUp0I60g&#10;9NKCURBvY3byMjubZrea/vtuoeBtPr7nrNa9acSVOldZVvA0iUAQZ1ZXXCg47LfjBQjnkTU2lknB&#10;DzlYJw+DFcba3nhH19QXIoSwi1FB6X0bS+mykgy6iW2JA5fbzqAPsCuk7vAWwk0jp1E0kwYrDg0l&#10;trQpKbuk30ZB+nI81W9fl49D8znK7bmXeb3PlRo+9q9LEJ56fxf/u991mB89z+H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pqNrcUAAADdAAAADwAAAAAAAAAA&#10;AAAAAAChAgAAZHJzL2Rvd25yZXYueG1sUEsFBgAAAAAEAAQA+QAAAJMDAAAAAA==&#10;" strokecolor="#fc0" strokeweight="2pt"/>
                  <v:line id="Line 910" o:spid="_x0000_s2062" style="position:absolute;rotation:180;visibility:visible;mso-wrap-style:square" from="6691,5923" to="669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UZ38gAAADdAAAADwAAAGRycy9kb3ducmV2LnhtbESPT2sCQQzF70K/w5BCL1JnrbSUraOo&#10;IHhR6CqU3tKd7B/dyaw7o67fvjkUekt4L+/9Mp33rlFX6kLt2cB4lIAizr2tuTRw2K+f30GFiGyx&#10;8UwG7hRgPnsYTDG1/safdM1iqSSEQ4oGqhjbVOuQV+QwjHxLLFrhO4dR1q7UtsObhLtGvyTJm3ZY&#10;szRU2NKqovyUXZyB7PXr+7g8n7aHZjcs/E+vi+O+MObpsV98gIrUx3/z3/XGCn4yEVz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wUZ38gAAADdAAAADwAAAAAA&#10;AAAAAAAAAAChAgAAZHJzL2Rvd25yZXYueG1sUEsFBgAAAAAEAAQA+QAAAJYDAAAAAA==&#10;" strokecolor="#fc0" strokeweight="2pt"/>
                  <v:line id="Line 911" o:spid="_x0000_s2063" style="position:absolute;rotation:180;visibility:visible;mso-wrap-style:square" from="6771,5923" to="6771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m8RMUAAADdAAAADwAAAGRycy9kb3ducmV2LnhtbERPS2vCQBC+C/0PyxS8iG5qqWh0I60g&#10;9NKCURBvY3byMjubZrea/vtuoeBtPr7nrNa9acSVOldZVvA0iUAQZ1ZXXCg47LfjOQjnkTU2lknB&#10;DzlYJw+DFcba3nhH19QXIoSwi1FB6X0bS+mykgy6iW2JA5fbzqAPsCuk7vAWwk0jp1E0kwYrDg0l&#10;trQpKbuk30ZB+nI81W9fl49D8znK7bmXeb3PlRo+9q9LEJ56fxf/u991mB89L+D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m8RMUAAADdAAAADwAAAAAAAAAA&#10;AAAAAAChAgAAZHJzL2Rvd25yZXYueG1sUEsFBgAAAAAEAAQA+QAAAJMDAAAAAA==&#10;" strokecolor="#fc0" strokeweight="2pt"/>
                  <v:line id="Line 912" o:spid="_x0000_s2064" style="position:absolute;rotation:180;visibility:visible;mso-wrap-style:square" from="6610,5923" to="6610,6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VmpMgAAADdAAAADwAAAGRycy9kb3ducmV2LnhtbESPT2sCQQzF70K/w5BCL1JnLbaUraOo&#10;IHhR6CqU3tKd7B/dyaw7o67fvjkUekt4L+/9Mp33rlFX6kLt2cB4lIAizr2tuTRw2K+f30GFiGyx&#10;8UwG7hRgPnsYTDG1/safdM1iqSSEQ4oGqhjbVOuQV+QwjHxLLFrhO4dR1q7UtsObhLtGvyTJm3ZY&#10;szRU2NKqovyUXZyB7PXr+7g8n7aHZjcs/E+vi+O+MObpsV98gIrUx3/z3/XGCn4yEX7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XVmpMgAAADdAAAADwAAAAAA&#10;AAAAAAAAAAChAgAAZHJzL2Rvd25yZXYueG1sUEsFBgAAAAAEAAQA+QAAAJYDAAAAAA==&#10;" strokecolor="#fc0" strokeweight="2pt"/>
                  <v:line id="Line 913" o:spid="_x0000_s2065" style="position:absolute;rotation:180;visibility:visible;mso-wrap-style:square" from="6501,5920" to="7113,5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sqc8QAAADdAAAADwAAAGRycy9kb3ducmV2LnhtbERP22oCMRB9L/QfwhT6VhNLaWU1Sm2x&#10;FRTxBuLbsJluFjeTZRPd9e9NodC3OZzrjCadq8SFmlB61tDvKRDEuTclFxr2u9nTAESIyAYrz6Th&#10;SgEm4/u7EWbGt7yhyzYWIoVwyFCDjbHOpAy5JYeh52vixP34xmFMsCmkabBN4a6Sz0q9SoclpwaL&#10;NX1Yyk/bs9NwPK/Wb7vPr6WaukVp2+pbzsxB68eH7n0IIlIX/8V/7rlJ89VLH36/SSfI8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GypzxAAAAN0AAAAPAAAAAAAAAAAA&#10;AAAAAKECAABkcnMvZG93bnJldi54bWxQSwUGAAAAAAQABAD5AAAAkgMAAAAA&#10;" strokeweight="1.5pt"/>
                </v:group>
                <v:line id="Line 914" o:spid="_x0000_s2066" style="position:absolute;rotation:-90;visibility:visible;mso-wrap-style:square" from="6527,5459" to="6699,5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K2OMAAAADdAAAADwAAAGRycy9kb3ducmV2LnhtbERP24rCMBB9F/yHMAu+2VRZdOkapYoL&#10;PnrZDxiasS0mk9rEtv69ERb2bQ7nOqvNYI3oqPW1YwWzJAVBXDhdc6ng9/Iz/QLhA7JG45gUPMnD&#10;Zj0erTDTrucTdedQihjCPkMFVQhNJqUvKrLoE9cQR+7qWoshwraUusU+hlsj52m6kBZrjg0VNrSr&#10;qLidH1YB77v8bo/NMTc93Zb6arZsZkpNPob8G0SgIfyL/9wHHeenn3N4fxNPkO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KitjjAAAAA3QAAAA8AAAAAAAAAAAAAAAAA&#10;oQIAAGRycy9kb3ducmV2LnhtbFBLBQYAAAAABAAEAPkAAACOAwAAAAA=&#10;" strokecolor="white" strokeweight="0"/>
                <v:line id="Line 915" o:spid="_x0000_s2067" style="position:absolute;rotation:-90;visibility:visible;mso-wrap-style:square" from="6527,5567" to="6724,5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4To8EAAADdAAAADwAAAGRycy9kb3ducmV2LnhtbERPS2rDMBDdF3IHMYHuatltaYITxTgh&#10;hS5TJwcYrIltIo0cS7Xd21eFQnfzeN/ZFrM1YqTBd44VZEkKgrh2uuNGweX8/rQG4QOyRuOYFHyT&#10;h2K3eNhirt3EnzRWoRExhH2OCtoQ+lxKX7dk0SeuJ47c1Q0WQ4RDI/WAUwy3Rj6n6Zu02HFsaLGn&#10;Q0v1rfqyCvg4lnd76k+lmei20lezZ5Mp9bicyw2IQHP4F/+5P3Scn76+wO838QS5+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7hOjwQAAAN0AAAAPAAAAAAAAAAAAAAAA&#10;AKECAABkcnMvZG93bnJldi54bWxQSwUGAAAAAAQABAD5AAAAjwMAAAAA&#10;" strokecolor="white" strokeweight="0"/>
                <v:shape id="Picture 916" o:spid="_x0000_s2068" type="#_x0000_t75" style="position:absolute;left:2827;top:3526;width:3192;height: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JgDTEAAAA3QAAAA8AAABkcnMvZG93bnJldi54bWxET01rAjEQvRf8D2EKvWnWurS6GkUKpT30&#10;0K4KHofNuBu6maSb1F3/vSkIvc3jfc5qM9hWnKkLxrGC6SQDQVw5bbhWsN+9jucgQkTW2DomBRcK&#10;sFmP7lZYaNfzF53LWIsUwqFABU2MvpAyVA1ZDBPniRN3cp3FmGBXS91hn8JtKx+z7ElaNJwaGvT0&#10;0lD1Xf5aBR9TNnk4vB1/zOdzuWj9rPdmptTD/bBdgog0xH/xzf2u0/wsz+Hvm3SCX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JgDTEAAAA3QAAAA8AAAAAAAAAAAAAAAAA&#10;nwIAAGRycy9kb3ducmV2LnhtbFBLBQYAAAAABAAEAPcAAACQAwAAAAA=&#10;">
                  <v:imagedata r:id="rId18" o:title=""/>
                </v:shape>
                <v:group id="Group 917" o:spid="_x0000_s2069" style="position:absolute;left:4240;top:8026;width:136;height:360" coordorigin="5623,11917" coordsize="183,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<v:rect id="Rectangle 918" o:spid="_x0000_s2070" style="position:absolute;left:5623;top:11917;width:183;height:35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sS4cMA&#10;AADdAAAADwAAAGRycy9kb3ducmV2LnhtbERP24rCMBB9X/Afwgi+ramLilSjuIIg7CJ4x7ehGdtq&#10;MylNtPXvjbCwb3M415nMGlOIB1Uut6yg141AECdW55wq2O+WnyMQziNrLCyTgic5mE1bHxOMta15&#10;Q4+tT0UIYRejgsz7MpbSJRkZdF1bEgfuYiuDPsAqlbrCOoSbQn5F0VAazDk0ZFjSIqPktr0bBaPB&#10;scZkcV2uf36dOTTf5fV0OSvVaTfzMQhPjf8X/7lXOsyP+kN4fxNOk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sS4cMAAADdAAAADwAAAAAAAAAAAAAAAACYAgAAZHJzL2Rv&#10;d25yZXYueG1sUEsFBgAAAAAEAAQA9QAAAIgDAAAAAA==&#10;" fillcolor="black"/>
                  <v:oval id="Oval 919" o:spid="_x0000_s2071" style="position:absolute;left:5652;top:12156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oJBMIA&#10;AADdAAAADwAAAGRycy9kb3ducmV2LnhtbERPS4vCMBC+C/6HMIIX0VTxRTWK7LLosoelPu5DM7bF&#10;ZlKarFZ//UYQvM3H95zlujGluFLtCssKhoMIBHFqdcGZguPhqz8H4TyyxtIyKbiTg/Wq3VpirO2N&#10;E7rufSZCCLsYFeTeV7GULs3JoBvYijhwZ1sb9AHWmdQ13kK4KeUoiqbSYMGhIceKPnJKL/s/o+Cx&#10;/dac9LTm0ydOpPm1h5/ZTqlup9ksQHhq/Fv8cu90mB+NZ/D8Jpw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agkEwgAAAN0AAAAPAAAAAAAAAAAAAAAAAJgCAABkcnMvZG93&#10;bnJldi54bWxQSwUGAAAAAAQABAD1AAAAhwMAAAAA&#10;" fillcolor="maroon" strokecolor="white" strokeweight=".25pt"/>
                  <v:oval id="Oval 920" o:spid="_x0000_s2072" style="position:absolute;left:5652;top:11939;width:126;height: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WddsYA&#10;AADdAAAADwAAAGRycy9kb3ducmV2LnhtbESPT2vCQBDF74LfYZlCL6KbltpK6hqkpVTxIP67D9lp&#10;EpqdDdltTP30zkHwNsN7895v5lnvatVRGyrPBp4mCSji3NuKCwPHw9d4BipEZIu1ZzLwTwGyxXAw&#10;x9T6M++o28dCSQiHFA2UMTap1iEvyWGY+IZYtB/fOoyytoW2LZ4l3NX6OUletcOKpaHEhj5Kyn/3&#10;f87A5XtteTeylk+fONVu6w+bt5Uxjw/98h1UpD7ezbfrlRX85EVw5RsZQS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WddsYAAADdAAAADwAAAAAAAAAAAAAAAACYAgAAZHJz&#10;L2Rvd25yZXYueG1sUEsFBgAAAAAEAAQA9QAAAIsDAAAAAA==&#10;" fillcolor="maroon" strokecolor="white" strokeweight=".25pt"/>
                  <v:oval id="Oval 921" o:spid="_x0000_s2073" style="position:absolute;left:5654;top:12043;width:126;height: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9YsMA&#10;AADdAAAADwAAAGRycy9kb3ducmV2LnhtbERPzWrCQBC+F3yHZYTemo1axERXEUHroZRWfYAxOybB&#10;7GzYXZP07buFQm/z8f3OajOYRnTkfG1ZwSRJQRAXVtdcKric9y8LED4ga2wsk4Jv8rBZj55WmGvb&#10;8xd1p1CKGMI+RwVVCG0upS8qMugT2xJH7madwRChK6V22Mdw08hpms6lwZpjQ4Ut7Soq7qeHUXDc&#10;Fa37mIfZgUt82/vPa/Zurko9j4ftEkSgIfyL/9xHHeenrxn8fhN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V9YsMAAADdAAAADwAAAAAAAAAAAAAAAACYAgAAZHJzL2Rv&#10;d25yZXYueG1sUEsFBgAAAAAEAAQA9QAAAIgDAAAAAA==&#10;" fillcolor="red" strokecolor="#f60" strokeweight=".25pt">
                    <v:fill color2="maroon" focus="100%" type="gradient"/>
                  </v:oval>
                </v:group>
                <v:shape id="Freeform 922" o:spid="_x0000_s2074" style="position:absolute;left:5177;top:5770;width:1427;height:666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frJ8UA&#10;AADdAAAADwAAAGRycy9kb3ducmV2LnhtbESPQWvCQBCF7wX/wzJCb3Vji0VSV6ktBcFLGkXobciO&#10;2dDsbMiuGv+9cxC8zfDevPfNYjX4Vp2pj01gA9NJBoq4Crbh2sB+9/MyBxUTssU2MBm4UoTVcvS0&#10;wNyGC//SuUy1khCOORpwKXW51rFy5DFOQkcs2jH0HpOsfa1tjxcJ961+zbJ37bFhaXDY0Zej6r88&#10;eQOHmfNx+3eM+/U3vpUVFcWpLox5Hg+fH6ASDelhvl9vrOBnM+GXb2QEv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1+snxQAAAN0AAAAPAAAAAAAAAAAAAAAAAJgCAABkcnMv&#10;ZG93bnJldi54bWxQSwUGAAAAAAQABAD1AAAAigMAAAAA&#10;" path="m,1620l,,360,e" filled="f" strokecolor="#fc0" strokeweight="2pt">
                  <v:stroke startarrow="block"/>
                  <v:shadow on="t" color="#333" offset="3pt,3pt"/>
                  <v:path arrowok="t" o:connecttype="custom" o:connectlocs="0,6660;0,0;1427,0" o:connectangles="0,0,0"/>
                </v:shape>
                <v:shape id="Text Box 923" o:spid="_x0000_s2075" type="#_x0000_t202" style="position:absolute;left:4361;top:3346;width:1108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XCGsUA&#10;AADdAAAADwAAAGRycy9kb3ducmV2LnhtbERPTWvCQBC9F/wPywi9FN3Yomh0FRFaPBRKVVBvQ3aS&#10;DWZnY3abpP++Wyj0No/3OatNbyvRUuNLxwom4wQEceZ0yYWC0/F1NAfhA7LGyjEp+CYPm/XgYYWp&#10;dh1/UnsIhYgh7FNUYEKoUyl9ZsiiH7uaOHK5ayyGCJtC6ga7GG4r+ZwkM2mx5NhgsKadoex2+LIK&#10;5P09v+aL6Ud7v5YX3j+d30z3otTjsN8uQQTqw7/4z73XcX4yncDvN/EE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cIaxQAAAN0AAAAPAAAAAAAAAAAAAAAAAJgCAABkcnMv&#10;ZG93bnJldi54bWxQSwUGAAAAAAQABAD1AAAAigMAAAAA&#10;" strokeweight="1pt">
                  <v:shadow on="t"/>
                  <v:textbox>
                    <w:txbxContent>
                      <w:p w:rsidR="0058736E" w:rsidRDefault="0058736E" w:rsidP="0058736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FD5700">
                          <w:rPr>
                            <w:sz w:val="16"/>
                            <w:szCs w:val="16"/>
                          </w:rPr>
                          <w:t>P.O</w:t>
                        </w:r>
                        <w:r>
                          <w:rPr>
                            <w:sz w:val="16"/>
                            <w:szCs w:val="16"/>
                          </w:rPr>
                          <w:t>1</w:t>
                        </w:r>
                        <w:r w:rsidRPr="00FD5700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:rsidR="0058736E" w:rsidRPr="00FD5700" w:rsidRDefault="0058736E" w:rsidP="0058736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IN </w:t>
                        </w:r>
                        <w:r w:rsidRPr="00FD5700">
                          <w:rPr>
                            <w:sz w:val="16"/>
                            <w:szCs w:val="16"/>
                          </w:rPr>
                          <w:t>Micro</w:t>
                        </w:r>
                      </w:p>
                    </w:txbxContent>
                  </v:textbox>
                </v:shape>
                <v:shape id="Text Box 924" o:spid="_x0000_s2076" type="#_x0000_t202" style="position:absolute;left:5261;top:5146;width:1108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cbcUA&#10;AADdAAAADwAAAGRycy9kb3ducmV2LnhtbERPTWvCQBC9C/0PyxR6Ed1osbTRVUSweChIbcF6G7KT&#10;bDA7G7PbJP33riD0No/3OYtVbyvRUuNLxwom4wQEceZ0yYWC76/t6BWED8gaK8ek4I88rJYPgwWm&#10;2nX8Se0hFCKGsE9RgQmhTqX0mSGLfuxq4sjlrrEYImwKqRvsYrit5DRJXqTFkmODwZo2hrLz4dcq&#10;kJeP/JS/zfbt5VT+8G54fDfds1JPj/16DiJQH/7Fd/dOx/nJbAq3b+IJ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1xtxQAAAN0AAAAPAAAAAAAAAAAAAAAAAJgCAABkcnMv&#10;ZG93bnJldi54bWxQSwUGAAAAAAQABAD1AAAAigMAAAAA&#10;" strokeweight="1pt">
                  <v:shadow on="t"/>
                  <v:textbox>
                    <w:txbxContent>
                      <w:p w:rsidR="0058736E" w:rsidRPr="00FD5700" w:rsidRDefault="0058736E" w:rsidP="0058736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FD5700">
                          <w:rPr>
                            <w:sz w:val="16"/>
                            <w:szCs w:val="16"/>
                          </w:rPr>
                          <w:t>P.O</w:t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 w:rsidRPr="00FD5700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:rsidR="0058736E" w:rsidRPr="00FD5700" w:rsidRDefault="0058736E" w:rsidP="0058736E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Rec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ALT</w:t>
                        </w:r>
                        <w:r w:rsidRPr="00FD5700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reeform 925" o:spid="_x0000_s2077" style="position:absolute;left:5705;top:7126;width:1896;height:1112;visibility:visible;mso-wrap-style:square;v-text-anchor:top" coordsize="288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AU8MA&#10;AADdAAAADwAAAGRycy9kb3ducmV2LnhtbERPS4vCMBC+C/6HMII3TV1xWapRRCn4uli9eBuasa02&#10;k24TtfvvN8LC3ubje85s0ZpKPKlxpWUFo2EEgjizuuRcwfmUDL5AOI+ssbJMCn7IwWLe7cww1vbF&#10;R3qmPhchhF2MCgrv61hKlxVk0A1tTRy4q20M+gCbXOoGXyHcVPIjij6lwZJDQ4E1rQrK7unDKLhe&#10;zHe9y5Njuj8k2XZ7uo3a/Vqpfq9dTkF4av2/+M+90WF+NBnD+5twgp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EAU8MAAADdAAAADwAAAAAAAAAAAAAAAACYAgAAZHJzL2Rv&#10;d25yZXYueG1sUEsFBgAAAAAEAAQA9QAAAIgDAAAAAA==&#10;" path="m,900l,540r2880,l2880,e" filled="f" strokeweight="4pt">
                  <v:stroke startarrow="diamond" startarrowlength="short" endarrow="diamond"/>
                  <v:shadow on="t" color="#333" offset="3pt,3pt"/>
                  <v:path arrowok="t" o:connecttype="custom" o:connectlocs="0,1112;0,667;1896,667;1896,0" o:connectangles="0,0,0,0"/>
                </v:shape>
                <v:shape id="Freeform 926" o:spid="_x0000_s2078" style="position:absolute;left:5705;top:4609;width:3996;height:4652;visibility:visible;mso-wrap-style:square;v-text-anchor:top" coordsize="216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7oYMMA&#10;AADdAAAADwAAAGRycy9kb3ducmV2LnhtbERPS4vCMBC+L/gfwgh701TRRapRxAe74B7UingcmukD&#10;m0lpslr/vRGEvc3H95zZojWVuFHjSssKBv0IBHFqdcm5glOy7U1AOI+ssbJMCh7kYDHvfMww1vbO&#10;B7odfS5CCLsYFRTe17GULi3IoOvbmjhwmW0M+gCbXOoG7yHcVHIYRV/SYMmhocCaVgWl1+OfUSAf&#10;yWXlf7/L+rxvd5tlmp3WSabUZ7ddTkF4av2/+O3+0WF+N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7oYMMAAADdAAAADwAAAAAAAAAAAAAAAACYAgAAZHJzL2Rv&#10;d25yZXYueG1sUEsFBgAAAAAEAAQA9QAAAIgDAAAAAA==&#10;" path="m2160,360l2160,,,e" filled="f" strokecolor="blue" strokeweight="2pt">
                  <v:stroke startarrow="block" endarrowwidth="wide"/>
                  <v:shadow on="t" color="#333" offset="3pt,3pt"/>
                  <v:path arrowok="t" o:connecttype="custom" o:connectlocs="3996,4652;3996,0;0,0" o:connectangles="0,0,0"/>
                </v:shape>
                <v:shape id="Text Box 927" o:spid="_x0000_s2079" type="#_x0000_t202" style="position:absolute;left:1801;top:7486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0kW8IA&#10;AADdAAAADwAAAGRycy9kb3ducmV2LnhtbERP3WrCMBS+H+wdwhnsbqbqOqQaRZTCboas7gGOzbEp&#10;Niclidq+/TIQdnc+vt+z2gy2EzfyoXWsYDrJQBDXTrfcKPg5lm8LECEia+wck4KRAmzWz08rLLS7&#10;8zfdqtiIFMKhQAUmxr6QMtSGLIaJ64kTd3beYkzQN1J7vKdw28lZln1Iiy2nBoM97QzVl+pqFQyz&#10;0ZRzV++375UZz4fFqfzKvVKvL8N2CSLSEP/FD/enTvOzPIe/b9IJ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SRbwgAAAN0AAAAPAAAAAAAAAAAAAAAAAJgCAABkcnMvZG93&#10;bnJldi54bWxQSwUGAAAAAAQABAD1AAAAhwMAAAAA&#10;" filled="f" strokeweight="1pt">
                  <v:textbox>
                    <w:txbxContent>
                      <w:p w:rsidR="0058736E" w:rsidRPr="00A57B52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Dir</w:t>
                        </w:r>
                        <w:proofErr w:type="spellEnd"/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>-Autónomo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 Audio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Tx</w:t>
                        </w:r>
                        <w:proofErr w:type="spellEnd"/>
                      </w:p>
                    </w:txbxContent>
                  </v:textbox>
                </v:shape>
                <v:shape id="Text Box 928" o:spid="_x0000_s2080" type="#_x0000_t202" style="position:absolute;left:4001;top:7306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w08YA&#10;AADdAAAADwAAAGRycy9kb3ducmV2LnhtbESPQW/CMAyF70j8h8hIu9EU0GArBIQGk3ZkhY2raUxb&#10;0ThVE6Dj1xOkSdxsvfc9P88WranEhRpXWlYwiGIQxJnVJecKdtvP/hsI55E1VpZJwR85WMy7nRkm&#10;2l75my6pz0UIYZeggsL7OpHSZQUZdJGtiYN2tI1BH9Yml7rBawg3lRzG8VgaLDlcKLCmj4KyU3o2&#10;ocZwvxutNilNJngYrda3n/fjb6XUS69dTkF4av3T/E9/6cDFr2N4fBNG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iw08YAAADdAAAADwAAAAAAAAAAAAAAAACYAgAAZHJz&#10;L2Rvd25yZXYueG1sUEsFBgAAAAAEAAQA9QAAAIsDAAAAAA==&#10;" filled="f">
                  <v:textbox>
                    <w:txbxContent>
                      <w:p w:rsidR="0058736E" w:rsidRPr="00A57B52" w:rsidRDefault="0058736E" w:rsidP="0058736E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CA0C08">
                          <w:rPr>
                            <w:i/>
                            <w:sz w:val="16"/>
                            <w:szCs w:val="16"/>
                          </w:rPr>
                          <w:t xml:space="preserve"> Sub-Autónomo</w:t>
                        </w: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 Audio </w:t>
                        </w:r>
                        <w:proofErr w:type="spellStart"/>
                        <w:r>
                          <w:rPr>
                            <w:i/>
                            <w:sz w:val="16"/>
                            <w:szCs w:val="16"/>
                          </w:rPr>
                          <w:t>Rx</w:t>
                        </w:r>
                        <w:proofErr w:type="spellEnd"/>
                      </w:p>
                    </w:txbxContent>
                  </v:textbox>
                </v:shape>
                <v:shape id="Picture 929" o:spid="_x0000_s2081" type="#_x0000_t75" alt="sonda_etm_pequeña" style="position:absolute;left:6849;top:5728;width:2530;height:1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wffnFAAAA3QAAAA8AAABkcnMvZG93bnJldi54bWxET0trwkAQvgv+h2UEb3VjwVRS1xCEikIv&#10;Pmh7HLPTJDQ7m2RXk/bXdwsFb/PxPWeVDqYWN+pcZVnBfBaBIM6trrhQcD69PCxBOI+ssbZMCr7J&#10;Qboej1aYaNvzgW5HX4gQwi5BBaX3TSKly0sy6Ga2IQ7cp+0M+gC7QuoO+xBuavkYRbE0WHFoKLGh&#10;TUn51/FqFMgsvvZvi4/3y377c7CtbbPLa6zUdDJkzyA8Df4u/nfvdJgfLZ7g75twgl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cH35xQAAAN0AAAAPAAAAAAAAAAAAAAAA&#10;AJ8CAABkcnMvZG93bnJldi54bWxQSwUGAAAAAAQABAD3AAAAkQMAAAAA&#10;">
                  <v:imagedata r:id="rId19" o:title="sonda_etm_pequeña"/>
                </v:shape>
                <v:line id="Line 930" o:spid="_x0000_s2082" style="position:absolute;visibility:visible;mso-wrap-style:square" from="9221,6946" to="9221,9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vzs8YAAADdAAAADwAAAGRycy9kb3ducmV2LnhtbESPT2vCQBDF74V+h2WEXopulLZKdJUi&#10;2BYEafxzH7JjEpKdDdlV47fvHITeZnhv3vvNYtW7Rl2pC5VnA+NRAoo497biwsDxsBnOQIWIbLHx&#10;TAbuFGC1fH5aYGr9jTO67mOhJIRDigbKGNtU65CX5DCMfEss2tl3DqOsXaFthzcJd42eJMmHdlix&#10;NJTY0rqkvN5fnIHvWNdv5+q0xfvU/trL1y7L9KsxL4P+cw4qUh//zY/rHyv4ybvgyjcygl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r87PGAAAA3QAAAA8AAAAAAAAA&#10;AAAAAAAAoQIAAGRycy9kb3ducmV2LnhtbFBLBQYAAAAABAAEAPkAAACUAwAAAAA=&#10;" strokecolor="#fc0" strokeweight="2pt">
                  <v:stroke startarrow="block"/>
                  <v:shadow on="t"/>
                </v:line>
                <v:shape id="Freeform 931" o:spid="_x0000_s2083" style="position:absolute;left:6526;top:2981;width:1970;height:3420;rotation: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pKFscA&#10;AADdAAAADwAAAGRycy9kb3ducmV2LnhtbERPS0/CQBC+m/AfNkPixcAWjQQKCyEoiReNvA7cpt2h&#10;bejO1t2VVn+9a2Libb58z5kvO1OLKzlfWVYwGiYgiHOrKy4UHPabwQSED8gaa8uk4Is8LBe9mzmm&#10;2ra8pesuFCKGsE9RQRlCk0rp85IM+qFtiCN3ts5giNAVUjtsY7ip5X2SjKXBimNDiQ2tS8ovu0+j&#10;4C2T7d35Qz9/jx5eL0/HU/a+cZlSt/1uNQMRqAv/4j/3i47zk8cp/H4TT5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6ShbHAAAA3QAAAA8AAAAAAAAAAAAAAAAAmAIAAGRy&#10;cy9kb3ducmV2LnhtbFBLBQYAAAAABAAEAPUAAACMAwAAAAA=&#10;" path="m,1620l,,360,e" filled="f" strokecolor="#fc0" strokeweight="2pt">
                  <v:stroke startarrow="block" endarrowwidth="narrow" endarrowlength="short"/>
                  <v:shadow on="t" color="#333" offset="3pt,3pt"/>
                  <v:path arrowok="t" o:connecttype="custom" o:connectlocs="0,3420;0,0;1970,0" o:connectangles="0,0,0"/>
                </v:shape>
                <v:shape id="Freeform 932" o:spid="_x0000_s2084" style="position:absolute;left:6361;top:5838;width:900;height:5980;rotation:-90;visibility:visible;mso-wrap-style:square;v-text-anchor:top" coordsize="3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I23ccA&#10;AADdAAAADwAAAGRycy9kb3ducmV2LnhtbESPT2vCQBDF74V+h2UKXkLdVFAkdRUpCIII/jt4HLJj&#10;Es3OhuxqYj995yD0NsN7895vZove1epBbag8G/gapqCIc28rLgycjqvPKagQkS3WnsnAkwIs5u9v&#10;M8ys73hPj0MslIRwyNBAGWOTaR3ykhyGoW+IRbv41mGUtS20bbGTcFfrUZpOtMOKpaHEhn5Kym+H&#10;uzOwOW2T0fi6nd6bZXLcrbrruU9+jRl89MtvUJH6+G9+Xa+t4KcT4ZdvZAQ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0yNt3HAAAA3QAAAA8AAAAAAAAAAAAAAAAAmAIAAGRy&#10;cy9kb3ducmV2LnhtbFBLBQYAAAAABAAEAPUAAACMAwAAAAA=&#10;" path="m,1620l,,360,e" filled="f" strokecolor="blue" strokeweight="2pt">
                  <v:stroke endarrow="block"/>
                  <v:shadow on="t" color="#333" offset="3pt,3pt"/>
                  <v:path arrowok="t" o:connecttype="custom" o:connectlocs="0,5980;0,0;900,0" o:connectangles="0,0,0"/>
                </v:shape>
                <w10:anchorlock/>
              </v:group>
            </w:pict>
          </mc:Fallback>
        </mc:AlternateContent>
      </w:r>
    </w:p>
    <w:p w:rsidR="0058736E" w:rsidRPr="000E4E95" w:rsidRDefault="0058736E" w:rsidP="0058736E">
      <w:pPr>
        <w:pStyle w:val="PiedeIlustracion"/>
      </w:pPr>
      <w:bookmarkStart w:id="829" w:name="_Toc462835043"/>
      <w:bookmarkStart w:id="830" w:name="_Toc2584177"/>
      <w:bookmarkStart w:id="831" w:name="_Toc32913587"/>
      <w:r w:rsidRPr="000E4E95">
        <w:t xml:space="preserve">Ilustración </w:t>
      </w:r>
      <w:r w:rsidR="00AB779A">
        <w:fldChar w:fldCharType="begin"/>
      </w:r>
      <w:r w:rsidR="00AB779A">
        <w:instrText xml:space="preserve"> SEQ Ilustración \* ARABIC </w:instrText>
      </w:r>
      <w:r w:rsidR="00AB779A">
        <w:fldChar w:fldCharType="separate"/>
      </w:r>
      <w:r w:rsidR="002C3DC8">
        <w:rPr>
          <w:noProof/>
        </w:rPr>
        <w:t>21</w:t>
      </w:r>
      <w:r w:rsidR="00AB779A">
        <w:rPr>
          <w:noProof/>
        </w:rPr>
        <w:fldChar w:fldCharType="end"/>
      </w:r>
      <w:r w:rsidRPr="000E4E95">
        <w:t xml:space="preserve">. </w:t>
      </w:r>
      <w:bookmarkStart w:id="832" w:name="_Toc354501093"/>
      <w:bookmarkStart w:id="833" w:name="_Toc397415085"/>
      <w:r w:rsidRPr="000E4E95">
        <w:t>Configuración de Prueba Telefonía Interna</w:t>
      </w:r>
      <w:bookmarkEnd w:id="829"/>
      <w:bookmarkEnd w:id="830"/>
      <w:bookmarkEnd w:id="831"/>
      <w:bookmarkEnd w:id="832"/>
      <w:bookmarkEnd w:id="833"/>
    </w:p>
    <w:p w:rsidR="0058736E" w:rsidRPr="004A4ECB" w:rsidRDefault="0058736E" w:rsidP="0058736E">
      <w:r w:rsidRPr="004A4ECB">
        <w:lastRenderedPageBreak/>
        <w:t>El resumen de esta configuración es el siguiente:</w:t>
      </w:r>
    </w:p>
    <w:p w:rsidR="0058736E" w:rsidRPr="004A4ECB" w:rsidRDefault="0058736E" w:rsidP="0058736E">
      <w:r w:rsidRPr="004A4ECB">
        <w:t>Equipo ETM:</w:t>
      </w:r>
    </w:p>
    <w:p w:rsidR="0058736E" w:rsidRPr="004A4ECB" w:rsidRDefault="0058736E" w:rsidP="0058736E">
      <w:pPr>
        <w:numPr>
          <w:ilvl w:val="0"/>
          <w:numId w:val="25"/>
        </w:numPr>
        <w:spacing w:after="60"/>
      </w:pPr>
      <w:r w:rsidRPr="004A4ECB">
        <w:t>Circuito 1 (C1). Conectado a través de sonda, al interfaz Micro del Operador 1.</w:t>
      </w:r>
    </w:p>
    <w:p w:rsidR="0058736E" w:rsidRPr="004A4ECB" w:rsidRDefault="0058736E" w:rsidP="0058736E">
      <w:pPr>
        <w:numPr>
          <w:ilvl w:val="0"/>
          <w:numId w:val="25"/>
        </w:numPr>
        <w:spacing w:after="60"/>
      </w:pPr>
      <w:r w:rsidRPr="004A4ECB">
        <w:t>Circuito 2</w:t>
      </w:r>
      <w:proofErr w:type="gramStart"/>
      <w:r w:rsidRPr="004A4ECB">
        <w:t>.(</w:t>
      </w:r>
      <w:proofErr w:type="gramEnd"/>
      <w:r w:rsidRPr="004A4ECB">
        <w:t>C4) Conectado al par de grabación del Altavoz de LC (</w:t>
      </w:r>
      <w:proofErr w:type="spellStart"/>
      <w:r w:rsidRPr="004A4ECB">
        <w:t>Rec</w:t>
      </w:r>
      <w:proofErr w:type="spellEnd"/>
      <w:r w:rsidRPr="004A4ECB">
        <w:t xml:space="preserve">-ALT </w:t>
      </w:r>
      <w:proofErr w:type="spellStart"/>
      <w:r>
        <w:t>Intercom</w:t>
      </w:r>
      <w:proofErr w:type="spellEnd"/>
      <w:r w:rsidRPr="004A4ECB">
        <w:t>) del Operador 2.</w:t>
      </w:r>
    </w:p>
    <w:p w:rsidR="0058736E" w:rsidRPr="004A4ECB" w:rsidRDefault="0058736E" w:rsidP="0058736E">
      <w:pPr>
        <w:pStyle w:val="Ttulo3"/>
        <w:spacing w:after="240"/>
      </w:pPr>
      <w:r w:rsidRPr="004A4ECB">
        <w:br w:type="page"/>
      </w:r>
      <w:bookmarkStart w:id="834" w:name="_Toc347487027"/>
      <w:bookmarkStart w:id="835" w:name="_Toc354501071"/>
      <w:bookmarkStart w:id="836" w:name="_Toc397415273"/>
      <w:bookmarkStart w:id="837" w:name="_Toc462835018"/>
      <w:bookmarkStart w:id="838" w:name="_Toc2584139"/>
      <w:bookmarkStart w:id="839" w:name="_Toc32913560"/>
      <w:r w:rsidRPr="004A4ECB">
        <w:lastRenderedPageBreak/>
        <w:t>Configuración de Equipo ETM</w:t>
      </w:r>
      <w:bookmarkEnd w:id="834"/>
      <w:bookmarkEnd w:id="835"/>
      <w:bookmarkEnd w:id="836"/>
      <w:bookmarkEnd w:id="837"/>
      <w:bookmarkEnd w:id="838"/>
      <w:bookmarkEnd w:id="839"/>
    </w:p>
    <w:p w:rsidR="0058736E" w:rsidRPr="004A4ECB" w:rsidRDefault="0058736E" w:rsidP="0058736E">
      <w:r w:rsidRPr="004A4ECB">
        <w:t>Circuito 1 y 2 en la funcionalidad Medidor de Sistemas.</w:t>
      </w:r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1</w:t>
      </w:r>
      <w:r w:rsidRPr="004A4ECB">
        <w:t xml:space="preserve">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AudioTx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Dir_Autónomo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1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PARÁMETROS TONO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2C3DC8">
              <w:rPr>
                <w:rFonts w:eastAsia="MS Mincho"/>
                <w:color w:val="333399"/>
                <w:sz w:val="18"/>
                <w:lang w:eastAsia="ja-JP"/>
              </w:rPr>
              <w:t>Nivel Tono de Prueba (</w:t>
            </w:r>
            <w:proofErr w:type="spellStart"/>
            <w:r w:rsidRPr="002C3DC8">
              <w:rPr>
                <w:rFonts w:eastAsia="MS Mincho"/>
                <w:color w:val="333399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333399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-15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333399"/>
                <w:sz w:val="18"/>
                <w:lang w:eastAsia="ja-JP"/>
              </w:rPr>
            </w:pPr>
            <w:r w:rsidRPr="002C3DC8">
              <w:rPr>
                <w:rFonts w:eastAsia="MS Mincho"/>
                <w:color w:val="333399"/>
                <w:sz w:val="18"/>
                <w:lang w:eastAsia="ja-JP"/>
              </w:rPr>
              <w:t>Frecuencia Tono de Prueba (Hz)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1000</w:t>
            </w:r>
          </w:p>
        </w:tc>
      </w:tr>
      <w:tr w:rsidR="0058736E" w:rsidRPr="002C3DC8" w:rsidTr="00813D23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GANANCIA/FRECUENCIA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Número de Puntos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10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MEDIDA GANANCIA/NIVEL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máximo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Nivel mínimo (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dBV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)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TIPOS de PRUEBA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 la Frecuencia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Ganancia en función del Nivel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Potencia de Ruido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Sofométrico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Relación Señal/Distorsión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31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Retardo de Línea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Alineación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0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SI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Atenuación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840" w:name="_Toc347487058"/>
      <w:bookmarkStart w:id="841" w:name="_Toc354501121"/>
      <w:bookmarkStart w:id="842" w:name="_Toc397415113"/>
      <w:bookmarkStart w:id="843" w:name="_Toc462835076"/>
      <w:bookmarkStart w:id="844" w:name="_Toc2584210"/>
      <w:bookmarkStart w:id="845" w:name="_Toc32913620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33</w:t>
      </w:r>
      <w:r w:rsidR="00AB779A">
        <w:rPr>
          <w:noProof/>
        </w:rPr>
        <w:fldChar w:fldCharType="end"/>
      </w:r>
      <w:r w:rsidRPr="004A4ECB">
        <w:t xml:space="preserve">. Caso de Prueba OP </w:t>
      </w:r>
      <w:r w:rsidRPr="004A4ECB">
        <w:sym w:font="Wingdings" w:char="F0DF"/>
      </w:r>
      <w:r w:rsidRPr="004A4ECB">
        <w:sym w:font="Wingdings" w:char="F0E0"/>
      </w:r>
      <w:proofErr w:type="spellStart"/>
      <w:r w:rsidRPr="004A4ECB">
        <w:t>OP</w:t>
      </w:r>
      <w:proofErr w:type="spellEnd"/>
      <w:r w:rsidRPr="004A4ECB">
        <w:t xml:space="preserve">. Parámetros de Configuración ETM. Circuito 1. </w:t>
      </w:r>
      <w:proofErr w:type="spellStart"/>
      <w:r w:rsidRPr="004A4ECB">
        <w:t>Dir</w:t>
      </w:r>
      <w:proofErr w:type="spellEnd"/>
      <w:r w:rsidRPr="004A4ECB">
        <w:t>-Autónomo</w:t>
      </w:r>
      <w:bookmarkEnd w:id="840"/>
      <w:bookmarkEnd w:id="841"/>
      <w:bookmarkEnd w:id="842"/>
      <w:bookmarkEnd w:id="843"/>
      <w:bookmarkEnd w:id="844"/>
      <w:bookmarkEnd w:id="845"/>
    </w:p>
    <w:p w:rsidR="0058736E" w:rsidRPr="004A4ECB" w:rsidRDefault="0058736E" w:rsidP="0058736E">
      <w:r w:rsidRPr="004A4ECB">
        <w:t xml:space="preserve">Configurar el </w:t>
      </w:r>
      <w:r w:rsidRPr="004A4ECB">
        <w:rPr>
          <w:b/>
        </w:rPr>
        <w:t>Circuito 2</w:t>
      </w:r>
      <w:r w:rsidRPr="004A4ECB">
        <w:t xml:space="preserve"> del ETM, conforme a la siguiente Tabla: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39"/>
        <w:gridCol w:w="182"/>
        <w:gridCol w:w="1908"/>
        <w:gridCol w:w="1908"/>
        <w:gridCol w:w="1908"/>
      </w:tblGrid>
      <w:tr w:rsidR="0058736E" w:rsidRPr="002C3DC8" w:rsidTr="00813D23">
        <w:trPr>
          <w:trHeight w:val="255"/>
        </w:trPr>
        <w:tc>
          <w:tcPr>
            <w:tcW w:w="2234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lastRenderedPageBreak/>
              <w:t>PARÁMETROS CONFIGURADOS</w:t>
            </w: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</w:p>
        </w:tc>
      </w:tr>
      <w:tr w:rsidR="0058736E" w:rsidRPr="002C3DC8" w:rsidTr="00813D23">
        <w:trPr>
          <w:trHeight w:val="255"/>
        </w:trPr>
        <w:tc>
          <w:tcPr>
            <w:tcW w:w="5000" w:type="pct"/>
            <w:gridSpan w:val="5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PARAMÉTROS GENERALES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Interfaz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AudioRx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Modo de Medida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sz w:val="18"/>
                <w:lang w:eastAsia="ja-JP"/>
              </w:rPr>
              <w:t>Sub_Autónomo</w:t>
            </w:r>
            <w:proofErr w:type="spellEnd"/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Tipo de Línea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4 Hilos</w:t>
            </w:r>
          </w:p>
        </w:tc>
      </w:tr>
      <w:tr w:rsidR="0058736E" w:rsidRPr="002C3DC8" w:rsidTr="00813D23">
        <w:trPr>
          <w:trHeight w:val="300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Circuito</w:t>
            </w:r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CIRCUITO 2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Álias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 </w:t>
            </w:r>
          </w:p>
        </w:tc>
      </w:tr>
      <w:tr w:rsidR="0058736E" w:rsidRPr="002C3DC8" w:rsidTr="00813D23">
        <w:trPr>
          <w:trHeight w:val="282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6699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FFFFFF"/>
                <w:sz w:val="18"/>
                <w:lang w:eastAsia="ja-JP"/>
              </w:rPr>
            </w:pPr>
            <w:r w:rsidRPr="002C3DC8">
              <w:rPr>
                <w:rFonts w:eastAsia="MS Mincho"/>
                <w:color w:val="FFFFFF"/>
                <w:sz w:val="18"/>
                <w:lang w:eastAsia="ja-JP"/>
              </w:rPr>
              <w:t>CONFIGURACIÓN DE IMPEDANCIAS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Impedancia entrada SONDA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--</w:t>
            </w:r>
          </w:p>
        </w:tc>
      </w:tr>
      <w:tr w:rsidR="0058736E" w:rsidRPr="002C3DC8" w:rsidTr="00813D23">
        <w:trPr>
          <w:trHeight w:val="282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salida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Rx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0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r w:rsidRPr="002C3DC8">
              <w:rPr>
                <w:rFonts w:eastAsia="MS Mincho"/>
                <w:color w:val="000080"/>
                <w:sz w:val="18"/>
                <w:lang w:eastAsia="ja-JP"/>
              </w:rPr>
              <w:t>Conexión SONDA en entrada SCV</w:t>
            </w:r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>NO</w:t>
            </w:r>
          </w:p>
        </w:tc>
      </w:tr>
      <w:tr w:rsidR="0058736E" w:rsidRPr="002C3DC8" w:rsidTr="00813D23">
        <w:trPr>
          <w:trHeight w:val="255"/>
        </w:trPr>
        <w:tc>
          <w:tcPr>
            <w:tcW w:w="21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8736E" w:rsidRPr="002C3DC8" w:rsidRDefault="0058736E" w:rsidP="002C3DC8">
            <w:pPr>
              <w:rPr>
                <w:rFonts w:eastAsia="MS Mincho"/>
                <w:color w:val="000080"/>
                <w:sz w:val="18"/>
                <w:lang w:eastAsia="ja-JP"/>
              </w:rPr>
            </w:pP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Atenuacion</w:t>
            </w:r>
            <w:proofErr w:type="spellEnd"/>
            <w:r w:rsidRPr="002C3DC8">
              <w:rPr>
                <w:rFonts w:eastAsia="MS Mincho"/>
                <w:color w:val="000080"/>
                <w:sz w:val="18"/>
                <w:lang w:eastAsia="ja-JP"/>
              </w:rPr>
              <w:t xml:space="preserve"> SONDA en </w:t>
            </w:r>
            <w:proofErr w:type="spellStart"/>
            <w:r w:rsidRPr="002C3DC8">
              <w:rPr>
                <w:rFonts w:eastAsia="MS Mincho"/>
                <w:color w:val="000080"/>
                <w:sz w:val="18"/>
                <w:lang w:eastAsia="ja-JP"/>
              </w:rPr>
              <w:t>Tx</w:t>
            </w:r>
            <w:proofErr w:type="spellEnd"/>
          </w:p>
        </w:tc>
        <w:tc>
          <w:tcPr>
            <w:tcW w:w="285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736E" w:rsidRPr="002C3DC8" w:rsidRDefault="0058736E" w:rsidP="002C3DC8">
            <w:pPr>
              <w:rPr>
                <w:rFonts w:eastAsia="MS Mincho"/>
                <w:sz w:val="18"/>
                <w:lang w:eastAsia="ja-JP"/>
              </w:rPr>
            </w:pPr>
            <w:r w:rsidRPr="002C3DC8">
              <w:rPr>
                <w:rFonts w:eastAsia="MS Mincho"/>
                <w:sz w:val="18"/>
                <w:lang w:eastAsia="ja-JP"/>
              </w:rPr>
              <w:t xml:space="preserve"> 0 dB</w:t>
            </w:r>
          </w:p>
        </w:tc>
      </w:tr>
    </w:tbl>
    <w:p w:rsidR="0058736E" w:rsidRPr="004A4ECB" w:rsidRDefault="0058736E" w:rsidP="0058736E">
      <w:pPr>
        <w:pStyle w:val="PiedeIlustracion"/>
      </w:pPr>
      <w:bookmarkStart w:id="846" w:name="_Toc347487059"/>
      <w:bookmarkStart w:id="847" w:name="_Toc354501122"/>
      <w:bookmarkStart w:id="848" w:name="_Toc397415114"/>
      <w:bookmarkStart w:id="849" w:name="_Toc462835077"/>
      <w:bookmarkStart w:id="850" w:name="_Toc2584211"/>
      <w:bookmarkStart w:id="851" w:name="_Toc32913621"/>
      <w:r w:rsidRPr="004A4ECB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34</w:t>
      </w:r>
      <w:r w:rsidR="00AB779A">
        <w:rPr>
          <w:noProof/>
        </w:rPr>
        <w:fldChar w:fldCharType="end"/>
      </w:r>
      <w:r w:rsidRPr="004A4ECB">
        <w:t xml:space="preserve">. Caso de Prueba </w:t>
      </w:r>
      <w:proofErr w:type="gramStart"/>
      <w:r w:rsidRPr="004A4ECB">
        <w:t>OP(</w:t>
      </w:r>
      <w:proofErr w:type="gramEnd"/>
      <w:r w:rsidRPr="004A4ECB">
        <w:t xml:space="preserve">LCI) </w:t>
      </w:r>
      <w:r w:rsidRPr="004A4ECB">
        <w:sym w:font="Wingdings" w:char="F0E0"/>
      </w:r>
      <w:r w:rsidRPr="004A4ECB">
        <w:t>OP(</w:t>
      </w:r>
      <w:proofErr w:type="spellStart"/>
      <w:r w:rsidRPr="004A4ECB">
        <w:t>Rec</w:t>
      </w:r>
      <w:proofErr w:type="spellEnd"/>
      <w:r w:rsidRPr="004A4ECB">
        <w:t>-ALT). Parámetros  Configuración ETM. C-2. Sub-Autónomo</w:t>
      </w:r>
      <w:bookmarkEnd w:id="846"/>
      <w:bookmarkEnd w:id="847"/>
      <w:bookmarkEnd w:id="848"/>
      <w:bookmarkEnd w:id="849"/>
      <w:bookmarkEnd w:id="850"/>
      <w:bookmarkEnd w:id="851"/>
    </w:p>
    <w:p w:rsidR="0058736E" w:rsidRPr="004A4ECB" w:rsidRDefault="0058736E" w:rsidP="0058736E">
      <w:pPr>
        <w:pStyle w:val="Ttulo3"/>
        <w:spacing w:after="240"/>
      </w:pPr>
      <w:bookmarkStart w:id="852" w:name="_Toc347487028"/>
      <w:bookmarkStart w:id="853" w:name="_Toc354501072"/>
      <w:bookmarkStart w:id="854" w:name="_Toc397415274"/>
      <w:bookmarkStart w:id="855" w:name="_Toc462835019"/>
      <w:bookmarkStart w:id="856" w:name="_Toc2584140"/>
      <w:bookmarkStart w:id="857" w:name="_Toc32913561"/>
      <w:r w:rsidRPr="004A4ECB">
        <w:t>Condiciones Iniciales</w:t>
      </w:r>
      <w:bookmarkEnd w:id="852"/>
      <w:bookmarkEnd w:id="853"/>
      <w:bookmarkEnd w:id="854"/>
      <w:bookmarkEnd w:id="855"/>
      <w:bookmarkEnd w:id="856"/>
      <w:bookmarkEnd w:id="857"/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Sistema U5KI instalado y en condición normal de trabajo.</w:t>
      </w:r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2 Puestos de Operador instalados y operativos.</w:t>
      </w:r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1 Posición AD de LCI Interna configurada para la comunicación entre los dos operadores.</w:t>
      </w:r>
    </w:p>
    <w:p w:rsidR="0058736E" w:rsidRPr="004A4ECB" w:rsidRDefault="0058736E" w:rsidP="0058736E">
      <w:pPr>
        <w:numPr>
          <w:ilvl w:val="0"/>
          <w:numId w:val="26"/>
        </w:numPr>
        <w:spacing w:after="60"/>
      </w:pPr>
      <w:r w:rsidRPr="004A4ECB">
        <w:t>Equipo de ETM conectado según la figura.</w:t>
      </w:r>
    </w:p>
    <w:p w:rsidR="0058736E" w:rsidRPr="004A4ECB" w:rsidRDefault="0058736E" w:rsidP="0058736E">
      <w:pPr>
        <w:pStyle w:val="Ttulo3"/>
        <w:spacing w:after="240"/>
      </w:pPr>
      <w:bookmarkStart w:id="858" w:name="_Toc347487029"/>
      <w:bookmarkStart w:id="859" w:name="_Toc354501073"/>
      <w:bookmarkStart w:id="860" w:name="_Toc397415275"/>
      <w:bookmarkStart w:id="861" w:name="_Toc462835020"/>
      <w:bookmarkStart w:id="862" w:name="_Toc2584141"/>
      <w:bookmarkStart w:id="863" w:name="_Toc32913562"/>
      <w:r w:rsidRPr="004A4ECB">
        <w:t>Procedimiento.</w:t>
      </w:r>
      <w:bookmarkEnd w:id="858"/>
      <w:bookmarkEnd w:id="859"/>
      <w:bookmarkEnd w:id="860"/>
      <w:bookmarkEnd w:id="861"/>
      <w:bookmarkEnd w:id="862"/>
      <w:bookmarkEnd w:id="863"/>
    </w:p>
    <w:p w:rsidR="0058736E" w:rsidRPr="004A4ECB" w:rsidRDefault="0058736E" w:rsidP="0058736E">
      <w:pPr>
        <w:pStyle w:val="Prrafodelista"/>
        <w:numPr>
          <w:ilvl w:val="0"/>
          <w:numId w:val="53"/>
        </w:numPr>
        <w:spacing w:after="60"/>
      </w:pPr>
      <w:r w:rsidRPr="004A4ECB">
        <w:t>Establecer un circuito en conversación entre Puesto 1 y Puesto 2. Utilizar para ello los recursos ofrecidos por HMI de U5KI. Mientras se mantiene pulsado la posición de LC.</w:t>
      </w:r>
    </w:p>
    <w:p w:rsidR="0058736E" w:rsidRPr="004A4ECB" w:rsidRDefault="0058736E" w:rsidP="0058736E">
      <w:pPr>
        <w:pStyle w:val="Prrafodelista"/>
        <w:numPr>
          <w:ilvl w:val="0"/>
          <w:numId w:val="53"/>
        </w:numPr>
        <w:spacing w:after="60"/>
      </w:pPr>
      <w:proofErr w:type="spellStart"/>
      <w:r w:rsidRPr="004A4ECB">
        <w:t>Click</w:t>
      </w:r>
      <w:proofErr w:type="spellEnd"/>
      <w:r w:rsidRPr="004A4ECB">
        <w:t xml:space="preserve"> en INICIAR MEDIDAS en la aplicación del equipo ETM.</w:t>
      </w:r>
    </w:p>
    <w:p w:rsidR="0058736E" w:rsidRPr="004A4ECB" w:rsidRDefault="0058736E" w:rsidP="0058736E">
      <w:pPr>
        <w:pStyle w:val="Prrafodelista"/>
        <w:numPr>
          <w:ilvl w:val="0"/>
          <w:numId w:val="53"/>
        </w:numPr>
        <w:spacing w:after="60"/>
      </w:pPr>
      <w:r w:rsidRPr="004A4ECB">
        <w:t>Esperar la finalización del Test para finalizar la conversación activa entre los dos Puestos.</w:t>
      </w:r>
    </w:p>
    <w:p w:rsidR="0058736E" w:rsidRPr="004A4ECB" w:rsidRDefault="0058736E" w:rsidP="0058736E">
      <w:pPr>
        <w:pStyle w:val="Prrafodelista"/>
        <w:numPr>
          <w:ilvl w:val="0"/>
          <w:numId w:val="53"/>
        </w:numPr>
        <w:spacing w:after="60"/>
      </w:pPr>
      <w:r w:rsidRPr="004A4ECB">
        <w:t>Verificar que los datos obtenidos y salvar los resultados en un fichero.</w:t>
      </w:r>
    </w:p>
    <w:p w:rsidR="0058736E" w:rsidRPr="004A4ECB" w:rsidRDefault="0058736E" w:rsidP="0058736E">
      <w:pPr>
        <w:pStyle w:val="Prrafodelista"/>
        <w:numPr>
          <w:ilvl w:val="0"/>
          <w:numId w:val="53"/>
        </w:numPr>
        <w:spacing w:after="60"/>
      </w:pPr>
      <w:r w:rsidRPr="004A4ECB">
        <w:t xml:space="preserve">Acceder a la página de resultados y Exportar los mismos a Hoja de Excel. Como comentario se escribirá: Línea Caliente Interna Operador </w:t>
      </w:r>
      <w:r w:rsidRPr="004A4ECB">
        <w:sym w:font="Wingdings" w:char="F0E0"/>
      </w:r>
      <w:r w:rsidRPr="004A4ECB">
        <w:t xml:space="preserve"> </w:t>
      </w:r>
      <w:proofErr w:type="spellStart"/>
      <w:r w:rsidRPr="004A4ECB">
        <w:t>Operador</w:t>
      </w:r>
      <w:proofErr w:type="spellEnd"/>
      <w:r w:rsidRPr="004A4ECB">
        <w:t xml:space="preserve"> (</w:t>
      </w:r>
      <w:proofErr w:type="spellStart"/>
      <w:r w:rsidRPr="004A4ECB">
        <w:t>Rec</w:t>
      </w:r>
      <w:proofErr w:type="spellEnd"/>
      <w:r w:rsidRPr="004A4ECB">
        <w:t>-ALT</w:t>
      </w:r>
      <w:r>
        <w:t>-</w:t>
      </w:r>
      <w:proofErr w:type="spellStart"/>
      <w:r>
        <w:t>Intercom</w:t>
      </w:r>
      <w:proofErr w:type="spellEnd"/>
      <w:r w:rsidRPr="004A4ECB">
        <w:t>) LCI identificando cada Puesto, según la configuración implantada en el sistema</w:t>
      </w:r>
    </w:p>
    <w:p w:rsidR="0058736E" w:rsidRPr="004A4ECB" w:rsidRDefault="0058736E" w:rsidP="0058736E">
      <w:pPr>
        <w:pStyle w:val="Prrafodelista"/>
        <w:numPr>
          <w:ilvl w:val="0"/>
          <w:numId w:val="53"/>
        </w:numPr>
        <w:spacing w:after="60"/>
      </w:pPr>
      <w:r w:rsidRPr="004A4ECB">
        <w:t>Anotar en “Hoja de Resultados”.</w:t>
      </w:r>
    </w:p>
    <w:p w:rsidR="0058736E" w:rsidRPr="004A4ECB" w:rsidRDefault="0058736E" w:rsidP="002C3DC8">
      <w:pPr>
        <w:pStyle w:val="Ttulo1"/>
      </w:pPr>
      <w:bookmarkStart w:id="864" w:name="_Toc354501074"/>
      <w:bookmarkStart w:id="865" w:name="_Toc397415276"/>
      <w:bookmarkStart w:id="866" w:name="_Toc462835021"/>
      <w:bookmarkStart w:id="867" w:name="_Toc2584142"/>
      <w:bookmarkStart w:id="868" w:name="_Toc32913563"/>
      <w:r w:rsidRPr="004A4ECB">
        <w:lastRenderedPageBreak/>
        <w:t>Hojas de Resultados:</w:t>
      </w:r>
      <w:bookmarkEnd w:id="864"/>
      <w:bookmarkEnd w:id="865"/>
      <w:bookmarkEnd w:id="866"/>
      <w:bookmarkEnd w:id="867"/>
      <w:bookmarkEnd w:id="868"/>
      <w:r w:rsidRPr="004A4ECB">
        <w:t xml:space="preserve"> </w:t>
      </w:r>
    </w:p>
    <w:p w:rsidR="0058736E" w:rsidRPr="004A4ECB" w:rsidRDefault="0058736E" w:rsidP="002C3DC8">
      <w:pPr>
        <w:pStyle w:val="Ttulo2"/>
      </w:pPr>
      <w:bookmarkStart w:id="869" w:name="_Toc2584143"/>
      <w:bookmarkStart w:id="870" w:name="_Toc32913564"/>
      <w:r>
        <w:t>Hoja de Registro de pruebas de audio entre operadores</w:t>
      </w:r>
      <w:bookmarkEnd w:id="869"/>
      <w:bookmarkEnd w:id="870"/>
    </w:p>
    <w:p w:rsidR="0058736E" w:rsidRPr="004A4ECB" w:rsidRDefault="0058736E" w:rsidP="0058736E"/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1074"/>
        <w:gridCol w:w="863"/>
        <w:gridCol w:w="1059"/>
        <w:gridCol w:w="153"/>
        <w:gridCol w:w="861"/>
        <w:gridCol w:w="1066"/>
        <w:gridCol w:w="132"/>
        <w:gridCol w:w="52"/>
        <w:gridCol w:w="861"/>
        <w:gridCol w:w="1066"/>
        <w:gridCol w:w="807"/>
        <w:gridCol w:w="94"/>
        <w:gridCol w:w="1056"/>
        <w:gridCol w:w="1112"/>
      </w:tblGrid>
      <w:tr w:rsidR="0058736E" w:rsidRPr="004A4ECB" w:rsidTr="00813D23">
        <w:trPr>
          <w:cantSplit/>
          <w:trHeight w:hRule="exact" w:val="896"/>
        </w:trPr>
        <w:tc>
          <w:tcPr>
            <w:tcW w:w="524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28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R</w:t>
            </w:r>
            <w:r>
              <w:t>ECEPCIÓ</w:t>
            </w:r>
            <w:r w:rsidRPr="004A4ECB">
              <w:t>N CAS</w:t>
            </w:r>
            <w:r>
              <w:t>COS  Telefonía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>
              <w:t>3.1</w:t>
            </w:r>
          </w:p>
        </w:tc>
        <w:tc>
          <w:tcPr>
            <w:tcW w:w="1551" w:type="pct"/>
            <w:gridSpan w:val="5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R</w:t>
            </w:r>
            <w:r>
              <w:t>ECEPCIÓ</w:t>
            </w:r>
            <w:r w:rsidRPr="004A4ECB">
              <w:t xml:space="preserve">N </w:t>
            </w:r>
            <w:r>
              <w:t>ALTAVOZ  INTERCOM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>
              <w:t>3.2</w:t>
            </w:r>
          </w:p>
        </w:tc>
        <w:tc>
          <w:tcPr>
            <w:tcW w:w="1497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922"/>
        </w:trPr>
        <w:tc>
          <w:tcPr>
            <w:tcW w:w="524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Operador</w:t>
            </w:r>
          </w:p>
        </w:tc>
        <w:tc>
          <w:tcPr>
            <w:tcW w:w="41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>Ganancia</w:t>
            </w:r>
            <w:r w:rsidRPr="004A4ECB">
              <w:t xml:space="preserve"> </w:t>
            </w:r>
            <w:r>
              <w:t xml:space="preserve"> - 4 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</w:pPr>
            <w:r>
              <w:rPr>
                <w:u w:val="single"/>
              </w:rPr>
              <w:t>±</w:t>
            </w:r>
            <w:r w:rsidRPr="004A4ECB">
              <w:t xml:space="preserve"> 3 dB</w:t>
            </w:r>
          </w:p>
        </w:tc>
        <w:tc>
          <w:tcPr>
            <w:tcW w:w="517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495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</w:rPr>
              <w:t>≤</w:t>
            </w:r>
            <w:r w:rsidRPr="004A4ECB">
              <w:t xml:space="preserve">- 50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520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>Ganancia</w:t>
            </w:r>
            <w:r w:rsidRPr="004A4ECB">
              <w:t xml:space="preserve"> +16dB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u w:val="single"/>
              </w:rPr>
              <w:t>+</w:t>
            </w:r>
            <w:r w:rsidRPr="004A4ECB">
              <w:t xml:space="preserve"> 3 dB</w:t>
            </w:r>
          </w:p>
        </w:tc>
        <w:tc>
          <w:tcPr>
            <w:tcW w:w="511" w:type="pct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</w:rPr>
              <w:t>≤</w:t>
            </w:r>
            <w:r w:rsidRPr="004A4ECB">
              <w:t xml:space="preserve">- 50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440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542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04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1</w:t>
            </w: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28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2</w:t>
            </w: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47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3</w:t>
            </w: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64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47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64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04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28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47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64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47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64"/>
        </w:trPr>
        <w:tc>
          <w:tcPr>
            <w:tcW w:w="524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6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5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1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0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5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2" w:type="pct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600"/>
        </w:trPr>
        <w:tc>
          <w:tcPr>
            <w:tcW w:w="2537" w:type="pct"/>
            <w:gridSpan w:val="7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Recursos Utilizados</w:t>
            </w:r>
            <w:r w:rsidRPr="004A4ECB">
              <w:t xml:space="preserve"> 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463" w:type="pct"/>
            <w:gridSpan w:val="7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Equipos de Medida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  <w:r>
              <w:t>Nº de se</w:t>
            </w:r>
            <w:r w:rsidRPr="004A4ECB">
              <w:t xml:space="preserve">rie : </w:t>
            </w: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67"/>
        </w:trPr>
        <w:tc>
          <w:tcPr>
            <w:tcW w:w="5000" w:type="pct"/>
            <w:gridSpan w:val="14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532" w:type="pct"/>
            <w:gridSpan w:val="4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1031" w:type="pct"/>
            <w:gridSpan w:val="4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334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Revisado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1103" w:type="pct"/>
            <w:gridSpan w:val="3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4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58736E" w:rsidRPr="004A4ECB" w:rsidRDefault="0058736E" w:rsidP="0058736E"/>
    <w:p w:rsidR="0058736E" w:rsidRPr="004A4ECB" w:rsidRDefault="0058736E" w:rsidP="0058736E">
      <w:pPr>
        <w:pStyle w:val="TextoNivel1"/>
        <w:rPr>
          <w:rFonts w:cs="Arial"/>
          <w:color w:val="333333"/>
          <w:lang w:val="es-ES"/>
        </w:rPr>
      </w:pPr>
      <w:r w:rsidRPr="004A4ECB">
        <w:rPr>
          <w:lang w:val="es-ES"/>
        </w:rPr>
        <w:br w:type="page"/>
      </w:r>
    </w:p>
    <w:p w:rsidR="0058736E" w:rsidRPr="004A4ECB" w:rsidRDefault="0058736E" w:rsidP="0058736E">
      <w:pPr>
        <w:pStyle w:val="Anexo"/>
      </w:pPr>
      <w:bookmarkStart w:id="871" w:name="_Toc2584144"/>
      <w:r>
        <w:lastRenderedPageBreak/>
        <w:t>Hoja de registro de pruebas de audio en salidas de grabación.</w:t>
      </w:r>
      <w:bookmarkEnd w:id="871"/>
    </w:p>
    <w:p w:rsidR="0058736E" w:rsidRPr="004A4ECB" w:rsidRDefault="0058736E" w:rsidP="0058736E"/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1016"/>
        <w:gridCol w:w="863"/>
        <w:gridCol w:w="1066"/>
        <w:gridCol w:w="151"/>
        <w:gridCol w:w="868"/>
        <w:gridCol w:w="1069"/>
        <w:gridCol w:w="135"/>
        <w:gridCol w:w="57"/>
        <w:gridCol w:w="868"/>
        <w:gridCol w:w="1069"/>
        <w:gridCol w:w="812"/>
        <w:gridCol w:w="101"/>
        <w:gridCol w:w="43"/>
        <w:gridCol w:w="1024"/>
        <w:gridCol w:w="43"/>
        <w:gridCol w:w="1071"/>
      </w:tblGrid>
      <w:tr w:rsidR="0058736E" w:rsidRPr="004A4ECB" w:rsidTr="00813D23">
        <w:trPr>
          <w:cantSplit/>
          <w:trHeight w:hRule="exact" w:val="896"/>
        </w:trPr>
        <w:tc>
          <w:tcPr>
            <w:tcW w:w="496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37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rec</w:t>
            </w:r>
            <w:proofErr w:type="spellEnd"/>
            <w:r>
              <w:rPr>
                <w:smallCaps/>
              </w:rPr>
              <w:t xml:space="preserve"> </w:t>
            </w:r>
            <w:proofErr w:type="spellStart"/>
            <w:r>
              <w:rPr>
                <w:smallCaps/>
              </w:rPr>
              <w:t>tx</w:t>
            </w:r>
            <w:proofErr w:type="spellEnd"/>
            <w:r>
              <w:rPr>
                <w:smallCaps/>
              </w:rPr>
              <w:t xml:space="preserve"> ejecutivo</w:t>
            </w:r>
            <w:r w:rsidRPr="004A4ECB">
              <w:rPr>
                <w:smallCaps/>
              </w:rPr>
              <w:t xml:space="preserve"> (</w:t>
            </w:r>
            <w:r>
              <w:rPr>
                <w:smallCaps/>
              </w:rPr>
              <w:t>micro</w:t>
            </w:r>
            <w:r w:rsidRPr="004A4ECB">
              <w:rPr>
                <w:smallCaps/>
              </w:rPr>
              <w:t>)</w:t>
            </w:r>
          </w:p>
          <w:p w:rsidR="0058736E" w:rsidRPr="009D381D" w:rsidRDefault="0058736E" w:rsidP="00813D23">
            <w:pPr>
              <w:pStyle w:val="TextoTabla"/>
              <w:rPr>
                <w:smallCaps/>
              </w:rPr>
            </w:pPr>
            <w:r w:rsidRPr="004A4ECB">
              <w:rPr>
                <w:smallCaps/>
              </w:rPr>
              <w:fldChar w:fldCharType="begin"/>
            </w:r>
            <w:r w:rsidRPr="004A4ECB">
              <w:rPr>
                <w:smallCaps/>
              </w:rPr>
              <w:instrText xml:space="preserve"> REF _Ref347414800 \r \h  \* MERGEFORMAT </w:instrText>
            </w:r>
            <w:r w:rsidRPr="004A4ECB">
              <w:rPr>
                <w:smallCaps/>
              </w:rPr>
            </w:r>
            <w:r w:rsidRPr="004A4ECB">
              <w:rPr>
                <w:smallCaps/>
              </w:rPr>
              <w:fldChar w:fldCharType="separate"/>
            </w:r>
            <w:r w:rsidR="002C3DC8">
              <w:rPr>
                <w:smallCaps/>
              </w:rPr>
              <w:t>3.18</w:t>
            </w:r>
            <w:r w:rsidRPr="004A4ECB">
              <w:rPr>
                <w:smallCaps/>
              </w:rPr>
              <w:fldChar w:fldCharType="end"/>
            </w:r>
          </w:p>
        </w:tc>
        <w:tc>
          <w:tcPr>
            <w:tcW w:w="1559" w:type="pct"/>
            <w:gridSpan w:val="5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rec</w:t>
            </w:r>
            <w:proofErr w:type="spellEnd"/>
            <w:r>
              <w:rPr>
                <w:smallCaps/>
              </w:rPr>
              <w:t xml:space="preserve"> </w:t>
            </w:r>
            <w:proofErr w:type="spellStart"/>
            <w:r w:rsidRPr="004A4ECB">
              <w:rPr>
                <w:smallCaps/>
              </w:rPr>
              <w:t>rx</w:t>
            </w:r>
            <w:proofErr w:type="spellEnd"/>
            <w:r w:rsidRPr="004A4ECB">
              <w:rPr>
                <w:smallCaps/>
              </w:rPr>
              <w:t xml:space="preserve"> </w:t>
            </w:r>
            <w:r>
              <w:rPr>
                <w:smallCaps/>
              </w:rPr>
              <w:t>cascos ejecutivo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</w:rPr>
              <w:fldChar w:fldCharType="begin"/>
            </w:r>
            <w:r w:rsidRPr="004A4ECB">
              <w:instrText xml:space="preserve"> REF _Ref347414849 \r \h </w:instrText>
            </w:r>
            <w:r w:rsidRPr="004A4ECB">
              <w:rPr>
                <w:smallCaps/>
              </w:rPr>
              <w:instrText xml:space="preserve"> \* MERGEFORMAT </w:instrText>
            </w:r>
            <w:r w:rsidRPr="004A4ECB">
              <w:rPr>
                <w:smallCaps/>
              </w:rPr>
            </w:r>
            <w:r w:rsidRPr="004A4ECB">
              <w:rPr>
                <w:smallCaps/>
              </w:rPr>
              <w:fldChar w:fldCharType="separate"/>
            </w:r>
            <w:r w:rsidR="002C3DC8">
              <w:t>3.20</w:t>
            </w:r>
            <w:r w:rsidRPr="004A4ECB">
              <w:rPr>
                <w:smallCaps/>
              </w:rPr>
              <w:fldChar w:fldCharType="end"/>
            </w:r>
            <w:r w:rsidRPr="004A4ECB">
              <w:t xml:space="preserve"> </w:t>
            </w:r>
          </w:p>
        </w:tc>
        <w:tc>
          <w:tcPr>
            <w:tcW w:w="1508" w:type="pct"/>
            <w:gridSpan w:val="6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altavoz</w:t>
            </w:r>
            <w:r w:rsidRPr="004A4ECB">
              <w:rPr>
                <w:smallCaps/>
              </w:rPr>
              <w:t xml:space="preserve"> radio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</w:rPr>
              <w:fldChar w:fldCharType="begin"/>
            </w:r>
            <w:r w:rsidRPr="004A4ECB">
              <w:instrText xml:space="preserve"> REF _Ref347414858 \r \h </w:instrText>
            </w:r>
            <w:r w:rsidRPr="004A4ECB">
              <w:rPr>
                <w:smallCaps/>
              </w:rPr>
              <w:instrText xml:space="preserve"> \* MERGEFORMAT </w:instrText>
            </w:r>
            <w:r w:rsidRPr="004A4ECB">
              <w:rPr>
                <w:smallCaps/>
              </w:rPr>
            </w:r>
            <w:r w:rsidRPr="004A4ECB">
              <w:rPr>
                <w:smallCaps/>
              </w:rPr>
              <w:fldChar w:fldCharType="separate"/>
            </w:r>
            <w:r w:rsidR="002C3DC8">
              <w:t>3.22</w:t>
            </w:r>
            <w:r w:rsidRPr="004A4ECB">
              <w:rPr>
                <w:smallCaps/>
              </w:rPr>
              <w:fldChar w:fldCharType="end"/>
            </w:r>
            <w:r w:rsidRPr="004A4ECB">
              <w:t xml:space="preserve"> </w:t>
            </w: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134"/>
        </w:trPr>
        <w:tc>
          <w:tcPr>
            <w:tcW w:w="496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 xml:space="preserve">Operador </w:t>
            </w:r>
          </w:p>
        </w:tc>
        <w:tc>
          <w:tcPr>
            <w:tcW w:w="420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 xml:space="preserve">Ganancia   9 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u w:val="single"/>
              </w:rPr>
              <w:t>+</w:t>
            </w:r>
            <w:r w:rsidRPr="004A4ECB">
              <w:t xml:space="preserve"> 3 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49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</w:rPr>
              <w:t>≤</w:t>
            </w:r>
            <w:r w:rsidRPr="004A4ECB">
              <w:t xml:space="preserve">-50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521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 xml:space="preserve">Ganancia -   - 7 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u w:val="single"/>
              </w:rPr>
              <w:t>+</w:t>
            </w:r>
            <w:r w:rsidRPr="004A4ECB">
              <w:t xml:space="preserve"> 3 dB</w:t>
            </w:r>
          </w:p>
        </w:tc>
        <w:tc>
          <w:tcPr>
            <w:tcW w:w="517" w:type="pct"/>
            <w:gridSpan w:val="3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521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</w:rPr>
              <w:t>≤</w:t>
            </w:r>
            <w:r w:rsidRPr="004A4ECB">
              <w:t xml:space="preserve">-50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445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>Ganancia</w:t>
            </w:r>
            <w:r w:rsidRPr="004A4ECB">
              <w:t xml:space="preserve"> 2dB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u w:val="single"/>
              </w:rPr>
              <w:t>+</w:t>
            </w:r>
            <w:r w:rsidRPr="004A4ECB">
              <w:t xml:space="preserve"> 3 dB</w:t>
            </w:r>
          </w:p>
        </w:tc>
        <w:tc>
          <w:tcPr>
            <w:tcW w:w="520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543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</w:rPr>
              <w:t>≤</w:t>
            </w:r>
            <w:r w:rsidRPr="004A4ECB">
              <w:t xml:space="preserve">-50 </w:t>
            </w:r>
            <w:proofErr w:type="spellStart"/>
            <w:r w:rsidRPr="004A4ECB">
              <w:t>dBm</w:t>
            </w:r>
            <w:proofErr w:type="spellEnd"/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65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1</w:t>
            </w: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20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2</w:t>
            </w: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309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3</w:t>
            </w: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6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6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6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834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37" w:type="pct"/>
            <w:gridSpan w:val="4"/>
            <w:tcBorders>
              <w:left w:val="single" w:sz="12" w:space="0" w:color="auto"/>
              <w:right w:val="single" w:sz="12" w:space="0" w:color="auto"/>
            </w:tcBorders>
          </w:tcPr>
          <w:p w:rsidR="0058736E" w:rsidRDefault="0058736E" w:rsidP="00813D23">
            <w:pPr>
              <w:pStyle w:val="TextoTabla"/>
              <w:rPr>
                <w:smallCaps/>
                <w:szCs w:val="22"/>
              </w:rPr>
            </w:pP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rec</w:t>
            </w:r>
            <w:proofErr w:type="spellEnd"/>
            <w:r>
              <w:rPr>
                <w:smallCaps/>
              </w:rPr>
              <w:t xml:space="preserve"> </w:t>
            </w:r>
            <w:proofErr w:type="spellStart"/>
            <w:r>
              <w:rPr>
                <w:smallCaps/>
              </w:rPr>
              <w:t>tx</w:t>
            </w:r>
            <w:proofErr w:type="spellEnd"/>
            <w:r>
              <w:rPr>
                <w:smallCaps/>
              </w:rPr>
              <w:t xml:space="preserve"> ayudante</w:t>
            </w:r>
            <w:r w:rsidRPr="004A4ECB">
              <w:rPr>
                <w:smallCaps/>
              </w:rPr>
              <w:t xml:space="preserve"> (</w:t>
            </w:r>
            <w:r>
              <w:rPr>
                <w:smallCaps/>
              </w:rPr>
              <w:t>micro</w:t>
            </w:r>
            <w:r w:rsidRPr="004A4ECB">
              <w:rPr>
                <w:smallCaps/>
              </w:rPr>
              <w:t>)</w:t>
            </w:r>
          </w:p>
          <w:p w:rsidR="0058736E" w:rsidRPr="00290633" w:rsidRDefault="0058736E" w:rsidP="00813D23">
            <w:pPr>
              <w:pStyle w:val="TextoTabla"/>
              <w:rPr>
                <w:smallCaps/>
                <w:szCs w:val="22"/>
              </w:rPr>
            </w:pPr>
            <w:r w:rsidRPr="004A4ECB">
              <w:rPr>
                <w:smallCaps/>
              </w:rPr>
              <w:fldChar w:fldCharType="begin"/>
            </w:r>
            <w:r w:rsidRPr="004A4ECB">
              <w:rPr>
                <w:smallCaps/>
              </w:rPr>
              <w:instrText xml:space="preserve"> REF _Ref347414800 \r \h  \* MERGEFORMAT </w:instrText>
            </w:r>
            <w:r w:rsidRPr="004A4ECB">
              <w:rPr>
                <w:smallCaps/>
              </w:rPr>
            </w:r>
            <w:r w:rsidRPr="004A4ECB">
              <w:rPr>
                <w:smallCaps/>
              </w:rPr>
              <w:fldChar w:fldCharType="separate"/>
            </w:r>
            <w:r w:rsidR="002C3DC8">
              <w:rPr>
                <w:smallCaps/>
              </w:rPr>
              <w:t>3.18</w:t>
            </w:r>
            <w:r w:rsidRPr="004A4ECB">
              <w:rPr>
                <w:smallCaps/>
              </w:rPr>
              <w:fldChar w:fldCharType="end"/>
            </w:r>
            <w:r>
              <w:rPr>
                <w:smallCaps/>
              </w:rPr>
              <w:t>3</w:t>
            </w:r>
          </w:p>
        </w:tc>
        <w:tc>
          <w:tcPr>
            <w:tcW w:w="1559" w:type="pct"/>
            <w:gridSpan w:val="5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 w:rsidRPr="004A4ECB">
              <w:rPr>
                <w:smallCaps/>
              </w:rPr>
              <w:t>rx</w:t>
            </w:r>
            <w:proofErr w:type="spellEnd"/>
            <w:r w:rsidRPr="004A4ECB">
              <w:rPr>
                <w:smallCaps/>
              </w:rPr>
              <w:t xml:space="preserve"> </w:t>
            </w:r>
            <w:r>
              <w:rPr>
                <w:smallCaps/>
              </w:rPr>
              <w:t>cascos ayudante</w:t>
            </w:r>
          </w:p>
          <w:p w:rsidR="0058736E" w:rsidRPr="004A4ECB" w:rsidRDefault="0058736E" w:rsidP="00813D23">
            <w:pPr>
              <w:pStyle w:val="TextoTabla"/>
              <w:rPr>
                <w:szCs w:val="22"/>
              </w:rPr>
            </w:pPr>
            <w:r w:rsidRPr="004A4ECB">
              <w:rPr>
                <w:smallCaps/>
              </w:rPr>
              <w:fldChar w:fldCharType="begin"/>
            </w:r>
            <w:r w:rsidRPr="004A4ECB">
              <w:instrText xml:space="preserve"> REF _Ref347414849 \r \h </w:instrText>
            </w:r>
            <w:r w:rsidRPr="004A4ECB">
              <w:rPr>
                <w:smallCaps/>
              </w:rPr>
              <w:instrText xml:space="preserve"> \* MERGEFORMAT </w:instrText>
            </w:r>
            <w:r w:rsidRPr="004A4ECB">
              <w:rPr>
                <w:smallCaps/>
              </w:rPr>
            </w:r>
            <w:r w:rsidRPr="004A4ECB">
              <w:rPr>
                <w:smallCaps/>
              </w:rPr>
              <w:fldChar w:fldCharType="separate"/>
            </w:r>
            <w:r w:rsidR="002C3DC8">
              <w:t>3.20</w:t>
            </w:r>
            <w:r w:rsidRPr="004A4ECB">
              <w:rPr>
                <w:smallCaps/>
              </w:rPr>
              <w:fldChar w:fldCharType="end"/>
            </w:r>
            <w:r>
              <w:rPr>
                <w:smallCaps/>
              </w:rPr>
              <w:t>5</w:t>
            </w:r>
            <w:r w:rsidRPr="004A4ECB">
              <w:rPr>
                <w:smallCaps/>
                <w:szCs w:val="22"/>
              </w:rPr>
              <w:t xml:space="preserve"> </w:t>
            </w:r>
          </w:p>
        </w:tc>
        <w:tc>
          <w:tcPr>
            <w:tcW w:w="1508" w:type="pct"/>
            <w:gridSpan w:val="6"/>
            <w:tcBorders>
              <w:left w:val="single" w:sz="12" w:space="0" w:color="auto"/>
              <w:right w:val="single" w:sz="18" w:space="0" w:color="auto"/>
            </w:tcBorders>
          </w:tcPr>
          <w:p w:rsidR="0058736E" w:rsidRDefault="0058736E" w:rsidP="00813D23">
            <w:pPr>
              <w:pStyle w:val="TextoTabla"/>
              <w:rPr>
                <w:smallCaps/>
                <w:szCs w:val="22"/>
              </w:rPr>
            </w:pPr>
          </w:p>
          <w:p w:rsidR="0058736E" w:rsidRPr="004A4ECB" w:rsidRDefault="0058736E" w:rsidP="00813D23">
            <w:pPr>
              <w:pStyle w:val="TextoTabla"/>
              <w:rPr>
                <w:smallCaps/>
                <w:szCs w:val="22"/>
              </w:rPr>
            </w:pPr>
            <w:r>
              <w:rPr>
                <w:smallCaps/>
                <w:szCs w:val="22"/>
              </w:rPr>
              <w:t xml:space="preserve">altavoz </w:t>
            </w:r>
            <w:proofErr w:type="spellStart"/>
            <w:r>
              <w:rPr>
                <w:smallCaps/>
                <w:szCs w:val="22"/>
              </w:rPr>
              <w:t>intercom</w:t>
            </w:r>
            <w:proofErr w:type="spellEnd"/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  <w:szCs w:val="22"/>
              </w:rPr>
              <w:fldChar w:fldCharType="begin"/>
            </w:r>
            <w:r w:rsidRPr="004A4ECB">
              <w:rPr>
                <w:smallCaps/>
                <w:szCs w:val="22"/>
              </w:rPr>
              <w:instrText xml:space="preserve"> REF _Ref347414874 \r \h  \* MERGEFORMAT </w:instrText>
            </w:r>
            <w:r w:rsidRPr="004A4ECB">
              <w:rPr>
                <w:smallCaps/>
                <w:szCs w:val="22"/>
              </w:rPr>
            </w:r>
            <w:r w:rsidRPr="004A4ECB">
              <w:rPr>
                <w:smallCaps/>
                <w:szCs w:val="22"/>
              </w:rPr>
              <w:fldChar w:fldCharType="separate"/>
            </w:r>
            <w:r w:rsidR="002C3DC8">
              <w:rPr>
                <w:smallCaps/>
                <w:szCs w:val="22"/>
              </w:rPr>
              <w:t>3.23</w:t>
            </w:r>
            <w:r w:rsidRPr="004A4ECB">
              <w:rPr>
                <w:smallCaps/>
                <w:szCs w:val="22"/>
              </w:rPr>
              <w:fldChar w:fldCharType="end"/>
            </w: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72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:rsidR="0058736E" w:rsidRPr="00290633" w:rsidRDefault="0058736E" w:rsidP="00813D23">
            <w:pPr>
              <w:pStyle w:val="TextoTabla"/>
              <w:rPr>
                <w:smallCaps/>
              </w:rPr>
            </w:pPr>
          </w:p>
          <w:p w:rsidR="0058736E" w:rsidRPr="009D381D" w:rsidRDefault="0058736E" w:rsidP="00813D23">
            <w:pPr>
              <w:pStyle w:val="TextoTabla"/>
            </w:pPr>
            <w:r>
              <w:rPr>
                <w:smallCaps/>
              </w:rPr>
              <w:t>Ganancia  9</w:t>
            </w:r>
            <w:r w:rsidRPr="009D381D">
              <w:t xml:space="preserve"> dB</w:t>
            </w:r>
          </w:p>
          <w:p w:rsidR="0058736E" w:rsidRPr="00290633" w:rsidRDefault="0058736E" w:rsidP="00813D23">
            <w:pPr>
              <w:pStyle w:val="TextoTabla"/>
              <w:rPr>
                <w:smallCaps/>
              </w:rPr>
            </w:pPr>
            <w:r>
              <w:t>±</w:t>
            </w:r>
            <w:r w:rsidRPr="009D381D">
              <w:t xml:space="preserve"> 3 dB</w:t>
            </w: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</w:t>
            </w:r>
            <w:r w:rsidRPr="00290633">
              <w:rPr>
                <w:smallCaps/>
              </w:rPr>
              <w:t>≥</w:t>
            </w:r>
            <w:r w:rsidRPr="009D381D">
              <w:t>30 dB</w:t>
            </w: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58736E" w:rsidRPr="00290633" w:rsidRDefault="0058736E" w:rsidP="00813D23">
            <w:pPr>
              <w:pStyle w:val="TextoTabla"/>
              <w:rPr>
                <w:smallCaps/>
              </w:rPr>
            </w:pPr>
            <w:r w:rsidRPr="00290633">
              <w:rPr>
                <w:smallCaps/>
              </w:rPr>
              <w:t>Ruido</w:t>
            </w:r>
          </w:p>
          <w:p w:rsidR="0058736E" w:rsidRPr="00290633" w:rsidRDefault="0058736E" w:rsidP="00813D23">
            <w:pPr>
              <w:pStyle w:val="TextoTabla"/>
              <w:rPr>
                <w:smallCaps/>
              </w:rPr>
            </w:pPr>
            <w:r w:rsidRPr="00290633">
              <w:rPr>
                <w:smallCaps/>
              </w:rPr>
              <w:t>≤-</w:t>
            </w:r>
            <w:r w:rsidRPr="009D381D">
              <w:t xml:space="preserve">50 </w:t>
            </w:r>
            <w:proofErr w:type="spellStart"/>
            <w:r w:rsidRPr="009D381D">
              <w:t>dBm</w:t>
            </w:r>
            <w:proofErr w:type="spellEnd"/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 xml:space="preserve">Ganancia -  - 7 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u w:val="single"/>
              </w:rPr>
              <w:t>+</w:t>
            </w:r>
            <w:r w:rsidRPr="004A4ECB">
              <w:t xml:space="preserve"> 3 dB</w:t>
            </w: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proofErr w:type="spellStart"/>
            <w:r>
              <w:rPr>
                <w:smallCaps/>
              </w:rPr>
              <w:t>Distorsion</w:t>
            </w:r>
            <w:proofErr w:type="spellEnd"/>
            <w:r w:rsidRPr="004A4ECB">
              <w:rPr>
                <w:smallCaps/>
              </w:rPr>
              <w:t xml:space="preserve">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</w:rPr>
              <w:t>≤</w:t>
            </w:r>
            <w:r w:rsidRPr="004A4ECB">
              <w:t xml:space="preserve">-50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466" w:type="pct"/>
            <w:gridSpan w:val="3"/>
            <w:tcBorders>
              <w:left w:val="single" w:sz="12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  <w:r>
              <w:t>Ganancia</w:t>
            </w:r>
            <w:r w:rsidRPr="004A4ECB">
              <w:t xml:space="preserve"> +6dB</w:t>
            </w:r>
          </w:p>
          <w:p w:rsidR="0058736E" w:rsidRPr="004A4ECB" w:rsidRDefault="0058736E" w:rsidP="00813D23">
            <w:pPr>
              <w:pStyle w:val="TextoTabla"/>
            </w:pPr>
            <w:r w:rsidRPr="00290633">
              <w:t>+</w:t>
            </w:r>
            <w:r w:rsidRPr="004A4ECB">
              <w:t xml:space="preserve"> 3 dB</w:t>
            </w: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:rsidR="0058736E" w:rsidRPr="004A4ECB" w:rsidRDefault="0058736E" w:rsidP="00813D23">
            <w:pPr>
              <w:pStyle w:val="TextoTabla"/>
            </w:pPr>
            <w:proofErr w:type="spellStart"/>
            <w:r w:rsidRPr="00290633">
              <w:t>Distorsion</w:t>
            </w:r>
            <w:proofErr w:type="spellEnd"/>
            <w:r w:rsidRPr="00290633">
              <w:t xml:space="preserve">  ≥30 </w:t>
            </w:r>
            <w:r w:rsidRPr="004A4ECB">
              <w:t>dB</w:t>
            </w:r>
          </w:p>
        </w:tc>
        <w:tc>
          <w:tcPr>
            <w:tcW w:w="522" w:type="pct"/>
            <w:tcBorders>
              <w:left w:val="nil"/>
              <w:right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290633">
              <w:t>≤</w:t>
            </w:r>
            <w:r w:rsidRPr="004A4ECB">
              <w:t xml:space="preserve">- 50 </w:t>
            </w:r>
            <w:proofErr w:type="spellStart"/>
            <w:r w:rsidRPr="004A4ECB">
              <w:t>dBm</w:t>
            </w:r>
            <w:proofErr w:type="spellEnd"/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65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1</w:t>
            </w: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20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2</w:t>
            </w: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309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POS 3</w:t>
            </w: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6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6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6"/>
        </w:trPr>
        <w:tc>
          <w:tcPr>
            <w:tcW w:w="496" w:type="pct"/>
            <w:tcBorders>
              <w:left w:val="single" w:sz="18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0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97" w:type="pct"/>
            <w:gridSpan w:val="2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17" w:type="pct"/>
            <w:gridSpan w:val="3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1" w:type="pct"/>
            <w:tcBorders>
              <w:left w:val="nil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5" w:type="pct"/>
            <w:gridSpan w:val="2"/>
            <w:tcBorders>
              <w:left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20" w:type="pct"/>
            <w:gridSpan w:val="2"/>
            <w:tcBorders>
              <w:left w:val="nil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43" w:type="pct"/>
            <w:gridSpan w:val="2"/>
            <w:tcBorders>
              <w:left w:val="nil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600"/>
        </w:trPr>
        <w:tc>
          <w:tcPr>
            <w:tcW w:w="2520" w:type="pct"/>
            <w:gridSpan w:val="7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Recurso Utilizado</w:t>
            </w:r>
            <w:r w:rsidRPr="004A4ECB">
              <w:t>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480" w:type="pct"/>
            <w:gridSpan w:val="9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 de Medida</w:t>
            </w:r>
            <w:r w:rsidRPr="004A4ECB">
              <w:t xml:space="preserve">: </w:t>
            </w:r>
          </w:p>
          <w:p w:rsidR="0058736E" w:rsidRPr="004A4ECB" w:rsidRDefault="0058736E" w:rsidP="00813D23">
            <w:pPr>
              <w:pStyle w:val="TextoTabla"/>
            </w:pPr>
            <w:r>
              <w:t>Nº de serie</w:t>
            </w:r>
            <w:r w:rsidRPr="004A4ECB">
              <w:t xml:space="preserve">: </w:t>
            </w: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67"/>
        </w:trPr>
        <w:tc>
          <w:tcPr>
            <w:tcW w:w="5000" w:type="pct"/>
            <w:gridSpan w:val="16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510" w:type="pct"/>
            <w:gridSpan w:val="4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1038" w:type="pct"/>
            <w:gridSpan w:val="4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340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Revisado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1112" w:type="pct"/>
            <w:gridSpan w:val="5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6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58736E" w:rsidRPr="004A4ECB" w:rsidRDefault="0058736E" w:rsidP="0058736E">
      <w:bookmarkStart w:id="872" w:name="_Toc288575304"/>
    </w:p>
    <w:p w:rsidR="0058736E" w:rsidRPr="004A4ECB" w:rsidRDefault="0058736E" w:rsidP="0058736E">
      <w:pPr>
        <w:pStyle w:val="Anexo"/>
      </w:pPr>
      <w:r w:rsidRPr="004A4ECB">
        <w:br w:type="page"/>
      </w:r>
      <w:bookmarkStart w:id="873" w:name="_Toc2584145"/>
      <w:r>
        <w:lastRenderedPageBreak/>
        <w:t>Hoja de registro de pruebas de audio en canales radio LEGACY.</w:t>
      </w:r>
      <w:bookmarkEnd w:id="872"/>
      <w:bookmarkEnd w:id="873"/>
    </w:p>
    <w:p w:rsidR="0058736E" w:rsidRPr="004A4ECB" w:rsidRDefault="0058736E" w:rsidP="0058736E"/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0"/>
        <w:gridCol w:w="942"/>
        <w:gridCol w:w="950"/>
        <w:gridCol w:w="833"/>
        <w:gridCol w:w="180"/>
        <w:gridCol w:w="841"/>
        <w:gridCol w:w="646"/>
        <w:gridCol w:w="250"/>
        <w:gridCol w:w="1166"/>
        <w:gridCol w:w="815"/>
        <w:gridCol w:w="895"/>
        <w:gridCol w:w="162"/>
        <w:gridCol w:w="851"/>
        <w:gridCol w:w="770"/>
      </w:tblGrid>
      <w:tr w:rsidR="0058736E" w:rsidRPr="004A4ECB" w:rsidTr="00813D23">
        <w:trPr>
          <w:cantSplit/>
          <w:trHeight w:val="454"/>
        </w:trPr>
        <w:tc>
          <w:tcPr>
            <w:tcW w:w="851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387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 w:val="16"/>
                <w:szCs w:val="16"/>
              </w:rPr>
            </w:pPr>
            <w:r w:rsidRPr="004A4ECB">
              <w:rPr>
                <w:sz w:val="16"/>
                <w:szCs w:val="16"/>
              </w:rPr>
              <w:t>TRANSMISION</w:t>
            </w:r>
          </w:p>
          <w:p w:rsidR="0058736E" w:rsidRPr="004A4ECB" w:rsidRDefault="0058736E" w:rsidP="00813D23">
            <w:pPr>
              <w:pStyle w:val="TextoTabla"/>
              <w:rPr>
                <w:sz w:val="16"/>
                <w:szCs w:val="16"/>
              </w:rPr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_Ref347302920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3.3</w:t>
            </w:r>
            <w:r w:rsidRPr="004A4ECB">
              <w:fldChar w:fldCharType="end"/>
            </w:r>
          </w:p>
        </w:tc>
        <w:tc>
          <w:tcPr>
            <w:tcW w:w="1454" w:type="pct"/>
            <w:gridSpan w:val="4"/>
            <w:tcBorders>
              <w:top w:val="single" w:sz="18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RECEPC</w:t>
            </w:r>
            <w:r w:rsidRPr="004A4ECB">
              <w:rPr>
                <w:sz w:val="16"/>
                <w:szCs w:val="16"/>
              </w:rPr>
              <w:t xml:space="preserve">ION </w:t>
            </w:r>
            <w:r>
              <w:rPr>
                <w:sz w:val="16"/>
                <w:szCs w:val="16"/>
              </w:rPr>
              <w:t>ALTAVOZ</w:t>
            </w:r>
          </w:p>
          <w:p w:rsidR="0058736E" w:rsidRPr="004A4ECB" w:rsidRDefault="0058736E" w:rsidP="00813D23">
            <w:pPr>
              <w:pStyle w:val="TextoTabla"/>
              <w:rPr>
                <w:sz w:val="16"/>
                <w:szCs w:val="16"/>
              </w:rPr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_Ref347302984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3.5</w:t>
            </w:r>
            <w:r w:rsidRPr="004A4ECB">
              <w:fldChar w:fldCharType="end"/>
            </w:r>
          </w:p>
        </w:tc>
        <w:tc>
          <w:tcPr>
            <w:tcW w:w="1308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RECEPC</w:t>
            </w:r>
            <w:r w:rsidRPr="004A4ECB">
              <w:rPr>
                <w:sz w:val="16"/>
                <w:szCs w:val="16"/>
              </w:rPr>
              <w:t>ION CAS</w:t>
            </w:r>
            <w:r>
              <w:rPr>
                <w:sz w:val="16"/>
                <w:szCs w:val="16"/>
              </w:rPr>
              <w:t>COS</w:t>
            </w:r>
          </w:p>
          <w:p w:rsidR="0058736E" w:rsidRPr="004A4ECB" w:rsidRDefault="0058736E" w:rsidP="00813D23">
            <w:pPr>
              <w:pStyle w:val="TextoTabla"/>
              <w:rPr>
                <w:sz w:val="16"/>
                <w:szCs w:val="16"/>
              </w:rPr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_Ref347302961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3.4</w:t>
            </w:r>
            <w:r w:rsidRPr="004A4ECB">
              <w:fldChar w:fldCharType="end"/>
            </w: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val="1006"/>
        </w:trPr>
        <w:tc>
          <w:tcPr>
            <w:tcW w:w="379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 xml:space="preserve">CANAL / </w:t>
            </w:r>
            <w:r>
              <w:t>SERVICIO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Recurso</w:t>
            </w:r>
          </w:p>
        </w:tc>
        <w:tc>
          <w:tcPr>
            <w:tcW w:w="47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 w:rsidRPr="004A4ECB">
              <w:rPr>
                <w:smallCaps/>
              </w:rPr>
              <w:t>M.1020</w:t>
            </w:r>
          </w:p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Ganancia</w:t>
            </w:r>
            <w:r w:rsidRPr="004A4ECB">
              <w:rPr>
                <w:smallCaps/>
              </w:rPr>
              <w:t xml:space="preserve"> +5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 w:rsidRPr="004A4ECB">
              <w:rPr>
                <w:smallCaps/>
              </w:rPr>
              <w:t xml:space="preserve"> </w:t>
            </w:r>
            <w:r w:rsidRPr="004A4ECB">
              <w:rPr>
                <w:smallCaps/>
                <w:u w:val="single"/>
              </w:rPr>
              <w:t>+</w:t>
            </w:r>
            <w:r w:rsidRPr="004A4ECB">
              <w:rPr>
                <w:smallCaps/>
              </w:rPr>
              <w:t xml:space="preserve"> </w:t>
            </w:r>
            <w:r w:rsidRPr="004A4ECB">
              <w:t>3 dB</w:t>
            </w:r>
          </w:p>
        </w:tc>
        <w:tc>
          <w:tcPr>
            <w:tcW w:w="488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Distorsión</w:t>
            </w:r>
            <w:r w:rsidRPr="004A4ECB">
              <w:rPr>
                <w:smallCaps/>
              </w:rPr>
              <w:t xml:space="preserve"> 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423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Ruido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rFonts w:ascii="Arial" w:hAnsi="Arial" w:cs="Arial"/>
                <w:smallCaps/>
              </w:rPr>
              <w:t>≤</w:t>
            </w:r>
            <w:r w:rsidRPr="004A4ECB">
              <w:rPr>
                <w:smallCaps/>
              </w:rPr>
              <w:t xml:space="preserve">-50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463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Ganancia</w:t>
            </w:r>
            <w:r w:rsidRPr="004A4ECB">
              <w:rPr>
                <w:smallCaps/>
              </w:rPr>
              <w:t xml:space="preserve"> +11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</w:rPr>
              <w:t xml:space="preserve"> </w:t>
            </w:r>
            <w:r w:rsidRPr="004A4ECB">
              <w:rPr>
                <w:smallCaps/>
                <w:u w:val="single"/>
              </w:rPr>
              <w:t>+</w:t>
            </w:r>
            <w:r w:rsidRPr="004A4ECB">
              <w:rPr>
                <w:smallCaps/>
              </w:rPr>
              <w:t xml:space="preserve"> </w:t>
            </w:r>
            <w:r w:rsidRPr="004A4ECB">
              <w:t>3 dB</w:t>
            </w:r>
          </w:p>
        </w:tc>
        <w:tc>
          <w:tcPr>
            <w:tcW w:w="581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Distorsión</w:t>
            </w:r>
            <w:r w:rsidRPr="004A4ECB">
              <w:rPr>
                <w:smallCaps/>
              </w:rPr>
              <w:t xml:space="preserve"> 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41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 w:rsidRPr="004A4ECB">
              <w:rPr>
                <w:rFonts w:ascii="Arial" w:hAnsi="Arial" w:cs="Arial"/>
                <w:smallCaps/>
              </w:rPr>
              <w:t>≤</w:t>
            </w:r>
            <w:r w:rsidRPr="004A4ECB">
              <w:t xml:space="preserve"> 50 </w:t>
            </w:r>
            <w:proofErr w:type="spellStart"/>
            <w:r w:rsidRPr="004A4ECB">
              <w:t>dBm</w:t>
            </w:r>
            <w:proofErr w:type="spellEnd"/>
          </w:p>
        </w:tc>
        <w:tc>
          <w:tcPr>
            <w:tcW w:w="449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Ganancia</w:t>
            </w:r>
            <w:r w:rsidRPr="004A4ECB">
              <w:rPr>
                <w:smallCaps/>
              </w:rPr>
              <w:t xml:space="preserve"> -4</w:t>
            </w:r>
            <w:r w:rsidRPr="004A4ECB">
              <w:t>dB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 w:rsidRPr="004A4ECB">
              <w:rPr>
                <w:smallCaps/>
              </w:rPr>
              <w:t xml:space="preserve"> </w:t>
            </w:r>
            <w:r w:rsidRPr="004A4ECB">
              <w:rPr>
                <w:smallCaps/>
                <w:u w:val="single"/>
              </w:rPr>
              <w:t>+</w:t>
            </w:r>
            <w:r w:rsidRPr="004A4ECB">
              <w:rPr>
                <w:smallCaps/>
              </w:rPr>
              <w:t xml:space="preserve"> </w:t>
            </w:r>
            <w:r w:rsidRPr="004A4ECB">
              <w:t>3 dB</w:t>
            </w:r>
          </w:p>
        </w:tc>
        <w:tc>
          <w:tcPr>
            <w:tcW w:w="471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Distorsión</w:t>
            </w:r>
            <w:r w:rsidRPr="004A4ECB">
              <w:rPr>
                <w:smallCaps/>
              </w:rPr>
              <w:t xml:space="preserve"> </w:t>
            </w:r>
            <w:r w:rsidRPr="004A4ECB">
              <w:rPr>
                <w:rFonts w:ascii="Arial" w:hAnsi="Arial" w:cs="Arial"/>
                <w:smallCaps/>
              </w:rPr>
              <w:t>≥</w:t>
            </w:r>
            <w:r w:rsidRPr="004A4ECB">
              <w:rPr>
                <w:smallCaps/>
              </w:rPr>
              <w:t xml:space="preserve">30 </w:t>
            </w:r>
            <w:r w:rsidRPr="004A4ECB">
              <w:t>dB</w:t>
            </w:r>
          </w:p>
        </w:tc>
        <w:tc>
          <w:tcPr>
            <w:tcW w:w="388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>
              <w:rPr>
                <w:smallCaps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  <w:r w:rsidRPr="004A4ECB">
              <w:rPr>
                <w:rFonts w:ascii="Arial" w:hAnsi="Arial" w:cs="Arial"/>
                <w:smallCaps/>
              </w:rPr>
              <w:t>≤-</w:t>
            </w:r>
            <w:r w:rsidRPr="004A4ECB">
              <w:t>50dBm</w:t>
            </w: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2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3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4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553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5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6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7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8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9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10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11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12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13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14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 w:rsidRPr="004A4ECB">
              <w:t>15</w:t>
            </w:r>
          </w:p>
        </w:tc>
        <w:tc>
          <w:tcPr>
            <w:tcW w:w="471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454"/>
        </w:trPr>
        <w:tc>
          <w:tcPr>
            <w:tcW w:w="379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88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23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63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581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1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471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388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</w:trPr>
        <w:tc>
          <w:tcPr>
            <w:tcW w:w="2237" w:type="pct"/>
            <w:gridSpan w:val="6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</w:rPr>
              <w:t>Re</w:t>
            </w:r>
            <w:r>
              <w:rPr>
                <w:smallCaps/>
              </w:rPr>
              <w:t>curso Utilizado</w:t>
            </w:r>
            <w:r w:rsidRPr="004A4ECB">
              <w:t>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763" w:type="pct"/>
            <w:gridSpan w:val="8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 de Medida</w:t>
            </w:r>
            <w:r w:rsidRPr="004A4ECB">
              <w:t xml:space="preserve">: </w:t>
            </w:r>
          </w:p>
          <w:p w:rsidR="0058736E" w:rsidRPr="004A4ECB" w:rsidRDefault="0058736E" w:rsidP="00813D23">
            <w:pPr>
              <w:pStyle w:val="TextoTabla"/>
            </w:pPr>
            <w:r>
              <w:t>Nº de serie</w:t>
            </w:r>
            <w:r w:rsidRPr="004A4ECB">
              <w:t xml:space="preserve">: </w:t>
            </w: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1134"/>
        </w:trPr>
        <w:tc>
          <w:tcPr>
            <w:tcW w:w="5000" w:type="pct"/>
            <w:gridSpan w:val="14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863"/>
        </w:trPr>
        <w:tc>
          <w:tcPr>
            <w:tcW w:w="1728" w:type="pct"/>
            <w:gridSpan w:val="4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838" w:type="pct"/>
            <w:gridSpan w:val="3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650" w:type="pct"/>
            <w:gridSpan w:val="5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784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312"/>
        </w:trPr>
        <w:tc>
          <w:tcPr>
            <w:tcW w:w="5000" w:type="pct"/>
            <w:gridSpan w:val="14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58736E" w:rsidRPr="004A4ECB" w:rsidRDefault="0058736E" w:rsidP="0058736E">
      <w:pPr>
        <w:pStyle w:val="Anexo"/>
      </w:pPr>
      <w:r w:rsidRPr="004A4ECB">
        <w:br w:type="page"/>
      </w:r>
      <w:bookmarkStart w:id="874" w:name="_Toc2584146"/>
      <w:bookmarkStart w:id="875" w:name="_Toc290497903"/>
      <w:r>
        <w:lastRenderedPageBreak/>
        <w:t>Hoja de registro de pruebas de audio en líneas BL/FXS.</w:t>
      </w:r>
      <w:bookmarkEnd w:id="874"/>
    </w:p>
    <w:p w:rsidR="0058736E" w:rsidRPr="004A4ECB" w:rsidRDefault="0058736E" w:rsidP="0058736E">
      <w:pPr>
        <w:rPr>
          <w:rFonts w:ascii="Univers" w:hAnsi="Univers"/>
          <w:b/>
        </w:rPr>
      </w:pPr>
    </w:p>
    <w:tbl>
      <w:tblPr>
        <w:tblpPr w:leftFromText="180" w:rightFromText="180" w:vertAnchor="text" w:horzAnchor="margin" w:tblpY="13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235"/>
        <w:gridCol w:w="948"/>
        <w:gridCol w:w="329"/>
        <w:gridCol w:w="1229"/>
        <w:gridCol w:w="1078"/>
        <w:gridCol w:w="1357"/>
        <w:gridCol w:w="583"/>
        <w:gridCol w:w="590"/>
        <w:gridCol w:w="1303"/>
      </w:tblGrid>
      <w:tr w:rsidR="0058736E" w:rsidRPr="003279F5" w:rsidTr="00813D23">
        <w:trPr>
          <w:cantSplit/>
          <w:trHeight w:hRule="exact" w:val="940"/>
        </w:trPr>
        <w:tc>
          <w:tcPr>
            <w:tcW w:w="1415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  <w:tc>
          <w:tcPr>
            <w:tcW w:w="1732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>TRANSMISIÓN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proofErr w:type="spellStart"/>
            <w:r w:rsidRPr="003279F5">
              <w:rPr>
                <w:sz w:val="16"/>
              </w:rPr>
              <w:t>Réf</w:t>
            </w:r>
            <w:proofErr w:type="spellEnd"/>
            <w:r w:rsidRPr="003279F5">
              <w:rPr>
                <w:sz w:val="16"/>
              </w:rPr>
              <w:t xml:space="preserve">. </w:t>
            </w:r>
            <w:r w:rsidRPr="003279F5">
              <w:rPr>
                <w:sz w:val="16"/>
              </w:rPr>
              <w:fldChar w:fldCharType="begin"/>
            </w:r>
            <w:r w:rsidRPr="003279F5">
              <w:rPr>
                <w:sz w:val="16"/>
              </w:rPr>
              <w:instrText xml:space="preserve"> REF _Ref347303232 \r \h  \* MERGEFORMAT </w:instrText>
            </w:r>
            <w:r w:rsidRPr="003279F5">
              <w:rPr>
                <w:sz w:val="16"/>
              </w:rPr>
            </w:r>
            <w:r w:rsidRPr="003279F5">
              <w:rPr>
                <w:sz w:val="16"/>
              </w:rPr>
              <w:fldChar w:fldCharType="separate"/>
            </w:r>
            <w:r w:rsidR="002C3DC8">
              <w:rPr>
                <w:sz w:val="16"/>
              </w:rPr>
              <w:t>3.12</w:t>
            </w:r>
            <w:r w:rsidRPr="003279F5">
              <w:rPr>
                <w:sz w:val="16"/>
              </w:rPr>
              <w:fldChar w:fldCharType="end"/>
            </w:r>
          </w:p>
        </w:tc>
        <w:tc>
          <w:tcPr>
            <w:tcW w:w="1854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>RECEPCIÓN CASCOS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proofErr w:type="spellStart"/>
            <w:r w:rsidRPr="003279F5">
              <w:rPr>
                <w:sz w:val="16"/>
              </w:rPr>
              <w:t>Réf</w:t>
            </w:r>
            <w:proofErr w:type="spellEnd"/>
            <w:r w:rsidRPr="003279F5">
              <w:rPr>
                <w:sz w:val="16"/>
              </w:rPr>
              <w:t xml:space="preserve">. </w:t>
            </w:r>
            <w:r w:rsidRPr="003279F5">
              <w:rPr>
                <w:sz w:val="16"/>
              </w:rPr>
              <w:fldChar w:fldCharType="begin"/>
            </w:r>
            <w:r w:rsidRPr="003279F5">
              <w:rPr>
                <w:sz w:val="16"/>
              </w:rPr>
              <w:instrText xml:space="preserve"> REF _Ref347303268 \r \h  \* MERGEFORMAT </w:instrText>
            </w:r>
            <w:r w:rsidRPr="003279F5">
              <w:rPr>
                <w:sz w:val="16"/>
              </w:rPr>
            </w:r>
            <w:r w:rsidRPr="003279F5">
              <w:rPr>
                <w:sz w:val="16"/>
              </w:rPr>
              <w:fldChar w:fldCharType="separate"/>
            </w:r>
            <w:r w:rsidR="002C3DC8">
              <w:rPr>
                <w:sz w:val="16"/>
              </w:rPr>
              <w:t>3.13</w:t>
            </w:r>
            <w:r w:rsidRPr="003279F5">
              <w:rPr>
                <w:sz w:val="16"/>
              </w:rPr>
              <w:fldChar w:fldCharType="end"/>
            </w:r>
          </w:p>
        </w:tc>
      </w:tr>
      <w:tr w:rsidR="0058736E" w:rsidRPr="003279F5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081"/>
        </w:trPr>
        <w:tc>
          <w:tcPr>
            <w:tcW w:w="818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z w:val="16"/>
                <w:szCs w:val="18"/>
              </w:rPr>
              <w:t>LÍNEA / SERVICIO</w:t>
            </w:r>
          </w:p>
        </w:tc>
        <w:tc>
          <w:tcPr>
            <w:tcW w:w="597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z w:val="16"/>
                <w:szCs w:val="18"/>
              </w:rPr>
              <w:t>RECURSO</w:t>
            </w:r>
          </w:p>
        </w:tc>
        <w:tc>
          <w:tcPr>
            <w:tcW w:w="617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M.1020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Ganancia  +5</w:t>
            </w:r>
            <w:r w:rsidRPr="003279F5">
              <w:rPr>
                <w:sz w:val="16"/>
                <w:szCs w:val="18"/>
              </w:rPr>
              <w:t>dB</w:t>
            </w:r>
          </w:p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mallCaps/>
                <w:sz w:val="16"/>
                <w:szCs w:val="18"/>
                <w:u w:val="single"/>
              </w:rPr>
              <w:t>+</w:t>
            </w: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z w:val="16"/>
                <w:szCs w:val="18"/>
              </w:rPr>
              <w:t>3 dB</w:t>
            </w:r>
          </w:p>
        </w:tc>
        <w:tc>
          <w:tcPr>
            <w:tcW w:w="594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 xml:space="preserve">Distorsión </w:t>
            </w: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≥</w:t>
            </w:r>
            <w:r w:rsidRPr="003279F5">
              <w:rPr>
                <w:smallCaps/>
                <w:sz w:val="16"/>
                <w:szCs w:val="18"/>
              </w:rPr>
              <w:t xml:space="preserve">30 </w:t>
            </w:r>
            <w:r w:rsidRPr="003279F5">
              <w:rPr>
                <w:sz w:val="16"/>
                <w:szCs w:val="18"/>
              </w:rPr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Ruido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≤</w:t>
            </w:r>
            <w:r w:rsidRPr="003279F5">
              <w:rPr>
                <w:smallCaps/>
                <w:sz w:val="16"/>
                <w:szCs w:val="18"/>
              </w:rPr>
              <w:t xml:space="preserve">- 50 </w:t>
            </w:r>
            <w:proofErr w:type="spellStart"/>
            <w:r w:rsidRPr="003279F5">
              <w:rPr>
                <w:sz w:val="16"/>
                <w:szCs w:val="18"/>
              </w:rPr>
              <w:t>dBm</w:t>
            </w:r>
            <w:proofErr w:type="spellEnd"/>
          </w:p>
        </w:tc>
        <w:tc>
          <w:tcPr>
            <w:tcW w:w="65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</w:p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Ganancia -5</w:t>
            </w:r>
            <w:r w:rsidRPr="003279F5">
              <w:rPr>
                <w:sz w:val="16"/>
                <w:szCs w:val="18"/>
              </w:rPr>
              <w:t>dB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mallCaps/>
                <w:sz w:val="16"/>
                <w:szCs w:val="18"/>
                <w:u w:val="single"/>
              </w:rPr>
              <w:t>+</w:t>
            </w: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z w:val="16"/>
                <w:szCs w:val="18"/>
              </w:rPr>
              <w:t>3 dB</w:t>
            </w:r>
          </w:p>
        </w:tc>
        <w:tc>
          <w:tcPr>
            <w:tcW w:w="56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 xml:space="preserve">Distorsión  </w:t>
            </w: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≥</w:t>
            </w:r>
            <w:r w:rsidRPr="003279F5">
              <w:rPr>
                <w:smallCaps/>
                <w:sz w:val="16"/>
                <w:szCs w:val="18"/>
              </w:rPr>
              <w:t xml:space="preserve">30 </w:t>
            </w:r>
            <w:r w:rsidRPr="003279F5">
              <w:rPr>
                <w:sz w:val="16"/>
                <w:szCs w:val="18"/>
              </w:rPr>
              <w:t>dB</w:t>
            </w:r>
          </w:p>
        </w:tc>
        <w:tc>
          <w:tcPr>
            <w:tcW w:w="631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Ruido</w:t>
            </w:r>
          </w:p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≤</w:t>
            </w:r>
            <w:r w:rsidRPr="003279F5">
              <w:rPr>
                <w:sz w:val="16"/>
                <w:szCs w:val="18"/>
              </w:rPr>
              <w:t xml:space="preserve"> -50 </w:t>
            </w:r>
            <w:proofErr w:type="spellStart"/>
            <w:r w:rsidRPr="003279F5">
              <w:rPr>
                <w:sz w:val="16"/>
                <w:szCs w:val="18"/>
              </w:rPr>
              <w:t>dBm</w:t>
            </w:r>
            <w:proofErr w:type="spellEnd"/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rFonts w:ascii="Arial" w:eastAsia="ヒラギノ角ゴ Pro W3" w:hAnsi="Arial"/>
                <w:sz w:val="16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rFonts w:ascii="Arial" w:eastAsia="ヒラギノ角ゴ Pro W3" w:hAnsi="Arial"/>
                <w:sz w:val="16"/>
              </w:rPr>
            </w:pPr>
          </w:p>
        </w:tc>
        <w:tc>
          <w:tcPr>
            <w:tcW w:w="52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rFonts w:ascii="Arial" w:eastAsia="ヒラギノ角ゴ Pro W3" w:hAnsi="Arial"/>
                <w:sz w:val="16"/>
              </w:rPr>
            </w:pPr>
          </w:p>
        </w:tc>
        <w:tc>
          <w:tcPr>
            <w:tcW w:w="631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759"/>
        </w:trPr>
        <w:tc>
          <w:tcPr>
            <w:tcW w:w="2626" w:type="pct"/>
            <w:gridSpan w:val="5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mallCaps/>
                <w:sz w:val="16"/>
              </w:rPr>
              <w:t>Recurso Utilizado</w:t>
            </w:r>
            <w:r w:rsidRPr="003279F5">
              <w:rPr>
                <w:sz w:val="16"/>
              </w:rPr>
              <w:t>:</w:t>
            </w:r>
          </w:p>
          <w:p w:rsidR="0058736E" w:rsidRPr="003279F5" w:rsidRDefault="0058736E" w:rsidP="00813D23">
            <w:pPr>
              <w:pStyle w:val="TextoTabla"/>
              <w:rPr>
                <w:smallCaps/>
                <w:sz w:val="16"/>
              </w:rPr>
            </w:pPr>
          </w:p>
        </w:tc>
        <w:tc>
          <w:tcPr>
            <w:tcW w:w="2374" w:type="pct"/>
            <w:gridSpan w:val="5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 xml:space="preserve">Equipo de Medida : 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 xml:space="preserve">Nº de serie : 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80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>Observaciones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873" w:type="pct"/>
            <w:gridSpan w:val="3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Realizado</w:t>
            </w: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</w:tc>
        <w:tc>
          <w:tcPr>
            <w:tcW w:w="753" w:type="pct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Fecha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  <w:tc>
          <w:tcPr>
            <w:tcW w:w="1459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Realizado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</w:tc>
        <w:tc>
          <w:tcPr>
            <w:tcW w:w="915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Fecha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Hoja   1   de  1</w:t>
            </w:r>
          </w:p>
        </w:tc>
      </w:tr>
    </w:tbl>
    <w:p w:rsidR="002C3DC8" w:rsidRDefault="002C3DC8" w:rsidP="002C3DC8">
      <w:bookmarkStart w:id="876" w:name="_Toc2584147"/>
    </w:p>
    <w:p w:rsidR="0058736E" w:rsidRPr="004A4ECB" w:rsidRDefault="0058736E" w:rsidP="0058736E">
      <w:pPr>
        <w:pStyle w:val="Anexo"/>
      </w:pPr>
      <w:r>
        <w:lastRenderedPageBreak/>
        <w:t>Hoja de registro de pruebas audio en líneas BCA/FXO.</w:t>
      </w:r>
      <w:bookmarkEnd w:id="875"/>
      <w:bookmarkEnd w:id="876"/>
    </w:p>
    <w:p w:rsidR="0058736E" w:rsidRPr="004A4ECB" w:rsidRDefault="0058736E" w:rsidP="0058736E">
      <w:pPr>
        <w:rPr>
          <w:rFonts w:ascii="Univers" w:hAnsi="Univers"/>
          <w:b/>
        </w:rPr>
      </w:pPr>
    </w:p>
    <w:tbl>
      <w:tblPr>
        <w:tblpPr w:leftFromText="180" w:rightFromText="180" w:vertAnchor="text" w:horzAnchor="margin" w:tblpY="13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1"/>
        <w:gridCol w:w="1235"/>
        <w:gridCol w:w="948"/>
        <w:gridCol w:w="329"/>
        <w:gridCol w:w="1229"/>
        <w:gridCol w:w="1076"/>
        <w:gridCol w:w="1357"/>
        <w:gridCol w:w="586"/>
        <w:gridCol w:w="588"/>
        <w:gridCol w:w="1306"/>
      </w:tblGrid>
      <w:tr w:rsidR="0058736E" w:rsidRPr="004A4ECB" w:rsidTr="00813D23">
        <w:trPr>
          <w:cantSplit/>
          <w:trHeight w:hRule="exact" w:val="940"/>
        </w:trPr>
        <w:tc>
          <w:tcPr>
            <w:tcW w:w="1415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731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TRANSMISIÓN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_Ref347303232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3.12</w:t>
            </w:r>
            <w:r w:rsidRPr="004A4ECB">
              <w:fldChar w:fldCharType="end"/>
            </w:r>
          </w:p>
        </w:tc>
        <w:tc>
          <w:tcPr>
            <w:tcW w:w="1855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RECEPCIÓN CASCOS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_Ref347303268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3.13</w:t>
            </w:r>
            <w:r w:rsidRPr="004A4ECB">
              <w:fldChar w:fldCharType="end"/>
            </w: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081"/>
        </w:trPr>
        <w:tc>
          <w:tcPr>
            <w:tcW w:w="818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LÍNEA</w:t>
            </w:r>
            <w:r w:rsidRPr="004A4ECB">
              <w:rPr>
                <w:szCs w:val="18"/>
              </w:rPr>
              <w:t xml:space="preserve"> / </w:t>
            </w:r>
            <w:r>
              <w:rPr>
                <w:szCs w:val="18"/>
              </w:rPr>
              <w:t>SERVICIO</w:t>
            </w:r>
          </w:p>
        </w:tc>
        <w:tc>
          <w:tcPr>
            <w:tcW w:w="597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RECURSO</w:t>
            </w:r>
          </w:p>
        </w:tc>
        <w:tc>
          <w:tcPr>
            <w:tcW w:w="617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>M.1020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 +5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94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mallCaps/>
                <w:szCs w:val="18"/>
              </w:rPr>
              <w:t xml:space="preserve">- 50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  <w:tc>
          <w:tcPr>
            <w:tcW w:w="65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-5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6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632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zCs w:val="18"/>
              </w:rPr>
              <w:t xml:space="preserve"> -50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632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759"/>
        </w:trPr>
        <w:tc>
          <w:tcPr>
            <w:tcW w:w="2626" w:type="pct"/>
            <w:gridSpan w:val="5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Recurso Utilizado</w:t>
            </w:r>
            <w:r w:rsidRPr="004A4ECB">
              <w:t>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374" w:type="pct"/>
            <w:gridSpan w:val="5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 de Medida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t xml:space="preserve">Nº de </w:t>
            </w:r>
            <w:r>
              <w:t>serie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80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873" w:type="pct"/>
            <w:gridSpan w:val="3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753" w:type="pct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59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915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2C3DC8" w:rsidRDefault="002C3DC8" w:rsidP="002C3DC8">
      <w:bookmarkStart w:id="877" w:name="_Toc290497904"/>
      <w:bookmarkStart w:id="878" w:name="_Toc2584148"/>
      <w:bookmarkStart w:id="879" w:name="_Toc288575305"/>
    </w:p>
    <w:p w:rsidR="0058736E" w:rsidRPr="004A4ECB" w:rsidRDefault="0058736E" w:rsidP="0058736E">
      <w:pPr>
        <w:pStyle w:val="Anexo"/>
      </w:pPr>
      <w:r>
        <w:lastRenderedPageBreak/>
        <w:t>Hoja de registro de pruebas audio en líneas BC</w:t>
      </w:r>
      <w:bookmarkEnd w:id="877"/>
      <w:r>
        <w:t>.</w:t>
      </w:r>
      <w:bookmarkEnd w:id="878"/>
    </w:p>
    <w:p w:rsidR="0058736E" w:rsidRPr="004A4ECB" w:rsidRDefault="0058736E" w:rsidP="0058736E"/>
    <w:tbl>
      <w:tblPr>
        <w:tblpPr w:leftFromText="180" w:rightFromText="180" w:vertAnchor="text" w:horzAnchor="margin" w:tblpY="13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235"/>
        <w:gridCol w:w="948"/>
        <w:gridCol w:w="329"/>
        <w:gridCol w:w="1229"/>
        <w:gridCol w:w="1078"/>
        <w:gridCol w:w="1357"/>
        <w:gridCol w:w="583"/>
        <w:gridCol w:w="590"/>
        <w:gridCol w:w="1303"/>
      </w:tblGrid>
      <w:tr w:rsidR="0058736E" w:rsidRPr="003279F5" w:rsidTr="00813D23">
        <w:trPr>
          <w:cantSplit/>
          <w:trHeight w:hRule="exact" w:val="940"/>
        </w:trPr>
        <w:tc>
          <w:tcPr>
            <w:tcW w:w="1415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bookmarkStart w:id="880" w:name="_Toc290497905"/>
          </w:p>
        </w:tc>
        <w:tc>
          <w:tcPr>
            <w:tcW w:w="1732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>TRANSMISIÓN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proofErr w:type="spellStart"/>
            <w:r w:rsidRPr="003279F5">
              <w:rPr>
                <w:sz w:val="16"/>
              </w:rPr>
              <w:t>Réf</w:t>
            </w:r>
            <w:proofErr w:type="spellEnd"/>
            <w:r w:rsidRPr="003279F5">
              <w:rPr>
                <w:sz w:val="16"/>
              </w:rPr>
              <w:t xml:space="preserve">. </w:t>
            </w:r>
            <w:r w:rsidRPr="003279F5">
              <w:rPr>
                <w:sz w:val="16"/>
              </w:rPr>
              <w:fldChar w:fldCharType="begin"/>
            </w:r>
            <w:r w:rsidRPr="003279F5">
              <w:rPr>
                <w:sz w:val="16"/>
              </w:rPr>
              <w:instrText xml:space="preserve"> REF _Ref347303232 \r \h  \* MERGEFORMAT </w:instrText>
            </w:r>
            <w:r w:rsidRPr="003279F5">
              <w:rPr>
                <w:sz w:val="16"/>
              </w:rPr>
            </w:r>
            <w:r w:rsidRPr="003279F5">
              <w:rPr>
                <w:sz w:val="16"/>
              </w:rPr>
              <w:fldChar w:fldCharType="separate"/>
            </w:r>
            <w:r w:rsidR="002C3DC8">
              <w:rPr>
                <w:sz w:val="16"/>
              </w:rPr>
              <w:t>3.12</w:t>
            </w:r>
            <w:r w:rsidRPr="003279F5">
              <w:rPr>
                <w:sz w:val="16"/>
              </w:rPr>
              <w:fldChar w:fldCharType="end"/>
            </w:r>
          </w:p>
        </w:tc>
        <w:tc>
          <w:tcPr>
            <w:tcW w:w="1854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>RECEPCIÓN CASCOS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proofErr w:type="spellStart"/>
            <w:r w:rsidRPr="003279F5">
              <w:rPr>
                <w:sz w:val="16"/>
              </w:rPr>
              <w:t>Réf</w:t>
            </w:r>
            <w:proofErr w:type="spellEnd"/>
            <w:r w:rsidRPr="003279F5">
              <w:rPr>
                <w:sz w:val="16"/>
              </w:rPr>
              <w:t xml:space="preserve">. </w:t>
            </w:r>
            <w:r w:rsidRPr="003279F5">
              <w:rPr>
                <w:sz w:val="16"/>
              </w:rPr>
              <w:fldChar w:fldCharType="begin"/>
            </w:r>
            <w:r w:rsidRPr="003279F5">
              <w:rPr>
                <w:sz w:val="16"/>
              </w:rPr>
              <w:instrText xml:space="preserve"> REF _Ref347303268 \r \h  \* MERGEFORMAT </w:instrText>
            </w:r>
            <w:r w:rsidRPr="003279F5">
              <w:rPr>
                <w:sz w:val="16"/>
              </w:rPr>
            </w:r>
            <w:r w:rsidRPr="003279F5">
              <w:rPr>
                <w:sz w:val="16"/>
              </w:rPr>
              <w:fldChar w:fldCharType="separate"/>
            </w:r>
            <w:r w:rsidR="002C3DC8">
              <w:rPr>
                <w:sz w:val="16"/>
              </w:rPr>
              <w:t>3.13</w:t>
            </w:r>
            <w:r w:rsidRPr="003279F5">
              <w:rPr>
                <w:sz w:val="16"/>
              </w:rPr>
              <w:fldChar w:fldCharType="end"/>
            </w:r>
          </w:p>
        </w:tc>
      </w:tr>
      <w:tr w:rsidR="0058736E" w:rsidRPr="003279F5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081"/>
        </w:trPr>
        <w:tc>
          <w:tcPr>
            <w:tcW w:w="818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z w:val="16"/>
                <w:szCs w:val="18"/>
              </w:rPr>
              <w:t>LÍNEA / SERVICIO</w:t>
            </w:r>
          </w:p>
        </w:tc>
        <w:tc>
          <w:tcPr>
            <w:tcW w:w="597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z w:val="16"/>
                <w:szCs w:val="18"/>
              </w:rPr>
              <w:t>RECURSO</w:t>
            </w:r>
          </w:p>
        </w:tc>
        <w:tc>
          <w:tcPr>
            <w:tcW w:w="617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M.1020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Ganancia  +5</w:t>
            </w:r>
            <w:r w:rsidRPr="003279F5">
              <w:rPr>
                <w:sz w:val="16"/>
                <w:szCs w:val="18"/>
              </w:rPr>
              <w:t>dB</w:t>
            </w:r>
          </w:p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mallCaps/>
                <w:sz w:val="16"/>
                <w:szCs w:val="18"/>
                <w:u w:val="single"/>
              </w:rPr>
              <w:t>+</w:t>
            </w: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z w:val="16"/>
                <w:szCs w:val="18"/>
              </w:rPr>
              <w:t>3 dB</w:t>
            </w:r>
          </w:p>
        </w:tc>
        <w:tc>
          <w:tcPr>
            <w:tcW w:w="594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 xml:space="preserve">Distorsión </w:t>
            </w: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≥</w:t>
            </w:r>
            <w:r w:rsidRPr="003279F5">
              <w:rPr>
                <w:smallCaps/>
                <w:sz w:val="16"/>
                <w:szCs w:val="18"/>
              </w:rPr>
              <w:t xml:space="preserve">30 </w:t>
            </w:r>
            <w:r w:rsidRPr="003279F5">
              <w:rPr>
                <w:sz w:val="16"/>
                <w:szCs w:val="18"/>
              </w:rPr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Ruido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≤</w:t>
            </w:r>
            <w:r w:rsidRPr="003279F5">
              <w:rPr>
                <w:smallCaps/>
                <w:sz w:val="16"/>
                <w:szCs w:val="18"/>
              </w:rPr>
              <w:t xml:space="preserve">- 50 </w:t>
            </w:r>
            <w:proofErr w:type="spellStart"/>
            <w:r w:rsidRPr="003279F5">
              <w:rPr>
                <w:sz w:val="16"/>
                <w:szCs w:val="18"/>
              </w:rPr>
              <w:t>dBm</w:t>
            </w:r>
            <w:proofErr w:type="spellEnd"/>
          </w:p>
        </w:tc>
        <w:tc>
          <w:tcPr>
            <w:tcW w:w="65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</w:p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Ganancia -5</w:t>
            </w:r>
            <w:r w:rsidRPr="003279F5">
              <w:rPr>
                <w:sz w:val="16"/>
                <w:szCs w:val="18"/>
              </w:rPr>
              <w:t>dB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mallCaps/>
                <w:sz w:val="16"/>
                <w:szCs w:val="18"/>
                <w:u w:val="single"/>
              </w:rPr>
              <w:t>+</w:t>
            </w:r>
            <w:r w:rsidRPr="003279F5">
              <w:rPr>
                <w:smallCaps/>
                <w:sz w:val="16"/>
                <w:szCs w:val="18"/>
              </w:rPr>
              <w:t xml:space="preserve"> </w:t>
            </w:r>
            <w:r w:rsidRPr="003279F5">
              <w:rPr>
                <w:sz w:val="16"/>
                <w:szCs w:val="18"/>
              </w:rPr>
              <w:t>3 dB</w:t>
            </w:r>
          </w:p>
        </w:tc>
        <w:tc>
          <w:tcPr>
            <w:tcW w:w="56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 xml:space="preserve">Distorsión  </w:t>
            </w: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≥</w:t>
            </w:r>
            <w:r w:rsidRPr="003279F5">
              <w:rPr>
                <w:smallCaps/>
                <w:sz w:val="16"/>
                <w:szCs w:val="18"/>
              </w:rPr>
              <w:t xml:space="preserve">30 </w:t>
            </w:r>
            <w:r w:rsidRPr="003279F5">
              <w:rPr>
                <w:sz w:val="16"/>
                <w:szCs w:val="18"/>
              </w:rPr>
              <w:t>dB</w:t>
            </w:r>
          </w:p>
        </w:tc>
        <w:tc>
          <w:tcPr>
            <w:tcW w:w="631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smallCaps/>
                <w:sz w:val="16"/>
                <w:szCs w:val="18"/>
              </w:rPr>
              <w:t>Ruido</w:t>
            </w:r>
          </w:p>
          <w:p w:rsidR="0058736E" w:rsidRPr="003279F5" w:rsidRDefault="0058736E" w:rsidP="00813D23">
            <w:pPr>
              <w:pStyle w:val="TextoTabla"/>
              <w:rPr>
                <w:smallCaps/>
                <w:sz w:val="16"/>
                <w:szCs w:val="18"/>
              </w:rPr>
            </w:pPr>
            <w:r w:rsidRPr="003279F5">
              <w:rPr>
                <w:rFonts w:ascii="Arial" w:hAnsi="Arial" w:cs="Arial"/>
                <w:smallCaps/>
                <w:sz w:val="16"/>
                <w:szCs w:val="18"/>
              </w:rPr>
              <w:t>≤</w:t>
            </w:r>
            <w:r w:rsidRPr="003279F5">
              <w:rPr>
                <w:sz w:val="16"/>
                <w:szCs w:val="18"/>
              </w:rPr>
              <w:t xml:space="preserve"> -50 </w:t>
            </w:r>
            <w:proofErr w:type="spellStart"/>
            <w:r w:rsidRPr="003279F5">
              <w:rPr>
                <w:sz w:val="16"/>
                <w:szCs w:val="18"/>
              </w:rPr>
              <w:t>dBm</w:t>
            </w:r>
            <w:proofErr w:type="spellEnd"/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rFonts w:ascii="Arial" w:eastAsia="ヒラギノ角ゴ Pro W3" w:hAnsi="Arial"/>
                <w:sz w:val="16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7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94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rFonts w:ascii="Arial" w:eastAsia="ヒラギノ角ゴ Pro W3" w:hAnsi="Arial"/>
                <w:sz w:val="16"/>
              </w:rPr>
            </w:pPr>
          </w:p>
        </w:tc>
        <w:tc>
          <w:tcPr>
            <w:tcW w:w="52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rFonts w:ascii="Arial" w:eastAsia="ヒラギノ角ゴ Pro W3" w:hAnsi="Arial"/>
                <w:sz w:val="16"/>
              </w:rPr>
            </w:pPr>
          </w:p>
        </w:tc>
        <w:tc>
          <w:tcPr>
            <w:tcW w:w="631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  <w:szCs w:val="18"/>
              </w:rPr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759"/>
        </w:trPr>
        <w:tc>
          <w:tcPr>
            <w:tcW w:w="2626" w:type="pct"/>
            <w:gridSpan w:val="5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mallCaps/>
                <w:sz w:val="16"/>
              </w:rPr>
              <w:t>Recurso Utilizado</w:t>
            </w:r>
            <w:r w:rsidRPr="003279F5">
              <w:rPr>
                <w:sz w:val="16"/>
              </w:rPr>
              <w:t>:</w:t>
            </w:r>
          </w:p>
          <w:p w:rsidR="0058736E" w:rsidRPr="003279F5" w:rsidRDefault="0058736E" w:rsidP="00813D23">
            <w:pPr>
              <w:pStyle w:val="TextoTabla"/>
              <w:rPr>
                <w:smallCaps/>
                <w:sz w:val="16"/>
              </w:rPr>
            </w:pPr>
          </w:p>
        </w:tc>
        <w:tc>
          <w:tcPr>
            <w:tcW w:w="2374" w:type="pct"/>
            <w:gridSpan w:val="5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 xml:space="preserve">Equipo de Medida : 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 xml:space="preserve">Nº de serie : 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80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sz w:val="16"/>
              </w:rPr>
            </w:pPr>
            <w:r w:rsidRPr="003279F5">
              <w:rPr>
                <w:sz w:val="16"/>
              </w:rPr>
              <w:t>Observaciones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873" w:type="pct"/>
            <w:gridSpan w:val="3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Realizado</w:t>
            </w: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</w:tc>
        <w:tc>
          <w:tcPr>
            <w:tcW w:w="753" w:type="pct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Fecha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  <w:tc>
          <w:tcPr>
            <w:tcW w:w="1459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Realizado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</w:p>
        </w:tc>
        <w:tc>
          <w:tcPr>
            <w:tcW w:w="915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Fecha</w:t>
            </w:r>
          </w:p>
          <w:p w:rsidR="0058736E" w:rsidRPr="003279F5" w:rsidRDefault="0058736E" w:rsidP="00813D23">
            <w:pPr>
              <w:pStyle w:val="TextoTabla"/>
              <w:rPr>
                <w:sz w:val="16"/>
              </w:rPr>
            </w:pPr>
          </w:p>
        </w:tc>
      </w:tr>
      <w:tr w:rsidR="0058736E" w:rsidRPr="003279F5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3279F5" w:rsidRDefault="0058736E" w:rsidP="00813D23">
            <w:pPr>
              <w:pStyle w:val="TextoTabla"/>
              <w:rPr>
                <w:i/>
                <w:sz w:val="16"/>
              </w:rPr>
            </w:pPr>
            <w:r w:rsidRPr="003279F5">
              <w:rPr>
                <w:i/>
                <w:sz w:val="16"/>
              </w:rPr>
              <w:t>Hoja   1   de  1</w:t>
            </w:r>
          </w:p>
        </w:tc>
      </w:tr>
    </w:tbl>
    <w:p w:rsidR="0058736E" w:rsidRDefault="0058736E" w:rsidP="0058736E">
      <w:pPr>
        <w:jc w:val="left"/>
        <w:rPr>
          <w:rFonts w:ascii="Univers" w:hAnsi="Univers" w:cs="Arial"/>
          <w:b/>
          <w:bCs/>
          <w:color w:val="333333"/>
        </w:rPr>
      </w:pPr>
      <w:r>
        <w:br w:type="page"/>
      </w:r>
    </w:p>
    <w:p w:rsidR="0058736E" w:rsidRPr="004A4ECB" w:rsidRDefault="0058736E" w:rsidP="0058736E">
      <w:pPr>
        <w:pStyle w:val="Anexo"/>
      </w:pPr>
      <w:bookmarkStart w:id="881" w:name="_Toc2584149"/>
      <w:r>
        <w:lastRenderedPageBreak/>
        <w:t xml:space="preserve">Hoja de registro de pruebas audio en líneas </w:t>
      </w:r>
      <w:r w:rsidRPr="004A4ECB">
        <w:t>ATS-R2</w:t>
      </w:r>
      <w:r>
        <w:t>/N5</w:t>
      </w:r>
      <w:r w:rsidRPr="004A4ECB">
        <w:t xml:space="preserve"> (</w:t>
      </w:r>
      <w:proofErr w:type="spellStart"/>
      <w:r w:rsidRPr="004A4ECB">
        <w:t>Réf</w:t>
      </w:r>
      <w:proofErr w:type="spellEnd"/>
      <w:r w:rsidRPr="004A4ECB">
        <w:t xml:space="preserve">. </w:t>
      </w:r>
      <w:r w:rsidRPr="004A4ECB">
        <w:fldChar w:fldCharType="begin"/>
      </w:r>
      <w:r w:rsidRPr="004A4ECB">
        <w:instrText xml:space="preserve"> REF _Ref347303675 \r \h </w:instrText>
      </w:r>
      <w:r w:rsidRPr="004A4ECB">
        <w:fldChar w:fldCharType="separate"/>
      </w:r>
      <w:r w:rsidR="002C3DC8">
        <w:t>3.9</w:t>
      </w:r>
      <w:r w:rsidRPr="004A4ECB">
        <w:fldChar w:fldCharType="end"/>
      </w:r>
      <w:r w:rsidRPr="004A4ECB">
        <w:t>)</w:t>
      </w:r>
      <w:bookmarkEnd w:id="880"/>
      <w:bookmarkEnd w:id="881"/>
    </w:p>
    <w:p w:rsidR="0058736E" w:rsidRPr="004A4ECB" w:rsidRDefault="0058736E" w:rsidP="0058736E">
      <w:pPr>
        <w:pStyle w:val="TextoNivel1"/>
        <w:rPr>
          <w:lang w:val="es-ES"/>
        </w:rPr>
      </w:pPr>
    </w:p>
    <w:tbl>
      <w:tblPr>
        <w:tblpPr w:leftFromText="180" w:rightFromText="180" w:vertAnchor="text" w:horzAnchor="margin" w:tblpXSpec="center" w:tblpY="13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235"/>
        <w:gridCol w:w="948"/>
        <w:gridCol w:w="329"/>
        <w:gridCol w:w="1229"/>
        <w:gridCol w:w="1078"/>
        <w:gridCol w:w="1357"/>
        <w:gridCol w:w="583"/>
        <w:gridCol w:w="590"/>
        <w:gridCol w:w="1303"/>
      </w:tblGrid>
      <w:tr w:rsidR="0058736E" w:rsidRPr="004A4ECB" w:rsidTr="00813D23">
        <w:trPr>
          <w:cantSplit/>
          <w:trHeight w:hRule="exact" w:val="940"/>
        </w:trPr>
        <w:tc>
          <w:tcPr>
            <w:tcW w:w="1415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bookmarkStart w:id="882" w:name="_Toc290497906"/>
          </w:p>
        </w:tc>
        <w:tc>
          <w:tcPr>
            <w:tcW w:w="1732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TRANSMISIÓN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_Ref347303232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3.12</w:t>
            </w:r>
            <w:r w:rsidRPr="004A4ECB">
              <w:fldChar w:fldCharType="end"/>
            </w:r>
          </w:p>
        </w:tc>
        <w:tc>
          <w:tcPr>
            <w:tcW w:w="1854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RECEPCIÓN CASCOS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_Ref347303268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3.13</w:t>
            </w:r>
            <w:r w:rsidRPr="004A4ECB">
              <w:fldChar w:fldCharType="end"/>
            </w: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081"/>
        </w:trPr>
        <w:tc>
          <w:tcPr>
            <w:tcW w:w="818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LÍNEA</w:t>
            </w:r>
            <w:r w:rsidRPr="004A4ECB">
              <w:rPr>
                <w:szCs w:val="18"/>
              </w:rPr>
              <w:t xml:space="preserve"> / </w:t>
            </w:r>
            <w:r>
              <w:rPr>
                <w:szCs w:val="18"/>
              </w:rPr>
              <w:t>SERVICIO</w:t>
            </w:r>
          </w:p>
        </w:tc>
        <w:tc>
          <w:tcPr>
            <w:tcW w:w="597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RECURSO</w:t>
            </w:r>
          </w:p>
        </w:tc>
        <w:tc>
          <w:tcPr>
            <w:tcW w:w="617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>M.1020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 +5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94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mallCaps/>
                <w:szCs w:val="18"/>
              </w:rPr>
              <w:t xml:space="preserve">- 50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  <w:tc>
          <w:tcPr>
            <w:tcW w:w="65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-5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6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631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zCs w:val="18"/>
              </w:rPr>
              <w:t xml:space="preserve"> -50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1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631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759"/>
        </w:trPr>
        <w:tc>
          <w:tcPr>
            <w:tcW w:w="2626" w:type="pct"/>
            <w:gridSpan w:val="5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Recurso Utilizado</w:t>
            </w:r>
            <w:r w:rsidRPr="004A4ECB">
              <w:t>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374" w:type="pct"/>
            <w:gridSpan w:val="5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 de Medida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t xml:space="preserve">Nº de </w:t>
            </w:r>
            <w:r>
              <w:t>serie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80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873" w:type="pct"/>
            <w:gridSpan w:val="3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753" w:type="pct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59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915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2C3DC8" w:rsidRDefault="002C3DC8" w:rsidP="002C3DC8">
      <w:bookmarkStart w:id="883" w:name="_Toc2584150"/>
    </w:p>
    <w:p w:rsidR="002C3DC8" w:rsidRDefault="002C3DC8" w:rsidP="002C3DC8"/>
    <w:p w:rsidR="0058736E" w:rsidRDefault="0058736E" w:rsidP="0058736E">
      <w:pPr>
        <w:pStyle w:val="Anexo"/>
      </w:pPr>
      <w:r>
        <w:lastRenderedPageBreak/>
        <w:t xml:space="preserve">Hoja de registro de pruebas audio en líneas </w:t>
      </w:r>
      <w:r w:rsidRPr="004A4ECB">
        <w:t xml:space="preserve">4H </w:t>
      </w:r>
      <w:proofErr w:type="spellStart"/>
      <w:r w:rsidRPr="004A4ECB">
        <w:t>EyM</w:t>
      </w:r>
      <w:proofErr w:type="spellEnd"/>
      <w:r w:rsidRPr="004A4ECB">
        <w:t xml:space="preserve"> (</w:t>
      </w:r>
      <w:proofErr w:type="spellStart"/>
      <w:r w:rsidRPr="004A4ECB">
        <w:t>Réf</w:t>
      </w:r>
      <w:proofErr w:type="spellEnd"/>
      <w:r w:rsidRPr="004A4ECB">
        <w:t xml:space="preserve">. </w:t>
      </w:r>
      <w:r w:rsidRPr="004A4ECB">
        <w:fldChar w:fldCharType="begin"/>
      </w:r>
      <w:r w:rsidRPr="004A4ECB">
        <w:instrText xml:space="preserve"> REF _Ref347304474 \r \h </w:instrText>
      </w:r>
      <w:r w:rsidRPr="004A4ECB">
        <w:fldChar w:fldCharType="separate"/>
      </w:r>
      <w:r w:rsidR="002C3DC8">
        <w:t>3.14</w:t>
      </w:r>
      <w:r w:rsidRPr="004A4ECB">
        <w:fldChar w:fldCharType="end"/>
      </w:r>
      <w:r w:rsidRPr="004A4ECB">
        <w:t>)</w:t>
      </w:r>
      <w:bookmarkEnd w:id="883"/>
    </w:p>
    <w:p w:rsidR="0058736E" w:rsidRPr="004A4ECB" w:rsidRDefault="0058736E" w:rsidP="0058736E"/>
    <w:tbl>
      <w:tblPr>
        <w:tblpPr w:leftFromText="180" w:rightFromText="180" w:vertAnchor="text" w:horzAnchor="margin" w:tblpY="13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1"/>
        <w:gridCol w:w="1235"/>
        <w:gridCol w:w="948"/>
        <w:gridCol w:w="329"/>
        <w:gridCol w:w="1229"/>
        <w:gridCol w:w="1076"/>
        <w:gridCol w:w="1357"/>
        <w:gridCol w:w="586"/>
        <w:gridCol w:w="588"/>
        <w:gridCol w:w="1306"/>
      </w:tblGrid>
      <w:tr w:rsidR="0058736E" w:rsidRPr="004A4ECB" w:rsidTr="00813D23">
        <w:trPr>
          <w:cantSplit/>
          <w:trHeight w:hRule="exact" w:val="940"/>
        </w:trPr>
        <w:tc>
          <w:tcPr>
            <w:tcW w:w="1415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731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TRANSMISIÓN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_Ref347303232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3.12</w:t>
            </w:r>
            <w:r w:rsidRPr="004A4ECB">
              <w:fldChar w:fldCharType="end"/>
            </w:r>
          </w:p>
        </w:tc>
        <w:tc>
          <w:tcPr>
            <w:tcW w:w="1855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RECEPCIÓN CASCOS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_Ref347303268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3.13</w:t>
            </w:r>
            <w:r w:rsidRPr="004A4ECB">
              <w:fldChar w:fldCharType="end"/>
            </w: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081"/>
        </w:trPr>
        <w:tc>
          <w:tcPr>
            <w:tcW w:w="818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LÍNEA</w:t>
            </w:r>
            <w:r w:rsidRPr="004A4ECB">
              <w:rPr>
                <w:szCs w:val="18"/>
              </w:rPr>
              <w:t xml:space="preserve"> / </w:t>
            </w:r>
            <w:r>
              <w:rPr>
                <w:szCs w:val="18"/>
              </w:rPr>
              <w:t>SERVICIO</w:t>
            </w:r>
          </w:p>
        </w:tc>
        <w:tc>
          <w:tcPr>
            <w:tcW w:w="597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RECURSO</w:t>
            </w:r>
          </w:p>
        </w:tc>
        <w:tc>
          <w:tcPr>
            <w:tcW w:w="617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>M.1020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 +5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94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mallCaps/>
                <w:szCs w:val="18"/>
              </w:rPr>
              <w:t xml:space="preserve">- 50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  <w:tc>
          <w:tcPr>
            <w:tcW w:w="65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-5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6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632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zCs w:val="18"/>
              </w:rPr>
              <w:t xml:space="preserve"> -50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632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759"/>
        </w:trPr>
        <w:tc>
          <w:tcPr>
            <w:tcW w:w="2626" w:type="pct"/>
            <w:gridSpan w:val="5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Recurso Utilizado</w:t>
            </w:r>
            <w:r w:rsidRPr="004A4ECB">
              <w:t>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374" w:type="pct"/>
            <w:gridSpan w:val="5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 de Medida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t xml:space="preserve">Nº de </w:t>
            </w:r>
            <w:r>
              <w:t>serie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80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873" w:type="pct"/>
            <w:gridSpan w:val="3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753" w:type="pct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59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915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2C3DC8" w:rsidRDefault="002C3DC8" w:rsidP="002C3DC8">
      <w:bookmarkStart w:id="884" w:name="_Toc2584151"/>
    </w:p>
    <w:p w:rsidR="0058736E" w:rsidRDefault="0058736E" w:rsidP="0058736E">
      <w:pPr>
        <w:pStyle w:val="Anexo"/>
      </w:pPr>
      <w:r>
        <w:lastRenderedPageBreak/>
        <w:t>Hoja de registro de pruebas audio en líneas calientes</w:t>
      </w:r>
      <w:r w:rsidRPr="004A4ECB">
        <w:t>(N.A)</w:t>
      </w:r>
      <w:bookmarkEnd w:id="882"/>
      <w:bookmarkEnd w:id="884"/>
      <w:r w:rsidRPr="004A4ECB">
        <w:t xml:space="preserve"> </w:t>
      </w:r>
    </w:p>
    <w:p w:rsidR="0058736E" w:rsidRDefault="0058736E" w:rsidP="0058736E"/>
    <w:tbl>
      <w:tblPr>
        <w:tblpPr w:leftFromText="180" w:rightFromText="180" w:vertAnchor="text" w:horzAnchor="margin" w:tblpY="13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1"/>
        <w:gridCol w:w="1235"/>
        <w:gridCol w:w="948"/>
        <w:gridCol w:w="329"/>
        <w:gridCol w:w="1229"/>
        <w:gridCol w:w="1076"/>
        <w:gridCol w:w="1357"/>
        <w:gridCol w:w="586"/>
        <w:gridCol w:w="588"/>
        <w:gridCol w:w="1306"/>
      </w:tblGrid>
      <w:tr w:rsidR="0058736E" w:rsidRPr="004A4ECB" w:rsidTr="00813D23">
        <w:trPr>
          <w:cantSplit/>
          <w:trHeight w:hRule="exact" w:val="940"/>
        </w:trPr>
        <w:tc>
          <w:tcPr>
            <w:tcW w:w="1415" w:type="pct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731" w:type="pct"/>
            <w:gridSpan w:val="4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TRANSMISIÓN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_Ref347303232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3.12</w:t>
            </w:r>
            <w:r w:rsidRPr="004A4ECB">
              <w:fldChar w:fldCharType="end"/>
            </w:r>
          </w:p>
        </w:tc>
        <w:tc>
          <w:tcPr>
            <w:tcW w:w="1855" w:type="pct"/>
            <w:gridSpan w:val="4"/>
            <w:tcBorders>
              <w:top w:val="single" w:sz="18" w:space="0" w:color="auto"/>
              <w:left w:val="single" w:sz="12" w:space="0" w:color="auto"/>
              <w:bottom w:val="single" w:sz="12" w:space="0" w:color="000000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RECEPCIÓN CASCOS</w:t>
            </w:r>
          </w:p>
          <w:p w:rsidR="0058736E" w:rsidRPr="004A4ECB" w:rsidRDefault="0058736E" w:rsidP="00813D23">
            <w:pPr>
              <w:pStyle w:val="TextoTabla"/>
            </w:pPr>
            <w:proofErr w:type="spellStart"/>
            <w:r w:rsidRPr="004A4ECB">
              <w:t>Réf</w:t>
            </w:r>
            <w:proofErr w:type="spellEnd"/>
            <w:r w:rsidRPr="004A4ECB">
              <w:t xml:space="preserve">. </w:t>
            </w:r>
            <w:r w:rsidRPr="004A4ECB">
              <w:fldChar w:fldCharType="begin"/>
            </w:r>
            <w:r w:rsidRPr="004A4ECB">
              <w:instrText xml:space="preserve"> REF _Ref347303268 \r \h </w:instrText>
            </w:r>
            <w:r>
              <w:instrText xml:space="preserve"> \* MERGEFORMAT </w:instrText>
            </w:r>
            <w:r w:rsidRPr="004A4ECB">
              <w:fldChar w:fldCharType="separate"/>
            </w:r>
            <w:r w:rsidR="002C3DC8">
              <w:t>3.13</w:t>
            </w:r>
            <w:r w:rsidRPr="004A4ECB">
              <w:fldChar w:fldCharType="end"/>
            </w:r>
          </w:p>
        </w:tc>
      </w:tr>
      <w:tr w:rsidR="0058736E" w:rsidRPr="004A4ECB" w:rsidTr="00813D2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A0" w:firstRow="1" w:lastRow="0" w:firstColumn="1" w:lastColumn="0" w:noHBand="0" w:noVBand="0"/>
        </w:tblPrEx>
        <w:trPr>
          <w:cantSplit/>
          <w:trHeight w:hRule="exact" w:val="1081"/>
        </w:trPr>
        <w:tc>
          <w:tcPr>
            <w:tcW w:w="818" w:type="pc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LÍNEA</w:t>
            </w:r>
            <w:r w:rsidRPr="004A4ECB">
              <w:rPr>
                <w:szCs w:val="18"/>
              </w:rPr>
              <w:t xml:space="preserve"> / </w:t>
            </w:r>
            <w:r>
              <w:rPr>
                <w:szCs w:val="18"/>
              </w:rPr>
              <w:t>SERVICIO</w:t>
            </w:r>
          </w:p>
        </w:tc>
        <w:tc>
          <w:tcPr>
            <w:tcW w:w="597" w:type="pct"/>
            <w:tcBorders>
              <w:top w:val="single" w:sz="18" w:space="0" w:color="auto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zCs w:val="18"/>
              </w:rPr>
              <w:t>RECURSO</w:t>
            </w:r>
          </w:p>
        </w:tc>
        <w:tc>
          <w:tcPr>
            <w:tcW w:w="617" w:type="pct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>M.1020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 +5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94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520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mallCaps/>
                <w:szCs w:val="18"/>
              </w:rPr>
              <w:t xml:space="preserve">- 50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  <w:tc>
          <w:tcPr>
            <w:tcW w:w="656" w:type="pct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</w:p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  <w:r>
              <w:rPr>
                <w:smallCaps/>
                <w:szCs w:val="18"/>
              </w:rPr>
              <w:t>Ganancia</w:t>
            </w:r>
            <w:r w:rsidRPr="004A4ECB">
              <w:rPr>
                <w:smallCaps/>
                <w:szCs w:val="18"/>
              </w:rPr>
              <w:t xml:space="preserve"> -5</w:t>
            </w:r>
            <w:r w:rsidRPr="004A4ECB">
              <w:rPr>
                <w:szCs w:val="18"/>
              </w:rPr>
              <w:t>dB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mallCaps/>
                <w:szCs w:val="18"/>
                <w:u w:val="single"/>
              </w:rPr>
              <w:t>+</w:t>
            </w:r>
            <w:r w:rsidRPr="004A4ECB">
              <w:rPr>
                <w:smallCaps/>
                <w:szCs w:val="18"/>
              </w:rPr>
              <w:t xml:space="preserve"> </w:t>
            </w:r>
            <w:r w:rsidRPr="004A4ECB">
              <w:rPr>
                <w:szCs w:val="18"/>
              </w:rPr>
              <w:t>3 dB</w:t>
            </w:r>
          </w:p>
        </w:tc>
        <w:tc>
          <w:tcPr>
            <w:tcW w:w="567" w:type="pct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Distorsión</w:t>
            </w:r>
            <w:r w:rsidRPr="004A4ECB">
              <w:rPr>
                <w:smallCaps/>
                <w:szCs w:val="18"/>
              </w:rPr>
              <w:t xml:space="preserve">  </w:t>
            </w:r>
            <w:r w:rsidRPr="004A4ECB">
              <w:rPr>
                <w:rFonts w:ascii="Arial" w:hAnsi="Arial" w:cs="Arial"/>
                <w:smallCaps/>
                <w:szCs w:val="18"/>
              </w:rPr>
              <w:t>≥</w:t>
            </w:r>
            <w:r w:rsidRPr="004A4ECB">
              <w:rPr>
                <w:smallCaps/>
                <w:szCs w:val="18"/>
              </w:rPr>
              <w:t xml:space="preserve">30 </w:t>
            </w:r>
            <w:r w:rsidRPr="004A4ECB">
              <w:rPr>
                <w:szCs w:val="18"/>
              </w:rPr>
              <w:t>dB</w:t>
            </w:r>
          </w:p>
        </w:tc>
        <w:tc>
          <w:tcPr>
            <w:tcW w:w="632" w:type="pct"/>
            <w:tcBorders>
              <w:top w:val="single" w:sz="12" w:space="0" w:color="000000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C0C0C0"/>
            <w:vAlign w:val="center"/>
          </w:tcPr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>
              <w:rPr>
                <w:smallCaps/>
                <w:szCs w:val="18"/>
              </w:rPr>
              <w:t>Ruido</w:t>
            </w:r>
          </w:p>
          <w:p w:rsidR="0058736E" w:rsidRPr="004A4ECB" w:rsidRDefault="0058736E" w:rsidP="00813D23">
            <w:pPr>
              <w:pStyle w:val="TextoTabla"/>
              <w:rPr>
                <w:smallCaps/>
                <w:szCs w:val="18"/>
              </w:rPr>
            </w:pPr>
            <w:r w:rsidRPr="004A4ECB">
              <w:rPr>
                <w:rFonts w:ascii="Arial" w:hAnsi="Arial" w:cs="Arial"/>
                <w:smallCaps/>
                <w:szCs w:val="18"/>
              </w:rPr>
              <w:t>≤</w:t>
            </w:r>
            <w:r w:rsidRPr="004A4ECB">
              <w:rPr>
                <w:szCs w:val="18"/>
              </w:rPr>
              <w:t xml:space="preserve"> -50 </w:t>
            </w:r>
            <w:proofErr w:type="spellStart"/>
            <w:r w:rsidRPr="004A4ECB">
              <w:rPr>
                <w:szCs w:val="18"/>
              </w:rPr>
              <w:t>dBm</w:t>
            </w:r>
            <w:proofErr w:type="spellEnd"/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32" w:type="pct"/>
            <w:tcBorders>
              <w:left w:val="nil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54"/>
        </w:trPr>
        <w:tc>
          <w:tcPr>
            <w:tcW w:w="818" w:type="pct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7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17" w:type="pct"/>
            <w:gridSpan w:val="2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94" w:type="pct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520" w:type="pct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656" w:type="pct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  <w:tc>
          <w:tcPr>
            <w:tcW w:w="567" w:type="pct"/>
            <w:gridSpan w:val="2"/>
            <w:tcBorders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rFonts w:ascii="Arial" w:eastAsia="ヒラギノ角ゴ Pro W3" w:hAnsi="Arial"/>
              </w:rPr>
            </w:pPr>
          </w:p>
        </w:tc>
        <w:tc>
          <w:tcPr>
            <w:tcW w:w="632" w:type="pct"/>
            <w:tcBorders>
              <w:left w:val="nil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szCs w:val="18"/>
              </w:rPr>
            </w:pPr>
          </w:p>
        </w:tc>
      </w:tr>
      <w:tr w:rsidR="0058736E" w:rsidRPr="00692636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759"/>
        </w:trPr>
        <w:tc>
          <w:tcPr>
            <w:tcW w:w="2626" w:type="pct"/>
            <w:gridSpan w:val="5"/>
            <w:tcBorders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rPr>
                <w:smallCaps/>
              </w:rPr>
              <w:t>Recurso Utilizado</w:t>
            </w:r>
            <w:r w:rsidRPr="004A4ECB">
              <w:t>:</w:t>
            </w:r>
          </w:p>
          <w:p w:rsidR="0058736E" w:rsidRPr="004A4ECB" w:rsidRDefault="0058736E" w:rsidP="00813D23">
            <w:pPr>
              <w:pStyle w:val="TextoTabla"/>
              <w:rPr>
                <w:smallCaps/>
              </w:rPr>
            </w:pPr>
          </w:p>
        </w:tc>
        <w:tc>
          <w:tcPr>
            <w:tcW w:w="2374" w:type="pct"/>
            <w:gridSpan w:val="5"/>
            <w:tcBorders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</w:pPr>
            <w:r>
              <w:t>Equipo de Medida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  <w:r w:rsidRPr="004A4ECB">
              <w:t xml:space="preserve">Nº de </w:t>
            </w:r>
            <w:r>
              <w:t>serie</w:t>
            </w:r>
            <w:r w:rsidRPr="004A4ECB">
              <w:t xml:space="preserve"> : 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280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</w:pPr>
            <w:r>
              <w:t>Observaciones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1120"/>
        </w:trPr>
        <w:tc>
          <w:tcPr>
            <w:tcW w:w="1873" w:type="pct"/>
            <w:gridSpan w:val="3"/>
            <w:tcBorders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753" w:type="pct"/>
            <w:gridSpan w:val="2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  <w:tc>
          <w:tcPr>
            <w:tcW w:w="1459" w:type="pct"/>
            <w:gridSpan w:val="3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Realizado</w:t>
            </w:r>
          </w:p>
          <w:p w:rsidR="0058736E" w:rsidRPr="004A4ECB" w:rsidRDefault="0058736E" w:rsidP="00813D23">
            <w:pPr>
              <w:pStyle w:val="TextoTabla"/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  <w:p w:rsidR="0058736E" w:rsidRPr="004A4ECB" w:rsidRDefault="0058736E" w:rsidP="00813D23">
            <w:pPr>
              <w:pStyle w:val="TextoTabla"/>
              <w:rPr>
                <w:i/>
              </w:rPr>
            </w:pPr>
          </w:p>
        </w:tc>
        <w:tc>
          <w:tcPr>
            <w:tcW w:w="915" w:type="pct"/>
            <w:gridSpan w:val="2"/>
            <w:tcBorders>
              <w:left w:val="nil"/>
              <w:bottom w:val="single" w:sz="12" w:space="0" w:color="auto"/>
              <w:right w:val="single" w:sz="18" w:space="0" w:color="auto"/>
            </w:tcBorders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Fecha</w:t>
            </w:r>
          </w:p>
          <w:p w:rsidR="0058736E" w:rsidRPr="004A4ECB" w:rsidRDefault="0058736E" w:rsidP="00813D23">
            <w:pPr>
              <w:pStyle w:val="TextoTabla"/>
            </w:pPr>
          </w:p>
        </w:tc>
      </w:tr>
      <w:tr w:rsidR="0058736E" w:rsidRPr="004A4ECB" w:rsidTr="00813D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hRule="exact" w:val="409"/>
        </w:trPr>
        <w:tc>
          <w:tcPr>
            <w:tcW w:w="5000" w:type="pct"/>
            <w:gridSpan w:val="10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8736E" w:rsidRPr="004A4ECB" w:rsidRDefault="0058736E" w:rsidP="00813D23">
            <w:pPr>
              <w:pStyle w:val="TextoTabla"/>
              <w:rPr>
                <w:i/>
              </w:rPr>
            </w:pPr>
            <w:r>
              <w:rPr>
                <w:i/>
              </w:rPr>
              <w:t>Hoja</w:t>
            </w:r>
            <w:r w:rsidRPr="004A4ECB">
              <w:rPr>
                <w:i/>
              </w:rPr>
              <w:t xml:space="preserve">   1   de  1</w:t>
            </w:r>
          </w:p>
        </w:tc>
      </w:tr>
    </w:tbl>
    <w:p w:rsidR="002C3DC8" w:rsidRDefault="002C3DC8" w:rsidP="002C3DC8">
      <w:bookmarkStart w:id="885" w:name="_Toc2584152"/>
    </w:p>
    <w:p w:rsidR="0058736E" w:rsidRDefault="0058736E" w:rsidP="0058736E">
      <w:pPr>
        <w:pStyle w:val="Anexo"/>
      </w:pPr>
      <w:r>
        <w:lastRenderedPageBreak/>
        <w:t>Hoja de registro de pruebas audio Radio VOIP. (TODO)</w:t>
      </w:r>
      <w:bookmarkEnd w:id="885"/>
    </w:p>
    <w:p w:rsidR="0058736E" w:rsidRDefault="0058736E" w:rsidP="0058736E"/>
    <w:p w:rsidR="0058736E" w:rsidRDefault="0058736E" w:rsidP="0058736E">
      <w:pPr>
        <w:pStyle w:val="Anexo"/>
      </w:pPr>
      <w:bookmarkStart w:id="886" w:name="_Toc2584153"/>
      <w:r>
        <w:t>Hoja de registro de pruebas de audio en Telefonía VOIP (AD/AI) (TODO)</w:t>
      </w:r>
      <w:bookmarkEnd w:id="886"/>
    </w:p>
    <w:p w:rsidR="0058736E" w:rsidRPr="00692636" w:rsidRDefault="0058736E" w:rsidP="0058736E"/>
    <w:p w:rsidR="0058736E" w:rsidRDefault="0058736E" w:rsidP="0058736E">
      <w:pPr>
        <w:pStyle w:val="Anexo"/>
      </w:pPr>
      <w:bookmarkStart w:id="887" w:name="_Toc2584154"/>
      <w:r>
        <w:t>Hoja de registro de pruebas de Audio en Telefonía VOIP (IA)</w:t>
      </w:r>
      <w:r w:rsidRPr="004A4ECB">
        <w:t xml:space="preserve"> </w:t>
      </w:r>
      <w:r>
        <w:t>(TODO)</w:t>
      </w:r>
      <w:bookmarkEnd w:id="887"/>
    </w:p>
    <w:p w:rsidR="0058736E" w:rsidRPr="004A4ECB" w:rsidRDefault="0058736E" w:rsidP="0058736E"/>
    <w:bookmarkEnd w:id="879"/>
    <w:p w:rsidR="0058736E" w:rsidRPr="00A93F9F" w:rsidRDefault="0058736E" w:rsidP="0058736E">
      <w:pPr>
        <w:pStyle w:val="PiedeIlustracion"/>
      </w:pPr>
    </w:p>
    <w:p w:rsidR="0058736E" w:rsidRDefault="0058736E" w:rsidP="002C3DC8">
      <w:pPr>
        <w:pStyle w:val="Ttulo1"/>
      </w:pPr>
      <w:bookmarkStart w:id="888" w:name="_Toc532379995"/>
      <w:bookmarkStart w:id="889" w:name="_Toc2245577"/>
      <w:bookmarkStart w:id="890" w:name="_Toc2584155"/>
      <w:bookmarkStart w:id="891" w:name="_Toc32913565"/>
      <w:bookmarkStart w:id="892" w:name="_Toc358037655"/>
      <w:bookmarkStart w:id="893" w:name="_Toc360025937"/>
      <w:bookmarkStart w:id="894" w:name="_Toc445300774"/>
      <w:r>
        <w:lastRenderedPageBreak/>
        <w:t>Información Legal</w:t>
      </w:r>
      <w:bookmarkEnd w:id="888"/>
      <w:bookmarkEnd w:id="889"/>
      <w:bookmarkEnd w:id="890"/>
      <w:bookmarkEnd w:id="891"/>
    </w:p>
    <w:p w:rsidR="0058736E" w:rsidRPr="00A81A3C" w:rsidRDefault="0058736E" w:rsidP="0058736E">
      <w:pPr>
        <w:jc w:val="center"/>
        <w:rPr>
          <w:b/>
          <w:sz w:val="24"/>
        </w:rPr>
      </w:pPr>
      <w:r w:rsidRPr="00A81A3C">
        <w:rPr>
          <w:b/>
          <w:sz w:val="24"/>
        </w:rPr>
        <w:t>Licencias de código abierto.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3"/>
        <w:gridCol w:w="668"/>
        <w:gridCol w:w="683"/>
        <w:gridCol w:w="721"/>
        <w:gridCol w:w="721"/>
        <w:gridCol w:w="1069"/>
        <w:gridCol w:w="3727"/>
      </w:tblGrid>
      <w:tr w:rsidR="0058736E" w:rsidRPr="009160F2" w:rsidTr="00813D23">
        <w:trPr>
          <w:trHeight w:val="600"/>
          <w:jc w:val="center"/>
        </w:trPr>
        <w:tc>
          <w:tcPr>
            <w:tcW w:w="1553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OPEN SOURCE CODE SOFTWARE</w:t>
            </w:r>
          </w:p>
        </w:tc>
        <w:tc>
          <w:tcPr>
            <w:tcW w:w="668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VERSION</w:t>
            </w:r>
          </w:p>
        </w:tc>
        <w:tc>
          <w:tcPr>
            <w:tcW w:w="683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COPYING</w:t>
            </w:r>
          </w:p>
        </w:tc>
        <w:tc>
          <w:tcPr>
            <w:tcW w:w="721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COPYING.</w:t>
            </w:r>
          </w:p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LESSER</w:t>
            </w:r>
          </w:p>
        </w:tc>
        <w:tc>
          <w:tcPr>
            <w:tcW w:w="721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COPYING.</w:t>
            </w:r>
          </w:p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AFFERO</w:t>
            </w:r>
          </w:p>
        </w:tc>
        <w:tc>
          <w:tcPr>
            <w:tcW w:w="1069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LICENSE</w:t>
            </w:r>
          </w:p>
        </w:tc>
        <w:tc>
          <w:tcPr>
            <w:tcW w:w="3727" w:type="dxa"/>
            <w:shd w:val="clear" w:color="auto" w:fill="auto"/>
            <w:hideMark/>
          </w:tcPr>
          <w:p w:rsidR="0058736E" w:rsidRPr="009160F2" w:rsidRDefault="0058736E" w:rsidP="00813D23">
            <w:pPr>
              <w:jc w:val="center"/>
              <w:rPr>
                <w:b/>
                <w:bCs/>
                <w:color w:val="000000"/>
                <w:sz w:val="10"/>
              </w:rPr>
            </w:pPr>
            <w:r w:rsidRPr="009160F2">
              <w:rPr>
                <w:b/>
                <w:bCs/>
                <w:color w:val="000000"/>
                <w:sz w:val="10"/>
              </w:rPr>
              <w:t>URL DOWNLOAD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MySQL</w:t>
            </w:r>
            <w:proofErr w:type="spellEnd"/>
            <w:r w:rsidRPr="009160F2">
              <w:rPr>
                <w:color w:val="000000"/>
                <w:sz w:val="10"/>
              </w:rPr>
              <w:t xml:space="preserve"> </w:t>
            </w:r>
            <w:proofErr w:type="spellStart"/>
            <w:r w:rsidRPr="009160F2">
              <w:rPr>
                <w:color w:val="000000"/>
                <w:sz w:val="10"/>
              </w:rPr>
              <w:t>Database</w:t>
            </w:r>
            <w:proofErr w:type="spellEnd"/>
            <w:r w:rsidRPr="009160F2">
              <w:rPr>
                <w:color w:val="000000"/>
                <w:sz w:val="10"/>
              </w:rPr>
              <w:t xml:space="preserve"> </w:t>
            </w:r>
            <w:proofErr w:type="spellStart"/>
            <w:r w:rsidRPr="009160F2">
              <w:rPr>
                <w:color w:val="000000"/>
                <w:sz w:val="10"/>
              </w:rPr>
              <w:t>Community</w:t>
            </w:r>
            <w:proofErr w:type="spellEnd"/>
            <w:r w:rsidRPr="009160F2">
              <w:rPr>
                <w:color w:val="000000"/>
                <w:sz w:val="10"/>
              </w:rPr>
              <w:t xml:space="preserve"> </w:t>
            </w:r>
            <w:proofErr w:type="spellStart"/>
            <w:r w:rsidRPr="009160F2">
              <w:rPr>
                <w:color w:val="000000"/>
                <w:sz w:val="10"/>
              </w:rPr>
              <w:t>Edition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5.6.11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GPL v2.0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</w:rPr>
            </w:pPr>
            <w:hyperlink r:id="rId25" w:history="1">
              <w:r w:rsidR="0058736E" w:rsidRPr="009160F2">
                <w:rPr>
                  <w:color w:val="0563C1"/>
                  <w:sz w:val="10"/>
                  <w:u w:val="single"/>
                </w:rPr>
                <w:t>https://www.mysql.com/products/community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proofErr w:type="spellStart"/>
            <w:r w:rsidRPr="009160F2">
              <w:rPr>
                <w:sz w:val="10"/>
              </w:rPr>
              <w:t>Runtime</w:t>
            </w:r>
            <w:proofErr w:type="spellEnd"/>
            <w:r w:rsidRPr="009160F2">
              <w:rPr>
                <w:sz w:val="10"/>
              </w:rPr>
              <w:t xml:space="preserve"> </w:t>
            </w:r>
            <w:proofErr w:type="spellStart"/>
            <w:r w:rsidRPr="009160F2">
              <w:rPr>
                <w:sz w:val="10"/>
              </w:rPr>
              <w:t>Crystal</w:t>
            </w:r>
            <w:proofErr w:type="spellEnd"/>
            <w:r w:rsidRPr="009160F2">
              <w:rPr>
                <w:sz w:val="10"/>
              </w:rPr>
              <w:t xml:space="preserve"> </w:t>
            </w:r>
            <w:proofErr w:type="spellStart"/>
            <w:r w:rsidRPr="009160F2">
              <w:rPr>
                <w:sz w:val="10"/>
              </w:rPr>
              <w:t>Reports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13.0.9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 xml:space="preserve">Free </w:t>
            </w:r>
            <w:proofErr w:type="spellStart"/>
            <w:r w:rsidRPr="009160F2">
              <w:rPr>
                <w:sz w:val="10"/>
              </w:rPr>
              <w:t>Internal</w:t>
            </w:r>
            <w:proofErr w:type="spellEnd"/>
            <w:r w:rsidRPr="009160F2">
              <w:rPr>
                <w:sz w:val="10"/>
              </w:rPr>
              <w:t xml:space="preserve"> </w:t>
            </w:r>
            <w:proofErr w:type="spellStart"/>
            <w:r w:rsidRPr="009160F2">
              <w:rPr>
                <w:sz w:val="10"/>
              </w:rPr>
              <w:t>Distribution</w:t>
            </w:r>
            <w:proofErr w:type="spellEnd"/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https://wiki.scn.sap.com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NLOG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4.2.3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BSD-3-Clause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https://www.nuget.org/packages/NLog/4.2.3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WebSocket4Net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0.14.1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Apache-2.0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https://www.nuget.org/packages/WebSocket4Net/</w:t>
            </w:r>
          </w:p>
        </w:tc>
      </w:tr>
      <w:tr w:rsidR="0058736E" w:rsidRPr="009160F2" w:rsidTr="00813D23">
        <w:trPr>
          <w:trHeight w:val="315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JSON.NET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7.0.1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sz w:val="10"/>
              </w:rPr>
            </w:pPr>
            <w:r w:rsidRPr="009160F2">
              <w:rPr>
                <w:rFonts w:ascii="Arial Unicode MS" w:eastAsia="Arial Unicode MS" w:hAnsi="Arial Unicode MS" w:cs="Arial Unicode MS" w:hint="eastAsia"/>
                <w:color w:val="000000"/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https://www.nuget.org/packages/Newtonsoft.Json/7.0.1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#</w:t>
            </w:r>
            <w:proofErr w:type="spellStart"/>
            <w:r w:rsidRPr="009160F2">
              <w:rPr>
                <w:sz w:val="10"/>
              </w:rPr>
              <w:t>Snmp</w:t>
            </w:r>
            <w:proofErr w:type="spellEnd"/>
            <w:r w:rsidRPr="009160F2">
              <w:rPr>
                <w:sz w:val="10"/>
              </w:rPr>
              <w:t xml:space="preserve">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8.5.0.0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https://www.nuget.org/packages/Lextm.SharpSnmpLib/8.5.0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PJ-SIP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1.6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GPL v2.0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</w:rPr>
            </w:pPr>
            <w:hyperlink r:id="rId26" w:history="1">
              <w:r w:rsidR="0058736E" w:rsidRPr="009160F2">
                <w:rPr>
                  <w:color w:val="0563C1"/>
                  <w:sz w:val="10"/>
                  <w:u w:val="single"/>
                </w:rPr>
                <w:t>http://www.pjsip.org/download.htm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 xml:space="preserve">Spread </w:t>
            </w:r>
            <w:proofErr w:type="spellStart"/>
            <w:r w:rsidRPr="009160F2">
              <w:rPr>
                <w:color w:val="000000"/>
                <w:sz w:val="10"/>
              </w:rPr>
              <w:t>toolkit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4.4.0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Spread Open-</w:t>
            </w:r>
            <w:proofErr w:type="spellStart"/>
            <w:r w:rsidRPr="009160F2">
              <w:rPr>
                <w:color w:val="000000"/>
                <w:sz w:val="10"/>
              </w:rPr>
              <w:t>Source</w:t>
            </w:r>
            <w:proofErr w:type="spellEnd"/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</w:rPr>
            </w:pPr>
            <w:hyperlink r:id="rId27" w:history="1">
              <w:r w:rsidR="0058736E" w:rsidRPr="009160F2">
                <w:rPr>
                  <w:color w:val="0563C1"/>
                  <w:sz w:val="10"/>
                  <w:u w:val="single"/>
                </w:rPr>
                <w:t xml:space="preserve">http://www.spread.org/download.html 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ASIO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2.10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 xml:space="preserve">Particular </w:t>
            </w:r>
            <w:proofErr w:type="spellStart"/>
            <w:r w:rsidRPr="009160F2">
              <w:rPr>
                <w:color w:val="000000"/>
                <w:sz w:val="10"/>
              </w:rPr>
              <w:t>license</w:t>
            </w:r>
            <w:proofErr w:type="spellEnd"/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</w:rPr>
            </w:pPr>
            <w:hyperlink r:id="rId28" w:history="1">
              <w:r w:rsidR="0058736E" w:rsidRPr="009160F2">
                <w:rPr>
                  <w:color w:val="0563C1"/>
                  <w:sz w:val="10"/>
                  <w:u w:val="single"/>
                </w:rPr>
                <w:t>http://www.asio4all.com/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NLOG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3.1.0.0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BSD-3-Clause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https://www.nuget.org/packages/NLog/3.1.0</w:t>
            </w:r>
          </w:p>
        </w:tc>
      </w:tr>
      <w:tr w:rsidR="0058736E" w:rsidRPr="009160F2" w:rsidTr="00813D23">
        <w:trPr>
          <w:trHeight w:val="315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JSON.NET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8.0.2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sz w:val="10"/>
              </w:rPr>
            </w:pPr>
            <w:r w:rsidRPr="009160F2">
              <w:rPr>
                <w:rFonts w:ascii="Arial Unicode MS" w:eastAsia="Arial Unicode MS" w:hAnsi="Arial Unicode MS" w:cs="Arial Unicode MS" w:hint="eastAsia"/>
                <w:color w:val="000000"/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https://www.nuget.org/packages/Newtonsoft.Json/8.0.2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#</w:t>
            </w:r>
            <w:proofErr w:type="spellStart"/>
            <w:r w:rsidRPr="009160F2">
              <w:rPr>
                <w:color w:val="000000"/>
                <w:sz w:val="10"/>
              </w:rPr>
              <w:t>Snmp</w:t>
            </w:r>
            <w:proofErr w:type="spellEnd"/>
            <w:r w:rsidRPr="009160F2">
              <w:rPr>
                <w:color w:val="000000"/>
                <w:sz w:val="10"/>
              </w:rPr>
              <w:t xml:space="preserve">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7.0.0.1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https://www.nuget.org/packages/Lextm.SharpSnmpLib/7.0.0.2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INI.Parser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2.3.0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https://www.nuget.org/packages/ini-parser/2.3.0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Naudio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1.7.3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MS-PL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https://www.nuget.org/packages/NAudio/1.7.3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 xml:space="preserve">S.O. </w:t>
            </w:r>
            <w:proofErr w:type="spellStart"/>
            <w:r w:rsidRPr="009160F2">
              <w:rPr>
                <w:color w:val="000000"/>
                <w:sz w:val="10"/>
              </w:rPr>
              <w:t>Yellow</w:t>
            </w:r>
            <w:proofErr w:type="spellEnd"/>
            <w:r w:rsidRPr="009160F2">
              <w:rPr>
                <w:color w:val="000000"/>
                <w:sz w:val="10"/>
              </w:rPr>
              <w:t xml:space="preserve"> </w:t>
            </w:r>
            <w:proofErr w:type="spellStart"/>
            <w:r w:rsidRPr="009160F2">
              <w:rPr>
                <w:color w:val="000000"/>
                <w:sz w:val="10"/>
              </w:rPr>
              <w:t>Dog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2.4.1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GPL v2.0, LGPL v.2.1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http://www.fixstars.com/en/technologies/linux/</w:t>
            </w:r>
          </w:p>
        </w:tc>
      </w:tr>
      <w:tr w:rsidR="0058736E" w:rsidRPr="002F4C4D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oSip</w:t>
            </w:r>
            <w:proofErr w:type="spellEnd"/>
            <w:r w:rsidRPr="009160F2">
              <w:rPr>
                <w:color w:val="000000"/>
                <w:sz w:val="10"/>
              </w:rPr>
              <w:t xml:space="preserve">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2.3.5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LGPL v3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  <w:lang w:val="en-US"/>
              </w:rPr>
            </w:pPr>
            <w:hyperlink r:id="rId29" w:history="1">
              <w:r w:rsidR="0058736E" w:rsidRPr="009160F2">
                <w:rPr>
                  <w:color w:val="0563C1"/>
                  <w:sz w:val="10"/>
                  <w:u w:val="single"/>
                  <w:lang w:val="en-US"/>
                </w:rPr>
                <w:t>ftp://ftp.gnu.org/gnu/osip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xOSip</w:t>
            </w:r>
            <w:proofErr w:type="spellEnd"/>
            <w:r w:rsidRPr="009160F2">
              <w:rPr>
                <w:color w:val="000000"/>
                <w:sz w:val="10"/>
              </w:rPr>
              <w:t xml:space="preserve">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2.3.5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GPL v2.0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</w:rPr>
            </w:pPr>
            <w:hyperlink r:id="rId30" w:history="1">
              <w:r w:rsidR="0058736E" w:rsidRPr="009160F2">
                <w:rPr>
                  <w:color w:val="0563C1"/>
                  <w:sz w:val="10"/>
                  <w:u w:val="single"/>
                </w:rPr>
                <w:t>http://download.savannah.nongnu.org/releases/exosip/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proofErr w:type="spellStart"/>
            <w:r w:rsidRPr="009160F2">
              <w:rPr>
                <w:sz w:val="10"/>
              </w:rPr>
              <w:t>jRtp</w:t>
            </w:r>
            <w:proofErr w:type="spellEnd"/>
            <w:r w:rsidRPr="009160F2">
              <w:rPr>
                <w:sz w:val="10"/>
              </w:rPr>
              <w:t xml:space="preserve">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3.7.1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http://research.edm.uhasselt.be/jori/page/CS/Jrtplib.html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Snmp</w:t>
            </w:r>
            <w:proofErr w:type="spellEnd"/>
            <w:r w:rsidRPr="009160F2">
              <w:rPr>
                <w:color w:val="000000"/>
                <w:sz w:val="10"/>
              </w:rPr>
              <w:t>++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3.3.1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 xml:space="preserve">Particular </w:t>
            </w:r>
            <w:proofErr w:type="spellStart"/>
            <w:r w:rsidRPr="009160F2">
              <w:rPr>
                <w:color w:val="000000"/>
                <w:sz w:val="10"/>
              </w:rPr>
              <w:t>license</w:t>
            </w:r>
            <w:proofErr w:type="spellEnd"/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http://agentpp.com/download.html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Agent</w:t>
            </w:r>
            <w:proofErr w:type="spellEnd"/>
            <w:r w:rsidRPr="009160F2">
              <w:rPr>
                <w:color w:val="000000"/>
                <w:sz w:val="10"/>
              </w:rPr>
              <w:t>++ Library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4.0.2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 xml:space="preserve">Apache 2 Open </w:t>
            </w:r>
            <w:proofErr w:type="spellStart"/>
            <w:r w:rsidRPr="009160F2">
              <w:rPr>
                <w:color w:val="000000"/>
                <w:sz w:val="10"/>
              </w:rPr>
              <w:t>Source</w:t>
            </w:r>
            <w:proofErr w:type="spellEnd"/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http://agentpp.com/download.html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proofErr w:type="spellStart"/>
            <w:r w:rsidRPr="009160F2">
              <w:rPr>
                <w:sz w:val="10"/>
              </w:rPr>
              <w:t>mongoose</w:t>
            </w:r>
            <w:proofErr w:type="spellEnd"/>
            <w:r w:rsidRPr="009160F2">
              <w:rPr>
                <w:sz w:val="10"/>
              </w:rPr>
              <w:t xml:space="preserve"> server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5.6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sz w:val="10"/>
              </w:rPr>
            </w:pPr>
            <w:r w:rsidRPr="009160F2">
              <w:rPr>
                <w:sz w:val="10"/>
              </w:rPr>
              <w:t>GPL v2.0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https://github.com/cesanta/mongoose/releases/tag/5.6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Rapid-</w:t>
            </w:r>
            <w:proofErr w:type="spellStart"/>
            <w:r w:rsidRPr="009160F2">
              <w:rPr>
                <w:color w:val="000000"/>
                <w:sz w:val="10"/>
              </w:rPr>
              <w:t>Json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1.0.2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https://www.nuget.org/packages/rapidjson/1.0.2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Rapid-</w:t>
            </w:r>
            <w:proofErr w:type="spellStart"/>
            <w:r w:rsidRPr="009160F2">
              <w:rPr>
                <w:color w:val="000000"/>
                <w:sz w:val="10"/>
              </w:rPr>
              <w:t>xml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1.13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BSL-1.0/MIT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color w:val="0563C1"/>
                <w:sz w:val="10"/>
                <w:u w:val="single"/>
              </w:rPr>
            </w:pPr>
            <w:hyperlink r:id="rId31" w:history="1">
              <w:r w:rsidR="0058736E" w:rsidRPr="009160F2">
                <w:rPr>
                  <w:color w:val="0563C1"/>
                  <w:sz w:val="10"/>
                  <w:u w:val="single"/>
                </w:rPr>
                <w:t>https://www.nuget.org/packages/rapidxml/1.13.0</w:t>
              </w:r>
            </w:hyperlink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jQuery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2.1.3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AB779A" w:rsidP="00813D23">
            <w:pPr>
              <w:jc w:val="center"/>
              <w:rPr>
                <w:sz w:val="10"/>
              </w:rPr>
            </w:pPr>
            <w:hyperlink r:id="rId32" w:history="1">
              <w:r w:rsidR="0058736E" w:rsidRPr="009160F2">
                <w:rPr>
                  <w:sz w:val="10"/>
                </w:rPr>
                <w:t>MIT/</w:t>
              </w:r>
              <w:proofErr w:type="spellStart"/>
              <w:r w:rsidR="0058736E" w:rsidRPr="009160F2">
                <w:rPr>
                  <w:sz w:val="10"/>
                </w:rPr>
                <w:t>Boost</w:t>
              </w:r>
              <w:proofErr w:type="spellEnd"/>
              <w:r w:rsidR="0058736E" w:rsidRPr="009160F2">
                <w:rPr>
                  <w:sz w:val="10"/>
                </w:rPr>
                <w:t xml:space="preserve"> Software </w:t>
              </w:r>
              <w:proofErr w:type="spellStart"/>
              <w:r w:rsidR="0058736E" w:rsidRPr="009160F2">
                <w:rPr>
                  <w:sz w:val="10"/>
                </w:rPr>
                <w:t>License</w:t>
              </w:r>
              <w:proofErr w:type="spellEnd"/>
            </w:hyperlink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https://code.jquery.com/jquery/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Angular JS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1.5.3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https://code.angularjs.org/1.5.3/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proofErr w:type="spellStart"/>
            <w:r w:rsidRPr="009160F2">
              <w:rPr>
                <w:color w:val="000000"/>
                <w:sz w:val="10"/>
              </w:rPr>
              <w:t>Bootstrap</w:t>
            </w:r>
            <w:proofErr w:type="spellEnd"/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3.3.5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MIT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https://github.com/twbs/bootstrap#copyright-and-license</w: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155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Virtual Box</w:t>
            </w:r>
          </w:p>
        </w:tc>
        <w:tc>
          <w:tcPr>
            <w:tcW w:w="668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5.0.0</w:t>
            </w:r>
          </w:p>
        </w:tc>
        <w:tc>
          <w:tcPr>
            <w:tcW w:w="683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X</w:t>
            </w: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rFonts w:ascii="Times New Roman" w:hAnsi="Times New Roman"/>
                <w:sz w:val="10"/>
              </w:rPr>
            </w:pPr>
          </w:p>
        </w:tc>
        <w:tc>
          <w:tcPr>
            <w:tcW w:w="1069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00000"/>
                <w:sz w:val="10"/>
              </w:rPr>
            </w:pPr>
            <w:r w:rsidRPr="009160F2">
              <w:rPr>
                <w:color w:val="000000"/>
                <w:sz w:val="10"/>
              </w:rPr>
              <w:t>GPL v2.0</w:t>
            </w:r>
          </w:p>
        </w:tc>
        <w:tc>
          <w:tcPr>
            <w:tcW w:w="3727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center"/>
              <w:rPr>
                <w:color w:val="0563C1"/>
                <w:sz w:val="10"/>
                <w:u w:val="single"/>
              </w:rPr>
            </w:pPr>
            <w:r w:rsidRPr="009160F2">
              <w:rPr>
                <w:color w:val="0563C1"/>
                <w:sz w:val="10"/>
                <w:u w:val="single"/>
              </w:rPr>
              <w:t>https://www.virtualbox.org/wiki/Download_Old_Builds_5_0</w:t>
            </w:r>
          </w:p>
        </w:tc>
      </w:tr>
    </w:tbl>
    <w:p w:rsidR="0058736E" w:rsidRPr="006528CA" w:rsidRDefault="0058736E" w:rsidP="0058736E"/>
    <w:p w:rsidR="0058736E" w:rsidRPr="00A81A3C" w:rsidRDefault="0058736E" w:rsidP="0058736E">
      <w:pPr>
        <w:jc w:val="center"/>
        <w:rPr>
          <w:b/>
          <w:noProof/>
          <w:u w:val="single"/>
          <w:lang w:val="es-ES_tradnl"/>
        </w:rPr>
      </w:pPr>
      <w:r w:rsidRPr="00A81A3C">
        <w:rPr>
          <w:b/>
          <w:noProof/>
          <w:lang w:val="es-ES_tradnl"/>
        </w:rPr>
        <w:t>Licencias en COPYING, COPYING.LESSER y/o COPYING.AFFERO.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72"/>
        <w:gridCol w:w="5670"/>
      </w:tblGrid>
      <w:tr w:rsidR="0058736E" w:rsidRPr="00692636" w:rsidTr="00813D23">
        <w:trPr>
          <w:trHeight w:val="600"/>
          <w:jc w:val="center"/>
        </w:trPr>
        <w:tc>
          <w:tcPr>
            <w:tcW w:w="3472" w:type="dxa"/>
            <w:shd w:val="clear" w:color="auto" w:fill="auto"/>
            <w:vAlign w:val="center"/>
          </w:tcPr>
          <w:p w:rsidR="0058736E" w:rsidRPr="009160F2" w:rsidRDefault="0058736E" w:rsidP="00813D23">
            <w:pPr>
              <w:rPr>
                <w:b/>
                <w:bCs/>
                <w:color w:val="000000"/>
                <w:sz w:val="12"/>
                <w:szCs w:val="16"/>
              </w:rPr>
            </w:pPr>
          </w:p>
        </w:tc>
        <w:tc>
          <w:tcPr>
            <w:tcW w:w="5670" w:type="dxa"/>
            <w:shd w:val="clear" w:color="auto" w:fill="auto"/>
            <w:vAlign w:val="center"/>
          </w:tcPr>
          <w:p w:rsidR="0058736E" w:rsidRPr="009160F2" w:rsidRDefault="0058736E" w:rsidP="00813D23">
            <w:pPr>
              <w:rPr>
                <w:b/>
                <w:bCs/>
                <w:color w:val="000000"/>
                <w:sz w:val="12"/>
                <w:szCs w:val="16"/>
              </w:rPr>
            </w:pP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3472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left"/>
              <w:rPr>
                <w:b/>
                <w:bCs/>
                <w:color w:val="000000"/>
                <w:sz w:val="12"/>
                <w:szCs w:val="16"/>
              </w:rPr>
            </w:pPr>
            <w:r w:rsidRPr="009160F2">
              <w:rPr>
                <w:b/>
                <w:bCs/>
                <w:color w:val="000000"/>
                <w:sz w:val="12"/>
                <w:szCs w:val="16"/>
              </w:rPr>
              <w:t>COPYING</w:t>
            </w:r>
          </w:p>
        </w:tc>
        <w:tc>
          <w:tcPr>
            <w:tcW w:w="5670" w:type="dxa"/>
            <w:shd w:val="clear" w:color="auto" w:fill="auto"/>
            <w:noWrap/>
          </w:tcPr>
          <w:p w:rsidR="0058736E" w:rsidRPr="009160F2" w:rsidRDefault="0058736E" w:rsidP="00813D23">
            <w:pPr>
              <w:jc w:val="right"/>
              <w:rPr>
                <w:color w:val="0563C1"/>
                <w:sz w:val="12"/>
                <w:szCs w:val="16"/>
                <w:u w:val="single"/>
              </w:rPr>
            </w:pPr>
            <w:r w:rsidRPr="009160F2">
              <w:rPr>
                <w:color w:val="0563C1"/>
                <w:sz w:val="12"/>
                <w:szCs w:val="16"/>
                <w:u w:val="single"/>
              </w:rPr>
              <w:object w:dxaOrig="1531" w:dyaOrig="991">
                <v:shape id="_x0000_i1025" type="#_x0000_t75" style="width:77.25pt;height:49.5pt" o:ole="">
                  <v:imagedata r:id="rId33" o:title=""/>
                </v:shape>
                <o:OLEObject Type="Embed" ProgID="Package" ShapeID="_x0000_i1025" DrawAspect="Icon" ObjectID="_1699102939" r:id="rId34"/>
              </w:objec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3472" w:type="dxa"/>
            <w:shd w:val="clear" w:color="auto" w:fill="auto"/>
            <w:noWrap/>
            <w:hideMark/>
          </w:tcPr>
          <w:p w:rsidR="0058736E" w:rsidRPr="009160F2" w:rsidRDefault="0058736E" w:rsidP="00813D23">
            <w:pPr>
              <w:jc w:val="left"/>
              <w:rPr>
                <w:b/>
                <w:bCs/>
                <w:color w:val="000000"/>
                <w:sz w:val="12"/>
                <w:szCs w:val="16"/>
              </w:rPr>
            </w:pPr>
            <w:r w:rsidRPr="009160F2">
              <w:rPr>
                <w:b/>
                <w:bCs/>
                <w:color w:val="000000"/>
                <w:sz w:val="12"/>
                <w:szCs w:val="16"/>
              </w:rPr>
              <w:lastRenderedPageBreak/>
              <w:t>COPYING.LESSER</w:t>
            </w:r>
          </w:p>
        </w:tc>
        <w:tc>
          <w:tcPr>
            <w:tcW w:w="5670" w:type="dxa"/>
            <w:shd w:val="clear" w:color="auto" w:fill="auto"/>
            <w:noWrap/>
          </w:tcPr>
          <w:p w:rsidR="0058736E" w:rsidRPr="009160F2" w:rsidRDefault="0058736E" w:rsidP="00813D23">
            <w:pPr>
              <w:jc w:val="right"/>
              <w:rPr>
                <w:color w:val="0563C1"/>
                <w:sz w:val="12"/>
                <w:szCs w:val="16"/>
                <w:u w:val="single"/>
              </w:rPr>
            </w:pPr>
            <w:r w:rsidRPr="009160F2">
              <w:rPr>
                <w:color w:val="0563C1"/>
                <w:sz w:val="12"/>
                <w:szCs w:val="16"/>
                <w:u w:val="single"/>
              </w:rPr>
              <w:object w:dxaOrig="1531" w:dyaOrig="991">
                <v:shape id="_x0000_i1026" type="#_x0000_t75" style="width:77.25pt;height:49.5pt" o:ole="">
                  <v:imagedata r:id="rId35" o:title=""/>
                </v:shape>
                <o:OLEObject Type="Embed" ProgID="Package" ShapeID="_x0000_i1026" DrawAspect="Icon" ObjectID="_1699102940" r:id="rId36"/>
              </w:object>
            </w:r>
          </w:p>
        </w:tc>
      </w:tr>
      <w:tr w:rsidR="0058736E" w:rsidRPr="009160F2" w:rsidTr="00813D23">
        <w:trPr>
          <w:trHeight w:val="300"/>
          <w:jc w:val="center"/>
        </w:trPr>
        <w:tc>
          <w:tcPr>
            <w:tcW w:w="3472" w:type="dxa"/>
            <w:shd w:val="clear" w:color="auto" w:fill="auto"/>
            <w:noWrap/>
          </w:tcPr>
          <w:p w:rsidR="0058736E" w:rsidRPr="009160F2" w:rsidRDefault="0058736E" w:rsidP="00813D23">
            <w:pPr>
              <w:jc w:val="left"/>
              <w:rPr>
                <w:b/>
                <w:bCs/>
                <w:color w:val="000000"/>
                <w:sz w:val="12"/>
                <w:szCs w:val="16"/>
              </w:rPr>
            </w:pPr>
            <w:r w:rsidRPr="009160F2">
              <w:rPr>
                <w:b/>
                <w:bCs/>
                <w:color w:val="000000"/>
                <w:sz w:val="12"/>
                <w:szCs w:val="16"/>
              </w:rPr>
              <w:t>COPYING AUTHORIZATION</w:t>
            </w:r>
          </w:p>
        </w:tc>
        <w:tc>
          <w:tcPr>
            <w:tcW w:w="5670" w:type="dxa"/>
            <w:shd w:val="clear" w:color="auto" w:fill="auto"/>
            <w:noWrap/>
          </w:tcPr>
          <w:p w:rsidR="0058736E" w:rsidRPr="009160F2" w:rsidRDefault="0058736E" w:rsidP="00813D23">
            <w:pPr>
              <w:jc w:val="right"/>
              <w:rPr>
                <w:color w:val="0563C1"/>
                <w:sz w:val="12"/>
                <w:szCs w:val="16"/>
                <w:u w:val="single"/>
              </w:rPr>
            </w:pPr>
            <w:r w:rsidRPr="009160F2">
              <w:rPr>
                <w:color w:val="0563C1"/>
                <w:sz w:val="12"/>
                <w:szCs w:val="16"/>
                <w:u w:val="single"/>
              </w:rPr>
              <w:object w:dxaOrig="1531" w:dyaOrig="991">
                <v:shape id="_x0000_i1027" type="#_x0000_t75" style="width:77.25pt;height:49.5pt" o:ole="">
                  <v:imagedata r:id="rId37" o:title=""/>
                </v:shape>
                <o:OLEObject Type="Embed" ProgID="Package" ShapeID="_x0000_i1027" DrawAspect="Icon" ObjectID="_1699102941" r:id="rId38"/>
              </w:object>
            </w:r>
          </w:p>
        </w:tc>
      </w:tr>
    </w:tbl>
    <w:p w:rsidR="0058736E" w:rsidRDefault="0058736E" w:rsidP="0058736E"/>
    <w:p w:rsidR="0058736E" w:rsidRPr="00A81A3C" w:rsidRDefault="0058736E" w:rsidP="0058736E"/>
    <w:p w:rsidR="0058736E" w:rsidRPr="00525470" w:rsidRDefault="0058736E" w:rsidP="002C3DC8">
      <w:pPr>
        <w:pStyle w:val="Ttulo1"/>
      </w:pPr>
      <w:bookmarkStart w:id="895" w:name="_Toc532379996"/>
      <w:bookmarkStart w:id="896" w:name="_Toc2245578"/>
      <w:bookmarkStart w:id="897" w:name="_Toc2584156"/>
      <w:bookmarkStart w:id="898" w:name="_Toc32913566"/>
      <w:r w:rsidRPr="00525470">
        <w:lastRenderedPageBreak/>
        <w:t>GLOSARIO</w:t>
      </w:r>
      <w:bookmarkEnd w:id="892"/>
      <w:bookmarkEnd w:id="893"/>
      <w:bookmarkEnd w:id="894"/>
      <w:bookmarkEnd w:id="895"/>
      <w:bookmarkEnd w:id="896"/>
      <w:bookmarkEnd w:id="897"/>
      <w:bookmarkEnd w:id="89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650"/>
        <w:gridCol w:w="6666"/>
      </w:tblGrid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A/T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Aire / Tierra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ACC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proofErr w:type="spellStart"/>
            <w:r w:rsidRPr="002C3DC8">
              <w:rPr>
                <w:sz w:val="20"/>
                <w:szCs w:val="22"/>
              </w:rPr>
              <w:t>Area</w:t>
            </w:r>
            <w:proofErr w:type="spellEnd"/>
            <w:r w:rsidRPr="002C3DC8">
              <w:rPr>
                <w:sz w:val="20"/>
                <w:szCs w:val="22"/>
              </w:rPr>
              <w:t xml:space="preserve"> Control Centre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AD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Acceso Directo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AI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Acceso Indirecto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ATM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"Air </w:t>
            </w:r>
            <w:proofErr w:type="spellStart"/>
            <w:r w:rsidRPr="002C3DC8">
              <w:rPr>
                <w:sz w:val="20"/>
                <w:szCs w:val="22"/>
              </w:rPr>
              <w:t>Traffic</w:t>
            </w:r>
            <w:proofErr w:type="spellEnd"/>
            <w:r w:rsidRPr="002C3DC8">
              <w:rPr>
                <w:sz w:val="20"/>
                <w:szCs w:val="22"/>
              </w:rPr>
              <w:t xml:space="preserve"> Management"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ATS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"Air </w:t>
            </w:r>
            <w:proofErr w:type="spellStart"/>
            <w:r w:rsidRPr="002C3DC8">
              <w:rPr>
                <w:sz w:val="20"/>
                <w:szCs w:val="22"/>
              </w:rPr>
              <w:t>Traffic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System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ATS-N5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Protocolo UIT-N5 para ATS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ATS-QSIG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Protocolo QSIG en sistemas ATS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ATS-R2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proofErr w:type="spellStart"/>
            <w:r w:rsidRPr="002C3DC8">
              <w:rPr>
                <w:sz w:val="20"/>
                <w:szCs w:val="22"/>
              </w:rPr>
              <w:t>Procolo</w:t>
            </w:r>
            <w:proofErr w:type="spellEnd"/>
            <w:r w:rsidRPr="002C3DC8">
              <w:rPr>
                <w:sz w:val="20"/>
                <w:szCs w:val="22"/>
              </w:rPr>
              <w:t xml:space="preserve"> R2 en sistemas ATS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BC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proofErr w:type="spellStart"/>
            <w:r w:rsidRPr="002C3DC8">
              <w:rPr>
                <w:sz w:val="20"/>
                <w:szCs w:val="22"/>
              </w:rPr>
              <w:t>Bateria</w:t>
            </w:r>
            <w:proofErr w:type="spellEnd"/>
            <w:r w:rsidRPr="002C3DC8">
              <w:rPr>
                <w:sz w:val="20"/>
                <w:szCs w:val="22"/>
              </w:rPr>
              <w:t xml:space="preserve"> Central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BL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Batería Local.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BROADCAST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Modo de transmisión a todos los dispositivos en una red.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CELP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Code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excited</w:t>
            </w:r>
            <w:proofErr w:type="spellEnd"/>
            <w:r w:rsidRPr="002C3DC8">
              <w:rPr>
                <w:sz w:val="20"/>
                <w:szCs w:val="22"/>
              </w:rPr>
              <w:t xml:space="preserve"> linear </w:t>
            </w:r>
            <w:proofErr w:type="spellStart"/>
            <w:r w:rsidRPr="002C3DC8">
              <w:rPr>
                <w:sz w:val="20"/>
                <w:szCs w:val="22"/>
              </w:rPr>
              <w:t>prediction</w:t>
            </w:r>
            <w:proofErr w:type="spellEnd"/>
            <w:r w:rsidRPr="002C3DC8">
              <w:rPr>
                <w:sz w:val="20"/>
                <w:szCs w:val="22"/>
              </w:rPr>
              <w:t>". Algoritmo de codificación de voz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CODEC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Codificador-Decodificador. 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COTS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Commercial</w:t>
            </w:r>
            <w:proofErr w:type="spellEnd"/>
            <w:r w:rsidRPr="002C3DC8">
              <w:rPr>
                <w:sz w:val="20"/>
                <w:szCs w:val="22"/>
              </w:rPr>
              <w:t xml:space="preserve"> Off </w:t>
            </w:r>
            <w:proofErr w:type="spellStart"/>
            <w:r w:rsidRPr="002C3DC8">
              <w:rPr>
                <w:sz w:val="20"/>
                <w:szCs w:val="22"/>
              </w:rPr>
              <w:t>The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Shelf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CPU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Unidad Central de Procesamiento.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DTMF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  <w:lang w:val="en-US"/>
              </w:rPr>
              <w:t xml:space="preserve">"Dual-tone multi-frequency signaling". </w:t>
            </w:r>
            <w:r w:rsidRPr="002C3DC8">
              <w:rPr>
                <w:sz w:val="20"/>
                <w:szCs w:val="22"/>
              </w:rPr>
              <w:t xml:space="preserve">Protocolo </w:t>
            </w:r>
            <w:proofErr w:type="spellStart"/>
            <w:r w:rsidRPr="002C3DC8">
              <w:rPr>
                <w:sz w:val="20"/>
                <w:szCs w:val="22"/>
              </w:rPr>
              <w:t>Analogico</w:t>
            </w:r>
            <w:proofErr w:type="spellEnd"/>
            <w:r w:rsidRPr="002C3DC8">
              <w:rPr>
                <w:sz w:val="20"/>
                <w:szCs w:val="22"/>
              </w:rPr>
              <w:t xml:space="preserve"> de Telefonía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ETHERNET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Estándar de redes LAN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ETM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Equipo de Test Multiprotocolo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ETSI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 </w:t>
            </w:r>
            <w:proofErr w:type="spellStart"/>
            <w:r w:rsidRPr="002C3DC8">
              <w:rPr>
                <w:sz w:val="20"/>
                <w:szCs w:val="22"/>
              </w:rPr>
              <w:t>European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Telecommunications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Standards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Institute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EUROCAE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  <w:lang w:val="en-US"/>
              </w:rPr>
            </w:pPr>
            <w:r w:rsidRPr="002C3DC8">
              <w:rPr>
                <w:sz w:val="20"/>
                <w:szCs w:val="22"/>
                <w:lang w:val="en-US"/>
              </w:rPr>
              <w:t>" European Organization for Civil Aviation Equipment"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FULL-DUPLEX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Modo de Transmisión con envío y recepción simultánea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FXO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Foreign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eXchange</w:t>
            </w:r>
            <w:proofErr w:type="spellEnd"/>
            <w:r w:rsidRPr="002C3DC8">
              <w:rPr>
                <w:sz w:val="20"/>
                <w:szCs w:val="22"/>
              </w:rPr>
              <w:t xml:space="preserve"> Office". Interfaz Telefónica modo Abonado.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FXS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Foreign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eXchange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Station</w:t>
            </w:r>
            <w:proofErr w:type="spellEnd"/>
            <w:r w:rsidRPr="002C3DC8">
              <w:rPr>
                <w:sz w:val="20"/>
                <w:szCs w:val="22"/>
              </w:rPr>
              <w:t>". Interfaz Telefónica Modo Central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HF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"High </w:t>
            </w:r>
            <w:proofErr w:type="spellStart"/>
            <w:r w:rsidRPr="002C3DC8">
              <w:rPr>
                <w:sz w:val="20"/>
                <w:szCs w:val="22"/>
              </w:rPr>
              <w:t>Frequency</w:t>
            </w:r>
            <w:proofErr w:type="spellEnd"/>
            <w:r w:rsidRPr="002C3DC8">
              <w:rPr>
                <w:sz w:val="20"/>
                <w:szCs w:val="22"/>
              </w:rPr>
              <w:t>". Banda del espectro electromagnético que ocupa el rango de frecuencias de 3 MHz a 30 MHz.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HMI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"Human Machine Interfaz"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HTTP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Hypertext</w:t>
            </w:r>
            <w:proofErr w:type="spellEnd"/>
            <w:r w:rsidRPr="002C3DC8">
              <w:rPr>
                <w:sz w:val="20"/>
                <w:szCs w:val="22"/>
              </w:rPr>
              <w:t xml:space="preserve"> Transfer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IP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"Internet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". Protocolo base de comunicaciones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IPDV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  <w:lang w:val="en-US"/>
              </w:rPr>
            </w:pPr>
            <w:r w:rsidRPr="002C3DC8">
              <w:rPr>
                <w:sz w:val="20"/>
                <w:szCs w:val="22"/>
                <w:lang w:val="en-US"/>
              </w:rPr>
              <w:t xml:space="preserve">"IP PACKET DELAY VARIATION". </w:t>
            </w:r>
            <w:proofErr w:type="spellStart"/>
            <w:r w:rsidRPr="002C3DC8">
              <w:rPr>
                <w:sz w:val="20"/>
                <w:szCs w:val="22"/>
                <w:lang w:val="en-US"/>
              </w:rPr>
              <w:t>Ver</w:t>
            </w:r>
            <w:proofErr w:type="spellEnd"/>
            <w:r w:rsidRPr="002C3DC8">
              <w:rPr>
                <w:sz w:val="20"/>
                <w:szCs w:val="22"/>
                <w:lang w:val="en-US"/>
              </w:rPr>
              <w:t xml:space="preserve"> JITTER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JITTER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proofErr w:type="spellStart"/>
            <w:r w:rsidRPr="002C3DC8">
              <w:rPr>
                <w:sz w:val="20"/>
                <w:szCs w:val="22"/>
              </w:rPr>
              <w:t>Desviacion</w:t>
            </w:r>
            <w:proofErr w:type="spellEnd"/>
            <w:r w:rsidRPr="002C3DC8">
              <w:rPr>
                <w:sz w:val="20"/>
                <w:szCs w:val="22"/>
              </w:rPr>
              <w:t xml:space="preserve"> o </w:t>
            </w:r>
            <w:proofErr w:type="spellStart"/>
            <w:r w:rsidRPr="002C3DC8">
              <w:rPr>
                <w:sz w:val="20"/>
                <w:szCs w:val="22"/>
              </w:rPr>
              <w:t>Desplanzamiento</w:t>
            </w:r>
            <w:proofErr w:type="spellEnd"/>
            <w:r w:rsidRPr="002C3DC8">
              <w:rPr>
                <w:sz w:val="20"/>
                <w:szCs w:val="22"/>
              </w:rPr>
              <w:t xml:space="preserve"> en un parámetro periódico de una señal.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LAN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"Local </w:t>
            </w:r>
            <w:proofErr w:type="spellStart"/>
            <w:r w:rsidRPr="002C3DC8">
              <w:rPr>
                <w:sz w:val="20"/>
                <w:szCs w:val="22"/>
              </w:rPr>
              <w:t>Area</w:t>
            </w:r>
            <w:proofErr w:type="spellEnd"/>
            <w:r w:rsidRPr="002C3DC8">
              <w:rPr>
                <w:sz w:val="20"/>
                <w:szCs w:val="22"/>
              </w:rPr>
              <w:t xml:space="preserve"> Network"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LCEN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Línea Caliente Externa Normalizada.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lastRenderedPageBreak/>
              <w:t>LD-CELP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  <w:lang w:val="en-US"/>
              </w:rPr>
            </w:pPr>
            <w:r w:rsidRPr="002C3DC8">
              <w:rPr>
                <w:sz w:val="20"/>
                <w:szCs w:val="22"/>
                <w:lang w:val="en-US"/>
              </w:rPr>
              <w:t>"Low-Delay Code Excited Linear Prediction"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MEDIA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Información contenida en una transmisión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MULTICAST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Multidifusión, envío de la información en una red a múltiples destinos simultáneamente,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NTP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"Network Time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". Protocolo para sincronismo en red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OACI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Organización de Aviación Civil Internacional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PABX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Private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Automatic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Branch</w:t>
            </w:r>
            <w:proofErr w:type="spellEnd"/>
            <w:r w:rsidRPr="002C3DC8">
              <w:rPr>
                <w:sz w:val="20"/>
                <w:szCs w:val="22"/>
              </w:rPr>
              <w:t xml:space="preserve"> Exchange". Centralita telefónica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PROXY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Programa o dispositivo que realiza una acción en representación de otro.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PSSE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Puesto de Supervisión de la Sala de Equipos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PSSO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Puesto de Supervisión de la Sala de Operaciones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PTT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Push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to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talk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QSIG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Protocolo de Señalización de Telefonía basado en </w:t>
            </w:r>
            <w:proofErr w:type="spellStart"/>
            <w:r w:rsidRPr="002C3DC8">
              <w:rPr>
                <w:sz w:val="20"/>
                <w:szCs w:val="22"/>
              </w:rPr>
              <w:t>RDSi</w:t>
            </w:r>
            <w:proofErr w:type="spellEnd"/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RAM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Ramdom</w:t>
            </w:r>
            <w:proofErr w:type="spellEnd"/>
            <w:r w:rsidRPr="002C3DC8">
              <w:rPr>
                <w:sz w:val="20"/>
                <w:szCs w:val="22"/>
              </w:rPr>
              <w:t xml:space="preserve"> Access </w:t>
            </w:r>
            <w:proofErr w:type="spellStart"/>
            <w:r w:rsidRPr="002C3DC8">
              <w:rPr>
                <w:sz w:val="20"/>
                <w:szCs w:val="22"/>
              </w:rPr>
              <w:t>Memory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RDSI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Red Digital de Servicios Integrados.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RDSI-B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Red Digital de Servicios Integrados. Interfaz Básica.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RFC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Request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for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Comments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RTCP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"Real time control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". Control de las sesiones RTP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RTP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"Real-time </w:t>
            </w:r>
            <w:proofErr w:type="spellStart"/>
            <w:r w:rsidRPr="002C3DC8">
              <w:rPr>
                <w:sz w:val="20"/>
                <w:szCs w:val="22"/>
              </w:rPr>
              <w:t>Transport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". Protocolo de transporte de datos sobre IP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SACTA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SCV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Sistema de Comunicaciones Vocales.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SDP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Session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Description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SIP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Session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Initiaton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 xml:space="preserve">". Protocolo de Gestión de Sesiones sobre IP 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SNIFFER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Elemento Software o Hardware que puede interceptar y registrar el tráfico de una red de datos.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SNMP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"Simple Network Management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". Protocolo de Gestión en redes IP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SOAP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"Simple </w:t>
            </w:r>
            <w:proofErr w:type="spellStart"/>
            <w:r w:rsidRPr="002C3DC8">
              <w:rPr>
                <w:sz w:val="20"/>
                <w:szCs w:val="22"/>
              </w:rPr>
              <w:t>Object</w:t>
            </w:r>
            <w:proofErr w:type="spellEnd"/>
            <w:r w:rsidRPr="002C3DC8">
              <w:rPr>
                <w:sz w:val="20"/>
                <w:szCs w:val="22"/>
              </w:rPr>
              <w:t xml:space="preserve"> Access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SQUELCH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Indica </w:t>
            </w:r>
            <w:proofErr w:type="spellStart"/>
            <w:r w:rsidRPr="002C3DC8">
              <w:rPr>
                <w:sz w:val="20"/>
                <w:szCs w:val="22"/>
              </w:rPr>
              <w:t>presecia</w:t>
            </w:r>
            <w:proofErr w:type="spellEnd"/>
            <w:r w:rsidRPr="002C3DC8">
              <w:rPr>
                <w:sz w:val="20"/>
                <w:szCs w:val="22"/>
              </w:rPr>
              <w:t xml:space="preserve"> de Señal Válida en la Recepción Radio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T/T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Tierra / Tierra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TACC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Terminal </w:t>
            </w:r>
            <w:proofErr w:type="spellStart"/>
            <w:r w:rsidRPr="002C3DC8">
              <w:rPr>
                <w:sz w:val="20"/>
                <w:szCs w:val="22"/>
              </w:rPr>
              <w:t>Area</w:t>
            </w:r>
            <w:proofErr w:type="spellEnd"/>
            <w:r w:rsidRPr="002C3DC8">
              <w:rPr>
                <w:sz w:val="20"/>
                <w:szCs w:val="22"/>
              </w:rPr>
              <w:t xml:space="preserve"> Control Centre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TCP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Transmission</w:t>
            </w:r>
            <w:proofErr w:type="spellEnd"/>
            <w:r w:rsidRPr="002C3DC8">
              <w:rPr>
                <w:sz w:val="20"/>
                <w:szCs w:val="22"/>
              </w:rPr>
              <w:t xml:space="preserve"> Control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TWR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Torre de Control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UCS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Unidad de Control de Sector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UDP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User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Datagram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Protocol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lastRenderedPageBreak/>
              <w:t>UHF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"Ultra High </w:t>
            </w:r>
            <w:proofErr w:type="spellStart"/>
            <w:r w:rsidRPr="002C3DC8">
              <w:rPr>
                <w:sz w:val="20"/>
                <w:szCs w:val="22"/>
              </w:rPr>
              <w:t>Frequency</w:t>
            </w:r>
            <w:proofErr w:type="spellEnd"/>
            <w:r w:rsidRPr="002C3DC8">
              <w:rPr>
                <w:sz w:val="20"/>
                <w:szCs w:val="22"/>
              </w:rPr>
              <w:t>". Banda del espectro electromagnético que ocupa el rango de frecuencias de 300 MHz a 3 GHz.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UIT-T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Sector de Normalización de las Telecomunicaciones de la UIT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UNICAST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Modo de envío de información desde un único emisor a un único receptor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USB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"Universal Serial Bus"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VHF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Very</w:t>
            </w:r>
            <w:proofErr w:type="spellEnd"/>
            <w:r w:rsidRPr="002C3DC8">
              <w:rPr>
                <w:sz w:val="20"/>
                <w:szCs w:val="22"/>
              </w:rPr>
              <w:t xml:space="preserve"> High </w:t>
            </w:r>
            <w:proofErr w:type="spellStart"/>
            <w:r w:rsidRPr="002C3DC8">
              <w:rPr>
                <w:sz w:val="20"/>
                <w:szCs w:val="22"/>
              </w:rPr>
              <w:t>Frequency</w:t>
            </w:r>
            <w:proofErr w:type="spellEnd"/>
            <w:r w:rsidRPr="002C3DC8">
              <w:rPr>
                <w:sz w:val="20"/>
                <w:szCs w:val="22"/>
              </w:rPr>
              <w:t>". Banda del espectro electromagnético que ocupa el rango de frecuencias de 30 MHz a 300 MHz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proofErr w:type="spellStart"/>
            <w:r w:rsidRPr="002C3DC8">
              <w:rPr>
                <w:b/>
                <w:sz w:val="20"/>
              </w:rPr>
              <w:t>VoIP</w:t>
            </w:r>
            <w:proofErr w:type="spellEnd"/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Voz sobre IP. Tecnología de transmisión de señal de audio en paquetes de datos IP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WAN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"Wide </w:t>
            </w:r>
            <w:proofErr w:type="spellStart"/>
            <w:r w:rsidRPr="002C3DC8">
              <w:rPr>
                <w:sz w:val="20"/>
                <w:szCs w:val="22"/>
              </w:rPr>
              <w:t>Area</w:t>
            </w:r>
            <w:proofErr w:type="spellEnd"/>
            <w:r w:rsidRPr="002C3DC8">
              <w:rPr>
                <w:sz w:val="20"/>
                <w:szCs w:val="22"/>
              </w:rPr>
              <w:t xml:space="preserve"> Network"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WEB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>"</w:t>
            </w:r>
            <w:proofErr w:type="spellStart"/>
            <w:r w:rsidRPr="002C3DC8">
              <w:rPr>
                <w:sz w:val="20"/>
                <w:szCs w:val="22"/>
              </w:rPr>
              <w:t>World</w:t>
            </w:r>
            <w:proofErr w:type="spellEnd"/>
            <w:r w:rsidRPr="002C3DC8">
              <w:rPr>
                <w:sz w:val="20"/>
                <w:szCs w:val="22"/>
              </w:rPr>
              <w:t xml:space="preserve"> Wide Web". Sistema de documentos interconectados por enlaces de hipertexto, disponibles en una red.</w:t>
            </w:r>
          </w:p>
        </w:tc>
      </w:tr>
      <w:tr w:rsidR="0058736E" w:rsidRPr="002C3DC8" w:rsidTr="00813D23">
        <w:trPr>
          <w:jc w:val="center"/>
        </w:trPr>
        <w:tc>
          <w:tcPr>
            <w:tcW w:w="1650" w:type="dxa"/>
          </w:tcPr>
          <w:p w:rsidR="0058736E" w:rsidRPr="002C3DC8" w:rsidRDefault="0058736E" w:rsidP="002C3DC8">
            <w:pPr>
              <w:rPr>
                <w:b/>
                <w:sz w:val="20"/>
              </w:rPr>
            </w:pPr>
            <w:r w:rsidRPr="002C3DC8">
              <w:rPr>
                <w:b/>
                <w:sz w:val="20"/>
              </w:rPr>
              <w:t>XML</w:t>
            </w:r>
          </w:p>
        </w:tc>
        <w:tc>
          <w:tcPr>
            <w:tcW w:w="6666" w:type="dxa"/>
          </w:tcPr>
          <w:p w:rsidR="0058736E" w:rsidRPr="002C3DC8" w:rsidRDefault="0058736E" w:rsidP="002C3DC8">
            <w:pPr>
              <w:rPr>
                <w:sz w:val="20"/>
                <w:szCs w:val="22"/>
              </w:rPr>
            </w:pPr>
            <w:r w:rsidRPr="002C3DC8">
              <w:rPr>
                <w:sz w:val="20"/>
                <w:szCs w:val="22"/>
              </w:rPr>
              <w:t xml:space="preserve">"Extensible </w:t>
            </w:r>
            <w:proofErr w:type="spellStart"/>
            <w:r w:rsidRPr="002C3DC8">
              <w:rPr>
                <w:sz w:val="20"/>
                <w:szCs w:val="22"/>
              </w:rPr>
              <w:t>Markup</w:t>
            </w:r>
            <w:proofErr w:type="spellEnd"/>
            <w:r w:rsidRPr="002C3DC8">
              <w:rPr>
                <w:sz w:val="20"/>
                <w:szCs w:val="22"/>
              </w:rPr>
              <w:t xml:space="preserve"> </w:t>
            </w:r>
            <w:proofErr w:type="spellStart"/>
            <w:r w:rsidRPr="002C3DC8">
              <w:rPr>
                <w:sz w:val="20"/>
                <w:szCs w:val="22"/>
              </w:rPr>
              <w:t>Language</w:t>
            </w:r>
            <w:proofErr w:type="spellEnd"/>
            <w:r w:rsidRPr="002C3DC8">
              <w:rPr>
                <w:sz w:val="20"/>
                <w:szCs w:val="22"/>
              </w:rPr>
              <w:t>"</w:t>
            </w:r>
          </w:p>
        </w:tc>
      </w:tr>
    </w:tbl>
    <w:p w:rsidR="0058736E" w:rsidRPr="00525470" w:rsidRDefault="0058736E" w:rsidP="0058736E">
      <w:pPr>
        <w:pStyle w:val="PiedeIlustracion"/>
      </w:pPr>
      <w:bookmarkStart w:id="899" w:name="_Toc358037686"/>
      <w:bookmarkStart w:id="900" w:name="_Toc360025968"/>
      <w:bookmarkStart w:id="901" w:name="_Toc532380025"/>
      <w:bookmarkStart w:id="902" w:name="_Toc2584212"/>
      <w:bookmarkStart w:id="903" w:name="_Toc32913622"/>
      <w:r w:rsidRPr="00525470">
        <w:t xml:space="preserve">Tabla </w:t>
      </w:r>
      <w:r w:rsidR="00AB779A">
        <w:fldChar w:fldCharType="begin"/>
      </w:r>
      <w:r w:rsidR="00AB779A">
        <w:instrText xml:space="preserve"> SEQ Tabla \* ARABIC </w:instrText>
      </w:r>
      <w:r w:rsidR="00AB779A">
        <w:fldChar w:fldCharType="separate"/>
      </w:r>
      <w:r w:rsidR="002C3DC8">
        <w:rPr>
          <w:noProof/>
        </w:rPr>
        <w:t>35</w:t>
      </w:r>
      <w:r w:rsidR="00AB779A">
        <w:rPr>
          <w:noProof/>
        </w:rPr>
        <w:fldChar w:fldCharType="end"/>
      </w:r>
      <w:r w:rsidRPr="00525470">
        <w:t>. Glosario de Abreviaturas</w:t>
      </w:r>
      <w:bookmarkEnd w:id="10"/>
      <w:bookmarkEnd w:id="11"/>
      <w:bookmarkEnd w:id="899"/>
      <w:bookmarkEnd w:id="900"/>
      <w:bookmarkEnd w:id="901"/>
      <w:bookmarkEnd w:id="902"/>
      <w:bookmarkEnd w:id="903"/>
    </w:p>
    <w:p w:rsidR="001B7F7D" w:rsidRPr="001B7F7D" w:rsidRDefault="001B7F7D" w:rsidP="001B7F7D"/>
    <w:sectPr w:rsidR="001B7F7D" w:rsidRPr="001B7F7D" w:rsidSect="006651B0">
      <w:headerReference w:type="default" r:id="rId39"/>
      <w:footerReference w:type="default" r:id="rId40"/>
      <w:pgSz w:w="11906" w:h="16838" w:code="9"/>
      <w:pgMar w:top="1701" w:right="567" w:bottom="1134" w:left="1134" w:header="53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79A" w:rsidRDefault="00AB779A">
      <w:r>
        <w:separator/>
      </w:r>
    </w:p>
  </w:endnote>
  <w:endnote w:type="continuationSeparator" w:id="0">
    <w:p w:rsidR="00AB779A" w:rsidRDefault="00AB7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egrita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ヒラギノ角ゴ Pro W3"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9A8" w:rsidRPr="00534726" w:rsidRDefault="00AB779A" w:rsidP="00F369A8">
    <w:pPr>
      <w:pStyle w:val="Piedepgina"/>
      <w:tabs>
        <w:tab w:val="clear" w:pos="4252"/>
      </w:tabs>
      <w:spacing w:before="0"/>
      <w:rPr>
        <w:sz w:val="16"/>
        <w:szCs w:val="16"/>
      </w:rPr>
    </w:pPr>
    <w:sdt>
      <w:sdtPr>
        <w:rPr>
          <w:sz w:val="16"/>
          <w:szCs w:val="16"/>
          <w:lang w:val="en-US"/>
        </w:rPr>
        <w:alias w:val="Palabras clave"/>
        <w:tag w:val=""/>
        <w:id w:val="-1444139590"/>
        <w:placeholder>
          <w:docPart w:val="C8324C7816EB4652B557FC300C62EE6F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2F4C4D">
          <w:rPr>
            <w:sz w:val="16"/>
            <w:szCs w:val="16"/>
            <w:lang w:val="en-US"/>
          </w:rPr>
          <w:t>DT-A40-PPAF-01-26S0</w:t>
        </w:r>
      </w:sdtContent>
    </w:sdt>
    <w:r w:rsidR="001B7F7D">
      <w:rPr>
        <w:sz w:val="16"/>
        <w:szCs w:val="16"/>
      </w:rPr>
      <w:ptab w:relativeTo="margin" w:alignment="center" w:leader="none"/>
    </w:r>
    <w:sdt>
      <w:sdtPr>
        <w:rPr>
          <w:sz w:val="16"/>
          <w:szCs w:val="16"/>
          <w:lang w:val="en-US"/>
        </w:rPr>
        <w:alias w:val="Fecha de publicación"/>
        <w:tag w:val=""/>
        <w:id w:val="-1593928803"/>
        <w:dataBinding w:prefixMappings="xmlns:ns0='http://schemas.microsoft.com/office/2006/coverPageProps' " w:xpath="/ns0:CoverPageProperties[1]/ns0:PublishDate[1]" w:storeItemID="{55AF091B-3C7A-41E3-B477-F2FDAA23CFDA}"/>
        <w:date w:fullDate="2020-02-24T00:00:00Z">
          <w:dateFormat w:val="dd/MM/yyyy"/>
          <w:lid w:val="es-ES"/>
          <w:storeMappedDataAs w:val="dateTime"/>
          <w:calendar w:val="gregorian"/>
        </w:date>
      </w:sdtPr>
      <w:sdtEndPr/>
      <w:sdtContent>
        <w:r w:rsidR="0058736E" w:rsidRPr="0058736E">
          <w:rPr>
            <w:sz w:val="16"/>
            <w:szCs w:val="16"/>
            <w:lang w:val="en-US"/>
          </w:rPr>
          <w:t>24/02/2020</w:t>
        </w:r>
      </w:sdtContent>
    </w:sdt>
    <w:r w:rsidR="001B7F7D">
      <w:rPr>
        <w:sz w:val="16"/>
        <w:szCs w:val="16"/>
      </w:rPr>
      <w:ptab w:relativeTo="margin" w:alignment="right" w:leader="none"/>
    </w:r>
    <w:proofErr w:type="spellStart"/>
    <w:r w:rsidR="00F369A8" w:rsidRPr="0058736E">
      <w:rPr>
        <w:sz w:val="16"/>
        <w:szCs w:val="16"/>
        <w:lang w:val="en-US"/>
      </w:rPr>
      <w:t>Pág</w:t>
    </w:r>
    <w:proofErr w:type="spellEnd"/>
    <w:r w:rsidR="00F369A8" w:rsidRPr="0058736E">
      <w:rPr>
        <w:sz w:val="16"/>
        <w:szCs w:val="16"/>
        <w:lang w:val="en-US"/>
      </w:rPr>
      <w:t xml:space="preserve">. </w:t>
    </w:r>
    <w:r w:rsidR="00F369A8" w:rsidRPr="00534726">
      <w:rPr>
        <w:rStyle w:val="Nmerodepgina"/>
        <w:sz w:val="16"/>
        <w:szCs w:val="16"/>
      </w:rPr>
      <w:fldChar w:fldCharType="begin"/>
    </w:r>
    <w:r w:rsidR="00F369A8" w:rsidRPr="0058736E">
      <w:rPr>
        <w:rStyle w:val="Nmerodepgina"/>
        <w:sz w:val="16"/>
        <w:szCs w:val="16"/>
        <w:lang w:val="en-US"/>
      </w:rPr>
      <w:instrText xml:space="preserve"> PAGE </w:instrText>
    </w:r>
    <w:r w:rsidR="00F369A8" w:rsidRPr="00534726">
      <w:rPr>
        <w:rStyle w:val="Nmerodepgina"/>
        <w:sz w:val="16"/>
        <w:szCs w:val="16"/>
      </w:rPr>
      <w:fldChar w:fldCharType="separate"/>
    </w:r>
    <w:r w:rsidR="00A70240">
      <w:rPr>
        <w:rStyle w:val="Nmerodepgina"/>
        <w:noProof/>
        <w:sz w:val="16"/>
        <w:szCs w:val="16"/>
        <w:lang w:val="en-US"/>
      </w:rPr>
      <w:t>2</w:t>
    </w:r>
    <w:r w:rsidR="00F369A8" w:rsidRPr="00534726">
      <w:rPr>
        <w:rStyle w:val="Nmerodepgina"/>
        <w:sz w:val="16"/>
        <w:szCs w:val="16"/>
      </w:rPr>
      <w:fldChar w:fldCharType="end"/>
    </w:r>
  </w:p>
  <w:p w:rsidR="00F369A8" w:rsidRPr="00F369A8" w:rsidRDefault="001B7F7D" w:rsidP="00F369A8">
    <w:pPr>
      <w:pStyle w:val="Piedepgina"/>
      <w:tabs>
        <w:tab w:val="clear" w:pos="4252"/>
        <w:tab w:val="clear" w:pos="8504"/>
        <w:tab w:val="left" w:pos="3491"/>
      </w:tabs>
      <w:rPr>
        <w:sz w:val="14"/>
        <w:szCs w:val="12"/>
      </w:rPr>
    </w:pPr>
    <w:r>
      <w:rPr>
        <w:sz w:val="14"/>
        <w:szCs w:val="12"/>
      </w:rPr>
      <w:ptab w:relativeTo="margin" w:alignment="center" w:leader="none"/>
    </w:r>
    <w:r>
      <w:rPr>
        <w:sz w:val="14"/>
        <w:szCs w:val="12"/>
      </w:rPr>
      <w:t xml:space="preserve">© Copyright </w:t>
    </w:r>
    <w:r w:rsidR="00A70240">
      <w:rPr>
        <w:sz w:val="14"/>
        <w:szCs w:val="12"/>
      </w:rPr>
      <w:t>Grupo Amper</w:t>
    </w:r>
    <w:r>
      <w:rPr>
        <w:sz w:val="14"/>
        <w:szCs w:val="12"/>
      </w:rPr>
      <w:t xml:space="preserve"> 2020</w:t>
    </w:r>
    <w:r w:rsidR="00A70240">
      <w:rPr>
        <w:sz w:val="14"/>
        <w:szCs w:val="12"/>
      </w:rPr>
      <w:t>-2021</w:t>
    </w:r>
    <w:r w:rsidR="00F369A8" w:rsidRPr="00F369A8">
      <w:rPr>
        <w:sz w:val="14"/>
        <w:szCs w:val="12"/>
      </w:rPr>
      <w:t>. Madrid Todos los derechos reservados.</w:t>
    </w:r>
  </w:p>
  <w:p w:rsidR="009F0FE3" w:rsidRPr="00F369A8" w:rsidRDefault="009F0FE3" w:rsidP="00F369A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79A" w:rsidRDefault="00AB779A">
      <w:r>
        <w:separator/>
      </w:r>
    </w:p>
  </w:footnote>
  <w:footnote w:type="continuationSeparator" w:id="0">
    <w:p w:rsidR="00AB779A" w:rsidRDefault="00AB779A">
      <w:r>
        <w:continuationSeparator/>
      </w:r>
    </w:p>
  </w:footnote>
  <w:footnote w:id="1">
    <w:p w:rsidR="0058736E" w:rsidRPr="00BE349B" w:rsidRDefault="0058736E" w:rsidP="0058736E">
      <w:pPr>
        <w:pStyle w:val="Textonotapie"/>
        <w:rPr>
          <w:sz w:val="18"/>
          <w:szCs w:val="18"/>
        </w:rPr>
      </w:pPr>
      <w:r>
        <w:rPr>
          <w:rStyle w:val="Refdenotaalpie"/>
        </w:rPr>
        <w:footnoteRef/>
      </w:r>
      <w:r>
        <w:t xml:space="preserve"> </w:t>
      </w:r>
      <w:r>
        <w:rPr>
          <w:sz w:val="18"/>
          <w:szCs w:val="18"/>
        </w:rPr>
        <w:t>300 Hz a 3400 Hz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9A8" w:rsidRPr="00561317" w:rsidRDefault="00A70240" w:rsidP="00F369A8">
    <w:pPr>
      <w:pStyle w:val="Encabezado"/>
      <w:jc w:val="right"/>
      <w:rPr>
        <w:sz w:val="16"/>
        <w:szCs w:val="16"/>
        <w:lang w:val="en-US"/>
      </w:rPr>
    </w:pPr>
    <w:r>
      <w:rPr>
        <w:noProof/>
        <w:sz w:val="16"/>
        <w:szCs w:val="16"/>
      </w:rPr>
      <w:drawing>
        <wp:anchor distT="0" distB="0" distL="114300" distR="114300" simplePos="0" relativeHeight="251666432" behindDoc="0" locked="0" layoutInCell="1" allowOverlap="1" wp14:anchorId="7535A7AC" wp14:editId="266E7429">
          <wp:simplePos x="0" y="0"/>
          <wp:positionH relativeFrom="column">
            <wp:posOffset>-281940</wp:posOffset>
          </wp:positionH>
          <wp:positionV relativeFrom="paragraph">
            <wp:posOffset>38735</wp:posOffset>
          </wp:positionV>
          <wp:extent cx="847725" cy="523875"/>
          <wp:effectExtent l="0" t="0" r="9525" b="0"/>
          <wp:wrapSquare wrapText="bothSides"/>
          <wp:docPr id="4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porativo-grupo-amp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523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16"/>
          <w:szCs w:val="16"/>
          <w:lang w:val="en-US"/>
        </w:rPr>
        <w:alias w:val="Asunto"/>
        <w:tag w:val=""/>
        <w:id w:val="-1435425143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4458E7" w:rsidRPr="003B7207">
          <w:rPr>
            <w:sz w:val="16"/>
            <w:szCs w:val="16"/>
            <w:lang w:val="en-US"/>
          </w:rPr>
          <w:t>ULISES V5000i V2.6.X</w:t>
        </w:r>
      </w:sdtContent>
    </w:sdt>
  </w:p>
  <w:sdt>
    <w:sdtPr>
      <w:rPr>
        <w:sz w:val="16"/>
        <w:szCs w:val="16"/>
        <w:lang w:val="en-US"/>
      </w:rPr>
      <w:alias w:val="Título"/>
      <w:tag w:val=""/>
      <w:id w:val="-1505657069"/>
      <w:placeholder>
        <w:docPart w:val="2E60A4EE141A4422B39809E55584A36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F369A8" w:rsidRPr="0058736E" w:rsidRDefault="0058736E" w:rsidP="00F369A8">
        <w:pPr>
          <w:pStyle w:val="Encabezado"/>
          <w:ind w:left="1870"/>
          <w:jc w:val="right"/>
          <w:rPr>
            <w:sz w:val="16"/>
            <w:szCs w:val="16"/>
          </w:rPr>
        </w:pPr>
        <w:r>
          <w:rPr>
            <w:sz w:val="16"/>
            <w:szCs w:val="16"/>
          </w:rPr>
          <w:t>Protocolo de Pruebas de Medidas</w:t>
        </w:r>
      </w:p>
    </w:sdtContent>
  </w:sdt>
  <w:p w:rsidR="009F0FE3" w:rsidRPr="00F72891" w:rsidRDefault="00F369A8" w:rsidP="00F369A8">
    <w:pPr>
      <w:pStyle w:val="Encabezado"/>
      <w:pBdr>
        <w:bottom w:val="single" w:sz="12" w:space="6" w:color="808080"/>
      </w:pBdr>
      <w:ind w:left="-440" w:firstLine="2310"/>
      <w:jc w:val="right"/>
      <w:rPr>
        <w:i/>
        <w:caps/>
        <w:sz w:val="14"/>
        <w:szCs w:val="14"/>
      </w:rPr>
    </w:pPr>
    <w:r>
      <w:rPr>
        <w:i/>
        <w:caps/>
        <w:sz w:val="14"/>
        <w:szCs w:val="14"/>
      </w:rPr>
      <w:t xml:space="preserve">Revision: </w:t>
    </w:r>
    <w:sdt>
      <w:sdtPr>
        <w:rPr>
          <w:i/>
          <w:caps/>
          <w:sz w:val="14"/>
          <w:szCs w:val="14"/>
        </w:rPr>
        <w:alias w:val="Estado"/>
        <w:tag w:val=""/>
        <w:id w:val="204843155"/>
        <w:placeholder>
          <w:docPart w:val="4875460DB187482D8BB4B036E31D30F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A70240">
          <w:rPr>
            <w:i/>
            <w:caps/>
            <w:sz w:val="14"/>
            <w:szCs w:val="14"/>
          </w:rPr>
          <w:t>9</w:t>
        </w:r>
      </w:sdtContent>
    </w:sdt>
    <w:r w:rsidR="009F0FE3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B1A57" wp14:editId="05DE6675">
              <wp:simplePos x="0" y="0"/>
              <wp:positionH relativeFrom="column">
                <wp:posOffset>-1022350</wp:posOffset>
              </wp:positionH>
              <wp:positionV relativeFrom="paragraph">
                <wp:posOffset>2687955</wp:posOffset>
              </wp:positionV>
              <wp:extent cx="215265" cy="1569720"/>
              <wp:effectExtent l="0" t="0" r="0" b="0"/>
              <wp:wrapNone/>
              <wp:docPr id="28" name="3 Cuadro de tex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265" cy="1569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0FE3" w:rsidRDefault="009F0FE3" w:rsidP="001477DD"/>
                      </w:txbxContent>
                    </wps:txbx>
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3 Cuadro de texto" o:spid="_x0000_s2085" type="#_x0000_t202" style="position:absolute;left:0;text-align:left;margin-left:-80.5pt;margin-top:211.65pt;width:16.95pt;height:1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" fillcolor="window" stroked="f" strokeweight=".5pt">
              <v:path arrowok="t"/>
              <v:textbox style="layout-flow:vertical;mso-layout-flow-alt:bottom-to-top" inset="0,0,0,0">
                <w:txbxContent>
                  <w:p w:rsidR="009F0FE3" w:rsidRDefault="009F0FE3" w:rsidP="001477DD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1682542"/>
    <w:lvl w:ilvl="0">
      <w:start w:val="1"/>
      <w:numFmt w:val="decimal"/>
      <w:pStyle w:val="Listaconnmeros5"/>
      <w:lvlText w:val="%1."/>
      <w:lvlJc w:val="left"/>
      <w:pPr>
        <w:tabs>
          <w:tab w:val="num" w:pos="1241"/>
        </w:tabs>
        <w:ind w:left="1241" w:hanging="360"/>
      </w:pPr>
      <w:rPr>
        <w:rFonts w:cs="Times New Roman"/>
      </w:rPr>
    </w:lvl>
  </w:abstractNum>
  <w:abstractNum w:abstractNumId="1">
    <w:nsid w:val="FFFFFF7D"/>
    <w:multiLevelType w:val="singleLevel"/>
    <w:tmpl w:val="E19CA9E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D80E184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1AA2FC6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1"/>
    <w:multiLevelType w:val="singleLevel"/>
    <w:tmpl w:val="CC66E0B2"/>
    <w:lvl w:ilvl="0">
      <w:start w:val="1"/>
      <w:numFmt w:val="bullet"/>
      <w:pStyle w:val="Listaconvietas3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4166618C"/>
    <w:lvl w:ilvl="0">
      <w:start w:val="1"/>
      <w:numFmt w:val="bullet"/>
      <w:pStyle w:val="Listaconvietas2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E82A3572"/>
    <w:lvl w:ilvl="0">
      <w:start w:val="1"/>
      <w:numFmt w:val="bullet"/>
      <w:pStyle w:val="Listaconvietas5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0F6201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>
    <w:nsid w:val="FFFFFF89"/>
    <w:multiLevelType w:val="singleLevel"/>
    <w:tmpl w:val="C18ED8C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73A714C"/>
    <w:multiLevelType w:val="hybridMultilevel"/>
    <w:tmpl w:val="A53C739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80E3E3E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98262B5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DF0296"/>
    <w:multiLevelType w:val="hybridMultilevel"/>
    <w:tmpl w:val="FCA4B9A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023928">
      <w:start w:val="9"/>
      <w:numFmt w:val="decimal"/>
      <w:lvlText w:val="Fig. %2"/>
      <w:lvlJc w:val="center"/>
      <w:pPr>
        <w:tabs>
          <w:tab w:val="num" w:pos="567"/>
        </w:tabs>
        <w:ind w:left="567" w:hanging="567"/>
      </w:pPr>
      <w:rPr>
        <w:rFonts w:cs="Times New Roman" w:hint="default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 w:tplc="10FE26FC">
      <w:start w:val="1"/>
      <w:numFmt w:val="decimal"/>
      <w:lvlText w:val="%3."/>
      <w:lvlJc w:val="left"/>
      <w:pPr>
        <w:tabs>
          <w:tab w:val="num" w:pos="1440"/>
        </w:tabs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44935A0"/>
    <w:multiLevelType w:val="multilevel"/>
    <w:tmpl w:val="C370466E"/>
    <w:styleLink w:val="EstiloNumerado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Univers" w:hAnsi="Univers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2B8D0500"/>
    <w:multiLevelType w:val="hybridMultilevel"/>
    <w:tmpl w:val="2102BA92"/>
    <w:lvl w:ilvl="0" w:tplc="E50A66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F624C1"/>
    <w:multiLevelType w:val="multilevel"/>
    <w:tmpl w:val="0C0A001F"/>
    <w:styleLink w:val="EstiloEsquemanumeradoArial12ptNegritaGris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  <w:b/>
        <w:bCs/>
        <w:color w:val="80808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  <w:b/>
        <w:i w:val="0"/>
        <w:sz w:val="22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6">
    <w:nsid w:val="2BF645E0"/>
    <w:multiLevelType w:val="singleLevel"/>
    <w:tmpl w:val="83D05F6E"/>
    <w:lvl w:ilvl="0">
      <w:start w:val="1"/>
      <w:numFmt w:val="bullet"/>
      <w:pStyle w:val="Topo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2EB05627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0218C6"/>
    <w:multiLevelType w:val="hybridMultilevel"/>
    <w:tmpl w:val="4F54CB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11570F"/>
    <w:multiLevelType w:val="multilevel"/>
    <w:tmpl w:val="73EC9C2A"/>
    <w:lvl w:ilvl="0">
      <w:start w:val="1"/>
      <w:numFmt w:val="decimal"/>
      <w:pStyle w:val="Ttulo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851"/>
        </w:tabs>
        <w:ind w:left="862" w:hanging="862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1009"/>
        </w:tabs>
        <w:ind w:left="1009" w:hanging="1009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1152"/>
        </w:tabs>
        <w:ind w:left="1151" w:hanging="1151"/>
      </w:pPr>
      <w:rPr>
        <w:rFonts w:hint="default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1296"/>
        </w:tabs>
        <w:ind w:left="1298" w:hanging="1298"/>
      </w:pPr>
      <w:rPr>
        <w:rFonts w:hint="default"/>
      </w:rPr>
    </w:lvl>
    <w:lvl w:ilvl="7">
      <w:start w:val="1"/>
      <w:numFmt w:val="decimal"/>
      <w:pStyle w:val="Ttulo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."/>
      <w:lvlJc w:val="left"/>
      <w:pPr>
        <w:tabs>
          <w:tab w:val="num" w:pos="1584"/>
        </w:tabs>
        <w:ind w:left="1582" w:hanging="1582"/>
      </w:pPr>
      <w:rPr>
        <w:rFonts w:hint="default"/>
      </w:rPr>
    </w:lvl>
  </w:abstractNum>
  <w:abstractNum w:abstractNumId="20">
    <w:nsid w:val="2FCF50C6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0D132E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3B7696"/>
    <w:multiLevelType w:val="hybridMultilevel"/>
    <w:tmpl w:val="7A0461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6C32245"/>
    <w:multiLevelType w:val="hybridMultilevel"/>
    <w:tmpl w:val="9794720C"/>
    <w:lvl w:ilvl="0" w:tplc="CD48D480">
      <w:start w:val="1"/>
      <w:numFmt w:val="decimal"/>
      <w:pStyle w:val="Ilustracion"/>
      <w:lvlText w:val="Fig. %1"/>
      <w:lvlJc w:val="left"/>
      <w:pPr>
        <w:tabs>
          <w:tab w:val="num" w:pos="1586"/>
        </w:tabs>
        <w:ind w:left="1643" w:hanging="227"/>
      </w:pPr>
      <w:rPr>
        <w:rFonts w:hint="default"/>
      </w:rPr>
    </w:lvl>
    <w:lvl w:ilvl="1" w:tplc="D8EEDA9C">
      <w:start w:val="1"/>
      <w:numFmt w:val="bullet"/>
      <w:lvlText w:val=""/>
      <w:lvlJc w:val="left"/>
      <w:pPr>
        <w:tabs>
          <w:tab w:val="num" w:pos="1316"/>
        </w:tabs>
        <w:ind w:left="1316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036"/>
        </w:tabs>
        <w:ind w:left="203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56"/>
        </w:tabs>
        <w:ind w:left="275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76"/>
        </w:tabs>
        <w:ind w:left="347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96"/>
        </w:tabs>
        <w:ind w:left="419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16"/>
        </w:tabs>
        <w:ind w:left="491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36"/>
        </w:tabs>
        <w:ind w:left="563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56"/>
        </w:tabs>
        <w:ind w:left="6356" w:hanging="180"/>
      </w:pPr>
    </w:lvl>
  </w:abstractNum>
  <w:abstractNum w:abstractNumId="24">
    <w:nsid w:val="37364183"/>
    <w:multiLevelType w:val="hybridMultilevel"/>
    <w:tmpl w:val="1A7C7F1E"/>
    <w:lvl w:ilvl="0" w:tplc="4CE692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8B94617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B57976"/>
    <w:multiLevelType w:val="hybridMultilevel"/>
    <w:tmpl w:val="D0BAFF66"/>
    <w:lvl w:ilvl="0" w:tplc="17F80E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D26118F"/>
    <w:multiLevelType w:val="multilevel"/>
    <w:tmpl w:val="DE1A0D32"/>
    <w:lvl w:ilvl="0">
      <w:start w:val="1"/>
      <w:numFmt w:val="bullet"/>
      <w:pStyle w:val="Vietanivel1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pStyle w:val="Vietanivel2"/>
      <w:lvlText w:val="-"/>
      <w:lvlJc w:val="left"/>
      <w:pPr>
        <w:tabs>
          <w:tab w:val="num" w:pos="510"/>
        </w:tabs>
        <w:ind w:left="510" w:hanging="340"/>
      </w:pPr>
      <w:rPr>
        <w:rFonts w:ascii="Arial" w:hAnsi="Arial" w:hint="default"/>
      </w:rPr>
    </w:lvl>
    <w:lvl w:ilvl="2">
      <w:start w:val="1"/>
      <w:numFmt w:val="bullet"/>
      <w:pStyle w:val="Vietanivel3"/>
      <w:lvlText w:val="◦"/>
      <w:lvlJc w:val="left"/>
      <w:pPr>
        <w:tabs>
          <w:tab w:val="num" w:pos="680"/>
        </w:tabs>
        <w:ind w:left="680" w:hanging="3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2"/>
      <w:lvlJc w:val="left"/>
      <w:pPr>
        <w:tabs>
          <w:tab w:val="num" w:pos="1026"/>
        </w:tabs>
        <w:ind w:left="1037" w:hanging="862"/>
      </w:pPr>
      <w:rPr>
        <w:rFonts w:hint="default"/>
      </w:rPr>
    </w:lvl>
    <w:lvl w:ilvl="4">
      <w:start w:val="1"/>
      <w:numFmt w:val="decimal"/>
      <w:lvlText w:val="%1"/>
      <w:lvlJc w:val="left"/>
      <w:pPr>
        <w:tabs>
          <w:tab w:val="num" w:pos="1184"/>
        </w:tabs>
        <w:ind w:left="1184" w:hanging="1009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327"/>
        </w:tabs>
        <w:ind w:left="1326" w:hanging="1151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471"/>
        </w:tabs>
        <w:ind w:left="1473" w:hanging="1298"/>
      </w:pPr>
      <w:rPr>
        <w:rFonts w:hint="default"/>
      </w:rPr>
    </w:lvl>
    <w:lvl w:ilvl="7">
      <w:start w:val="1"/>
      <w:numFmt w:val="decimal"/>
      <w:lvlText w:val="%1"/>
      <w:lvlJc w:val="left"/>
      <w:pPr>
        <w:tabs>
          <w:tab w:val="num" w:pos="1615"/>
        </w:tabs>
        <w:ind w:left="1615" w:hanging="1440"/>
      </w:pPr>
      <w:rPr>
        <w:rFonts w:hint="default"/>
      </w:rPr>
    </w:lvl>
    <w:lvl w:ilvl="8">
      <w:start w:val="1"/>
      <w:numFmt w:val="decimal"/>
      <w:lvlText w:val="%1"/>
      <w:lvlJc w:val="left"/>
      <w:pPr>
        <w:tabs>
          <w:tab w:val="num" w:pos="1759"/>
        </w:tabs>
        <w:ind w:left="1757" w:hanging="1582"/>
      </w:pPr>
      <w:rPr>
        <w:rFonts w:hint="default"/>
      </w:rPr>
    </w:lvl>
  </w:abstractNum>
  <w:abstractNum w:abstractNumId="28">
    <w:nsid w:val="3F01599F"/>
    <w:multiLevelType w:val="multilevel"/>
    <w:tmpl w:val="D2C67BBC"/>
    <w:lvl w:ilvl="0">
      <w:start w:val="1"/>
      <w:numFmt w:val="lowerLetter"/>
      <w:suff w:val="space"/>
      <w:lvlText w:val="%1. "/>
      <w:lvlJc w:val="left"/>
      <w:pPr>
        <w:ind w:left="567" w:hanging="283"/>
      </w:pPr>
      <w:rPr>
        <w:rFonts w:ascii="Arial" w:hAnsi="Arial" w:hint="default"/>
        <w:b/>
        <w:bCs/>
        <w:i w:val="0"/>
        <w:color w:val="000000"/>
        <w:sz w:val="20"/>
        <w:szCs w:val="20"/>
      </w:rPr>
    </w:lvl>
    <w:lvl w:ilvl="1">
      <w:start w:val="1"/>
      <w:numFmt w:val="decimal"/>
      <w:suff w:val="space"/>
      <w:lvlText w:val="(%2) "/>
      <w:lvlJc w:val="left"/>
      <w:pPr>
        <w:ind w:left="907" w:hanging="340"/>
      </w:pPr>
      <w:rPr>
        <w:rFonts w:ascii="Arial" w:hAnsi="Arial" w:hint="default"/>
        <w:b/>
        <w:i w:val="0"/>
        <w:color w:val="auto"/>
        <w:sz w:val="20"/>
        <w:szCs w:val="20"/>
      </w:rPr>
    </w:lvl>
    <w:lvl w:ilvl="2">
      <w:start w:val="1"/>
      <w:numFmt w:val="bullet"/>
      <w:suff w:val="space"/>
      <w:lvlText w:val=""/>
      <w:lvlJc w:val="left"/>
      <w:pPr>
        <w:ind w:left="1304" w:hanging="397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lowerLetter"/>
      <w:pStyle w:val="Vietanivel4"/>
      <w:suff w:val="space"/>
      <w:lvlText w:val="%4."/>
      <w:lvlJc w:val="left"/>
      <w:pPr>
        <w:ind w:left="2779" w:hanging="1645"/>
      </w:pPr>
      <w:rPr>
        <w:rFonts w:ascii="Trebuchet MS" w:hAnsi="Trebuchet MS" w:hint="default"/>
        <w:sz w:val="20"/>
        <w:szCs w:val="20"/>
      </w:rPr>
    </w:lvl>
    <w:lvl w:ilvl="4">
      <w:start w:val="1"/>
      <w:numFmt w:val="lowerRoman"/>
      <w:pStyle w:val="Vietanivel5"/>
      <w:suff w:val="nothing"/>
      <w:lvlText w:val="%5."/>
      <w:lvlJc w:val="left"/>
      <w:pPr>
        <w:ind w:left="2892" w:hanging="1304"/>
      </w:pPr>
      <w:rPr>
        <w:rFonts w:hint="default"/>
        <w:sz w:val="18"/>
        <w:szCs w:val="18"/>
      </w:rPr>
    </w:lvl>
    <w:lvl w:ilvl="5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</w:abstractNum>
  <w:abstractNum w:abstractNumId="29">
    <w:nsid w:val="3FC51CB1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262FCA"/>
    <w:multiLevelType w:val="hybridMultilevel"/>
    <w:tmpl w:val="0832D12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B2171B0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7029AB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2640C0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813B26"/>
    <w:multiLevelType w:val="multilevel"/>
    <w:tmpl w:val="8B98EECE"/>
    <w:lvl w:ilvl="0">
      <w:start w:val="1"/>
      <w:numFmt w:val="decimal"/>
      <w:pStyle w:val="Epgrafe"/>
      <w:lvlText w:val="Fig.%1"/>
      <w:lvlJc w:val="left"/>
      <w:pPr>
        <w:tabs>
          <w:tab w:val="num" w:pos="57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>
    <w:nsid w:val="52391BFB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23A3F8E"/>
    <w:multiLevelType w:val="hybridMultilevel"/>
    <w:tmpl w:val="C772E35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>
    <w:nsid w:val="52C0447C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6B93815"/>
    <w:multiLevelType w:val="multilevel"/>
    <w:tmpl w:val="8E0AB50E"/>
    <w:styleLink w:val="EstiloEsquemanumerado16ptNegritaAzulgrisceoRelieve"/>
    <w:lvl w:ilvl="0">
      <w:start w:val="2"/>
      <w:numFmt w:val="bullet"/>
      <w:suff w:val="space"/>
      <w:lvlText w:val=""/>
      <w:lvlJc w:val="left"/>
      <w:pPr>
        <w:ind w:left="2212" w:hanging="2212"/>
      </w:pPr>
      <w:rPr>
        <w:rFonts w:ascii="Symbol" w:hAnsi="Symbol" w:hint="default"/>
        <w:b/>
        <w:bCs/>
        <w:i w:val="0"/>
        <w:color w:val="auto"/>
        <w:sz w:val="32"/>
        <w:szCs w:val="32"/>
      </w:rPr>
    </w:lvl>
    <w:lvl w:ilvl="1">
      <w:start w:val="1"/>
      <w:numFmt w:val="bullet"/>
      <w:suff w:val="space"/>
      <w:lvlText w:val=""/>
      <w:lvlJc w:val="left"/>
      <w:pPr>
        <w:ind w:left="2325" w:hanging="1871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"/>
      <w:lvlJc w:val="left"/>
      <w:pPr>
        <w:ind w:left="2552" w:hanging="1815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lowerLetter"/>
      <w:suff w:val="space"/>
      <w:lvlText w:val="%4."/>
      <w:lvlJc w:val="left"/>
      <w:pPr>
        <w:ind w:left="2779" w:hanging="1645"/>
      </w:pPr>
      <w:rPr>
        <w:rFonts w:ascii="Trebuchet MS" w:hAnsi="Trebuchet MS" w:hint="default"/>
        <w:sz w:val="20"/>
        <w:szCs w:val="20"/>
      </w:rPr>
    </w:lvl>
    <w:lvl w:ilvl="4">
      <w:start w:val="1"/>
      <w:numFmt w:val="lowerRoman"/>
      <w:suff w:val="nothing"/>
      <w:lvlText w:val="%5."/>
      <w:lvlJc w:val="left"/>
      <w:pPr>
        <w:ind w:left="2892" w:hanging="1304"/>
      </w:pPr>
      <w:rPr>
        <w:rFonts w:hint="default"/>
        <w:sz w:val="18"/>
        <w:szCs w:val="18"/>
      </w:rPr>
    </w:lvl>
    <w:lvl w:ilvl="5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645" w:firstLine="0"/>
      </w:pPr>
      <w:rPr>
        <w:rFonts w:hint="default"/>
      </w:rPr>
    </w:lvl>
  </w:abstractNum>
  <w:abstractNum w:abstractNumId="39">
    <w:nsid w:val="597768B1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811418"/>
    <w:multiLevelType w:val="multilevel"/>
    <w:tmpl w:val="0C0A001F"/>
    <w:styleLink w:val="EstiloNumerado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cs="Times New Roman"/>
      </w:rPr>
    </w:lvl>
  </w:abstractNum>
  <w:abstractNum w:abstractNumId="41">
    <w:nsid w:val="62FD4D97"/>
    <w:multiLevelType w:val="hybridMultilevel"/>
    <w:tmpl w:val="FF2250A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3B31E87"/>
    <w:multiLevelType w:val="hybridMultilevel"/>
    <w:tmpl w:val="5DEA5088"/>
    <w:lvl w:ilvl="0" w:tplc="9376AD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C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3D8264C"/>
    <w:multiLevelType w:val="hybridMultilevel"/>
    <w:tmpl w:val="D4D2333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72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8654330"/>
    <w:multiLevelType w:val="multilevel"/>
    <w:tmpl w:val="00982FD4"/>
    <w:lvl w:ilvl="0">
      <w:start w:val="1"/>
      <w:numFmt w:val="lowerLetter"/>
      <w:pStyle w:val="VietaC1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pStyle w:val="VietaC2"/>
      <w:lvlText w:val="%2)"/>
      <w:lvlJc w:val="left"/>
      <w:pPr>
        <w:tabs>
          <w:tab w:val="num" w:pos="510"/>
        </w:tabs>
        <w:ind w:left="510" w:hanging="340"/>
      </w:pPr>
      <w:rPr>
        <w:rFonts w:hint="default"/>
      </w:rPr>
    </w:lvl>
    <w:lvl w:ilvl="2">
      <w:start w:val="1"/>
      <w:numFmt w:val="lowerRoman"/>
      <w:pStyle w:val="VietaC3"/>
      <w:lvlText w:val="%3.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79"/>
        </w:tabs>
        <w:ind w:left="890" w:hanging="862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037"/>
        </w:tabs>
        <w:ind w:left="1037" w:hanging="1009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180"/>
        </w:tabs>
        <w:ind w:left="1179" w:hanging="1151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324"/>
        </w:tabs>
        <w:ind w:left="1326" w:hanging="1298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68"/>
        </w:tabs>
        <w:ind w:left="1468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612"/>
        </w:tabs>
        <w:ind w:left="1610" w:hanging="1582"/>
      </w:pPr>
      <w:rPr>
        <w:rFonts w:hint="default"/>
      </w:rPr>
    </w:lvl>
  </w:abstractNum>
  <w:abstractNum w:abstractNumId="45">
    <w:nsid w:val="68930ADE"/>
    <w:multiLevelType w:val="hybridMultilevel"/>
    <w:tmpl w:val="820EBBC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720"/>
        </w:tabs>
        <w:ind w:left="1440" w:hanging="360"/>
      </w:pPr>
      <w:rPr>
        <w:rFonts w:hint="default"/>
      </w:rPr>
    </w:lvl>
    <w:lvl w:ilvl="2" w:tplc="0C0A000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9B339EA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B4F0F95"/>
    <w:multiLevelType w:val="hybridMultilevel"/>
    <w:tmpl w:val="F72E521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FE26FC">
      <w:start w:val="1"/>
      <w:numFmt w:val="decimal"/>
      <w:lvlText w:val="%2."/>
      <w:lvlJc w:val="left"/>
      <w:pPr>
        <w:tabs>
          <w:tab w:val="num" w:pos="720"/>
        </w:tabs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25E3F79"/>
    <w:multiLevelType w:val="hybridMultilevel"/>
    <w:tmpl w:val="A3268B84"/>
    <w:lvl w:ilvl="0" w:tplc="269C90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2CC4216"/>
    <w:multiLevelType w:val="multilevel"/>
    <w:tmpl w:val="76F03522"/>
    <w:lvl w:ilvl="0">
      <w:start w:val="1"/>
      <w:numFmt w:val="bullet"/>
      <w:pStyle w:val="VietaN1"/>
      <w:lvlText w:val="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pStyle w:val="VietaN2"/>
      <w:lvlText w:val=""/>
      <w:lvlJc w:val="left"/>
      <w:pPr>
        <w:tabs>
          <w:tab w:val="num" w:pos="510"/>
        </w:tabs>
        <w:ind w:left="510" w:hanging="340"/>
      </w:pPr>
      <w:rPr>
        <w:rFonts w:ascii="Wingdings" w:hAnsi="Wingdings" w:hint="default"/>
      </w:rPr>
    </w:lvl>
    <w:lvl w:ilvl="2">
      <w:start w:val="1"/>
      <w:numFmt w:val="bullet"/>
      <w:pStyle w:val="VietaN3"/>
      <w:lvlText w:val="◦"/>
      <w:lvlJc w:val="left"/>
      <w:pPr>
        <w:tabs>
          <w:tab w:val="num" w:pos="680"/>
        </w:tabs>
        <w:ind w:left="680" w:hanging="3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2"/>
      <w:lvlJc w:val="left"/>
      <w:pPr>
        <w:tabs>
          <w:tab w:val="num" w:pos="1026"/>
        </w:tabs>
        <w:ind w:left="1037" w:hanging="862"/>
      </w:pPr>
      <w:rPr>
        <w:rFonts w:hint="default"/>
      </w:rPr>
    </w:lvl>
    <w:lvl w:ilvl="4">
      <w:start w:val="1"/>
      <w:numFmt w:val="decimal"/>
      <w:lvlText w:val="%1"/>
      <w:lvlJc w:val="left"/>
      <w:pPr>
        <w:tabs>
          <w:tab w:val="num" w:pos="1184"/>
        </w:tabs>
        <w:ind w:left="1184" w:hanging="1009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327"/>
        </w:tabs>
        <w:ind w:left="1326" w:hanging="1151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471"/>
        </w:tabs>
        <w:ind w:left="1473" w:hanging="1298"/>
      </w:pPr>
      <w:rPr>
        <w:rFonts w:hint="default"/>
      </w:rPr>
    </w:lvl>
    <w:lvl w:ilvl="7">
      <w:start w:val="1"/>
      <w:numFmt w:val="decimal"/>
      <w:lvlText w:val="%1"/>
      <w:lvlJc w:val="left"/>
      <w:pPr>
        <w:tabs>
          <w:tab w:val="num" w:pos="1615"/>
        </w:tabs>
        <w:ind w:left="1615" w:hanging="1440"/>
      </w:pPr>
      <w:rPr>
        <w:rFonts w:hint="default"/>
      </w:rPr>
    </w:lvl>
    <w:lvl w:ilvl="8">
      <w:start w:val="1"/>
      <w:numFmt w:val="decimal"/>
      <w:lvlText w:val="%1"/>
      <w:lvlJc w:val="left"/>
      <w:pPr>
        <w:tabs>
          <w:tab w:val="num" w:pos="1759"/>
        </w:tabs>
        <w:ind w:left="1757" w:hanging="1582"/>
      </w:pPr>
      <w:rPr>
        <w:rFonts w:hint="default"/>
      </w:rPr>
    </w:lvl>
  </w:abstractNum>
  <w:abstractNum w:abstractNumId="50">
    <w:nsid w:val="742B6921"/>
    <w:multiLevelType w:val="hybridMultilevel"/>
    <w:tmpl w:val="CADA98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FE26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74566465"/>
    <w:multiLevelType w:val="hybridMultilevel"/>
    <w:tmpl w:val="A1FEFAF4"/>
    <w:lvl w:ilvl="0" w:tplc="9910A372">
      <w:start w:val="1"/>
      <w:numFmt w:val="decimal"/>
      <w:pStyle w:val="Anexo"/>
      <w:lvlText w:val="A.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759F1E4D"/>
    <w:multiLevelType w:val="hybridMultilevel"/>
    <w:tmpl w:val="FB9AC96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720"/>
        </w:tabs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7B1C364F"/>
    <w:multiLevelType w:val="hybridMultilevel"/>
    <w:tmpl w:val="15745C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B28706D"/>
    <w:multiLevelType w:val="hybridMultilevel"/>
    <w:tmpl w:val="96B2B08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7CB7397E"/>
    <w:multiLevelType w:val="hybridMultilevel"/>
    <w:tmpl w:val="B798D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DC82976"/>
    <w:multiLevelType w:val="hybridMultilevel"/>
    <w:tmpl w:val="A204113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7F774A44"/>
    <w:multiLevelType w:val="hybridMultilevel"/>
    <w:tmpl w:val="9480731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8"/>
  </w:num>
  <w:num w:numId="3">
    <w:abstractNumId w:val="19"/>
  </w:num>
  <w:num w:numId="4">
    <w:abstractNumId w:val="27"/>
  </w:num>
  <w:num w:numId="5">
    <w:abstractNumId w:val="44"/>
  </w:num>
  <w:num w:numId="6">
    <w:abstractNumId w:val="49"/>
  </w:num>
  <w:num w:numId="7">
    <w:abstractNumId w:val="34"/>
  </w:num>
  <w:num w:numId="8">
    <w:abstractNumId w:val="23"/>
  </w:num>
  <w:num w:numId="9">
    <w:abstractNumId w:val="7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</w:num>
  <w:num w:numId="15">
    <w:abstractNumId w:val="6"/>
  </w:num>
  <w:num w:numId="16">
    <w:abstractNumId w:val="5"/>
  </w:num>
  <w:num w:numId="17">
    <w:abstractNumId w:val="4"/>
  </w:num>
  <w:num w:numId="18">
    <w:abstractNumId w:val="15"/>
  </w:num>
  <w:num w:numId="19">
    <w:abstractNumId w:val="40"/>
  </w:num>
  <w:num w:numId="20">
    <w:abstractNumId w:val="13"/>
  </w:num>
  <w:num w:numId="21">
    <w:abstractNumId w:val="16"/>
  </w:num>
  <w:num w:numId="22">
    <w:abstractNumId w:val="12"/>
  </w:num>
  <w:num w:numId="23">
    <w:abstractNumId w:val="30"/>
  </w:num>
  <w:num w:numId="24">
    <w:abstractNumId w:val="54"/>
  </w:num>
  <w:num w:numId="25">
    <w:abstractNumId w:val="26"/>
  </w:num>
  <w:num w:numId="26">
    <w:abstractNumId w:val="9"/>
  </w:num>
  <w:num w:numId="27">
    <w:abstractNumId w:val="48"/>
  </w:num>
  <w:num w:numId="28">
    <w:abstractNumId w:val="41"/>
  </w:num>
  <w:num w:numId="29">
    <w:abstractNumId w:val="39"/>
  </w:num>
  <w:num w:numId="30">
    <w:abstractNumId w:val="11"/>
  </w:num>
  <w:num w:numId="31">
    <w:abstractNumId w:val="35"/>
  </w:num>
  <w:num w:numId="32">
    <w:abstractNumId w:val="50"/>
  </w:num>
  <w:num w:numId="33">
    <w:abstractNumId w:val="43"/>
  </w:num>
  <w:num w:numId="34">
    <w:abstractNumId w:val="18"/>
  </w:num>
  <w:num w:numId="35">
    <w:abstractNumId w:val="17"/>
  </w:num>
  <w:num w:numId="36">
    <w:abstractNumId w:val="42"/>
  </w:num>
  <w:num w:numId="37">
    <w:abstractNumId w:val="47"/>
  </w:num>
  <w:num w:numId="38">
    <w:abstractNumId w:val="20"/>
  </w:num>
  <w:num w:numId="39">
    <w:abstractNumId w:val="22"/>
  </w:num>
  <w:num w:numId="40">
    <w:abstractNumId w:val="25"/>
  </w:num>
  <w:num w:numId="41">
    <w:abstractNumId w:val="56"/>
  </w:num>
  <w:num w:numId="42">
    <w:abstractNumId w:val="52"/>
  </w:num>
  <w:num w:numId="43">
    <w:abstractNumId w:val="29"/>
  </w:num>
  <w:num w:numId="44">
    <w:abstractNumId w:val="57"/>
  </w:num>
  <w:num w:numId="45">
    <w:abstractNumId w:val="45"/>
  </w:num>
  <w:num w:numId="46">
    <w:abstractNumId w:val="37"/>
  </w:num>
  <w:num w:numId="47">
    <w:abstractNumId w:val="32"/>
  </w:num>
  <w:num w:numId="48">
    <w:abstractNumId w:val="46"/>
  </w:num>
  <w:num w:numId="49">
    <w:abstractNumId w:val="10"/>
  </w:num>
  <w:num w:numId="50">
    <w:abstractNumId w:val="21"/>
  </w:num>
  <w:num w:numId="51">
    <w:abstractNumId w:val="53"/>
  </w:num>
  <w:num w:numId="52">
    <w:abstractNumId w:val="31"/>
  </w:num>
  <w:num w:numId="53">
    <w:abstractNumId w:val="33"/>
  </w:num>
  <w:num w:numId="54">
    <w:abstractNumId w:val="51"/>
  </w:num>
  <w:num w:numId="55">
    <w:abstractNumId w:val="55"/>
  </w:num>
  <w:num w:numId="56">
    <w:abstractNumId w:val="14"/>
  </w:num>
  <w:num w:numId="57">
    <w:abstractNumId w:val="24"/>
  </w:num>
  <w:num w:numId="58">
    <w:abstractNumId w:val="3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31E"/>
    <w:rsid w:val="00001013"/>
    <w:rsid w:val="0000177C"/>
    <w:rsid w:val="00002D2D"/>
    <w:rsid w:val="00003D74"/>
    <w:rsid w:val="000056BF"/>
    <w:rsid w:val="00007113"/>
    <w:rsid w:val="00011395"/>
    <w:rsid w:val="00011822"/>
    <w:rsid w:val="00015E06"/>
    <w:rsid w:val="00016040"/>
    <w:rsid w:val="00016E7C"/>
    <w:rsid w:val="0001762D"/>
    <w:rsid w:val="000221DA"/>
    <w:rsid w:val="000233D5"/>
    <w:rsid w:val="00025852"/>
    <w:rsid w:val="0003089F"/>
    <w:rsid w:val="00032662"/>
    <w:rsid w:val="00032C75"/>
    <w:rsid w:val="00032E59"/>
    <w:rsid w:val="00033310"/>
    <w:rsid w:val="000367AB"/>
    <w:rsid w:val="00040479"/>
    <w:rsid w:val="00040A8F"/>
    <w:rsid w:val="000473C0"/>
    <w:rsid w:val="00051FB4"/>
    <w:rsid w:val="000538A8"/>
    <w:rsid w:val="00053BE3"/>
    <w:rsid w:val="0006050E"/>
    <w:rsid w:val="000619CD"/>
    <w:rsid w:val="00061B3F"/>
    <w:rsid w:val="00064906"/>
    <w:rsid w:val="00065013"/>
    <w:rsid w:val="0007036C"/>
    <w:rsid w:val="0007257A"/>
    <w:rsid w:val="00072CB7"/>
    <w:rsid w:val="00072D66"/>
    <w:rsid w:val="00075B2C"/>
    <w:rsid w:val="00077FF9"/>
    <w:rsid w:val="00080DB2"/>
    <w:rsid w:val="00085E5C"/>
    <w:rsid w:val="00090F5D"/>
    <w:rsid w:val="00093D71"/>
    <w:rsid w:val="00094650"/>
    <w:rsid w:val="0009602C"/>
    <w:rsid w:val="00096533"/>
    <w:rsid w:val="00096540"/>
    <w:rsid w:val="000A05E1"/>
    <w:rsid w:val="000A0AAE"/>
    <w:rsid w:val="000A1ABD"/>
    <w:rsid w:val="000A2249"/>
    <w:rsid w:val="000A348C"/>
    <w:rsid w:val="000A5CBC"/>
    <w:rsid w:val="000A6630"/>
    <w:rsid w:val="000B2D0E"/>
    <w:rsid w:val="000B5C66"/>
    <w:rsid w:val="000C2B46"/>
    <w:rsid w:val="000C3FF8"/>
    <w:rsid w:val="000C5D2F"/>
    <w:rsid w:val="000C7872"/>
    <w:rsid w:val="000D0C2A"/>
    <w:rsid w:val="000D0C58"/>
    <w:rsid w:val="000D267C"/>
    <w:rsid w:val="000D2BB7"/>
    <w:rsid w:val="000D3499"/>
    <w:rsid w:val="000D3555"/>
    <w:rsid w:val="000D3C06"/>
    <w:rsid w:val="000D48B3"/>
    <w:rsid w:val="000D65AE"/>
    <w:rsid w:val="000D7B36"/>
    <w:rsid w:val="000E0F81"/>
    <w:rsid w:val="000E143B"/>
    <w:rsid w:val="000E3C48"/>
    <w:rsid w:val="000E50E3"/>
    <w:rsid w:val="000E5AB0"/>
    <w:rsid w:val="000E5B7B"/>
    <w:rsid w:val="000E762A"/>
    <w:rsid w:val="000F2743"/>
    <w:rsid w:val="000F2FFE"/>
    <w:rsid w:val="000F32FB"/>
    <w:rsid w:val="000F3AB3"/>
    <w:rsid w:val="000F5014"/>
    <w:rsid w:val="000F5307"/>
    <w:rsid w:val="000F5C24"/>
    <w:rsid w:val="001002EE"/>
    <w:rsid w:val="0010071D"/>
    <w:rsid w:val="0010189E"/>
    <w:rsid w:val="00104BD1"/>
    <w:rsid w:val="001116AF"/>
    <w:rsid w:val="00111F64"/>
    <w:rsid w:val="001129A3"/>
    <w:rsid w:val="00113FF7"/>
    <w:rsid w:val="001146A5"/>
    <w:rsid w:val="00116829"/>
    <w:rsid w:val="00116D87"/>
    <w:rsid w:val="001220B5"/>
    <w:rsid w:val="00125123"/>
    <w:rsid w:val="001261E5"/>
    <w:rsid w:val="00126D23"/>
    <w:rsid w:val="0013043C"/>
    <w:rsid w:val="00133691"/>
    <w:rsid w:val="00134248"/>
    <w:rsid w:val="00135F90"/>
    <w:rsid w:val="00136DB7"/>
    <w:rsid w:val="00137041"/>
    <w:rsid w:val="00137EEB"/>
    <w:rsid w:val="00145595"/>
    <w:rsid w:val="00145853"/>
    <w:rsid w:val="00145959"/>
    <w:rsid w:val="00146359"/>
    <w:rsid w:val="00146ADC"/>
    <w:rsid w:val="001477DD"/>
    <w:rsid w:val="00147C4B"/>
    <w:rsid w:val="0015375F"/>
    <w:rsid w:val="00154592"/>
    <w:rsid w:val="00154E5C"/>
    <w:rsid w:val="00155B46"/>
    <w:rsid w:val="00160B98"/>
    <w:rsid w:val="00160C73"/>
    <w:rsid w:val="001612F9"/>
    <w:rsid w:val="00161E65"/>
    <w:rsid w:val="00161FA6"/>
    <w:rsid w:val="0016276D"/>
    <w:rsid w:val="00163E88"/>
    <w:rsid w:val="0017092A"/>
    <w:rsid w:val="001710ED"/>
    <w:rsid w:val="0017138F"/>
    <w:rsid w:val="0017311E"/>
    <w:rsid w:val="0017498D"/>
    <w:rsid w:val="001755EF"/>
    <w:rsid w:val="001762C6"/>
    <w:rsid w:val="00176B48"/>
    <w:rsid w:val="001817F9"/>
    <w:rsid w:val="001821E4"/>
    <w:rsid w:val="00183035"/>
    <w:rsid w:val="00183A41"/>
    <w:rsid w:val="00184830"/>
    <w:rsid w:val="00184B71"/>
    <w:rsid w:val="001902F5"/>
    <w:rsid w:val="00190911"/>
    <w:rsid w:val="0019265E"/>
    <w:rsid w:val="0019550B"/>
    <w:rsid w:val="0019581A"/>
    <w:rsid w:val="001A0CC9"/>
    <w:rsid w:val="001A1DFE"/>
    <w:rsid w:val="001A40BC"/>
    <w:rsid w:val="001A5678"/>
    <w:rsid w:val="001A5F53"/>
    <w:rsid w:val="001A617F"/>
    <w:rsid w:val="001A6A6F"/>
    <w:rsid w:val="001B4185"/>
    <w:rsid w:val="001B5864"/>
    <w:rsid w:val="001B7EC9"/>
    <w:rsid w:val="001B7F7D"/>
    <w:rsid w:val="001C36E4"/>
    <w:rsid w:val="001C52D1"/>
    <w:rsid w:val="001C6087"/>
    <w:rsid w:val="001C60DE"/>
    <w:rsid w:val="001C642F"/>
    <w:rsid w:val="001D373E"/>
    <w:rsid w:val="001E1D29"/>
    <w:rsid w:val="001E23E3"/>
    <w:rsid w:val="001E37FC"/>
    <w:rsid w:val="001E3E85"/>
    <w:rsid w:val="001E4283"/>
    <w:rsid w:val="001E549B"/>
    <w:rsid w:val="001E5700"/>
    <w:rsid w:val="001E69B0"/>
    <w:rsid w:val="001F25D2"/>
    <w:rsid w:val="001F30B7"/>
    <w:rsid w:val="001F30BA"/>
    <w:rsid w:val="001F5C44"/>
    <w:rsid w:val="001F75DA"/>
    <w:rsid w:val="00200B87"/>
    <w:rsid w:val="002108F4"/>
    <w:rsid w:val="0021579A"/>
    <w:rsid w:val="002162B7"/>
    <w:rsid w:val="00217F45"/>
    <w:rsid w:val="0022189B"/>
    <w:rsid w:val="00225BF8"/>
    <w:rsid w:val="00226626"/>
    <w:rsid w:val="00227C16"/>
    <w:rsid w:val="00227D78"/>
    <w:rsid w:val="002304F0"/>
    <w:rsid w:val="002343F6"/>
    <w:rsid w:val="00236DAA"/>
    <w:rsid w:val="00240C5F"/>
    <w:rsid w:val="00241406"/>
    <w:rsid w:val="00244543"/>
    <w:rsid w:val="00245208"/>
    <w:rsid w:val="00245572"/>
    <w:rsid w:val="00246D1C"/>
    <w:rsid w:val="00247DC2"/>
    <w:rsid w:val="0025208C"/>
    <w:rsid w:val="002523B4"/>
    <w:rsid w:val="00252BFC"/>
    <w:rsid w:val="00252F2D"/>
    <w:rsid w:val="00253672"/>
    <w:rsid w:val="0025380F"/>
    <w:rsid w:val="00256AC6"/>
    <w:rsid w:val="00257360"/>
    <w:rsid w:val="0026030F"/>
    <w:rsid w:val="002605A8"/>
    <w:rsid w:val="002605F5"/>
    <w:rsid w:val="00260C80"/>
    <w:rsid w:val="002615BF"/>
    <w:rsid w:val="0026165F"/>
    <w:rsid w:val="00263522"/>
    <w:rsid w:val="00263918"/>
    <w:rsid w:val="0026601D"/>
    <w:rsid w:val="00266EC9"/>
    <w:rsid w:val="00270592"/>
    <w:rsid w:val="00273156"/>
    <w:rsid w:val="00273A34"/>
    <w:rsid w:val="00274587"/>
    <w:rsid w:val="0027665E"/>
    <w:rsid w:val="00277D70"/>
    <w:rsid w:val="00277E26"/>
    <w:rsid w:val="00283732"/>
    <w:rsid w:val="002838B9"/>
    <w:rsid w:val="00283C1F"/>
    <w:rsid w:val="0028573D"/>
    <w:rsid w:val="00286B88"/>
    <w:rsid w:val="002879D0"/>
    <w:rsid w:val="00287C00"/>
    <w:rsid w:val="002911F5"/>
    <w:rsid w:val="0029233D"/>
    <w:rsid w:val="002A1A89"/>
    <w:rsid w:val="002A20EB"/>
    <w:rsid w:val="002A4217"/>
    <w:rsid w:val="002A65D3"/>
    <w:rsid w:val="002A726F"/>
    <w:rsid w:val="002A7647"/>
    <w:rsid w:val="002B0A2A"/>
    <w:rsid w:val="002B3174"/>
    <w:rsid w:val="002B44BD"/>
    <w:rsid w:val="002B5CCE"/>
    <w:rsid w:val="002B6B63"/>
    <w:rsid w:val="002B6BA5"/>
    <w:rsid w:val="002C038A"/>
    <w:rsid w:val="002C16F1"/>
    <w:rsid w:val="002C2C16"/>
    <w:rsid w:val="002C2E6A"/>
    <w:rsid w:val="002C3B51"/>
    <w:rsid w:val="002C3DC8"/>
    <w:rsid w:val="002C527E"/>
    <w:rsid w:val="002C616C"/>
    <w:rsid w:val="002C6813"/>
    <w:rsid w:val="002C76A7"/>
    <w:rsid w:val="002D1E85"/>
    <w:rsid w:val="002D3BEE"/>
    <w:rsid w:val="002D444A"/>
    <w:rsid w:val="002D4BF4"/>
    <w:rsid w:val="002D5172"/>
    <w:rsid w:val="002D644C"/>
    <w:rsid w:val="002D7D63"/>
    <w:rsid w:val="002E0E8C"/>
    <w:rsid w:val="002E4A52"/>
    <w:rsid w:val="002E550C"/>
    <w:rsid w:val="002E7C70"/>
    <w:rsid w:val="002F01AE"/>
    <w:rsid w:val="002F20F8"/>
    <w:rsid w:val="002F287C"/>
    <w:rsid w:val="002F4204"/>
    <w:rsid w:val="002F4A19"/>
    <w:rsid w:val="002F4C4D"/>
    <w:rsid w:val="002F6195"/>
    <w:rsid w:val="002F781E"/>
    <w:rsid w:val="003004DC"/>
    <w:rsid w:val="00300AFB"/>
    <w:rsid w:val="003054B2"/>
    <w:rsid w:val="00305D10"/>
    <w:rsid w:val="003071B1"/>
    <w:rsid w:val="003103D0"/>
    <w:rsid w:val="0031299C"/>
    <w:rsid w:val="00313A06"/>
    <w:rsid w:val="00317C25"/>
    <w:rsid w:val="003202CA"/>
    <w:rsid w:val="0032272D"/>
    <w:rsid w:val="00324D7B"/>
    <w:rsid w:val="00325CB1"/>
    <w:rsid w:val="00326145"/>
    <w:rsid w:val="00330F89"/>
    <w:rsid w:val="0033119D"/>
    <w:rsid w:val="003320BC"/>
    <w:rsid w:val="00332274"/>
    <w:rsid w:val="00332A46"/>
    <w:rsid w:val="003339F5"/>
    <w:rsid w:val="003346D4"/>
    <w:rsid w:val="003401C5"/>
    <w:rsid w:val="0034064D"/>
    <w:rsid w:val="00340674"/>
    <w:rsid w:val="00347AF3"/>
    <w:rsid w:val="00347C95"/>
    <w:rsid w:val="003528BC"/>
    <w:rsid w:val="00354400"/>
    <w:rsid w:val="00355373"/>
    <w:rsid w:val="00357CFD"/>
    <w:rsid w:val="0036203B"/>
    <w:rsid w:val="00362E33"/>
    <w:rsid w:val="00373568"/>
    <w:rsid w:val="0037535D"/>
    <w:rsid w:val="0037690E"/>
    <w:rsid w:val="0038182C"/>
    <w:rsid w:val="00381C9A"/>
    <w:rsid w:val="00382713"/>
    <w:rsid w:val="00383A74"/>
    <w:rsid w:val="00385BC7"/>
    <w:rsid w:val="00390E69"/>
    <w:rsid w:val="00391139"/>
    <w:rsid w:val="00392519"/>
    <w:rsid w:val="0039337A"/>
    <w:rsid w:val="00393939"/>
    <w:rsid w:val="0039479A"/>
    <w:rsid w:val="003963FE"/>
    <w:rsid w:val="00396677"/>
    <w:rsid w:val="00397B9A"/>
    <w:rsid w:val="003A1B0E"/>
    <w:rsid w:val="003A2097"/>
    <w:rsid w:val="003A3F2E"/>
    <w:rsid w:val="003A3FE9"/>
    <w:rsid w:val="003A46C7"/>
    <w:rsid w:val="003A4ADF"/>
    <w:rsid w:val="003A4E80"/>
    <w:rsid w:val="003A50AF"/>
    <w:rsid w:val="003A5A67"/>
    <w:rsid w:val="003A7668"/>
    <w:rsid w:val="003B0ABF"/>
    <w:rsid w:val="003B0E82"/>
    <w:rsid w:val="003B205C"/>
    <w:rsid w:val="003B4442"/>
    <w:rsid w:val="003B7207"/>
    <w:rsid w:val="003B7596"/>
    <w:rsid w:val="003C2165"/>
    <w:rsid w:val="003C2FCD"/>
    <w:rsid w:val="003C52CB"/>
    <w:rsid w:val="003C538C"/>
    <w:rsid w:val="003C5564"/>
    <w:rsid w:val="003C61D2"/>
    <w:rsid w:val="003D005F"/>
    <w:rsid w:val="003D0102"/>
    <w:rsid w:val="003D079A"/>
    <w:rsid w:val="003D35B0"/>
    <w:rsid w:val="003D404D"/>
    <w:rsid w:val="003D74DE"/>
    <w:rsid w:val="003D7CC0"/>
    <w:rsid w:val="003E0F82"/>
    <w:rsid w:val="003E3D7F"/>
    <w:rsid w:val="003E3FA2"/>
    <w:rsid w:val="003E404F"/>
    <w:rsid w:val="003E4D32"/>
    <w:rsid w:val="003E5F8E"/>
    <w:rsid w:val="003E69A2"/>
    <w:rsid w:val="003E6B24"/>
    <w:rsid w:val="003F2B47"/>
    <w:rsid w:val="003F36A0"/>
    <w:rsid w:val="003F4D5C"/>
    <w:rsid w:val="003F4EEF"/>
    <w:rsid w:val="00401890"/>
    <w:rsid w:val="00407028"/>
    <w:rsid w:val="0040714F"/>
    <w:rsid w:val="00407AC7"/>
    <w:rsid w:val="00407E85"/>
    <w:rsid w:val="00417C2C"/>
    <w:rsid w:val="00420DA1"/>
    <w:rsid w:val="0042322A"/>
    <w:rsid w:val="00424808"/>
    <w:rsid w:val="004250BC"/>
    <w:rsid w:val="00427629"/>
    <w:rsid w:val="00427E03"/>
    <w:rsid w:val="00427EA0"/>
    <w:rsid w:val="004301E1"/>
    <w:rsid w:val="00431DF7"/>
    <w:rsid w:val="00431E5F"/>
    <w:rsid w:val="0043327D"/>
    <w:rsid w:val="00435448"/>
    <w:rsid w:val="0044300F"/>
    <w:rsid w:val="0044335F"/>
    <w:rsid w:val="00444016"/>
    <w:rsid w:val="00444729"/>
    <w:rsid w:val="00445038"/>
    <w:rsid w:val="004458E7"/>
    <w:rsid w:val="00445A7B"/>
    <w:rsid w:val="00447075"/>
    <w:rsid w:val="00450AAE"/>
    <w:rsid w:val="00452478"/>
    <w:rsid w:val="00453BC2"/>
    <w:rsid w:val="0045459C"/>
    <w:rsid w:val="00455433"/>
    <w:rsid w:val="00455F72"/>
    <w:rsid w:val="0045718E"/>
    <w:rsid w:val="00460C69"/>
    <w:rsid w:val="004614A6"/>
    <w:rsid w:val="00462863"/>
    <w:rsid w:val="00465979"/>
    <w:rsid w:val="00466A2E"/>
    <w:rsid w:val="00466DD3"/>
    <w:rsid w:val="00470908"/>
    <w:rsid w:val="00470EF9"/>
    <w:rsid w:val="00471FAD"/>
    <w:rsid w:val="00476924"/>
    <w:rsid w:val="00480A1F"/>
    <w:rsid w:val="00480C45"/>
    <w:rsid w:val="00481A5C"/>
    <w:rsid w:val="00483B8C"/>
    <w:rsid w:val="00483BD8"/>
    <w:rsid w:val="00486B7E"/>
    <w:rsid w:val="00487ED4"/>
    <w:rsid w:val="00491F16"/>
    <w:rsid w:val="004936C8"/>
    <w:rsid w:val="00497911"/>
    <w:rsid w:val="00497AB4"/>
    <w:rsid w:val="004A0716"/>
    <w:rsid w:val="004A0FDB"/>
    <w:rsid w:val="004A1785"/>
    <w:rsid w:val="004A50ED"/>
    <w:rsid w:val="004A50F5"/>
    <w:rsid w:val="004A612B"/>
    <w:rsid w:val="004A71E5"/>
    <w:rsid w:val="004A7C0B"/>
    <w:rsid w:val="004B1E7F"/>
    <w:rsid w:val="004B3AE0"/>
    <w:rsid w:val="004B5D1B"/>
    <w:rsid w:val="004B5F2F"/>
    <w:rsid w:val="004B6551"/>
    <w:rsid w:val="004B65CF"/>
    <w:rsid w:val="004B7A93"/>
    <w:rsid w:val="004C0B98"/>
    <w:rsid w:val="004C0D86"/>
    <w:rsid w:val="004C1AD4"/>
    <w:rsid w:val="004C2599"/>
    <w:rsid w:val="004C3031"/>
    <w:rsid w:val="004C54CE"/>
    <w:rsid w:val="004C662D"/>
    <w:rsid w:val="004C6D26"/>
    <w:rsid w:val="004D0756"/>
    <w:rsid w:val="004D228C"/>
    <w:rsid w:val="004D3D1D"/>
    <w:rsid w:val="004D3EF0"/>
    <w:rsid w:val="004D5BEA"/>
    <w:rsid w:val="004D6419"/>
    <w:rsid w:val="004D7BC3"/>
    <w:rsid w:val="004E3B87"/>
    <w:rsid w:val="004E61F8"/>
    <w:rsid w:val="004E7E14"/>
    <w:rsid w:val="004F042C"/>
    <w:rsid w:val="004F0469"/>
    <w:rsid w:val="004F1144"/>
    <w:rsid w:val="004F179D"/>
    <w:rsid w:val="004F20BC"/>
    <w:rsid w:val="004F20BF"/>
    <w:rsid w:val="004F392F"/>
    <w:rsid w:val="004F64C5"/>
    <w:rsid w:val="004F7E22"/>
    <w:rsid w:val="00502F30"/>
    <w:rsid w:val="00504A85"/>
    <w:rsid w:val="00513BD1"/>
    <w:rsid w:val="005147F6"/>
    <w:rsid w:val="00521FF5"/>
    <w:rsid w:val="00523A85"/>
    <w:rsid w:val="00523B61"/>
    <w:rsid w:val="00524367"/>
    <w:rsid w:val="00526822"/>
    <w:rsid w:val="005338D9"/>
    <w:rsid w:val="00533C53"/>
    <w:rsid w:val="005340B8"/>
    <w:rsid w:val="005342B1"/>
    <w:rsid w:val="00534726"/>
    <w:rsid w:val="0053569D"/>
    <w:rsid w:val="00537F70"/>
    <w:rsid w:val="00541046"/>
    <w:rsid w:val="0054130D"/>
    <w:rsid w:val="00542A1B"/>
    <w:rsid w:val="0054476F"/>
    <w:rsid w:val="005458EA"/>
    <w:rsid w:val="0054665D"/>
    <w:rsid w:val="00554199"/>
    <w:rsid w:val="00555F12"/>
    <w:rsid w:val="00556016"/>
    <w:rsid w:val="00556D88"/>
    <w:rsid w:val="00560997"/>
    <w:rsid w:val="00561317"/>
    <w:rsid w:val="00563637"/>
    <w:rsid w:val="00565331"/>
    <w:rsid w:val="005667F0"/>
    <w:rsid w:val="005671C1"/>
    <w:rsid w:val="0056774B"/>
    <w:rsid w:val="00567889"/>
    <w:rsid w:val="00570FD7"/>
    <w:rsid w:val="00573068"/>
    <w:rsid w:val="00574B8E"/>
    <w:rsid w:val="00575062"/>
    <w:rsid w:val="005752FB"/>
    <w:rsid w:val="00577778"/>
    <w:rsid w:val="00580C55"/>
    <w:rsid w:val="00583DAF"/>
    <w:rsid w:val="00585388"/>
    <w:rsid w:val="0058639C"/>
    <w:rsid w:val="005868BA"/>
    <w:rsid w:val="0058736E"/>
    <w:rsid w:val="00587D25"/>
    <w:rsid w:val="0059398B"/>
    <w:rsid w:val="00594AE6"/>
    <w:rsid w:val="0059500F"/>
    <w:rsid w:val="00595BBB"/>
    <w:rsid w:val="00596170"/>
    <w:rsid w:val="00596828"/>
    <w:rsid w:val="00597ACC"/>
    <w:rsid w:val="005A2C58"/>
    <w:rsid w:val="005A51E3"/>
    <w:rsid w:val="005A72A3"/>
    <w:rsid w:val="005A7D6D"/>
    <w:rsid w:val="005B04D4"/>
    <w:rsid w:val="005B3AF6"/>
    <w:rsid w:val="005B56CD"/>
    <w:rsid w:val="005B6C1F"/>
    <w:rsid w:val="005C0822"/>
    <w:rsid w:val="005C1055"/>
    <w:rsid w:val="005C30DC"/>
    <w:rsid w:val="005C344F"/>
    <w:rsid w:val="005C3A1A"/>
    <w:rsid w:val="005C3FCC"/>
    <w:rsid w:val="005C49E3"/>
    <w:rsid w:val="005C7307"/>
    <w:rsid w:val="005D0EA1"/>
    <w:rsid w:val="005D2C45"/>
    <w:rsid w:val="005D70CB"/>
    <w:rsid w:val="005D75E4"/>
    <w:rsid w:val="005E0705"/>
    <w:rsid w:val="005E0FE8"/>
    <w:rsid w:val="005E12AE"/>
    <w:rsid w:val="005E4D07"/>
    <w:rsid w:val="005E59A0"/>
    <w:rsid w:val="005E6810"/>
    <w:rsid w:val="005F17D7"/>
    <w:rsid w:val="005F288D"/>
    <w:rsid w:val="005F3CE8"/>
    <w:rsid w:val="005F41CC"/>
    <w:rsid w:val="005F5B55"/>
    <w:rsid w:val="005F617C"/>
    <w:rsid w:val="00601AA0"/>
    <w:rsid w:val="006020DB"/>
    <w:rsid w:val="0060259E"/>
    <w:rsid w:val="00603C59"/>
    <w:rsid w:val="00606709"/>
    <w:rsid w:val="00607CBF"/>
    <w:rsid w:val="0061107C"/>
    <w:rsid w:val="006222E1"/>
    <w:rsid w:val="00622B58"/>
    <w:rsid w:val="006243DF"/>
    <w:rsid w:val="00625B3D"/>
    <w:rsid w:val="0062743F"/>
    <w:rsid w:val="00627BCE"/>
    <w:rsid w:val="00631F4F"/>
    <w:rsid w:val="00632C35"/>
    <w:rsid w:val="006357E2"/>
    <w:rsid w:val="00636A2A"/>
    <w:rsid w:val="00636FB3"/>
    <w:rsid w:val="00640954"/>
    <w:rsid w:val="00640DCF"/>
    <w:rsid w:val="0064104D"/>
    <w:rsid w:val="0064174B"/>
    <w:rsid w:val="00643412"/>
    <w:rsid w:val="00645AC8"/>
    <w:rsid w:val="00647071"/>
    <w:rsid w:val="00647F26"/>
    <w:rsid w:val="006502E0"/>
    <w:rsid w:val="0065110F"/>
    <w:rsid w:val="00651652"/>
    <w:rsid w:val="006534D0"/>
    <w:rsid w:val="006536FB"/>
    <w:rsid w:val="00654DE5"/>
    <w:rsid w:val="00656226"/>
    <w:rsid w:val="006568B5"/>
    <w:rsid w:val="00657D6B"/>
    <w:rsid w:val="00663400"/>
    <w:rsid w:val="00663731"/>
    <w:rsid w:val="00663ADC"/>
    <w:rsid w:val="006643F3"/>
    <w:rsid w:val="00664FBD"/>
    <w:rsid w:val="006651B0"/>
    <w:rsid w:val="00665922"/>
    <w:rsid w:val="00665CB2"/>
    <w:rsid w:val="0066705C"/>
    <w:rsid w:val="00671274"/>
    <w:rsid w:val="00672F0C"/>
    <w:rsid w:val="0067336A"/>
    <w:rsid w:val="006734D0"/>
    <w:rsid w:val="0067446E"/>
    <w:rsid w:val="0067588B"/>
    <w:rsid w:val="0067588D"/>
    <w:rsid w:val="00675EBB"/>
    <w:rsid w:val="006778BC"/>
    <w:rsid w:val="006806BC"/>
    <w:rsid w:val="0068683B"/>
    <w:rsid w:val="00687545"/>
    <w:rsid w:val="00687A5B"/>
    <w:rsid w:val="00690393"/>
    <w:rsid w:val="0069045B"/>
    <w:rsid w:val="00691DB4"/>
    <w:rsid w:val="00695527"/>
    <w:rsid w:val="006A0DB0"/>
    <w:rsid w:val="006A1138"/>
    <w:rsid w:val="006A389A"/>
    <w:rsid w:val="006A4BA8"/>
    <w:rsid w:val="006A6BB9"/>
    <w:rsid w:val="006B1A0D"/>
    <w:rsid w:val="006B5209"/>
    <w:rsid w:val="006B6A6C"/>
    <w:rsid w:val="006C39B3"/>
    <w:rsid w:val="006C5C10"/>
    <w:rsid w:val="006C60C0"/>
    <w:rsid w:val="006C6BB1"/>
    <w:rsid w:val="006C6F90"/>
    <w:rsid w:val="006D0947"/>
    <w:rsid w:val="006D3C9B"/>
    <w:rsid w:val="006D4DF1"/>
    <w:rsid w:val="006D7AF5"/>
    <w:rsid w:val="006E0954"/>
    <w:rsid w:val="006E350E"/>
    <w:rsid w:val="006E3BDA"/>
    <w:rsid w:val="006E4982"/>
    <w:rsid w:val="006E54D9"/>
    <w:rsid w:val="006E5E82"/>
    <w:rsid w:val="006E7953"/>
    <w:rsid w:val="006E7F44"/>
    <w:rsid w:val="006E7F51"/>
    <w:rsid w:val="006F16C9"/>
    <w:rsid w:val="006F182A"/>
    <w:rsid w:val="006F7F9B"/>
    <w:rsid w:val="00700E39"/>
    <w:rsid w:val="00701802"/>
    <w:rsid w:val="0070324F"/>
    <w:rsid w:val="007038BF"/>
    <w:rsid w:val="007045A1"/>
    <w:rsid w:val="00706273"/>
    <w:rsid w:val="0071097F"/>
    <w:rsid w:val="007118A8"/>
    <w:rsid w:val="00712236"/>
    <w:rsid w:val="007138E9"/>
    <w:rsid w:val="00713E27"/>
    <w:rsid w:val="00714FF5"/>
    <w:rsid w:val="00716976"/>
    <w:rsid w:val="00717076"/>
    <w:rsid w:val="00720B13"/>
    <w:rsid w:val="007232F8"/>
    <w:rsid w:val="007238E4"/>
    <w:rsid w:val="00723C5E"/>
    <w:rsid w:val="00725A3C"/>
    <w:rsid w:val="00726AEB"/>
    <w:rsid w:val="00735576"/>
    <w:rsid w:val="00735B00"/>
    <w:rsid w:val="00735D69"/>
    <w:rsid w:val="00736C77"/>
    <w:rsid w:val="007373E9"/>
    <w:rsid w:val="007378B9"/>
    <w:rsid w:val="007405EB"/>
    <w:rsid w:val="00741033"/>
    <w:rsid w:val="00745289"/>
    <w:rsid w:val="00747700"/>
    <w:rsid w:val="00747F25"/>
    <w:rsid w:val="0075288F"/>
    <w:rsid w:val="00753654"/>
    <w:rsid w:val="0075600D"/>
    <w:rsid w:val="00756F13"/>
    <w:rsid w:val="007603A8"/>
    <w:rsid w:val="00762EA6"/>
    <w:rsid w:val="0076358C"/>
    <w:rsid w:val="00764A80"/>
    <w:rsid w:val="00764D2E"/>
    <w:rsid w:val="007667C4"/>
    <w:rsid w:val="0077068A"/>
    <w:rsid w:val="00770F25"/>
    <w:rsid w:val="00771E2F"/>
    <w:rsid w:val="007730F0"/>
    <w:rsid w:val="007751CA"/>
    <w:rsid w:val="007767D3"/>
    <w:rsid w:val="0078030D"/>
    <w:rsid w:val="007815BA"/>
    <w:rsid w:val="00784A52"/>
    <w:rsid w:val="00785B4A"/>
    <w:rsid w:val="00786E30"/>
    <w:rsid w:val="00793268"/>
    <w:rsid w:val="00793327"/>
    <w:rsid w:val="0079350B"/>
    <w:rsid w:val="0079683E"/>
    <w:rsid w:val="007A08FF"/>
    <w:rsid w:val="007A0B8E"/>
    <w:rsid w:val="007A5170"/>
    <w:rsid w:val="007A5C0F"/>
    <w:rsid w:val="007A5CDE"/>
    <w:rsid w:val="007B092F"/>
    <w:rsid w:val="007B1E28"/>
    <w:rsid w:val="007B298F"/>
    <w:rsid w:val="007B5704"/>
    <w:rsid w:val="007B6570"/>
    <w:rsid w:val="007C1310"/>
    <w:rsid w:val="007C4B8F"/>
    <w:rsid w:val="007C6544"/>
    <w:rsid w:val="007C7CB2"/>
    <w:rsid w:val="007D015E"/>
    <w:rsid w:val="007D1001"/>
    <w:rsid w:val="007D191C"/>
    <w:rsid w:val="007D251F"/>
    <w:rsid w:val="007D294E"/>
    <w:rsid w:val="007D3080"/>
    <w:rsid w:val="007D3B77"/>
    <w:rsid w:val="007D5DA4"/>
    <w:rsid w:val="007D6BC1"/>
    <w:rsid w:val="007D7EA6"/>
    <w:rsid w:val="007E0AFE"/>
    <w:rsid w:val="007E1691"/>
    <w:rsid w:val="007E5F6C"/>
    <w:rsid w:val="007E6141"/>
    <w:rsid w:val="007E6DD8"/>
    <w:rsid w:val="007E788B"/>
    <w:rsid w:val="007F1773"/>
    <w:rsid w:val="007F216E"/>
    <w:rsid w:val="007F6C96"/>
    <w:rsid w:val="007F6EC7"/>
    <w:rsid w:val="007F753C"/>
    <w:rsid w:val="00803B18"/>
    <w:rsid w:val="0080435C"/>
    <w:rsid w:val="00804509"/>
    <w:rsid w:val="00805679"/>
    <w:rsid w:val="00805B07"/>
    <w:rsid w:val="00813802"/>
    <w:rsid w:val="008148BA"/>
    <w:rsid w:val="00817B52"/>
    <w:rsid w:val="008212F7"/>
    <w:rsid w:val="00821FD7"/>
    <w:rsid w:val="00822419"/>
    <w:rsid w:val="0082256F"/>
    <w:rsid w:val="00822E49"/>
    <w:rsid w:val="00824FC2"/>
    <w:rsid w:val="00826589"/>
    <w:rsid w:val="00827F2C"/>
    <w:rsid w:val="00832F99"/>
    <w:rsid w:val="00834500"/>
    <w:rsid w:val="00835D3D"/>
    <w:rsid w:val="008367B9"/>
    <w:rsid w:val="00837CDC"/>
    <w:rsid w:val="00840BC4"/>
    <w:rsid w:val="00841342"/>
    <w:rsid w:val="0084590D"/>
    <w:rsid w:val="0084598F"/>
    <w:rsid w:val="00846E97"/>
    <w:rsid w:val="00850911"/>
    <w:rsid w:val="008511A6"/>
    <w:rsid w:val="008524DC"/>
    <w:rsid w:val="00854CD9"/>
    <w:rsid w:val="008553A2"/>
    <w:rsid w:val="0085557A"/>
    <w:rsid w:val="00861115"/>
    <w:rsid w:val="008615C0"/>
    <w:rsid w:val="0087095C"/>
    <w:rsid w:val="00870E16"/>
    <w:rsid w:val="0087281B"/>
    <w:rsid w:val="00873253"/>
    <w:rsid w:val="00873F1F"/>
    <w:rsid w:val="00873F2E"/>
    <w:rsid w:val="00873FF2"/>
    <w:rsid w:val="00875D32"/>
    <w:rsid w:val="00880943"/>
    <w:rsid w:val="00881C05"/>
    <w:rsid w:val="00883538"/>
    <w:rsid w:val="008906E5"/>
    <w:rsid w:val="008918EE"/>
    <w:rsid w:val="008941C7"/>
    <w:rsid w:val="008A3116"/>
    <w:rsid w:val="008A4BDC"/>
    <w:rsid w:val="008A7E00"/>
    <w:rsid w:val="008B0579"/>
    <w:rsid w:val="008B4F16"/>
    <w:rsid w:val="008C3BA5"/>
    <w:rsid w:val="008C5DA9"/>
    <w:rsid w:val="008D3288"/>
    <w:rsid w:val="008D609C"/>
    <w:rsid w:val="008D7B98"/>
    <w:rsid w:val="008E01D4"/>
    <w:rsid w:val="008E1446"/>
    <w:rsid w:val="008E1F0E"/>
    <w:rsid w:val="008E1F30"/>
    <w:rsid w:val="008E3AC7"/>
    <w:rsid w:val="008E51C3"/>
    <w:rsid w:val="008F207B"/>
    <w:rsid w:val="008F22E5"/>
    <w:rsid w:val="008F2E45"/>
    <w:rsid w:val="008F3B5D"/>
    <w:rsid w:val="008F454C"/>
    <w:rsid w:val="008F5A89"/>
    <w:rsid w:val="008F5C14"/>
    <w:rsid w:val="008F7638"/>
    <w:rsid w:val="009006D3"/>
    <w:rsid w:val="009021F1"/>
    <w:rsid w:val="0090317D"/>
    <w:rsid w:val="0090763E"/>
    <w:rsid w:val="00914C06"/>
    <w:rsid w:val="00916638"/>
    <w:rsid w:val="009214DE"/>
    <w:rsid w:val="0092374A"/>
    <w:rsid w:val="009251E5"/>
    <w:rsid w:val="00927251"/>
    <w:rsid w:val="00932CF9"/>
    <w:rsid w:val="009344B3"/>
    <w:rsid w:val="0093470F"/>
    <w:rsid w:val="009361D2"/>
    <w:rsid w:val="00937675"/>
    <w:rsid w:val="00937B57"/>
    <w:rsid w:val="00940703"/>
    <w:rsid w:val="00940D95"/>
    <w:rsid w:val="00940F85"/>
    <w:rsid w:val="009415DA"/>
    <w:rsid w:val="00941E49"/>
    <w:rsid w:val="00942FCA"/>
    <w:rsid w:val="00946283"/>
    <w:rsid w:val="009473EA"/>
    <w:rsid w:val="00947AF8"/>
    <w:rsid w:val="00947B5A"/>
    <w:rsid w:val="00951F42"/>
    <w:rsid w:val="009528DF"/>
    <w:rsid w:val="00955104"/>
    <w:rsid w:val="00955E1F"/>
    <w:rsid w:val="00956801"/>
    <w:rsid w:val="00957D79"/>
    <w:rsid w:val="00960C55"/>
    <w:rsid w:val="009620CD"/>
    <w:rsid w:val="00963E80"/>
    <w:rsid w:val="00965968"/>
    <w:rsid w:val="00967632"/>
    <w:rsid w:val="009718F3"/>
    <w:rsid w:val="00975863"/>
    <w:rsid w:val="00975E91"/>
    <w:rsid w:val="009825E2"/>
    <w:rsid w:val="009832EC"/>
    <w:rsid w:val="00983E7D"/>
    <w:rsid w:val="00985E3D"/>
    <w:rsid w:val="00990584"/>
    <w:rsid w:val="009912A1"/>
    <w:rsid w:val="009920F2"/>
    <w:rsid w:val="0099731E"/>
    <w:rsid w:val="0099784B"/>
    <w:rsid w:val="009A2ABC"/>
    <w:rsid w:val="009A2F31"/>
    <w:rsid w:val="009A47C4"/>
    <w:rsid w:val="009A49A3"/>
    <w:rsid w:val="009A6CE0"/>
    <w:rsid w:val="009A738F"/>
    <w:rsid w:val="009B09D7"/>
    <w:rsid w:val="009B2717"/>
    <w:rsid w:val="009B5E5D"/>
    <w:rsid w:val="009C1784"/>
    <w:rsid w:val="009C3ACD"/>
    <w:rsid w:val="009C71D7"/>
    <w:rsid w:val="009D0133"/>
    <w:rsid w:val="009D52A2"/>
    <w:rsid w:val="009D60EC"/>
    <w:rsid w:val="009E002E"/>
    <w:rsid w:val="009E080C"/>
    <w:rsid w:val="009E1490"/>
    <w:rsid w:val="009E2EF3"/>
    <w:rsid w:val="009E4BEE"/>
    <w:rsid w:val="009E7150"/>
    <w:rsid w:val="009F0032"/>
    <w:rsid w:val="009F0FE3"/>
    <w:rsid w:val="009F20FC"/>
    <w:rsid w:val="009F22D0"/>
    <w:rsid w:val="009F354A"/>
    <w:rsid w:val="009F355A"/>
    <w:rsid w:val="009F4FEA"/>
    <w:rsid w:val="009F5D10"/>
    <w:rsid w:val="009F668F"/>
    <w:rsid w:val="00A02AB3"/>
    <w:rsid w:val="00A1001A"/>
    <w:rsid w:val="00A10C31"/>
    <w:rsid w:val="00A11021"/>
    <w:rsid w:val="00A11D76"/>
    <w:rsid w:val="00A12986"/>
    <w:rsid w:val="00A12A83"/>
    <w:rsid w:val="00A15BBC"/>
    <w:rsid w:val="00A178E2"/>
    <w:rsid w:val="00A17AB2"/>
    <w:rsid w:val="00A17D3C"/>
    <w:rsid w:val="00A17DE4"/>
    <w:rsid w:val="00A221E5"/>
    <w:rsid w:val="00A22C03"/>
    <w:rsid w:val="00A23452"/>
    <w:rsid w:val="00A234A9"/>
    <w:rsid w:val="00A23F2D"/>
    <w:rsid w:val="00A31A91"/>
    <w:rsid w:val="00A3440C"/>
    <w:rsid w:val="00A34C55"/>
    <w:rsid w:val="00A35025"/>
    <w:rsid w:val="00A36DC6"/>
    <w:rsid w:val="00A3778F"/>
    <w:rsid w:val="00A400F4"/>
    <w:rsid w:val="00A401B9"/>
    <w:rsid w:val="00A41613"/>
    <w:rsid w:val="00A41A0C"/>
    <w:rsid w:val="00A42175"/>
    <w:rsid w:val="00A45B89"/>
    <w:rsid w:val="00A45DFD"/>
    <w:rsid w:val="00A55FB1"/>
    <w:rsid w:val="00A560AD"/>
    <w:rsid w:val="00A616DE"/>
    <w:rsid w:val="00A62EE4"/>
    <w:rsid w:val="00A70240"/>
    <w:rsid w:val="00A714E1"/>
    <w:rsid w:val="00A72045"/>
    <w:rsid w:val="00A770B1"/>
    <w:rsid w:val="00A77C02"/>
    <w:rsid w:val="00A83F58"/>
    <w:rsid w:val="00A94E0B"/>
    <w:rsid w:val="00A96836"/>
    <w:rsid w:val="00AA1831"/>
    <w:rsid w:val="00AA2B5E"/>
    <w:rsid w:val="00AA4D3C"/>
    <w:rsid w:val="00AA629D"/>
    <w:rsid w:val="00AA73EF"/>
    <w:rsid w:val="00AA775A"/>
    <w:rsid w:val="00AB47F3"/>
    <w:rsid w:val="00AB4C94"/>
    <w:rsid w:val="00AB553F"/>
    <w:rsid w:val="00AB5AC2"/>
    <w:rsid w:val="00AB779A"/>
    <w:rsid w:val="00AB7F26"/>
    <w:rsid w:val="00AC117B"/>
    <w:rsid w:val="00AC27AE"/>
    <w:rsid w:val="00AC40A0"/>
    <w:rsid w:val="00AC5875"/>
    <w:rsid w:val="00AC5D0C"/>
    <w:rsid w:val="00AC7C0A"/>
    <w:rsid w:val="00AD2B5D"/>
    <w:rsid w:val="00AD5417"/>
    <w:rsid w:val="00AD693C"/>
    <w:rsid w:val="00AD73F5"/>
    <w:rsid w:val="00AD79A3"/>
    <w:rsid w:val="00AD7BF1"/>
    <w:rsid w:val="00AE1EA7"/>
    <w:rsid w:val="00AE31F6"/>
    <w:rsid w:val="00AE368F"/>
    <w:rsid w:val="00AE40E0"/>
    <w:rsid w:val="00AE5271"/>
    <w:rsid w:val="00AE5AAA"/>
    <w:rsid w:val="00AE6C49"/>
    <w:rsid w:val="00AE7A8D"/>
    <w:rsid w:val="00AF0F55"/>
    <w:rsid w:val="00AF299C"/>
    <w:rsid w:val="00AF66A1"/>
    <w:rsid w:val="00AF748B"/>
    <w:rsid w:val="00AF75D4"/>
    <w:rsid w:val="00B00683"/>
    <w:rsid w:val="00B00BD3"/>
    <w:rsid w:val="00B01E25"/>
    <w:rsid w:val="00B04541"/>
    <w:rsid w:val="00B07766"/>
    <w:rsid w:val="00B102BA"/>
    <w:rsid w:val="00B10721"/>
    <w:rsid w:val="00B10A30"/>
    <w:rsid w:val="00B17BE0"/>
    <w:rsid w:val="00B23687"/>
    <w:rsid w:val="00B248A3"/>
    <w:rsid w:val="00B26314"/>
    <w:rsid w:val="00B31606"/>
    <w:rsid w:val="00B34950"/>
    <w:rsid w:val="00B3553E"/>
    <w:rsid w:val="00B36E26"/>
    <w:rsid w:val="00B41B73"/>
    <w:rsid w:val="00B437F6"/>
    <w:rsid w:val="00B442F0"/>
    <w:rsid w:val="00B465A0"/>
    <w:rsid w:val="00B46A55"/>
    <w:rsid w:val="00B46D7A"/>
    <w:rsid w:val="00B473FD"/>
    <w:rsid w:val="00B5232A"/>
    <w:rsid w:val="00B5371C"/>
    <w:rsid w:val="00B57981"/>
    <w:rsid w:val="00B62876"/>
    <w:rsid w:val="00B6289E"/>
    <w:rsid w:val="00B638F2"/>
    <w:rsid w:val="00B63D87"/>
    <w:rsid w:val="00B6687E"/>
    <w:rsid w:val="00B700F6"/>
    <w:rsid w:val="00B70337"/>
    <w:rsid w:val="00B70D31"/>
    <w:rsid w:val="00B7536A"/>
    <w:rsid w:val="00B77011"/>
    <w:rsid w:val="00B81080"/>
    <w:rsid w:val="00B83505"/>
    <w:rsid w:val="00B8383E"/>
    <w:rsid w:val="00B842BB"/>
    <w:rsid w:val="00B84D19"/>
    <w:rsid w:val="00B852DE"/>
    <w:rsid w:val="00B85471"/>
    <w:rsid w:val="00B861E4"/>
    <w:rsid w:val="00B86B3A"/>
    <w:rsid w:val="00B87BE4"/>
    <w:rsid w:val="00B90766"/>
    <w:rsid w:val="00B922C1"/>
    <w:rsid w:val="00B94321"/>
    <w:rsid w:val="00B95096"/>
    <w:rsid w:val="00BA1032"/>
    <w:rsid w:val="00BA37BC"/>
    <w:rsid w:val="00BA3B53"/>
    <w:rsid w:val="00BA4A60"/>
    <w:rsid w:val="00BB0637"/>
    <w:rsid w:val="00BB0A77"/>
    <w:rsid w:val="00BB1325"/>
    <w:rsid w:val="00BB495C"/>
    <w:rsid w:val="00BB6C5E"/>
    <w:rsid w:val="00BB6CA2"/>
    <w:rsid w:val="00BC18F3"/>
    <w:rsid w:val="00BC3BC1"/>
    <w:rsid w:val="00BC46F6"/>
    <w:rsid w:val="00BC68CF"/>
    <w:rsid w:val="00BC7F03"/>
    <w:rsid w:val="00BD0A0E"/>
    <w:rsid w:val="00BD17DB"/>
    <w:rsid w:val="00BD7089"/>
    <w:rsid w:val="00BD7DF5"/>
    <w:rsid w:val="00BE2DEF"/>
    <w:rsid w:val="00BE349B"/>
    <w:rsid w:val="00BE6FAC"/>
    <w:rsid w:val="00BF04B3"/>
    <w:rsid w:val="00BF368A"/>
    <w:rsid w:val="00BF3C77"/>
    <w:rsid w:val="00BF42B6"/>
    <w:rsid w:val="00BF7751"/>
    <w:rsid w:val="00C00972"/>
    <w:rsid w:val="00C01011"/>
    <w:rsid w:val="00C04540"/>
    <w:rsid w:val="00C04899"/>
    <w:rsid w:val="00C063C2"/>
    <w:rsid w:val="00C06568"/>
    <w:rsid w:val="00C07CA5"/>
    <w:rsid w:val="00C1035D"/>
    <w:rsid w:val="00C105D8"/>
    <w:rsid w:val="00C1177E"/>
    <w:rsid w:val="00C1353C"/>
    <w:rsid w:val="00C13DF9"/>
    <w:rsid w:val="00C14082"/>
    <w:rsid w:val="00C1741B"/>
    <w:rsid w:val="00C2065B"/>
    <w:rsid w:val="00C21682"/>
    <w:rsid w:val="00C252B9"/>
    <w:rsid w:val="00C25FA7"/>
    <w:rsid w:val="00C27038"/>
    <w:rsid w:val="00C272C5"/>
    <w:rsid w:val="00C340AD"/>
    <w:rsid w:val="00C35B79"/>
    <w:rsid w:val="00C378F2"/>
    <w:rsid w:val="00C40A6F"/>
    <w:rsid w:val="00C41138"/>
    <w:rsid w:val="00C411D2"/>
    <w:rsid w:val="00C42ED9"/>
    <w:rsid w:val="00C43A26"/>
    <w:rsid w:val="00C47956"/>
    <w:rsid w:val="00C550B1"/>
    <w:rsid w:val="00C57C80"/>
    <w:rsid w:val="00C6071A"/>
    <w:rsid w:val="00C619E4"/>
    <w:rsid w:val="00C61BCF"/>
    <w:rsid w:val="00C638A8"/>
    <w:rsid w:val="00C65588"/>
    <w:rsid w:val="00C655D6"/>
    <w:rsid w:val="00C65BE4"/>
    <w:rsid w:val="00C66C8A"/>
    <w:rsid w:val="00C701B3"/>
    <w:rsid w:val="00C706A1"/>
    <w:rsid w:val="00C70E52"/>
    <w:rsid w:val="00C72911"/>
    <w:rsid w:val="00C75AD7"/>
    <w:rsid w:val="00C8069B"/>
    <w:rsid w:val="00C83CE1"/>
    <w:rsid w:val="00C85980"/>
    <w:rsid w:val="00C86B4F"/>
    <w:rsid w:val="00C8765E"/>
    <w:rsid w:val="00C87B71"/>
    <w:rsid w:val="00C9158B"/>
    <w:rsid w:val="00C9180F"/>
    <w:rsid w:val="00C92309"/>
    <w:rsid w:val="00C92398"/>
    <w:rsid w:val="00C93BC8"/>
    <w:rsid w:val="00C96501"/>
    <w:rsid w:val="00C965C0"/>
    <w:rsid w:val="00C96F7B"/>
    <w:rsid w:val="00C97227"/>
    <w:rsid w:val="00C97FC9"/>
    <w:rsid w:val="00CA25C8"/>
    <w:rsid w:val="00CA3506"/>
    <w:rsid w:val="00CA4E01"/>
    <w:rsid w:val="00CA65D2"/>
    <w:rsid w:val="00CA6D66"/>
    <w:rsid w:val="00CA6E7D"/>
    <w:rsid w:val="00CA6FEB"/>
    <w:rsid w:val="00CA71AB"/>
    <w:rsid w:val="00CB1488"/>
    <w:rsid w:val="00CB260A"/>
    <w:rsid w:val="00CB2CAD"/>
    <w:rsid w:val="00CB5849"/>
    <w:rsid w:val="00CB6244"/>
    <w:rsid w:val="00CB7EA5"/>
    <w:rsid w:val="00CB7F6A"/>
    <w:rsid w:val="00CC19F4"/>
    <w:rsid w:val="00CC374E"/>
    <w:rsid w:val="00CC5B47"/>
    <w:rsid w:val="00CC65F2"/>
    <w:rsid w:val="00CC6793"/>
    <w:rsid w:val="00CC76A7"/>
    <w:rsid w:val="00CD0BBB"/>
    <w:rsid w:val="00CD402C"/>
    <w:rsid w:val="00CD4BEA"/>
    <w:rsid w:val="00CD4F33"/>
    <w:rsid w:val="00CE1E80"/>
    <w:rsid w:val="00CE2332"/>
    <w:rsid w:val="00CE2BEA"/>
    <w:rsid w:val="00CE3A67"/>
    <w:rsid w:val="00CE3A87"/>
    <w:rsid w:val="00CE468B"/>
    <w:rsid w:val="00CE4795"/>
    <w:rsid w:val="00CE479C"/>
    <w:rsid w:val="00CE5037"/>
    <w:rsid w:val="00CE5340"/>
    <w:rsid w:val="00CE6AE3"/>
    <w:rsid w:val="00CE7DF3"/>
    <w:rsid w:val="00CF0187"/>
    <w:rsid w:val="00CF1312"/>
    <w:rsid w:val="00CF2E69"/>
    <w:rsid w:val="00CF31D9"/>
    <w:rsid w:val="00CF3850"/>
    <w:rsid w:val="00CF5017"/>
    <w:rsid w:val="00CF50F0"/>
    <w:rsid w:val="00CF753C"/>
    <w:rsid w:val="00D01BE8"/>
    <w:rsid w:val="00D01D40"/>
    <w:rsid w:val="00D02C0E"/>
    <w:rsid w:val="00D03156"/>
    <w:rsid w:val="00D045C2"/>
    <w:rsid w:val="00D054B0"/>
    <w:rsid w:val="00D07FB2"/>
    <w:rsid w:val="00D16FC1"/>
    <w:rsid w:val="00D1715D"/>
    <w:rsid w:val="00D203AC"/>
    <w:rsid w:val="00D22DCA"/>
    <w:rsid w:val="00D2307D"/>
    <w:rsid w:val="00D26282"/>
    <w:rsid w:val="00D27A45"/>
    <w:rsid w:val="00D30EFF"/>
    <w:rsid w:val="00D317FE"/>
    <w:rsid w:val="00D31B35"/>
    <w:rsid w:val="00D3799F"/>
    <w:rsid w:val="00D41880"/>
    <w:rsid w:val="00D45A61"/>
    <w:rsid w:val="00D45C6F"/>
    <w:rsid w:val="00D5326A"/>
    <w:rsid w:val="00D53A53"/>
    <w:rsid w:val="00D54905"/>
    <w:rsid w:val="00D54FFE"/>
    <w:rsid w:val="00D554C8"/>
    <w:rsid w:val="00D5649E"/>
    <w:rsid w:val="00D56983"/>
    <w:rsid w:val="00D6043A"/>
    <w:rsid w:val="00D61900"/>
    <w:rsid w:val="00D64949"/>
    <w:rsid w:val="00D65ADB"/>
    <w:rsid w:val="00D72805"/>
    <w:rsid w:val="00D72FAB"/>
    <w:rsid w:val="00D738C1"/>
    <w:rsid w:val="00D7425D"/>
    <w:rsid w:val="00D7544F"/>
    <w:rsid w:val="00D7651A"/>
    <w:rsid w:val="00D76609"/>
    <w:rsid w:val="00D77022"/>
    <w:rsid w:val="00D77985"/>
    <w:rsid w:val="00D77CCA"/>
    <w:rsid w:val="00D8220D"/>
    <w:rsid w:val="00D82DFA"/>
    <w:rsid w:val="00D83053"/>
    <w:rsid w:val="00D83C6B"/>
    <w:rsid w:val="00D84734"/>
    <w:rsid w:val="00D85BBC"/>
    <w:rsid w:val="00D85CE1"/>
    <w:rsid w:val="00D872C8"/>
    <w:rsid w:val="00D87A95"/>
    <w:rsid w:val="00D92B0E"/>
    <w:rsid w:val="00D93F82"/>
    <w:rsid w:val="00D95137"/>
    <w:rsid w:val="00D959EA"/>
    <w:rsid w:val="00D97D28"/>
    <w:rsid w:val="00DA1C62"/>
    <w:rsid w:val="00DA22AC"/>
    <w:rsid w:val="00DA40FE"/>
    <w:rsid w:val="00DA4652"/>
    <w:rsid w:val="00DB021F"/>
    <w:rsid w:val="00DB0800"/>
    <w:rsid w:val="00DB134E"/>
    <w:rsid w:val="00DB16F5"/>
    <w:rsid w:val="00DB4914"/>
    <w:rsid w:val="00DB4A19"/>
    <w:rsid w:val="00DB4C2D"/>
    <w:rsid w:val="00DB6120"/>
    <w:rsid w:val="00DB6319"/>
    <w:rsid w:val="00DC08E1"/>
    <w:rsid w:val="00DC193D"/>
    <w:rsid w:val="00DC3425"/>
    <w:rsid w:val="00DC715E"/>
    <w:rsid w:val="00DD3949"/>
    <w:rsid w:val="00DD57B4"/>
    <w:rsid w:val="00DE08BC"/>
    <w:rsid w:val="00DE0940"/>
    <w:rsid w:val="00DE112B"/>
    <w:rsid w:val="00DE1C26"/>
    <w:rsid w:val="00DE46C9"/>
    <w:rsid w:val="00DE6746"/>
    <w:rsid w:val="00DE76C9"/>
    <w:rsid w:val="00DE7C4F"/>
    <w:rsid w:val="00DE7CAF"/>
    <w:rsid w:val="00DF4400"/>
    <w:rsid w:val="00DF5751"/>
    <w:rsid w:val="00E03804"/>
    <w:rsid w:val="00E03C91"/>
    <w:rsid w:val="00E06ECB"/>
    <w:rsid w:val="00E1203C"/>
    <w:rsid w:val="00E12ADC"/>
    <w:rsid w:val="00E12F74"/>
    <w:rsid w:val="00E14DF7"/>
    <w:rsid w:val="00E16496"/>
    <w:rsid w:val="00E165E0"/>
    <w:rsid w:val="00E16A78"/>
    <w:rsid w:val="00E2119C"/>
    <w:rsid w:val="00E228BE"/>
    <w:rsid w:val="00E238A9"/>
    <w:rsid w:val="00E27A93"/>
    <w:rsid w:val="00E318E9"/>
    <w:rsid w:val="00E33E94"/>
    <w:rsid w:val="00E36EEA"/>
    <w:rsid w:val="00E42DDC"/>
    <w:rsid w:val="00E42EB1"/>
    <w:rsid w:val="00E43479"/>
    <w:rsid w:val="00E44E2B"/>
    <w:rsid w:val="00E470D0"/>
    <w:rsid w:val="00E504D2"/>
    <w:rsid w:val="00E5153E"/>
    <w:rsid w:val="00E52AE4"/>
    <w:rsid w:val="00E60CDC"/>
    <w:rsid w:val="00E62724"/>
    <w:rsid w:val="00E64128"/>
    <w:rsid w:val="00E642BE"/>
    <w:rsid w:val="00E70BD9"/>
    <w:rsid w:val="00E74AD6"/>
    <w:rsid w:val="00E74CD6"/>
    <w:rsid w:val="00E7685E"/>
    <w:rsid w:val="00E80436"/>
    <w:rsid w:val="00E84346"/>
    <w:rsid w:val="00E8624A"/>
    <w:rsid w:val="00E91429"/>
    <w:rsid w:val="00E92251"/>
    <w:rsid w:val="00E93535"/>
    <w:rsid w:val="00E93A66"/>
    <w:rsid w:val="00E94B3A"/>
    <w:rsid w:val="00E95BC8"/>
    <w:rsid w:val="00E97B8B"/>
    <w:rsid w:val="00EA01FE"/>
    <w:rsid w:val="00EA1CE8"/>
    <w:rsid w:val="00EA39C5"/>
    <w:rsid w:val="00EA46CA"/>
    <w:rsid w:val="00EA589C"/>
    <w:rsid w:val="00EA64E7"/>
    <w:rsid w:val="00EA7834"/>
    <w:rsid w:val="00EB3E2C"/>
    <w:rsid w:val="00EB43C2"/>
    <w:rsid w:val="00EB44D1"/>
    <w:rsid w:val="00EB4664"/>
    <w:rsid w:val="00EB5176"/>
    <w:rsid w:val="00EB6A6E"/>
    <w:rsid w:val="00EB7EC6"/>
    <w:rsid w:val="00EC10F6"/>
    <w:rsid w:val="00EC698E"/>
    <w:rsid w:val="00ED1332"/>
    <w:rsid w:val="00ED3393"/>
    <w:rsid w:val="00ED3F98"/>
    <w:rsid w:val="00ED4309"/>
    <w:rsid w:val="00ED52E5"/>
    <w:rsid w:val="00ED6AB1"/>
    <w:rsid w:val="00EE039B"/>
    <w:rsid w:val="00EE1FAD"/>
    <w:rsid w:val="00EE37EA"/>
    <w:rsid w:val="00EF2D4D"/>
    <w:rsid w:val="00EF4CFB"/>
    <w:rsid w:val="00EF63DF"/>
    <w:rsid w:val="00EF76CB"/>
    <w:rsid w:val="00EF7EEC"/>
    <w:rsid w:val="00F017E9"/>
    <w:rsid w:val="00F03079"/>
    <w:rsid w:val="00F03FB4"/>
    <w:rsid w:val="00F07359"/>
    <w:rsid w:val="00F10045"/>
    <w:rsid w:val="00F114AF"/>
    <w:rsid w:val="00F11A6E"/>
    <w:rsid w:val="00F12E8A"/>
    <w:rsid w:val="00F13F63"/>
    <w:rsid w:val="00F1705C"/>
    <w:rsid w:val="00F21571"/>
    <w:rsid w:val="00F22039"/>
    <w:rsid w:val="00F237F8"/>
    <w:rsid w:val="00F23F2D"/>
    <w:rsid w:val="00F247E0"/>
    <w:rsid w:val="00F326D4"/>
    <w:rsid w:val="00F343EA"/>
    <w:rsid w:val="00F34590"/>
    <w:rsid w:val="00F363F9"/>
    <w:rsid w:val="00F369A8"/>
    <w:rsid w:val="00F36F57"/>
    <w:rsid w:val="00F37417"/>
    <w:rsid w:val="00F41BC6"/>
    <w:rsid w:val="00F4238E"/>
    <w:rsid w:val="00F42489"/>
    <w:rsid w:val="00F42D17"/>
    <w:rsid w:val="00F42EA9"/>
    <w:rsid w:val="00F430A7"/>
    <w:rsid w:val="00F43191"/>
    <w:rsid w:val="00F44D78"/>
    <w:rsid w:val="00F45DFC"/>
    <w:rsid w:val="00F5044D"/>
    <w:rsid w:val="00F50935"/>
    <w:rsid w:val="00F538FF"/>
    <w:rsid w:val="00F55497"/>
    <w:rsid w:val="00F55CE4"/>
    <w:rsid w:val="00F561C5"/>
    <w:rsid w:val="00F5739B"/>
    <w:rsid w:val="00F57735"/>
    <w:rsid w:val="00F60687"/>
    <w:rsid w:val="00F61623"/>
    <w:rsid w:val="00F61F5D"/>
    <w:rsid w:val="00F637C8"/>
    <w:rsid w:val="00F63D19"/>
    <w:rsid w:val="00F64737"/>
    <w:rsid w:val="00F70836"/>
    <w:rsid w:val="00F71B89"/>
    <w:rsid w:val="00F72891"/>
    <w:rsid w:val="00F738D2"/>
    <w:rsid w:val="00F75FB6"/>
    <w:rsid w:val="00F76A93"/>
    <w:rsid w:val="00F77660"/>
    <w:rsid w:val="00F80F4B"/>
    <w:rsid w:val="00F81C29"/>
    <w:rsid w:val="00F8271D"/>
    <w:rsid w:val="00F861F5"/>
    <w:rsid w:val="00F911AB"/>
    <w:rsid w:val="00F92CDA"/>
    <w:rsid w:val="00F932F2"/>
    <w:rsid w:val="00F943FE"/>
    <w:rsid w:val="00F94D98"/>
    <w:rsid w:val="00F95521"/>
    <w:rsid w:val="00F9650B"/>
    <w:rsid w:val="00F96E5F"/>
    <w:rsid w:val="00F97E2B"/>
    <w:rsid w:val="00FA1178"/>
    <w:rsid w:val="00FA133C"/>
    <w:rsid w:val="00FA1865"/>
    <w:rsid w:val="00FA1F59"/>
    <w:rsid w:val="00FA2A5A"/>
    <w:rsid w:val="00FA35D2"/>
    <w:rsid w:val="00FA398E"/>
    <w:rsid w:val="00FA3E6D"/>
    <w:rsid w:val="00FA5896"/>
    <w:rsid w:val="00FA5DEB"/>
    <w:rsid w:val="00FA64F3"/>
    <w:rsid w:val="00FA68A3"/>
    <w:rsid w:val="00FB000B"/>
    <w:rsid w:val="00FB2971"/>
    <w:rsid w:val="00FB39AA"/>
    <w:rsid w:val="00FB763A"/>
    <w:rsid w:val="00FC5F0A"/>
    <w:rsid w:val="00FC7A46"/>
    <w:rsid w:val="00FD1A41"/>
    <w:rsid w:val="00FD25E6"/>
    <w:rsid w:val="00FD5314"/>
    <w:rsid w:val="00FD56D8"/>
    <w:rsid w:val="00FD63D3"/>
    <w:rsid w:val="00FD645F"/>
    <w:rsid w:val="00FE092A"/>
    <w:rsid w:val="00FE182C"/>
    <w:rsid w:val="00FE376F"/>
    <w:rsid w:val="00FE532B"/>
    <w:rsid w:val="00FE6D4F"/>
    <w:rsid w:val="00FE7156"/>
    <w:rsid w:val="00FE78AA"/>
    <w:rsid w:val="00FF0362"/>
    <w:rsid w:val="00FF0C47"/>
    <w:rsid w:val="00FF1D59"/>
    <w:rsid w:val="00FF24B7"/>
    <w:rsid w:val="00FF4792"/>
    <w:rsid w:val="00FF4F4E"/>
    <w:rsid w:val="00FF512A"/>
    <w:rsid w:val="00FF5345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annotation text" w:uiPriority="99"/>
    <w:lsdException w:name="index heading" w:uiPriority="99"/>
    <w:lsdException w:name="caption" w:qFormat="1"/>
    <w:lsdException w:name="table of figures" w:uiPriority="99"/>
    <w:lsdException w:name="envelope address" w:uiPriority="99"/>
    <w:lsdException w:name="envelope return" w:uiPriority="99"/>
    <w:lsdException w:name="annotation reference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 Bullet" w:uiPriority="99"/>
    <w:lsdException w:name="List Number" w:semiHidden="0" w:uiPriority="99" w:unhideWhenUsed="0"/>
    <w:lsdException w:name="List 2" w:uiPriority="99"/>
    <w:lsdException w:name="List 3" w:uiPriority="99"/>
    <w:lsdException w:name="List 4" w:semiHidden="0" w:uiPriority="99" w:unhideWhenUsed="0"/>
    <w:lsdException w:name="List 5" w:semiHidden="0" w:uiPriority="99" w:unhideWhenUsed="0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semiHidden="0" w:uiPriority="99" w:unhideWhenUsed="0" w:qFormat="1"/>
    <w:lsdException w:name="Closing" w:uiPriority="99"/>
    <w:lsdException w:name="Signatur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semiHidden="0" w:unhideWhenUsed="0" w:qFormat="1"/>
    <w:lsdException w:name="Salutation" w:semiHidden="0" w:uiPriority="99" w:unhideWhenUsed="0"/>
    <w:lsdException w:name="Date" w:semiHidden="0" w:uiPriority="99" w:unhideWhenUsed="0"/>
    <w:lsdException w:name="Body Text First Indent" w:semiHidden="0" w:uiPriority="99" w:unhideWhenUsed="0"/>
    <w:lsdException w:name="Body Text First Indent 2" w:uiPriority="99"/>
    <w:lsdException w:name="Note Heading" w:uiPriority="99"/>
    <w:lsdException w:name="Body Text 3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E-mail Signature" w:uiPriority="99"/>
    <w:lsdException w:name="Normal (Web)" w:uiPriority="99"/>
    <w:lsdException w:name="HTML Address" w:uiPriority="99"/>
    <w:lsdException w:name="HTML Preformatted" w:uiPriority="99"/>
    <w:lsdException w:name="No List" w:uiPriority="99"/>
    <w:lsdException w:name="Table Classic 2" w:uiPriority="99"/>
    <w:lsdException w:name="Table Columns 4" w:uiPriority="99"/>
    <w:lsdException w:name="Table Grid 6" w:uiPriority="99"/>
    <w:lsdException w:name="Table Grid 7" w:uiPriority="99"/>
    <w:lsdException w:name="Table Grid 8" w:uiPriority="99"/>
    <w:lsdException w:name="Table Elegant" w:uiPriority="99"/>
    <w:lsdException w:name="Table Professional" w:uiPriority="99"/>
    <w:lsdException w:name="Table Grid" w:semiHidden="0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9A8"/>
    <w:pPr>
      <w:spacing w:before="60" w:after="120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Nivel1"/>
    <w:link w:val="Ttulo1Car"/>
    <w:qFormat/>
    <w:rsid w:val="00D5326A"/>
    <w:pPr>
      <w:pageBreakBefore/>
      <w:numPr>
        <w:numId w:val="3"/>
      </w:numPr>
      <w:pBdr>
        <w:bottom w:val="single" w:sz="12" w:space="1" w:color="000080"/>
      </w:pBdr>
      <w:shd w:val="clear" w:color="auto" w:fill="F3F3F3"/>
      <w:outlineLvl w:val="0"/>
    </w:pPr>
    <w:rPr>
      <w:rFonts w:ascii="Univers" w:hAnsi="Univers"/>
      <w:b/>
      <w:caps/>
      <w:color w:val="000080"/>
      <w:sz w:val="24"/>
      <w:szCs w:val="20"/>
      <w:lang w:val="es-ES_tradnl"/>
    </w:rPr>
  </w:style>
  <w:style w:type="paragraph" w:styleId="Ttulo2">
    <w:name w:val="heading 2"/>
    <w:basedOn w:val="TextoNivel1"/>
    <w:next w:val="TextoNivel1"/>
    <w:link w:val="Ttulo2Car"/>
    <w:qFormat/>
    <w:rsid w:val="00C04899"/>
    <w:pPr>
      <w:keepNext/>
      <w:numPr>
        <w:ilvl w:val="1"/>
        <w:numId w:val="3"/>
      </w:numPr>
      <w:spacing w:line="360" w:lineRule="exact"/>
      <w:outlineLvl w:val="1"/>
    </w:pPr>
    <w:rPr>
      <w:b/>
      <w:bCs/>
      <w:iCs/>
      <w:caps/>
    </w:rPr>
  </w:style>
  <w:style w:type="paragraph" w:styleId="Ttulo3">
    <w:name w:val="heading 3"/>
    <w:basedOn w:val="TextoNivel1"/>
    <w:next w:val="TextoNivel1"/>
    <w:link w:val="Ttulo3Car"/>
    <w:qFormat/>
    <w:rsid w:val="00C04899"/>
    <w:pPr>
      <w:keepNext/>
      <w:numPr>
        <w:ilvl w:val="2"/>
        <w:numId w:val="3"/>
      </w:numPr>
      <w:outlineLvl w:val="2"/>
    </w:pPr>
    <w:rPr>
      <w:rFonts w:cs="Arial"/>
      <w:b/>
      <w:bCs/>
      <w:color w:val="333333"/>
      <w:u w:val="single"/>
    </w:rPr>
  </w:style>
  <w:style w:type="paragraph" w:styleId="Ttulo4">
    <w:name w:val="heading 4"/>
    <w:basedOn w:val="TextoNivel1"/>
    <w:next w:val="TextoNivel1"/>
    <w:link w:val="Ttulo4Car"/>
    <w:qFormat/>
    <w:rsid w:val="001755EF"/>
    <w:pPr>
      <w:keepNext/>
      <w:numPr>
        <w:ilvl w:val="3"/>
        <w:numId w:val="3"/>
      </w:numPr>
      <w:spacing w:line="300" w:lineRule="exact"/>
      <w:outlineLvl w:val="3"/>
    </w:pPr>
    <w:rPr>
      <w:rFonts w:cs="Arial"/>
      <w:b/>
      <w:bCs/>
      <w:color w:val="333333"/>
    </w:rPr>
  </w:style>
  <w:style w:type="paragraph" w:styleId="Ttulo5">
    <w:name w:val="heading 5"/>
    <w:basedOn w:val="TextoNivel1"/>
    <w:next w:val="TextoNivel1"/>
    <w:link w:val="Ttulo5Car"/>
    <w:qFormat/>
    <w:rsid w:val="00AE5271"/>
    <w:pPr>
      <w:numPr>
        <w:ilvl w:val="4"/>
        <w:numId w:val="3"/>
      </w:numPr>
      <w:spacing w:line="280" w:lineRule="exact"/>
      <w:outlineLvl w:val="4"/>
    </w:pPr>
    <w:rPr>
      <w:b/>
      <w:bCs/>
      <w:i/>
      <w:iCs/>
    </w:rPr>
  </w:style>
  <w:style w:type="paragraph" w:styleId="Ttulo6">
    <w:name w:val="heading 6"/>
    <w:basedOn w:val="Normal"/>
    <w:next w:val="Normal"/>
    <w:link w:val="Ttulo6Car"/>
    <w:qFormat/>
    <w:rsid w:val="001755EF"/>
    <w:pPr>
      <w:numPr>
        <w:ilvl w:val="5"/>
        <w:numId w:val="3"/>
      </w:numPr>
      <w:spacing w:line="280" w:lineRule="exact"/>
      <w:outlineLvl w:val="5"/>
    </w:pPr>
    <w:rPr>
      <w:rFonts w:ascii="Times New Roman" w:hAnsi="Times New Roman"/>
      <w:b/>
      <w:bCs/>
      <w:color w:val="999999"/>
    </w:rPr>
  </w:style>
  <w:style w:type="paragraph" w:styleId="Ttulo7">
    <w:name w:val="heading 7"/>
    <w:basedOn w:val="TextoNivel1"/>
    <w:next w:val="TextoNivel1"/>
    <w:link w:val="Ttulo7Car"/>
    <w:qFormat/>
    <w:rsid w:val="001755EF"/>
    <w:pPr>
      <w:numPr>
        <w:ilvl w:val="6"/>
        <w:numId w:val="3"/>
      </w:numPr>
      <w:outlineLvl w:val="6"/>
    </w:pPr>
    <w:rPr>
      <w:rFonts w:ascii="Times New Roman" w:hAnsi="Times New Roman"/>
      <w:b/>
      <w:i/>
      <w:color w:val="333333"/>
      <w:szCs w:val="22"/>
    </w:rPr>
  </w:style>
  <w:style w:type="paragraph" w:styleId="Ttulo8">
    <w:name w:val="heading 8"/>
    <w:basedOn w:val="Normal"/>
    <w:next w:val="Normal"/>
    <w:link w:val="Ttulo8Car"/>
    <w:qFormat/>
    <w:rsid w:val="001755EF"/>
    <w:pPr>
      <w:numPr>
        <w:ilvl w:val="7"/>
        <w:numId w:val="3"/>
      </w:numPr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link w:val="Ttulo9Car"/>
    <w:qFormat/>
    <w:rsid w:val="001755EF"/>
    <w:pPr>
      <w:numPr>
        <w:ilvl w:val="8"/>
        <w:numId w:val="3"/>
      </w:numPr>
      <w:outlineLvl w:val="8"/>
    </w:pPr>
    <w:rPr>
      <w:rFonts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Vietanivel1">
    <w:name w:val="Viñeta nivel 1"/>
    <w:basedOn w:val="TextoNivel1"/>
    <w:rsid w:val="00BF04B3"/>
    <w:pPr>
      <w:numPr>
        <w:numId w:val="4"/>
      </w:numPr>
      <w:spacing w:before="120"/>
    </w:pPr>
  </w:style>
  <w:style w:type="paragraph" w:customStyle="1" w:styleId="SINRELLENAR">
    <w:name w:val="SIN RELLENAR"/>
    <w:basedOn w:val="Normal"/>
    <w:rsid w:val="003E6B24"/>
    <w:pPr>
      <w:shd w:val="clear" w:color="auto" w:fill="FFFF99"/>
      <w:spacing w:before="120" w:line="360" w:lineRule="auto"/>
    </w:pPr>
    <w:rPr>
      <w:b/>
      <w:color w:val="FF6600"/>
      <w:szCs w:val="22"/>
    </w:rPr>
  </w:style>
  <w:style w:type="paragraph" w:customStyle="1" w:styleId="VietaC1">
    <w:name w:val="Viñeta C1"/>
    <w:basedOn w:val="TextoNivel1"/>
    <w:rsid w:val="00B3553E"/>
    <w:pPr>
      <w:numPr>
        <w:numId w:val="5"/>
      </w:numPr>
      <w:spacing w:before="120"/>
    </w:pPr>
  </w:style>
  <w:style w:type="paragraph" w:styleId="TDC1">
    <w:name w:val="toc 1"/>
    <w:basedOn w:val="TDC2"/>
    <w:next w:val="Normal"/>
    <w:autoRedefine/>
    <w:uiPriority w:val="39"/>
    <w:rsid w:val="00FA398E"/>
    <w:pPr>
      <w:tabs>
        <w:tab w:val="clear" w:pos="880"/>
        <w:tab w:val="left" w:pos="440"/>
      </w:tabs>
      <w:spacing w:before="240" w:after="80"/>
      <w:ind w:left="442" w:hanging="442"/>
    </w:pPr>
    <w:rPr>
      <w:rFonts w:ascii="Arial Negrita" w:hAnsi="Arial Negrita"/>
      <w:b/>
      <w:szCs w:val="22"/>
    </w:rPr>
  </w:style>
  <w:style w:type="paragraph" w:styleId="TDC4">
    <w:name w:val="toc 4"/>
    <w:basedOn w:val="Normal"/>
    <w:next w:val="Normal"/>
    <w:autoRedefine/>
    <w:uiPriority w:val="39"/>
    <w:rsid w:val="00B46D7A"/>
    <w:pPr>
      <w:tabs>
        <w:tab w:val="left" w:pos="1540"/>
        <w:tab w:val="right" w:pos="8470"/>
      </w:tabs>
      <w:spacing w:after="20"/>
      <w:ind w:left="1537" w:right="584" w:hanging="879"/>
    </w:pPr>
    <w:rPr>
      <w:rFonts w:cs="Arial"/>
      <w:i/>
      <w:noProof/>
    </w:rPr>
  </w:style>
  <w:style w:type="paragraph" w:styleId="TDC3">
    <w:name w:val="toc 3"/>
    <w:basedOn w:val="Normal"/>
    <w:next w:val="Normal"/>
    <w:autoRedefine/>
    <w:uiPriority w:val="39"/>
    <w:rsid w:val="00C47956"/>
    <w:pPr>
      <w:tabs>
        <w:tab w:val="left" w:pos="1100"/>
        <w:tab w:val="right" w:leader="dot" w:pos="8470"/>
      </w:tabs>
      <w:spacing w:before="80" w:after="40"/>
      <w:ind w:left="1100" w:right="584" w:hanging="658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rsid w:val="00094650"/>
    <w:pPr>
      <w:widowControl w:val="0"/>
      <w:tabs>
        <w:tab w:val="left" w:pos="880"/>
        <w:tab w:val="right" w:leader="dot" w:pos="8470"/>
      </w:tabs>
      <w:spacing w:before="100" w:after="60"/>
      <w:ind w:left="731" w:right="584" w:hanging="510"/>
      <w:jc w:val="center"/>
    </w:pPr>
    <w:rPr>
      <w:rFonts w:cs="Arial"/>
      <w:caps/>
      <w:noProof/>
      <w:szCs w:val="18"/>
    </w:rPr>
  </w:style>
  <w:style w:type="paragraph" w:styleId="TDC5">
    <w:name w:val="toc 5"/>
    <w:basedOn w:val="Normal"/>
    <w:next w:val="Normal"/>
    <w:autoRedefine/>
    <w:uiPriority w:val="39"/>
    <w:rsid w:val="00B46D7A"/>
    <w:pPr>
      <w:tabs>
        <w:tab w:val="left" w:pos="1870"/>
        <w:tab w:val="right" w:pos="8470"/>
      </w:tabs>
      <w:spacing w:before="40" w:after="20"/>
      <w:ind w:left="1871" w:right="584" w:hanging="992"/>
    </w:pPr>
    <w:rPr>
      <w:rFonts w:cs="Arial"/>
      <w:i/>
      <w:noProof/>
    </w:rPr>
  </w:style>
  <w:style w:type="paragraph" w:customStyle="1" w:styleId="VietaC2">
    <w:name w:val="Viñeta C2"/>
    <w:basedOn w:val="TextoNivel1"/>
    <w:rsid w:val="00B3553E"/>
    <w:pPr>
      <w:numPr>
        <w:ilvl w:val="1"/>
        <w:numId w:val="5"/>
      </w:numPr>
      <w:spacing w:before="120"/>
    </w:pPr>
  </w:style>
  <w:style w:type="paragraph" w:customStyle="1" w:styleId="TITULOTABLA">
    <w:name w:val="TITULO TABLA"/>
    <w:basedOn w:val="Normal"/>
    <w:rsid w:val="00BE2DEF"/>
    <w:pPr>
      <w:spacing w:before="120" w:line="360" w:lineRule="auto"/>
      <w:ind w:left="229"/>
      <w:jc w:val="center"/>
    </w:pPr>
    <w:rPr>
      <w:rFonts w:ascii="Tahoma" w:hAnsi="Tahoma" w:cs="Tahoma"/>
      <w:b/>
      <w:bCs/>
      <w:color w:val="FFFFFF"/>
      <w:sz w:val="28"/>
      <w:szCs w:val="20"/>
    </w:rPr>
  </w:style>
  <w:style w:type="paragraph" w:styleId="Textoindependiente2">
    <w:name w:val="Body Text 2"/>
    <w:basedOn w:val="Normal"/>
    <w:link w:val="Textoindependiente2Car"/>
    <w:rsid w:val="00355373"/>
    <w:pPr>
      <w:tabs>
        <w:tab w:val="left" w:pos="-1728"/>
        <w:tab w:val="left" w:pos="-1008"/>
        <w:tab w:val="left" w:pos="-288"/>
        <w:tab w:val="left" w:pos="432"/>
        <w:tab w:val="left" w:pos="864"/>
        <w:tab w:val="left" w:pos="1296"/>
        <w:tab w:val="left" w:pos="1728"/>
        <w:tab w:val="left" w:pos="2160"/>
        <w:tab w:val="left" w:pos="2592"/>
        <w:tab w:val="left" w:pos="5328"/>
        <w:tab w:val="left" w:pos="6192"/>
        <w:tab w:val="left" w:pos="6624"/>
        <w:tab w:val="left" w:pos="7056"/>
      </w:tabs>
      <w:suppressAutoHyphens/>
      <w:spacing w:line="360" w:lineRule="auto"/>
      <w:ind w:right="648"/>
    </w:pPr>
    <w:rPr>
      <w:rFonts w:ascii="Tahoma" w:hAnsi="Tahoma"/>
      <w:spacing w:val="-3"/>
      <w:szCs w:val="20"/>
      <w:lang w:val="en-US"/>
    </w:rPr>
  </w:style>
  <w:style w:type="paragraph" w:customStyle="1" w:styleId="EstiloTextonivel1Tahoma">
    <w:name w:val="Estilo Texto nivel 1 + Tahoma"/>
    <w:basedOn w:val="Normal"/>
    <w:rsid w:val="008A3116"/>
    <w:pPr>
      <w:widowControl w:val="0"/>
      <w:tabs>
        <w:tab w:val="left" w:pos="204"/>
      </w:tabs>
      <w:spacing w:after="60" w:line="360" w:lineRule="auto"/>
    </w:pPr>
    <w:rPr>
      <w:snapToGrid w:val="0"/>
    </w:rPr>
  </w:style>
  <w:style w:type="paragraph" w:customStyle="1" w:styleId="VietaC3">
    <w:name w:val="Viñeta C3"/>
    <w:basedOn w:val="TextoNivel1"/>
    <w:rsid w:val="00B3553E"/>
    <w:pPr>
      <w:numPr>
        <w:ilvl w:val="2"/>
        <w:numId w:val="5"/>
      </w:numPr>
      <w:spacing w:before="120"/>
    </w:pPr>
  </w:style>
  <w:style w:type="paragraph" w:customStyle="1" w:styleId="Vietanivel2">
    <w:name w:val="Viñeta nivel 2"/>
    <w:basedOn w:val="TextoNivel1"/>
    <w:rsid w:val="00BF04B3"/>
    <w:pPr>
      <w:numPr>
        <w:ilvl w:val="1"/>
        <w:numId w:val="4"/>
      </w:numPr>
      <w:spacing w:before="120"/>
    </w:pPr>
  </w:style>
  <w:style w:type="paragraph" w:customStyle="1" w:styleId="Vietanivel4">
    <w:name w:val="Viñeta nivel 4"/>
    <w:basedOn w:val="Normal"/>
    <w:rsid w:val="00940F85"/>
    <w:pPr>
      <w:numPr>
        <w:ilvl w:val="3"/>
        <w:numId w:val="2"/>
      </w:numPr>
      <w:spacing w:before="120" w:line="280" w:lineRule="exact"/>
    </w:pPr>
    <w:rPr>
      <w:rFonts w:ascii="Trebuchet MS" w:hAnsi="Trebuchet MS"/>
    </w:rPr>
  </w:style>
  <w:style w:type="paragraph" w:customStyle="1" w:styleId="Vietanivel3">
    <w:name w:val="Viñeta nivel 3"/>
    <w:basedOn w:val="TextoNivel1"/>
    <w:rsid w:val="00BF04B3"/>
    <w:pPr>
      <w:numPr>
        <w:ilvl w:val="2"/>
        <w:numId w:val="4"/>
      </w:numPr>
      <w:spacing w:before="120"/>
    </w:pPr>
  </w:style>
  <w:style w:type="paragraph" w:customStyle="1" w:styleId="Vietanivel5">
    <w:name w:val="Viñeta nivel 5"/>
    <w:basedOn w:val="Normal"/>
    <w:rsid w:val="00940F85"/>
    <w:pPr>
      <w:numPr>
        <w:ilvl w:val="4"/>
        <w:numId w:val="2"/>
      </w:numPr>
      <w:spacing w:before="120" w:line="280" w:lineRule="exact"/>
    </w:pPr>
    <w:rPr>
      <w:rFonts w:ascii="Trebuchet MS" w:hAnsi="Trebuchet MS"/>
      <w:sz w:val="18"/>
      <w:szCs w:val="18"/>
    </w:rPr>
  </w:style>
  <w:style w:type="numbering" w:customStyle="1" w:styleId="EstiloEsquemanumerado16ptNegritaAzulgrisceoRelieve">
    <w:name w:val="Estilo Esquema numerado 16 pt Negrita Azul grisáceo Relieve"/>
    <w:basedOn w:val="Sinlista"/>
    <w:rsid w:val="00D045C2"/>
    <w:pPr>
      <w:numPr>
        <w:numId w:val="1"/>
      </w:numPr>
    </w:pPr>
  </w:style>
  <w:style w:type="paragraph" w:customStyle="1" w:styleId="Abreviaturas">
    <w:name w:val="Abreviaturas"/>
    <w:basedOn w:val="Normal"/>
    <w:rsid w:val="00965968"/>
    <w:pPr>
      <w:widowControl w:val="0"/>
      <w:tabs>
        <w:tab w:val="left" w:pos="-720"/>
      </w:tabs>
      <w:suppressAutoHyphens/>
      <w:spacing w:before="0" w:after="0" w:line="240" w:lineRule="atLeast"/>
    </w:pPr>
    <w:rPr>
      <w:rFonts w:ascii="Courier New" w:hAnsi="Courier New"/>
      <w:b/>
      <w:bCs/>
      <w:snapToGrid w:val="0"/>
      <w:spacing w:val="-2"/>
      <w:lang w:val="es-ES_tradnl"/>
    </w:rPr>
  </w:style>
  <w:style w:type="paragraph" w:customStyle="1" w:styleId="TextoNivel1">
    <w:name w:val="Texto Nivel 1"/>
    <w:basedOn w:val="Normal"/>
    <w:link w:val="TextoNivel1Car"/>
    <w:rsid w:val="00CA65D2"/>
    <w:pPr>
      <w:spacing w:before="240"/>
    </w:pPr>
    <w:rPr>
      <w:rFonts w:ascii="Univers" w:hAnsi="Univers"/>
      <w:szCs w:val="20"/>
      <w:lang w:val="es-ES_tradnl"/>
    </w:rPr>
  </w:style>
  <w:style w:type="paragraph" w:customStyle="1" w:styleId="VietaN2">
    <w:name w:val="Viñeta N2"/>
    <w:basedOn w:val="TextoNivel1"/>
    <w:rsid w:val="00FC5F0A"/>
    <w:pPr>
      <w:numPr>
        <w:ilvl w:val="1"/>
        <w:numId w:val="6"/>
      </w:numPr>
      <w:spacing w:before="120"/>
    </w:pPr>
  </w:style>
  <w:style w:type="paragraph" w:customStyle="1" w:styleId="VietaN1">
    <w:name w:val="Viñeta N1"/>
    <w:basedOn w:val="TextoNivel1"/>
    <w:rsid w:val="00FC5F0A"/>
    <w:pPr>
      <w:numPr>
        <w:numId w:val="6"/>
      </w:numPr>
      <w:spacing w:before="120"/>
    </w:pPr>
  </w:style>
  <w:style w:type="paragraph" w:customStyle="1" w:styleId="VietaN3">
    <w:name w:val="Viñeta N3"/>
    <w:basedOn w:val="TextoNivel1"/>
    <w:rsid w:val="00FC5F0A"/>
    <w:pPr>
      <w:numPr>
        <w:ilvl w:val="2"/>
        <w:numId w:val="6"/>
      </w:numPr>
      <w:spacing w:before="120"/>
    </w:pPr>
  </w:style>
  <w:style w:type="paragraph" w:customStyle="1" w:styleId="TextoNivel2">
    <w:name w:val="Texto Nivel 2"/>
    <w:basedOn w:val="TextoNivel1"/>
    <w:rsid w:val="00940F85"/>
    <w:pPr>
      <w:ind w:left="540"/>
    </w:pPr>
  </w:style>
  <w:style w:type="paragraph" w:customStyle="1" w:styleId="TextoV1">
    <w:name w:val="Texto V1"/>
    <w:basedOn w:val="TextoNivel1"/>
    <w:rsid w:val="00940F85"/>
    <w:pPr>
      <w:ind w:left="540"/>
    </w:pPr>
  </w:style>
  <w:style w:type="paragraph" w:customStyle="1" w:styleId="TextoV2">
    <w:name w:val="Texto V2"/>
    <w:basedOn w:val="TextoNivel1"/>
    <w:rsid w:val="00940F85"/>
    <w:pPr>
      <w:ind w:left="900"/>
    </w:pPr>
  </w:style>
  <w:style w:type="paragraph" w:customStyle="1" w:styleId="TextoV3">
    <w:name w:val="Texto V3"/>
    <w:basedOn w:val="TextoV2"/>
    <w:rsid w:val="00940F85"/>
    <w:pPr>
      <w:ind w:left="1080"/>
    </w:pPr>
  </w:style>
  <w:style w:type="paragraph" w:customStyle="1" w:styleId="TextoNivel0">
    <w:name w:val="Texto Nivel 0"/>
    <w:basedOn w:val="Normal"/>
    <w:rsid w:val="00E165E0"/>
    <w:pPr>
      <w:widowControl w:val="0"/>
      <w:suppressAutoHyphens/>
      <w:spacing w:before="0" w:after="0" w:line="240" w:lineRule="atLeast"/>
    </w:pPr>
    <w:rPr>
      <w:rFonts w:cs="Arial"/>
      <w:snapToGrid w:val="0"/>
      <w:spacing w:val="-2"/>
      <w:lang w:val="es-ES_tradnl"/>
    </w:rPr>
  </w:style>
  <w:style w:type="character" w:customStyle="1" w:styleId="Estilo1">
    <w:name w:val="Estilo1"/>
    <w:rsid w:val="003A46C7"/>
    <w:rPr>
      <w:rFonts w:ascii="Arial" w:hAnsi="Arial"/>
      <w:b/>
    </w:rPr>
  </w:style>
  <w:style w:type="character" w:customStyle="1" w:styleId="Abrev">
    <w:name w:val="Abrev"/>
    <w:rsid w:val="003A46C7"/>
    <w:rPr>
      <w:b/>
      <w:bCs/>
      <w:spacing w:val="-2"/>
      <w:sz w:val="20"/>
    </w:rPr>
  </w:style>
  <w:style w:type="paragraph" w:styleId="Textoindependiente">
    <w:name w:val="Body Text"/>
    <w:basedOn w:val="Normal"/>
    <w:link w:val="TextoindependienteCar1"/>
    <w:rsid w:val="0054476F"/>
  </w:style>
  <w:style w:type="paragraph" w:styleId="TDC6">
    <w:name w:val="toc 6"/>
    <w:basedOn w:val="Normal"/>
    <w:next w:val="Normal"/>
    <w:autoRedefine/>
    <w:uiPriority w:val="39"/>
    <w:rsid w:val="0054476F"/>
    <w:pPr>
      <w:tabs>
        <w:tab w:val="left" w:pos="2310"/>
        <w:tab w:val="right" w:pos="8470"/>
      </w:tabs>
      <w:spacing w:before="20" w:after="0"/>
      <w:ind w:left="2308" w:right="584" w:hanging="1208"/>
    </w:pPr>
    <w:rPr>
      <w:rFonts w:cs="Arial"/>
      <w:noProof/>
      <w:sz w:val="18"/>
      <w:szCs w:val="18"/>
    </w:rPr>
  </w:style>
  <w:style w:type="paragraph" w:styleId="Piedepgina">
    <w:name w:val="footer"/>
    <w:basedOn w:val="Normal"/>
    <w:link w:val="PiedepginaCar"/>
    <w:rsid w:val="0054476F"/>
    <w:pPr>
      <w:tabs>
        <w:tab w:val="center" w:pos="4252"/>
        <w:tab w:val="right" w:pos="8504"/>
      </w:tabs>
      <w:spacing w:after="0"/>
    </w:pPr>
    <w:rPr>
      <w:b/>
      <w:color w:val="808080"/>
      <w:sz w:val="18"/>
      <w:szCs w:val="18"/>
    </w:rPr>
  </w:style>
  <w:style w:type="table" w:styleId="Tablaconcuadrcula">
    <w:name w:val="Table Grid"/>
    <w:aliases w:val="TABLA OFERTA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jc w:val="center"/>
      <w:tblBorders>
        <w:top w:val="double" w:sz="4" w:space="0" w:color="333333"/>
        <w:left w:val="double" w:sz="4" w:space="0" w:color="333333"/>
        <w:bottom w:val="double" w:sz="4" w:space="0" w:color="333333"/>
        <w:right w:val="double" w:sz="4" w:space="0" w:color="333333"/>
        <w:insideH w:val="double" w:sz="4" w:space="0" w:color="333333"/>
        <w:insideV w:val="double" w:sz="4" w:space="0" w:color="333333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Encabezadotabla">
    <w:name w:val="Encabezado tabla"/>
    <w:basedOn w:val="TextoNivel1"/>
    <w:autoRedefine/>
    <w:rsid w:val="0054476F"/>
    <w:pPr>
      <w:framePr w:hSpace="141" w:wrap="around" w:vAnchor="text" w:hAnchor="margin" w:y="121"/>
      <w:widowControl w:val="0"/>
      <w:spacing w:before="120"/>
      <w:jc w:val="center"/>
    </w:pPr>
    <w:rPr>
      <w:b/>
      <w:bCs/>
      <w:color w:val="333399"/>
    </w:rPr>
  </w:style>
  <w:style w:type="table" w:styleId="Tablaweb3">
    <w:name w:val="Table Web 3"/>
    <w:aliases w:val="Tabla,Tabla Web 3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tblStyleRowBandSize w:val="1"/>
      <w:jc w:val="center"/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cPr>
        <w:shd w:val="clear" w:color="auto" w:fill="E6E6E6"/>
      </w:tcPr>
    </w:tblStylePr>
    <w:tblStylePr w:type="band1Horz">
      <w:rPr>
        <w:rFonts w:ascii="Arial" w:hAnsi="Arial"/>
        <w:sz w:val="18"/>
      </w:rPr>
    </w:tblStylePr>
    <w:tblStylePr w:type="band2Horz">
      <w:rPr>
        <w:rFonts w:ascii="Arial" w:hAnsi="Arial"/>
        <w:sz w:val="18"/>
      </w:rPr>
    </w:tblStylePr>
  </w:style>
  <w:style w:type="table" w:customStyle="1" w:styleId="TablaOferta1">
    <w:name w:val="Tabla Oferta 1"/>
    <w:basedOn w:val="Tablanormal"/>
    <w:rsid w:val="0054476F"/>
    <w:pPr>
      <w:jc w:val="center"/>
    </w:pPr>
    <w:rPr>
      <w:rFonts w:ascii="Arial" w:hAnsi="Arial"/>
      <w:sz w:val="18"/>
    </w:rPr>
    <w:tblPr>
      <w:jc w:val="center"/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rPr>
        <w:tblHeader/>
      </w:trPr>
    </w:tblStylePr>
  </w:style>
  <w:style w:type="paragraph" w:customStyle="1" w:styleId="TablaTexto">
    <w:name w:val="Tabla Texto"/>
    <w:basedOn w:val="Normal"/>
    <w:rsid w:val="0054476F"/>
    <w:pPr>
      <w:framePr w:hSpace="141" w:wrap="around" w:vAnchor="text" w:hAnchor="margin" w:xAlign="center" w:y="-38"/>
      <w:widowControl w:val="0"/>
      <w:spacing w:before="120"/>
      <w:jc w:val="center"/>
    </w:pPr>
    <w:rPr>
      <w:sz w:val="18"/>
      <w:szCs w:val="18"/>
    </w:rPr>
  </w:style>
  <w:style w:type="paragraph" w:customStyle="1" w:styleId="EstiloEncabezadotabla">
    <w:name w:val="Estilo Encabezado tabla"/>
    <w:basedOn w:val="Encabezadotabla"/>
    <w:rsid w:val="0054476F"/>
    <w:pPr>
      <w:framePr w:wrap="around"/>
    </w:pPr>
  </w:style>
  <w:style w:type="paragraph" w:customStyle="1" w:styleId="AO">
    <w:name w:val="AÑO"/>
    <w:basedOn w:val="Normal"/>
    <w:rsid w:val="00F911AB"/>
    <w:pPr>
      <w:tabs>
        <w:tab w:val="left" w:pos="1985"/>
      </w:tabs>
      <w:spacing w:before="180" w:after="0"/>
      <w:ind w:left="1985" w:hanging="1985"/>
      <w:jc w:val="left"/>
    </w:pPr>
    <w:rPr>
      <w:b/>
      <w:sz w:val="24"/>
    </w:rPr>
  </w:style>
  <w:style w:type="paragraph" w:customStyle="1" w:styleId="ContratoRef">
    <w:name w:val="ContratoRef"/>
    <w:basedOn w:val="Normal"/>
    <w:rsid w:val="00137EEB"/>
    <w:pPr>
      <w:keepNext/>
      <w:widowControl w:val="0"/>
      <w:tabs>
        <w:tab w:val="left" w:pos="1985"/>
      </w:tabs>
      <w:spacing w:before="300" w:after="0"/>
      <w:ind w:left="1985" w:hanging="1985"/>
      <w:jc w:val="left"/>
    </w:pPr>
    <w:rPr>
      <w:rFonts w:ascii="Verdana" w:hAnsi="Verdana"/>
      <w:b/>
      <w:color w:val="535353"/>
      <w:sz w:val="16"/>
    </w:rPr>
  </w:style>
  <w:style w:type="table" w:styleId="Tablaconcuadrcula3">
    <w:name w:val="Table Grid 3"/>
    <w:basedOn w:val="Tablanormal"/>
    <w:rsid w:val="001B7EC9"/>
    <w:pPr>
      <w:spacing w:before="240" w:after="12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endiceT3">
    <w:name w:val="Apendice T3"/>
    <w:basedOn w:val="Normal"/>
    <w:rsid w:val="00B3553E"/>
  </w:style>
  <w:style w:type="paragraph" w:customStyle="1" w:styleId="ApendiceT4">
    <w:name w:val="Apendice T4"/>
    <w:basedOn w:val="Normal"/>
    <w:rsid w:val="00B3553E"/>
  </w:style>
  <w:style w:type="table" w:styleId="Tablaconlista4">
    <w:name w:val="Table List 4"/>
    <w:basedOn w:val="Tablanormal"/>
    <w:rsid w:val="001B7EC9"/>
    <w:pPr>
      <w:spacing w:before="240"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amt">
    <w:name w:val="Tablamt"/>
    <w:basedOn w:val="Tablaconcuadrcula1"/>
    <w:rsid w:val="00C13DF9"/>
    <w:pPr>
      <w:spacing w:before="20" w:after="20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b/>
        <w:bCs/>
        <w:color w:val="FFFFFF"/>
        <w:sz w:val="20"/>
      </w:rPr>
      <w:tblPr/>
      <w:tcPr>
        <w:shd w:val="clear" w:color="auto" w:fill="737373"/>
        <w:vAlign w:val="center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eCell">
      <w:rPr>
        <w:b/>
        <w:color w:val="FFFFFF"/>
      </w:rPr>
    </w:tblStylePr>
    <w:tblStylePr w:type="nwCell">
      <w:rPr>
        <w:b/>
        <w:color w:val="FFFFFF"/>
      </w:rPr>
    </w:tblStylePr>
  </w:style>
  <w:style w:type="paragraph" w:customStyle="1" w:styleId="INDICE">
    <w:name w:val="INDICE"/>
    <w:basedOn w:val="TextoNivel1"/>
    <w:next w:val="TextoNivel1"/>
    <w:rsid w:val="008E51C3"/>
    <w:pPr>
      <w:pageBreakBefore/>
      <w:shd w:val="clear" w:color="auto" w:fill="FFFFFF"/>
      <w:spacing w:before="120"/>
      <w:jc w:val="center"/>
    </w:pPr>
    <w:rPr>
      <w:color w:val="000080"/>
      <w:sz w:val="28"/>
      <w:szCs w:val="28"/>
    </w:rPr>
  </w:style>
  <w:style w:type="character" w:styleId="Hipervnculo">
    <w:name w:val="Hyperlink"/>
    <w:uiPriority w:val="99"/>
    <w:rsid w:val="00487ED4"/>
    <w:rPr>
      <w:color w:val="0000FF"/>
      <w:u w:val="single"/>
    </w:rPr>
  </w:style>
  <w:style w:type="paragraph" w:styleId="Epgrafe">
    <w:name w:val="caption"/>
    <w:aliases w:val="Estilo Epigrafe"/>
    <w:basedOn w:val="Normal"/>
    <w:next w:val="TextoNivel1"/>
    <w:link w:val="EpgrafeCar"/>
    <w:qFormat/>
    <w:rsid w:val="003C61D2"/>
    <w:pPr>
      <w:numPr>
        <w:numId w:val="7"/>
      </w:numPr>
      <w:tabs>
        <w:tab w:val="clear" w:pos="57"/>
        <w:tab w:val="num" w:pos="360"/>
      </w:tabs>
      <w:spacing w:before="120" w:line="400" w:lineRule="exact"/>
      <w:jc w:val="center"/>
    </w:pPr>
    <w:rPr>
      <w:iCs/>
      <w:sz w:val="18"/>
      <w:szCs w:val="20"/>
    </w:rPr>
  </w:style>
  <w:style w:type="paragraph" w:styleId="Tabladeilustraciones">
    <w:name w:val="table of figures"/>
    <w:basedOn w:val="Normal"/>
    <w:next w:val="Normal"/>
    <w:uiPriority w:val="99"/>
    <w:rsid w:val="00EB44D1"/>
    <w:pPr>
      <w:spacing w:before="0" w:after="0"/>
      <w:ind w:left="400" w:hanging="400"/>
      <w:jc w:val="left"/>
    </w:pPr>
    <w:rPr>
      <w:rFonts w:asciiTheme="minorHAnsi" w:hAnsiTheme="minorHAnsi"/>
      <w:caps/>
      <w:szCs w:val="20"/>
    </w:rPr>
  </w:style>
  <w:style w:type="paragraph" w:customStyle="1" w:styleId="PORTADA1">
    <w:name w:val="PORTADA1"/>
    <w:basedOn w:val="TextoNivel1"/>
    <w:next w:val="PORTADA2"/>
    <w:rsid w:val="007D1001"/>
    <w:pPr>
      <w:spacing w:after="360"/>
      <w:jc w:val="center"/>
    </w:pPr>
    <w:rPr>
      <w:rFonts w:ascii="Arial Black" w:hAnsi="Arial Black"/>
      <w:b/>
      <w:sz w:val="48"/>
      <w:szCs w:val="48"/>
    </w:rPr>
  </w:style>
  <w:style w:type="paragraph" w:customStyle="1" w:styleId="PORTADA2">
    <w:name w:val="PORTADA2"/>
    <w:basedOn w:val="PORTADA1"/>
    <w:next w:val="PORTADA3"/>
    <w:rsid w:val="00332274"/>
    <w:pPr>
      <w:spacing w:before="480" w:after="480"/>
    </w:pPr>
    <w:rPr>
      <w:b w:val="0"/>
      <w:color w:val="333333"/>
      <w:sz w:val="40"/>
      <w:szCs w:val="40"/>
    </w:rPr>
  </w:style>
  <w:style w:type="paragraph" w:customStyle="1" w:styleId="PORTADA3">
    <w:name w:val="PORTADA3"/>
    <w:basedOn w:val="PORTADA1"/>
    <w:rsid w:val="00332274"/>
    <w:rPr>
      <w:b w:val="0"/>
      <w:color w:val="003399"/>
      <w:sz w:val="32"/>
      <w:szCs w:val="32"/>
    </w:rPr>
  </w:style>
  <w:style w:type="paragraph" w:styleId="Encabezado">
    <w:name w:val="header"/>
    <w:basedOn w:val="Normal"/>
    <w:link w:val="EncabezadoCar"/>
    <w:rsid w:val="00CC5B47"/>
    <w:pPr>
      <w:tabs>
        <w:tab w:val="center" w:pos="4252"/>
        <w:tab w:val="right" w:pos="8504"/>
      </w:tabs>
    </w:pPr>
    <w:rPr>
      <w:b/>
      <w:color w:val="808080"/>
    </w:rPr>
  </w:style>
  <w:style w:type="character" w:styleId="Nmerodepgina">
    <w:name w:val="page number"/>
    <w:basedOn w:val="Fuentedeprrafopredeter"/>
    <w:rsid w:val="0017311E"/>
  </w:style>
  <w:style w:type="paragraph" w:customStyle="1" w:styleId="registros">
    <w:name w:val="registros"/>
    <w:basedOn w:val="Normal"/>
    <w:next w:val="Normal"/>
    <w:rsid w:val="00497911"/>
    <w:pPr>
      <w:tabs>
        <w:tab w:val="left" w:pos="284"/>
      </w:tabs>
      <w:spacing w:before="0" w:after="0"/>
      <w:ind w:right="-284"/>
      <w:jc w:val="center"/>
      <w:outlineLvl w:val="0"/>
    </w:pPr>
    <w:rPr>
      <w:rFonts w:cs="Arial"/>
      <w:b/>
      <w:sz w:val="28"/>
    </w:rPr>
  </w:style>
  <w:style w:type="paragraph" w:customStyle="1" w:styleId="heading7">
    <w:name w:val="heading7"/>
    <w:aliases w:val="3"/>
    <w:basedOn w:val="Normal"/>
    <w:next w:val="Normal"/>
    <w:rsid w:val="00497911"/>
    <w:pPr>
      <w:keepNext/>
      <w:spacing w:before="0" w:after="0"/>
      <w:jc w:val="left"/>
      <w:outlineLvl w:val="2"/>
    </w:pPr>
    <w:rPr>
      <w:rFonts w:ascii="Times New Roman" w:hAnsi="Times New Roman"/>
      <w:b/>
      <w:bCs/>
      <w:i/>
      <w:iCs/>
      <w:snapToGrid w:val="0"/>
      <w:szCs w:val="20"/>
    </w:rPr>
  </w:style>
  <w:style w:type="character" w:customStyle="1" w:styleId="TextoNivel1Car">
    <w:name w:val="Texto Nivel 1 Car"/>
    <w:link w:val="TextoNivel1"/>
    <w:rsid w:val="00CA65D2"/>
    <w:rPr>
      <w:rFonts w:ascii="Univers" w:hAnsi="Univers"/>
      <w:lang w:val="es-ES_tradnl" w:eastAsia="es-ES" w:bidi="ar-SA"/>
    </w:rPr>
  </w:style>
  <w:style w:type="character" w:customStyle="1" w:styleId="Ttulo2Car">
    <w:name w:val="Título 2 Car"/>
    <w:link w:val="Ttulo2"/>
    <w:rsid w:val="00C04899"/>
    <w:rPr>
      <w:rFonts w:ascii="Univers" w:hAnsi="Univers"/>
      <w:b/>
      <w:bCs/>
      <w:iCs/>
      <w:caps/>
      <w:sz w:val="22"/>
      <w:lang w:val="es-ES_tradnl"/>
    </w:rPr>
  </w:style>
  <w:style w:type="table" w:customStyle="1" w:styleId="TablaMTec">
    <w:name w:val="TablaMTec"/>
    <w:basedOn w:val="Tablabsica1"/>
    <w:rsid w:val="009006D3"/>
    <w:pPr>
      <w:spacing w:before="60" w:after="60"/>
    </w:pPr>
    <w:rPr>
      <w:rFonts w:ascii="Univers" w:hAnsi="Univers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CG Times (WN)" w:hAnsi="CG Times (WN)"/>
        <w:b/>
        <w:color w:val="FFFFFF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4C4C4C"/>
      </w:tcPr>
    </w:tblStylePr>
    <w:tblStylePr w:type="lastRow">
      <w:tblPr/>
      <w:tcPr>
        <w:tcBorders>
          <w:top w:val="dotted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color w:val="FFFFFF"/>
        <w:sz w:val="20"/>
      </w:rPr>
    </w:tblStylePr>
    <w:tblStylePr w:type="nwCell">
      <w:rPr>
        <w:b/>
        <w:color w:val="FFFFFF"/>
        <w:sz w:val="20"/>
        <w:szCs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4C4C"/>
      </w:tcPr>
    </w:tblStylePr>
  </w:style>
  <w:style w:type="table" w:styleId="Tablaconcuadrcula1">
    <w:name w:val="Table Grid 1"/>
    <w:basedOn w:val="Tablanormal"/>
    <w:rsid w:val="00C13DF9"/>
    <w:pPr>
      <w:spacing w:before="120"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notapie">
    <w:name w:val="footnote text"/>
    <w:basedOn w:val="Normal"/>
    <w:link w:val="TextonotapieCar"/>
    <w:rsid w:val="00B10A30"/>
    <w:rPr>
      <w:szCs w:val="20"/>
    </w:rPr>
  </w:style>
  <w:style w:type="table" w:styleId="Tablabsica1">
    <w:name w:val="Table Simple 1"/>
    <w:basedOn w:val="Tablanormal"/>
    <w:rsid w:val="009006D3"/>
    <w:pPr>
      <w:spacing w:before="120" w:after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TextonotapieCar">
    <w:name w:val="Texto nota pie Car"/>
    <w:link w:val="Textonotapie"/>
    <w:rsid w:val="00B10A30"/>
    <w:rPr>
      <w:rFonts w:ascii="Univers" w:hAnsi="Univers"/>
    </w:rPr>
  </w:style>
  <w:style w:type="character" w:styleId="Refdenotaalpie">
    <w:name w:val="footnote reference"/>
    <w:rsid w:val="00B10A30"/>
    <w:rPr>
      <w:vertAlign w:val="superscript"/>
    </w:rPr>
  </w:style>
  <w:style w:type="paragraph" w:styleId="Sangradetextonormal">
    <w:name w:val="Body Text Indent"/>
    <w:basedOn w:val="Normal"/>
    <w:link w:val="SangradetextonormalCar"/>
    <w:rsid w:val="004B6551"/>
    <w:pPr>
      <w:spacing w:before="0"/>
      <w:ind w:left="283"/>
    </w:pPr>
    <w:rPr>
      <w:rFonts w:ascii="Univers" w:hAnsi="Univers"/>
      <w:szCs w:val="22"/>
    </w:rPr>
  </w:style>
  <w:style w:type="character" w:customStyle="1" w:styleId="SangradetextonormalCar">
    <w:name w:val="Sangría de texto normal Car"/>
    <w:link w:val="Sangradetextonormal"/>
    <w:rsid w:val="004B6551"/>
    <w:rPr>
      <w:rFonts w:ascii="Univers" w:hAnsi="Univers"/>
      <w:sz w:val="22"/>
      <w:szCs w:val="22"/>
    </w:rPr>
  </w:style>
  <w:style w:type="paragraph" w:styleId="Sangra2detindependiente">
    <w:name w:val="Body Text Indent 2"/>
    <w:basedOn w:val="Normal"/>
    <w:link w:val="Sangra2detindependienteCar"/>
    <w:rsid w:val="005F41CC"/>
    <w:pPr>
      <w:spacing w:before="0" w:line="480" w:lineRule="auto"/>
      <w:ind w:left="283"/>
    </w:pPr>
    <w:rPr>
      <w:rFonts w:ascii="Univers" w:hAnsi="Univers"/>
      <w:szCs w:val="22"/>
    </w:rPr>
  </w:style>
  <w:style w:type="character" w:customStyle="1" w:styleId="Sangra2detindependienteCar">
    <w:name w:val="Sangría 2 de t. independiente Car"/>
    <w:link w:val="Sangra2detindependiente"/>
    <w:rsid w:val="005F41CC"/>
    <w:rPr>
      <w:rFonts w:ascii="Univers" w:hAnsi="Univers"/>
      <w:sz w:val="22"/>
      <w:szCs w:val="22"/>
    </w:rPr>
  </w:style>
  <w:style w:type="table" w:styleId="Tablaconlista3">
    <w:name w:val="Table List 3"/>
    <w:basedOn w:val="Tablanormal"/>
    <w:rsid w:val="003963FE"/>
    <w:pPr>
      <w:spacing w:before="60" w:after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tulo1Car">
    <w:name w:val="Título 1 Car"/>
    <w:link w:val="Ttulo1"/>
    <w:rsid w:val="007D251F"/>
    <w:rPr>
      <w:rFonts w:ascii="Univers" w:hAnsi="Univers"/>
      <w:b/>
      <w:caps/>
      <w:color w:val="000080"/>
      <w:sz w:val="24"/>
      <w:shd w:val="clear" w:color="auto" w:fill="F3F3F3"/>
      <w:lang w:val="es-ES_tradnl"/>
    </w:rPr>
  </w:style>
  <w:style w:type="character" w:styleId="nfasisintenso">
    <w:name w:val="Intense Emphasis"/>
    <w:uiPriority w:val="21"/>
    <w:qFormat/>
    <w:rsid w:val="00F10045"/>
    <w:rPr>
      <w:b/>
      <w:bCs/>
      <w:i/>
      <w:iCs/>
      <w:color w:val="4F81BD"/>
    </w:rPr>
  </w:style>
  <w:style w:type="character" w:customStyle="1" w:styleId="EncabezadoCar">
    <w:name w:val="Encabezado Car"/>
    <w:link w:val="Encabezado"/>
    <w:uiPriority w:val="99"/>
    <w:rsid w:val="00D1715D"/>
    <w:rPr>
      <w:rFonts w:ascii="Calibri" w:hAnsi="Calibri"/>
      <w:b/>
      <w:color w:val="808080"/>
      <w:szCs w:val="24"/>
    </w:rPr>
  </w:style>
  <w:style w:type="paragraph" w:styleId="Textodeglobo">
    <w:name w:val="Balloon Text"/>
    <w:basedOn w:val="Normal"/>
    <w:link w:val="TextodegloboCar"/>
    <w:rsid w:val="00D1715D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1715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6D23"/>
    <w:pPr>
      <w:ind w:left="720"/>
      <w:contextualSpacing/>
    </w:pPr>
  </w:style>
  <w:style w:type="character" w:customStyle="1" w:styleId="PiedepginaCar">
    <w:name w:val="Pie de página Car"/>
    <w:link w:val="Piedepgina"/>
    <w:uiPriority w:val="99"/>
    <w:rsid w:val="002605F5"/>
    <w:rPr>
      <w:rFonts w:ascii="Calibri" w:hAnsi="Calibri"/>
      <w:b/>
      <w:color w:val="808080"/>
      <w:sz w:val="18"/>
      <w:szCs w:val="18"/>
    </w:rPr>
  </w:style>
  <w:style w:type="paragraph" w:customStyle="1" w:styleId="MTemaNormal">
    <w:name w:val="MTemaNormal"/>
    <w:basedOn w:val="Normal"/>
    <w:rsid w:val="002605F5"/>
    <w:pPr>
      <w:tabs>
        <w:tab w:val="left" w:pos="851"/>
        <w:tab w:val="left" w:pos="1418"/>
        <w:tab w:val="left" w:pos="1985"/>
        <w:tab w:val="left" w:pos="2552"/>
        <w:tab w:val="right" w:leader="dot" w:pos="9072"/>
      </w:tabs>
      <w:spacing w:before="0" w:after="60" w:line="360" w:lineRule="auto"/>
      <w:ind w:left="567"/>
    </w:pPr>
    <w:rPr>
      <w:rFonts w:ascii="Verdana" w:hAnsi="Verdana" w:cs="Arial"/>
    </w:rPr>
  </w:style>
  <w:style w:type="paragraph" w:customStyle="1" w:styleId="estilo">
    <w:name w:val="estilo"/>
    <w:basedOn w:val="Encabezado"/>
    <w:rsid w:val="002605F5"/>
    <w:pPr>
      <w:tabs>
        <w:tab w:val="clear" w:pos="4252"/>
        <w:tab w:val="clear" w:pos="8504"/>
        <w:tab w:val="left" w:pos="851"/>
        <w:tab w:val="left" w:pos="1418"/>
        <w:tab w:val="left" w:pos="1985"/>
        <w:tab w:val="left" w:pos="2552"/>
        <w:tab w:val="center" w:pos="4320"/>
        <w:tab w:val="right" w:pos="8640"/>
        <w:tab w:val="right" w:leader="dot" w:pos="9072"/>
      </w:tabs>
      <w:spacing w:before="0" w:after="0" w:line="360" w:lineRule="auto"/>
    </w:pPr>
    <w:rPr>
      <w:rFonts w:ascii="Univers" w:hAnsi="Univers"/>
      <w:b w:val="0"/>
      <w:color w:val="auto"/>
      <w:szCs w:val="2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3C61D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</w:rPr>
  </w:style>
  <w:style w:type="paragraph" w:customStyle="1" w:styleId="Ilustracion">
    <w:name w:val="Ilustracion"/>
    <w:basedOn w:val="Normal"/>
    <w:next w:val="Normal"/>
    <w:link w:val="IlustracionCar"/>
    <w:autoRedefine/>
    <w:qFormat/>
    <w:rsid w:val="00D61900"/>
    <w:pPr>
      <w:numPr>
        <w:numId w:val="8"/>
      </w:numPr>
      <w:tabs>
        <w:tab w:val="left" w:pos="851"/>
        <w:tab w:val="left" w:pos="1418"/>
        <w:tab w:val="left" w:pos="1985"/>
        <w:tab w:val="left" w:pos="2552"/>
        <w:tab w:val="right" w:leader="dot" w:pos="9072"/>
      </w:tabs>
      <w:spacing w:before="0" w:after="0" w:line="240" w:lineRule="exact"/>
      <w:ind w:left="113" w:hanging="113"/>
      <w:jc w:val="center"/>
    </w:pPr>
    <w:rPr>
      <w:rFonts w:asciiTheme="minorHAnsi" w:hAnsiTheme="minorHAnsi"/>
      <w:color w:val="A6A6A6"/>
      <w:szCs w:val="20"/>
    </w:rPr>
  </w:style>
  <w:style w:type="character" w:customStyle="1" w:styleId="EstiloVerdana">
    <w:name w:val="Estilo Verdana"/>
    <w:rsid w:val="0075288F"/>
    <w:rPr>
      <w:rFonts w:ascii="Verdana" w:hAnsi="Verdana"/>
    </w:rPr>
  </w:style>
  <w:style w:type="character" w:styleId="Textodelmarcadordeposicin">
    <w:name w:val="Placeholder Text"/>
    <w:basedOn w:val="Fuentedeprrafopredeter"/>
    <w:uiPriority w:val="99"/>
    <w:semiHidden/>
    <w:rsid w:val="00F369A8"/>
    <w:rPr>
      <w:color w:val="808080"/>
    </w:rPr>
  </w:style>
  <w:style w:type="character" w:customStyle="1" w:styleId="Ttulo3Car">
    <w:name w:val="Título 3 Car"/>
    <w:basedOn w:val="Fuentedeprrafopredeter"/>
    <w:link w:val="Ttulo3"/>
    <w:locked/>
    <w:rsid w:val="0058736E"/>
    <w:rPr>
      <w:rFonts w:ascii="Univers" w:hAnsi="Univers" w:cs="Arial"/>
      <w:b/>
      <w:bCs/>
      <w:color w:val="333333"/>
      <w:sz w:val="22"/>
      <w:u w:val="single"/>
      <w:lang w:val="es-ES_tradnl"/>
    </w:rPr>
  </w:style>
  <w:style w:type="character" w:customStyle="1" w:styleId="Ttulo4Car">
    <w:name w:val="Título 4 Car"/>
    <w:basedOn w:val="Fuentedeprrafopredeter"/>
    <w:link w:val="Ttulo4"/>
    <w:locked/>
    <w:rsid w:val="0058736E"/>
    <w:rPr>
      <w:rFonts w:ascii="Univers" w:hAnsi="Univers" w:cs="Arial"/>
      <w:b/>
      <w:bCs/>
      <w:color w:val="333333"/>
      <w:sz w:val="22"/>
      <w:lang w:val="es-ES_tradnl"/>
    </w:rPr>
  </w:style>
  <w:style w:type="character" w:customStyle="1" w:styleId="Ttulo5Car">
    <w:name w:val="Título 5 Car"/>
    <w:basedOn w:val="Fuentedeprrafopredeter"/>
    <w:link w:val="Ttulo5"/>
    <w:locked/>
    <w:rsid w:val="0058736E"/>
    <w:rPr>
      <w:rFonts w:ascii="Univers" w:hAnsi="Univers"/>
      <w:b/>
      <w:bCs/>
      <w:i/>
      <w:iCs/>
      <w:sz w:val="22"/>
      <w:lang w:val="es-ES_tradnl"/>
    </w:rPr>
  </w:style>
  <w:style w:type="character" w:customStyle="1" w:styleId="Ttulo6Car">
    <w:name w:val="Título 6 Car"/>
    <w:basedOn w:val="Fuentedeprrafopredeter"/>
    <w:link w:val="Ttulo6"/>
    <w:locked/>
    <w:rsid w:val="0058736E"/>
    <w:rPr>
      <w:b/>
      <w:bCs/>
      <w:color w:val="999999"/>
      <w:sz w:val="22"/>
      <w:szCs w:val="24"/>
    </w:rPr>
  </w:style>
  <w:style w:type="character" w:customStyle="1" w:styleId="Ttulo7Car">
    <w:name w:val="Título 7 Car"/>
    <w:basedOn w:val="Fuentedeprrafopredeter"/>
    <w:link w:val="Ttulo7"/>
    <w:locked/>
    <w:rsid w:val="0058736E"/>
    <w:rPr>
      <w:b/>
      <w:i/>
      <w:color w:val="333333"/>
      <w:sz w:val="22"/>
      <w:szCs w:val="22"/>
      <w:lang w:val="es-ES_tradnl"/>
    </w:rPr>
  </w:style>
  <w:style w:type="character" w:customStyle="1" w:styleId="Ttulo8Car">
    <w:name w:val="Título 8 Car"/>
    <w:basedOn w:val="Fuentedeprrafopredeter"/>
    <w:link w:val="Ttulo8"/>
    <w:locked/>
    <w:rsid w:val="0058736E"/>
    <w:rPr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locked/>
    <w:rsid w:val="0058736E"/>
    <w:rPr>
      <w:rFonts w:ascii="Arial" w:hAnsi="Arial" w:cs="Arial"/>
      <w:sz w:val="22"/>
      <w:szCs w:val="22"/>
    </w:rPr>
  </w:style>
  <w:style w:type="paragraph" w:styleId="Mapadeldocumento">
    <w:name w:val="Document Map"/>
    <w:basedOn w:val="Normal"/>
    <w:link w:val="MapadeldocumentoCar"/>
    <w:rsid w:val="0058736E"/>
    <w:pPr>
      <w:shd w:val="clear" w:color="auto" w:fill="000080"/>
      <w:spacing w:after="240"/>
      <w:ind w:firstLine="284"/>
    </w:pPr>
    <w:rPr>
      <w:rFonts w:ascii="Tahoma" w:hAnsi="Tahoma"/>
      <w:sz w:val="18"/>
      <w:szCs w:val="20"/>
    </w:rPr>
  </w:style>
  <w:style w:type="character" w:customStyle="1" w:styleId="MapadeldocumentoCar">
    <w:name w:val="Mapa del documento Car"/>
    <w:basedOn w:val="Fuentedeprrafopredeter"/>
    <w:link w:val="Mapadeldocumento"/>
    <w:rsid w:val="0058736E"/>
    <w:rPr>
      <w:rFonts w:ascii="Tahoma" w:hAnsi="Tahoma"/>
      <w:sz w:val="18"/>
      <w:shd w:val="clear" w:color="auto" w:fill="000080"/>
    </w:rPr>
  </w:style>
  <w:style w:type="paragraph" w:customStyle="1" w:styleId="Textodenotaalpie">
    <w:name w:val="Texto de nota al pie"/>
    <w:basedOn w:val="Normal"/>
    <w:uiPriority w:val="99"/>
    <w:rsid w:val="0058736E"/>
    <w:pPr>
      <w:widowControl w:val="0"/>
      <w:autoSpaceDE w:val="0"/>
      <w:autoSpaceDN w:val="0"/>
      <w:adjustRightInd w:val="0"/>
      <w:spacing w:after="240"/>
      <w:ind w:firstLine="284"/>
    </w:pPr>
    <w:rPr>
      <w:rFonts w:ascii="Univers" w:hAnsi="Univers"/>
      <w:sz w:val="18"/>
      <w:lang w:val="en-GB"/>
    </w:rPr>
  </w:style>
  <w:style w:type="paragraph" w:customStyle="1" w:styleId="Textodenotaalfinal">
    <w:name w:val="Texto de nota al final"/>
    <w:basedOn w:val="Normal"/>
    <w:uiPriority w:val="99"/>
    <w:rsid w:val="0058736E"/>
    <w:pPr>
      <w:widowControl w:val="0"/>
      <w:autoSpaceDE w:val="0"/>
      <w:autoSpaceDN w:val="0"/>
      <w:adjustRightInd w:val="0"/>
      <w:spacing w:after="240"/>
      <w:ind w:firstLine="284"/>
    </w:pPr>
    <w:rPr>
      <w:rFonts w:ascii="Univers" w:hAnsi="Univers"/>
      <w:sz w:val="18"/>
      <w:lang w:val="en-GB"/>
    </w:rPr>
  </w:style>
  <w:style w:type="character" w:customStyle="1" w:styleId="MAT">
    <w:name w:val="MAT"/>
    <w:uiPriority w:val="99"/>
    <w:rsid w:val="0058736E"/>
    <w:rPr>
      <w:sz w:val="20"/>
    </w:rPr>
  </w:style>
  <w:style w:type="paragraph" w:customStyle="1" w:styleId="TAB1">
    <w:name w:val="TAB1"/>
    <w:uiPriority w:val="99"/>
    <w:rsid w:val="0058736E"/>
    <w:pPr>
      <w:widowControl w:val="0"/>
      <w:tabs>
        <w:tab w:val="left" w:pos="566"/>
        <w:tab w:val="left" w:pos="1575"/>
        <w:tab w:val="left" w:pos="2006"/>
        <w:tab w:val="left" w:pos="2726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paragraph" w:customStyle="1" w:styleId="TAB2">
    <w:name w:val="TAB2"/>
    <w:uiPriority w:val="99"/>
    <w:rsid w:val="0058736E"/>
    <w:pPr>
      <w:widowControl w:val="0"/>
      <w:tabs>
        <w:tab w:val="left" w:pos="566"/>
        <w:tab w:val="left" w:pos="1864"/>
        <w:tab w:val="left" w:pos="2295"/>
        <w:tab w:val="left" w:pos="3015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paragraph" w:customStyle="1" w:styleId="TAB3">
    <w:name w:val="TAB3"/>
    <w:uiPriority w:val="99"/>
    <w:rsid w:val="0058736E"/>
    <w:pPr>
      <w:widowControl w:val="0"/>
      <w:tabs>
        <w:tab w:val="left" w:pos="566"/>
        <w:tab w:val="left" w:pos="2149"/>
        <w:tab w:val="left" w:pos="2584"/>
        <w:tab w:val="left" w:pos="3304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Documento4">
    <w:name w:val="Documento 4"/>
    <w:uiPriority w:val="99"/>
    <w:rsid w:val="0058736E"/>
    <w:rPr>
      <w:b/>
      <w:i/>
      <w:sz w:val="20"/>
    </w:rPr>
  </w:style>
  <w:style w:type="character" w:customStyle="1" w:styleId="Bibliogr">
    <w:name w:val="Bibliogr."/>
    <w:uiPriority w:val="99"/>
    <w:rsid w:val="0058736E"/>
  </w:style>
  <w:style w:type="character" w:customStyle="1" w:styleId="Documento5">
    <w:name w:val="Documento 5"/>
    <w:uiPriority w:val="99"/>
    <w:rsid w:val="0058736E"/>
  </w:style>
  <w:style w:type="character" w:customStyle="1" w:styleId="Documento2">
    <w:name w:val="Documento 2"/>
    <w:uiPriority w:val="99"/>
    <w:rsid w:val="0058736E"/>
    <w:rPr>
      <w:rFonts w:ascii="Univers" w:hAnsi="Univers"/>
      <w:sz w:val="20"/>
      <w:lang w:val="en-US"/>
    </w:rPr>
  </w:style>
  <w:style w:type="character" w:customStyle="1" w:styleId="Documento6">
    <w:name w:val="Documento 6"/>
    <w:uiPriority w:val="99"/>
    <w:rsid w:val="0058736E"/>
  </w:style>
  <w:style w:type="character" w:customStyle="1" w:styleId="Documento7">
    <w:name w:val="Documento 7"/>
    <w:uiPriority w:val="99"/>
    <w:rsid w:val="0058736E"/>
  </w:style>
  <w:style w:type="character" w:customStyle="1" w:styleId="Documento8">
    <w:name w:val="Documento 8"/>
    <w:uiPriority w:val="99"/>
    <w:rsid w:val="0058736E"/>
  </w:style>
  <w:style w:type="character" w:customStyle="1" w:styleId="Documento3">
    <w:name w:val="Documento 3"/>
    <w:uiPriority w:val="99"/>
    <w:rsid w:val="0058736E"/>
    <w:rPr>
      <w:rFonts w:ascii="Univers" w:hAnsi="Univers"/>
      <w:sz w:val="20"/>
      <w:lang w:val="en-US"/>
    </w:rPr>
  </w:style>
  <w:style w:type="character" w:customStyle="1" w:styleId="Prder1">
    <w:name w:val="Pár. der. 1"/>
    <w:uiPriority w:val="99"/>
    <w:rsid w:val="0058736E"/>
  </w:style>
  <w:style w:type="character" w:customStyle="1" w:styleId="Prder2">
    <w:name w:val="Pár. der. 2"/>
    <w:uiPriority w:val="99"/>
    <w:rsid w:val="0058736E"/>
  </w:style>
  <w:style w:type="character" w:customStyle="1" w:styleId="Prder3">
    <w:name w:val="Pár. der. 3"/>
    <w:uiPriority w:val="99"/>
    <w:rsid w:val="0058736E"/>
  </w:style>
  <w:style w:type="character" w:customStyle="1" w:styleId="Prder4">
    <w:name w:val="Pár. der. 4"/>
    <w:uiPriority w:val="99"/>
    <w:rsid w:val="0058736E"/>
  </w:style>
  <w:style w:type="paragraph" w:customStyle="1" w:styleId="Documento1">
    <w:name w:val="Documento 1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Prder5">
    <w:name w:val="Pár. der. 5"/>
    <w:uiPriority w:val="99"/>
    <w:rsid w:val="0058736E"/>
  </w:style>
  <w:style w:type="character" w:customStyle="1" w:styleId="Prder6">
    <w:name w:val="Pár. der. 6"/>
    <w:uiPriority w:val="99"/>
    <w:rsid w:val="0058736E"/>
  </w:style>
  <w:style w:type="character" w:customStyle="1" w:styleId="Prder7">
    <w:name w:val="Pár. der. 7"/>
    <w:uiPriority w:val="99"/>
    <w:rsid w:val="0058736E"/>
  </w:style>
  <w:style w:type="character" w:customStyle="1" w:styleId="Prder8">
    <w:name w:val="Pár. der. 8"/>
    <w:uiPriority w:val="99"/>
    <w:rsid w:val="0058736E"/>
  </w:style>
  <w:style w:type="character" w:customStyle="1" w:styleId="Tcnico2">
    <w:name w:val="Técnico 2"/>
    <w:uiPriority w:val="99"/>
    <w:rsid w:val="0058736E"/>
    <w:rPr>
      <w:rFonts w:ascii="Univers" w:hAnsi="Univers"/>
      <w:sz w:val="20"/>
      <w:lang w:val="en-US"/>
    </w:rPr>
  </w:style>
  <w:style w:type="character" w:customStyle="1" w:styleId="Tcnico3">
    <w:name w:val="Técnico 3"/>
    <w:uiPriority w:val="99"/>
    <w:rsid w:val="0058736E"/>
    <w:rPr>
      <w:rFonts w:ascii="Univers" w:hAnsi="Univers"/>
      <w:sz w:val="20"/>
      <w:lang w:val="en-US"/>
    </w:rPr>
  </w:style>
  <w:style w:type="character" w:customStyle="1" w:styleId="Tcnico4">
    <w:name w:val="Técnico 4"/>
    <w:uiPriority w:val="99"/>
    <w:rsid w:val="0058736E"/>
  </w:style>
  <w:style w:type="character" w:customStyle="1" w:styleId="Tcnico1">
    <w:name w:val="Técnico 1"/>
    <w:uiPriority w:val="99"/>
    <w:rsid w:val="0058736E"/>
    <w:rPr>
      <w:rFonts w:ascii="Univers" w:hAnsi="Univers"/>
      <w:sz w:val="20"/>
      <w:lang w:val="en-US"/>
    </w:rPr>
  </w:style>
  <w:style w:type="character" w:customStyle="1" w:styleId="Inicdoc">
    <w:name w:val="Inic. doc."/>
    <w:uiPriority w:val="99"/>
    <w:rsid w:val="0058736E"/>
  </w:style>
  <w:style w:type="character" w:customStyle="1" w:styleId="Tcnico5">
    <w:name w:val="Técnico 5"/>
    <w:uiPriority w:val="99"/>
    <w:rsid w:val="0058736E"/>
  </w:style>
  <w:style w:type="character" w:customStyle="1" w:styleId="Tcnico6">
    <w:name w:val="Técnico 6"/>
    <w:uiPriority w:val="99"/>
    <w:rsid w:val="0058736E"/>
  </w:style>
  <w:style w:type="character" w:customStyle="1" w:styleId="Tcnico7">
    <w:name w:val="Técnico 7"/>
    <w:uiPriority w:val="99"/>
    <w:rsid w:val="0058736E"/>
  </w:style>
  <w:style w:type="character" w:customStyle="1" w:styleId="Tcnico8">
    <w:name w:val="Técnico 8"/>
    <w:uiPriority w:val="99"/>
    <w:rsid w:val="0058736E"/>
  </w:style>
  <w:style w:type="character" w:customStyle="1" w:styleId="Inicestt">
    <w:name w:val="Inic. est. t"/>
    <w:uiPriority w:val="99"/>
    <w:rsid w:val="0058736E"/>
    <w:rPr>
      <w:rFonts w:ascii="Univers" w:hAnsi="Univers"/>
      <w:sz w:val="20"/>
      <w:lang w:val="en-US"/>
    </w:rPr>
  </w:style>
  <w:style w:type="character" w:customStyle="1" w:styleId="1">
    <w:name w:val="1"/>
    <w:uiPriority w:val="99"/>
    <w:rsid w:val="0058736E"/>
    <w:rPr>
      <w:rFonts w:ascii="Univers" w:hAnsi="Univers"/>
      <w:sz w:val="20"/>
      <w:lang w:val="en-US"/>
    </w:rPr>
  </w:style>
  <w:style w:type="paragraph" w:customStyle="1" w:styleId="INDICE1">
    <w:name w:val="INDICE 1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INDICE2">
    <w:name w:val="INDICE 2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character" w:customStyle="1" w:styleId="Sinnombre1">
    <w:name w:val="Sin nombre 1"/>
    <w:uiPriority w:val="99"/>
    <w:rsid w:val="0058736E"/>
    <w:rPr>
      <w:rFonts w:ascii="Univers" w:hAnsi="Univers"/>
      <w:sz w:val="20"/>
      <w:lang w:val="en-US"/>
    </w:rPr>
  </w:style>
  <w:style w:type="paragraph" w:customStyle="1" w:styleId="INDICE3">
    <w:name w:val="INDICE 3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INDICE4">
    <w:name w:val="INDICE 4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character" w:customStyle="1" w:styleId="FormatInh8">
    <w:name w:val="FormatInh 8"/>
    <w:uiPriority w:val="99"/>
    <w:rsid w:val="0058736E"/>
  </w:style>
  <w:style w:type="character" w:customStyle="1" w:styleId="FormatInh5">
    <w:name w:val="FormatInh 5"/>
    <w:uiPriority w:val="99"/>
    <w:rsid w:val="0058736E"/>
  </w:style>
  <w:style w:type="character" w:customStyle="1" w:styleId="FormatInh6">
    <w:name w:val="FormatInh 6"/>
    <w:uiPriority w:val="99"/>
    <w:rsid w:val="0058736E"/>
  </w:style>
  <w:style w:type="character" w:customStyle="1" w:styleId="FormatInh2">
    <w:name w:val="FormatInh 2"/>
    <w:uiPriority w:val="99"/>
    <w:rsid w:val="0058736E"/>
    <w:rPr>
      <w:rFonts w:ascii="Univers" w:hAnsi="Univers"/>
      <w:sz w:val="20"/>
      <w:lang w:val="en-US"/>
    </w:rPr>
  </w:style>
  <w:style w:type="character" w:customStyle="1" w:styleId="FormatInh7">
    <w:name w:val="FormatInh 7"/>
    <w:uiPriority w:val="99"/>
    <w:rsid w:val="0058736E"/>
  </w:style>
  <w:style w:type="character" w:customStyle="1" w:styleId="Bblgraphie">
    <w:name w:val="Bblgraphie"/>
    <w:uiPriority w:val="99"/>
    <w:rsid w:val="0058736E"/>
  </w:style>
  <w:style w:type="character" w:customStyle="1" w:styleId="AbsNrRechts1">
    <w:name w:val="AbsNrRechts 1"/>
    <w:uiPriority w:val="99"/>
    <w:rsid w:val="0058736E"/>
  </w:style>
  <w:style w:type="character" w:customStyle="1" w:styleId="AbsNrRechts2">
    <w:name w:val="AbsNrRechts 2"/>
    <w:uiPriority w:val="99"/>
    <w:rsid w:val="0058736E"/>
  </w:style>
  <w:style w:type="character" w:customStyle="1" w:styleId="FormatInh3">
    <w:name w:val="FormatInh 3"/>
    <w:uiPriority w:val="99"/>
    <w:rsid w:val="0058736E"/>
    <w:rPr>
      <w:rFonts w:ascii="Univers" w:hAnsi="Univers"/>
      <w:sz w:val="20"/>
      <w:lang w:val="en-US"/>
    </w:rPr>
  </w:style>
  <w:style w:type="character" w:customStyle="1" w:styleId="AbsNrRechts3">
    <w:name w:val="AbsNrRechts 3"/>
    <w:uiPriority w:val="99"/>
    <w:rsid w:val="0058736E"/>
  </w:style>
  <w:style w:type="character" w:customStyle="1" w:styleId="AbsNrRechts4">
    <w:name w:val="AbsNrRechts 4"/>
    <w:uiPriority w:val="99"/>
    <w:rsid w:val="0058736E"/>
  </w:style>
  <w:style w:type="character" w:customStyle="1" w:styleId="AbsNrRechts5">
    <w:name w:val="AbsNrRechts 5"/>
    <w:uiPriority w:val="99"/>
    <w:rsid w:val="0058736E"/>
  </w:style>
  <w:style w:type="character" w:customStyle="1" w:styleId="AbsNrRechts6">
    <w:name w:val="AbsNrRechts 6"/>
    <w:uiPriority w:val="99"/>
    <w:rsid w:val="0058736E"/>
  </w:style>
  <w:style w:type="character" w:customStyle="1" w:styleId="AbsNrRechts7">
    <w:name w:val="AbsNrRechts 7"/>
    <w:uiPriority w:val="99"/>
    <w:rsid w:val="0058736E"/>
  </w:style>
  <w:style w:type="character" w:customStyle="1" w:styleId="AbsNrRechts8">
    <w:name w:val="AbsNrRechts 8"/>
    <w:uiPriority w:val="99"/>
    <w:rsid w:val="0058736E"/>
  </w:style>
  <w:style w:type="paragraph" w:customStyle="1" w:styleId="FormatInh1">
    <w:name w:val="FormatInh 1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FormatInh4">
    <w:name w:val="FormatInh 4"/>
    <w:uiPriority w:val="99"/>
    <w:rsid w:val="0058736E"/>
    <w:rPr>
      <w:b/>
      <w:i/>
      <w:sz w:val="20"/>
    </w:rPr>
  </w:style>
  <w:style w:type="character" w:customStyle="1" w:styleId="MarkInhalt">
    <w:name w:val="MarkInhalt"/>
    <w:uiPriority w:val="99"/>
    <w:rsid w:val="0058736E"/>
  </w:style>
  <w:style w:type="character" w:customStyle="1" w:styleId="Vordruck">
    <w:name w:val="Vordruck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1">
    <w:name w:val="espec.esq 1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2">
    <w:name w:val="espec.esq 2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5">
    <w:name w:val="espec.esq 5"/>
    <w:uiPriority w:val="99"/>
    <w:rsid w:val="0058736E"/>
  </w:style>
  <w:style w:type="character" w:customStyle="1" w:styleId="ESQFAC">
    <w:name w:val="ESQFAC"/>
    <w:uiPriority w:val="99"/>
    <w:rsid w:val="0058736E"/>
    <w:rPr>
      <w:rFonts w:ascii="Univers" w:hAnsi="Univers"/>
      <w:sz w:val="20"/>
      <w:lang w:val="en-US"/>
    </w:rPr>
  </w:style>
  <w:style w:type="character" w:customStyle="1" w:styleId="TIPOS">
    <w:name w:val="TIPOS"/>
    <w:uiPriority w:val="99"/>
    <w:rsid w:val="0058736E"/>
  </w:style>
  <w:style w:type="character" w:customStyle="1" w:styleId="FACTOR">
    <w:name w:val="FACTOR"/>
    <w:uiPriority w:val="99"/>
    <w:rsid w:val="0058736E"/>
  </w:style>
  <w:style w:type="character" w:customStyle="1" w:styleId="EFA1">
    <w:name w:val="EFA 1"/>
    <w:uiPriority w:val="99"/>
    <w:rsid w:val="0058736E"/>
    <w:rPr>
      <w:rFonts w:ascii="Univers" w:hAnsi="Univers"/>
      <w:sz w:val="20"/>
      <w:lang w:val="en-US"/>
    </w:rPr>
  </w:style>
  <w:style w:type="character" w:customStyle="1" w:styleId="EFA2">
    <w:name w:val="EFA 2"/>
    <w:uiPriority w:val="99"/>
    <w:rsid w:val="0058736E"/>
    <w:rPr>
      <w:rFonts w:ascii="Univers" w:hAnsi="Univers"/>
      <w:sz w:val="20"/>
      <w:lang w:val="en-US"/>
    </w:rPr>
  </w:style>
  <w:style w:type="character" w:customStyle="1" w:styleId="EFA3">
    <w:name w:val="EFA 3"/>
    <w:uiPriority w:val="99"/>
    <w:rsid w:val="0058736E"/>
    <w:rPr>
      <w:rFonts w:ascii="Univers" w:hAnsi="Univers"/>
      <w:sz w:val="20"/>
      <w:lang w:val="en-US"/>
    </w:rPr>
  </w:style>
  <w:style w:type="character" w:customStyle="1" w:styleId="EFA4">
    <w:name w:val="EFA 4"/>
    <w:uiPriority w:val="99"/>
    <w:rsid w:val="0058736E"/>
    <w:rPr>
      <w:rFonts w:ascii="Univers" w:hAnsi="Univers"/>
      <w:sz w:val="20"/>
      <w:lang w:val="en-US"/>
    </w:rPr>
  </w:style>
  <w:style w:type="character" w:customStyle="1" w:styleId="Document8">
    <w:name w:val="Document 8"/>
    <w:uiPriority w:val="99"/>
    <w:rsid w:val="0058736E"/>
  </w:style>
  <w:style w:type="character" w:customStyle="1" w:styleId="Document4">
    <w:name w:val="Document 4"/>
    <w:uiPriority w:val="99"/>
    <w:rsid w:val="0058736E"/>
    <w:rPr>
      <w:b/>
      <w:i/>
      <w:sz w:val="20"/>
    </w:rPr>
  </w:style>
  <w:style w:type="character" w:customStyle="1" w:styleId="Document6">
    <w:name w:val="Document 6"/>
    <w:uiPriority w:val="99"/>
    <w:rsid w:val="0058736E"/>
  </w:style>
  <w:style w:type="character" w:customStyle="1" w:styleId="Document5">
    <w:name w:val="Document 5"/>
    <w:uiPriority w:val="99"/>
    <w:rsid w:val="0058736E"/>
  </w:style>
  <w:style w:type="character" w:customStyle="1" w:styleId="Document2">
    <w:name w:val="Document 2"/>
    <w:uiPriority w:val="99"/>
    <w:rsid w:val="0058736E"/>
    <w:rPr>
      <w:rFonts w:ascii="Univers" w:hAnsi="Univers"/>
      <w:sz w:val="20"/>
      <w:lang w:val="en-US"/>
    </w:rPr>
  </w:style>
  <w:style w:type="character" w:customStyle="1" w:styleId="Document7">
    <w:name w:val="Document 7"/>
    <w:uiPriority w:val="99"/>
    <w:rsid w:val="0058736E"/>
  </w:style>
  <w:style w:type="character" w:customStyle="1" w:styleId="Bibliogrphy">
    <w:name w:val="Bibliogrphy"/>
    <w:uiPriority w:val="99"/>
    <w:rsid w:val="0058736E"/>
  </w:style>
  <w:style w:type="character" w:customStyle="1" w:styleId="RightPar1">
    <w:name w:val="Right Par 1"/>
    <w:uiPriority w:val="99"/>
    <w:rsid w:val="0058736E"/>
  </w:style>
  <w:style w:type="character" w:customStyle="1" w:styleId="RightPar2">
    <w:name w:val="Right Par 2"/>
    <w:uiPriority w:val="99"/>
    <w:rsid w:val="0058736E"/>
  </w:style>
  <w:style w:type="character" w:customStyle="1" w:styleId="Document3">
    <w:name w:val="Document 3"/>
    <w:uiPriority w:val="99"/>
    <w:rsid w:val="0058736E"/>
    <w:rPr>
      <w:rFonts w:ascii="Univers" w:hAnsi="Univers"/>
      <w:sz w:val="20"/>
      <w:lang w:val="en-US"/>
    </w:rPr>
  </w:style>
  <w:style w:type="character" w:customStyle="1" w:styleId="RightPar3">
    <w:name w:val="Right Par 3"/>
    <w:uiPriority w:val="99"/>
    <w:rsid w:val="0058736E"/>
  </w:style>
  <w:style w:type="character" w:customStyle="1" w:styleId="RightPar4">
    <w:name w:val="Right Par 4"/>
    <w:uiPriority w:val="99"/>
    <w:rsid w:val="0058736E"/>
  </w:style>
  <w:style w:type="character" w:customStyle="1" w:styleId="RightPar5">
    <w:name w:val="Right Par 5"/>
    <w:uiPriority w:val="99"/>
    <w:rsid w:val="0058736E"/>
  </w:style>
  <w:style w:type="character" w:customStyle="1" w:styleId="RightPar6">
    <w:name w:val="Right Par 6"/>
    <w:uiPriority w:val="99"/>
    <w:rsid w:val="0058736E"/>
  </w:style>
  <w:style w:type="character" w:customStyle="1" w:styleId="RightPar7">
    <w:name w:val="Right Par 7"/>
    <w:uiPriority w:val="99"/>
    <w:rsid w:val="0058736E"/>
  </w:style>
  <w:style w:type="character" w:customStyle="1" w:styleId="RightPar8">
    <w:name w:val="Right Par 8"/>
    <w:uiPriority w:val="99"/>
    <w:rsid w:val="0058736E"/>
  </w:style>
  <w:style w:type="paragraph" w:customStyle="1" w:styleId="Document1">
    <w:name w:val="Document 1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DocInit">
    <w:name w:val="Doc Init"/>
    <w:uiPriority w:val="99"/>
    <w:rsid w:val="0058736E"/>
  </w:style>
  <w:style w:type="character" w:customStyle="1" w:styleId="TechInit">
    <w:name w:val="Tech Init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5">
    <w:name w:val="Technical 5"/>
    <w:uiPriority w:val="99"/>
    <w:rsid w:val="0058736E"/>
  </w:style>
  <w:style w:type="character" w:customStyle="1" w:styleId="Technical6">
    <w:name w:val="Technical 6"/>
    <w:uiPriority w:val="99"/>
    <w:rsid w:val="0058736E"/>
  </w:style>
  <w:style w:type="character" w:customStyle="1" w:styleId="Technical2">
    <w:name w:val="Technical 2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3">
    <w:name w:val="Technical 3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4">
    <w:name w:val="Technical 4"/>
    <w:uiPriority w:val="99"/>
    <w:rsid w:val="0058736E"/>
  </w:style>
  <w:style w:type="character" w:customStyle="1" w:styleId="Technical1">
    <w:name w:val="Technical 1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7">
    <w:name w:val="Technical 7"/>
    <w:uiPriority w:val="99"/>
    <w:rsid w:val="0058736E"/>
  </w:style>
  <w:style w:type="character" w:customStyle="1" w:styleId="Technical8">
    <w:name w:val="Technical 8"/>
    <w:uiPriority w:val="99"/>
    <w:rsid w:val="0058736E"/>
  </w:style>
  <w:style w:type="character" w:customStyle="1" w:styleId="especesq3">
    <w:name w:val="espec.esq 3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4">
    <w:name w:val="espec.esq 4"/>
    <w:uiPriority w:val="99"/>
    <w:rsid w:val="0058736E"/>
    <w:rPr>
      <w:rFonts w:ascii="Univers" w:hAnsi="Univers"/>
      <w:sz w:val="20"/>
      <w:lang w:val="en-US"/>
    </w:rPr>
  </w:style>
  <w:style w:type="character" w:customStyle="1" w:styleId="15">
    <w:name w:val="1 5"/>
    <w:uiPriority w:val="99"/>
    <w:rsid w:val="0058736E"/>
    <w:rPr>
      <w:rFonts w:ascii="Univers" w:hAnsi="Univers"/>
      <w:sz w:val="20"/>
      <w:lang w:val="en-US"/>
    </w:rPr>
  </w:style>
  <w:style w:type="character" w:customStyle="1" w:styleId="2">
    <w:name w:val="2"/>
    <w:uiPriority w:val="99"/>
    <w:rsid w:val="0058736E"/>
    <w:rPr>
      <w:rFonts w:ascii="Univers" w:hAnsi="Univers"/>
      <w:sz w:val="20"/>
      <w:lang w:val="en-US"/>
    </w:rPr>
  </w:style>
  <w:style w:type="paragraph" w:customStyle="1" w:styleId="11">
    <w:name w:val="1 1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12">
    <w:name w:val="1 2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paragraph" w:customStyle="1" w:styleId="14">
    <w:name w:val="1 4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paragraph" w:customStyle="1" w:styleId="13">
    <w:name w:val="1 3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Tdc10">
    <w:name w:val="Tdc 1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before="480" w:after="240" w:line="240" w:lineRule="atLeast"/>
      <w:ind w:left="72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20">
    <w:name w:val="Tdc 2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144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30">
    <w:name w:val="Tdc 3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216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40">
    <w:name w:val="Tdc 4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288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50">
    <w:name w:val="Tdc 5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360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60">
    <w:name w:val="Tdc 6"/>
    <w:basedOn w:val="Normal"/>
    <w:uiPriority w:val="99"/>
    <w:rsid w:val="0058736E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Tdc7">
    <w:name w:val="Tdc 7"/>
    <w:basedOn w:val="Normal"/>
    <w:uiPriority w:val="99"/>
    <w:rsid w:val="0058736E"/>
    <w:pPr>
      <w:widowControl w:val="0"/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Tdc8">
    <w:name w:val="Tdc 8"/>
    <w:basedOn w:val="Normal"/>
    <w:uiPriority w:val="99"/>
    <w:rsid w:val="0058736E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Tdc9">
    <w:name w:val="Tdc 9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Encabezadodetda">
    <w:name w:val="Encabezado de tda"/>
    <w:basedOn w:val="Normal"/>
    <w:uiPriority w:val="99"/>
    <w:rsid w:val="0058736E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240" w:line="240" w:lineRule="atLeast"/>
      <w:ind w:firstLine="284"/>
    </w:pPr>
    <w:rPr>
      <w:rFonts w:ascii="Univers" w:hAnsi="Univers"/>
      <w:sz w:val="18"/>
      <w:szCs w:val="20"/>
      <w:lang w:val="en-US"/>
    </w:rPr>
  </w:style>
  <w:style w:type="character" w:customStyle="1" w:styleId="EquationCaption">
    <w:name w:val="_Equation Caption"/>
    <w:uiPriority w:val="99"/>
    <w:rsid w:val="0058736E"/>
  </w:style>
  <w:style w:type="paragraph" w:styleId="Sangra3detindependiente">
    <w:name w:val="Body Text Indent 3"/>
    <w:basedOn w:val="Normal"/>
    <w:link w:val="Sangra3detindependienteCar"/>
    <w:uiPriority w:val="99"/>
    <w:rsid w:val="0058736E"/>
    <w:pPr>
      <w:tabs>
        <w:tab w:val="left" w:pos="-720"/>
        <w:tab w:val="left" w:pos="0"/>
      </w:tabs>
      <w:suppressAutoHyphens/>
      <w:spacing w:after="240" w:line="240" w:lineRule="atLeast"/>
      <w:ind w:left="720" w:hanging="720"/>
    </w:pPr>
    <w:rPr>
      <w:rFonts w:ascii="Verdana" w:hAnsi="Verdana"/>
      <w:spacing w:val="-2"/>
      <w:sz w:val="18"/>
      <w:szCs w:val="20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58736E"/>
    <w:rPr>
      <w:rFonts w:ascii="Verdana" w:hAnsi="Verdana"/>
      <w:spacing w:val="-2"/>
      <w:sz w:val="18"/>
      <w:lang w:val="en-US"/>
    </w:rPr>
  </w:style>
  <w:style w:type="paragraph" w:styleId="Cierre">
    <w:name w:val="Closing"/>
    <w:basedOn w:val="Normal"/>
    <w:link w:val="CierreCar"/>
    <w:uiPriority w:val="99"/>
    <w:rsid w:val="0058736E"/>
    <w:pPr>
      <w:spacing w:after="240"/>
      <w:ind w:left="4252" w:firstLine="284"/>
    </w:pPr>
    <w:rPr>
      <w:rFonts w:ascii="Verdana" w:hAnsi="Verdana"/>
      <w:sz w:val="18"/>
      <w:szCs w:val="20"/>
      <w:lang w:val="en-GB"/>
    </w:rPr>
  </w:style>
  <w:style w:type="character" w:customStyle="1" w:styleId="CierreCar">
    <w:name w:val="Cierre Car"/>
    <w:basedOn w:val="Fuentedeprrafopredeter"/>
    <w:link w:val="Cierre"/>
    <w:uiPriority w:val="99"/>
    <w:rsid w:val="0058736E"/>
    <w:rPr>
      <w:rFonts w:ascii="Verdana" w:hAnsi="Verdana"/>
      <w:sz w:val="18"/>
      <w:lang w:val="en-GB"/>
    </w:rPr>
  </w:style>
  <w:style w:type="paragraph" w:styleId="Continuarlista">
    <w:name w:val="List Continue"/>
    <w:basedOn w:val="Normal"/>
    <w:rsid w:val="0058736E"/>
    <w:pPr>
      <w:spacing w:after="240"/>
      <w:ind w:left="283" w:firstLine="284"/>
    </w:pPr>
    <w:rPr>
      <w:rFonts w:ascii="Verdana" w:hAnsi="Verdana"/>
      <w:sz w:val="18"/>
      <w:szCs w:val="20"/>
      <w:lang w:val="en-GB"/>
    </w:rPr>
  </w:style>
  <w:style w:type="paragraph" w:styleId="Continuarlista2">
    <w:name w:val="List Continue 2"/>
    <w:basedOn w:val="Normal"/>
    <w:uiPriority w:val="99"/>
    <w:rsid w:val="0058736E"/>
    <w:pPr>
      <w:spacing w:after="240"/>
      <w:ind w:left="566" w:firstLine="284"/>
    </w:pPr>
    <w:rPr>
      <w:rFonts w:ascii="Verdana" w:hAnsi="Verdana"/>
      <w:sz w:val="18"/>
      <w:szCs w:val="20"/>
      <w:lang w:val="en-GB"/>
    </w:rPr>
  </w:style>
  <w:style w:type="paragraph" w:styleId="Continuarlista3">
    <w:name w:val="List Continue 3"/>
    <w:basedOn w:val="Normal"/>
    <w:uiPriority w:val="99"/>
    <w:rsid w:val="0058736E"/>
    <w:pPr>
      <w:spacing w:after="240"/>
      <w:ind w:left="849" w:firstLine="284"/>
    </w:pPr>
    <w:rPr>
      <w:rFonts w:ascii="Verdana" w:hAnsi="Verdana"/>
      <w:sz w:val="18"/>
      <w:szCs w:val="20"/>
      <w:lang w:val="en-GB"/>
    </w:rPr>
  </w:style>
  <w:style w:type="paragraph" w:styleId="Continuarlista4">
    <w:name w:val="List Continue 4"/>
    <w:basedOn w:val="Normal"/>
    <w:uiPriority w:val="99"/>
    <w:rsid w:val="0058736E"/>
    <w:pPr>
      <w:spacing w:after="240"/>
      <w:ind w:left="1132" w:firstLine="284"/>
    </w:pPr>
    <w:rPr>
      <w:rFonts w:ascii="Verdana" w:hAnsi="Verdana"/>
      <w:sz w:val="18"/>
      <w:szCs w:val="20"/>
      <w:lang w:val="en-GB"/>
    </w:rPr>
  </w:style>
  <w:style w:type="paragraph" w:styleId="Continuarlista5">
    <w:name w:val="List Continue 5"/>
    <w:basedOn w:val="Normal"/>
    <w:uiPriority w:val="99"/>
    <w:rsid w:val="0058736E"/>
    <w:pPr>
      <w:spacing w:after="240"/>
      <w:ind w:left="1415" w:firstLine="284"/>
    </w:pPr>
    <w:rPr>
      <w:rFonts w:ascii="Verdana" w:hAnsi="Verdana"/>
      <w:sz w:val="18"/>
      <w:szCs w:val="20"/>
      <w:lang w:val="en-GB"/>
    </w:rPr>
  </w:style>
  <w:style w:type="paragraph" w:styleId="DireccinHTML">
    <w:name w:val="HTML Address"/>
    <w:basedOn w:val="Normal"/>
    <w:link w:val="DireccinHTMLCar"/>
    <w:uiPriority w:val="99"/>
    <w:rsid w:val="0058736E"/>
    <w:pPr>
      <w:spacing w:after="240"/>
      <w:ind w:firstLine="284"/>
    </w:pPr>
    <w:rPr>
      <w:rFonts w:ascii="Verdana" w:hAnsi="Verdana"/>
      <w:i/>
      <w:iCs/>
      <w:sz w:val="18"/>
      <w:szCs w:val="20"/>
      <w:lang w:val="en-GB"/>
    </w:rPr>
  </w:style>
  <w:style w:type="character" w:customStyle="1" w:styleId="DireccinHTMLCar">
    <w:name w:val="Dirección HTML Car"/>
    <w:basedOn w:val="Fuentedeprrafopredeter"/>
    <w:link w:val="DireccinHTML"/>
    <w:uiPriority w:val="99"/>
    <w:rsid w:val="0058736E"/>
    <w:rPr>
      <w:rFonts w:ascii="Verdana" w:hAnsi="Verdana"/>
      <w:i/>
      <w:iCs/>
      <w:sz w:val="18"/>
      <w:lang w:val="en-GB"/>
    </w:rPr>
  </w:style>
  <w:style w:type="paragraph" w:styleId="Direccinsobre">
    <w:name w:val="envelope address"/>
    <w:basedOn w:val="Normal"/>
    <w:uiPriority w:val="99"/>
    <w:rsid w:val="0058736E"/>
    <w:pPr>
      <w:framePr w:w="7920" w:h="1980" w:hRule="exact" w:hSpace="141" w:wrap="auto" w:hAnchor="page" w:xAlign="center" w:yAlign="bottom"/>
      <w:spacing w:after="240"/>
      <w:ind w:left="2880" w:firstLine="284"/>
    </w:pPr>
    <w:rPr>
      <w:rFonts w:ascii="Verdana" w:hAnsi="Verdana" w:cs="Arial"/>
      <w:sz w:val="24"/>
      <w:lang w:val="en-GB"/>
    </w:rPr>
  </w:style>
  <w:style w:type="paragraph" w:styleId="Encabezadodelista">
    <w:name w:val="toa heading"/>
    <w:basedOn w:val="Normal"/>
    <w:next w:val="Normal"/>
    <w:uiPriority w:val="99"/>
    <w:rsid w:val="0058736E"/>
    <w:pPr>
      <w:spacing w:after="240"/>
      <w:ind w:firstLine="284"/>
    </w:pPr>
    <w:rPr>
      <w:rFonts w:ascii="Verdana" w:hAnsi="Verdana" w:cs="Arial"/>
      <w:b/>
      <w:bCs/>
      <w:sz w:val="24"/>
      <w:lang w:val="en-GB"/>
    </w:rPr>
  </w:style>
  <w:style w:type="paragraph" w:styleId="Encabezadodemensaje">
    <w:name w:val="Message Header"/>
    <w:basedOn w:val="Normal"/>
    <w:link w:val="EncabezadodemensajeCar"/>
    <w:uiPriority w:val="99"/>
    <w:rsid w:val="0058736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240"/>
      <w:ind w:left="1134" w:hanging="1134"/>
    </w:pPr>
    <w:rPr>
      <w:rFonts w:ascii="Cambria" w:hAnsi="Cambria"/>
      <w:sz w:val="24"/>
      <w:lang w:val="en-GB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58736E"/>
    <w:rPr>
      <w:rFonts w:ascii="Cambria" w:hAnsi="Cambria"/>
      <w:sz w:val="24"/>
      <w:szCs w:val="24"/>
      <w:shd w:val="pct20" w:color="auto" w:fill="auto"/>
      <w:lang w:val="en-GB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58736E"/>
    <w:rPr>
      <w:rFonts w:ascii="Verdana" w:hAnsi="Verdana"/>
      <w:sz w:val="18"/>
      <w:lang w:val="en-GB"/>
    </w:rPr>
  </w:style>
  <w:style w:type="paragraph" w:styleId="Fecha">
    <w:name w:val="Date"/>
    <w:basedOn w:val="Normal"/>
    <w:next w:val="Normal"/>
    <w:link w:val="Fecha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FechaCar">
    <w:name w:val="Fecha Car"/>
    <w:basedOn w:val="Fuentedeprrafopredeter"/>
    <w:link w:val="Fecha"/>
    <w:uiPriority w:val="99"/>
    <w:rsid w:val="0058736E"/>
    <w:rPr>
      <w:rFonts w:ascii="Verdana" w:hAnsi="Verdana"/>
      <w:sz w:val="18"/>
      <w:lang w:val="en-GB"/>
    </w:rPr>
  </w:style>
  <w:style w:type="paragraph" w:styleId="Firma">
    <w:name w:val="Signature"/>
    <w:basedOn w:val="Normal"/>
    <w:link w:val="FirmaCar"/>
    <w:uiPriority w:val="99"/>
    <w:rsid w:val="0058736E"/>
    <w:pPr>
      <w:spacing w:after="240"/>
      <w:ind w:left="4252" w:firstLine="284"/>
    </w:pPr>
    <w:rPr>
      <w:rFonts w:ascii="Verdana" w:hAnsi="Verdana"/>
      <w:sz w:val="18"/>
      <w:szCs w:val="20"/>
      <w:lang w:val="en-GB"/>
    </w:rPr>
  </w:style>
  <w:style w:type="character" w:customStyle="1" w:styleId="FirmaCar">
    <w:name w:val="Firma Car"/>
    <w:basedOn w:val="Fuentedeprrafopredeter"/>
    <w:link w:val="Firma"/>
    <w:uiPriority w:val="99"/>
    <w:rsid w:val="0058736E"/>
    <w:rPr>
      <w:rFonts w:ascii="Verdana" w:hAnsi="Verdana"/>
      <w:sz w:val="18"/>
      <w:lang w:val="en-GB"/>
    </w:rPr>
  </w:style>
  <w:style w:type="paragraph" w:styleId="Firmadecorreoelectrnico">
    <w:name w:val="E-mail Signature"/>
    <w:basedOn w:val="Normal"/>
    <w:link w:val="Firmadecorreoelectrnico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rsid w:val="0058736E"/>
    <w:rPr>
      <w:rFonts w:ascii="Verdana" w:hAnsi="Verdana"/>
      <w:sz w:val="18"/>
      <w:lang w:val="en-GB"/>
    </w:rPr>
  </w:style>
  <w:style w:type="paragraph" w:styleId="HTMLconformatoprevio">
    <w:name w:val="HTML Preformatted"/>
    <w:basedOn w:val="Normal"/>
    <w:link w:val="HTMLconformatoprevioCar"/>
    <w:uiPriority w:val="99"/>
    <w:rsid w:val="0058736E"/>
    <w:pPr>
      <w:spacing w:after="240"/>
      <w:ind w:firstLine="284"/>
    </w:pPr>
    <w:rPr>
      <w:rFonts w:ascii="Courier New" w:hAnsi="Courier New"/>
      <w:sz w:val="18"/>
      <w:szCs w:val="20"/>
      <w:lang w:val="en-GB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8736E"/>
    <w:rPr>
      <w:rFonts w:ascii="Courier New" w:hAnsi="Courier New"/>
      <w:sz w:val="18"/>
      <w:lang w:val="en-GB"/>
    </w:rPr>
  </w:style>
  <w:style w:type="paragraph" w:styleId="ndice3">
    <w:name w:val="index 3"/>
    <w:basedOn w:val="Normal"/>
    <w:next w:val="Normal"/>
    <w:autoRedefine/>
    <w:uiPriority w:val="99"/>
    <w:rsid w:val="0058736E"/>
    <w:pPr>
      <w:spacing w:after="240"/>
      <w:ind w:left="600" w:hanging="200"/>
    </w:pPr>
    <w:rPr>
      <w:rFonts w:ascii="Verdana" w:hAnsi="Verdana"/>
      <w:sz w:val="18"/>
      <w:szCs w:val="20"/>
      <w:lang w:val="en-GB"/>
    </w:rPr>
  </w:style>
  <w:style w:type="paragraph" w:styleId="ndice4">
    <w:name w:val="index 4"/>
    <w:basedOn w:val="Normal"/>
    <w:next w:val="Normal"/>
    <w:autoRedefine/>
    <w:uiPriority w:val="99"/>
    <w:rsid w:val="0058736E"/>
    <w:pPr>
      <w:spacing w:after="240"/>
      <w:ind w:left="800" w:hanging="200"/>
    </w:pPr>
    <w:rPr>
      <w:rFonts w:ascii="Verdana" w:hAnsi="Verdana"/>
      <w:sz w:val="18"/>
      <w:szCs w:val="20"/>
      <w:lang w:val="en-GB"/>
    </w:rPr>
  </w:style>
  <w:style w:type="paragraph" w:styleId="ndice5">
    <w:name w:val="index 5"/>
    <w:basedOn w:val="Normal"/>
    <w:next w:val="Normal"/>
    <w:autoRedefine/>
    <w:uiPriority w:val="99"/>
    <w:rsid w:val="0058736E"/>
    <w:pPr>
      <w:spacing w:after="240"/>
      <w:ind w:left="1000" w:hanging="200"/>
    </w:pPr>
    <w:rPr>
      <w:rFonts w:ascii="Verdana" w:hAnsi="Verdana"/>
      <w:sz w:val="18"/>
      <w:szCs w:val="20"/>
      <w:lang w:val="en-GB"/>
    </w:rPr>
  </w:style>
  <w:style w:type="paragraph" w:styleId="ndice6">
    <w:name w:val="index 6"/>
    <w:basedOn w:val="Normal"/>
    <w:next w:val="Normal"/>
    <w:autoRedefine/>
    <w:uiPriority w:val="99"/>
    <w:rsid w:val="0058736E"/>
    <w:pPr>
      <w:spacing w:after="240"/>
      <w:ind w:left="1200" w:hanging="200"/>
    </w:pPr>
    <w:rPr>
      <w:rFonts w:ascii="Verdana" w:hAnsi="Verdana"/>
      <w:sz w:val="18"/>
      <w:szCs w:val="20"/>
      <w:lang w:val="en-GB"/>
    </w:rPr>
  </w:style>
  <w:style w:type="paragraph" w:styleId="ndice7">
    <w:name w:val="index 7"/>
    <w:basedOn w:val="Normal"/>
    <w:next w:val="Normal"/>
    <w:autoRedefine/>
    <w:uiPriority w:val="99"/>
    <w:rsid w:val="0058736E"/>
    <w:pPr>
      <w:spacing w:after="240"/>
      <w:ind w:left="1400" w:hanging="200"/>
    </w:pPr>
    <w:rPr>
      <w:rFonts w:ascii="Verdana" w:hAnsi="Verdana"/>
      <w:sz w:val="18"/>
      <w:szCs w:val="20"/>
      <w:lang w:val="en-GB"/>
    </w:rPr>
  </w:style>
  <w:style w:type="paragraph" w:styleId="ndice8">
    <w:name w:val="index 8"/>
    <w:basedOn w:val="Normal"/>
    <w:next w:val="Normal"/>
    <w:autoRedefine/>
    <w:uiPriority w:val="99"/>
    <w:rsid w:val="0058736E"/>
    <w:pPr>
      <w:spacing w:after="240"/>
      <w:ind w:left="1600" w:hanging="200"/>
    </w:pPr>
    <w:rPr>
      <w:rFonts w:ascii="Verdana" w:hAnsi="Verdana"/>
      <w:sz w:val="18"/>
      <w:szCs w:val="20"/>
      <w:lang w:val="en-GB"/>
    </w:rPr>
  </w:style>
  <w:style w:type="paragraph" w:styleId="ndice9">
    <w:name w:val="index 9"/>
    <w:basedOn w:val="Normal"/>
    <w:next w:val="Normal"/>
    <w:autoRedefine/>
    <w:uiPriority w:val="99"/>
    <w:rsid w:val="0058736E"/>
    <w:pPr>
      <w:spacing w:after="240"/>
      <w:ind w:left="1800" w:hanging="200"/>
    </w:pPr>
    <w:rPr>
      <w:rFonts w:ascii="Verdana" w:hAnsi="Verdana"/>
      <w:sz w:val="18"/>
      <w:szCs w:val="20"/>
      <w:lang w:val="en-GB"/>
    </w:rPr>
  </w:style>
  <w:style w:type="paragraph" w:styleId="Lista">
    <w:name w:val="List"/>
    <w:basedOn w:val="Normal"/>
    <w:rsid w:val="0058736E"/>
    <w:pPr>
      <w:spacing w:after="240"/>
      <w:ind w:left="283" w:hanging="283"/>
    </w:pPr>
    <w:rPr>
      <w:rFonts w:ascii="Verdana" w:hAnsi="Verdana"/>
      <w:sz w:val="18"/>
      <w:szCs w:val="20"/>
      <w:lang w:val="en-GB"/>
    </w:rPr>
  </w:style>
  <w:style w:type="paragraph" w:styleId="Lista2">
    <w:name w:val="List 2"/>
    <w:basedOn w:val="Normal"/>
    <w:uiPriority w:val="99"/>
    <w:rsid w:val="0058736E"/>
    <w:pPr>
      <w:spacing w:after="240"/>
      <w:ind w:left="566" w:hanging="283"/>
    </w:pPr>
    <w:rPr>
      <w:rFonts w:ascii="Verdana" w:hAnsi="Verdana"/>
      <w:sz w:val="18"/>
      <w:szCs w:val="20"/>
      <w:lang w:val="en-GB"/>
    </w:rPr>
  </w:style>
  <w:style w:type="paragraph" w:styleId="Lista3">
    <w:name w:val="List 3"/>
    <w:basedOn w:val="Normal"/>
    <w:uiPriority w:val="99"/>
    <w:rsid w:val="0058736E"/>
    <w:pPr>
      <w:spacing w:after="240"/>
      <w:ind w:left="849" w:hanging="283"/>
    </w:pPr>
    <w:rPr>
      <w:rFonts w:ascii="Verdana" w:hAnsi="Verdana"/>
      <w:sz w:val="18"/>
      <w:szCs w:val="20"/>
      <w:lang w:val="en-GB"/>
    </w:rPr>
  </w:style>
  <w:style w:type="paragraph" w:styleId="Lista4">
    <w:name w:val="List 4"/>
    <w:basedOn w:val="Normal"/>
    <w:uiPriority w:val="99"/>
    <w:rsid w:val="0058736E"/>
    <w:pPr>
      <w:spacing w:after="240"/>
      <w:ind w:left="1132" w:hanging="283"/>
    </w:pPr>
    <w:rPr>
      <w:rFonts w:ascii="Verdana" w:hAnsi="Verdana"/>
      <w:sz w:val="18"/>
      <w:szCs w:val="20"/>
      <w:lang w:val="en-GB"/>
    </w:rPr>
  </w:style>
  <w:style w:type="paragraph" w:styleId="Lista5">
    <w:name w:val="List 5"/>
    <w:basedOn w:val="Normal"/>
    <w:uiPriority w:val="99"/>
    <w:rsid w:val="0058736E"/>
    <w:pPr>
      <w:spacing w:after="240"/>
      <w:ind w:left="1415" w:hanging="283"/>
    </w:pPr>
    <w:rPr>
      <w:rFonts w:ascii="Verdana" w:hAnsi="Verdana"/>
      <w:sz w:val="18"/>
      <w:szCs w:val="20"/>
      <w:lang w:val="en-GB"/>
    </w:rPr>
  </w:style>
  <w:style w:type="paragraph" w:styleId="Listaconnmeros">
    <w:name w:val="List Number"/>
    <w:basedOn w:val="Normal"/>
    <w:uiPriority w:val="99"/>
    <w:rsid w:val="0058736E"/>
    <w:pPr>
      <w:numPr>
        <w:numId w:val="9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2">
    <w:name w:val="List Number 2"/>
    <w:basedOn w:val="Normal"/>
    <w:uiPriority w:val="99"/>
    <w:rsid w:val="0058736E"/>
    <w:pPr>
      <w:numPr>
        <w:numId w:val="10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3">
    <w:name w:val="List Number 3"/>
    <w:basedOn w:val="Normal"/>
    <w:uiPriority w:val="99"/>
    <w:rsid w:val="0058736E"/>
    <w:pPr>
      <w:numPr>
        <w:numId w:val="11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4">
    <w:name w:val="List Number 4"/>
    <w:basedOn w:val="Normal"/>
    <w:uiPriority w:val="99"/>
    <w:rsid w:val="0058736E"/>
    <w:pPr>
      <w:numPr>
        <w:numId w:val="12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5">
    <w:name w:val="List Number 5"/>
    <w:basedOn w:val="Normal"/>
    <w:uiPriority w:val="99"/>
    <w:rsid w:val="0058736E"/>
    <w:pPr>
      <w:numPr>
        <w:numId w:val="13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vietas">
    <w:name w:val="List Bullet"/>
    <w:basedOn w:val="Normal"/>
    <w:autoRedefine/>
    <w:uiPriority w:val="99"/>
    <w:rsid w:val="0058736E"/>
    <w:pPr>
      <w:numPr>
        <w:numId w:val="14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vietas2">
    <w:name w:val="List Bullet 2"/>
    <w:basedOn w:val="Normal"/>
    <w:autoRedefine/>
    <w:uiPriority w:val="99"/>
    <w:rsid w:val="0058736E"/>
    <w:pPr>
      <w:numPr>
        <w:numId w:val="16"/>
      </w:numPr>
      <w:tabs>
        <w:tab w:val="clear" w:pos="926"/>
        <w:tab w:val="num" w:pos="643"/>
      </w:tabs>
      <w:spacing w:after="240"/>
      <w:ind w:left="643"/>
    </w:pPr>
    <w:rPr>
      <w:rFonts w:ascii="Verdana" w:hAnsi="Verdana"/>
      <w:sz w:val="18"/>
      <w:szCs w:val="20"/>
      <w:lang w:val="en-GB"/>
    </w:rPr>
  </w:style>
  <w:style w:type="paragraph" w:styleId="Listaconvietas3">
    <w:name w:val="List Bullet 3"/>
    <w:basedOn w:val="Normal"/>
    <w:autoRedefine/>
    <w:uiPriority w:val="99"/>
    <w:rsid w:val="0058736E"/>
    <w:pPr>
      <w:numPr>
        <w:numId w:val="17"/>
      </w:numPr>
      <w:tabs>
        <w:tab w:val="clear" w:pos="1209"/>
        <w:tab w:val="num" w:pos="926"/>
      </w:tabs>
      <w:spacing w:after="240"/>
      <w:ind w:left="926"/>
    </w:pPr>
    <w:rPr>
      <w:rFonts w:ascii="Verdana" w:hAnsi="Verdana"/>
      <w:sz w:val="18"/>
      <w:szCs w:val="20"/>
      <w:lang w:val="en-GB"/>
    </w:rPr>
  </w:style>
  <w:style w:type="paragraph" w:styleId="Listaconvietas4">
    <w:name w:val="List Bullet 4"/>
    <w:basedOn w:val="Normal"/>
    <w:autoRedefine/>
    <w:uiPriority w:val="99"/>
    <w:rsid w:val="0058736E"/>
    <w:pPr>
      <w:spacing w:after="240"/>
      <w:ind w:left="1418" w:firstLine="284"/>
    </w:pPr>
    <w:rPr>
      <w:rFonts w:ascii="Verdana" w:hAnsi="Verdana"/>
      <w:sz w:val="18"/>
      <w:szCs w:val="20"/>
      <w:lang w:val="en-GB"/>
    </w:rPr>
  </w:style>
  <w:style w:type="paragraph" w:styleId="Listaconvietas5">
    <w:name w:val="List Bullet 5"/>
    <w:basedOn w:val="Normal"/>
    <w:autoRedefine/>
    <w:uiPriority w:val="99"/>
    <w:rsid w:val="0058736E"/>
    <w:pPr>
      <w:numPr>
        <w:numId w:val="15"/>
      </w:numPr>
      <w:tabs>
        <w:tab w:val="clear" w:pos="643"/>
        <w:tab w:val="num" w:pos="1492"/>
      </w:tabs>
      <w:spacing w:after="240"/>
      <w:ind w:left="1492"/>
    </w:pPr>
    <w:rPr>
      <w:rFonts w:ascii="Verdana" w:hAnsi="Verdana"/>
      <w:sz w:val="18"/>
      <w:szCs w:val="20"/>
      <w:lang w:val="en-GB"/>
    </w:rPr>
  </w:style>
  <w:style w:type="paragraph" w:styleId="Remitedesobre">
    <w:name w:val="envelope return"/>
    <w:basedOn w:val="Normal"/>
    <w:uiPriority w:val="99"/>
    <w:rsid w:val="0058736E"/>
    <w:pPr>
      <w:spacing w:after="240"/>
      <w:ind w:firstLine="284"/>
    </w:pPr>
    <w:rPr>
      <w:rFonts w:ascii="Verdana" w:hAnsi="Verdana" w:cs="Arial"/>
      <w:sz w:val="18"/>
      <w:szCs w:val="20"/>
      <w:lang w:val="en-GB"/>
    </w:rPr>
  </w:style>
  <w:style w:type="paragraph" w:styleId="Saludo">
    <w:name w:val="Salutation"/>
    <w:basedOn w:val="Normal"/>
    <w:next w:val="Normal"/>
    <w:link w:val="Saludo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SaludoCar">
    <w:name w:val="Saludo Car"/>
    <w:basedOn w:val="Fuentedeprrafopredeter"/>
    <w:link w:val="Saludo"/>
    <w:uiPriority w:val="99"/>
    <w:rsid w:val="0058736E"/>
    <w:rPr>
      <w:rFonts w:ascii="Verdana" w:hAnsi="Verdana"/>
      <w:sz w:val="18"/>
      <w:lang w:val="en-GB"/>
    </w:rPr>
  </w:style>
  <w:style w:type="paragraph" w:styleId="Sangranormal">
    <w:name w:val="Normal Indent"/>
    <w:basedOn w:val="Normal"/>
    <w:uiPriority w:val="99"/>
    <w:rsid w:val="0058736E"/>
    <w:pPr>
      <w:spacing w:after="240"/>
      <w:ind w:left="708" w:firstLine="284"/>
    </w:pPr>
    <w:rPr>
      <w:rFonts w:ascii="Verdana" w:hAnsi="Verdana"/>
      <w:sz w:val="18"/>
      <w:szCs w:val="20"/>
      <w:lang w:val="en-GB"/>
    </w:rPr>
  </w:style>
  <w:style w:type="paragraph" w:styleId="Subttulo">
    <w:name w:val="Subtitle"/>
    <w:basedOn w:val="Normal"/>
    <w:link w:val="SubttuloCar"/>
    <w:qFormat/>
    <w:rsid w:val="0058736E"/>
    <w:pPr>
      <w:spacing w:after="240"/>
      <w:ind w:firstLine="284"/>
      <w:jc w:val="center"/>
      <w:outlineLvl w:val="1"/>
    </w:pPr>
    <w:rPr>
      <w:rFonts w:ascii="Cambria" w:hAnsi="Cambria"/>
      <w:sz w:val="24"/>
      <w:lang w:val="en-GB"/>
    </w:rPr>
  </w:style>
  <w:style w:type="character" w:customStyle="1" w:styleId="SubttuloCar">
    <w:name w:val="Subtítulo Car"/>
    <w:basedOn w:val="Fuentedeprrafopredeter"/>
    <w:link w:val="Subttulo"/>
    <w:rsid w:val="0058736E"/>
    <w:rPr>
      <w:rFonts w:ascii="Cambria" w:hAnsi="Cambria"/>
      <w:sz w:val="24"/>
      <w:szCs w:val="24"/>
      <w:lang w:val="en-GB"/>
    </w:rPr>
  </w:style>
  <w:style w:type="paragraph" w:styleId="TDC70">
    <w:name w:val="toc 7"/>
    <w:basedOn w:val="Normal"/>
    <w:next w:val="Normal"/>
    <w:autoRedefine/>
    <w:uiPriority w:val="39"/>
    <w:rsid w:val="0058736E"/>
    <w:pPr>
      <w:spacing w:after="240"/>
      <w:ind w:left="1200" w:firstLine="284"/>
    </w:pPr>
    <w:rPr>
      <w:rFonts w:ascii="Verdana" w:hAnsi="Verdana"/>
      <w:sz w:val="18"/>
      <w:szCs w:val="20"/>
      <w:lang w:val="en-GB"/>
    </w:rPr>
  </w:style>
  <w:style w:type="paragraph" w:styleId="TDC80">
    <w:name w:val="toc 8"/>
    <w:basedOn w:val="Normal"/>
    <w:next w:val="Normal"/>
    <w:autoRedefine/>
    <w:uiPriority w:val="39"/>
    <w:rsid w:val="0058736E"/>
    <w:pPr>
      <w:spacing w:after="240"/>
      <w:ind w:left="1400" w:firstLine="284"/>
    </w:pPr>
    <w:rPr>
      <w:rFonts w:ascii="Verdana" w:hAnsi="Verdana"/>
      <w:sz w:val="18"/>
      <w:szCs w:val="20"/>
      <w:lang w:val="en-GB"/>
    </w:rPr>
  </w:style>
  <w:style w:type="paragraph" w:styleId="TDC90">
    <w:name w:val="toc 9"/>
    <w:basedOn w:val="Normal"/>
    <w:next w:val="Normal"/>
    <w:autoRedefine/>
    <w:uiPriority w:val="39"/>
    <w:rsid w:val="0058736E"/>
    <w:pPr>
      <w:spacing w:after="240"/>
      <w:ind w:left="1600" w:firstLine="284"/>
    </w:pPr>
    <w:rPr>
      <w:rFonts w:ascii="Verdana" w:hAnsi="Verdana"/>
      <w:sz w:val="18"/>
      <w:szCs w:val="20"/>
      <w:lang w:val="en-GB"/>
    </w:rPr>
  </w:style>
  <w:style w:type="paragraph" w:styleId="Textocomentario">
    <w:name w:val="annotation text"/>
    <w:basedOn w:val="Normal"/>
    <w:link w:val="Textocomentario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8736E"/>
    <w:rPr>
      <w:rFonts w:ascii="Verdana" w:hAnsi="Verdana"/>
      <w:sz w:val="18"/>
    </w:rPr>
  </w:style>
  <w:style w:type="paragraph" w:styleId="Textoconsangra">
    <w:name w:val="table of authorities"/>
    <w:basedOn w:val="Normal"/>
    <w:next w:val="Normal"/>
    <w:uiPriority w:val="99"/>
    <w:rsid w:val="0058736E"/>
    <w:pPr>
      <w:spacing w:after="240"/>
      <w:ind w:left="200" w:hanging="200"/>
    </w:pPr>
    <w:rPr>
      <w:rFonts w:ascii="Verdana" w:hAnsi="Verdana"/>
      <w:sz w:val="18"/>
      <w:szCs w:val="20"/>
      <w:lang w:val="en-GB"/>
    </w:rPr>
  </w:style>
  <w:style w:type="paragraph" w:styleId="Textodebloque">
    <w:name w:val="Block Text"/>
    <w:basedOn w:val="Normal"/>
    <w:uiPriority w:val="99"/>
    <w:rsid w:val="0058736E"/>
    <w:pPr>
      <w:spacing w:after="240"/>
      <w:ind w:left="1440" w:right="1440" w:firstLine="284"/>
    </w:pPr>
    <w:rPr>
      <w:rFonts w:ascii="Verdana" w:hAnsi="Verdana"/>
      <w:sz w:val="18"/>
      <w:szCs w:val="20"/>
      <w:lang w:val="en-GB"/>
    </w:rPr>
  </w:style>
  <w:style w:type="character" w:customStyle="1" w:styleId="TextoindependienteCar">
    <w:name w:val="Texto independiente Car"/>
    <w:basedOn w:val="Fuentedeprrafopredeter"/>
    <w:uiPriority w:val="99"/>
    <w:locked/>
    <w:rsid w:val="0058736E"/>
    <w:rPr>
      <w:rFonts w:ascii="Arial" w:hAnsi="Arial" w:cs="Times New Roman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locked/>
    <w:rsid w:val="0058736E"/>
    <w:rPr>
      <w:rFonts w:ascii="Tahoma" w:hAnsi="Tahoma"/>
      <w:spacing w:val="-3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rsid w:val="0058736E"/>
    <w:pPr>
      <w:spacing w:after="240"/>
      <w:ind w:firstLine="284"/>
    </w:pPr>
    <w:rPr>
      <w:rFonts w:ascii="Verdana" w:hAnsi="Verdana"/>
      <w:sz w:val="16"/>
      <w:szCs w:val="20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58736E"/>
    <w:rPr>
      <w:rFonts w:ascii="Verdana" w:hAnsi="Verdana"/>
      <w:sz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rsid w:val="0058736E"/>
    <w:pPr>
      <w:spacing w:after="240"/>
      <w:ind w:firstLine="210"/>
    </w:pPr>
    <w:rPr>
      <w:rFonts w:ascii="Verdana" w:hAnsi="Verdana"/>
      <w:sz w:val="18"/>
      <w:szCs w:val="20"/>
      <w:lang w:val="en-GB"/>
    </w:rPr>
  </w:style>
  <w:style w:type="character" w:customStyle="1" w:styleId="TextoindependienteCar1">
    <w:name w:val="Texto independiente Car1"/>
    <w:basedOn w:val="Fuentedeprrafopredeter"/>
    <w:link w:val="Textoindependiente"/>
    <w:rsid w:val="0058736E"/>
    <w:rPr>
      <w:rFonts w:ascii="Arial" w:hAnsi="Arial"/>
      <w:sz w:val="22"/>
      <w:szCs w:val="24"/>
    </w:rPr>
  </w:style>
  <w:style w:type="character" w:customStyle="1" w:styleId="TextoindependienteprimerasangraCar">
    <w:name w:val="Texto independiente primera sangría Car"/>
    <w:basedOn w:val="TextoindependienteCar1"/>
    <w:link w:val="Textoindependienteprimerasangra"/>
    <w:uiPriority w:val="99"/>
    <w:rsid w:val="0058736E"/>
    <w:rPr>
      <w:rFonts w:ascii="Verdana" w:hAnsi="Verdana"/>
      <w:sz w:val="18"/>
      <w:szCs w:val="24"/>
      <w:lang w:val="en-GB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rsid w:val="0058736E"/>
    <w:pPr>
      <w:spacing w:before="60" w:after="240"/>
      <w:ind w:firstLine="210"/>
    </w:pPr>
    <w:rPr>
      <w:rFonts w:ascii="Verdana" w:hAnsi="Verdana"/>
      <w:sz w:val="18"/>
      <w:szCs w:val="20"/>
      <w:lang w:val="en-GB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58736E"/>
    <w:rPr>
      <w:rFonts w:ascii="Verdana" w:hAnsi="Verdana"/>
      <w:sz w:val="18"/>
      <w:szCs w:val="22"/>
      <w:lang w:val="en-GB"/>
    </w:rPr>
  </w:style>
  <w:style w:type="paragraph" w:styleId="Textomacro">
    <w:name w:val="macro"/>
    <w:link w:val="TextomacroCar"/>
    <w:uiPriority w:val="99"/>
    <w:rsid w:val="0058736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60" w:line="360" w:lineRule="auto"/>
      <w:ind w:left="714" w:hanging="357"/>
      <w:jc w:val="both"/>
    </w:pPr>
    <w:rPr>
      <w:rFonts w:ascii="Courier New" w:hAnsi="Courier New" w:cs="Courier New"/>
    </w:rPr>
  </w:style>
  <w:style w:type="character" w:customStyle="1" w:styleId="TextomacroCar">
    <w:name w:val="Texto macro Car"/>
    <w:basedOn w:val="Fuentedeprrafopredeter"/>
    <w:link w:val="Textomacro"/>
    <w:uiPriority w:val="99"/>
    <w:rsid w:val="0058736E"/>
    <w:rPr>
      <w:rFonts w:ascii="Courier New" w:hAnsi="Courier New" w:cs="Courier New"/>
    </w:rPr>
  </w:style>
  <w:style w:type="paragraph" w:styleId="Textonotaalfinal">
    <w:name w:val="endnote text"/>
    <w:basedOn w:val="Normal"/>
    <w:link w:val="Textonotaalfinal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58736E"/>
    <w:rPr>
      <w:rFonts w:ascii="Verdana" w:hAnsi="Verdana"/>
      <w:sz w:val="18"/>
      <w:lang w:val="en-GB"/>
    </w:rPr>
  </w:style>
  <w:style w:type="paragraph" w:styleId="Textosinformato">
    <w:name w:val="Plain Text"/>
    <w:basedOn w:val="Normal"/>
    <w:link w:val="TextosinformatoCar"/>
    <w:uiPriority w:val="99"/>
    <w:rsid w:val="0058736E"/>
    <w:pPr>
      <w:spacing w:after="240"/>
      <w:ind w:firstLine="284"/>
    </w:pPr>
    <w:rPr>
      <w:rFonts w:ascii="Courier New" w:hAnsi="Courier New"/>
      <w:sz w:val="18"/>
      <w:szCs w:val="20"/>
      <w:lang w:val="en-GB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58736E"/>
    <w:rPr>
      <w:rFonts w:ascii="Courier New" w:hAnsi="Courier New"/>
      <w:sz w:val="18"/>
      <w:lang w:val="en-GB"/>
    </w:rPr>
  </w:style>
  <w:style w:type="paragraph" w:styleId="ndice1">
    <w:name w:val="index 1"/>
    <w:basedOn w:val="Normal"/>
    <w:next w:val="Normal"/>
    <w:autoRedefine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1440" w:right="720" w:hanging="1440"/>
    </w:pPr>
    <w:rPr>
      <w:rFonts w:ascii="Univers" w:hAnsi="Univers"/>
      <w:sz w:val="18"/>
      <w:szCs w:val="20"/>
      <w:lang w:val="en-US"/>
    </w:rPr>
  </w:style>
  <w:style w:type="paragraph" w:styleId="Ttulodendice">
    <w:name w:val="index heading"/>
    <w:basedOn w:val="Normal"/>
    <w:next w:val="ndice1"/>
    <w:uiPriority w:val="99"/>
    <w:rsid w:val="0058736E"/>
    <w:pPr>
      <w:spacing w:after="240"/>
      <w:ind w:firstLine="284"/>
    </w:pPr>
    <w:rPr>
      <w:rFonts w:ascii="Verdana" w:hAnsi="Verdana" w:cs="Arial"/>
      <w:b/>
      <w:bCs/>
      <w:sz w:val="18"/>
      <w:szCs w:val="20"/>
      <w:lang w:val="en-GB"/>
    </w:rPr>
  </w:style>
  <w:style w:type="paragraph" w:styleId="Ttulo">
    <w:name w:val="Title"/>
    <w:basedOn w:val="Normal"/>
    <w:link w:val="TtuloCar"/>
    <w:uiPriority w:val="99"/>
    <w:qFormat/>
    <w:rsid w:val="0058736E"/>
    <w:pPr>
      <w:widowControl w:val="0"/>
      <w:autoSpaceDE w:val="0"/>
      <w:autoSpaceDN w:val="0"/>
      <w:adjustRightInd w:val="0"/>
      <w:spacing w:after="240"/>
      <w:ind w:firstLine="284"/>
      <w:jc w:val="center"/>
    </w:pPr>
    <w:rPr>
      <w:rFonts w:ascii="Univers" w:hAnsi="Univers"/>
      <w:b/>
      <w:sz w:val="24"/>
      <w:szCs w:val="20"/>
    </w:rPr>
  </w:style>
  <w:style w:type="character" w:customStyle="1" w:styleId="TtuloCar">
    <w:name w:val="Título Car"/>
    <w:basedOn w:val="Fuentedeprrafopredeter"/>
    <w:link w:val="Ttulo"/>
    <w:uiPriority w:val="99"/>
    <w:rsid w:val="0058736E"/>
    <w:rPr>
      <w:rFonts w:ascii="Univers" w:hAnsi="Univers"/>
      <w:b/>
      <w:sz w:val="24"/>
    </w:rPr>
  </w:style>
  <w:style w:type="character" w:customStyle="1" w:styleId="shorttext1">
    <w:name w:val="short_text1"/>
    <w:uiPriority w:val="99"/>
    <w:rsid w:val="0058736E"/>
    <w:rPr>
      <w:sz w:val="19"/>
    </w:rPr>
  </w:style>
  <w:style w:type="table" w:styleId="Tablaelegante">
    <w:name w:val="Table Elegant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Encabezado3">
    <w:name w:val="Encabezado 3"/>
    <w:basedOn w:val="Encabezado"/>
    <w:uiPriority w:val="99"/>
    <w:semiHidden/>
    <w:rsid w:val="0058736E"/>
    <w:pPr>
      <w:tabs>
        <w:tab w:val="clear" w:pos="4252"/>
        <w:tab w:val="left" w:pos="213"/>
        <w:tab w:val="left" w:pos="5954"/>
      </w:tabs>
      <w:spacing w:after="240"/>
      <w:ind w:left="720" w:firstLine="284"/>
      <w:jc w:val="center"/>
    </w:pPr>
    <w:rPr>
      <w:rFonts w:ascii="Garamond" w:hAnsi="Garamond" w:cs="Courier New"/>
      <w:iCs/>
      <w:color w:val="auto"/>
      <w:sz w:val="16"/>
      <w:szCs w:val="16"/>
      <w:lang w:val="es-ES_tradnl"/>
    </w:rPr>
  </w:style>
  <w:style w:type="paragraph" w:customStyle="1" w:styleId="n">
    <w:name w:val="n"/>
    <w:basedOn w:val="Normal"/>
    <w:uiPriority w:val="99"/>
    <w:rsid w:val="0058736E"/>
    <w:pPr>
      <w:spacing w:after="240"/>
      <w:ind w:left="-851" w:right="-141" w:firstLine="284"/>
    </w:pPr>
    <w:rPr>
      <w:rFonts w:ascii="Verdana" w:hAnsi="Verdana" w:cs="Courier New"/>
      <w:iCs/>
      <w:sz w:val="28"/>
      <w:szCs w:val="16"/>
      <w:lang w:val="es-ES_tradnl"/>
    </w:rPr>
  </w:style>
  <w:style w:type="paragraph" w:customStyle="1" w:styleId="Textonivel10">
    <w:name w:val="Texto nivel 1"/>
    <w:basedOn w:val="Textoindependiente"/>
    <w:uiPriority w:val="99"/>
    <w:rsid w:val="0058736E"/>
    <w:pPr>
      <w:spacing w:before="40" w:after="240" w:line="280" w:lineRule="exact"/>
      <w:ind w:firstLine="284"/>
    </w:pPr>
    <w:rPr>
      <w:rFonts w:ascii="Verdana" w:hAnsi="Verdana" w:cs="Courier New"/>
      <w:iCs/>
      <w:szCs w:val="16"/>
      <w:lang w:val="es-ES_tradnl"/>
    </w:rPr>
  </w:style>
  <w:style w:type="table" w:styleId="Tablaconcuadrcula2">
    <w:name w:val="Table Grid 2"/>
    <w:basedOn w:val="Tablanormal"/>
    <w:rsid w:val="0058736E"/>
    <w:pPr>
      <w:spacing w:before="120" w:after="60" w:line="360" w:lineRule="auto"/>
      <w:ind w:left="714" w:hanging="357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2">
    <w:name w:val="index 2"/>
    <w:basedOn w:val="Normal"/>
    <w:next w:val="Normal"/>
    <w:autoRedefine/>
    <w:uiPriority w:val="99"/>
    <w:rsid w:val="0058736E"/>
    <w:pPr>
      <w:spacing w:after="240"/>
      <w:ind w:left="440" w:hanging="220"/>
    </w:pPr>
    <w:rPr>
      <w:rFonts w:ascii="Times New Roman" w:hAnsi="Times New Roman"/>
      <w:sz w:val="18"/>
      <w:szCs w:val="20"/>
      <w:lang w:val="en-GB"/>
    </w:rPr>
  </w:style>
  <w:style w:type="character" w:styleId="Refdenotaalfinal">
    <w:name w:val="endnote reference"/>
    <w:basedOn w:val="Fuentedeprrafopredeter"/>
    <w:uiPriority w:val="99"/>
    <w:rsid w:val="0058736E"/>
    <w:rPr>
      <w:rFonts w:cs="Times New Roman"/>
      <w:vertAlign w:val="superscript"/>
    </w:rPr>
  </w:style>
  <w:style w:type="character" w:customStyle="1" w:styleId="Heading">
    <w:name w:val="Heading"/>
    <w:uiPriority w:val="99"/>
    <w:rsid w:val="0058736E"/>
  </w:style>
  <w:style w:type="character" w:customStyle="1" w:styleId="RightPar">
    <w:name w:val="Right Par"/>
    <w:uiPriority w:val="99"/>
    <w:rsid w:val="0058736E"/>
  </w:style>
  <w:style w:type="character" w:customStyle="1" w:styleId="Subheading">
    <w:name w:val="Subheading"/>
    <w:uiPriority w:val="99"/>
    <w:rsid w:val="0058736E"/>
  </w:style>
  <w:style w:type="character" w:customStyle="1" w:styleId="FormatInh80">
    <w:name w:val="FormatInh[8]"/>
    <w:uiPriority w:val="99"/>
    <w:rsid w:val="0058736E"/>
  </w:style>
  <w:style w:type="character" w:customStyle="1" w:styleId="FormatInh50">
    <w:name w:val="FormatInh[5]"/>
    <w:uiPriority w:val="99"/>
    <w:rsid w:val="0058736E"/>
  </w:style>
  <w:style w:type="character" w:customStyle="1" w:styleId="FormatInh60">
    <w:name w:val="FormatInh[6]"/>
    <w:uiPriority w:val="99"/>
    <w:rsid w:val="0058736E"/>
  </w:style>
  <w:style w:type="character" w:customStyle="1" w:styleId="FormatInh20">
    <w:name w:val="FormatInh[2]"/>
    <w:uiPriority w:val="99"/>
    <w:rsid w:val="0058736E"/>
    <w:rPr>
      <w:rFonts w:ascii="Courier" w:hAnsi="Courier"/>
      <w:sz w:val="24"/>
      <w:lang w:val="en-US"/>
    </w:rPr>
  </w:style>
  <w:style w:type="character" w:customStyle="1" w:styleId="FormatInh70">
    <w:name w:val="FormatInh[7]"/>
    <w:uiPriority w:val="99"/>
    <w:rsid w:val="0058736E"/>
  </w:style>
  <w:style w:type="character" w:customStyle="1" w:styleId="AbsNrRech1">
    <w:name w:val="AbsNrRech[1]"/>
    <w:uiPriority w:val="99"/>
    <w:rsid w:val="0058736E"/>
  </w:style>
  <w:style w:type="character" w:customStyle="1" w:styleId="AbsNrRech2">
    <w:name w:val="AbsNrRech[2]"/>
    <w:uiPriority w:val="99"/>
    <w:rsid w:val="0058736E"/>
  </w:style>
  <w:style w:type="character" w:customStyle="1" w:styleId="FormatInh30">
    <w:name w:val="FormatInh[3]"/>
    <w:uiPriority w:val="99"/>
    <w:rsid w:val="0058736E"/>
    <w:rPr>
      <w:rFonts w:ascii="Courier" w:hAnsi="Courier"/>
      <w:sz w:val="24"/>
      <w:lang w:val="en-US"/>
    </w:rPr>
  </w:style>
  <w:style w:type="character" w:customStyle="1" w:styleId="AbsNrRech3">
    <w:name w:val="AbsNrRech[3]"/>
    <w:uiPriority w:val="99"/>
    <w:rsid w:val="0058736E"/>
  </w:style>
  <w:style w:type="character" w:customStyle="1" w:styleId="AbsNrRech4">
    <w:name w:val="AbsNrRech[4]"/>
    <w:uiPriority w:val="99"/>
    <w:rsid w:val="0058736E"/>
  </w:style>
  <w:style w:type="character" w:customStyle="1" w:styleId="AbsNrRech5">
    <w:name w:val="AbsNrRech[5]"/>
    <w:uiPriority w:val="99"/>
    <w:rsid w:val="0058736E"/>
  </w:style>
  <w:style w:type="character" w:customStyle="1" w:styleId="AbsNrRech6">
    <w:name w:val="AbsNrRech[6]"/>
    <w:uiPriority w:val="99"/>
    <w:rsid w:val="0058736E"/>
  </w:style>
  <w:style w:type="character" w:customStyle="1" w:styleId="AbsNrRech7">
    <w:name w:val="AbsNrRech[7]"/>
    <w:uiPriority w:val="99"/>
    <w:rsid w:val="0058736E"/>
  </w:style>
  <w:style w:type="character" w:customStyle="1" w:styleId="AbsNrRech8">
    <w:name w:val="AbsNrRech[8]"/>
    <w:uiPriority w:val="99"/>
    <w:rsid w:val="0058736E"/>
  </w:style>
  <w:style w:type="paragraph" w:customStyle="1" w:styleId="FormatInh10">
    <w:name w:val="FormatInh[1]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Courier" w:hAnsi="Courier" w:cs="Courier"/>
      <w:sz w:val="24"/>
      <w:szCs w:val="24"/>
      <w:lang w:val="en-US"/>
    </w:rPr>
  </w:style>
  <w:style w:type="character" w:customStyle="1" w:styleId="FormatInh40">
    <w:name w:val="FormatInh[4]"/>
    <w:uiPriority w:val="99"/>
    <w:rsid w:val="0058736E"/>
    <w:rPr>
      <w:b/>
      <w:i/>
      <w:sz w:val="24"/>
    </w:rPr>
  </w:style>
  <w:style w:type="character" w:customStyle="1" w:styleId="Document10">
    <w:name w:val="Document[1]"/>
    <w:uiPriority w:val="99"/>
    <w:rsid w:val="0058736E"/>
  </w:style>
  <w:style w:type="character" w:customStyle="1" w:styleId="Document20">
    <w:name w:val="Document[2]"/>
    <w:uiPriority w:val="99"/>
    <w:rsid w:val="0058736E"/>
  </w:style>
  <w:style w:type="character" w:customStyle="1" w:styleId="Document30">
    <w:name w:val="Document[3]"/>
    <w:uiPriority w:val="99"/>
    <w:rsid w:val="0058736E"/>
  </w:style>
  <w:style w:type="character" w:customStyle="1" w:styleId="Document40">
    <w:name w:val="Document[4]"/>
    <w:uiPriority w:val="99"/>
    <w:rsid w:val="0058736E"/>
  </w:style>
  <w:style w:type="character" w:customStyle="1" w:styleId="Document50">
    <w:name w:val="Document[5]"/>
    <w:uiPriority w:val="99"/>
    <w:rsid w:val="0058736E"/>
  </w:style>
  <w:style w:type="character" w:customStyle="1" w:styleId="Document60">
    <w:name w:val="Document[6]"/>
    <w:uiPriority w:val="99"/>
    <w:rsid w:val="0058736E"/>
  </w:style>
  <w:style w:type="character" w:customStyle="1" w:styleId="Document70">
    <w:name w:val="Document[7]"/>
    <w:uiPriority w:val="99"/>
    <w:rsid w:val="0058736E"/>
  </w:style>
  <w:style w:type="character" w:customStyle="1" w:styleId="Document80">
    <w:name w:val="Document[8]"/>
    <w:uiPriority w:val="99"/>
    <w:rsid w:val="0058736E"/>
  </w:style>
  <w:style w:type="character" w:customStyle="1" w:styleId="4">
    <w:name w:val="4"/>
    <w:uiPriority w:val="99"/>
    <w:rsid w:val="0058736E"/>
    <w:rPr>
      <w:rFonts w:ascii="Courier" w:hAnsi="Courier"/>
      <w:sz w:val="24"/>
      <w:lang w:val="en-US"/>
    </w:rPr>
  </w:style>
  <w:style w:type="character" w:customStyle="1" w:styleId="5">
    <w:name w:val="5"/>
    <w:uiPriority w:val="99"/>
    <w:rsid w:val="0058736E"/>
  </w:style>
  <w:style w:type="character" w:customStyle="1" w:styleId="6">
    <w:name w:val="6"/>
    <w:uiPriority w:val="99"/>
    <w:rsid w:val="0058736E"/>
  </w:style>
  <w:style w:type="character" w:customStyle="1" w:styleId="7">
    <w:name w:val="7"/>
    <w:uiPriority w:val="99"/>
    <w:rsid w:val="0058736E"/>
  </w:style>
  <w:style w:type="character" w:customStyle="1" w:styleId="8">
    <w:name w:val="8"/>
    <w:uiPriority w:val="99"/>
    <w:rsid w:val="0058736E"/>
    <w:rPr>
      <w:rFonts w:ascii="Courier" w:hAnsi="Courier"/>
      <w:sz w:val="24"/>
      <w:lang w:val="en-US"/>
    </w:rPr>
  </w:style>
  <w:style w:type="character" w:customStyle="1" w:styleId="9">
    <w:name w:val="9"/>
    <w:uiPriority w:val="99"/>
    <w:rsid w:val="0058736E"/>
  </w:style>
  <w:style w:type="character" w:customStyle="1" w:styleId="10">
    <w:name w:val="10"/>
    <w:uiPriority w:val="99"/>
    <w:rsid w:val="0058736E"/>
  </w:style>
  <w:style w:type="character" w:customStyle="1" w:styleId="110">
    <w:name w:val="11"/>
    <w:uiPriority w:val="99"/>
    <w:rsid w:val="0058736E"/>
  </w:style>
  <w:style w:type="character" w:customStyle="1" w:styleId="120">
    <w:name w:val="12"/>
    <w:uiPriority w:val="99"/>
    <w:rsid w:val="0058736E"/>
  </w:style>
  <w:style w:type="character" w:customStyle="1" w:styleId="130">
    <w:name w:val="13"/>
    <w:uiPriority w:val="99"/>
    <w:rsid w:val="0058736E"/>
  </w:style>
  <w:style w:type="character" w:customStyle="1" w:styleId="140">
    <w:name w:val="14"/>
    <w:uiPriority w:val="99"/>
    <w:rsid w:val="0058736E"/>
  </w:style>
  <w:style w:type="paragraph" w:customStyle="1" w:styleId="150">
    <w:name w:val="15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Courier" w:hAnsi="Courier" w:cs="Courier"/>
      <w:sz w:val="24"/>
      <w:szCs w:val="24"/>
      <w:lang w:val="en-US"/>
    </w:rPr>
  </w:style>
  <w:style w:type="character" w:customStyle="1" w:styleId="16">
    <w:name w:val="16"/>
    <w:uiPriority w:val="99"/>
    <w:rsid w:val="0058736E"/>
    <w:rPr>
      <w:b/>
      <w:i/>
      <w:sz w:val="24"/>
    </w:rPr>
  </w:style>
  <w:style w:type="paragraph" w:customStyle="1" w:styleId="EstiloTtulo5Negrita">
    <w:name w:val="Estilo Título 5 + Negrita"/>
    <w:basedOn w:val="Ttulo5"/>
    <w:link w:val="EstiloTtulo5NegritaCar"/>
    <w:autoRedefine/>
    <w:uiPriority w:val="99"/>
    <w:rsid w:val="0058736E"/>
    <w:pPr>
      <w:keepNext/>
      <w:tabs>
        <w:tab w:val="clear" w:pos="1009"/>
      </w:tabs>
      <w:spacing w:before="60" w:after="240" w:line="240" w:lineRule="auto"/>
      <w:ind w:left="1008" w:hanging="1008"/>
    </w:pPr>
    <w:rPr>
      <w:rFonts w:ascii="Verdana" w:hAnsi="Verdana"/>
      <w:bCs w:val="0"/>
      <w:iCs w:val="0"/>
      <w:sz w:val="18"/>
      <w:lang w:val="en-GB"/>
    </w:rPr>
  </w:style>
  <w:style w:type="character" w:customStyle="1" w:styleId="EstiloTtulo5NegritaCar">
    <w:name w:val="Estilo Título 5 + Negrita Car"/>
    <w:link w:val="EstiloTtulo5Negrita"/>
    <w:uiPriority w:val="99"/>
    <w:locked/>
    <w:rsid w:val="0058736E"/>
    <w:rPr>
      <w:rFonts w:ascii="Verdana" w:hAnsi="Verdana"/>
      <w:b/>
      <w:i/>
      <w:sz w:val="18"/>
      <w:lang w:val="en-GB"/>
    </w:rPr>
  </w:style>
  <w:style w:type="character" w:customStyle="1" w:styleId="mediumtext1">
    <w:name w:val="medium_text1"/>
    <w:uiPriority w:val="99"/>
    <w:rsid w:val="0058736E"/>
    <w:rPr>
      <w:sz w:val="16"/>
    </w:rPr>
  </w:style>
  <w:style w:type="character" w:customStyle="1" w:styleId="longtext1">
    <w:name w:val="long_text1"/>
    <w:uiPriority w:val="99"/>
    <w:rsid w:val="0058736E"/>
    <w:rPr>
      <w:sz w:val="20"/>
    </w:rPr>
  </w:style>
  <w:style w:type="table" w:styleId="Tablaprofesional">
    <w:name w:val="Table Professional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opo2">
    <w:name w:val="Topo_2"/>
    <w:basedOn w:val="Normal"/>
    <w:uiPriority w:val="99"/>
    <w:rsid w:val="0058736E"/>
    <w:pPr>
      <w:numPr>
        <w:numId w:val="21"/>
      </w:numPr>
      <w:spacing w:after="240"/>
    </w:pPr>
    <w:rPr>
      <w:rFonts w:ascii="Verdana" w:hAnsi="Verdana"/>
      <w:color w:val="000000"/>
      <w:szCs w:val="20"/>
      <w:lang w:val="en-GB"/>
    </w:rPr>
  </w:style>
  <w:style w:type="table" w:styleId="Tablaclsica2">
    <w:name w:val="Table Classic 2"/>
    <w:basedOn w:val="Tablanormal"/>
    <w:uiPriority w:val="99"/>
    <w:rsid w:val="0058736E"/>
    <w:pPr>
      <w:spacing w:before="60" w:after="60" w:line="360" w:lineRule="auto"/>
      <w:ind w:left="714" w:hanging="357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rsid w:val="0058736E"/>
    <w:pPr>
      <w:spacing w:before="60" w:after="60" w:line="360" w:lineRule="auto"/>
      <w:ind w:left="714" w:hanging="357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aconcuadrcula7">
    <w:name w:val="Table Grid 7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extopredete">
    <w:name w:val="Texto predete"/>
    <w:uiPriority w:val="99"/>
    <w:rsid w:val="0058736E"/>
    <w:pPr>
      <w:spacing w:before="120" w:after="60" w:line="360" w:lineRule="auto"/>
      <w:ind w:left="714" w:hanging="357"/>
      <w:jc w:val="both"/>
    </w:pPr>
    <w:rPr>
      <w:color w:val="000000"/>
      <w:sz w:val="24"/>
      <w:lang w:val="es-ES_tradnl"/>
    </w:rPr>
  </w:style>
  <w:style w:type="paragraph" w:customStyle="1" w:styleId="Estndar">
    <w:name w:val="Estándar"/>
    <w:uiPriority w:val="99"/>
    <w:rsid w:val="0058736E"/>
    <w:pPr>
      <w:spacing w:before="120" w:after="60" w:line="360" w:lineRule="auto"/>
      <w:ind w:left="714" w:hanging="357"/>
      <w:jc w:val="both"/>
    </w:pPr>
    <w:rPr>
      <w:color w:val="000000"/>
      <w:sz w:val="22"/>
    </w:rPr>
  </w:style>
  <w:style w:type="paragraph" w:customStyle="1" w:styleId="Esquema3">
    <w:name w:val="Esquema3"/>
    <w:uiPriority w:val="99"/>
    <w:rsid w:val="0058736E"/>
    <w:pPr>
      <w:spacing w:before="170" w:after="170" w:line="360" w:lineRule="auto"/>
      <w:ind w:left="1309" w:hanging="1309"/>
      <w:jc w:val="both"/>
    </w:pPr>
    <w:rPr>
      <w:b/>
      <w:color w:val="000000"/>
      <w:sz w:val="26"/>
    </w:rPr>
  </w:style>
  <w:style w:type="character" w:styleId="Refdecomentario">
    <w:name w:val="annotation reference"/>
    <w:basedOn w:val="Fuentedeprrafopredeter"/>
    <w:uiPriority w:val="99"/>
    <w:rsid w:val="0058736E"/>
    <w:rPr>
      <w:rFonts w:cs="Times New Roman"/>
      <w:sz w:val="16"/>
    </w:rPr>
  </w:style>
  <w:style w:type="paragraph" w:customStyle="1" w:styleId="topoa">
    <w:name w:val="topo_a)"/>
    <w:uiPriority w:val="99"/>
    <w:rsid w:val="0058736E"/>
    <w:pPr>
      <w:spacing w:before="120" w:after="60" w:line="360" w:lineRule="auto"/>
      <w:ind w:left="1871" w:hanging="567"/>
      <w:jc w:val="both"/>
    </w:pPr>
    <w:rPr>
      <w:color w:val="000000"/>
      <w:sz w:val="22"/>
    </w:rPr>
  </w:style>
  <w:style w:type="paragraph" w:customStyle="1" w:styleId="Nmeros">
    <w:name w:val="Números"/>
    <w:uiPriority w:val="99"/>
    <w:rsid w:val="0058736E"/>
    <w:pPr>
      <w:spacing w:before="120" w:after="60" w:line="360" w:lineRule="auto"/>
      <w:ind w:left="714" w:hanging="357"/>
      <w:jc w:val="both"/>
    </w:pPr>
    <w:rPr>
      <w:color w:val="000000"/>
      <w:sz w:val="24"/>
    </w:rPr>
  </w:style>
  <w:style w:type="paragraph" w:customStyle="1" w:styleId="topo-">
    <w:name w:val="topo-"/>
    <w:uiPriority w:val="99"/>
    <w:rsid w:val="0058736E"/>
    <w:pPr>
      <w:spacing w:before="120" w:after="60" w:line="360" w:lineRule="auto"/>
      <w:ind w:left="2324" w:hanging="453"/>
      <w:jc w:val="both"/>
    </w:pPr>
    <w:rPr>
      <w:color w:val="000000"/>
      <w:sz w:val="22"/>
    </w:rPr>
  </w:style>
  <w:style w:type="paragraph" w:customStyle="1" w:styleId="Esquema5">
    <w:name w:val="Esquema5"/>
    <w:uiPriority w:val="99"/>
    <w:rsid w:val="0058736E"/>
    <w:pPr>
      <w:spacing w:before="28" w:after="85" w:line="360" w:lineRule="auto"/>
      <w:ind w:left="1304" w:hanging="1304"/>
      <w:jc w:val="both"/>
    </w:pPr>
    <w:rPr>
      <w:b/>
      <w:color w:val="000000"/>
      <w:sz w:val="24"/>
    </w:rPr>
  </w:style>
  <w:style w:type="paragraph" w:customStyle="1" w:styleId="Esquema4">
    <w:name w:val="Esquema4"/>
    <w:next w:val="Esquema5"/>
    <w:uiPriority w:val="99"/>
    <w:rsid w:val="0058736E"/>
    <w:pPr>
      <w:spacing w:before="113" w:after="113" w:line="360" w:lineRule="auto"/>
      <w:ind w:left="1315" w:hanging="1315"/>
      <w:jc w:val="both"/>
    </w:pPr>
    <w:rPr>
      <w:b/>
      <w:color w:val="000000"/>
      <w:sz w:val="24"/>
    </w:rPr>
  </w:style>
  <w:style w:type="character" w:customStyle="1" w:styleId="hps">
    <w:name w:val="hps"/>
    <w:rsid w:val="0058736E"/>
  </w:style>
  <w:style w:type="character" w:customStyle="1" w:styleId="atn">
    <w:name w:val="atn"/>
    <w:uiPriority w:val="99"/>
    <w:rsid w:val="0058736E"/>
  </w:style>
  <w:style w:type="character" w:customStyle="1" w:styleId="hpsalt-edited">
    <w:name w:val="hps alt-edited"/>
    <w:uiPriority w:val="99"/>
    <w:rsid w:val="0058736E"/>
  </w:style>
  <w:style w:type="character" w:customStyle="1" w:styleId="hpsatn">
    <w:name w:val="hps atn"/>
    <w:uiPriority w:val="99"/>
    <w:rsid w:val="0058736E"/>
  </w:style>
  <w:style w:type="character" w:customStyle="1" w:styleId="shorttext">
    <w:name w:val="short_text"/>
    <w:uiPriority w:val="99"/>
    <w:rsid w:val="0058736E"/>
  </w:style>
  <w:style w:type="paragraph" w:customStyle="1" w:styleId="epgrafe0">
    <w:name w:val="epígrafe"/>
    <w:basedOn w:val="Normal"/>
    <w:uiPriority w:val="99"/>
    <w:rsid w:val="0058736E"/>
    <w:pPr>
      <w:spacing w:after="240"/>
      <w:ind w:firstLine="284"/>
    </w:pPr>
    <w:rPr>
      <w:rFonts w:ascii="Courier" w:hAnsi="Courier"/>
      <w:sz w:val="24"/>
      <w:szCs w:val="20"/>
      <w:lang w:val="es-ES_tradnl"/>
    </w:rPr>
  </w:style>
  <w:style w:type="table" w:styleId="Tablacontema">
    <w:name w:val="Table Theme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rsid w:val="0058736E"/>
    <w:rPr>
      <w:rFonts w:cs="Times New Roman"/>
      <w:color w:val="800080"/>
      <w:u w:val="single"/>
    </w:rPr>
  </w:style>
  <w:style w:type="paragraph" w:customStyle="1" w:styleId="xl69">
    <w:name w:val="xl69"/>
    <w:basedOn w:val="Normal"/>
    <w:rsid w:val="0058736E"/>
    <w:pPr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70">
    <w:name w:val="xl70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2"/>
      <w:szCs w:val="12"/>
    </w:rPr>
  </w:style>
  <w:style w:type="paragraph" w:customStyle="1" w:styleId="xl71">
    <w:name w:val="xl71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2">
    <w:name w:val="xl72"/>
    <w:basedOn w:val="Normal"/>
    <w:rsid w:val="0058736E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73">
    <w:name w:val="xl73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</w:pPr>
    <w:rPr>
      <w:rFonts w:ascii="Univers (W1)" w:hAnsi="Univers (W1)"/>
      <w:sz w:val="12"/>
      <w:szCs w:val="12"/>
    </w:rPr>
  </w:style>
  <w:style w:type="paragraph" w:customStyle="1" w:styleId="xl74">
    <w:name w:val="xl74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2"/>
      <w:szCs w:val="12"/>
    </w:rPr>
  </w:style>
  <w:style w:type="paragraph" w:customStyle="1" w:styleId="xl75">
    <w:name w:val="xl75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6">
    <w:name w:val="xl76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7">
    <w:name w:val="xl77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8">
    <w:name w:val="xl78"/>
    <w:basedOn w:val="Normal"/>
    <w:rsid w:val="0058736E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2"/>
      <w:szCs w:val="12"/>
    </w:rPr>
  </w:style>
  <w:style w:type="paragraph" w:customStyle="1" w:styleId="xl79">
    <w:name w:val="xl79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6"/>
      <w:szCs w:val="16"/>
    </w:rPr>
  </w:style>
  <w:style w:type="paragraph" w:customStyle="1" w:styleId="xl80">
    <w:name w:val="xl80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81">
    <w:name w:val="xl81"/>
    <w:basedOn w:val="Normal"/>
    <w:rsid w:val="0058736E"/>
    <w:pPr>
      <w:pBdr>
        <w:top w:val="single" w:sz="4" w:space="0" w:color="auto"/>
        <w:bottom w:val="single" w:sz="4" w:space="0" w:color="auto"/>
      </w:pBdr>
      <w:shd w:val="clear" w:color="000000" w:fill="FDE9D9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2">
    <w:name w:val="xl82"/>
    <w:basedOn w:val="Normal"/>
    <w:rsid w:val="0058736E"/>
    <w:pPr>
      <w:shd w:val="clear" w:color="000000" w:fill="FDE9D9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3">
    <w:name w:val="xl83"/>
    <w:basedOn w:val="Normal"/>
    <w:rsid w:val="0058736E"/>
    <w:pPr>
      <w:pBdr>
        <w:top w:val="single" w:sz="4" w:space="0" w:color="auto"/>
      </w:pBdr>
      <w:shd w:val="clear" w:color="000000" w:fill="F2DCDB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4">
    <w:name w:val="xl84"/>
    <w:basedOn w:val="Normal"/>
    <w:rsid w:val="0058736E"/>
    <w:pPr>
      <w:pBdr>
        <w:top w:val="single" w:sz="4" w:space="0" w:color="auto"/>
        <w:bottom w:val="single" w:sz="4" w:space="0" w:color="auto"/>
      </w:pBdr>
      <w:shd w:val="clear" w:color="000000" w:fill="F2DCDB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5">
    <w:name w:val="xl85"/>
    <w:basedOn w:val="Normal"/>
    <w:rsid w:val="0058736E"/>
    <w:pPr>
      <w:shd w:val="clear" w:color="000000" w:fill="FDE9D9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6">
    <w:name w:val="xl86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</w:pPr>
    <w:rPr>
      <w:rFonts w:ascii="Univers (W1)" w:hAnsi="Univers (W1)"/>
      <w:sz w:val="12"/>
      <w:szCs w:val="12"/>
    </w:rPr>
  </w:style>
  <w:style w:type="paragraph" w:customStyle="1" w:styleId="xl87">
    <w:name w:val="xl87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88">
    <w:name w:val="xl88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89">
    <w:name w:val="xl89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90">
    <w:name w:val="xl90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91">
    <w:name w:val="xl91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92">
    <w:name w:val="xl92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DCE6F1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color w:val="000000"/>
      <w:sz w:val="24"/>
    </w:rPr>
  </w:style>
  <w:style w:type="paragraph" w:customStyle="1" w:styleId="xl93">
    <w:name w:val="xl93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FFFF00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color w:val="000000"/>
      <w:sz w:val="24"/>
    </w:rPr>
  </w:style>
  <w:style w:type="numbering" w:customStyle="1" w:styleId="EstiloNumerado1">
    <w:name w:val="Estilo Numerado1"/>
    <w:rsid w:val="0058736E"/>
    <w:pPr>
      <w:numPr>
        <w:numId w:val="20"/>
      </w:numPr>
    </w:pPr>
  </w:style>
  <w:style w:type="numbering" w:customStyle="1" w:styleId="EstiloEsquemanumeradoArial12ptNegritaGris50">
    <w:name w:val="Estilo Esquema numerado Arial 12 pt Negrita Gris 50%"/>
    <w:rsid w:val="0058736E"/>
    <w:pPr>
      <w:numPr>
        <w:numId w:val="18"/>
      </w:numPr>
    </w:pPr>
  </w:style>
  <w:style w:type="numbering" w:customStyle="1" w:styleId="EstiloNumerado">
    <w:name w:val="Estilo Numerado"/>
    <w:rsid w:val="0058736E"/>
    <w:pPr>
      <w:numPr>
        <w:numId w:val="19"/>
      </w:numPr>
    </w:pPr>
  </w:style>
  <w:style w:type="paragraph" w:customStyle="1" w:styleId="font0">
    <w:name w:val="font0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Verdana" w:hAnsi="Verdana"/>
      <w:color w:val="000000"/>
      <w:szCs w:val="22"/>
    </w:rPr>
  </w:style>
  <w:style w:type="paragraph" w:customStyle="1" w:styleId="font5">
    <w:name w:val="font5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Verdana" w:hAnsi="Verdana"/>
      <w:b/>
      <w:bCs/>
      <w:color w:val="000000"/>
      <w:szCs w:val="22"/>
    </w:rPr>
  </w:style>
  <w:style w:type="paragraph" w:customStyle="1" w:styleId="xl64">
    <w:name w:val="xl64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Times New Roman" w:hAnsi="Times New Roman"/>
      <w:b/>
      <w:bCs/>
      <w:sz w:val="36"/>
      <w:szCs w:val="36"/>
    </w:rPr>
  </w:style>
  <w:style w:type="paragraph" w:customStyle="1" w:styleId="xl65">
    <w:name w:val="xl65"/>
    <w:basedOn w:val="Normal"/>
    <w:rsid w:val="0058736E"/>
    <w:pPr>
      <w:pBdr>
        <w:left w:val="single" w:sz="8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66">
    <w:name w:val="xl66"/>
    <w:basedOn w:val="Normal"/>
    <w:rsid w:val="0058736E"/>
    <w:pPr>
      <w:spacing w:before="100" w:beforeAutospacing="1" w:after="100" w:afterAutospacing="1"/>
      <w:ind w:firstLine="284"/>
      <w:jc w:val="center"/>
    </w:pPr>
    <w:rPr>
      <w:rFonts w:ascii="Times New Roman" w:hAnsi="Times New Roman"/>
      <w:sz w:val="24"/>
    </w:rPr>
  </w:style>
  <w:style w:type="paragraph" w:customStyle="1" w:styleId="xl67">
    <w:name w:val="xl67"/>
    <w:basedOn w:val="Normal"/>
    <w:rsid w:val="0058736E"/>
    <w:pPr>
      <w:pBdr>
        <w:right w:val="single" w:sz="8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68">
    <w:name w:val="xl68"/>
    <w:basedOn w:val="Normal"/>
    <w:rsid w:val="0058736E"/>
    <w:pPr>
      <w:pBdr>
        <w:left w:val="single" w:sz="8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4">
    <w:name w:val="xl94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5">
    <w:name w:val="xl95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</w:pPr>
    <w:rPr>
      <w:rFonts w:ascii="Times New Roman" w:hAnsi="Times New Roman"/>
      <w:sz w:val="24"/>
    </w:rPr>
  </w:style>
  <w:style w:type="paragraph" w:customStyle="1" w:styleId="xl96">
    <w:name w:val="xl96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7">
    <w:name w:val="xl97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8">
    <w:name w:val="xl98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Verdana" w:hAnsi="Verdana"/>
      <w:sz w:val="24"/>
    </w:rPr>
  </w:style>
  <w:style w:type="paragraph" w:customStyle="1" w:styleId="xl99">
    <w:name w:val="xl99"/>
    <w:basedOn w:val="Normal"/>
    <w:rsid w:val="0058736E"/>
    <w:pPr>
      <w:spacing w:before="100" w:beforeAutospacing="1" w:after="100" w:afterAutospacing="1"/>
      <w:ind w:firstLine="284"/>
      <w:jc w:val="right"/>
      <w:textAlignment w:val="center"/>
    </w:pPr>
    <w:rPr>
      <w:rFonts w:ascii="Verdana" w:hAnsi="Verdana"/>
      <w:sz w:val="18"/>
      <w:szCs w:val="18"/>
    </w:rPr>
  </w:style>
  <w:style w:type="paragraph" w:customStyle="1" w:styleId="xl100">
    <w:name w:val="xl100"/>
    <w:basedOn w:val="Normal"/>
    <w:rsid w:val="0058736E"/>
    <w:pPr>
      <w:spacing w:before="100" w:beforeAutospacing="1" w:after="100" w:afterAutospacing="1"/>
      <w:ind w:firstLine="284"/>
      <w:jc w:val="left"/>
      <w:textAlignment w:val="center"/>
    </w:pPr>
    <w:rPr>
      <w:rFonts w:ascii="Verdana" w:hAnsi="Verdana"/>
      <w:sz w:val="18"/>
      <w:szCs w:val="18"/>
    </w:rPr>
  </w:style>
  <w:style w:type="paragraph" w:customStyle="1" w:styleId="xl101">
    <w:name w:val="xl101"/>
    <w:basedOn w:val="Normal"/>
    <w:rsid w:val="0058736E"/>
    <w:pP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sz w:val="18"/>
      <w:szCs w:val="18"/>
    </w:rPr>
  </w:style>
  <w:style w:type="paragraph" w:customStyle="1" w:styleId="xl102">
    <w:name w:val="xl102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left"/>
      <w:textAlignment w:val="center"/>
    </w:pPr>
    <w:rPr>
      <w:rFonts w:ascii="Verdana" w:hAnsi="Verdana" w:cs="Arial"/>
      <w:b/>
      <w:bCs/>
      <w:color w:val="0000FF"/>
      <w:sz w:val="18"/>
      <w:szCs w:val="18"/>
    </w:rPr>
  </w:style>
  <w:style w:type="paragraph" w:customStyle="1" w:styleId="xl103">
    <w:name w:val="xl103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b/>
      <w:bCs/>
      <w:sz w:val="18"/>
      <w:szCs w:val="18"/>
    </w:rPr>
  </w:style>
  <w:style w:type="paragraph" w:customStyle="1" w:styleId="xl104">
    <w:name w:val="xl104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left"/>
      <w:textAlignment w:val="center"/>
    </w:pPr>
    <w:rPr>
      <w:rFonts w:ascii="Verdana" w:hAnsi="Verdana" w:cs="Arial"/>
      <w:b/>
      <w:bCs/>
      <w:sz w:val="18"/>
      <w:szCs w:val="18"/>
    </w:rPr>
  </w:style>
  <w:style w:type="paragraph" w:customStyle="1" w:styleId="xl105">
    <w:name w:val="xl105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06">
    <w:name w:val="xl106"/>
    <w:basedOn w:val="Normal"/>
    <w:rsid w:val="0058736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07">
    <w:name w:val="xl107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08">
    <w:name w:val="xl108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sz w:val="40"/>
      <w:szCs w:val="40"/>
    </w:rPr>
  </w:style>
  <w:style w:type="paragraph" w:customStyle="1" w:styleId="xl109">
    <w:name w:val="xl109"/>
    <w:basedOn w:val="Normal"/>
    <w:rsid w:val="0058736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sz w:val="40"/>
      <w:szCs w:val="40"/>
    </w:rPr>
  </w:style>
  <w:style w:type="paragraph" w:customStyle="1" w:styleId="xl110">
    <w:name w:val="xl110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sz w:val="40"/>
      <w:szCs w:val="40"/>
    </w:rPr>
  </w:style>
  <w:style w:type="paragraph" w:customStyle="1" w:styleId="xl111">
    <w:name w:val="xl111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12">
    <w:name w:val="xl112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left"/>
    </w:pPr>
    <w:rPr>
      <w:rFonts w:ascii="Verdana" w:hAnsi="Verdana"/>
      <w:sz w:val="40"/>
      <w:szCs w:val="40"/>
    </w:rPr>
  </w:style>
  <w:style w:type="table" w:styleId="Sombreadomedio1-nfasis1">
    <w:name w:val="Medium Shading 1 Accent 1"/>
    <w:basedOn w:val="Tablanormal"/>
    <w:uiPriority w:val="63"/>
    <w:rsid w:val="0058736E"/>
    <w:pPr>
      <w:spacing w:before="120" w:after="60" w:line="360" w:lineRule="auto"/>
      <w:ind w:left="714" w:hanging="357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58736E"/>
    <w:pPr>
      <w:spacing w:before="120" w:after="60" w:line="360" w:lineRule="auto"/>
      <w:ind w:left="714" w:hanging="357"/>
      <w:jc w:val="both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suntodelcomentario">
    <w:name w:val="annotation subject"/>
    <w:basedOn w:val="Textocomentario"/>
    <w:next w:val="Textocomentario"/>
    <w:link w:val="AsuntodelcomentarioCar"/>
    <w:rsid w:val="0058736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58736E"/>
    <w:rPr>
      <w:rFonts w:ascii="Verdana" w:hAnsi="Verdana"/>
      <w:b/>
      <w:bCs/>
      <w:sz w:val="18"/>
    </w:rPr>
  </w:style>
  <w:style w:type="paragraph" w:customStyle="1" w:styleId="Direccin">
    <w:name w:val="Dirección"/>
    <w:basedOn w:val="Normal"/>
    <w:rsid w:val="0058736E"/>
    <w:pPr>
      <w:spacing w:after="240" w:line="280" w:lineRule="exact"/>
      <w:ind w:firstLine="284"/>
      <w:jc w:val="center"/>
    </w:pPr>
    <w:rPr>
      <w:rFonts w:ascii="Garamond" w:hAnsi="Garamond"/>
      <w:spacing w:val="-3"/>
      <w:sz w:val="18"/>
      <w:szCs w:val="20"/>
      <w:lang w:val="en-US"/>
    </w:rPr>
  </w:style>
  <w:style w:type="table" w:styleId="Listamedia2-nfasis1">
    <w:name w:val="Medium List 2 Accent 1"/>
    <w:basedOn w:val="Tablanormal"/>
    <w:uiPriority w:val="66"/>
    <w:rsid w:val="0058736E"/>
    <w:pPr>
      <w:spacing w:before="120" w:after="60" w:line="360" w:lineRule="auto"/>
      <w:ind w:left="714" w:hanging="357"/>
      <w:jc w:val="both"/>
    </w:pPr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is">
    <w:name w:val="Emphasis"/>
    <w:basedOn w:val="Fuentedeprrafopredeter"/>
    <w:qFormat/>
    <w:rsid w:val="0058736E"/>
    <w:rPr>
      <w:b/>
      <w:i/>
      <w:iCs/>
      <w:noProof/>
      <w:lang w:val="es-ES"/>
    </w:rPr>
  </w:style>
  <w:style w:type="paragraph" w:customStyle="1" w:styleId="PiedeIlustracion">
    <w:name w:val="Pie de Ilustracion"/>
    <w:basedOn w:val="Epgrafe"/>
    <w:link w:val="PiedeIlustracionCar"/>
    <w:qFormat/>
    <w:rsid w:val="0058736E"/>
    <w:pPr>
      <w:numPr>
        <w:numId w:val="0"/>
      </w:numPr>
      <w:spacing w:before="0" w:after="240" w:line="240" w:lineRule="auto"/>
    </w:pPr>
    <w:rPr>
      <w:sz w:val="16"/>
    </w:rPr>
  </w:style>
  <w:style w:type="character" w:customStyle="1" w:styleId="EpgrafeCar">
    <w:name w:val="Epígrafe Car"/>
    <w:aliases w:val="Estilo Epigrafe Car"/>
    <w:basedOn w:val="Fuentedeprrafopredeter"/>
    <w:link w:val="Epgrafe"/>
    <w:rsid w:val="0058736E"/>
    <w:rPr>
      <w:rFonts w:ascii="Arial" w:hAnsi="Arial"/>
      <w:iCs/>
      <w:sz w:val="18"/>
    </w:rPr>
  </w:style>
  <w:style w:type="character" w:customStyle="1" w:styleId="PiedeIlustracionCar">
    <w:name w:val="Pie de Ilustracion Car"/>
    <w:basedOn w:val="EpgrafeCar"/>
    <w:link w:val="PiedeIlustracion"/>
    <w:rsid w:val="0058736E"/>
    <w:rPr>
      <w:rFonts w:ascii="Arial" w:hAnsi="Arial"/>
      <w:iCs/>
      <w:sz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8736E"/>
    <w:pPr>
      <w:keepNext/>
      <w:keepLines/>
      <w:pageBreakBefore w:val="0"/>
      <w:numPr>
        <w:numId w:val="0"/>
      </w:numPr>
      <w:pBdr>
        <w:bottom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 w:val="28"/>
      <w:szCs w:val="28"/>
      <w:lang w:val="es-ES"/>
    </w:rPr>
  </w:style>
  <w:style w:type="paragraph" w:customStyle="1" w:styleId="TextoTabla">
    <w:name w:val="Texto Tabla"/>
    <w:basedOn w:val="Normal"/>
    <w:link w:val="TextoTablaCar"/>
    <w:qFormat/>
    <w:rsid w:val="0058736E"/>
    <w:pPr>
      <w:spacing w:after="60"/>
    </w:pPr>
    <w:rPr>
      <w:rFonts w:ascii="Verdana" w:hAnsi="Verdana"/>
      <w:sz w:val="18"/>
      <w:szCs w:val="20"/>
    </w:rPr>
  </w:style>
  <w:style w:type="character" w:customStyle="1" w:styleId="TextoTablaCar">
    <w:name w:val="Texto Tabla Car"/>
    <w:basedOn w:val="Fuentedeprrafopredeter"/>
    <w:link w:val="TextoTabla"/>
    <w:rsid w:val="0058736E"/>
    <w:rPr>
      <w:rFonts w:ascii="Verdana" w:hAnsi="Verdana"/>
      <w:sz w:val="18"/>
    </w:rPr>
  </w:style>
  <w:style w:type="character" w:customStyle="1" w:styleId="IlustracionCar">
    <w:name w:val="Ilustracion Car"/>
    <w:basedOn w:val="TextoNivel1Car"/>
    <w:link w:val="Ilustracion"/>
    <w:rsid w:val="0058736E"/>
    <w:rPr>
      <w:rFonts w:asciiTheme="minorHAnsi" w:hAnsiTheme="minorHAnsi"/>
      <w:color w:val="A6A6A6"/>
      <w:sz w:val="22"/>
      <w:lang w:val="es-ES_tradnl" w:eastAsia="es-ES" w:bidi="ar-SA"/>
    </w:rPr>
  </w:style>
  <w:style w:type="paragraph" w:customStyle="1" w:styleId="Nop">
    <w:name w:val="Nop"/>
    <w:basedOn w:val="Normal"/>
    <w:rsid w:val="0058736E"/>
    <w:pPr>
      <w:framePr w:hSpace="180" w:wrap="around" w:vAnchor="text" w:hAnchor="margin" w:y="13"/>
      <w:spacing w:after="60"/>
      <w:jc w:val="center"/>
    </w:pPr>
    <w:rPr>
      <w:rFonts w:ascii="Univers" w:hAnsi="Univers"/>
      <w:b/>
      <w:sz w:val="18"/>
      <w:szCs w:val="18"/>
    </w:rPr>
  </w:style>
  <w:style w:type="paragraph" w:customStyle="1" w:styleId="No">
    <w:name w:val="No"/>
    <w:basedOn w:val="Normal"/>
    <w:rsid w:val="0058736E"/>
    <w:pPr>
      <w:framePr w:hSpace="180" w:wrap="around" w:vAnchor="text" w:hAnchor="margin" w:y="13"/>
      <w:spacing w:after="60"/>
      <w:jc w:val="center"/>
    </w:pPr>
    <w:rPr>
      <w:rFonts w:ascii="Univers" w:hAnsi="Univers"/>
      <w:b/>
      <w:sz w:val="18"/>
      <w:szCs w:val="18"/>
    </w:rPr>
  </w:style>
  <w:style w:type="paragraph" w:customStyle="1" w:styleId="Ttulo3Automtico">
    <w:name w:val="Título 3 + Automático"/>
    <w:basedOn w:val="Ttulo3"/>
    <w:rsid w:val="0058736E"/>
    <w:pPr>
      <w:numPr>
        <w:ilvl w:val="0"/>
        <w:numId w:val="0"/>
      </w:numPr>
      <w:spacing w:after="60"/>
      <w:ind w:left="100"/>
    </w:pPr>
    <w:rPr>
      <w:lang w:val="fr-FR"/>
    </w:rPr>
  </w:style>
  <w:style w:type="paragraph" w:customStyle="1" w:styleId="Anexo">
    <w:name w:val="Anexo"/>
    <w:basedOn w:val="Ttulo3"/>
    <w:autoRedefine/>
    <w:rsid w:val="0058736E"/>
    <w:pPr>
      <w:numPr>
        <w:ilvl w:val="0"/>
        <w:numId w:val="54"/>
      </w:numPr>
      <w:spacing w:after="60"/>
    </w:pPr>
    <w:rPr>
      <w:u w:val="none"/>
    </w:rPr>
  </w:style>
  <w:style w:type="table" w:styleId="Listaclara-nfasis3">
    <w:name w:val="Light List Accent 3"/>
    <w:basedOn w:val="Tablanormal"/>
    <w:uiPriority w:val="61"/>
    <w:rsid w:val="0058736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annotation text" w:uiPriority="99"/>
    <w:lsdException w:name="index heading" w:uiPriority="99"/>
    <w:lsdException w:name="caption" w:qFormat="1"/>
    <w:lsdException w:name="table of figures" w:uiPriority="99"/>
    <w:lsdException w:name="envelope address" w:uiPriority="99"/>
    <w:lsdException w:name="envelope return" w:uiPriority="99"/>
    <w:lsdException w:name="annotation reference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 Bullet" w:uiPriority="99"/>
    <w:lsdException w:name="List Number" w:semiHidden="0" w:uiPriority="99" w:unhideWhenUsed="0"/>
    <w:lsdException w:name="List 2" w:uiPriority="99"/>
    <w:lsdException w:name="List 3" w:uiPriority="99"/>
    <w:lsdException w:name="List 4" w:semiHidden="0" w:uiPriority="99" w:unhideWhenUsed="0"/>
    <w:lsdException w:name="List 5" w:semiHidden="0" w:uiPriority="99" w:unhideWhenUsed="0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semiHidden="0" w:uiPriority="99" w:unhideWhenUsed="0" w:qFormat="1"/>
    <w:lsdException w:name="Closing" w:uiPriority="99"/>
    <w:lsdException w:name="Signatur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semiHidden="0" w:unhideWhenUsed="0" w:qFormat="1"/>
    <w:lsdException w:name="Salutation" w:semiHidden="0" w:uiPriority="99" w:unhideWhenUsed="0"/>
    <w:lsdException w:name="Date" w:semiHidden="0" w:uiPriority="99" w:unhideWhenUsed="0"/>
    <w:lsdException w:name="Body Text First Indent" w:semiHidden="0" w:uiPriority="99" w:unhideWhenUsed="0"/>
    <w:lsdException w:name="Body Text First Indent 2" w:uiPriority="99"/>
    <w:lsdException w:name="Note Heading" w:uiPriority="99"/>
    <w:lsdException w:name="Body Text 3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E-mail Signature" w:uiPriority="99"/>
    <w:lsdException w:name="Normal (Web)" w:uiPriority="99"/>
    <w:lsdException w:name="HTML Address" w:uiPriority="99"/>
    <w:lsdException w:name="HTML Preformatted" w:uiPriority="99"/>
    <w:lsdException w:name="No List" w:uiPriority="99"/>
    <w:lsdException w:name="Table Classic 2" w:uiPriority="99"/>
    <w:lsdException w:name="Table Columns 4" w:uiPriority="99"/>
    <w:lsdException w:name="Table Grid 6" w:uiPriority="99"/>
    <w:lsdException w:name="Table Grid 7" w:uiPriority="99"/>
    <w:lsdException w:name="Table Grid 8" w:uiPriority="99"/>
    <w:lsdException w:name="Table Elegant" w:uiPriority="99"/>
    <w:lsdException w:name="Table Professional" w:uiPriority="99"/>
    <w:lsdException w:name="Table Grid" w:semiHidden="0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9A8"/>
    <w:pPr>
      <w:spacing w:before="60" w:after="120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Nivel1"/>
    <w:link w:val="Ttulo1Car"/>
    <w:qFormat/>
    <w:rsid w:val="00D5326A"/>
    <w:pPr>
      <w:pageBreakBefore/>
      <w:numPr>
        <w:numId w:val="3"/>
      </w:numPr>
      <w:pBdr>
        <w:bottom w:val="single" w:sz="12" w:space="1" w:color="000080"/>
      </w:pBdr>
      <w:shd w:val="clear" w:color="auto" w:fill="F3F3F3"/>
      <w:outlineLvl w:val="0"/>
    </w:pPr>
    <w:rPr>
      <w:rFonts w:ascii="Univers" w:hAnsi="Univers"/>
      <w:b/>
      <w:caps/>
      <w:color w:val="000080"/>
      <w:sz w:val="24"/>
      <w:szCs w:val="20"/>
      <w:lang w:val="es-ES_tradnl"/>
    </w:rPr>
  </w:style>
  <w:style w:type="paragraph" w:styleId="Ttulo2">
    <w:name w:val="heading 2"/>
    <w:basedOn w:val="TextoNivel1"/>
    <w:next w:val="TextoNivel1"/>
    <w:link w:val="Ttulo2Car"/>
    <w:qFormat/>
    <w:rsid w:val="00C04899"/>
    <w:pPr>
      <w:keepNext/>
      <w:numPr>
        <w:ilvl w:val="1"/>
        <w:numId w:val="3"/>
      </w:numPr>
      <w:spacing w:line="360" w:lineRule="exact"/>
      <w:outlineLvl w:val="1"/>
    </w:pPr>
    <w:rPr>
      <w:b/>
      <w:bCs/>
      <w:iCs/>
      <w:caps/>
    </w:rPr>
  </w:style>
  <w:style w:type="paragraph" w:styleId="Ttulo3">
    <w:name w:val="heading 3"/>
    <w:basedOn w:val="TextoNivel1"/>
    <w:next w:val="TextoNivel1"/>
    <w:link w:val="Ttulo3Car"/>
    <w:qFormat/>
    <w:rsid w:val="00C04899"/>
    <w:pPr>
      <w:keepNext/>
      <w:numPr>
        <w:ilvl w:val="2"/>
        <w:numId w:val="3"/>
      </w:numPr>
      <w:outlineLvl w:val="2"/>
    </w:pPr>
    <w:rPr>
      <w:rFonts w:cs="Arial"/>
      <w:b/>
      <w:bCs/>
      <w:color w:val="333333"/>
      <w:u w:val="single"/>
    </w:rPr>
  </w:style>
  <w:style w:type="paragraph" w:styleId="Ttulo4">
    <w:name w:val="heading 4"/>
    <w:basedOn w:val="TextoNivel1"/>
    <w:next w:val="TextoNivel1"/>
    <w:link w:val="Ttulo4Car"/>
    <w:qFormat/>
    <w:rsid w:val="001755EF"/>
    <w:pPr>
      <w:keepNext/>
      <w:numPr>
        <w:ilvl w:val="3"/>
        <w:numId w:val="3"/>
      </w:numPr>
      <w:spacing w:line="300" w:lineRule="exact"/>
      <w:outlineLvl w:val="3"/>
    </w:pPr>
    <w:rPr>
      <w:rFonts w:cs="Arial"/>
      <w:b/>
      <w:bCs/>
      <w:color w:val="333333"/>
    </w:rPr>
  </w:style>
  <w:style w:type="paragraph" w:styleId="Ttulo5">
    <w:name w:val="heading 5"/>
    <w:basedOn w:val="TextoNivel1"/>
    <w:next w:val="TextoNivel1"/>
    <w:link w:val="Ttulo5Car"/>
    <w:qFormat/>
    <w:rsid w:val="00AE5271"/>
    <w:pPr>
      <w:numPr>
        <w:ilvl w:val="4"/>
        <w:numId w:val="3"/>
      </w:numPr>
      <w:spacing w:line="280" w:lineRule="exact"/>
      <w:outlineLvl w:val="4"/>
    </w:pPr>
    <w:rPr>
      <w:b/>
      <w:bCs/>
      <w:i/>
      <w:iCs/>
    </w:rPr>
  </w:style>
  <w:style w:type="paragraph" w:styleId="Ttulo6">
    <w:name w:val="heading 6"/>
    <w:basedOn w:val="Normal"/>
    <w:next w:val="Normal"/>
    <w:link w:val="Ttulo6Car"/>
    <w:qFormat/>
    <w:rsid w:val="001755EF"/>
    <w:pPr>
      <w:numPr>
        <w:ilvl w:val="5"/>
        <w:numId w:val="3"/>
      </w:numPr>
      <w:spacing w:line="280" w:lineRule="exact"/>
      <w:outlineLvl w:val="5"/>
    </w:pPr>
    <w:rPr>
      <w:rFonts w:ascii="Times New Roman" w:hAnsi="Times New Roman"/>
      <w:b/>
      <w:bCs/>
      <w:color w:val="999999"/>
    </w:rPr>
  </w:style>
  <w:style w:type="paragraph" w:styleId="Ttulo7">
    <w:name w:val="heading 7"/>
    <w:basedOn w:val="TextoNivel1"/>
    <w:next w:val="TextoNivel1"/>
    <w:link w:val="Ttulo7Car"/>
    <w:qFormat/>
    <w:rsid w:val="001755EF"/>
    <w:pPr>
      <w:numPr>
        <w:ilvl w:val="6"/>
        <w:numId w:val="3"/>
      </w:numPr>
      <w:outlineLvl w:val="6"/>
    </w:pPr>
    <w:rPr>
      <w:rFonts w:ascii="Times New Roman" w:hAnsi="Times New Roman"/>
      <w:b/>
      <w:i/>
      <w:color w:val="333333"/>
      <w:szCs w:val="22"/>
    </w:rPr>
  </w:style>
  <w:style w:type="paragraph" w:styleId="Ttulo8">
    <w:name w:val="heading 8"/>
    <w:basedOn w:val="Normal"/>
    <w:next w:val="Normal"/>
    <w:link w:val="Ttulo8Car"/>
    <w:qFormat/>
    <w:rsid w:val="001755EF"/>
    <w:pPr>
      <w:numPr>
        <w:ilvl w:val="7"/>
        <w:numId w:val="3"/>
      </w:numPr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link w:val="Ttulo9Car"/>
    <w:qFormat/>
    <w:rsid w:val="001755EF"/>
    <w:pPr>
      <w:numPr>
        <w:ilvl w:val="8"/>
        <w:numId w:val="3"/>
      </w:numPr>
      <w:outlineLvl w:val="8"/>
    </w:pPr>
    <w:rPr>
      <w:rFonts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Vietanivel1">
    <w:name w:val="Viñeta nivel 1"/>
    <w:basedOn w:val="TextoNivel1"/>
    <w:rsid w:val="00BF04B3"/>
    <w:pPr>
      <w:numPr>
        <w:numId w:val="4"/>
      </w:numPr>
      <w:spacing w:before="120"/>
    </w:pPr>
  </w:style>
  <w:style w:type="paragraph" w:customStyle="1" w:styleId="SINRELLENAR">
    <w:name w:val="SIN RELLENAR"/>
    <w:basedOn w:val="Normal"/>
    <w:rsid w:val="003E6B24"/>
    <w:pPr>
      <w:shd w:val="clear" w:color="auto" w:fill="FFFF99"/>
      <w:spacing w:before="120" w:line="360" w:lineRule="auto"/>
    </w:pPr>
    <w:rPr>
      <w:b/>
      <w:color w:val="FF6600"/>
      <w:szCs w:val="22"/>
    </w:rPr>
  </w:style>
  <w:style w:type="paragraph" w:customStyle="1" w:styleId="VietaC1">
    <w:name w:val="Viñeta C1"/>
    <w:basedOn w:val="TextoNivel1"/>
    <w:rsid w:val="00B3553E"/>
    <w:pPr>
      <w:numPr>
        <w:numId w:val="5"/>
      </w:numPr>
      <w:spacing w:before="120"/>
    </w:pPr>
  </w:style>
  <w:style w:type="paragraph" w:styleId="TDC1">
    <w:name w:val="toc 1"/>
    <w:basedOn w:val="TDC2"/>
    <w:next w:val="Normal"/>
    <w:autoRedefine/>
    <w:uiPriority w:val="39"/>
    <w:rsid w:val="00FA398E"/>
    <w:pPr>
      <w:tabs>
        <w:tab w:val="clear" w:pos="880"/>
        <w:tab w:val="left" w:pos="440"/>
      </w:tabs>
      <w:spacing w:before="240" w:after="80"/>
      <w:ind w:left="442" w:hanging="442"/>
    </w:pPr>
    <w:rPr>
      <w:rFonts w:ascii="Arial Negrita" w:hAnsi="Arial Negrita"/>
      <w:b/>
      <w:szCs w:val="22"/>
    </w:rPr>
  </w:style>
  <w:style w:type="paragraph" w:styleId="TDC4">
    <w:name w:val="toc 4"/>
    <w:basedOn w:val="Normal"/>
    <w:next w:val="Normal"/>
    <w:autoRedefine/>
    <w:uiPriority w:val="39"/>
    <w:rsid w:val="00B46D7A"/>
    <w:pPr>
      <w:tabs>
        <w:tab w:val="left" w:pos="1540"/>
        <w:tab w:val="right" w:pos="8470"/>
      </w:tabs>
      <w:spacing w:after="20"/>
      <w:ind w:left="1537" w:right="584" w:hanging="879"/>
    </w:pPr>
    <w:rPr>
      <w:rFonts w:cs="Arial"/>
      <w:i/>
      <w:noProof/>
    </w:rPr>
  </w:style>
  <w:style w:type="paragraph" w:styleId="TDC3">
    <w:name w:val="toc 3"/>
    <w:basedOn w:val="Normal"/>
    <w:next w:val="Normal"/>
    <w:autoRedefine/>
    <w:uiPriority w:val="39"/>
    <w:rsid w:val="00C47956"/>
    <w:pPr>
      <w:tabs>
        <w:tab w:val="left" w:pos="1100"/>
        <w:tab w:val="right" w:leader="dot" w:pos="8470"/>
      </w:tabs>
      <w:spacing w:before="80" w:after="40"/>
      <w:ind w:left="1100" w:right="584" w:hanging="658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rsid w:val="00094650"/>
    <w:pPr>
      <w:widowControl w:val="0"/>
      <w:tabs>
        <w:tab w:val="left" w:pos="880"/>
        <w:tab w:val="right" w:leader="dot" w:pos="8470"/>
      </w:tabs>
      <w:spacing w:before="100" w:after="60"/>
      <w:ind w:left="731" w:right="584" w:hanging="510"/>
      <w:jc w:val="center"/>
    </w:pPr>
    <w:rPr>
      <w:rFonts w:cs="Arial"/>
      <w:caps/>
      <w:noProof/>
      <w:szCs w:val="18"/>
    </w:rPr>
  </w:style>
  <w:style w:type="paragraph" w:styleId="TDC5">
    <w:name w:val="toc 5"/>
    <w:basedOn w:val="Normal"/>
    <w:next w:val="Normal"/>
    <w:autoRedefine/>
    <w:uiPriority w:val="39"/>
    <w:rsid w:val="00B46D7A"/>
    <w:pPr>
      <w:tabs>
        <w:tab w:val="left" w:pos="1870"/>
        <w:tab w:val="right" w:pos="8470"/>
      </w:tabs>
      <w:spacing w:before="40" w:after="20"/>
      <w:ind w:left="1871" w:right="584" w:hanging="992"/>
    </w:pPr>
    <w:rPr>
      <w:rFonts w:cs="Arial"/>
      <w:i/>
      <w:noProof/>
    </w:rPr>
  </w:style>
  <w:style w:type="paragraph" w:customStyle="1" w:styleId="VietaC2">
    <w:name w:val="Viñeta C2"/>
    <w:basedOn w:val="TextoNivel1"/>
    <w:rsid w:val="00B3553E"/>
    <w:pPr>
      <w:numPr>
        <w:ilvl w:val="1"/>
        <w:numId w:val="5"/>
      </w:numPr>
      <w:spacing w:before="120"/>
    </w:pPr>
  </w:style>
  <w:style w:type="paragraph" w:customStyle="1" w:styleId="TITULOTABLA">
    <w:name w:val="TITULO TABLA"/>
    <w:basedOn w:val="Normal"/>
    <w:rsid w:val="00BE2DEF"/>
    <w:pPr>
      <w:spacing w:before="120" w:line="360" w:lineRule="auto"/>
      <w:ind w:left="229"/>
      <w:jc w:val="center"/>
    </w:pPr>
    <w:rPr>
      <w:rFonts w:ascii="Tahoma" w:hAnsi="Tahoma" w:cs="Tahoma"/>
      <w:b/>
      <w:bCs/>
      <w:color w:val="FFFFFF"/>
      <w:sz w:val="28"/>
      <w:szCs w:val="20"/>
    </w:rPr>
  </w:style>
  <w:style w:type="paragraph" w:styleId="Textoindependiente2">
    <w:name w:val="Body Text 2"/>
    <w:basedOn w:val="Normal"/>
    <w:link w:val="Textoindependiente2Car"/>
    <w:rsid w:val="00355373"/>
    <w:pPr>
      <w:tabs>
        <w:tab w:val="left" w:pos="-1728"/>
        <w:tab w:val="left" w:pos="-1008"/>
        <w:tab w:val="left" w:pos="-288"/>
        <w:tab w:val="left" w:pos="432"/>
        <w:tab w:val="left" w:pos="864"/>
        <w:tab w:val="left" w:pos="1296"/>
        <w:tab w:val="left" w:pos="1728"/>
        <w:tab w:val="left" w:pos="2160"/>
        <w:tab w:val="left" w:pos="2592"/>
        <w:tab w:val="left" w:pos="5328"/>
        <w:tab w:val="left" w:pos="6192"/>
        <w:tab w:val="left" w:pos="6624"/>
        <w:tab w:val="left" w:pos="7056"/>
      </w:tabs>
      <w:suppressAutoHyphens/>
      <w:spacing w:line="360" w:lineRule="auto"/>
      <w:ind w:right="648"/>
    </w:pPr>
    <w:rPr>
      <w:rFonts w:ascii="Tahoma" w:hAnsi="Tahoma"/>
      <w:spacing w:val="-3"/>
      <w:szCs w:val="20"/>
      <w:lang w:val="en-US"/>
    </w:rPr>
  </w:style>
  <w:style w:type="paragraph" w:customStyle="1" w:styleId="EstiloTextonivel1Tahoma">
    <w:name w:val="Estilo Texto nivel 1 + Tahoma"/>
    <w:basedOn w:val="Normal"/>
    <w:rsid w:val="008A3116"/>
    <w:pPr>
      <w:widowControl w:val="0"/>
      <w:tabs>
        <w:tab w:val="left" w:pos="204"/>
      </w:tabs>
      <w:spacing w:after="60" w:line="360" w:lineRule="auto"/>
    </w:pPr>
    <w:rPr>
      <w:snapToGrid w:val="0"/>
    </w:rPr>
  </w:style>
  <w:style w:type="paragraph" w:customStyle="1" w:styleId="VietaC3">
    <w:name w:val="Viñeta C3"/>
    <w:basedOn w:val="TextoNivel1"/>
    <w:rsid w:val="00B3553E"/>
    <w:pPr>
      <w:numPr>
        <w:ilvl w:val="2"/>
        <w:numId w:val="5"/>
      </w:numPr>
      <w:spacing w:before="120"/>
    </w:pPr>
  </w:style>
  <w:style w:type="paragraph" w:customStyle="1" w:styleId="Vietanivel2">
    <w:name w:val="Viñeta nivel 2"/>
    <w:basedOn w:val="TextoNivel1"/>
    <w:rsid w:val="00BF04B3"/>
    <w:pPr>
      <w:numPr>
        <w:ilvl w:val="1"/>
        <w:numId w:val="4"/>
      </w:numPr>
      <w:spacing w:before="120"/>
    </w:pPr>
  </w:style>
  <w:style w:type="paragraph" w:customStyle="1" w:styleId="Vietanivel4">
    <w:name w:val="Viñeta nivel 4"/>
    <w:basedOn w:val="Normal"/>
    <w:rsid w:val="00940F85"/>
    <w:pPr>
      <w:numPr>
        <w:ilvl w:val="3"/>
        <w:numId w:val="2"/>
      </w:numPr>
      <w:spacing w:before="120" w:line="280" w:lineRule="exact"/>
    </w:pPr>
    <w:rPr>
      <w:rFonts w:ascii="Trebuchet MS" w:hAnsi="Trebuchet MS"/>
    </w:rPr>
  </w:style>
  <w:style w:type="paragraph" w:customStyle="1" w:styleId="Vietanivel3">
    <w:name w:val="Viñeta nivel 3"/>
    <w:basedOn w:val="TextoNivel1"/>
    <w:rsid w:val="00BF04B3"/>
    <w:pPr>
      <w:numPr>
        <w:ilvl w:val="2"/>
        <w:numId w:val="4"/>
      </w:numPr>
      <w:spacing w:before="120"/>
    </w:pPr>
  </w:style>
  <w:style w:type="paragraph" w:customStyle="1" w:styleId="Vietanivel5">
    <w:name w:val="Viñeta nivel 5"/>
    <w:basedOn w:val="Normal"/>
    <w:rsid w:val="00940F85"/>
    <w:pPr>
      <w:numPr>
        <w:ilvl w:val="4"/>
        <w:numId w:val="2"/>
      </w:numPr>
      <w:spacing w:before="120" w:line="280" w:lineRule="exact"/>
    </w:pPr>
    <w:rPr>
      <w:rFonts w:ascii="Trebuchet MS" w:hAnsi="Trebuchet MS"/>
      <w:sz w:val="18"/>
      <w:szCs w:val="18"/>
    </w:rPr>
  </w:style>
  <w:style w:type="numbering" w:customStyle="1" w:styleId="EstiloEsquemanumerado16ptNegritaAzulgrisceoRelieve">
    <w:name w:val="Estilo Esquema numerado 16 pt Negrita Azul grisáceo Relieve"/>
    <w:basedOn w:val="Sinlista"/>
    <w:rsid w:val="00D045C2"/>
    <w:pPr>
      <w:numPr>
        <w:numId w:val="1"/>
      </w:numPr>
    </w:pPr>
  </w:style>
  <w:style w:type="paragraph" w:customStyle="1" w:styleId="Abreviaturas">
    <w:name w:val="Abreviaturas"/>
    <w:basedOn w:val="Normal"/>
    <w:rsid w:val="00965968"/>
    <w:pPr>
      <w:widowControl w:val="0"/>
      <w:tabs>
        <w:tab w:val="left" w:pos="-720"/>
      </w:tabs>
      <w:suppressAutoHyphens/>
      <w:spacing w:before="0" w:after="0" w:line="240" w:lineRule="atLeast"/>
    </w:pPr>
    <w:rPr>
      <w:rFonts w:ascii="Courier New" w:hAnsi="Courier New"/>
      <w:b/>
      <w:bCs/>
      <w:snapToGrid w:val="0"/>
      <w:spacing w:val="-2"/>
      <w:lang w:val="es-ES_tradnl"/>
    </w:rPr>
  </w:style>
  <w:style w:type="paragraph" w:customStyle="1" w:styleId="TextoNivel1">
    <w:name w:val="Texto Nivel 1"/>
    <w:basedOn w:val="Normal"/>
    <w:link w:val="TextoNivel1Car"/>
    <w:rsid w:val="00CA65D2"/>
    <w:pPr>
      <w:spacing w:before="240"/>
    </w:pPr>
    <w:rPr>
      <w:rFonts w:ascii="Univers" w:hAnsi="Univers"/>
      <w:szCs w:val="20"/>
      <w:lang w:val="es-ES_tradnl"/>
    </w:rPr>
  </w:style>
  <w:style w:type="paragraph" w:customStyle="1" w:styleId="VietaN2">
    <w:name w:val="Viñeta N2"/>
    <w:basedOn w:val="TextoNivel1"/>
    <w:rsid w:val="00FC5F0A"/>
    <w:pPr>
      <w:numPr>
        <w:ilvl w:val="1"/>
        <w:numId w:val="6"/>
      </w:numPr>
      <w:spacing w:before="120"/>
    </w:pPr>
  </w:style>
  <w:style w:type="paragraph" w:customStyle="1" w:styleId="VietaN1">
    <w:name w:val="Viñeta N1"/>
    <w:basedOn w:val="TextoNivel1"/>
    <w:rsid w:val="00FC5F0A"/>
    <w:pPr>
      <w:numPr>
        <w:numId w:val="6"/>
      </w:numPr>
      <w:spacing w:before="120"/>
    </w:pPr>
  </w:style>
  <w:style w:type="paragraph" w:customStyle="1" w:styleId="VietaN3">
    <w:name w:val="Viñeta N3"/>
    <w:basedOn w:val="TextoNivel1"/>
    <w:rsid w:val="00FC5F0A"/>
    <w:pPr>
      <w:numPr>
        <w:ilvl w:val="2"/>
        <w:numId w:val="6"/>
      </w:numPr>
      <w:spacing w:before="120"/>
    </w:pPr>
  </w:style>
  <w:style w:type="paragraph" w:customStyle="1" w:styleId="TextoNivel2">
    <w:name w:val="Texto Nivel 2"/>
    <w:basedOn w:val="TextoNivel1"/>
    <w:rsid w:val="00940F85"/>
    <w:pPr>
      <w:ind w:left="540"/>
    </w:pPr>
  </w:style>
  <w:style w:type="paragraph" w:customStyle="1" w:styleId="TextoV1">
    <w:name w:val="Texto V1"/>
    <w:basedOn w:val="TextoNivel1"/>
    <w:rsid w:val="00940F85"/>
    <w:pPr>
      <w:ind w:left="540"/>
    </w:pPr>
  </w:style>
  <w:style w:type="paragraph" w:customStyle="1" w:styleId="TextoV2">
    <w:name w:val="Texto V2"/>
    <w:basedOn w:val="TextoNivel1"/>
    <w:rsid w:val="00940F85"/>
    <w:pPr>
      <w:ind w:left="900"/>
    </w:pPr>
  </w:style>
  <w:style w:type="paragraph" w:customStyle="1" w:styleId="TextoV3">
    <w:name w:val="Texto V3"/>
    <w:basedOn w:val="TextoV2"/>
    <w:rsid w:val="00940F85"/>
    <w:pPr>
      <w:ind w:left="1080"/>
    </w:pPr>
  </w:style>
  <w:style w:type="paragraph" w:customStyle="1" w:styleId="TextoNivel0">
    <w:name w:val="Texto Nivel 0"/>
    <w:basedOn w:val="Normal"/>
    <w:rsid w:val="00E165E0"/>
    <w:pPr>
      <w:widowControl w:val="0"/>
      <w:suppressAutoHyphens/>
      <w:spacing w:before="0" w:after="0" w:line="240" w:lineRule="atLeast"/>
    </w:pPr>
    <w:rPr>
      <w:rFonts w:cs="Arial"/>
      <w:snapToGrid w:val="0"/>
      <w:spacing w:val="-2"/>
      <w:lang w:val="es-ES_tradnl"/>
    </w:rPr>
  </w:style>
  <w:style w:type="character" w:customStyle="1" w:styleId="Estilo1">
    <w:name w:val="Estilo1"/>
    <w:rsid w:val="003A46C7"/>
    <w:rPr>
      <w:rFonts w:ascii="Arial" w:hAnsi="Arial"/>
      <w:b/>
    </w:rPr>
  </w:style>
  <w:style w:type="character" w:customStyle="1" w:styleId="Abrev">
    <w:name w:val="Abrev"/>
    <w:rsid w:val="003A46C7"/>
    <w:rPr>
      <w:b/>
      <w:bCs/>
      <w:spacing w:val="-2"/>
      <w:sz w:val="20"/>
    </w:rPr>
  </w:style>
  <w:style w:type="paragraph" w:styleId="Textoindependiente">
    <w:name w:val="Body Text"/>
    <w:basedOn w:val="Normal"/>
    <w:link w:val="TextoindependienteCar1"/>
    <w:rsid w:val="0054476F"/>
  </w:style>
  <w:style w:type="paragraph" w:styleId="TDC6">
    <w:name w:val="toc 6"/>
    <w:basedOn w:val="Normal"/>
    <w:next w:val="Normal"/>
    <w:autoRedefine/>
    <w:uiPriority w:val="39"/>
    <w:rsid w:val="0054476F"/>
    <w:pPr>
      <w:tabs>
        <w:tab w:val="left" w:pos="2310"/>
        <w:tab w:val="right" w:pos="8470"/>
      </w:tabs>
      <w:spacing w:before="20" w:after="0"/>
      <w:ind w:left="2308" w:right="584" w:hanging="1208"/>
    </w:pPr>
    <w:rPr>
      <w:rFonts w:cs="Arial"/>
      <w:noProof/>
      <w:sz w:val="18"/>
      <w:szCs w:val="18"/>
    </w:rPr>
  </w:style>
  <w:style w:type="paragraph" w:styleId="Piedepgina">
    <w:name w:val="footer"/>
    <w:basedOn w:val="Normal"/>
    <w:link w:val="PiedepginaCar"/>
    <w:rsid w:val="0054476F"/>
    <w:pPr>
      <w:tabs>
        <w:tab w:val="center" w:pos="4252"/>
        <w:tab w:val="right" w:pos="8504"/>
      </w:tabs>
      <w:spacing w:after="0"/>
    </w:pPr>
    <w:rPr>
      <w:b/>
      <w:color w:val="808080"/>
      <w:sz w:val="18"/>
      <w:szCs w:val="18"/>
    </w:rPr>
  </w:style>
  <w:style w:type="table" w:styleId="Tablaconcuadrcula">
    <w:name w:val="Table Grid"/>
    <w:aliases w:val="TABLA OFERTA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jc w:val="center"/>
      <w:tblBorders>
        <w:top w:val="double" w:sz="4" w:space="0" w:color="333333"/>
        <w:left w:val="double" w:sz="4" w:space="0" w:color="333333"/>
        <w:bottom w:val="double" w:sz="4" w:space="0" w:color="333333"/>
        <w:right w:val="double" w:sz="4" w:space="0" w:color="333333"/>
        <w:insideH w:val="double" w:sz="4" w:space="0" w:color="333333"/>
        <w:insideV w:val="double" w:sz="4" w:space="0" w:color="333333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Encabezadotabla">
    <w:name w:val="Encabezado tabla"/>
    <w:basedOn w:val="TextoNivel1"/>
    <w:autoRedefine/>
    <w:rsid w:val="0054476F"/>
    <w:pPr>
      <w:framePr w:hSpace="141" w:wrap="around" w:vAnchor="text" w:hAnchor="margin" w:y="121"/>
      <w:widowControl w:val="0"/>
      <w:spacing w:before="120"/>
      <w:jc w:val="center"/>
    </w:pPr>
    <w:rPr>
      <w:b/>
      <w:bCs/>
      <w:color w:val="333399"/>
    </w:rPr>
  </w:style>
  <w:style w:type="table" w:styleId="Tablaweb3">
    <w:name w:val="Table Web 3"/>
    <w:aliases w:val="Tabla,Tabla Web 3"/>
    <w:basedOn w:val="Tablanormal"/>
    <w:rsid w:val="0054476F"/>
    <w:pPr>
      <w:widowControl w:val="0"/>
      <w:spacing w:before="120" w:after="120" w:line="360" w:lineRule="auto"/>
      <w:jc w:val="center"/>
    </w:pPr>
    <w:rPr>
      <w:rFonts w:ascii="Arial" w:hAnsi="Arial"/>
      <w:sz w:val="18"/>
    </w:rPr>
    <w:tblPr>
      <w:tblStyleRowBandSize w:val="1"/>
      <w:jc w:val="center"/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cPr>
        <w:shd w:val="clear" w:color="auto" w:fill="E6E6E6"/>
      </w:tcPr>
    </w:tblStylePr>
    <w:tblStylePr w:type="band1Horz">
      <w:rPr>
        <w:rFonts w:ascii="Arial" w:hAnsi="Arial"/>
        <w:sz w:val="18"/>
      </w:rPr>
    </w:tblStylePr>
    <w:tblStylePr w:type="band2Horz">
      <w:rPr>
        <w:rFonts w:ascii="Arial" w:hAnsi="Arial"/>
        <w:sz w:val="18"/>
      </w:rPr>
    </w:tblStylePr>
  </w:style>
  <w:style w:type="table" w:customStyle="1" w:styleId="TablaOferta1">
    <w:name w:val="Tabla Oferta 1"/>
    <w:basedOn w:val="Tablanormal"/>
    <w:rsid w:val="0054476F"/>
    <w:pPr>
      <w:jc w:val="center"/>
    </w:pPr>
    <w:rPr>
      <w:rFonts w:ascii="Arial" w:hAnsi="Arial"/>
      <w:sz w:val="18"/>
    </w:rPr>
    <w:tblPr>
      <w:jc w:val="center"/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333399"/>
        <w:sz w:val="22"/>
      </w:rPr>
      <w:tblPr/>
      <w:trPr>
        <w:tblHeader/>
      </w:trPr>
    </w:tblStylePr>
  </w:style>
  <w:style w:type="paragraph" w:customStyle="1" w:styleId="TablaTexto">
    <w:name w:val="Tabla Texto"/>
    <w:basedOn w:val="Normal"/>
    <w:rsid w:val="0054476F"/>
    <w:pPr>
      <w:framePr w:hSpace="141" w:wrap="around" w:vAnchor="text" w:hAnchor="margin" w:xAlign="center" w:y="-38"/>
      <w:widowControl w:val="0"/>
      <w:spacing w:before="120"/>
      <w:jc w:val="center"/>
    </w:pPr>
    <w:rPr>
      <w:sz w:val="18"/>
      <w:szCs w:val="18"/>
    </w:rPr>
  </w:style>
  <w:style w:type="paragraph" w:customStyle="1" w:styleId="EstiloEncabezadotabla">
    <w:name w:val="Estilo Encabezado tabla"/>
    <w:basedOn w:val="Encabezadotabla"/>
    <w:rsid w:val="0054476F"/>
    <w:pPr>
      <w:framePr w:wrap="around"/>
    </w:pPr>
  </w:style>
  <w:style w:type="paragraph" w:customStyle="1" w:styleId="AO">
    <w:name w:val="AÑO"/>
    <w:basedOn w:val="Normal"/>
    <w:rsid w:val="00F911AB"/>
    <w:pPr>
      <w:tabs>
        <w:tab w:val="left" w:pos="1985"/>
      </w:tabs>
      <w:spacing w:before="180" w:after="0"/>
      <w:ind w:left="1985" w:hanging="1985"/>
      <w:jc w:val="left"/>
    </w:pPr>
    <w:rPr>
      <w:b/>
      <w:sz w:val="24"/>
    </w:rPr>
  </w:style>
  <w:style w:type="paragraph" w:customStyle="1" w:styleId="ContratoRef">
    <w:name w:val="ContratoRef"/>
    <w:basedOn w:val="Normal"/>
    <w:rsid w:val="00137EEB"/>
    <w:pPr>
      <w:keepNext/>
      <w:widowControl w:val="0"/>
      <w:tabs>
        <w:tab w:val="left" w:pos="1985"/>
      </w:tabs>
      <w:spacing w:before="300" w:after="0"/>
      <w:ind w:left="1985" w:hanging="1985"/>
      <w:jc w:val="left"/>
    </w:pPr>
    <w:rPr>
      <w:rFonts w:ascii="Verdana" w:hAnsi="Verdana"/>
      <w:b/>
      <w:color w:val="535353"/>
      <w:sz w:val="16"/>
    </w:rPr>
  </w:style>
  <w:style w:type="table" w:styleId="Tablaconcuadrcula3">
    <w:name w:val="Table Grid 3"/>
    <w:basedOn w:val="Tablanormal"/>
    <w:rsid w:val="001B7EC9"/>
    <w:pPr>
      <w:spacing w:before="240" w:after="12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endiceT3">
    <w:name w:val="Apendice T3"/>
    <w:basedOn w:val="Normal"/>
    <w:rsid w:val="00B3553E"/>
  </w:style>
  <w:style w:type="paragraph" w:customStyle="1" w:styleId="ApendiceT4">
    <w:name w:val="Apendice T4"/>
    <w:basedOn w:val="Normal"/>
    <w:rsid w:val="00B3553E"/>
  </w:style>
  <w:style w:type="table" w:styleId="Tablaconlista4">
    <w:name w:val="Table List 4"/>
    <w:basedOn w:val="Tablanormal"/>
    <w:rsid w:val="001B7EC9"/>
    <w:pPr>
      <w:spacing w:before="240"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amt">
    <w:name w:val="Tablamt"/>
    <w:basedOn w:val="Tablaconcuadrcula1"/>
    <w:rsid w:val="00C13DF9"/>
    <w:pPr>
      <w:spacing w:before="20" w:after="20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b/>
        <w:bCs/>
        <w:color w:val="FFFFFF"/>
        <w:sz w:val="20"/>
      </w:rPr>
      <w:tblPr/>
      <w:tcPr>
        <w:shd w:val="clear" w:color="auto" w:fill="737373"/>
        <w:vAlign w:val="center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eCell">
      <w:rPr>
        <w:b/>
        <w:color w:val="FFFFFF"/>
      </w:rPr>
    </w:tblStylePr>
    <w:tblStylePr w:type="nwCell">
      <w:rPr>
        <w:b/>
        <w:color w:val="FFFFFF"/>
      </w:rPr>
    </w:tblStylePr>
  </w:style>
  <w:style w:type="paragraph" w:customStyle="1" w:styleId="INDICE">
    <w:name w:val="INDICE"/>
    <w:basedOn w:val="TextoNivel1"/>
    <w:next w:val="TextoNivel1"/>
    <w:rsid w:val="008E51C3"/>
    <w:pPr>
      <w:pageBreakBefore/>
      <w:shd w:val="clear" w:color="auto" w:fill="FFFFFF"/>
      <w:spacing w:before="120"/>
      <w:jc w:val="center"/>
    </w:pPr>
    <w:rPr>
      <w:color w:val="000080"/>
      <w:sz w:val="28"/>
      <w:szCs w:val="28"/>
    </w:rPr>
  </w:style>
  <w:style w:type="character" w:styleId="Hipervnculo">
    <w:name w:val="Hyperlink"/>
    <w:uiPriority w:val="99"/>
    <w:rsid w:val="00487ED4"/>
    <w:rPr>
      <w:color w:val="0000FF"/>
      <w:u w:val="single"/>
    </w:rPr>
  </w:style>
  <w:style w:type="paragraph" w:styleId="Epgrafe">
    <w:name w:val="caption"/>
    <w:aliases w:val="Estilo Epigrafe"/>
    <w:basedOn w:val="Normal"/>
    <w:next w:val="TextoNivel1"/>
    <w:link w:val="EpgrafeCar"/>
    <w:qFormat/>
    <w:rsid w:val="003C61D2"/>
    <w:pPr>
      <w:numPr>
        <w:numId w:val="7"/>
      </w:numPr>
      <w:tabs>
        <w:tab w:val="clear" w:pos="57"/>
        <w:tab w:val="num" w:pos="360"/>
      </w:tabs>
      <w:spacing w:before="120" w:line="400" w:lineRule="exact"/>
      <w:jc w:val="center"/>
    </w:pPr>
    <w:rPr>
      <w:iCs/>
      <w:sz w:val="18"/>
      <w:szCs w:val="20"/>
    </w:rPr>
  </w:style>
  <w:style w:type="paragraph" w:styleId="Tabladeilustraciones">
    <w:name w:val="table of figures"/>
    <w:basedOn w:val="Normal"/>
    <w:next w:val="Normal"/>
    <w:uiPriority w:val="99"/>
    <w:rsid w:val="00EB44D1"/>
    <w:pPr>
      <w:spacing w:before="0" w:after="0"/>
      <w:ind w:left="400" w:hanging="400"/>
      <w:jc w:val="left"/>
    </w:pPr>
    <w:rPr>
      <w:rFonts w:asciiTheme="minorHAnsi" w:hAnsiTheme="minorHAnsi"/>
      <w:caps/>
      <w:szCs w:val="20"/>
    </w:rPr>
  </w:style>
  <w:style w:type="paragraph" w:customStyle="1" w:styleId="PORTADA1">
    <w:name w:val="PORTADA1"/>
    <w:basedOn w:val="TextoNivel1"/>
    <w:next w:val="PORTADA2"/>
    <w:rsid w:val="007D1001"/>
    <w:pPr>
      <w:spacing w:after="360"/>
      <w:jc w:val="center"/>
    </w:pPr>
    <w:rPr>
      <w:rFonts w:ascii="Arial Black" w:hAnsi="Arial Black"/>
      <w:b/>
      <w:sz w:val="48"/>
      <w:szCs w:val="48"/>
    </w:rPr>
  </w:style>
  <w:style w:type="paragraph" w:customStyle="1" w:styleId="PORTADA2">
    <w:name w:val="PORTADA2"/>
    <w:basedOn w:val="PORTADA1"/>
    <w:next w:val="PORTADA3"/>
    <w:rsid w:val="00332274"/>
    <w:pPr>
      <w:spacing w:before="480" w:after="480"/>
    </w:pPr>
    <w:rPr>
      <w:b w:val="0"/>
      <w:color w:val="333333"/>
      <w:sz w:val="40"/>
      <w:szCs w:val="40"/>
    </w:rPr>
  </w:style>
  <w:style w:type="paragraph" w:customStyle="1" w:styleId="PORTADA3">
    <w:name w:val="PORTADA3"/>
    <w:basedOn w:val="PORTADA1"/>
    <w:rsid w:val="00332274"/>
    <w:rPr>
      <w:b w:val="0"/>
      <w:color w:val="003399"/>
      <w:sz w:val="32"/>
      <w:szCs w:val="32"/>
    </w:rPr>
  </w:style>
  <w:style w:type="paragraph" w:styleId="Encabezado">
    <w:name w:val="header"/>
    <w:basedOn w:val="Normal"/>
    <w:link w:val="EncabezadoCar"/>
    <w:rsid w:val="00CC5B47"/>
    <w:pPr>
      <w:tabs>
        <w:tab w:val="center" w:pos="4252"/>
        <w:tab w:val="right" w:pos="8504"/>
      </w:tabs>
    </w:pPr>
    <w:rPr>
      <w:b/>
      <w:color w:val="808080"/>
    </w:rPr>
  </w:style>
  <w:style w:type="character" w:styleId="Nmerodepgina">
    <w:name w:val="page number"/>
    <w:basedOn w:val="Fuentedeprrafopredeter"/>
    <w:rsid w:val="0017311E"/>
  </w:style>
  <w:style w:type="paragraph" w:customStyle="1" w:styleId="registros">
    <w:name w:val="registros"/>
    <w:basedOn w:val="Normal"/>
    <w:next w:val="Normal"/>
    <w:rsid w:val="00497911"/>
    <w:pPr>
      <w:tabs>
        <w:tab w:val="left" w:pos="284"/>
      </w:tabs>
      <w:spacing w:before="0" w:after="0"/>
      <w:ind w:right="-284"/>
      <w:jc w:val="center"/>
      <w:outlineLvl w:val="0"/>
    </w:pPr>
    <w:rPr>
      <w:rFonts w:cs="Arial"/>
      <w:b/>
      <w:sz w:val="28"/>
    </w:rPr>
  </w:style>
  <w:style w:type="paragraph" w:customStyle="1" w:styleId="heading7">
    <w:name w:val="heading7"/>
    <w:aliases w:val="3"/>
    <w:basedOn w:val="Normal"/>
    <w:next w:val="Normal"/>
    <w:rsid w:val="00497911"/>
    <w:pPr>
      <w:keepNext/>
      <w:spacing w:before="0" w:after="0"/>
      <w:jc w:val="left"/>
      <w:outlineLvl w:val="2"/>
    </w:pPr>
    <w:rPr>
      <w:rFonts w:ascii="Times New Roman" w:hAnsi="Times New Roman"/>
      <w:b/>
      <w:bCs/>
      <w:i/>
      <w:iCs/>
      <w:snapToGrid w:val="0"/>
      <w:szCs w:val="20"/>
    </w:rPr>
  </w:style>
  <w:style w:type="character" w:customStyle="1" w:styleId="TextoNivel1Car">
    <w:name w:val="Texto Nivel 1 Car"/>
    <w:link w:val="TextoNivel1"/>
    <w:rsid w:val="00CA65D2"/>
    <w:rPr>
      <w:rFonts w:ascii="Univers" w:hAnsi="Univers"/>
      <w:lang w:val="es-ES_tradnl" w:eastAsia="es-ES" w:bidi="ar-SA"/>
    </w:rPr>
  </w:style>
  <w:style w:type="character" w:customStyle="1" w:styleId="Ttulo2Car">
    <w:name w:val="Título 2 Car"/>
    <w:link w:val="Ttulo2"/>
    <w:rsid w:val="00C04899"/>
    <w:rPr>
      <w:rFonts w:ascii="Univers" w:hAnsi="Univers"/>
      <w:b/>
      <w:bCs/>
      <w:iCs/>
      <w:caps/>
      <w:sz w:val="22"/>
      <w:lang w:val="es-ES_tradnl"/>
    </w:rPr>
  </w:style>
  <w:style w:type="table" w:customStyle="1" w:styleId="TablaMTec">
    <w:name w:val="TablaMTec"/>
    <w:basedOn w:val="Tablabsica1"/>
    <w:rsid w:val="009006D3"/>
    <w:pPr>
      <w:spacing w:before="60" w:after="60"/>
    </w:pPr>
    <w:rPr>
      <w:rFonts w:ascii="Univers" w:hAnsi="Univers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CG Times (WN)" w:hAnsi="CG Times (WN)"/>
        <w:b/>
        <w:color w:val="FFFFFF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4C4C4C"/>
      </w:tcPr>
    </w:tblStylePr>
    <w:tblStylePr w:type="lastRow">
      <w:tblPr/>
      <w:tcPr>
        <w:tcBorders>
          <w:top w:val="dotted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color w:val="FFFFFF"/>
        <w:sz w:val="20"/>
      </w:rPr>
    </w:tblStylePr>
    <w:tblStylePr w:type="nwCell">
      <w:rPr>
        <w:b/>
        <w:color w:val="FFFFFF"/>
        <w:sz w:val="20"/>
        <w:szCs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4C4C"/>
      </w:tcPr>
    </w:tblStylePr>
  </w:style>
  <w:style w:type="table" w:styleId="Tablaconcuadrcula1">
    <w:name w:val="Table Grid 1"/>
    <w:basedOn w:val="Tablanormal"/>
    <w:rsid w:val="00C13DF9"/>
    <w:pPr>
      <w:spacing w:before="120" w:after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notapie">
    <w:name w:val="footnote text"/>
    <w:basedOn w:val="Normal"/>
    <w:link w:val="TextonotapieCar"/>
    <w:rsid w:val="00B10A30"/>
    <w:rPr>
      <w:szCs w:val="20"/>
    </w:rPr>
  </w:style>
  <w:style w:type="table" w:styleId="Tablabsica1">
    <w:name w:val="Table Simple 1"/>
    <w:basedOn w:val="Tablanormal"/>
    <w:rsid w:val="009006D3"/>
    <w:pPr>
      <w:spacing w:before="120" w:after="12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TextonotapieCar">
    <w:name w:val="Texto nota pie Car"/>
    <w:link w:val="Textonotapie"/>
    <w:rsid w:val="00B10A30"/>
    <w:rPr>
      <w:rFonts w:ascii="Univers" w:hAnsi="Univers"/>
    </w:rPr>
  </w:style>
  <w:style w:type="character" w:styleId="Refdenotaalpie">
    <w:name w:val="footnote reference"/>
    <w:rsid w:val="00B10A30"/>
    <w:rPr>
      <w:vertAlign w:val="superscript"/>
    </w:rPr>
  </w:style>
  <w:style w:type="paragraph" w:styleId="Sangradetextonormal">
    <w:name w:val="Body Text Indent"/>
    <w:basedOn w:val="Normal"/>
    <w:link w:val="SangradetextonormalCar"/>
    <w:rsid w:val="004B6551"/>
    <w:pPr>
      <w:spacing w:before="0"/>
      <w:ind w:left="283"/>
    </w:pPr>
    <w:rPr>
      <w:rFonts w:ascii="Univers" w:hAnsi="Univers"/>
      <w:szCs w:val="22"/>
    </w:rPr>
  </w:style>
  <w:style w:type="character" w:customStyle="1" w:styleId="SangradetextonormalCar">
    <w:name w:val="Sangría de texto normal Car"/>
    <w:link w:val="Sangradetextonormal"/>
    <w:rsid w:val="004B6551"/>
    <w:rPr>
      <w:rFonts w:ascii="Univers" w:hAnsi="Univers"/>
      <w:sz w:val="22"/>
      <w:szCs w:val="22"/>
    </w:rPr>
  </w:style>
  <w:style w:type="paragraph" w:styleId="Sangra2detindependiente">
    <w:name w:val="Body Text Indent 2"/>
    <w:basedOn w:val="Normal"/>
    <w:link w:val="Sangra2detindependienteCar"/>
    <w:rsid w:val="005F41CC"/>
    <w:pPr>
      <w:spacing w:before="0" w:line="480" w:lineRule="auto"/>
      <w:ind w:left="283"/>
    </w:pPr>
    <w:rPr>
      <w:rFonts w:ascii="Univers" w:hAnsi="Univers"/>
      <w:szCs w:val="22"/>
    </w:rPr>
  </w:style>
  <w:style w:type="character" w:customStyle="1" w:styleId="Sangra2detindependienteCar">
    <w:name w:val="Sangría 2 de t. independiente Car"/>
    <w:link w:val="Sangra2detindependiente"/>
    <w:rsid w:val="005F41CC"/>
    <w:rPr>
      <w:rFonts w:ascii="Univers" w:hAnsi="Univers"/>
      <w:sz w:val="22"/>
      <w:szCs w:val="22"/>
    </w:rPr>
  </w:style>
  <w:style w:type="table" w:styleId="Tablaconlista3">
    <w:name w:val="Table List 3"/>
    <w:basedOn w:val="Tablanormal"/>
    <w:rsid w:val="003963FE"/>
    <w:pPr>
      <w:spacing w:before="60" w:after="12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tulo1Car">
    <w:name w:val="Título 1 Car"/>
    <w:link w:val="Ttulo1"/>
    <w:rsid w:val="007D251F"/>
    <w:rPr>
      <w:rFonts w:ascii="Univers" w:hAnsi="Univers"/>
      <w:b/>
      <w:caps/>
      <w:color w:val="000080"/>
      <w:sz w:val="24"/>
      <w:shd w:val="clear" w:color="auto" w:fill="F3F3F3"/>
      <w:lang w:val="es-ES_tradnl"/>
    </w:rPr>
  </w:style>
  <w:style w:type="character" w:styleId="nfasisintenso">
    <w:name w:val="Intense Emphasis"/>
    <w:uiPriority w:val="21"/>
    <w:qFormat/>
    <w:rsid w:val="00F10045"/>
    <w:rPr>
      <w:b/>
      <w:bCs/>
      <w:i/>
      <w:iCs/>
      <w:color w:val="4F81BD"/>
    </w:rPr>
  </w:style>
  <w:style w:type="character" w:customStyle="1" w:styleId="EncabezadoCar">
    <w:name w:val="Encabezado Car"/>
    <w:link w:val="Encabezado"/>
    <w:uiPriority w:val="99"/>
    <w:rsid w:val="00D1715D"/>
    <w:rPr>
      <w:rFonts w:ascii="Calibri" w:hAnsi="Calibri"/>
      <w:b/>
      <w:color w:val="808080"/>
      <w:szCs w:val="24"/>
    </w:rPr>
  </w:style>
  <w:style w:type="paragraph" w:styleId="Textodeglobo">
    <w:name w:val="Balloon Text"/>
    <w:basedOn w:val="Normal"/>
    <w:link w:val="TextodegloboCar"/>
    <w:rsid w:val="00D1715D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1715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6D23"/>
    <w:pPr>
      <w:ind w:left="720"/>
      <w:contextualSpacing/>
    </w:pPr>
  </w:style>
  <w:style w:type="character" w:customStyle="1" w:styleId="PiedepginaCar">
    <w:name w:val="Pie de página Car"/>
    <w:link w:val="Piedepgina"/>
    <w:uiPriority w:val="99"/>
    <w:rsid w:val="002605F5"/>
    <w:rPr>
      <w:rFonts w:ascii="Calibri" w:hAnsi="Calibri"/>
      <w:b/>
      <w:color w:val="808080"/>
      <w:sz w:val="18"/>
      <w:szCs w:val="18"/>
    </w:rPr>
  </w:style>
  <w:style w:type="paragraph" w:customStyle="1" w:styleId="MTemaNormal">
    <w:name w:val="MTemaNormal"/>
    <w:basedOn w:val="Normal"/>
    <w:rsid w:val="002605F5"/>
    <w:pPr>
      <w:tabs>
        <w:tab w:val="left" w:pos="851"/>
        <w:tab w:val="left" w:pos="1418"/>
        <w:tab w:val="left" w:pos="1985"/>
        <w:tab w:val="left" w:pos="2552"/>
        <w:tab w:val="right" w:leader="dot" w:pos="9072"/>
      </w:tabs>
      <w:spacing w:before="0" w:after="60" w:line="360" w:lineRule="auto"/>
      <w:ind w:left="567"/>
    </w:pPr>
    <w:rPr>
      <w:rFonts w:ascii="Verdana" w:hAnsi="Verdana" w:cs="Arial"/>
    </w:rPr>
  </w:style>
  <w:style w:type="paragraph" w:customStyle="1" w:styleId="estilo">
    <w:name w:val="estilo"/>
    <w:basedOn w:val="Encabezado"/>
    <w:rsid w:val="002605F5"/>
    <w:pPr>
      <w:tabs>
        <w:tab w:val="clear" w:pos="4252"/>
        <w:tab w:val="clear" w:pos="8504"/>
        <w:tab w:val="left" w:pos="851"/>
        <w:tab w:val="left" w:pos="1418"/>
        <w:tab w:val="left" w:pos="1985"/>
        <w:tab w:val="left" w:pos="2552"/>
        <w:tab w:val="center" w:pos="4320"/>
        <w:tab w:val="right" w:pos="8640"/>
        <w:tab w:val="right" w:leader="dot" w:pos="9072"/>
      </w:tabs>
      <w:spacing w:before="0" w:after="0" w:line="360" w:lineRule="auto"/>
    </w:pPr>
    <w:rPr>
      <w:rFonts w:ascii="Univers" w:hAnsi="Univers"/>
      <w:b w:val="0"/>
      <w:color w:val="auto"/>
      <w:szCs w:val="2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3C61D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</w:rPr>
  </w:style>
  <w:style w:type="paragraph" w:customStyle="1" w:styleId="Ilustracion">
    <w:name w:val="Ilustracion"/>
    <w:basedOn w:val="Normal"/>
    <w:next w:val="Normal"/>
    <w:link w:val="IlustracionCar"/>
    <w:autoRedefine/>
    <w:qFormat/>
    <w:rsid w:val="00D61900"/>
    <w:pPr>
      <w:numPr>
        <w:numId w:val="8"/>
      </w:numPr>
      <w:tabs>
        <w:tab w:val="left" w:pos="851"/>
        <w:tab w:val="left" w:pos="1418"/>
        <w:tab w:val="left" w:pos="1985"/>
        <w:tab w:val="left" w:pos="2552"/>
        <w:tab w:val="right" w:leader="dot" w:pos="9072"/>
      </w:tabs>
      <w:spacing w:before="0" w:after="0" w:line="240" w:lineRule="exact"/>
      <w:ind w:left="113" w:hanging="113"/>
      <w:jc w:val="center"/>
    </w:pPr>
    <w:rPr>
      <w:rFonts w:asciiTheme="minorHAnsi" w:hAnsiTheme="minorHAnsi"/>
      <w:color w:val="A6A6A6"/>
      <w:szCs w:val="20"/>
    </w:rPr>
  </w:style>
  <w:style w:type="character" w:customStyle="1" w:styleId="EstiloVerdana">
    <w:name w:val="Estilo Verdana"/>
    <w:rsid w:val="0075288F"/>
    <w:rPr>
      <w:rFonts w:ascii="Verdana" w:hAnsi="Verdana"/>
    </w:rPr>
  </w:style>
  <w:style w:type="character" w:styleId="Textodelmarcadordeposicin">
    <w:name w:val="Placeholder Text"/>
    <w:basedOn w:val="Fuentedeprrafopredeter"/>
    <w:uiPriority w:val="99"/>
    <w:semiHidden/>
    <w:rsid w:val="00F369A8"/>
    <w:rPr>
      <w:color w:val="808080"/>
    </w:rPr>
  </w:style>
  <w:style w:type="character" w:customStyle="1" w:styleId="Ttulo3Car">
    <w:name w:val="Título 3 Car"/>
    <w:basedOn w:val="Fuentedeprrafopredeter"/>
    <w:link w:val="Ttulo3"/>
    <w:locked/>
    <w:rsid w:val="0058736E"/>
    <w:rPr>
      <w:rFonts w:ascii="Univers" w:hAnsi="Univers" w:cs="Arial"/>
      <w:b/>
      <w:bCs/>
      <w:color w:val="333333"/>
      <w:sz w:val="22"/>
      <w:u w:val="single"/>
      <w:lang w:val="es-ES_tradnl"/>
    </w:rPr>
  </w:style>
  <w:style w:type="character" w:customStyle="1" w:styleId="Ttulo4Car">
    <w:name w:val="Título 4 Car"/>
    <w:basedOn w:val="Fuentedeprrafopredeter"/>
    <w:link w:val="Ttulo4"/>
    <w:locked/>
    <w:rsid w:val="0058736E"/>
    <w:rPr>
      <w:rFonts w:ascii="Univers" w:hAnsi="Univers" w:cs="Arial"/>
      <w:b/>
      <w:bCs/>
      <w:color w:val="333333"/>
      <w:sz w:val="22"/>
      <w:lang w:val="es-ES_tradnl"/>
    </w:rPr>
  </w:style>
  <w:style w:type="character" w:customStyle="1" w:styleId="Ttulo5Car">
    <w:name w:val="Título 5 Car"/>
    <w:basedOn w:val="Fuentedeprrafopredeter"/>
    <w:link w:val="Ttulo5"/>
    <w:locked/>
    <w:rsid w:val="0058736E"/>
    <w:rPr>
      <w:rFonts w:ascii="Univers" w:hAnsi="Univers"/>
      <w:b/>
      <w:bCs/>
      <w:i/>
      <w:iCs/>
      <w:sz w:val="22"/>
      <w:lang w:val="es-ES_tradnl"/>
    </w:rPr>
  </w:style>
  <w:style w:type="character" w:customStyle="1" w:styleId="Ttulo6Car">
    <w:name w:val="Título 6 Car"/>
    <w:basedOn w:val="Fuentedeprrafopredeter"/>
    <w:link w:val="Ttulo6"/>
    <w:locked/>
    <w:rsid w:val="0058736E"/>
    <w:rPr>
      <w:b/>
      <w:bCs/>
      <w:color w:val="999999"/>
      <w:sz w:val="22"/>
      <w:szCs w:val="24"/>
    </w:rPr>
  </w:style>
  <w:style w:type="character" w:customStyle="1" w:styleId="Ttulo7Car">
    <w:name w:val="Título 7 Car"/>
    <w:basedOn w:val="Fuentedeprrafopredeter"/>
    <w:link w:val="Ttulo7"/>
    <w:locked/>
    <w:rsid w:val="0058736E"/>
    <w:rPr>
      <w:b/>
      <w:i/>
      <w:color w:val="333333"/>
      <w:sz w:val="22"/>
      <w:szCs w:val="22"/>
      <w:lang w:val="es-ES_tradnl"/>
    </w:rPr>
  </w:style>
  <w:style w:type="character" w:customStyle="1" w:styleId="Ttulo8Car">
    <w:name w:val="Título 8 Car"/>
    <w:basedOn w:val="Fuentedeprrafopredeter"/>
    <w:link w:val="Ttulo8"/>
    <w:locked/>
    <w:rsid w:val="0058736E"/>
    <w:rPr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locked/>
    <w:rsid w:val="0058736E"/>
    <w:rPr>
      <w:rFonts w:ascii="Arial" w:hAnsi="Arial" w:cs="Arial"/>
      <w:sz w:val="22"/>
      <w:szCs w:val="22"/>
    </w:rPr>
  </w:style>
  <w:style w:type="paragraph" w:styleId="Mapadeldocumento">
    <w:name w:val="Document Map"/>
    <w:basedOn w:val="Normal"/>
    <w:link w:val="MapadeldocumentoCar"/>
    <w:rsid w:val="0058736E"/>
    <w:pPr>
      <w:shd w:val="clear" w:color="auto" w:fill="000080"/>
      <w:spacing w:after="240"/>
      <w:ind w:firstLine="284"/>
    </w:pPr>
    <w:rPr>
      <w:rFonts w:ascii="Tahoma" w:hAnsi="Tahoma"/>
      <w:sz w:val="18"/>
      <w:szCs w:val="20"/>
    </w:rPr>
  </w:style>
  <w:style w:type="character" w:customStyle="1" w:styleId="MapadeldocumentoCar">
    <w:name w:val="Mapa del documento Car"/>
    <w:basedOn w:val="Fuentedeprrafopredeter"/>
    <w:link w:val="Mapadeldocumento"/>
    <w:rsid w:val="0058736E"/>
    <w:rPr>
      <w:rFonts w:ascii="Tahoma" w:hAnsi="Tahoma"/>
      <w:sz w:val="18"/>
      <w:shd w:val="clear" w:color="auto" w:fill="000080"/>
    </w:rPr>
  </w:style>
  <w:style w:type="paragraph" w:customStyle="1" w:styleId="Textodenotaalpie">
    <w:name w:val="Texto de nota al pie"/>
    <w:basedOn w:val="Normal"/>
    <w:uiPriority w:val="99"/>
    <w:rsid w:val="0058736E"/>
    <w:pPr>
      <w:widowControl w:val="0"/>
      <w:autoSpaceDE w:val="0"/>
      <w:autoSpaceDN w:val="0"/>
      <w:adjustRightInd w:val="0"/>
      <w:spacing w:after="240"/>
      <w:ind w:firstLine="284"/>
    </w:pPr>
    <w:rPr>
      <w:rFonts w:ascii="Univers" w:hAnsi="Univers"/>
      <w:sz w:val="18"/>
      <w:lang w:val="en-GB"/>
    </w:rPr>
  </w:style>
  <w:style w:type="paragraph" w:customStyle="1" w:styleId="Textodenotaalfinal">
    <w:name w:val="Texto de nota al final"/>
    <w:basedOn w:val="Normal"/>
    <w:uiPriority w:val="99"/>
    <w:rsid w:val="0058736E"/>
    <w:pPr>
      <w:widowControl w:val="0"/>
      <w:autoSpaceDE w:val="0"/>
      <w:autoSpaceDN w:val="0"/>
      <w:adjustRightInd w:val="0"/>
      <w:spacing w:after="240"/>
      <w:ind w:firstLine="284"/>
    </w:pPr>
    <w:rPr>
      <w:rFonts w:ascii="Univers" w:hAnsi="Univers"/>
      <w:sz w:val="18"/>
      <w:lang w:val="en-GB"/>
    </w:rPr>
  </w:style>
  <w:style w:type="character" w:customStyle="1" w:styleId="MAT">
    <w:name w:val="MAT"/>
    <w:uiPriority w:val="99"/>
    <w:rsid w:val="0058736E"/>
    <w:rPr>
      <w:sz w:val="20"/>
    </w:rPr>
  </w:style>
  <w:style w:type="paragraph" w:customStyle="1" w:styleId="TAB1">
    <w:name w:val="TAB1"/>
    <w:uiPriority w:val="99"/>
    <w:rsid w:val="0058736E"/>
    <w:pPr>
      <w:widowControl w:val="0"/>
      <w:tabs>
        <w:tab w:val="left" w:pos="566"/>
        <w:tab w:val="left" w:pos="1575"/>
        <w:tab w:val="left" w:pos="2006"/>
        <w:tab w:val="left" w:pos="2726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paragraph" w:customStyle="1" w:styleId="TAB2">
    <w:name w:val="TAB2"/>
    <w:uiPriority w:val="99"/>
    <w:rsid w:val="0058736E"/>
    <w:pPr>
      <w:widowControl w:val="0"/>
      <w:tabs>
        <w:tab w:val="left" w:pos="566"/>
        <w:tab w:val="left" w:pos="1864"/>
        <w:tab w:val="left" w:pos="2295"/>
        <w:tab w:val="left" w:pos="3015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paragraph" w:customStyle="1" w:styleId="TAB3">
    <w:name w:val="TAB3"/>
    <w:uiPriority w:val="99"/>
    <w:rsid w:val="0058736E"/>
    <w:pPr>
      <w:widowControl w:val="0"/>
      <w:tabs>
        <w:tab w:val="left" w:pos="566"/>
        <w:tab w:val="left" w:pos="2149"/>
        <w:tab w:val="left" w:pos="2584"/>
        <w:tab w:val="left" w:pos="3304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Documento4">
    <w:name w:val="Documento 4"/>
    <w:uiPriority w:val="99"/>
    <w:rsid w:val="0058736E"/>
    <w:rPr>
      <w:b/>
      <w:i/>
      <w:sz w:val="20"/>
    </w:rPr>
  </w:style>
  <w:style w:type="character" w:customStyle="1" w:styleId="Bibliogr">
    <w:name w:val="Bibliogr."/>
    <w:uiPriority w:val="99"/>
    <w:rsid w:val="0058736E"/>
  </w:style>
  <w:style w:type="character" w:customStyle="1" w:styleId="Documento5">
    <w:name w:val="Documento 5"/>
    <w:uiPriority w:val="99"/>
    <w:rsid w:val="0058736E"/>
  </w:style>
  <w:style w:type="character" w:customStyle="1" w:styleId="Documento2">
    <w:name w:val="Documento 2"/>
    <w:uiPriority w:val="99"/>
    <w:rsid w:val="0058736E"/>
    <w:rPr>
      <w:rFonts w:ascii="Univers" w:hAnsi="Univers"/>
      <w:sz w:val="20"/>
      <w:lang w:val="en-US"/>
    </w:rPr>
  </w:style>
  <w:style w:type="character" w:customStyle="1" w:styleId="Documento6">
    <w:name w:val="Documento 6"/>
    <w:uiPriority w:val="99"/>
    <w:rsid w:val="0058736E"/>
  </w:style>
  <w:style w:type="character" w:customStyle="1" w:styleId="Documento7">
    <w:name w:val="Documento 7"/>
    <w:uiPriority w:val="99"/>
    <w:rsid w:val="0058736E"/>
  </w:style>
  <w:style w:type="character" w:customStyle="1" w:styleId="Documento8">
    <w:name w:val="Documento 8"/>
    <w:uiPriority w:val="99"/>
    <w:rsid w:val="0058736E"/>
  </w:style>
  <w:style w:type="character" w:customStyle="1" w:styleId="Documento3">
    <w:name w:val="Documento 3"/>
    <w:uiPriority w:val="99"/>
    <w:rsid w:val="0058736E"/>
    <w:rPr>
      <w:rFonts w:ascii="Univers" w:hAnsi="Univers"/>
      <w:sz w:val="20"/>
      <w:lang w:val="en-US"/>
    </w:rPr>
  </w:style>
  <w:style w:type="character" w:customStyle="1" w:styleId="Prder1">
    <w:name w:val="Pár. der. 1"/>
    <w:uiPriority w:val="99"/>
    <w:rsid w:val="0058736E"/>
  </w:style>
  <w:style w:type="character" w:customStyle="1" w:styleId="Prder2">
    <w:name w:val="Pár. der. 2"/>
    <w:uiPriority w:val="99"/>
    <w:rsid w:val="0058736E"/>
  </w:style>
  <w:style w:type="character" w:customStyle="1" w:styleId="Prder3">
    <w:name w:val="Pár. der. 3"/>
    <w:uiPriority w:val="99"/>
    <w:rsid w:val="0058736E"/>
  </w:style>
  <w:style w:type="character" w:customStyle="1" w:styleId="Prder4">
    <w:name w:val="Pár. der. 4"/>
    <w:uiPriority w:val="99"/>
    <w:rsid w:val="0058736E"/>
  </w:style>
  <w:style w:type="paragraph" w:customStyle="1" w:styleId="Documento1">
    <w:name w:val="Documento 1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Prder5">
    <w:name w:val="Pár. der. 5"/>
    <w:uiPriority w:val="99"/>
    <w:rsid w:val="0058736E"/>
  </w:style>
  <w:style w:type="character" w:customStyle="1" w:styleId="Prder6">
    <w:name w:val="Pár. der. 6"/>
    <w:uiPriority w:val="99"/>
    <w:rsid w:val="0058736E"/>
  </w:style>
  <w:style w:type="character" w:customStyle="1" w:styleId="Prder7">
    <w:name w:val="Pár. der. 7"/>
    <w:uiPriority w:val="99"/>
    <w:rsid w:val="0058736E"/>
  </w:style>
  <w:style w:type="character" w:customStyle="1" w:styleId="Prder8">
    <w:name w:val="Pár. der. 8"/>
    <w:uiPriority w:val="99"/>
    <w:rsid w:val="0058736E"/>
  </w:style>
  <w:style w:type="character" w:customStyle="1" w:styleId="Tcnico2">
    <w:name w:val="Técnico 2"/>
    <w:uiPriority w:val="99"/>
    <w:rsid w:val="0058736E"/>
    <w:rPr>
      <w:rFonts w:ascii="Univers" w:hAnsi="Univers"/>
      <w:sz w:val="20"/>
      <w:lang w:val="en-US"/>
    </w:rPr>
  </w:style>
  <w:style w:type="character" w:customStyle="1" w:styleId="Tcnico3">
    <w:name w:val="Técnico 3"/>
    <w:uiPriority w:val="99"/>
    <w:rsid w:val="0058736E"/>
    <w:rPr>
      <w:rFonts w:ascii="Univers" w:hAnsi="Univers"/>
      <w:sz w:val="20"/>
      <w:lang w:val="en-US"/>
    </w:rPr>
  </w:style>
  <w:style w:type="character" w:customStyle="1" w:styleId="Tcnico4">
    <w:name w:val="Técnico 4"/>
    <w:uiPriority w:val="99"/>
    <w:rsid w:val="0058736E"/>
  </w:style>
  <w:style w:type="character" w:customStyle="1" w:styleId="Tcnico1">
    <w:name w:val="Técnico 1"/>
    <w:uiPriority w:val="99"/>
    <w:rsid w:val="0058736E"/>
    <w:rPr>
      <w:rFonts w:ascii="Univers" w:hAnsi="Univers"/>
      <w:sz w:val="20"/>
      <w:lang w:val="en-US"/>
    </w:rPr>
  </w:style>
  <w:style w:type="character" w:customStyle="1" w:styleId="Inicdoc">
    <w:name w:val="Inic. doc."/>
    <w:uiPriority w:val="99"/>
    <w:rsid w:val="0058736E"/>
  </w:style>
  <w:style w:type="character" w:customStyle="1" w:styleId="Tcnico5">
    <w:name w:val="Técnico 5"/>
    <w:uiPriority w:val="99"/>
    <w:rsid w:val="0058736E"/>
  </w:style>
  <w:style w:type="character" w:customStyle="1" w:styleId="Tcnico6">
    <w:name w:val="Técnico 6"/>
    <w:uiPriority w:val="99"/>
    <w:rsid w:val="0058736E"/>
  </w:style>
  <w:style w:type="character" w:customStyle="1" w:styleId="Tcnico7">
    <w:name w:val="Técnico 7"/>
    <w:uiPriority w:val="99"/>
    <w:rsid w:val="0058736E"/>
  </w:style>
  <w:style w:type="character" w:customStyle="1" w:styleId="Tcnico8">
    <w:name w:val="Técnico 8"/>
    <w:uiPriority w:val="99"/>
    <w:rsid w:val="0058736E"/>
  </w:style>
  <w:style w:type="character" w:customStyle="1" w:styleId="Inicestt">
    <w:name w:val="Inic. est. t"/>
    <w:uiPriority w:val="99"/>
    <w:rsid w:val="0058736E"/>
    <w:rPr>
      <w:rFonts w:ascii="Univers" w:hAnsi="Univers"/>
      <w:sz w:val="20"/>
      <w:lang w:val="en-US"/>
    </w:rPr>
  </w:style>
  <w:style w:type="character" w:customStyle="1" w:styleId="1">
    <w:name w:val="1"/>
    <w:uiPriority w:val="99"/>
    <w:rsid w:val="0058736E"/>
    <w:rPr>
      <w:rFonts w:ascii="Univers" w:hAnsi="Univers"/>
      <w:sz w:val="20"/>
      <w:lang w:val="en-US"/>
    </w:rPr>
  </w:style>
  <w:style w:type="paragraph" w:customStyle="1" w:styleId="INDICE1">
    <w:name w:val="INDICE 1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INDICE2">
    <w:name w:val="INDICE 2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character" w:customStyle="1" w:styleId="Sinnombre1">
    <w:name w:val="Sin nombre 1"/>
    <w:uiPriority w:val="99"/>
    <w:rsid w:val="0058736E"/>
    <w:rPr>
      <w:rFonts w:ascii="Univers" w:hAnsi="Univers"/>
      <w:sz w:val="20"/>
      <w:lang w:val="en-US"/>
    </w:rPr>
  </w:style>
  <w:style w:type="paragraph" w:customStyle="1" w:styleId="INDICE3">
    <w:name w:val="INDICE 3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INDICE4">
    <w:name w:val="INDICE 4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character" w:customStyle="1" w:styleId="FormatInh8">
    <w:name w:val="FormatInh 8"/>
    <w:uiPriority w:val="99"/>
    <w:rsid w:val="0058736E"/>
  </w:style>
  <w:style w:type="character" w:customStyle="1" w:styleId="FormatInh5">
    <w:name w:val="FormatInh 5"/>
    <w:uiPriority w:val="99"/>
    <w:rsid w:val="0058736E"/>
  </w:style>
  <w:style w:type="character" w:customStyle="1" w:styleId="FormatInh6">
    <w:name w:val="FormatInh 6"/>
    <w:uiPriority w:val="99"/>
    <w:rsid w:val="0058736E"/>
  </w:style>
  <w:style w:type="character" w:customStyle="1" w:styleId="FormatInh2">
    <w:name w:val="FormatInh 2"/>
    <w:uiPriority w:val="99"/>
    <w:rsid w:val="0058736E"/>
    <w:rPr>
      <w:rFonts w:ascii="Univers" w:hAnsi="Univers"/>
      <w:sz w:val="20"/>
      <w:lang w:val="en-US"/>
    </w:rPr>
  </w:style>
  <w:style w:type="character" w:customStyle="1" w:styleId="FormatInh7">
    <w:name w:val="FormatInh 7"/>
    <w:uiPriority w:val="99"/>
    <w:rsid w:val="0058736E"/>
  </w:style>
  <w:style w:type="character" w:customStyle="1" w:styleId="Bblgraphie">
    <w:name w:val="Bblgraphie"/>
    <w:uiPriority w:val="99"/>
    <w:rsid w:val="0058736E"/>
  </w:style>
  <w:style w:type="character" w:customStyle="1" w:styleId="AbsNrRechts1">
    <w:name w:val="AbsNrRechts 1"/>
    <w:uiPriority w:val="99"/>
    <w:rsid w:val="0058736E"/>
  </w:style>
  <w:style w:type="character" w:customStyle="1" w:styleId="AbsNrRechts2">
    <w:name w:val="AbsNrRechts 2"/>
    <w:uiPriority w:val="99"/>
    <w:rsid w:val="0058736E"/>
  </w:style>
  <w:style w:type="character" w:customStyle="1" w:styleId="FormatInh3">
    <w:name w:val="FormatInh 3"/>
    <w:uiPriority w:val="99"/>
    <w:rsid w:val="0058736E"/>
    <w:rPr>
      <w:rFonts w:ascii="Univers" w:hAnsi="Univers"/>
      <w:sz w:val="20"/>
      <w:lang w:val="en-US"/>
    </w:rPr>
  </w:style>
  <w:style w:type="character" w:customStyle="1" w:styleId="AbsNrRechts3">
    <w:name w:val="AbsNrRechts 3"/>
    <w:uiPriority w:val="99"/>
    <w:rsid w:val="0058736E"/>
  </w:style>
  <w:style w:type="character" w:customStyle="1" w:styleId="AbsNrRechts4">
    <w:name w:val="AbsNrRechts 4"/>
    <w:uiPriority w:val="99"/>
    <w:rsid w:val="0058736E"/>
  </w:style>
  <w:style w:type="character" w:customStyle="1" w:styleId="AbsNrRechts5">
    <w:name w:val="AbsNrRechts 5"/>
    <w:uiPriority w:val="99"/>
    <w:rsid w:val="0058736E"/>
  </w:style>
  <w:style w:type="character" w:customStyle="1" w:styleId="AbsNrRechts6">
    <w:name w:val="AbsNrRechts 6"/>
    <w:uiPriority w:val="99"/>
    <w:rsid w:val="0058736E"/>
  </w:style>
  <w:style w:type="character" w:customStyle="1" w:styleId="AbsNrRechts7">
    <w:name w:val="AbsNrRechts 7"/>
    <w:uiPriority w:val="99"/>
    <w:rsid w:val="0058736E"/>
  </w:style>
  <w:style w:type="character" w:customStyle="1" w:styleId="AbsNrRechts8">
    <w:name w:val="AbsNrRechts 8"/>
    <w:uiPriority w:val="99"/>
    <w:rsid w:val="0058736E"/>
  </w:style>
  <w:style w:type="paragraph" w:customStyle="1" w:styleId="FormatInh1">
    <w:name w:val="FormatInh 1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FormatInh4">
    <w:name w:val="FormatInh 4"/>
    <w:uiPriority w:val="99"/>
    <w:rsid w:val="0058736E"/>
    <w:rPr>
      <w:b/>
      <w:i/>
      <w:sz w:val="20"/>
    </w:rPr>
  </w:style>
  <w:style w:type="character" w:customStyle="1" w:styleId="MarkInhalt">
    <w:name w:val="MarkInhalt"/>
    <w:uiPriority w:val="99"/>
    <w:rsid w:val="0058736E"/>
  </w:style>
  <w:style w:type="character" w:customStyle="1" w:styleId="Vordruck">
    <w:name w:val="Vordruck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1">
    <w:name w:val="espec.esq 1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2">
    <w:name w:val="espec.esq 2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5">
    <w:name w:val="espec.esq 5"/>
    <w:uiPriority w:val="99"/>
    <w:rsid w:val="0058736E"/>
  </w:style>
  <w:style w:type="character" w:customStyle="1" w:styleId="ESQFAC">
    <w:name w:val="ESQFAC"/>
    <w:uiPriority w:val="99"/>
    <w:rsid w:val="0058736E"/>
    <w:rPr>
      <w:rFonts w:ascii="Univers" w:hAnsi="Univers"/>
      <w:sz w:val="20"/>
      <w:lang w:val="en-US"/>
    </w:rPr>
  </w:style>
  <w:style w:type="character" w:customStyle="1" w:styleId="TIPOS">
    <w:name w:val="TIPOS"/>
    <w:uiPriority w:val="99"/>
    <w:rsid w:val="0058736E"/>
  </w:style>
  <w:style w:type="character" w:customStyle="1" w:styleId="FACTOR">
    <w:name w:val="FACTOR"/>
    <w:uiPriority w:val="99"/>
    <w:rsid w:val="0058736E"/>
  </w:style>
  <w:style w:type="character" w:customStyle="1" w:styleId="EFA1">
    <w:name w:val="EFA 1"/>
    <w:uiPriority w:val="99"/>
    <w:rsid w:val="0058736E"/>
    <w:rPr>
      <w:rFonts w:ascii="Univers" w:hAnsi="Univers"/>
      <w:sz w:val="20"/>
      <w:lang w:val="en-US"/>
    </w:rPr>
  </w:style>
  <w:style w:type="character" w:customStyle="1" w:styleId="EFA2">
    <w:name w:val="EFA 2"/>
    <w:uiPriority w:val="99"/>
    <w:rsid w:val="0058736E"/>
    <w:rPr>
      <w:rFonts w:ascii="Univers" w:hAnsi="Univers"/>
      <w:sz w:val="20"/>
      <w:lang w:val="en-US"/>
    </w:rPr>
  </w:style>
  <w:style w:type="character" w:customStyle="1" w:styleId="EFA3">
    <w:name w:val="EFA 3"/>
    <w:uiPriority w:val="99"/>
    <w:rsid w:val="0058736E"/>
    <w:rPr>
      <w:rFonts w:ascii="Univers" w:hAnsi="Univers"/>
      <w:sz w:val="20"/>
      <w:lang w:val="en-US"/>
    </w:rPr>
  </w:style>
  <w:style w:type="character" w:customStyle="1" w:styleId="EFA4">
    <w:name w:val="EFA 4"/>
    <w:uiPriority w:val="99"/>
    <w:rsid w:val="0058736E"/>
    <w:rPr>
      <w:rFonts w:ascii="Univers" w:hAnsi="Univers"/>
      <w:sz w:val="20"/>
      <w:lang w:val="en-US"/>
    </w:rPr>
  </w:style>
  <w:style w:type="character" w:customStyle="1" w:styleId="Document8">
    <w:name w:val="Document 8"/>
    <w:uiPriority w:val="99"/>
    <w:rsid w:val="0058736E"/>
  </w:style>
  <w:style w:type="character" w:customStyle="1" w:styleId="Document4">
    <w:name w:val="Document 4"/>
    <w:uiPriority w:val="99"/>
    <w:rsid w:val="0058736E"/>
    <w:rPr>
      <w:b/>
      <w:i/>
      <w:sz w:val="20"/>
    </w:rPr>
  </w:style>
  <w:style w:type="character" w:customStyle="1" w:styleId="Document6">
    <w:name w:val="Document 6"/>
    <w:uiPriority w:val="99"/>
    <w:rsid w:val="0058736E"/>
  </w:style>
  <w:style w:type="character" w:customStyle="1" w:styleId="Document5">
    <w:name w:val="Document 5"/>
    <w:uiPriority w:val="99"/>
    <w:rsid w:val="0058736E"/>
  </w:style>
  <w:style w:type="character" w:customStyle="1" w:styleId="Document2">
    <w:name w:val="Document 2"/>
    <w:uiPriority w:val="99"/>
    <w:rsid w:val="0058736E"/>
    <w:rPr>
      <w:rFonts w:ascii="Univers" w:hAnsi="Univers"/>
      <w:sz w:val="20"/>
      <w:lang w:val="en-US"/>
    </w:rPr>
  </w:style>
  <w:style w:type="character" w:customStyle="1" w:styleId="Document7">
    <w:name w:val="Document 7"/>
    <w:uiPriority w:val="99"/>
    <w:rsid w:val="0058736E"/>
  </w:style>
  <w:style w:type="character" w:customStyle="1" w:styleId="Bibliogrphy">
    <w:name w:val="Bibliogrphy"/>
    <w:uiPriority w:val="99"/>
    <w:rsid w:val="0058736E"/>
  </w:style>
  <w:style w:type="character" w:customStyle="1" w:styleId="RightPar1">
    <w:name w:val="Right Par 1"/>
    <w:uiPriority w:val="99"/>
    <w:rsid w:val="0058736E"/>
  </w:style>
  <w:style w:type="character" w:customStyle="1" w:styleId="RightPar2">
    <w:name w:val="Right Par 2"/>
    <w:uiPriority w:val="99"/>
    <w:rsid w:val="0058736E"/>
  </w:style>
  <w:style w:type="character" w:customStyle="1" w:styleId="Document3">
    <w:name w:val="Document 3"/>
    <w:uiPriority w:val="99"/>
    <w:rsid w:val="0058736E"/>
    <w:rPr>
      <w:rFonts w:ascii="Univers" w:hAnsi="Univers"/>
      <w:sz w:val="20"/>
      <w:lang w:val="en-US"/>
    </w:rPr>
  </w:style>
  <w:style w:type="character" w:customStyle="1" w:styleId="RightPar3">
    <w:name w:val="Right Par 3"/>
    <w:uiPriority w:val="99"/>
    <w:rsid w:val="0058736E"/>
  </w:style>
  <w:style w:type="character" w:customStyle="1" w:styleId="RightPar4">
    <w:name w:val="Right Par 4"/>
    <w:uiPriority w:val="99"/>
    <w:rsid w:val="0058736E"/>
  </w:style>
  <w:style w:type="character" w:customStyle="1" w:styleId="RightPar5">
    <w:name w:val="Right Par 5"/>
    <w:uiPriority w:val="99"/>
    <w:rsid w:val="0058736E"/>
  </w:style>
  <w:style w:type="character" w:customStyle="1" w:styleId="RightPar6">
    <w:name w:val="Right Par 6"/>
    <w:uiPriority w:val="99"/>
    <w:rsid w:val="0058736E"/>
  </w:style>
  <w:style w:type="character" w:customStyle="1" w:styleId="RightPar7">
    <w:name w:val="Right Par 7"/>
    <w:uiPriority w:val="99"/>
    <w:rsid w:val="0058736E"/>
  </w:style>
  <w:style w:type="character" w:customStyle="1" w:styleId="RightPar8">
    <w:name w:val="Right Par 8"/>
    <w:uiPriority w:val="99"/>
    <w:rsid w:val="0058736E"/>
  </w:style>
  <w:style w:type="paragraph" w:customStyle="1" w:styleId="Document1">
    <w:name w:val="Document 1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Univers" w:hAnsi="Univers"/>
      <w:lang w:val="en-US"/>
    </w:rPr>
  </w:style>
  <w:style w:type="character" w:customStyle="1" w:styleId="DocInit">
    <w:name w:val="Doc Init"/>
    <w:uiPriority w:val="99"/>
    <w:rsid w:val="0058736E"/>
  </w:style>
  <w:style w:type="character" w:customStyle="1" w:styleId="TechInit">
    <w:name w:val="Tech Init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5">
    <w:name w:val="Technical 5"/>
    <w:uiPriority w:val="99"/>
    <w:rsid w:val="0058736E"/>
  </w:style>
  <w:style w:type="character" w:customStyle="1" w:styleId="Technical6">
    <w:name w:val="Technical 6"/>
    <w:uiPriority w:val="99"/>
    <w:rsid w:val="0058736E"/>
  </w:style>
  <w:style w:type="character" w:customStyle="1" w:styleId="Technical2">
    <w:name w:val="Technical 2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3">
    <w:name w:val="Technical 3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4">
    <w:name w:val="Technical 4"/>
    <w:uiPriority w:val="99"/>
    <w:rsid w:val="0058736E"/>
  </w:style>
  <w:style w:type="character" w:customStyle="1" w:styleId="Technical1">
    <w:name w:val="Technical 1"/>
    <w:uiPriority w:val="99"/>
    <w:rsid w:val="0058736E"/>
    <w:rPr>
      <w:rFonts w:ascii="Univers" w:hAnsi="Univers"/>
      <w:sz w:val="20"/>
      <w:lang w:val="en-US"/>
    </w:rPr>
  </w:style>
  <w:style w:type="character" w:customStyle="1" w:styleId="Technical7">
    <w:name w:val="Technical 7"/>
    <w:uiPriority w:val="99"/>
    <w:rsid w:val="0058736E"/>
  </w:style>
  <w:style w:type="character" w:customStyle="1" w:styleId="Technical8">
    <w:name w:val="Technical 8"/>
    <w:uiPriority w:val="99"/>
    <w:rsid w:val="0058736E"/>
  </w:style>
  <w:style w:type="character" w:customStyle="1" w:styleId="especesq3">
    <w:name w:val="espec.esq 3"/>
    <w:uiPriority w:val="99"/>
    <w:rsid w:val="0058736E"/>
    <w:rPr>
      <w:rFonts w:ascii="Univers" w:hAnsi="Univers"/>
      <w:sz w:val="20"/>
      <w:lang w:val="en-US"/>
    </w:rPr>
  </w:style>
  <w:style w:type="character" w:customStyle="1" w:styleId="especesq4">
    <w:name w:val="espec.esq 4"/>
    <w:uiPriority w:val="99"/>
    <w:rsid w:val="0058736E"/>
    <w:rPr>
      <w:rFonts w:ascii="Univers" w:hAnsi="Univers"/>
      <w:sz w:val="20"/>
      <w:lang w:val="en-US"/>
    </w:rPr>
  </w:style>
  <w:style w:type="character" w:customStyle="1" w:styleId="15">
    <w:name w:val="1 5"/>
    <w:uiPriority w:val="99"/>
    <w:rsid w:val="0058736E"/>
    <w:rPr>
      <w:rFonts w:ascii="Univers" w:hAnsi="Univers"/>
      <w:sz w:val="20"/>
      <w:lang w:val="en-US"/>
    </w:rPr>
  </w:style>
  <w:style w:type="character" w:customStyle="1" w:styleId="2">
    <w:name w:val="2"/>
    <w:uiPriority w:val="99"/>
    <w:rsid w:val="0058736E"/>
    <w:rPr>
      <w:rFonts w:ascii="Univers" w:hAnsi="Univers"/>
      <w:sz w:val="20"/>
      <w:lang w:val="en-US"/>
    </w:rPr>
  </w:style>
  <w:style w:type="paragraph" w:customStyle="1" w:styleId="11">
    <w:name w:val="1 1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12">
    <w:name w:val="1 2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paragraph" w:customStyle="1" w:styleId="14">
    <w:name w:val="1 4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lang w:val="en-US"/>
    </w:rPr>
  </w:style>
  <w:style w:type="paragraph" w:customStyle="1" w:styleId="13">
    <w:name w:val="1 3"/>
    <w:uiPriority w:val="99"/>
    <w:rsid w:val="0058736E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before="120" w:after="60" w:line="240" w:lineRule="atLeast"/>
      <w:ind w:left="720" w:hanging="720"/>
      <w:jc w:val="both"/>
    </w:pPr>
    <w:rPr>
      <w:rFonts w:ascii="Univers" w:hAnsi="Univers"/>
      <w:b/>
      <w:bCs/>
      <w:u w:val="single"/>
      <w:lang w:val="en-US"/>
    </w:rPr>
  </w:style>
  <w:style w:type="paragraph" w:customStyle="1" w:styleId="Tdc10">
    <w:name w:val="Tdc 1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before="480" w:after="240" w:line="240" w:lineRule="atLeast"/>
      <w:ind w:left="72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20">
    <w:name w:val="Tdc 2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144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30">
    <w:name w:val="Tdc 3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216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40">
    <w:name w:val="Tdc 4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288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50">
    <w:name w:val="Tdc 5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3600" w:right="720" w:hanging="720"/>
    </w:pPr>
    <w:rPr>
      <w:rFonts w:ascii="Univers" w:hAnsi="Univers"/>
      <w:sz w:val="18"/>
      <w:szCs w:val="20"/>
      <w:lang w:val="en-US"/>
    </w:rPr>
  </w:style>
  <w:style w:type="paragraph" w:customStyle="1" w:styleId="Tdc60">
    <w:name w:val="Tdc 6"/>
    <w:basedOn w:val="Normal"/>
    <w:uiPriority w:val="99"/>
    <w:rsid w:val="0058736E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Tdc7">
    <w:name w:val="Tdc 7"/>
    <w:basedOn w:val="Normal"/>
    <w:uiPriority w:val="99"/>
    <w:rsid w:val="0058736E"/>
    <w:pPr>
      <w:widowControl w:val="0"/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Tdc8">
    <w:name w:val="Tdc 8"/>
    <w:basedOn w:val="Normal"/>
    <w:uiPriority w:val="99"/>
    <w:rsid w:val="0058736E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Tdc9">
    <w:name w:val="Tdc 9"/>
    <w:basedOn w:val="Normal"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720" w:hanging="720"/>
    </w:pPr>
    <w:rPr>
      <w:rFonts w:ascii="Univers" w:hAnsi="Univers"/>
      <w:sz w:val="18"/>
      <w:szCs w:val="20"/>
      <w:lang w:val="en-US"/>
    </w:rPr>
  </w:style>
  <w:style w:type="paragraph" w:customStyle="1" w:styleId="Encabezadodetda">
    <w:name w:val="Encabezado de tda"/>
    <w:basedOn w:val="Normal"/>
    <w:uiPriority w:val="99"/>
    <w:rsid w:val="0058736E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240" w:line="240" w:lineRule="atLeast"/>
      <w:ind w:firstLine="284"/>
    </w:pPr>
    <w:rPr>
      <w:rFonts w:ascii="Univers" w:hAnsi="Univers"/>
      <w:sz w:val="18"/>
      <w:szCs w:val="20"/>
      <w:lang w:val="en-US"/>
    </w:rPr>
  </w:style>
  <w:style w:type="character" w:customStyle="1" w:styleId="EquationCaption">
    <w:name w:val="_Equation Caption"/>
    <w:uiPriority w:val="99"/>
    <w:rsid w:val="0058736E"/>
  </w:style>
  <w:style w:type="paragraph" w:styleId="Sangra3detindependiente">
    <w:name w:val="Body Text Indent 3"/>
    <w:basedOn w:val="Normal"/>
    <w:link w:val="Sangra3detindependienteCar"/>
    <w:uiPriority w:val="99"/>
    <w:rsid w:val="0058736E"/>
    <w:pPr>
      <w:tabs>
        <w:tab w:val="left" w:pos="-720"/>
        <w:tab w:val="left" w:pos="0"/>
      </w:tabs>
      <w:suppressAutoHyphens/>
      <w:spacing w:after="240" w:line="240" w:lineRule="atLeast"/>
      <w:ind w:left="720" w:hanging="720"/>
    </w:pPr>
    <w:rPr>
      <w:rFonts w:ascii="Verdana" w:hAnsi="Verdana"/>
      <w:spacing w:val="-2"/>
      <w:sz w:val="18"/>
      <w:szCs w:val="20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58736E"/>
    <w:rPr>
      <w:rFonts w:ascii="Verdana" w:hAnsi="Verdana"/>
      <w:spacing w:val="-2"/>
      <w:sz w:val="18"/>
      <w:lang w:val="en-US"/>
    </w:rPr>
  </w:style>
  <w:style w:type="paragraph" w:styleId="Cierre">
    <w:name w:val="Closing"/>
    <w:basedOn w:val="Normal"/>
    <w:link w:val="CierreCar"/>
    <w:uiPriority w:val="99"/>
    <w:rsid w:val="0058736E"/>
    <w:pPr>
      <w:spacing w:after="240"/>
      <w:ind w:left="4252" w:firstLine="284"/>
    </w:pPr>
    <w:rPr>
      <w:rFonts w:ascii="Verdana" w:hAnsi="Verdana"/>
      <w:sz w:val="18"/>
      <w:szCs w:val="20"/>
      <w:lang w:val="en-GB"/>
    </w:rPr>
  </w:style>
  <w:style w:type="character" w:customStyle="1" w:styleId="CierreCar">
    <w:name w:val="Cierre Car"/>
    <w:basedOn w:val="Fuentedeprrafopredeter"/>
    <w:link w:val="Cierre"/>
    <w:uiPriority w:val="99"/>
    <w:rsid w:val="0058736E"/>
    <w:rPr>
      <w:rFonts w:ascii="Verdana" w:hAnsi="Verdana"/>
      <w:sz w:val="18"/>
      <w:lang w:val="en-GB"/>
    </w:rPr>
  </w:style>
  <w:style w:type="paragraph" w:styleId="Continuarlista">
    <w:name w:val="List Continue"/>
    <w:basedOn w:val="Normal"/>
    <w:rsid w:val="0058736E"/>
    <w:pPr>
      <w:spacing w:after="240"/>
      <w:ind w:left="283" w:firstLine="284"/>
    </w:pPr>
    <w:rPr>
      <w:rFonts w:ascii="Verdana" w:hAnsi="Verdana"/>
      <w:sz w:val="18"/>
      <w:szCs w:val="20"/>
      <w:lang w:val="en-GB"/>
    </w:rPr>
  </w:style>
  <w:style w:type="paragraph" w:styleId="Continuarlista2">
    <w:name w:val="List Continue 2"/>
    <w:basedOn w:val="Normal"/>
    <w:uiPriority w:val="99"/>
    <w:rsid w:val="0058736E"/>
    <w:pPr>
      <w:spacing w:after="240"/>
      <w:ind w:left="566" w:firstLine="284"/>
    </w:pPr>
    <w:rPr>
      <w:rFonts w:ascii="Verdana" w:hAnsi="Verdana"/>
      <w:sz w:val="18"/>
      <w:szCs w:val="20"/>
      <w:lang w:val="en-GB"/>
    </w:rPr>
  </w:style>
  <w:style w:type="paragraph" w:styleId="Continuarlista3">
    <w:name w:val="List Continue 3"/>
    <w:basedOn w:val="Normal"/>
    <w:uiPriority w:val="99"/>
    <w:rsid w:val="0058736E"/>
    <w:pPr>
      <w:spacing w:after="240"/>
      <w:ind w:left="849" w:firstLine="284"/>
    </w:pPr>
    <w:rPr>
      <w:rFonts w:ascii="Verdana" w:hAnsi="Verdana"/>
      <w:sz w:val="18"/>
      <w:szCs w:val="20"/>
      <w:lang w:val="en-GB"/>
    </w:rPr>
  </w:style>
  <w:style w:type="paragraph" w:styleId="Continuarlista4">
    <w:name w:val="List Continue 4"/>
    <w:basedOn w:val="Normal"/>
    <w:uiPriority w:val="99"/>
    <w:rsid w:val="0058736E"/>
    <w:pPr>
      <w:spacing w:after="240"/>
      <w:ind w:left="1132" w:firstLine="284"/>
    </w:pPr>
    <w:rPr>
      <w:rFonts w:ascii="Verdana" w:hAnsi="Verdana"/>
      <w:sz w:val="18"/>
      <w:szCs w:val="20"/>
      <w:lang w:val="en-GB"/>
    </w:rPr>
  </w:style>
  <w:style w:type="paragraph" w:styleId="Continuarlista5">
    <w:name w:val="List Continue 5"/>
    <w:basedOn w:val="Normal"/>
    <w:uiPriority w:val="99"/>
    <w:rsid w:val="0058736E"/>
    <w:pPr>
      <w:spacing w:after="240"/>
      <w:ind w:left="1415" w:firstLine="284"/>
    </w:pPr>
    <w:rPr>
      <w:rFonts w:ascii="Verdana" w:hAnsi="Verdana"/>
      <w:sz w:val="18"/>
      <w:szCs w:val="20"/>
      <w:lang w:val="en-GB"/>
    </w:rPr>
  </w:style>
  <w:style w:type="paragraph" w:styleId="DireccinHTML">
    <w:name w:val="HTML Address"/>
    <w:basedOn w:val="Normal"/>
    <w:link w:val="DireccinHTMLCar"/>
    <w:uiPriority w:val="99"/>
    <w:rsid w:val="0058736E"/>
    <w:pPr>
      <w:spacing w:after="240"/>
      <w:ind w:firstLine="284"/>
    </w:pPr>
    <w:rPr>
      <w:rFonts w:ascii="Verdana" w:hAnsi="Verdana"/>
      <w:i/>
      <w:iCs/>
      <w:sz w:val="18"/>
      <w:szCs w:val="20"/>
      <w:lang w:val="en-GB"/>
    </w:rPr>
  </w:style>
  <w:style w:type="character" w:customStyle="1" w:styleId="DireccinHTMLCar">
    <w:name w:val="Dirección HTML Car"/>
    <w:basedOn w:val="Fuentedeprrafopredeter"/>
    <w:link w:val="DireccinHTML"/>
    <w:uiPriority w:val="99"/>
    <w:rsid w:val="0058736E"/>
    <w:rPr>
      <w:rFonts w:ascii="Verdana" w:hAnsi="Verdana"/>
      <w:i/>
      <w:iCs/>
      <w:sz w:val="18"/>
      <w:lang w:val="en-GB"/>
    </w:rPr>
  </w:style>
  <w:style w:type="paragraph" w:styleId="Direccinsobre">
    <w:name w:val="envelope address"/>
    <w:basedOn w:val="Normal"/>
    <w:uiPriority w:val="99"/>
    <w:rsid w:val="0058736E"/>
    <w:pPr>
      <w:framePr w:w="7920" w:h="1980" w:hRule="exact" w:hSpace="141" w:wrap="auto" w:hAnchor="page" w:xAlign="center" w:yAlign="bottom"/>
      <w:spacing w:after="240"/>
      <w:ind w:left="2880" w:firstLine="284"/>
    </w:pPr>
    <w:rPr>
      <w:rFonts w:ascii="Verdana" w:hAnsi="Verdana" w:cs="Arial"/>
      <w:sz w:val="24"/>
      <w:lang w:val="en-GB"/>
    </w:rPr>
  </w:style>
  <w:style w:type="paragraph" w:styleId="Encabezadodelista">
    <w:name w:val="toa heading"/>
    <w:basedOn w:val="Normal"/>
    <w:next w:val="Normal"/>
    <w:uiPriority w:val="99"/>
    <w:rsid w:val="0058736E"/>
    <w:pPr>
      <w:spacing w:after="240"/>
      <w:ind w:firstLine="284"/>
    </w:pPr>
    <w:rPr>
      <w:rFonts w:ascii="Verdana" w:hAnsi="Verdana" w:cs="Arial"/>
      <w:b/>
      <w:bCs/>
      <w:sz w:val="24"/>
      <w:lang w:val="en-GB"/>
    </w:rPr>
  </w:style>
  <w:style w:type="paragraph" w:styleId="Encabezadodemensaje">
    <w:name w:val="Message Header"/>
    <w:basedOn w:val="Normal"/>
    <w:link w:val="EncabezadodemensajeCar"/>
    <w:uiPriority w:val="99"/>
    <w:rsid w:val="0058736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240"/>
      <w:ind w:left="1134" w:hanging="1134"/>
    </w:pPr>
    <w:rPr>
      <w:rFonts w:ascii="Cambria" w:hAnsi="Cambria"/>
      <w:sz w:val="24"/>
      <w:lang w:val="en-GB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58736E"/>
    <w:rPr>
      <w:rFonts w:ascii="Cambria" w:hAnsi="Cambria"/>
      <w:sz w:val="24"/>
      <w:szCs w:val="24"/>
      <w:shd w:val="pct20" w:color="auto" w:fill="auto"/>
      <w:lang w:val="en-GB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58736E"/>
    <w:rPr>
      <w:rFonts w:ascii="Verdana" w:hAnsi="Verdana"/>
      <w:sz w:val="18"/>
      <w:lang w:val="en-GB"/>
    </w:rPr>
  </w:style>
  <w:style w:type="paragraph" w:styleId="Fecha">
    <w:name w:val="Date"/>
    <w:basedOn w:val="Normal"/>
    <w:next w:val="Normal"/>
    <w:link w:val="Fecha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FechaCar">
    <w:name w:val="Fecha Car"/>
    <w:basedOn w:val="Fuentedeprrafopredeter"/>
    <w:link w:val="Fecha"/>
    <w:uiPriority w:val="99"/>
    <w:rsid w:val="0058736E"/>
    <w:rPr>
      <w:rFonts w:ascii="Verdana" w:hAnsi="Verdana"/>
      <w:sz w:val="18"/>
      <w:lang w:val="en-GB"/>
    </w:rPr>
  </w:style>
  <w:style w:type="paragraph" w:styleId="Firma">
    <w:name w:val="Signature"/>
    <w:basedOn w:val="Normal"/>
    <w:link w:val="FirmaCar"/>
    <w:uiPriority w:val="99"/>
    <w:rsid w:val="0058736E"/>
    <w:pPr>
      <w:spacing w:after="240"/>
      <w:ind w:left="4252" w:firstLine="284"/>
    </w:pPr>
    <w:rPr>
      <w:rFonts w:ascii="Verdana" w:hAnsi="Verdana"/>
      <w:sz w:val="18"/>
      <w:szCs w:val="20"/>
      <w:lang w:val="en-GB"/>
    </w:rPr>
  </w:style>
  <w:style w:type="character" w:customStyle="1" w:styleId="FirmaCar">
    <w:name w:val="Firma Car"/>
    <w:basedOn w:val="Fuentedeprrafopredeter"/>
    <w:link w:val="Firma"/>
    <w:uiPriority w:val="99"/>
    <w:rsid w:val="0058736E"/>
    <w:rPr>
      <w:rFonts w:ascii="Verdana" w:hAnsi="Verdana"/>
      <w:sz w:val="18"/>
      <w:lang w:val="en-GB"/>
    </w:rPr>
  </w:style>
  <w:style w:type="paragraph" w:styleId="Firmadecorreoelectrnico">
    <w:name w:val="E-mail Signature"/>
    <w:basedOn w:val="Normal"/>
    <w:link w:val="Firmadecorreoelectrnico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rsid w:val="0058736E"/>
    <w:rPr>
      <w:rFonts w:ascii="Verdana" w:hAnsi="Verdana"/>
      <w:sz w:val="18"/>
      <w:lang w:val="en-GB"/>
    </w:rPr>
  </w:style>
  <w:style w:type="paragraph" w:styleId="HTMLconformatoprevio">
    <w:name w:val="HTML Preformatted"/>
    <w:basedOn w:val="Normal"/>
    <w:link w:val="HTMLconformatoprevioCar"/>
    <w:uiPriority w:val="99"/>
    <w:rsid w:val="0058736E"/>
    <w:pPr>
      <w:spacing w:after="240"/>
      <w:ind w:firstLine="284"/>
    </w:pPr>
    <w:rPr>
      <w:rFonts w:ascii="Courier New" w:hAnsi="Courier New"/>
      <w:sz w:val="18"/>
      <w:szCs w:val="20"/>
      <w:lang w:val="en-GB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8736E"/>
    <w:rPr>
      <w:rFonts w:ascii="Courier New" w:hAnsi="Courier New"/>
      <w:sz w:val="18"/>
      <w:lang w:val="en-GB"/>
    </w:rPr>
  </w:style>
  <w:style w:type="paragraph" w:styleId="ndice3">
    <w:name w:val="index 3"/>
    <w:basedOn w:val="Normal"/>
    <w:next w:val="Normal"/>
    <w:autoRedefine/>
    <w:uiPriority w:val="99"/>
    <w:rsid w:val="0058736E"/>
    <w:pPr>
      <w:spacing w:after="240"/>
      <w:ind w:left="600" w:hanging="200"/>
    </w:pPr>
    <w:rPr>
      <w:rFonts w:ascii="Verdana" w:hAnsi="Verdana"/>
      <w:sz w:val="18"/>
      <w:szCs w:val="20"/>
      <w:lang w:val="en-GB"/>
    </w:rPr>
  </w:style>
  <w:style w:type="paragraph" w:styleId="ndice4">
    <w:name w:val="index 4"/>
    <w:basedOn w:val="Normal"/>
    <w:next w:val="Normal"/>
    <w:autoRedefine/>
    <w:uiPriority w:val="99"/>
    <w:rsid w:val="0058736E"/>
    <w:pPr>
      <w:spacing w:after="240"/>
      <w:ind w:left="800" w:hanging="200"/>
    </w:pPr>
    <w:rPr>
      <w:rFonts w:ascii="Verdana" w:hAnsi="Verdana"/>
      <w:sz w:val="18"/>
      <w:szCs w:val="20"/>
      <w:lang w:val="en-GB"/>
    </w:rPr>
  </w:style>
  <w:style w:type="paragraph" w:styleId="ndice5">
    <w:name w:val="index 5"/>
    <w:basedOn w:val="Normal"/>
    <w:next w:val="Normal"/>
    <w:autoRedefine/>
    <w:uiPriority w:val="99"/>
    <w:rsid w:val="0058736E"/>
    <w:pPr>
      <w:spacing w:after="240"/>
      <w:ind w:left="1000" w:hanging="200"/>
    </w:pPr>
    <w:rPr>
      <w:rFonts w:ascii="Verdana" w:hAnsi="Verdana"/>
      <w:sz w:val="18"/>
      <w:szCs w:val="20"/>
      <w:lang w:val="en-GB"/>
    </w:rPr>
  </w:style>
  <w:style w:type="paragraph" w:styleId="ndice6">
    <w:name w:val="index 6"/>
    <w:basedOn w:val="Normal"/>
    <w:next w:val="Normal"/>
    <w:autoRedefine/>
    <w:uiPriority w:val="99"/>
    <w:rsid w:val="0058736E"/>
    <w:pPr>
      <w:spacing w:after="240"/>
      <w:ind w:left="1200" w:hanging="200"/>
    </w:pPr>
    <w:rPr>
      <w:rFonts w:ascii="Verdana" w:hAnsi="Verdana"/>
      <w:sz w:val="18"/>
      <w:szCs w:val="20"/>
      <w:lang w:val="en-GB"/>
    </w:rPr>
  </w:style>
  <w:style w:type="paragraph" w:styleId="ndice7">
    <w:name w:val="index 7"/>
    <w:basedOn w:val="Normal"/>
    <w:next w:val="Normal"/>
    <w:autoRedefine/>
    <w:uiPriority w:val="99"/>
    <w:rsid w:val="0058736E"/>
    <w:pPr>
      <w:spacing w:after="240"/>
      <w:ind w:left="1400" w:hanging="200"/>
    </w:pPr>
    <w:rPr>
      <w:rFonts w:ascii="Verdana" w:hAnsi="Verdana"/>
      <w:sz w:val="18"/>
      <w:szCs w:val="20"/>
      <w:lang w:val="en-GB"/>
    </w:rPr>
  </w:style>
  <w:style w:type="paragraph" w:styleId="ndice8">
    <w:name w:val="index 8"/>
    <w:basedOn w:val="Normal"/>
    <w:next w:val="Normal"/>
    <w:autoRedefine/>
    <w:uiPriority w:val="99"/>
    <w:rsid w:val="0058736E"/>
    <w:pPr>
      <w:spacing w:after="240"/>
      <w:ind w:left="1600" w:hanging="200"/>
    </w:pPr>
    <w:rPr>
      <w:rFonts w:ascii="Verdana" w:hAnsi="Verdana"/>
      <w:sz w:val="18"/>
      <w:szCs w:val="20"/>
      <w:lang w:val="en-GB"/>
    </w:rPr>
  </w:style>
  <w:style w:type="paragraph" w:styleId="ndice9">
    <w:name w:val="index 9"/>
    <w:basedOn w:val="Normal"/>
    <w:next w:val="Normal"/>
    <w:autoRedefine/>
    <w:uiPriority w:val="99"/>
    <w:rsid w:val="0058736E"/>
    <w:pPr>
      <w:spacing w:after="240"/>
      <w:ind w:left="1800" w:hanging="200"/>
    </w:pPr>
    <w:rPr>
      <w:rFonts w:ascii="Verdana" w:hAnsi="Verdana"/>
      <w:sz w:val="18"/>
      <w:szCs w:val="20"/>
      <w:lang w:val="en-GB"/>
    </w:rPr>
  </w:style>
  <w:style w:type="paragraph" w:styleId="Lista">
    <w:name w:val="List"/>
    <w:basedOn w:val="Normal"/>
    <w:rsid w:val="0058736E"/>
    <w:pPr>
      <w:spacing w:after="240"/>
      <w:ind w:left="283" w:hanging="283"/>
    </w:pPr>
    <w:rPr>
      <w:rFonts w:ascii="Verdana" w:hAnsi="Verdana"/>
      <w:sz w:val="18"/>
      <w:szCs w:val="20"/>
      <w:lang w:val="en-GB"/>
    </w:rPr>
  </w:style>
  <w:style w:type="paragraph" w:styleId="Lista2">
    <w:name w:val="List 2"/>
    <w:basedOn w:val="Normal"/>
    <w:uiPriority w:val="99"/>
    <w:rsid w:val="0058736E"/>
    <w:pPr>
      <w:spacing w:after="240"/>
      <w:ind w:left="566" w:hanging="283"/>
    </w:pPr>
    <w:rPr>
      <w:rFonts w:ascii="Verdana" w:hAnsi="Verdana"/>
      <w:sz w:val="18"/>
      <w:szCs w:val="20"/>
      <w:lang w:val="en-GB"/>
    </w:rPr>
  </w:style>
  <w:style w:type="paragraph" w:styleId="Lista3">
    <w:name w:val="List 3"/>
    <w:basedOn w:val="Normal"/>
    <w:uiPriority w:val="99"/>
    <w:rsid w:val="0058736E"/>
    <w:pPr>
      <w:spacing w:after="240"/>
      <w:ind w:left="849" w:hanging="283"/>
    </w:pPr>
    <w:rPr>
      <w:rFonts w:ascii="Verdana" w:hAnsi="Verdana"/>
      <w:sz w:val="18"/>
      <w:szCs w:val="20"/>
      <w:lang w:val="en-GB"/>
    </w:rPr>
  </w:style>
  <w:style w:type="paragraph" w:styleId="Lista4">
    <w:name w:val="List 4"/>
    <w:basedOn w:val="Normal"/>
    <w:uiPriority w:val="99"/>
    <w:rsid w:val="0058736E"/>
    <w:pPr>
      <w:spacing w:after="240"/>
      <w:ind w:left="1132" w:hanging="283"/>
    </w:pPr>
    <w:rPr>
      <w:rFonts w:ascii="Verdana" w:hAnsi="Verdana"/>
      <w:sz w:val="18"/>
      <w:szCs w:val="20"/>
      <w:lang w:val="en-GB"/>
    </w:rPr>
  </w:style>
  <w:style w:type="paragraph" w:styleId="Lista5">
    <w:name w:val="List 5"/>
    <w:basedOn w:val="Normal"/>
    <w:uiPriority w:val="99"/>
    <w:rsid w:val="0058736E"/>
    <w:pPr>
      <w:spacing w:after="240"/>
      <w:ind w:left="1415" w:hanging="283"/>
    </w:pPr>
    <w:rPr>
      <w:rFonts w:ascii="Verdana" w:hAnsi="Verdana"/>
      <w:sz w:val="18"/>
      <w:szCs w:val="20"/>
      <w:lang w:val="en-GB"/>
    </w:rPr>
  </w:style>
  <w:style w:type="paragraph" w:styleId="Listaconnmeros">
    <w:name w:val="List Number"/>
    <w:basedOn w:val="Normal"/>
    <w:uiPriority w:val="99"/>
    <w:rsid w:val="0058736E"/>
    <w:pPr>
      <w:numPr>
        <w:numId w:val="9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2">
    <w:name w:val="List Number 2"/>
    <w:basedOn w:val="Normal"/>
    <w:uiPriority w:val="99"/>
    <w:rsid w:val="0058736E"/>
    <w:pPr>
      <w:numPr>
        <w:numId w:val="10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3">
    <w:name w:val="List Number 3"/>
    <w:basedOn w:val="Normal"/>
    <w:uiPriority w:val="99"/>
    <w:rsid w:val="0058736E"/>
    <w:pPr>
      <w:numPr>
        <w:numId w:val="11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4">
    <w:name w:val="List Number 4"/>
    <w:basedOn w:val="Normal"/>
    <w:uiPriority w:val="99"/>
    <w:rsid w:val="0058736E"/>
    <w:pPr>
      <w:numPr>
        <w:numId w:val="12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nmeros5">
    <w:name w:val="List Number 5"/>
    <w:basedOn w:val="Normal"/>
    <w:uiPriority w:val="99"/>
    <w:rsid w:val="0058736E"/>
    <w:pPr>
      <w:numPr>
        <w:numId w:val="13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vietas">
    <w:name w:val="List Bullet"/>
    <w:basedOn w:val="Normal"/>
    <w:autoRedefine/>
    <w:uiPriority w:val="99"/>
    <w:rsid w:val="0058736E"/>
    <w:pPr>
      <w:numPr>
        <w:numId w:val="14"/>
      </w:numPr>
      <w:spacing w:after="240"/>
    </w:pPr>
    <w:rPr>
      <w:rFonts w:ascii="Verdana" w:hAnsi="Verdana"/>
      <w:sz w:val="18"/>
      <w:szCs w:val="20"/>
      <w:lang w:val="en-GB"/>
    </w:rPr>
  </w:style>
  <w:style w:type="paragraph" w:styleId="Listaconvietas2">
    <w:name w:val="List Bullet 2"/>
    <w:basedOn w:val="Normal"/>
    <w:autoRedefine/>
    <w:uiPriority w:val="99"/>
    <w:rsid w:val="0058736E"/>
    <w:pPr>
      <w:numPr>
        <w:numId w:val="16"/>
      </w:numPr>
      <w:tabs>
        <w:tab w:val="clear" w:pos="926"/>
        <w:tab w:val="num" w:pos="643"/>
      </w:tabs>
      <w:spacing w:after="240"/>
      <w:ind w:left="643"/>
    </w:pPr>
    <w:rPr>
      <w:rFonts w:ascii="Verdana" w:hAnsi="Verdana"/>
      <w:sz w:val="18"/>
      <w:szCs w:val="20"/>
      <w:lang w:val="en-GB"/>
    </w:rPr>
  </w:style>
  <w:style w:type="paragraph" w:styleId="Listaconvietas3">
    <w:name w:val="List Bullet 3"/>
    <w:basedOn w:val="Normal"/>
    <w:autoRedefine/>
    <w:uiPriority w:val="99"/>
    <w:rsid w:val="0058736E"/>
    <w:pPr>
      <w:numPr>
        <w:numId w:val="17"/>
      </w:numPr>
      <w:tabs>
        <w:tab w:val="clear" w:pos="1209"/>
        <w:tab w:val="num" w:pos="926"/>
      </w:tabs>
      <w:spacing w:after="240"/>
      <w:ind w:left="926"/>
    </w:pPr>
    <w:rPr>
      <w:rFonts w:ascii="Verdana" w:hAnsi="Verdana"/>
      <w:sz w:val="18"/>
      <w:szCs w:val="20"/>
      <w:lang w:val="en-GB"/>
    </w:rPr>
  </w:style>
  <w:style w:type="paragraph" w:styleId="Listaconvietas4">
    <w:name w:val="List Bullet 4"/>
    <w:basedOn w:val="Normal"/>
    <w:autoRedefine/>
    <w:uiPriority w:val="99"/>
    <w:rsid w:val="0058736E"/>
    <w:pPr>
      <w:spacing w:after="240"/>
      <w:ind w:left="1418" w:firstLine="284"/>
    </w:pPr>
    <w:rPr>
      <w:rFonts w:ascii="Verdana" w:hAnsi="Verdana"/>
      <w:sz w:val="18"/>
      <w:szCs w:val="20"/>
      <w:lang w:val="en-GB"/>
    </w:rPr>
  </w:style>
  <w:style w:type="paragraph" w:styleId="Listaconvietas5">
    <w:name w:val="List Bullet 5"/>
    <w:basedOn w:val="Normal"/>
    <w:autoRedefine/>
    <w:uiPriority w:val="99"/>
    <w:rsid w:val="0058736E"/>
    <w:pPr>
      <w:numPr>
        <w:numId w:val="15"/>
      </w:numPr>
      <w:tabs>
        <w:tab w:val="clear" w:pos="643"/>
        <w:tab w:val="num" w:pos="1492"/>
      </w:tabs>
      <w:spacing w:after="240"/>
      <w:ind w:left="1492"/>
    </w:pPr>
    <w:rPr>
      <w:rFonts w:ascii="Verdana" w:hAnsi="Verdana"/>
      <w:sz w:val="18"/>
      <w:szCs w:val="20"/>
      <w:lang w:val="en-GB"/>
    </w:rPr>
  </w:style>
  <w:style w:type="paragraph" w:styleId="Remitedesobre">
    <w:name w:val="envelope return"/>
    <w:basedOn w:val="Normal"/>
    <w:uiPriority w:val="99"/>
    <w:rsid w:val="0058736E"/>
    <w:pPr>
      <w:spacing w:after="240"/>
      <w:ind w:firstLine="284"/>
    </w:pPr>
    <w:rPr>
      <w:rFonts w:ascii="Verdana" w:hAnsi="Verdana" w:cs="Arial"/>
      <w:sz w:val="18"/>
      <w:szCs w:val="20"/>
      <w:lang w:val="en-GB"/>
    </w:rPr>
  </w:style>
  <w:style w:type="paragraph" w:styleId="Saludo">
    <w:name w:val="Salutation"/>
    <w:basedOn w:val="Normal"/>
    <w:next w:val="Normal"/>
    <w:link w:val="Saludo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SaludoCar">
    <w:name w:val="Saludo Car"/>
    <w:basedOn w:val="Fuentedeprrafopredeter"/>
    <w:link w:val="Saludo"/>
    <w:uiPriority w:val="99"/>
    <w:rsid w:val="0058736E"/>
    <w:rPr>
      <w:rFonts w:ascii="Verdana" w:hAnsi="Verdana"/>
      <w:sz w:val="18"/>
      <w:lang w:val="en-GB"/>
    </w:rPr>
  </w:style>
  <w:style w:type="paragraph" w:styleId="Sangranormal">
    <w:name w:val="Normal Indent"/>
    <w:basedOn w:val="Normal"/>
    <w:uiPriority w:val="99"/>
    <w:rsid w:val="0058736E"/>
    <w:pPr>
      <w:spacing w:after="240"/>
      <w:ind w:left="708" w:firstLine="284"/>
    </w:pPr>
    <w:rPr>
      <w:rFonts w:ascii="Verdana" w:hAnsi="Verdana"/>
      <w:sz w:val="18"/>
      <w:szCs w:val="20"/>
      <w:lang w:val="en-GB"/>
    </w:rPr>
  </w:style>
  <w:style w:type="paragraph" w:styleId="Subttulo">
    <w:name w:val="Subtitle"/>
    <w:basedOn w:val="Normal"/>
    <w:link w:val="SubttuloCar"/>
    <w:qFormat/>
    <w:rsid w:val="0058736E"/>
    <w:pPr>
      <w:spacing w:after="240"/>
      <w:ind w:firstLine="284"/>
      <w:jc w:val="center"/>
      <w:outlineLvl w:val="1"/>
    </w:pPr>
    <w:rPr>
      <w:rFonts w:ascii="Cambria" w:hAnsi="Cambria"/>
      <w:sz w:val="24"/>
      <w:lang w:val="en-GB"/>
    </w:rPr>
  </w:style>
  <w:style w:type="character" w:customStyle="1" w:styleId="SubttuloCar">
    <w:name w:val="Subtítulo Car"/>
    <w:basedOn w:val="Fuentedeprrafopredeter"/>
    <w:link w:val="Subttulo"/>
    <w:rsid w:val="0058736E"/>
    <w:rPr>
      <w:rFonts w:ascii="Cambria" w:hAnsi="Cambria"/>
      <w:sz w:val="24"/>
      <w:szCs w:val="24"/>
      <w:lang w:val="en-GB"/>
    </w:rPr>
  </w:style>
  <w:style w:type="paragraph" w:styleId="TDC70">
    <w:name w:val="toc 7"/>
    <w:basedOn w:val="Normal"/>
    <w:next w:val="Normal"/>
    <w:autoRedefine/>
    <w:uiPriority w:val="39"/>
    <w:rsid w:val="0058736E"/>
    <w:pPr>
      <w:spacing w:after="240"/>
      <w:ind w:left="1200" w:firstLine="284"/>
    </w:pPr>
    <w:rPr>
      <w:rFonts w:ascii="Verdana" w:hAnsi="Verdana"/>
      <w:sz w:val="18"/>
      <w:szCs w:val="20"/>
      <w:lang w:val="en-GB"/>
    </w:rPr>
  </w:style>
  <w:style w:type="paragraph" w:styleId="TDC80">
    <w:name w:val="toc 8"/>
    <w:basedOn w:val="Normal"/>
    <w:next w:val="Normal"/>
    <w:autoRedefine/>
    <w:uiPriority w:val="39"/>
    <w:rsid w:val="0058736E"/>
    <w:pPr>
      <w:spacing w:after="240"/>
      <w:ind w:left="1400" w:firstLine="284"/>
    </w:pPr>
    <w:rPr>
      <w:rFonts w:ascii="Verdana" w:hAnsi="Verdana"/>
      <w:sz w:val="18"/>
      <w:szCs w:val="20"/>
      <w:lang w:val="en-GB"/>
    </w:rPr>
  </w:style>
  <w:style w:type="paragraph" w:styleId="TDC90">
    <w:name w:val="toc 9"/>
    <w:basedOn w:val="Normal"/>
    <w:next w:val="Normal"/>
    <w:autoRedefine/>
    <w:uiPriority w:val="39"/>
    <w:rsid w:val="0058736E"/>
    <w:pPr>
      <w:spacing w:after="240"/>
      <w:ind w:left="1600" w:firstLine="284"/>
    </w:pPr>
    <w:rPr>
      <w:rFonts w:ascii="Verdana" w:hAnsi="Verdana"/>
      <w:sz w:val="18"/>
      <w:szCs w:val="20"/>
      <w:lang w:val="en-GB"/>
    </w:rPr>
  </w:style>
  <w:style w:type="paragraph" w:styleId="Textocomentario">
    <w:name w:val="annotation text"/>
    <w:basedOn w:val="Normal"/>
    <w:link w:val="Textocomentario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8736E"/>
    <w:rPr>
      <w:rFonts w:ascii="Verdana" w:hAnsi="Verdana"/>
      <w:sz w:val="18"/>
    </w:rPr>
  </w:style>
  <w:style w:type="paragraph" w:styleId="Textoconsangra">
    <w:name w:val="table of authorities"/>
    <w:basedOn w:val="Normal"/>
    <w:next w:val="Normal"/>
    <w:uiPriority w:val="99"/>
    <w:rsid w:val="0058736E"/>
    <w:pPr>
      <w:spacing w:after="240"/>
      <w:ind w:left="200" w:hanging="200"/>
    </w:pPr>
    <w:rPr>
      <w:rFonts w:ascii="Verdana" w:hAnsi="Verdana"/>
      <w:sz w:val="18"/>
      <w:szCs w:val="20"/>
      <w:lang w:val="en-GB"/>
    </w:rPr>
  </w:style>
  <w:style w:type="paragraph" w:styleId="Textodebloque">
    <w:name w:val="Block Text"/>
    <w:basedOn w:val="Normal"/>
    <w:uiPriority w:val="99"/>
    <w:rsid w:val="0058736E"/>
    <w:pPr>
      <w:spacing w:after="240"/>
      <w:ind w:left="1440" w:right="1440" w:firstLine="284"/>
    </w:pPr>
    <w:rPr>
      <w:rFonts w:ascii="Verdana" w:hAnsi="Verdana"/>
      <w:sz w:val="18"/>
      <w:szCs w:val="20"/>
      <w:lang w:val="en-GB"/>
    </w:rPr>
  </w:style>
  <w:style w:type="character" w:customStyle="1" w:styleId="TextoindependienteCar">
    <w:name w:val="Texto independiente Car"/>
    <w:basedOn w:val="Fuentedeprrafopredeter"/>
    <w:uiPriority w:val="99"/>
    <w:locked/>
    <w:rsid w:val="0058736E"/>
    <w:rPr>
      <w:rFonts w:ascii="Arial" w:hAnsi="Arial" w:cs="Times New Roman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locked/>
    <w:rsid w:val="0058736E"/>
    <w:rPr>
      <w:rFonts w:ascii="Tahoma" w:hAnsi="Tahoma"/>
      <w:spacing w:val="-3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rsid w:val="0058736E"/>
    <w:pPr>
      <w:spacing w:after="240"/>
      <w:ind w:firstLine="284"/>
    </w:pPr>
    <w:rPr>
      <w:rFonts w:ascii="Verdana" w:hAnsi="Verdana"/>
      <w:sz w:val="16"/>
      <w:szCs w:val="20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58736E"/>
    <w:rPr>
      <w:rFonts w:ascii="Verdana" w:hAnsi="Verdana"/>
      <w:sz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rsid w:val="0058736E"/>
    <w:pPr>
      <w:spacing w:after="240"/>
      <w:ind w:firstLine="210"/>
    </w:pPr>
    <w:rPr>
      <w:rFonts w:ascii="Verdana" w:hAnsi="Verdana"/>
      <w:sz w:val="18"/>
      <w:szCs w:val="20"/>
      <w:lang w:val="en-GB"/>
    </w:rPr>
  </w:style>
  <w:style w:type="character" w:customStyle="1" w:styleId="TextoindependienteCar1">
    <w:name w:val="Texto independiente Car1"/>
    <w:basedOn w:val="Fuentedeprrafopredeter"/>
    <w:link w:val="Textoindependiente"/>
    <w:rsid w:val="0058736E"/>
    <w:rPr>
      <w:rFonts w:ascii="Arial" w:hAnsi="Arial"/>
      <w:sz w:val="22"/>
      <w:szCs w:val="24"/>
    </w:rPr>
  </w:style>
  <w:style w:type="character" w:customStyle="1" w:styleId="TextoindependienteprimerasangraCar">
    <w:name w:val="Texto independiente primera sangría Car"/>
    <w:basedOn w:val="TextoindependienteCar1"/>
    <w:link w:val="Textoindependienteprimerasangra"/>
    <w:uiPriority w:val="99"/>
    <w:rsid w:val="0058736E"/>
    <w:rPr>
      <w:rFonts w:ascii="Verdana" w:hAnsi="Verdana"/>
      <w:sz w:val="18"/>
      <w:szCs w:val="24"/>
      <w:lang w:val="en-GB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rsid w:val="0058736E"/>
    <w:pPr>
      <w:spacing w:before="60" w:after="240"/>
      <w:ind w:firstLine="210"/>
    </w:pPr>
    <w:rPr>
      <w:rFonts w:ascii="Verdana" w:hAnsi="Verdana"/>
      <w:sz w:val="18"/>
      <w:szCs w:val="20"/>
      <w:lang w:val="en-GB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58736E"/>
    <w:rPr>
      <w:rFonts w:ascii="Verdana" w:hAnsi="Verdana"/>
      <w:sz w:val="18"/>
      <w:szCs w:val="22"/>
      <w:lang w:val="en-GB"/>
    </w:rPr>
  </w:style>
  <w:style w:type="paragraph" w:styleId="Textomacro">
    <w:name w:val="macro"/>
    <w:link w:val="TextomacroCar"/>
    <w:uiPriority w:val="99"/>
    <w:rsid w:val="0058736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60" w:line="360" w:lineRule="auto"/>
      <w:ind w:left="714" w:hanging="357"/>
      <w:jc w:val="both"/>
    </w:pPr>
    <w:rPr>
      <w:rFonts w:ascii="Courier New" w:hAnsi="Courier New" w:cs="Courier New"/>
    </w:rPr>
  </w:style>
  <w:style w:type="character" w:customStyle="1" w:styleId="TextomacroCar">
    <w:name w:val="Texto macro Car"/>
    <w:basedOn w:val="Fuentedeprrafopredeter"/>
    <w:link w:val="Textomacro"/>
    <w:uiPriority w:val="99"/>
    <w:rsid w:val="0058736E"/>
    <w:rPr>
      <w:rFonts w:ascii="Courier New" w:hAnsi="Courier New" w:cs="Courier New"/>
    </w:rPr>
  </w:style>
  <w:style w:type="paragraph" w:styleId="Textonotaalfinal">
    <w:name w:val="endnote text"/>
    <w:basedOn w:val="Normal"/>
    <w:link w:val="TextonotaalfinalCar"/>
    <w:uiPriority w:val="99"/>
    <w:rsid w:val="0058736E"/>
    <w:pPr>
      <w:spacing w:after="240"/>
      <w:ind w:firstLine="284"/>
    </w:pPr>
    <w:rPr>
      <w:rFonts w:ascii="Verdana" w:hAnsi="Verdana"/>
      <w:sz w:val="18"/>
      <w:szCs w:val="20"/>
      <w:lang w:val="en-GB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58736E"/>
    <w:rPr>
      <w:rFonts w:ascii="Verdana" w:hAnsi="Verdana"/>
      <w:sz w:val="18"/>
      <w:lang w:val="en-GB"/>
    </w:rPr>
  </w:style>
  <w:style w:type="paragraph" w:styleId="Textosinformato">
    <w:name w:val="Plain Text"/>
    <w:basedOn w:val="Normal"/>
    <w:link w:val="TextosinformatoCar"/>
    <w:uiPriority w:val="99"/>
    <w:rsid w:val="0058736E"/>
    <w:pPr>
      <w:spacing w:after="240"/>
      <w:ind w:firstLine="284"/>
    </w:pPr>
    <w:rPr>
      <w:rFonts w:ascii="Courier New" w:hAnsi="Courier New"/>
      <w:sz w:val="18"/>
      <w:szCs w:val="20"/>
      <w:lang w:val="en-GB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58736E"/>
    <w:rPr>
      <w:rFonts w:ascii="Courier New" w:hAnsi="Courier New"/>
      <w:sz w:val="18"/>
      <w:lang w:val="en-GB"/>
    </w:rPr>
  </w:style>
  <w:style w:type="paragraph" w:styleId="ndice1">
    <w:name w:val="index 1"/>
    <w:basedOn w:val="Normal"/>
    <w:next w:val="Normal"/>
    <w:autoRedefine/>
    <w:uiPriority w:val="99"/>
    <w:rsid w:val="0058736E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240" w:line="240" w:lineRule="atLeast"/>
      <w:ind w:left="1440" w:right="720" w:hanging="1440"/>
    </w:pPr>
    <w:rPr>
      <w:rFonts w:ascii="Univers" w:hAnsi="Univers"/>
      <w:sz w:val="18"/>
      <w:szCs w:val="20"/>
      <w:lang w:val="en-US"/>
    </w:rPr>
  </w:style>
  <w:style w:type="paragraph" w:styleId="Ttulodendice">
    <w:name w:val="index heading"/>
    <w:basedOn w:val="Normal"/>
    <w:next w:val="ndice1"/>
    <w:uiPriority w:val="99"/>
    <w:rsid w:val="0058736E"/>
    <w:pPr>
      <w:spacing w:after="240"/>
      <w:ind w:firstLine="284"/>
    </w:pPr>
    <w:rPr>
      <w:rFonts w:ascii="Verdana" w:hAnsi="Verdana" w:cs="Arial"/>
      <w:b/>
      <w:bCs/>
      <w:sz w:val="18"/>
      <w:szCs w:val="20"/>
      <w:lang w:val="en-GB"/>
    </w:rPr>
  </w:style>
  <w:style w:type="paragraph" w:styleId="Ttulo">
    <w:name w:val="Title"/>
    <w:basedOn w:val="Normal"/>
    <w:link w:val="TtuloCar"/>
    <w:uiPriority w:val="99"/>
    <w:qFormat/>
    <w:rsid w:val="0058736E"/>
    <w:pPr>
      <w:widowControl w:val="0"/>
      <w:autoSpaceDE w:val="0"/>
      <w:autoSpaceDN w:val="0"/>
      <w:adjustRightInd w:val="0"/>
      <w:spacing w:after="240"/>
      <w:ind w:firstLine="284"/>
      <w:jc w:val="center"/>
    </w:pPr>
    <w:rPr>
      <w:rFonts w:ascii="Univers" w:hAnsi="Univers"/>
      <w:b/>
      <w:sz w:val="24"/>
      <w:szCs w:val="20"/>
    </w:rPr>
  </w:style>
  <w:style w:type="character" w:customStyle="1" w:styleId="TtuloCar">
    <w:name w:val="Título Car"/>
    <w:basedOn w:val="Fuentedeprrafopredeter"/>
    <w:link w:val="Ttulo"/>
    <w:uiPriority w:val="99"/>
    <w:rsid w:val="0058736E"/>
    <w:rPr>
      <w:rFonts w:ascii="Univers" w:hAnsi="Univers"/>
      <w:b/>
      <w:sz w:val="24"/>
    </w:rPr>
  </w:style>
  <w:style w:type="character" w:customStyle="1" w:styleId="shorttext1">
    <w:name w:val="short_text1"/>
    <w:uiPriority w:val="99"/>
    <w:rsid w:val="0058736E"/>
    <w:rPr>
      <w:sz w:val="19"/>
    </w:rPr>
  </w:style>
  <w:style w:type="table" w:styleId="Tablaelegante">
    <w:name w:val="Table Elegant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Encabezado3">
    <w:name w:val="Encabezado 3"/>
    <w:basedOn w:val="Encabezado"/>
    <w:uiPriority w:val="99"/>
    <w:semiHidden/>
    <w:rsid w:val="0058736E"/>
    <w:pPr>
      <w:tabs>
        <w:tab w:val="clear" w:pos="4252"/>
        <w:tab w:val="left" w:pos="213"/>
        <w:tab w:val="left" w:pos="5954"/>
      </w:tabs>
      <w:spacing w:after="240"/>
      <w:ind w:left="720" w:firstLine="284"/>
      <w:jc w:val="center"/>
    </w:pPr>
    <w:rPr>
      <w:rFonts w:ascii="Garamond" w:hAnsi="Garamond" w:cs="Courier New"/>
      <w:iCs/>
      <w:color w:val="auto"/>
      <w:sz w:val="16"/>
      <w:szCs w:val="16"/>
      <w:lang w:val="es-ES_tradnl"/>
    </w:rPr>
  </w:style>
  <w:style w:type="paragraph" w:customStyle="1" w:styleId="n">
    <w:name w:val="n"/>
    <w:basedOn w:val="Normal"/>
    <w:uiPriority w:val="99"/>
    <w:rsid w:val="0058736E"/>
    <w:pPr>
      <w:spacing w:after="240"/>
      <w:ind w:left="-851" w:right="-141" w:firstLine="284"/>
    </w:pPr>
    <w:rPr>
      <w:rFonts w:ascii="Verdana" w:hAnsi="Verdana" w:cs="Courier New"/>
      <w:iCs/>
      <w:sz w:val="28"/>
      <w:szCs w:val="16"/>
      <w:lang w:val="es-ES_tradnl"/>
    </w:rPr>
  </w:style>
  <w:style w:type="paragraph" w:customStyle="1" w:styleId="Textonivel10">
    <w:name w:val="Texto nivel 1"/>
    <w:basedOn w:val="Textoindependiente"/>
    <w:uiPriority w:val="99"/>
    <w:rsid w:val="0058736E"/>
    <w:pPr>
      <w:spacing w:before="40" w:after="240" w:line="280" w:lineRule="exact"/>
      <w:ind w:firstLine="284"/>
    </w:pPr>
    <w:rPr>
      <w:rFonts w:ascii="Verdana" w:hAnsi="Verdana" w:cs="Courier New"/>
      <w:iCs/>
      <w:szCs w:val="16"/>
      <w:lang w:val="es-ES_tradnl"/>
    </w:rPr>
  </w:style>
  <w:style w:type="table" w:styleId="Tablaconcuadrcula2">
    <w:name w:val="Table Grid 2"/>
    <w:basedOn w:val="Tablanormal"/>
    <w:rsid w:val="0058736E"/>
    <w:pPr>
      <w:spacing w:before="120" w:after="60" w:line="360" w:lineRule="auto"/>
      <w:ind w:left="714" w:hanging="357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2">
    <w:name w:val="index 2"/>
    <w:basedOn w:val="Normal"/>
    <w:next w:val="Normal"/>
    <w:autoRedefine/>
    <w:uiPriority w:val="99"/>
    <w:rsid w:val="0058736E"/>
    <w:pPr>
      <w:spacing w:after="240"/>
      <w:ind w:left="440" w:hanging="220"/>
    </w:pPr>
    <w:rPr>
      <w:rFonts w:ascii="Times New Roman" w:hAnsi="Times New Roman"/>
      <w:sz w:val="18"/>
      <w:szCs w:val="20"/>
      <w:lang w:val="en-GB"/>
    </w:rPr>
  </w:style>
  <w:style w:type="character" w:styleId="Refdenotaalfinal">
    <w:name w:val="endnote reference"/>
    <w:basedOn w:val="Fuentedeprrafopredeter"/>
    <w:uiPriority w:val="99"/>
    <w:rsid w:val="0058736E"/>
    <w:rPr>
      <w:rFonts w:cs="Times New Roman"/>
      <w:vertAlign w:val="superscript"/>
    </w:rPr>
  </w:style>
  <w:style w:type="character" w:customStyle="1" w:styleId="Heading">
    <w:name w:val="Heading"/>
    <w:uiPriority w:val="99"/>
    <w:rsid w:val="0058736E"/>
  </w:style>
  <w:style w:type="character" w:customStyle="1" w:styleId="RightPar">
    <w:name w:val="Right Par"/>
    <w:uiPriority w:val="99"/>
    <w:rsid w:val="0058736E"/>
  </w:style>
  <w:style w:type="character" w:customStyle="1" w:styleId="Subheading">
    <w:name w:val="Subheading"/>
    <w:uiPriority w:val="99"/>
    <w:rsid w:val="0058736E"/>
  </w:style>
  <w:style w:type="character" w:customStyle="1" w:styleId="FormatInh80">
    <w:name w:val="FormatInh[8]"/>
    <w:uiPriority w:val="99"/>
    <w:rsid w:val="0058736E"/>
  </w:style>
  <w:style w:type="character" w:customStyle="1" w:styleId="FormatInh50">
    <w:name w:val="FormatInh[5]"/>
    <w:uiPriority w:val="99"/>
    <w:rsid w:val="0058736E"/>
  </w:style>
  <w:style w:type="character" w:customStyle="1" w:styleId="FormatInh60">
    <w:name w:val="FormatInh[6]"/>
    <w:uiPriority w:val="99"/>
    <w:rsid w:val="0058736E"/>
  </w:style>
  <w:style w:type="character" w:customStyle="1" w:styleId="FormatInh20">
    <w:name w:val="FormatInh[2]"/>
    <w:uiPriority w:val="99"/>
    <w:rsid w:val="0058736E"/>
    <w:rPr>
      <w:rFonts w:ascii="Courier" w:hAnsi="Courier"/>
      <w:sz w:val="24"/>
      <w:lang w:val="en-US"/>
    </w:rPr>
  </w:style>
  <w:style w:type="character" w:customStyle="1" w:styleId="FormatInh70">
    <w:name w:val="FormatInh[7]"/>
    <w:uiPriority w:val="99"/>
    <w:rsid w:val="0058736E"/>
  </w:style>
  <w:style w:type="character" w:customStyle="1" w:styleId="AbsNrRech1">
    <w:name w:val="AbsNrRech[1]"/>
    <w:uiPriority w:val="99"/>
    <w:rsid w:val="0058736E"/>
  </w:style>
  <w:style w:type="character" w:customStyle="1" w:styleId="AbsNrRech2">
    <w:name w:val="AbsNrRech[2]"/>
    <w:uiPriority w:val="99"/>
    <w:rsid w:val="0058736E"/>
  </w:style>
  <w:style w:type="character" w:customStyle="1" w:styleId="FormatInh30">
    <w:name w:val="FormatInh[3]"/>
    <w:uiPriority w:val="99"/>
    <w:rsid w:val="0058736E"/>
    <w:rPr>
      <w:rFonts w:ascii="Courier" w:hAnsi="Courier"/>
      <w:sz w:val="24"/>
      <w:lang w:val="en-US"/>
    </w:rPr>
  </w:style>
  <w:style w:type="character" w:customStyle="1" w:styleId="AbsNrRech3">
    <w:name w:val="AbsNrRech[3]"/>
    <w:uiPriority w:val="99"/>
    <w:rsid w:val="0058736E"/>
  </w:style>
  <w:style w:type="character" w:customStyle="1" w:styleId="AbsNrRech4">
    <w:name w:val="AbsNrRech[4]"/>
    <w:uiPriority w:val="99"/>
    <w:rsid w:val="0058736E"/>
  </w:style>
  <w:style w:type="character" w:customStyle="1" w:styleId="AbsNrRech5">
    <w:name w:val="AbsNrRech[5]"/>
    <w:uiPriority w:val="99"/>
    <w:rsid w:val="0058736E"/>
  </w:style>
  <w:style w:type="character" w:customStyle="1" w:styleId="AbsNrRech6">
    <w:name w:val="AbsNrRech[6]"/>
    <w:uiPriority w:val="99"/>
    <w:rsid w:val="0058736E"/>
  </w:style>
  <w:style w:type="character" w:customStyle="1" w:styleId="AbsNrRech7">
    <w:name w:val="AbsNrRech[7]"/>
    <w:uiPriority w:val="99"/>
    <w:rsid w:val="0058736E"/>
  </w:style>
  <w:style w:type="character" w:customStyle="1" w:styleId="AbsNrRech8">
    <w:name w:val="AbsNrRech[8]"/>
    <w:uiPriority w:val="99"/>
    <w:rsid w:val="0058736E"/>
  </w:style>
  <w:style w:type="paragraph" w:customStyle="1" w:styleId="FormatInh10">
    <w:name w:val="FormatInh[1]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Courier" w:hAnsi="Courier" w:cs="Courier"/>
      <w:sz w:val="24"/>
      <w:szCs w:val="24"/>
      <w:lang w:val="en-US"/>
    </w:rPr>
  </w:style>
  <w:style w:type="character" w:customStyle="1" w:styleId="FormatInh40">
    <w:name w:val="FormatInh[4]"/>
    <w:uiPriority w:val="99"/>
    <w:rsid w:val="0058736E"/>
    <w:rPr>
      <w:b/>
      <w:i/>
      <w:sz w:val="24"/>
    </w:rPr>
  </w:style>
  <w:style w:type="character" w:customStyle="1" w:styleId="Document10">
    <w:name w:val="Document[1]"/>
    <w:uiPriority w:val="99"/>
    <w:rsid w:val="0058736E"/>
  </w:style>
  <w:style w:type="character" w:customStyle="1" w:styleId="Document20">
    <w:name w:val="Document[2]"/>
    <w:uiPriority w:val="99"/>
    <w:rsid w:val="0058736E"/>
  </w:style>
  <w:style w:type="character" w:customStyle="1" w:styleId="Document30">
    <w:name w:val="Document[3]"/>
    <w:uiPriority w:val="99"/>
    <w:rsid w:val="0058736E"/>
  </w:style>
  <w:style w:type="character" w:customStyle="1" w:styleId="Document40">
    <w:name w:val="Document[4]"/>
    <w:uiPriority w:val="99"/>
    <w:rsid w:val="0058736E"/>
  </w:style>
  <w:style w:type="character" w:customStyle="1" w:styleId="Document50">
    <w:name w:val="Document[5]"/>
    <w:uiPriority w:val="99"/>
    <w:rsid w:val="0058736E"/>
  </w:style>
  <w:style w:type="character" w:customStyle="1" w:styleId="Document60">
    <w:name w:val="Document[6]"/>
    <w:uiPriority w:val="99"/>
    <w:rsid w:val="0058736E"/>
  </w:style>
  <w:style w:type="character" w:customStyle="1" w:styleId="Document70">
    <w:name w:val="Document[7]"/>
    <w:uiPriority w:val="99"/>
    <w:rsid w:val="0058736E"/>
  </w:style>
  <w:style w:type="character" w:customStyle="1" w:styleId="Document80">
    <w:name w:val="Document[8]"/>
    <w:uiPriority w:val="99"/>
    <w:rsid w:val="0058736E"/>
  </w:style>
  <w:style w:type="character" w:customStyle="1" w:styleId="4">
    <w:name w:val="4"/>
    <w:uiPriority w:val="99"/>
    <w:rsid w:val="0058736E"/>
    <w:rPr>
      <w:rFonts w:ascii="Courier" w:hAnsi="Courier"/>
      <w:sz w:val="24"/>
      <w:lang w:val="en-US"/>
    </w:rPr>
  </w:style>
  <w:style w:type="character" w:customStyle="1" w:styleId="5">
    <w:name w:val="5"/>
    <w:uiPriority w:val="99"/>
    <w:rsid w:val="0058736E"/>
  </w:style>
  <w:style w:type="character" w:customStyle="1" w:styleId="6">
    <w:name w:val="6"/>
    <w:uiPriority w:val="99"/>
    <w:rsid w:val="0058736E"/>
  </w:style>
  <w:style w:type="character" w:customStyle="1" w:styleId="7">
    <w:name w:val="7"/>
    <w:uiPriority w:val="99"/>
    <w:rsid w:val="0058736E"/>
  </w:style>
  <w:style w:type="character" w:customStyle="1" w:styleId="8">
    <w:name w:val="8"/>
    <w:uiPriority w:val="99"/>
    <w:rsid w:val="0058736E"/>
    <w:rPr>
      <w:rFonts w:ascii="Courier" w:hAnsi="Courier"/>
      <w:sz w:val="24"/>
      <w:lang w:val="en-US"/>
    </w:rPr>
  </w:style>
  <w:style w:type="character" w:customStyle="1" w:styleId="9">
    <w:name w:val="9"/>
    <w:uiPriority w:val="99"/>
    <w:rsid w:val="0058736E"/>
  </w:style>
  <w:style w:type="character" w:customStyle="1" w:styleId="10">
    <w:name w:val="10"/>
    <w:uiPriority w:val="99"/>
    <w:rsid w:val="0058736E"/>
  </w:style>
  <w:style w:type="character" w:customStyle="1" w:styleId="110">
    <w:name w:val="11"/>
    <w:uiPriority w:val="99"/>
    <w:rsid w:val="0058736E"/>
  </w:style>
  <w:style w:type="character" w:customStyle="1" w:styleId="120">
    <w:name w:val="12"/>
    <w:uiPriority w:val="99"/>
    <w:rsid w:val="0058736E"/>
  </w:style>
  <w:style w:type="character" w:customStyle="1" w:styleId="130">
    <w:name w:val="13"/>
    <w:uiPriority w:val="99"/>
    <w:rsid w:val="0058736E"/>
  </w:style>
  <w:style w:type="character" w:customStyle="1" w:styleId="140">
    <w:name w:val="14"/>
    <w:uiPriority w:val="99"/>
    <w:rsid w:val="0058736E"/>
  </w:style>
  <w:style w:type="paragraph" w:customStyle="1" w:styleId="150">
    <w:name w:val="15"/>
    <w:uiPriority w:val="99"/>
    <w:rsid w:val="0058736E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before="120" w:after="60" w:line="240" w:lineRule="atLeast"/>
      <w:ind w:left="714" w:hanging="357"/>
      <w:jc w:val="both"/>
    </w:pPr>
    <w:rPr>
      <w:rFonts w:ascii="Courier" w:hAnsi="Courier" w:cs="Courier"/>
      <w:sz w:val="24"/>
      <w:szCs w:val="24"/>
      <w:lang w:val="en-US"/>
    </w:rPr>
  </w:style>
  <w:style w:type="character" w:customStyle="1" w:styleId="16">
    <w:name w:val="16"/>
    <w:uiPriority w:val="99"/>
    <w:rsid w:val="0058736E"/>
    <w:rPr>
      <w:b/>
      <w:i/>
      <w:sz w:val="24"/>
    </w:rPr>
  </w:style>
  <w:style w:type="paragraph" w:customStyle="1" w:styleId="EstiloTtulo5Negrita">
    <w:name w:val="Estilo Título 5 + Negrita"/>
    <w:basedOn w:val="Ttulo5"/>
    <w:link w:val="EstiloTtulo5NegritaCar"/>
    <w:autoRedefine/>
    <w:uiPriority w:val="99"/>
    <w:rsid w:val="0058736E"/>
    <w:pPr>
      <w:keepNext/>
      <w:tabs>
        <w:tab w:val="clear" w:pos="1009"/>
      </w:tabs>
      <w:spacing w:before="60" w:after="240" w:line="240" w:lineRule="auto"/>
      <w:ind w:left="1008" w:hanging="1008"/>
    </w:pPr>
    <w:rPr>
      <w:rFonts w:ascii="Verdana" w:hAnsi="Verdana"/>
      <w:bCs w:val="0"/>
      <w:iCs w:val="0"/>
      <w:sz w:val="18"/>
      <w:lang w:val="en-GB"/>
    </w:rPr>
  </w:style>
  <w:style w:type="character" w:customStyle="1" w:styleId="EstiloTtulo5NegritaCar">
    <w:name w:val="Estilo Título 5 + Negrita Car"/>
    <w:link w:val="EstiloTtulo5Negrita"/>
    <w:uiPriority w:val="99"/>
    <w:locked/>
    <w:rsid w:val="0058736E"/>
    <w:rPr>
      <w:rFonts w:ascii="Verdana" w:hAnsi="Verdana"/>
      <w:b/>
      <w:i/>
      <w:sz w:val="18"/>
      <w:lang w:val="en-GB"/>
    </w:rPr>
  </w:style>
  <w:style w:type="character" w:customStyle="1" w:styleId="mediumtext1">
    <w:name w:val="medium_text1"/>
    <w:uiPriority w:val="99"/>
    <w:rsid w:val="0058736E"/>
    <w:rPr>
      <w:sz w:val="16"/>
    </w:rPr>
  </w:style>
  <w:style w:type="character" w:customStyle="1" w:styleId="longtext1">
    <w:name w:val="long_text1"/>
    <w:uiPriority w:val="99"/>
    <w:rsid w:val="0058736E"/>
    <w:rPr>
      <w:sz w:val="20"/>
    </w:rPr>
  </w:style>
  <w:style w:type="table" w:styleId="Tablaprofesional">
    <w:name w:val="Table Professional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opo2">
    <w:name w:val="Topo_2"/>
    <w:basedOn w:val="Normal"/>
    <w:uiPriority w:val="99"/>
    <w:rsid w:val="0058736E"/>
    <w:pPr>
      <w:numPr>
        <w:numId w:val="21"/>
      </w:numPr>
      <w:spacing w:after="240"/>
    </w:pPr>
    <w:rPr>
      <w:rFonts w:ascii="Verdana" w:hAnsi="Verdana"/>
      <w:color w:val="000000"/>
      <w:szCs w:val="20"/>
      <w:lang w:val="en-GB"/>
    </w:rPr>
  </w:style>
  <w:style w:type="table" w:styleId="Tablaclsica2">
    <w:name w:val="Table Classic 2"/>
    <w:basedOn w:val="Tablanormal"/>
    <w:uiPriority w:val="99"/>
    <w:rsid w:val="0058736E"/>
    <w:pPr>
      <w:spacing w:before="60" w:after="60" w:line="360" w:lineRule="auto"/>
      <w:ind w:left="714" w:hanging="357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rsid w:val="0058736E"/>
    <w:pPr>
      <w:spacing w:before="60" w:after="60" w:line="360" w:lineRule="auto"/>
      <w:ind w:left="714" w:hanging="357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aconcuadrcula7">
    <w:name w:val="Table Grid 7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extopredete">
    <w:name w:val="Texto predete"/>
    <w:uiPriority w:val="99"/>
    <w:rsid w:val="0058736E"/>
    <w:pPr>
      <w:spacing w:before="120" w:after="60" w:line="360" w:lineRule="auto"/>
      <w:ind w:left="714" w:hanging="357"/>
      <w:jc w:val="both"/>
    </w:pPr>
    <w:rPr>
      <w:color w:val="000000"/>
      <w:sz w:val="24"/>
      <w:lang w:val="es-ES_tradnl"/>
    </w:rPr>
  </w:style>
  <w:style w:type="paragraph" w:customStyle="1" w:styleId="Estndar">
    <w:name w:val="Estándar"/>
    <w:uiPriority w:val="99"/>
    <w:rsid w:val="0058736E"/>
    <w:pPr>
      <w:spacing w:before="120" w:after="60" w:line="360" w:lineRule="auto"/>
      <w:ind w:left="714" w:hanging="357"/>
      <w:jc w:val="both"/>
    </w:pPr>
    <w:rPr>
      <w:color w:val="000000"/>
      <w:sz w:val="22"/>
    </w:rPr>
  </w:style>
  <w:style w:type="paragraph" w:customStyle="1" w:styleId="Esquema3">
    <w:name w:val="Esquema3"/>
    <w:uiPriority w:val="99"/>
    <w:rsid w:val="0058736E"/>
    <w:pPr>
      <w:spacing w:before="170" w:after="170" w:line="360" w:lineRule="auto"/>
      <w:ind w:left="1309" w:hanging="1309"/>
      <w:jc w:val="both"/>
    </w:pPr>
    <w:rPr>
      <w:b/>
      <w:color w:val="000000"/>
      <w:sz w:val="26"/>
    </w:rPr>
  </w:style>
  <w:style w:type="character" w:styleId="Refdecomentario">
    <w:name w:val="annotation reference"/>
    <w:basedOn w:val="Fuentedeprrafopredeter"/>
    <w:uiPriority w:val="99"/>
    <w:rsid w:val="0058736E"/>
    <w:rPr>
      <w:rFonts w:cs="Times New Roman"/>
      <w:sz w:val="16"/>
    </w:rPr>
  </w:style>
  <w:style w:type="paragraph" w:customStyle="1" w:styleId="topoa">
    <w:name w:val="topo_a)"/>
    <w:uiPriority w:val="99"/>
    <w:rsid w:val="0058736E"/>
    <w:pPr>
      <w:spacing w:before="120" w:after="60" w:line="360" w:lineRule="auto"/>
      <w:ind w:left="1871" w:hanging="567"/>
      <w:jc w:val="both"/>
    </w:pPr>
    <w:rPr>
      <w:color w:val="000000"/>
      <w:sz w:val="22"/>
    </w:rPr>
  </w:style>
  <w:style w:type="paragraph" w:customStyle="1" w:styleId="Nmeros">
    <w:name w:val="Números"/>
    <w:uiPriority w:val="99"/>
    <w:rsid w:val="0058736E"/>
    <w:pPr>
      <w:spacing w:before="120" w:after="60" w:line="360" w:lineRule="auto"/>
      <w:ind w:left="714" w:hanging="357"/>
      <w:jc w:val="both"/>
    </w:pPr>
    <w:rPr>
      <w:color w:val="000000"/>
      <w:sz w:val="24"/>
    </w:rPr>
  </w:style>
  <w:style w:type="paragraph" w:customStyle="1" w:styleId="topo-">
    <w:name w:val="topo-"/>
    <w:uiPriority w:val="99"/>
    <w:rsid w:val="0058736E"/>
    <w:pPr>
      <w:spacing w:before="120" w:after="60" w:line="360" w:lineRule="auto"/>
      <w:ind w:left="2324" w:hanging="453"/>
      <w:jc w:val="both"/>
    </w:pPr>
    <w:rPr>
      <w:color w:val="000000"/>
      <w:sz w:val="22"/>
    </w:rPr>
  </w:style>
  <w:style w:type="paragraph" w:customStyle="1" w:styleId="Esquema5">
    <w:name w:val="Esquema5"/>
    <w:uiPriority w:val="99"/>
    <w:rsid w:val="0058736E"/>
    <w:pPr>
      <w:spacing w:before="28" w:after="85" w:line="360" w:lineRule="auto"/>
      <w:ind w:left="1304" w:hanging="1304"/>
      <w:jc w:val="both"/>
    </w:pPr>
    <w:rPr>
      <w:b/>
      <w:color w:val="000000"/>
      <w:sz w:val="24"/>
    </w:rPr>
  </w:style>
  <w:style w:type="paragraph" w:customStyle="1" w:styleId="Esquema4">
    <w:name w:val="Esquema4"/>
    <w:next w:val="Esquema5"/>
    <w:uiPriority w:val="99"/>
    <w:rsid w:val="0058736E"/>
    <w:pPr>
      <w:spacing w:before="113" w:after="113" w:line="360" w:lineRule="auto"/>
      <w:ind w:left="1315" w:hanging="1315"/>
      <w:jc w:val="both"/>
    </w:pPr>
    <w:rPr>
      <w:b/>
      <w:color w:val="000000"/>
      <w:sz w:val="24"/>
    </w:rPr>
  </w:style>
  <w:style w:type="character" w:customStyle="1" w:styleId="hps">
    <w:name w:val="hps"/>
    <w:rsid w:val="0058736E"/>
  </w:style>
  <w:style w:type="character" w:customStyle="1" w:styleId="atn">
    <w:name w:val="atn"/>
    <w:uiPriority w:val="99"/>
    <w:rsid w:val="0058736E"/>
  </w:style>
  <w:style w:type="character" w:customStyle="1" w:styleId="hpsalt-edited">
    <w:name w:val="hps alt-edited"/>
    <w:uiPriority w:val="99"/>
    <w:rsid w:val="0058736E"/>
  </w:style>
  <w:style w:type="character" w:customStyle="1" w:styleId="hpsatn">
    <w:name w:val="hps atn"/>
    <w:uiPriority w:val="99"/>
    <w:rsid w:val="0058736E"/>
  </w:style>
  <w:style w:type="character" w:customStyle="1" w:styleId="shorttext">
    <w:name w:val="short_text"/>
    <w:uiPriority w:val="99"/>
    <w:rsid w:val="0058736E"/>
  </w:style>
  <w:style w:type="paragraph" w:customStyle="1" w:styleId="epgrafe0">
    <w:name w:val="epígrafe"/>
    <w:basedOn w:val="Normal"/>
    <w:uiPriority w:val="99"/>
    <w:rsid w:val="0058736E"/>
    <w:pPr>
      <w:spacing w:after="240"/>
      <w:ind w:firstLine="284"/>
    </w:pPr>
    <w:rPr>
      <w:rFonts w:ascii="Courier" w:hAnsi="Courier"/>
      <w:sz w:val="24"/>
      <w:szCs w:val="20"/>
      <w:lang w:val="es-ES_tradnl"/>
    </w:rPr>
  </w:style>
  <w:style w:type="table" w:styleId="Tablacontema">
    <w:name w:val="Table Theme"/>
    <w:basedOn w:val="Tablanormal"/>
    <w:uiPriority w:val="99"/>
    <w:rsid w:val="0058736E"/>
    <w:pPr>
      <w:spacing w:before="120" w:after="60" w:line="360" w:lineRule="auto"/>
      <w:ind w:left="714" w:hanging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rsid w:val="0058736E"/>
    <w:rPr>
      <w:rFonts w:cs="Times New Roman"/>
      <w:color w:val="800080"/>
      <w:u w:val="single"/>
    </w:rPr>
  </w:style>
  <w:style w:type="paragraph" w:customStyle="1" w:styleId="xl69">
    <w:name w:val="xl69"/>
    <w:basedOn w:val="Normal"/>
    <w:rsid w:val="0058736E"/>
    <w:pPr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70">
    <w:name w:val="xl70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2"/>
      <w:szCs w:val="12"/>
    </w:rPr>
  </w:style>
  <w:style w:type="paragraph" w:customStyle="1" w:styleId="xl71">
    <w:name w:val="xl71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2">
    <w:name w:val="xl72"/>
    <w:basedOn w:val="Normal"/>
    <w:rsid w:val="0058736E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73">
    <w:name w:val="xl73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</w:pPr>
    <w:rPr>
      <w:rFonts w:ascii="Univers (W1)" w:hAnsi="Univers (W1)"/>
      <w:sz w:val="12"/>
      <w:szCs w:val="12"/>
    </w:rPr>
  </w:style>
  <w:style w:type="paragraph" w:customStyle="1" w:styleId="xl74">
    <w:name w:val="xl74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2"/>
      <w:szCs w:val="12"/>
    </w:rPr>
  </w:style>
  <w:style w:type="paragraph" w:customStyle="1" w:styleId="xl75">
    <w:name w:val="xl75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6">
    <w:name w:val="xl76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7">
    <w:name w:val="xl77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78">
    <w:name w:val="xl78"/>
    <w:basedOn w:val="Normal"/>
    <w:rsid w:val="0058736E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2"/>
      <w:szCs w:val="12"/>
    </w:rPr>
  </w:style>
  <w:style w:type="paragraph" w:customStyle="1" w:styleId="xl79">
    <w:name w:val="xl79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sz w:val="16"/>
      <w:szCs w:val="16"/>
    </w:rPr>
  </w:style>
  <w:style w:type="paragraph" w:customStyle="1" w:styleId="xl80">
    <w:name w:val="xl80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81">
    <w:name w:val="xl81"/>
    <w:basedOn w:val="Normal"/>
    <w:rsid w:val="0058736E"/>
    <w:pPr>
      <w:pBdr>
        <w:top w:val="single" w:sz="4" w:space="0" w:color="auto"/>
        <w:bottom w:val="single" w:sz="4" w:space="0" w:color="auto"/>
      </w:pBdr>
      <w:shd w:val="clear" w:color="000000" w:fill="FDE9D9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2">
    <w:name w:val="xl82"/>
    <w:basedOn w:val="Normal"/>
    <w:rsid w:val="0058736E"/>
    <w:pPr>
      <w:shd w:val="clear" w:color="000000" w:fill="FDE9D9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3">
    <w:name w:val="xl83"/>
    <w:basedOn w:val="Normal"/>
    <w:rsid w:val="0058736E"/>
    <w:pPr>
      <w:pBdr>
        <w:top w:val="single" w:sz="4" w:space="0" w:color="auto"/>
      </w:pBdr>
      <w:shd w:val="clear" w:color="000000" w:fill="F2DCDB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4">
    <w:name w:val="xl84"/>
    <w:basedOn w:val="Normal"/>
    <w:rsid w:val="0058736E"/>
    <w:pPr>
      <w:pBdr>
        <w:top w:val="single" w:sz="4" w:space="0" w:color="auto"/>
        <w:bottom w:val="single" w:sz="4" w:space="0" w:color="auto"/>
      </w:pBdr>
      <w:shd w:val="clear" w:color="000000" w:fill="F2DCDB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5">
    <w:name w:val="xl85"/>
    <w:basedOn w:val="Normal"/>
    <w:rsid w:val="0058736E"/>
    <w:pPr>
      <w:shd w:val="clear" w:color="000000" w:fill="FDE9D9"/>
      <w:spacing w:before="100" w:beforeAutospacing="1" w:after="100" w:afterAutospacing="1"/>
      <w:ind w:firstLine="284"/>
    </w:pPr>
    <w:rPr>
      <w:rFonts w:ascii="Univers (W1)" w:hAnsi="Univers (W1)"/>
      <w:sz w:val="12"/>
      <w:szCs w:val="12"/>
    </w:rPr>
  </w:style>
  <w:style w:type="paragraph" w:customStyle="1" w:styleId="xl86">
    <w:name w:val="xl86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</w:pPr>
    <w:rPr>
      <w:rFonts w:ascii="Univers (W1)" w:hAnsi="Univers (W1)"/>
      <w:sz w:val="12"/>
      <w:szCs w:val="12"/>
    </w:rPr>
  </w:style>
  <w:style w:type="paragraph" w:customStyle="1" w:styleId="xl87">
    <w:name w:val="xl87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88">
    <w:name w:val="xl88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89">
    <w:name w:val="xl89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90">
    <w:name w:val="xl90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91">
    <w:name w:val="xl91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284"/>
      <w:jc w:val="center"/>
      <w:textAlignment w:val="center"/>
    </w:pPr>
    <w:rPr>
      <w:rFonts w:ascii="Univers (W1)" w:hAnsi="Univers (W1)"/>
      <w:sz w:val="12"/>
      <w:szCs w:val="12"/>
    </w:rPr>
  </w:style>
  <w:style w:type="paragraph" w:customStyle="1" w:styleId="xl92">
    <w:name w:val="xl92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DCE6F1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color w:val="000000"/>
      <w:sz w:val="24"/>
    </w:rPr>
  </w:style>
  <w:style w:type="paragraph" w:customStyle="1" w:styleId="xl93">
    <w:name w:val="xl93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FFFF00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color w:val="000000"/>
      <w:sz w:val="24"/>
    </w:rPr>
  </w:style>
  <w:style w:type="numbering" w:customStyle="1" w:styleId="EstiloNumerado1">
    <w:name w:val="Estilo Numerado1"/>
    <w:rsid w:val="0058736E"/>
    <w:pPr>
      <w:numPr>
        <w:numId w:val="20"/>
      </w:numPr>
    </w:pPr>
  </w:style>
  <w:style w:type="numbering" w:customStyle="1" w:styleId="EstiloEsquemanumeradoArial12ptNegritaGris50">
    <w:name w:val="Estilo Esquema numerado Arial 12 pt Negrita Gris 50%"/>
    <w:rsid w:val="0058736E"/>
    <w:pPr>
      <w:numPr>
        <w:numId w:val="18"/>
      </w:numPr>
    </w:pPr>
  </w:style>
  <w:style w:type="numbering" w:customStyle="1" w:styleId="EstiloNumerado">
    <w:name w:val="Estilo Numerado"/>
    <w:rsid w:val="0058736E"/>
    <w:pPr>
      <w:numPr>
        <w:numId w:val="19"/>
      </w:numPr>
    </w:pPr>
  </w:style>
  <w:style w:type="paragraph" w:customStyle="1" w:styleId="font0">
    <w:name w:val="font0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Verdana" w:hAnsi="Verdana"/>
      <w:color w:val="000000"/>
      <w:szCs w:val="22"/>
    </w:rPr>
  </w:style>
  <w:style w:type="paragraph" w:customStyle="1" w:styleId="font5">
    <w:name w:val="font5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Verdana" w:hAnsi="Verdana"/>
      <w:b/>
      <w:bCs/>
      <w:color w:val="000000"/>
      <w:szCs w:val="22"/>
    </w:rPr>
  </w:style>
  <w:style w:type="paragraph" w:customStyle="1" w:styleId="xl64">
    <w:name w:val="xl64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Times New Roman" w:hAnsi="Times New Roman"/>
      <w:b/>
      <w:bCs/>
      <w:sz w:val="36"/>
      <w:szCs w:val="36"/>
    </w:rPr>
  </w:style>
  <w:style w:type="paragraph" w:customStyle="1" w:styleId="xl65">
    <w:name w:val="xl65"/>
    <w:basedOn w:val="Normal"/>
    <w:rsid w:val="0058736E"/>
    <w:pPr>
      <w:pBdr>
        <w:left w:val="single" w:sz="8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66">
    <w:name w:val="xl66"/>
    <w:basedOn w:val="Normal"/>
    <w:rsid w:val="0058736E"/>
    <w:pPr>
      <w:spacing w:before="100" w:beforeAutospacing="1" w:after="100" w:afterAutospacing="1"/>
      <w:ind w:firstLine="284"/>
      <w:jc w:val="center"/>
    </w:pPr>
    <w:rPr>
      <w:rFonts w:ascii="Times New Roman" w:hAnsi="Times New Roman"/>
      <w:sz w:val="24"/>
    </w:rPr>
  </w:style>
  <w:style w:type="paragraph" w:customStyle="1" w:styleId="xl67">
    <w:name w:val="xl67"/>
    <w:basedOn w:val="Normal"/>
    <w:rsid w:val="0058736E"/>
    <w:pPr>
      <w:pBdr>
        <w:right w:val="single" w:sz="8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68">
    <w:name w:val="xl68"/>
    <w:basedOn w:val="Normal"/>
    <w:rsid w:val="0058736E"/>
    <w:pPr>
      <w:pBdr>
        <w:left w:val="single" w:sz="8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4">
    <w:name w:val="xl94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5">
    <w:name w:val="xl95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</w:pPr>
    <w:rPr>
      <w:rFonts w:ascii="Times New Roman" w:hAnsi="Times New Roman"/>
      <w:sz w:val="24"/>
    </w:rPr>
  </w:style>
  <w:style w:type="paragraph" w:customStyle="1" w:styleId="xl96">
    <w:name w:val="xl96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7">
    <w:name w:val="xl97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left"/>
    </w:pPr>
    <w:rPr>
      <w:rFonts w:ascii="Times New Roman" w:hAnsi="Times New Roman"/>
      <w:sz w:val="24"/>
    </w:rPr>
  </w:style>
  <w:style w:type="paragraph" w:customStyle="1" w:styleId="xl98">
    <w:name w:val="xl98"/>
    <w:basedOn w:val="Normal"/>
    <w:rsid w:val="0058736E"/>
    <w:pPr>
      <w:spacing w:before="100" w:beforeAutospacing="1" w:after="100" w:afterAutospacing="1"/>
      <w:ind w:firstLine="284"/>
      <w:jc w:val="left"/>
    </w:pPr>
    <w:rPr>
      <w:rFonts w:ascii="Verdana" w:hAnsi="Verdana"/>
      <w:sz w:val="24"/>
    </w:rPr>
  </w:style>
  <w:style w:type="paragraph" w:customStyle="1" w:styleId="xl99">
    <w:name w:val="xl99"/>
    <w:basedOn w:val="Normal"/>
    <w:rsid w:val="0058736E"/>
    <w:pPr>
      <w:spacing w:before="100" w:beforeAutospacing="1" w:after="100" w:afterAutospacing="1"/>
      <w:ind w:firstLine="284"/>
      <w:jc w:val="right"/>
      <w:textAlignment w:val="center"/>
    </w:pPr>
    <w:rPr>
      <w:rFonts w:ascii="Verdana" w:hAnsi="Verdana"/>
      <w:sz w:val="18"/>
      <w:szCs w:val="18"/>
    </w:rPr>
  </w:style>
  <w:style w:type="paragraph" w:customStyle="1" w:styleId="xl100">
    <w:name w:val="xl100"/>
    <w:basedOn w:val="Normal"/>
    <w:rsid w:val="0058736E"/>
    <w:pPr>
      <w:spacing w:before="100" w:beforeAutospacing="1" w:after="100" w:afterAutospacing="1"/>
      <w:ind w:firstLine="284"/>
      <w:jc w:val="left"/>
      <w:textAlignment w:val="center"/>
    </w:pPr>
    <w:rPr>
      <w:rFonts w:ascii="Verdana" w:hAnsi="Verdana"/>
      <w:sz w:val="18"/>
      <w:szCs w:val="18"/>
    </w:rPr>
  </w:style>
  <w:style w:type="paragraph" w:customStyle="1" w:styleId="xl101">
    <w:name w:val="xl101"/>
    <w:basedOn w:val="Normal"/>
    <w:rsid w:val="0058736E"/>
    <w:pP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sz w:val="18"/>
      <w:szCs w:val="18"/>
    </w:rPr>
  </w:style>
  <w:style w:type="paragraph" w:customStyle="1" w:styleId="xl102">
    <w:name w:val="xl102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left"/>
      <w:textAlignment w:val="center"/>
    </w:pPr>
    <w:rPr>
      <w:rFonts w:ascii="Verdana" w:hAnsi="Verdana" w:cs="Arial"/>
      <w:b/>
      <w:bCs/>
      <w:color w:val="0000FF"/>
      <w:sz w:val="18"/>
      <w:szCs w:val="18"/>
    </w:rPr>
  </w:style>
  <w:style w:type="paragraph" w:customStyle="1" w:styleId="xl103">
    <w:name w:val="xl103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center"/>
      <w:textAlignment w:val="center"/>
    </w:pPr>
    <w:rPr>
      <w:rFonts w:ascii="Verdana" w:hAnsi="Verdana" w:cs="Arial"/>
      <w:b/>
      <w:bCs/>
      <w:sz w:val="18"/>
      <w:szCs w:val="18"/>
    </w:rPr>
  </w:style>
  <w:style w:type="paragraph" w:customStyle="1" w:styleId="xl104">
    <w:name w:val="xl104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284"/>
      <w:jc w:val="left"/>
      <w:textAlignment w:val="center"/>
    </w:pPr>
    <w:rPr>
      <w:rFonts w:ascii="Verdana" w:hAnsi="Verdana" w:cs="Arial"/>
      <w:b/>
      <w:bCs/>
      <w:sz w:val="18"/>
      <w:szCs w:val="18"/>
    </w:rPr>
  </w:style>
  <w:style w:type="paragraph" w:customStyle="1" w:styleId="xl105">
    <w:name w:val="xl105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06">
    <w:name w:val="xl106"/>
    <w:basedOn w:val="Normal"/>
    <w:rsid w:val="0058736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07">
    <w:name w:val="xl107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08">
    <w:name w:val="xl108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sz w:val="40"/>
      <w:szCs w:val="40"/>
    </w:rPr>
  </w:style>
  <w:style w:type="paragraph" w:customStyle="1" w:styleId="xl109">
    <w:name w:val="xl109"/>
    <w:basedOn w:val="Normal"/>
    <w:rsid w:val="0058736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sz w:val="40"/>
      <w:szCs w:val="40"/>
    </w:rPr>
  </w:style>
  <w:style w:type="paragraph" w:customStyle="1" w:styleId="xl110">
    <w:name w:val="xl110"/>
    <w:basedOn w:val="Normal"/>
    <w:rsid w:val="0058736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sz w:val="40"/>
      <w:szCs w:val="40"/>
    </w:rPr>
  </w:style>
  <w:style w:type="paragraph" w:customStyle="1" w:styleId="xl111">
    <w:name w:val="xl111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center"/>
      <w:textAlignment w:val="center"/>
    </w:pPr>
    <w:rPr>
      <w:rFonts w:ascii="Verdana" w:hAnsi="Verdana"/>
      <w:b/>
      <w:bCs/>
      <w:i/>
      <w:iCs/>
      <w:sz w:val="40"/>
      <w:szCs w:val="40"/>
    </w:rPr>
  </w:style>
  <w:style w:type="paragraph" w:customStyle="1" w:styleId="xl112">
    <w:name w:val="xl112"/>
    <w:basedOn w:val="Normal"/>
    <w:rsid w:val="0058736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284"/>
      <w:jc w:val="left"/>
    </w:pPr>
    <w:rPr>
      <w:rFonts w:ascii="Verdana" w:hAnsi="Verdana"/>
      <w:sz w:val="40"/>
      <w:szCs w:val="40"/>
    </w:rPr>
  </w:style>
  <w:style w:type="table" w:styleId="Sombreadomedio1-nfasis1">
    <w:name w:val="Medium Shading 1 Accent 1"/>
    <w:basedOn w:val="Tablanormal"/>
    <w:uiPriority w:val="63"/>
    <w:rsid w:val="0058736E"/>
    <w:pPr>
      <w:spacing w:before="120" w:after="60" w:line="360" w:lineRule="auto"/>
      <w:ind w:left="714" w:hanging="357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58736E"/>
    <w:pPr>
      <w:spacing w:before="120" w:after="60" w:line="360" w:lineRule="auto"/>
      <w:ind w:left="714" w:hanging="357"/>
      <w:jc w:val="both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suntodelcomentario">
    <w:name w:val="annotation subject"/>
    <w:basedOn w:val="Textocomentario"/>
    <w:next w:val="Textocomentario"/>
    <w:link w:val="AsuntodelcomentarioCar"/>
    <w:rsid w:val="0058736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58736E"/>
    <w:rPr>
      <w:rFonts w:ascii="Verdana" w:hAnsi="Verdana"/>
      <w:b/>
      <w:bCs/>
      <w:sz w:val="18"/>
    </w:rPr>
  </w:style>
  <w:style w:type="paragraph" w:customStyle="1" w:styleId="Direccin">
    <w:name w:val="Dirección"/>
    <w:basedOn w:val="Normal"/>
    <w:rsid w:val="0058736E"/>
    <w:pPr>
      <w:spacing w:after="240" w:line="280" w:lineRule="exact"/>
      <w:ind w:firstLine="284"/>
      <w:jc w:val="center"/>
    </w:pPr>
    <w:rPr>
      <w:rFonts w:ascii="Garamond" w:hAnsi="Garamond"/>
      <w:spacing w:val="-3"/>
      <w:sz w:val="18"/>
      <w:szCs w:val="20"/>
      <w:lang w:val="en-US"/>
    </w:rPr>
  </w:style>
  <w:style w:type="table" w:styleId="Listamedia2-nfasis1">
    <w:name w:val="Medium List 2 Accent 1"/>
    <w:basedOn w:val="Tablanormal"/>
    <w:uiPriority w:val="66"/>
    <w:rsid w:val="0058736E"/>
    <w:pPr>
      <w:spacing w:before="120" w:after="60" w:line="360" w:lineRule="auto"/>
      <w:ind w:left="714" w:hanging="357"/>
      <w:jc w:val="both"/>
    </w:pPr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is">
    <w:name w:val="Emphasis"/>
    <w:basedOn w:val="Fuentedeprrafopredeter"/>
    <w:qFormat/>
    <w:rsid w:val="0058736E"/>
    <w:rPr>
      <w:b/>
      <w:i/>
      <w:iCs/>
      <w:noProof/>
      <w:lang w:val="es-ES"/>
    </w:rPr>
  </w:style>
  <w:style w:type="paragraph" w:customStyle="1" w:styleId="PiedeIlustracion">
    <w:name w:val="Pie de Ilustracion"/>
    <w:basedOn w:val="Epgrafe"/>
    <w:link w:val="PiedeIlustracionCar"/>
    <w:qFormat/>
    <w:rsid w:val="0058736E"/>
    <w:pPr>
      <w:numPr>
        <w:numId w:val="0"/>
      </w:numPr>
      <w:spacing w:before="0" w:after="240" w:line="240" w:lineRule="auto"/>
    </w:pPr>
    <w:rPr>
      <w:sz w:val="16"/>
    </w:rPr>
  </w:style>
  <w:style w:type="character" w:customStyle="1" w:styleId="EpgrafeCar">
    <w:name w:val="Epígrafe Car"/>
    <w:aliases w:val="Estilo Epigrafe Car"/>
    <w:basedOn w:val="Fuentedeprrafopredeter"/>
    <w:link w:val="Epgrafe"/>
    <w:rsid w:val="0058736E"/>
    <w:rPr>
      <w:rFonts w:ascii="Arial" w:hAnsi="Arial"/>
      <w:iCs/>
      <w:sz w:val="18"/>
    </w:rPr>
  </w:style>
  <w:style w:type="character" w:customStyle="1" w:styleId="PiedeIlustracionCar">
    <w:name w:val="Pie de Ilustracion Car"/>
    <w:basedOn w:val="EpgrafeCar"/>
    <w:link w:val="PiedeIlustracion"/>
    <w:rsid w:val="0058736E"/>
    <w:rPr>
      <w:rFonts w:ascii="Arial" w:hAnsi="Arial"/>
      <w:iCs/>
      <w:sz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8736E"/>
    <w:pPr>
      <w:keepNext/>
      <w:keepLines/>
      <w:pageBreakBefore w:val="0"/>
      <w:numPr>
        <w:numId w:val="0"/>
      </w:numPr>
      <w:pBdr>
        <w:bottom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 w:val="28"/>
      <w:szCs w:val="28"/>
      <w:lang w:val="es-ES"/>
    </w:rPr>
  </w:style>
  <w:style w:type="paragraph" w:customStyle="1" w:styleId="TextoTabla">
    <w:name w:val="Texto Tabla"/>
    <w:basedOn w:val="Normal"/>
    <w:link w:val="TextoTablaCar"/>
    <w:qFormat/>
    <w:rsid w:val="0058736E"/>
    <w:pPr>
      <w:spacing w:after="60"/>
    </w:pPr>
    <w:rPr>
      <w:rFonts w:ascii="Verdana" w:hAnsi="Verdana"/>
      <w:sz w:val="18"/>
      <w:szCs w:val="20"/>
    </w:rPr>
  </w:style>
  <w:style w:type="character" w:customStyle="1" w:styleId="TextoTablaCar">
    <w:name w:val="Texto Tabla Car"/>
    <w:basedOn w:val="Fuentedeprrafopredeter"/>
    <w:link w:val="TextoTabla"/>
    <w:rsid w:val="0058736E"/>
    <w:rPr>
      <w:rFonts w:ascii="Verdana" w:hAnsi="Verdana"/>
      <w:sz w:val="18"/>
    </w:rPr>
  </w:style>
  <w:style w:type="character" w:customStyle="1" w:styleId="IlustracionCar">
    <w:name w:val="Ilustracion Car"/>
    <w:basedOn w:val="TextoNivel1Car"/>
    <w:link w:val="Ilustracion"/>
    <w:rsid w:val="0058736E"/>
    <w:rPr>
      <w:rFonts w:asciiTheme="minorHAnsi" w:hAnsiTheme="minorHAnsi"/>
      <w:color w:val="A6A6A6"/>
      <w:sz w:val="22"/>
      <w:lang w:val="es-ES_tradnl" w:eastAsia="es-ES" w:bidi="ar-SA"/>
    </w:rPr>
  </w:style>
  <w:style w:type="paragraph" w:customStyle="1" w:styleId="Nop">
    <w:name w:val="Nop"/>
    <w:basedOn w:val="Normal"/>
    <w:rsid w:val="0058736E"/>
    <w:pPr>
      <w:framePr w:hSpace="180" w:wrap="around" w:vAnchor="text" w:hAnchor="margin" w:y="13"/>
      <w:spacing w:after="60"/>
      <w:jc w:val="center"/>
    </w:pPr>
    <w:rPr>
      <w:rFonts w:ascii="Univers" w:hAnsi="Univers"/>
      <w:b/>
      <w:sz w:val="18"/>
      <w:szCs w:val="18"/>
    </w:rPr>
  </w:style>
  <w:style w:type="paragraph" w:customStyle="1" w:styleId="No">
    <w:name w:val="No"/>
    <w:basedOn w:val="Normal"/>
    <w:rsid w:val="0058736E"/>
    <w:pPr>
      <w:framePr w:hSpace="180" w:wrap="around" w:vAnchor="text" w:hAnchor="margin" w:y="13"/>
      <w:spacing w:after="60"/>
      <w:jc w:val="center"/>
    </w:pPr>
    <w:rPr>
      <w:rFonts w:ascii="Univers" w:hAnsi="Univers"/>
      <w:b/>
      <w:sz w:val="18"/>
      <w:szCs w:val="18"/>
    </w:rPr>
  </w:style>
  <w:style w:type="paragraph" w:customStyle="1" w:styleId="Ttulo3Automtico">
    <w:name w:val="Título 3 + Automático"/>
    <w:basedOn w:val="Ttulo3"/>
    <w:rsid w:val="0058736E"/>
    <w:pPr>
      <w:numPr>
        <w:ilvl w:val="0"/>
        <w:numId w:val="0"/>
      </w:numPr>
      <w:spacing w:after="60"/>
      <w:ind w:left="100"/>
    </w:pPr>
    <w:rPr>
      <w:lang w:val="fr-FR"/>
    </w:rPr>
  </w:style>
  <w:style w:type="paragraph" w:customStyle="1" w:styleId="Anexo">
    <w:name w:val="Anexo"/>
    <w:basedOn w:val="Ttulo3"/>
    <w:autoRedefine/>
    <w:rsid w:val="0058736E"/>
    <w:pPr>
      <w:numPr>
        <w:ilvl w:val="0"/>
        <w:numId w:val="54"/>
      </w:numPr>
      <w:spacing w:after="60"/>
    </w:pPr>
    <w:rPr>
      <w:u w:val="none"/>
    </w:rPr>
  </w:style>
  <w:style w:type="table" w:styleId="Listaclara-nfasis3">
    <w:name w:val="Light List Accent 3"/>
    <w:basedOn w:val="Tablanormal"/>
    <w:uiPriority w:val="61"/>
    <w:rsid w:val="0058736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pjsip.org/download.htm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2.emf"/><Relationship Id="rId34" Type="http://schemas.openxmlformats.org/officeDocument/2006/relationships/oleObject" Target="embeddings/oleObject1.bin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gif"/><Relationship Id="rId20" Type="http://schemas.openxmlformats.org/officeDocument/2006/relationships/image" Target="media/image11.emf"/><Relationship Id="rId29" Type="http://schemas.openxmlformats.org/officeDocument/2006/relationships/hyperlink" Target="ftp://ftp.gnu.org/gnu/osip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wmf"/><Relationship Id="rId32" Type="http://schemas.openxmlformats.org/officeDocument/2006/relationships/hyperlink" Target="https://jquery.org/license/" TargetMode="External"/><Relationship Id="rId37" Type="http://schemas.openxmlformats.org/officeDocument/2006/relationships/image" Target="media/image18.emf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hyperlink" Target="http://www.asio4all.com/" TargetMode="External"/><Relationship Id="rId36" Type="http://schemas.openxmlformats.org/officeDocument/2006/relationships/oleObject" Target="embeddings/oleObject2.bin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nuget.org/packages/rapidxml/1.13.0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spread.org/download.html" TargetMode="External"/><Relationship Id="rId30" Type="http://schemas.openxmlformats.org/officeDocument/2006/relationships/hyperlink" Target="http://download.savannah.nongnu.org/releases/exosip/" TargetMode="External"/><Relationship Id="rId35" Type="http://schemas.openxmlformats.org/officeDocument/2006/relationships/image" Target="media/image17.emf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hyperlink" Target="https://www.mysql.com/products/community" TargetMode="External"/><Relationship Id="rId33" Type="http://schemas.openxmlformats.org/officeDocument/2006/relationships/image" Target="media/image16.emf"/><Relationship Id="rId38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Nucleo\I+D+I\I+D\UlisesV5000I-Versiones\v2.6.0\Doc\Ulises%20V5000i%20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907C5B3F9994C3A91348E0585721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5A7150-22E5-49E4-A3DF-54DA142F48E4}"/>
      </w:docPartPr>
      <w:docPartBody>
        <w:p w:rsidR="008C1992" w:rsidRDefault="00026F24">
          <w:pPr>
            <w:pStyle w:val="7907C5B3F9994C3A91348E0585721AC3"/>
          </w:pPr>
          <w:r w:rsidRPr="00141BB1">
            <w:rPr>
              <w:rStyle w:val="Textodelmarcadordeposicin"/>
            </w:rPr>
            <w:t>[Asunto]</w:t>
          </w:r>
        </w:p>
      </w:docPartBody>
    </w:docPart>
    <w:docPart>
      <w:docPartPr>
        <w:name w:val="8CF8A9014A584CFB8F83CE7B66964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8C9022-B26B-450E-AE91-800F20237207}"/>
      </w:docPartPr>
      <w:docPartBody>
        <w:p w:rsidR="008C1992" w:rsidRDefault="00026F24">
          <w:pPr>
            <w:pStyle w:val="8CF8A9014A584CFB8F83CE7B669643C8"/>
          </w:pPr>
          <w:r w:rsidRPr="005C7088">
            <w:rPr>
              <w:rStyle w:val="Textodelmarcadordeposicin"/>
            </w:rPr>
            <w:t>[Categoría]</w:t>
          </w:r>
        </w:p>
      </w:docPartBody>
    </w:docPart>
    <w:docPart>
      <w:docPartPr>
        <w:name w:val="9AD1D73583074621BE63323DE708D8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74FF3-6CAB-464B-8F9E-975B1C6483A7}"/>
      </w:docPartPr>
      <w:docPartBody>
        <w:p w:rsidR="008C1992" w:rsidRDefault="00026F24">
          <w:pPr>
            <w:pStyle w:val="9AD1D73583074621BE63323DE708D899"/>
          </w:pPr>
          <w:r w:rsidRPr="00141BB1">
            <w:rPr>
              <w:rStyle w:val="Textodelmarcadordeposicin"/>
            </w:rPr>
            <w:t>[Título]</w:t>
          </w:r>
        </w:p>
      </w:docPartBody>
    </w:docPart>
    <w:docPart>
      <w:docPartPr>
        <w:name w:val="2E60A4EE141A4422B39809E55584A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B1F8FB-5DB9-4D15-9BEE-595724F8B2FE}"/>
      </w:docPartPr>
      <w:docPartBody>
        <w:p w:rsidR="008C1992" w:rsidRDefault="00026F24">
          <w:pPr>
            <w:pStyle w:val="2E60A4EE141A4422B39809E55584A36F"/>
          </w:pPr>
          <w:r w:rsidRPr="00141BB1">
            <w:rPr>
              <w:rStyle w:val="Textodelmarcadordeposicin"/>
            </w:rPr>
            <w:t>[Palabras clave]</w:t>
          </w:r>
        </w:p>
      </w:docPartBody>
    </w:docPart>
    <w:docPart>
      <w:docPartPr>
        <w:name w:val="4875460DB187482D8BB4B036E31D30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38D3F-B09A-43DC-9FE3-4A97B7DADF79}"/>
      </w:docPartPr>
      <w:docPartBody>
        <w:p w:rsidR="008C1992" w:rsidRDefault="00026F24">
          <w:pPr>
            <w:pStyle w:val="4875460DB187482D8BB4B036E31D30FE"/>
          </w:pPr>
          <w:r w:rsidRPr="00947CD7">
            <w:rPr>
              <w:rStyle w:val="Textodelmarcadordeposicin"/>
            </w:rPr>
            <w:t>[Asunto]</w:t>
          </w:r>
        </w:p>
      </w:docPartBody>
    </w:docPart>
    <w:docPart>
      <w:docPartPr>
        <w:name w:val="C8324C7816EB4652B557FC300C62EE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834E40-C72B-4BDB-897E-958633C85766}"/>
      </w:docPartPr>
      <w:docPartBody>
        <w:p w:rsidR="008C1992" w:rsidRDefault="00026F24">
          <w:pPr>
            <w:pStyle w:val="C8324C7816EB4652B557FC300C62EE6F"/>
          </w:pPr>
          <w:r w:rsidRPr="00947CD7">
            <w:rPr>
              <w:rStyle w:val="Textodelmarcadordeposicin"/>
            </w:rPr>
            <w:t>[Título]</w:t>
          </w:r>
        </w:p>
      </w:docPartBody>
    </w:docPart>
    <w:docPart>
      <w:docPartPr>
        <w:name w:val="F630B9A5D1E046EDAB25111E3D8BC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6661D-6DA4-4B4B-9590-0B99FCFD1B08}"/>
      </w:docPartPr>
      <w:docPartBody>
        <w:p w:rsidR="008C1992" w:rsidRDefault="00026F24">
          <w:pPr>
            <w:pStyle w:val="F630B9A5D1E046EDAB25111E3D8BC539"/>
          </w:pPr>
          <w:r w:rsidRPr="00947CD7">
            <w:rPr>
              <w:rStyle w:val="Textodelmarcadordeposicin"/>
            </w:rPr>
            <w:t>[Palabras clave]</w:t>
          </w:r>
        </w:p>
      </w:docPartBody>
    </w:docPart>
    <w:docPart>
      <w:docPartPr>
        <w:name w:val="4B2874DE0ABD4258A3F8DBE7983E2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5313A4-C86A-49AD-8AB5-6A4C3DC36E6E}"/>
      </w:docPartPr>
      <w:docPartBody>
        <w:p w:rsidR="008C1992" w:rsidRDefault="00026F24">
          <w:pPr>
            <w:pStyle w:val="4B2874DE0ABD4258A3F8DBE7983E29D2"/>
          </w:pPr>
          <w:r w:rsidRPr="005C7088">
            <w:rPr>
              <w:rStyle w:val="Textodelmarcadordeposicin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egrita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ヒラギノ角ゴ Pro W3"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992"/>
    <w:rsid w:val="00026F24"/>
    <w:rsid w:val="000F66C3"/>
    <w:rsid w:val="008C1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7907C5B3F9994C3A91348E0585721AC3">
    <w:name w:val="7907C5B3F9994C3A91348E0585721AC3"/>
  </w:style>
  <w:style w:type="paragraph" w:customStyle="1" w:styleId="8CF8A9014A584CFB8F83CE7B669643C8">
    <w:name w:val="8CF8A9014A584CFB8F83CE7B669643C8"/>
  </w:style>
  <w:style w:type="paragraph" w:customStyle="1" w:styleId="9AD1D73583074621BE63323DE708D899">
    <w:name w:val="9AD1D73583074621BE63323DE708D899"/>
  </w:style>
  <w:style w:type="paragraph" w:customStyle="1" w:styleId="2E60A4EE141A4422B39809E55584A36F">
    <w:name w:val="2E60A4EE141A4422B39809E55584A36F"/>
  </w:style>
  <w:style w:type="paragraph" w:customStyle="1" w:styleId="4875460DB187482D8BB4B036E31D30FE">
    <w:name w:val="4875460DB187482D8BB4B036E31D30FE"/>
  </w:style>
  <w:style w:type="paragraph" w:customStyle="1" w:styleId="C8324C7816EB4652B557FC300C62EE6F">
    <w:name w:val="C8324C7816EB4652B557FC300C62EE6F"/>
  </w:style>
  <w:style w:type="paragraph" w:customStyle="1" w:styleId="F630B9A5D1E046EDAB25111E3D8BC539">
    <w:name w:val="F630B9A5D1E046EDAB25111E3D8BC539"/>
  </w:style>
  <w:style w:type="paragraph" w:customStyle="1" w:styleId="4B2874DE0ABD4258A3F8DBE7983E29D2">
    <w:name w:val="4B2874DE0ABD4258A3F8DBE7983E29D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7907C5B3F9994C3A91348E0585721AC3">
    <w:name w:val="7907C5B3F9994C3A91348E0585721AC3"/>
  </w:style>
  <w:style w:type="paragraph" w:customStyle="1" w:styleId="8CF8A9014A584CFB8F83CE7B669643C8">
    <w:name w:val="8CF8A9014A584CFB8F83CE7B669643C8"/>
  </w:style>
  <w:style w:type="paragraph" w:customStyle="1" w:styleId="9AD1D73583074621BE63323DE708D899">
    <w:name w:val="9AD1D73583074621BE63323DE708D899"/>
  </w:style>
  <w:style w:type="paragraph" w:customStyle="1" w:styleId="2E60A4EE141A4422B39809E55584A36F">
    <w:name w:val="2E60A4EE141A4422B39809E55584A36F"/>
  </w:style>
  <w:style w:type="paragraph" w:customStyle="1" w:styleId="4875460DB187482D8BB4B036E31D30FE">
    <w:name w:val="4875460DB187482D8BB4B036E31D30FE"/>
  </w:style>
  <w:style w:type="paragraph" w:customStyle="1" w:styleId="C8324C7816EB4652B557FC300C62EE6F">
    <w:name w:val="C8324C7816EB4652B557FC300C62EE6F"/>
  </w:style>
  <w:style w:type="paragraph" w:customStyle="1" w:styleId="F630B9A5D1E046EDAB25111E3D8BC539">
    <w:name w:val="F630B9A5D1E046EDAB25111E3D8BC539"/>
  </w:style>
  <w:style w:type="paragraph" w:customStyle="1" w:styleId="4B2874DE0ABD4258A3F8DBE7983E29D2">
    <w:name w:val="4B2874DE0ABD4258A3F8DBE7983E29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AE3124-898B-4EEB-B94E-E232C63E7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Ulises V5000i Plantilla</Template>
  <TotalTime>20</TotalTime>
  <Pages>71</Pages>
  <Words>13430</Words>
  <Characters>73871</Characters>
  <Application>Microsoft Office Word</Application>
  <DocSecurity>0</DocSecurity>
  <Lines>615</Lines>
  <Paragraphs>174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ETM5.6B Informe Final de Producto</vt:lpstr>
    </vt:vector>
  </TitlesOfParts>
  <Company>NUCLEO DF</Company>
  <LinksUpToDate>false</LinksUpToDate>
  <CharactersWithSpaces>87127</CharactersWithSpaces>
  <SharedDoc>false</SharedDoc>
  <HLinks>
    <vt:vector size="102" baseType="variant">
      <vt:variant>
        <vt:i4>1572913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_Toc399425977</vt:lpwstr>
      </vt:variant>
      <vt:variant>
        <vt:i4>1572913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_Toc399425976</vt:lpwstr>
      </vt:variant>
      <vt:variant>
        <vt:i4>1572913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_Toc399425975</vt:lpwstr>
      </vt:variant>
      <vt:variant>
        <vt:i4>1572913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_Toc399425974</vt:lpwstr>
      </vt:variant>
      <vt:variant>
        <vt:i4>1572913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_Toc399425973</vt:lpwstr>
      </vt:variant>
      <vt:variant>
        <vt:i4>1572913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_Toc399425972</vt:lpwstr>
      </vt:variant>
      <vt:variant>
        <vt:i4>1572913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_Toc399425971</vt:lpwstr>
      </vt:variant>
      <vt:variant>
        <vt:i4>1572913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_Toc399425970</vt:lpwstr>
      </vt:variant>
      <vt:variant>
        <vt:i4>1638449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_Toc399425969</vt:lpwstr>
      </vt:variant>
      <vt:variant>
        <vt:i4>1638449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_Toc399425968</vt:lpwstr>
      </vt:variant>
      <vt:variant>
        <vt:i4>1638449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_Toc399425967</vt:lpwstr>
      </vt:variant>
      <vt:variant>
        <vt:i4>1638449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_Toc399425966</vt:lpwstr>
      </vt:variant>
      <vt:variant>
        <vt:i4>1638449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_Toc399425965</vt:lpwstr>
      </vt:variant>
      <vt:variant>
        <vt:i4>1638449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_Toc399425964</vt:lpwstr>
      </vt:variant>
      <vt:variant>
        <vt:i4>1638449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_Toc399425963</vt:lpwstr>
      </vt:variant>
      <vt:variant>
        <vt:i4>1638449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_Toc399425962</vt:lpwstr>
      </vt:variant>
      <vt:variant>
        <vt:i4>1638449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_Toc399425961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Protocolo de Pruebas de Medidas</dc:title>
  <dc:subject>ULISES V5000i V2.6.X</dc:subject>
  <dc:creator>Arturo Garcia Luque</dc:creator>
  <cp:keywords>DT-A40-PPAF-01-26S0</cp:keywords>
  <cp:lastModifiedBy>Arturo Garcia Luque</cp:lastModifiedBy>
  <cp:revision>7</cp:revision>
  <cp:lastPrinted>2014-04-23T14:35:00Z</cp:lastPrinted>
  <dcterms:created xsi:type="dcterms:W3CDTF">2020-02-18T08:57:00Z</dcterms:created>
  <dcterms:modified xsi:type="dcterms:W3CDTF">2021-11-22T15:07:00Z</dcterms:modified>
  <cp:category>Protocolo de Pruebas</cp:category>
  <cp:contentStatus>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digo Documento">
    <vt:lpwstr>CVP13008 v54.ifp</vt:lpwstr>
  </property>
  <property fmtid="{D5CDD505-2E9C-101B-9397-08002B2CF9AE}" pid="3" name="Referencia Nucleo">
    <vt:lpwstr> </vt:lpwstr>
  </property>
  <property fmtid="{D5CDD505-2E9C-101B-9397-08002B2CF9AE}" pid="4" name="Expediente">
    <vt:lpwstr> </vt:lpwstr>
  </property>
  <property fmtid="{D5CDD505-2E9C-101B-9397-08002B2CF9AE}" pid="5" name="Fecha">
    <vt:lpwstr>18-12-2015</vt:lpwstr>
  </property>
  <property fmtid="{D5CDD505-2E9C-101B-9397-08002B2CF9AE}" pid="6" name="Revision">
    <vt:lpwstr>0.0</vt:lpwstr>
  </property>
  <property fmtid="{D5CDD505-2E9C-101B-9397-08002B2CF9AE}" pid="7" name="Revisado">
    <vt:lpwstr>Revisado</vt:lpwstr>
  </property>
  <property fmtid="{D5CDD505-2E9C-101B-9397-08002B2CF9AE}" pid="8" name="Validado">
    <vt:lpwstr>Validado</vt:lpwstr>
  </property>
  <property fmtid="{D5CDD505-2E9C-101B-9397-08002B2CF9AE}" pid="9" name="Division">
    <vt:lpwstr>Técnica</vt:lpwstr>
  </property>
  <property fmtid="{D5CDD505-2E9C-101B-9397-08002B2CF9AE}" pid="10" name="Departamento">
    <vt:lpwstr>18-12-2015</vt:lpwstr>
  </property>
</Properties>
</file>